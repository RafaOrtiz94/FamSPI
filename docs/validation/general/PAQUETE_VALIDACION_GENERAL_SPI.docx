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04F4" w14:textId="77777777" w:rsidR="008446E8" w:rsidRPr="005A5AF4" w:rsidRDefault="008446E8" w:rsidP="005A5AF4">
      <w:pPr>
        <w:pStyle w:val="Ttulo1"/>
        <w:spacing w:after="240"/>
        <w:jc w:val="center"/>
        <w:rPr>
          <w:b/>
          <w:color w:val="325483"/>
          <w:sz w:val="44"/>
        </w:rPr>
      </w:pPr>
      <w:bookmarkStart w:id="0" w:name="_Toc225411723"/>
      <w:r w:rsidRPr="005A5AF4">
        <w:rPr>
          <w:b/>
          <w:color w:val="325483"/>
          <w:sz w:val="44"/>
        </w:rPr>
        <w:t>PLANTILLA INSTITUCIONAL DE VALIDACION DE SISTEMAS</w:t>
      </w:r>
      <w:bookmarkEnd w:id="0"/>
    </w:p>
    <w:p w14:paraId="21A2C1EF" w14:textId="77777777" w:rsidR="008446E8" w:rsidRPr="005A5AF4" w:rsidRDefault="008446E8" w:rsidP="005A5AF4">
      <w:pPr>
        <w:pStyle w:val="Ttulo1"/>
        <w:spacing w:after="360"/>
        <w:jc w:val="center"/>
        <w:rPr>
          <w:i/>
          <w:color w:val="8D648C"/>
          <w:sz w:val="22"/>
        </w:rPr>
      </w:pPr>
      <w:bookmarkStart w:id="1" w:name="_Toc225411724"/>
      <w:proofErr w:type="spellStart"/>
      <w:r w:rsidRPr="005A5AF4">
        <w:rPr>
          <w:i/>
          <w:color w:val="8D648C"/>
          <w:sz w:val="22"/>
        </w:rPr>
        <w:t>FamProject</w:t>
      </w:r>
      <w:proofErr w:type="spellEnd"/>
      <w:r w:rsidRPr="005A5AF4">
        <w:rPr>
          <w:i/>
          <w:color w:val="8D648C"/>
          <w:sz w:val="22"/>
        </w:rPr>
        <w:t xml:space="preserve"> Cia. Ltda.</w:t>
      </w:r>
      <w:bookmarkEnd w:id="1"/>
    </w:p>
    <w:p w14:paraId="7BF6B7A0" w14:textId="4DCB101D" w:rsidR="008446E8" w:rsidRPr="005A5AF4" w:rsidRDefault="008446E8" w:rsidP="005A5AF4">
      <w:pPr>
        <w:spacing w:after="80"/>
        <w:rPr>
          <w:sz w:val="20"/>
        </w:rPr>
      </w:pPr>
      <w:bookmarkStart w:id="2" w:name="_Toc225411725"/>
      <w:r w:rsidRPr="005A5AF4">
        <w:rPr>
          <w:sz w:val="20"/>
        </w:rPr>
        <w:t xml:space="preserve">Documento: </w:t>
      </w:r>
      <w:sdt>
        <w:sdtPr>
          <w:rPr>
            <w:sz w:val="20"/>
          </w:rPr>
          <w:alias w:val="Titulo del documento"/>
          <w:tag w:val="doc_title"/>
          <w:id w:val="-490097001"/>
          <w:placeholder>
            <w:docPart w:val="34A631E9018A49D483DA597C94349704"/>
          </w:placeholder>
          <w:text/>
        </w:sdtPr>
        <w:sdtContent>
          <w:r w:rsidR="005A5AF4" w:rsidRPr="005A5AF4">
            <w:rPr>
              <w:sz w:val="20"/>
            </w:rPr>
            <w:t xml:space="preserve">Paquete de </w:t>
          </w:r>
          <w:proofErr w:type="spellStart"/>
          <w:r w:rsidR="005A5AF4" w:rsidRPr="005A5AF4">
            <w:rPr>
              <w:sz w:val="20"/>
            </w:rPr>
            <w:t>Validacion</w:t>
          </w:r>
          <w:proofErr w:type="spellEnd"/>
          <w:r w:rsidR="005A5AF4" w:rsidRPr="005A5AF4">
            <w:rPr>
              <w:sz w:val="20"/>
            </w:rPr>
            <w:t xml:space="preserve"> General Inicial de SPI</w:t>
          </w:r>
        </w:sdtContent>
      </w:sdt>
      <w:bookmarkEnd w:id="2"/>
    </w:p>
    <w:p w14:paraId="42EF721B" w14:textId="6FFCCC67" w:rsidR="008446E8" w:rsidRPr="005A5AF4" w:rsidRDefault="008446E8" w:rsidP="005A5AF4">
      <w:pPr>
        <w:spacing w:after="80"/>
        <w:rPr>
          <w:sz w:val="20"/>
        </w:rPr>
      </w:pPr>
      <w:bookmarkStart w:id="3" w:name="_Toc225411726"/>
      <w:r w:rsidRPr="005A5AF4">
        <w:rPr>
          <w:sz w:val="20"/>
        </w:rPr>
        <w:t xml:space="preserve">Area: </w:t>
      </w:r>
      <w:sdt>
        <w:sdtPr>
          <w:rPr>
            <w:sz w:val="20"/>
          </w:rPr>
          <w:alias w:val="Area"/>
          <w:tag w:val="doc_area"/>
          <w:id w:val="4341029"/>
          <w:placeholder>
            <w:docPart w:val="34A631E9018A49D483DA597C94349704"/>
          </w:placeholder>
          <w:text/>
        </w:sdtPr>
        <w:sdtContent>
          <w:proofErr w:type="spellStart"/>
          <w:r w:rsidR="005A5AF4" w:rsidRPr="005A5AF4">
            <w:rPr>
              <w:sz w:val="20"/>
            </w:rPr>
            <w:t>Validacion</w:t>
          </w:r>
          <w:proofErr w:type="spellEnd"/>
          <w:r w:rsidR="005A5AF4" w:rsidRPr="005A5AF4">
            <w:rPr>
              <w:sz w:val="20"/>
            </w:rPr>
            <w:t xml:space="preserve"> General SPI - Gobierno, Seguridad, Permisos y Vacaciones</w:t>
          </w:r>
        </w:sdtContent>
      </w:sdt>
      <w:bookmarkEnd w:id="3"/>
    </w:p>
    <w:p w14:paraId="76F94EBF" w14:textId="77777777" w:rsidR="008446E8" w:rsidRPr="005A5AF4" w:rsidRDefault="008446E8" w:rsidP="005A5AF4">
      <w:pPr>
        <w:spacing w:after="80"/>
        <w:rPr>
          <w:sz w:val="20"/>
        </w:rPr>
      </w:pPr>
      <w:bookmarkStart w:id="4" w:name="_Toc225411727"/>
      <w:r w:rsidRPr="005A5AF4">
        <w:rPr>
          <w:sz w:val="20"/>
        </w:rPr>
        <w:t>Documento:</w:t>
      </w:r>
      <w:bookmarkEnd w:id="4"/>
      <w:r w:rsidRPr="005A5AF4">
        <w:rPr>
          <w:sz w:val="20"/>
        </w:rPr>
        <w:t xml:space="preserve"> </w:t>
      </w:r>
    </w:p>
    <w:p w14:paraId="554EE687" w14:textId="77777777" w:rsidR="008446E8" w:rsidRPr="005A5AF4" w:rsidRDefault="008446E8" w:rsidP="005A5AF4">
      <w:pPr>
        <w:spacing w:after="80"/>
        <w:rPr>
          <w:sz w:val="20"/>
        </w:rPr>
      </w:pPr>
      <w:bookmarkStart w:id="5" w:name="_Toc225411728"/>
      <w:r w:rsidRPr="005A5AF4">
        <w:rPr>
          <w:sz w:val="20"/>
        </w:rPr>
        <w:t>Area:</w:t>
      </w:r>
      <w:bookmarkEnd w:id="5"/>
      <w:r w:rsidRPr="005A5AF4">
        <w:rPr>
          <w:sz w:val="20"/>
        </w:rPr>
        <w:t xml:space="preserve"> </w:t>
      </w:r>
    </w:p>
    <w:p w14:paraId="4EEEADAC" w14:textId="6EE91402" w:rsidR="008446E8" w:rsidRPr="005A5AF4" w:rsidRDefault="008446E8" w:rsidP="005A5AF4">
      <w:pPr>
        <w:spacing w:after="80"/>
        <w:rPr>
          <w:sz w:val="20"/>
        </w:rPr>
      </w:pPr>
      <w:bookmarkStart w:id="6" w:name="_Toc225411729"/>
      <w:r w:rsidRPr="005A5AF4">
        <w:rPr>
          <w:sz w:val="20"/>
        </w:rPr>
        <w:t xml:space="preserve">Sistema: </w:t>
      </w:r>
      <w:sdt>
        <w:sdtPr>
          <w:rPr>
            <w:sz w:val="20"/>
          </w:rPr>
          <w:alias w:val="Sistema"/>
          <w:tag w:val="meta_system"/>
          <w:id w:val="452515889"/>
          <w:placeholder>
            <w:docPart w:val="34A631E9018A49D483DA597C94349704"/>
          </w:placeholder>
          <w:text/>
        </w:sdtPr>
        <w:sdtContent>
          <w:r w:rsidR="005A5AF4" w:rsidRPr="005A5AF4">
            <w:rPr>
              <w:sz w:val="20"/>
            </w:rPr>
            <w:t>SPI</w:t>
          </w:r>
        </w:sdtContent>
      </w:sdt>
      <w:bookmarkEnd w:id="6"/>
    </w:p>
    <w:p w14:paraId="35897727" w14:textId="7840A3C3" w:rsidR="008446E8" w:rsidRPr="005A5AF4" w:rsidRDefault="008446E8" w:rsidP="005A5AF4">
      <w:pPr>
        <w:spacing w:after="80"/>
        <w:rPr>
          <w:sz w:val="20"/>
        </w:rPr>
      </w:pPr>
      <w:bookmarkStart w:id="7" w:name="_Toc225411730"/>
      <w:proofErr w:type="spellStart"/>
      <w:r w:rsidRPr="005A5AF4">
        <w:rPr>
          <w:sz w:val="20"/>
        </w:rPr>
        <w:t>Codigo</w:t>
      </w:r>
      <w:proofErr w:type="spellEnd"/>
      <w:r w:rsidRPr="005A5AF4">
        <w:rPr>
          <w:sz w:val="20"/>
        </w:rPr>
        <w:t xml:space="preserve">: </w:t>
      </w:r>
      <w:sdt>
        <w:sdtPr>
          <w:rPr>
            <w:sz w:val="20"/>
          </w:rPr>
          <w:alias w:val="Codigo"/>
          <w:tag w:val="meta_code"/>
          <w:id w:val="-785115081"/>
          <w:placeholder>
            <w:docPart w:val="34A631E9018A49D483DA597C94349704"/>
          </w:placeholder>
          <w:text/>
        </w:sdtPr>
        <w:sdtContent>
          <w:r w:rsidR="005A5AF4" w:rsidRPr="005A5AF4">
            <w:rPr>
              <w:sz w:val="20"/>
            </w:rPr>
            <w:t>VAL-SPI-GENERAL-V100</w:t>
          </w:r>
        </w:sdtContent>
      </w:sdt>
      <w:bookmarkEnd w:id="7"/>
    </w:p>
    <w:p w14:paraId="75ACDA92" w14:textId="7AB64CFC" w:rsidR="008446E8" w:rsidRPr="005A5AF4" w:rsidRDefault="008446E8" w:rsidP="005A5AF4">
      <w:pPr>
        <w:spacing w:after="80"/>
        <w:rPr>
          <w:sz w:val="20"/>
        </w:rPr>
      </w:pPr>
      <w:bookmarkStart w:id="8" w:name="_Toc225411731"/>
      <w:proofErr w:type="spellStart"/>
      <w:r w:rsidRPr="005A5AF4">
        <w:rPr>
          <w:sz w:val="20"/>
        </w:rPr>
        <w:t>Version</w:t>
      </w:r>
      <w:proofErr w:type="spellEnd"/>
      <w:r w:rsidRPr="005A5AF4">
        <w:rPr>
          <w:sz w:val="20"/>
        </w:rPr>
        <w:t xml:space="preserve">: </w:t>
      </w:r>
      <w:sdt>
        <w:sdtPr>
          <w:rPr>
            <w:sz w:val="20"/>
          </w:rPr>
          <w:alias w:val="Version"/>
          <w:tag w:val="meta_version"/>
          <w:id w:val="-369846185"/>
          <w:placeholder>
            <w:docPart w:val="34A631E9018A49D483DA597C94349704"/>
          </w:placeholder>
          <w:text/>
        </w:sdtPr>
        <w:sdtContent>
          <w:r w:rsidR="005A5AF4" w:rsidRPr="005A5AF4">
            <w:rPr>
              <w:sz w:val="20"/>
            </w:rPr>
            <w:t>1.0.0</w:t>
          </w:r>
        </w:sdtContent>
      </w:sdt>
      <w:bookmarkEnd w:id="8"/>
    </w:p>
    <w:p w14:paraId="034A1737" w14:textId="29683376" w:rsidR="008446E8" w:rsidRPr="005A5AF4" w:rsidRDefault="008446E8" w:rsidP="005A5AF4">
      <w:pPr>
        <w:spacing w:after="80"/>
        <w:rPr>
          <w:sz w:val="20"/>
        </w:rPr>
      </w:pPr>
      <w:bookmarkStart w:id="9" w:name="_Toc225411732"/>
      <w:r w:rsidRPr="005A5AF4">
        <w:rPr>
          <w:sz w:val="20"/>
        </w:rPr>
        <w:t xml:space="preserve">Fecha: </w:t>
      </w:r>
      <w:sdt>
        <w:sdtPr>
          <w:rPr>
            <w:sz w:val="20"/>
          </w:rPr>
          <w:alias w:val="Fecha"/>
          <w:tag w:val="meta_date"/>
          <w:id w:val="85283562"/>
          <w:placeholder>
            <w:docPart w:val="34A631E9018A49D483DA597C94349704"/>
          </w:placeholder>
          <w:text/>
        </w:sdtPr>
        <w:sdtContent>
          <w:r w:rsidR="005A5AF4" w:rsidRPr="005A5AF4">
            <w:rPr>
              <w:sz w:val="20"/>
            </w:rPr>
            <w:t>2026-05-13</w:t>
          </w:r>
        </w:sdtContent>
      </w:sdt>
      <w:bookmarkEnd w:id="9"/>
    </w:p>
    <w:p w14:paraId="4C695C57" w14:textId="77B32948" w:rsidR="008446E8" w:rsidRPr="005A5AF4" w:rsidRDefault="008446E8" w:rsidP="005A5AF4">
      <w:pPr>
        <w:spacing w:after="80"/>
        <w:rPr>
          <w:sz w:val="20"/>
        </w:rPr>
      </w:pPr>
      <w:bookmarkStart w:id="10" w:name="_Toc225411733"/>
      <w:r w:rsidRPr="005A5AF4">
        <w:rPr>
          <w:sz w:val="20"/>
        </w:rPr>
        <w:t xml:space="preserve">Estado: </w:t>
      </w:r>
      <w:sdt>
        <w:sdtPr>
          <w:rPr>
            <w:sz w:val="20"/>
          </w:rPr>
          <w:alias w:val="Estado"/>
          <w:tag w:val="meta_status"/>
          <w:id w:val="-822043261"/>
          <w:placeholder>
            <w:docPart w:val="34A631E9018A49D483DA597C94349704"/>
          </w:placeholder>
          <w:text/>
        </w:sdtPr>
        <w:sdtContent>
          <w:r w:rsidR="005A5AF4" w:rsidRPr="005A5AF4">
            <w:rPr>
              <w:sz w:val="20"/>
            </w:rPr>
            <w:t>BORRADOR</w:t>
          </w:r>
        </w:sdtContent>
      </w:sdt>
      <w:bookmarkEnd w:id="10"/>
    </w:p>
    <w:p w14:paraId="01085AC4" w14:textId="77777777" w:rsidR="008446E8" w:rsidRDefault="008446E8">
      <w:pPr>
        <w:pStyle w:val="Ttulo1"/>
      </w:pPr>
    </w:p>
    <w:p w14:paraId="388EBD90" w14:textId="77777777" w:rsidR="008446E8" w:rsidRDefault="008446E8">
      <w:pPr>
        <w:pStyle w:val="Ttulo1"/>
      </w:pPr>
    </w:p>
    <w:p w14:paraId="367096C9" w14:textId="20012DD8" w:rsidR="00745BDD" w:rsidRDefault="00745B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8555E5C" w14:textId="77777777" w:rsidR="008446E8" w:rsidRPr="005A5AF4" w:rsidRDefault="008446E8" w:rsidP="005A5AF4">
      <w:pPr>
        <w:spacing w:after="80"/>
        <w:rPr>
          <w:sz w:val="20"/>
        </w:rPr>
      </w:pPr>
      <w:bookmarkStart w:id="11" w:name="_Toc224660466"/>
      <w:bookmarkStart w:id="12" w:name="_Toc225411734"/>
      <w:r w:rsidRPr="005A5AF4">
        <w:rPr>
          <w:sz w:val="20"/>
        </w:rPr>
        <w:lastRenderedPageBreak/>
        <w:t>ÍNDICE</w:t>
      </w:r>
      <w:bookmarkEnd w:id="11"/>
      <w:bookmarkEnd w:id="12"/>
    </w:p>
    <w:p w14:paraId="1E11B1E3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 w:rsidRPr="005A5AF4">
        <w:rPr>
          <w:lang w:val="es-EC"/>
        </w:rPr>
        <w:instrText xml:space="preserve"> TOC \o "1-3" </w:instrText>
      </w:r>
      <w:r>
        <w:fldChar w:fldCharType="separate"/>
      </w:r>
      <w:r w:rsidRPr="005A5AF4">
        <w:rPr>
          <w:noProof/>
          <w:lang w:val="es-EC"/>
        </w:rPr>
        <w:t>PLANTILLA INSTITUCIONAL DE VALIDACION DE SISTEMAS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_Toc225411723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7E2095D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FamProject Cia. Ltda.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_Toc225411724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58DFB98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Documento: __________________________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_Toc225411725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52F9C2A5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Area: __________________________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_Toc225411726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52AD1845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Documento: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_Toc225411727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5588F139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Area: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_Toc225411728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019AEF9A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Sistema: SPI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_Toc225411729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FE69CE5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Codigo: VAL-SPI-XXX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_Toc225411730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3D1DCEA4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Version: 1.0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_Toc225411731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3B8D3991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Fecha: __________________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_Toc225411732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33E63283" w14:textId="161E35C3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A5AF4">
        <w:rPr>
          <w:noProof/>
          <w:lang w:val="es-EC"/>
        </w:rPr>
        <w:t>Estado: BORRADOR</w:t>
      </w:r>
      <w:r w:rsidR="00745BDD">
        <w:rPr>
          <w:noProof/>
          <w:lang w:val="es-EC"/>
        </w:rPr>
        <w:t>}</w:t>
      </w:r>
      <w:r w:rsidRPr="005A5AF4">
        <w:rPr>
          <w:noProof/>
          <w:lang w:val="es-EC"/>
        </w:rPr>
        <w:tab/>
      </w:r>
      <w:r>
        <w:rPr>
          <w:noProof/>
        </w:rPr>
        <w:fldChar w:fldCharType="begin"/>
      </w:r>
      <w:r w:rsidRPr="005A5AF4">
        <w:rPr>
          <w:noProof/>
          <w:lang w:val="es-EC"/>
        </w:rPr>
        <w:instrText xml:space="preserve"> PAGEREF _Toc225411733 \h </w:instrText>
      </w:r>
      <w:r>
        <w:rPr>
          <w:noProof/>
        </w:rPr>
      </w:r>
      <w:r>
        <w:rPr>
          <w:noProof/>
        </w:rPr>
        <w:fldChar w:fldCharType="separate"/>
      </w:r>
      <w:r w:rsidRPr="005A5AF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212CA655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8F5BD15" w14:textId="77777777" w:rsidR="008446E8" w:rsidRPr="00DD5303" w:rsidRDefault="008446E8">
      <w:r>
        <w:fldChar w:fldCharType="end"/>
      </w:r>
    </w:p>
    <w:p w14:paraId="16639CEF" w14:textId="77777777" w:rsidR="008446E8" w:rsidRPr="005A5AF4" w:rsidRDefault="008446E8">
      <w:pPr>
        <w:pStyle w:val="TtuloTDC"/>
        <w:rPr>
          <w:lang w:val="es-EC"/>
        </w:rPr>
      </w:pPr>
      <w:r>
        <w:rPr>
          <w:lang w:val="es-ES"/>
        </w:rPr>
        <w:t>Contenido</w:t>
      </w:r>
    </w:p>
    <w:p w14:paraId="06882930" w14:textId="77777777" w:rsidR="008446E8" w:rsidRPr="005A5AF4" w:rsidRDefault="008446E8">
      <w:pPr>
        <w:pStyle w:val="TDC1"/>
        <w:tabs>
          <w:tab w:val="right" w:leader="dot" w:pos="8630"/>
        </w:tabs>
        <w:rPr>
          <w:noProof/>
          <w:lang w:val="es-EC"/>
        </w:rPr>
      </w:pPr>
      <w:r w:rsidRPr="005A5AF4">
        <w:rPr>
          <w:lang w:val="es-EC"/>
        </w:rPr>
        <w:t xml:space="preserve"> TOC \o "1-3" \h \z \u </w:t>
      </w:r>
      <w:hyperlink w:anchor="_Toc224660466" w:history="1">
        <w:r w:rsidRPr="00E67A34">
          <w:rPr>
            <w:rStyle w:val="Hipervnculo"/>
            <w:noProof/>
            <w:lang w:val="es-EC"/>
          </w:rPr>
          <w:t>ÍNDICE</w:t>
        </w:r>
        <w:r w:rsidRPr="005A5AF4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5A5AF4">
          <w:rPr>
            <w:noProof/>
            <w:webHidden/>
            <w:lang w:val="es-EC"/>
          </w:rPr>
          <w:instrText xml:space="preserve"> PAGEREF _Toc224660466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5A5AF4">
          <w:rPr>
            <w:noProof/>
            <w:webHidden/>
            <w:lang w:val="es-EC"/>
          </w:rPr>
          <w:t>2</w:t>
        </w:r>
        <w:r>
          <w:rPr>
            <w:noProof/>
            <w:webHidden/>
          </w:rPr>
          <w:fldChar w:fldCharType="end"/>
        </w:r>
      </w:hyperlink>
    </w:p>
    <w:p w14:paraId="30A0B7EF" w14:textId="77777777" w:rsidR="008446E8" w:rsidRPr="005A5AF4" w:rsidRDefault="008446E8">
      <w:pPr>
        <w:pStyle w:val="TDC1"/>
        <w:tabs>
          <w:tab w:val="right" w:leader="dot" w:pos="8630"/>
        </w:tabs>
        <w:rPr>
          <w:noProof/>
          <w:lang w:val="es-EC"/>
        </w:rPr>
      </w:pPr>
      <w:hyperlink w:anchor="_Toc224660467" w:history="1">
        <w:r w:rsidRPr="005A5AF4">
          <w:rPr>
            <w:rStyle w:val="Hipervnculo"/>
            <w:noProof/>
            <w:lang w:val="es-EC"/>
          </w:rPr>
          <w:t>0. CONTROL DOCUMENTAL</w:t>
        </w:r>
        <w:r w:rsidRPr="005A5AF4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5A5AF4">
          <w:rPr>
            <w:noProof/>
            <w:webHidden/>
            <w:lang w:val="es-EC"/>
          </w:rPr>
          <w:instrText xml:space="preserve"> PAGEREF _Toc224660467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5A5AF4">
          <w:rPr>
            <w:noProof/>
            <w:webHidden/>
            <w:lang w:val="es-EC"/>
          </w:rPr>
          <w:t>3</w:t>
        </w:r>
        <w:r>
          <w:rPr>
            <w:noProof/>
            <w:webHidden/>
          </w:rPr>
          <w:fldChar w:fldCharType="end"/>
        </w:r>
      </w:hyperlink>
    </w:p>
    <w:p w14:paraId="20BD06B8" w14:textId="77777777" w:rsidR="008446E8" w:rsidRDefault="008446E8"/>
    <w:sdt>
      <w:sdtPr>
        <w:rPr>
          <w:rFonts w:asciiTheme="minorHAnsi" w:eastAsiaTheme="minorHAnsi" w:hAnsiTheme="minorHAnsi" w:cstheme="minorBidi"/>
          <w:b/>
          <w:color w:val="325483"/>
          <w:sz w:val="32"/>
          <w:szCs w:val="24"/>
        </w:rPr>
        <w:alias w:val="Cuerpo del documento"/>
        <w:tag w:val="body_content"/>
        <w:id w:val="-1926955693"/>
        <w:placeholder>
          <w:docPart w:val="34A631E9018A49D483DA597C94349704"/>
        </w:placeholder>
      </w:sdtPr>
      <w:sdtEndPr>
        <w:rPr>
          <w:b w:val="0"/>
          <w:color w:val="auto"/>
          <w:sz w:val="24"/>
        </w:rPr>
      </w:sdtEndPr>
      <w:sdtContent>
        <w:p w14:paraId="7B85E801" w14:textId="77777777" w:rsidR="005A5AF4" w:rsidRPr="005A5AF4" w:rsidRDefault="005A5AF4" w:rsidP="005A5AF4">
          <w:pPr>
            <w:pStyle w:val="Ttulo1"/>
            <w:shd w:val="clear" w:color="auto" w:fill="E6E6E6"/>
            <w:spacing w:before="200" w:after="20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kern w:val="36"/>
              <w:sz w:val="32"/>
              <w:szCs w:val="32"/>
              <w14:ligatures w14:val="none"/>
            </w:rPr>
          </w:pPr>
          <w:r w:rsidRPr="005A5AF4">
            <w:rPr>
              <w:rFonts w:ascii="Aptos" w:eastAsia="Times New Roman" w:hAnsi="Aptos"/>
              <w:b/>
              <w:color w:val="325483"/>
              <w:sz w:val="32"/>
            </w:rPr>
            <w:t>Paquete de Validación General Inicial de SPI</w:t>
          </w:r>
        </w:p>
        <w:p w14:paraId="5B2272E9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Validación General SPI - Gobierno, Seguridad, Permisos y Vacaciones</w:t>
          </w:r>
        </w:p>
        <w:p w14:paraId="539F3AEC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1EA44741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Definir la estrategia de validación inicial de SPI para la versión base v1.0.0, bajo enfoque DQ/IQ/OQ/PQ y evidencia objetiva.</w:t>
          </w:r>
        </w:p>
        <w:p w14:paraId="1F4E4216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Estrategia de validación</w:t>
          </w:r>
        </w:p>
        <w:p w14:paraId="184A05AF" w14:textId="77777777" w:rsidR="005A5AF4" w:rsidRPr="005A5AF4" w:rsidRDefault="005A5AF4" w:rsidP="005A5AF4">
          <w:pPr>
            <w:numPr>
              <w:ilvl w:val="0"/>
              <w:numId w:val="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Validación progresiva por versiones.</w:t>
          </w:r>
        </w:p>
        <w:p w14:paraId="6AC8CD2F" w14:textId="77777777" w:rsidR="005A5AF4" w:rsidRPr="005A5AF4" w:rsidRDefault="005A5AF4" w:rsidP="005A5AF4">
          <w:pPr>
            <w:numPr>
              <w:ilvl w:val="0"/>
              <w:numId w:val="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Validación proporcional al riesgo e impacto.</w:t>
          </w:r>
        </w:p>
        <w:p w14:paraId="34747046" w14:textId="77777777" w:rsidR="005A5AF4" w:rsidRPr="005A5AF4" w:rsidRDefault="005A5AF4" w:rsidP="005A5AF4">
          <w:pPr>
            <w:numPr>
              <w:ilvl w:val="0"/>
              <w:numId w:val="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Control formal de cambios para ampliar alcance.</w:t>
          </w:r>
        </w:p>
        <w:p w14:paraId="7203EBFE" w14:textId="77777777" w:rsidR="005A5AF4" w:rsidRPr="005A5AF4" w:rsidRDefault="005A5AF4" w:rsidP="005A5AF4">
          <w:pPr>
            <w:numPr>
              <w:ilvl w:val="0"/>
              <w:numId w:val="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Trazabilidad obligatoria entre URS, riesgo, pruebas y evidencia.</w:t>
          </w:r>
        </w:p>
        <w:p w14:paraId="1B8162D1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Alcance inicial validado</w:t>
          </w:r>
        </w:p>
        <w:p w14:paraId="4DB8A2FF" w14:textId="77777777" w:rsidR="005A5AF4" w:rsidRPr="005A5AF4" w:rsidRDefault="005A5AF4" w:rsidP="005A5AF4">
          <w:pPr>
            <w:numPr>
              <w:ilvl w:val="0"/>
              <w:numId w:val="2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Área transversal: Gobierno y Seguridad.</w:t>
          </w:r>
        </w:p>
        <w:p w14:paraId="3F51FDE2" w14:textId="77777777" w:rsidR="005A5AF4" w:rsidRPr="005A5AF4" w:rsidRDefault="005A5AF4" w:rsidP="005A5AF4">
          <w:pPr>
            <w:numPr>
              <w:ilvl w:val="0"/>
              <w:numId w:val="2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Módulo funcional activo: Permisos y Vacaciones.</w:t>
          </w:r>
        </w:p>
        <w:p w14:paraId="47859A7F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Gobierno y responsabilidades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734"/>
            <w:gridCol w:w="6894"/>
          </w:tblGrid>
          <w:tr w:rsidR="005A5AF4" w:rsidRPr="005A5AF4" w14:paraId="7885B6F1" w14:textId="77777777" w:rsidTr="005A5AF4">
            <w:trPr>
              <w:divId w:val="1739673975"/>
              <w:cantSplit/>
              <w:tblHeader/>
            </w:trPr>
            <w:tc>
              <w:tcPr>
                <w:tcW w:w="142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84DA5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Rol</w:t>
                </w:r>
              </w:p>
            </w:tc>
            <w:tc>
              <w:tcPr>
                <w:tcW w:w="35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B9447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Responsabilidad principal</w:t>
                </w:r>
              </w:p>
            </w:tc>
          </w:tr>
          <w:tr w:rsidR="005A5AF4" w:rsidRPr="005A5AF4" w14:paraId="0E321272" w14:textId="77777777" w:rsidTr="005A5AF4">
            <w:trPr>
              <w:divId w:val="1739673975"/>
              <w:cantSplit/>
              <w:tblHeader/>
            </w:trPr>
            <w:tc>
              <w:tcPr>
                <w:tcW w:w="14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C8309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Gerencia General</w:t>
                </w:r>
              </w:p>
            </w:tc>
            <w:tc>
              <w:tcPr>
                <w:tcW w:w="35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FCE03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Aprobación de liberación dentro del alcance validado</w:t>
                </w:r>
              </w:p>
            </w:tc>
          </w:tr>
          <w:tr w:rsidR="005A5AF4" w:rsidRPr="005A5AF4" w14:paraId="3687C05C" w14:textId="77777777" w:rsidTr="005A5AF4">
            <w:trPr>
              <w:divId w:val="1739673975"/>
              <w:cantSplit/>
              <w:tblHeader/>
            </w:trPr>
            <w:tc>
              <w:tcPr>
                <w:tcW w:w="14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FA53F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  <w:tc>
              <w:tcPr>
                <w:tcW w:w="35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7304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Soporte técnico, despliegue, trazabilidad técnica y evidencias</w:t>
                </w:r>
              </w:p>
            </w:tc>
          </w:tr>
          <w:tr w:rsidR="005A5AF4" w:rsidRPr="005A5AF4" w14:paraId="15D034AB" w14:textId="77777777" w:rsidTr="005A5AF4">
            <w:trPr>
              <w:divId w:val="1739673975"/>
              <w:cantSplit/>
              <w:tblHeader/>
            </w:trPr>
            <w:tc>
              <w:tcPr>
                <w:tcW w:w="14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EB5CF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Responsable funcional</w:t>
                </w:r>
              </w:p>
            </w:tc>
            <w:tc>
              <w:tcPr>
                <w:tcW w:w="35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5A5DE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Aceptación operativa de Permisos y Vacaciones contra SOP</w:t>
                </w:r>
              </w:p>
            </w:tc>
          </w:tr>
          <w:tr w:rsidR="005A5AF4" w:rsidRPr="005A5AF4" w14:paraId="1D2819F8" w14:textId="77777777" w:rsidTr="005A5AF4">
            <w:trPr>
              <w:divId w:val="1739673975"/>
              <w:cantSplit/>
              <w:tblHeader/>
            </w:trPr>
            <w:tc>
              <w:tcPr>
                <w:tcW w:w="1420" w:type="pct"/>
                <w:shd w:val="clear" w:color="auto" w:fill="FFFFFF"/>
                <w:hideMark/>
              </w:tcPr>
              <w:p w14:paraId="6F8132E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Calidad/Auditoría</w:t>
                </w:r>
              </w:p>
            </w:tc>
            <w:tc>
              <w:tcPr>
                <w:tcW w:w="3580" w:type="pct"/>
                <w:shd w:val="clear" w:color="auto" w:fill="FFFFFF"/>
                <w:hideMark/>
              </w:tcPr>
              <w:p w14:paraId="4A89A26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Revisión documental, hallazgos y cierre de desviaciones</w:t>
                </w:r>
              </w:p>
            </w:tc>
          </w:tr>
        </w:tbl>
        <w:p w14:paraId="2678FCB0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Ciclo documental</w:t>
          </w:r>
        </w:p>
        <w:p w14:paraId="0A82AB41" w14:textId="77777777" w:rsidR="005A5AF4" w:rsidRPr="005A5AF4" w:rsidRDefault="005A5AF4" w:rsidP="005A5AF4">
          <w:pPr>
            <w:numPr>
              <w:ilvl w:val="0"/>
              <w:numId w:val="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Plan maestro y alcance.</w:t>
          </w:r>
        </w:p>
        <w:p w14:paraId="51F0A2BF" w14:textId="77777777" w:rsidR="005A5AF4" w:rsidRPr="005A5AF4" w:rsidRDefault="005A5AF4" w:rsidP="005A5AF4">
          <w:pPr>
            <w:numPr>
              <w:ilvl w:val="0"/>
              <w:numId w:val="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URS, matrices SOP/riesgo/trazabilidad.</w:t>
          </w:r>
        </w:p>
        <w:p w14:paraId="17A053D4" w14:textId="77777777" w:rsidR="005A5AF4" w:rsidRPr="005A5AF4" w:rsidRDefault="005A5AF4" w:rsidP="005A5AF4">
          <w:pPr>
            <w:numPr>
              <w:ilvl w:val="0"/>
              <w:numId w:val="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Protocolos DQ/IQ/OQ/PQ.</w:t>
          </w:r>
        </w:p>
        <w:p w14:paraId="7CBCA8B4" w14:textId="77777777" w:rsidR="005A5AF4" w:rsidRPr="005A5AF4" w:rsidRDefault="005A5AF4" w:rsidP="005A5AF4">
          <w:pPr>
            <w:numPr>
              <w:ilvl w:val="0"/>
              <w:numId w:val="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Hallazgos, informe final y acta de liberación.</w:t>
          </w:r>
        </w:p>
        <w:p w14:paraId="6CA10689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Criterios de aprobación</w:t>
          </w:r>
        </w:p>
        <w:p w14:paraId="7884AD6D" w14:textId="77777777" w:rsidR="005A5AF4" w:rsidRPr="005A5AF4" w:rsidRDefault="005A5AF4" w:rsidP="005A5AF4">
          <w:pPr>
            <w:numPr>
              <w:ilvl w:val="0"/>
              <w:numId w:val="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Evidencia completa para DQ/IQ/OQ/PQ dentro del alcance definido.</w:t>
          </w:r>
        </w:p>
        <w:p w14:paraId="14FE31F3" w14:textId="77777777" w:rsidR="005A5AF4" w:rsidRPr="005A5AF4" w:rsidRDefault="005A5AF4" w:rsidP="005A5AF4">
          <w:pPr>
            <w:numPr>
              <w:ilvl w:val="0"/>
              <w:numId w:val="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Riesgos críticos mitigados o aceptados formalmente.</w:t>
          </w:r>
        </w:p>
        <w:p w14:paraId="76CEFAC9" w14:textId="77777777" w:rsidR="005A5AF4" w:rsidRPr="005A5AF4" w:rsidRDefault="005A5AF4" w:rsidP="005A5AF4">
          <w:pPr>
            <w:numPr>
              <w:ilvl w:val="0"/>
              <w:numId w:val="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Trazabilidad cerrada URS ↔ riesgo ↔ prueba ↔ evidencia ↔ resultado.</w:t>
          </w:r>
        </w:p>
        <w:p w14:paraId="7D77E41B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Criterios de revalidación</w:t>
          </w:r>
        </w:p>
        <w:p w14:paraId="7B76E002" w14:textId="77777777" w:rsidR="005A5AF4" w:rsidRPr="005A5AF4" w:rsidRDefault="005A5AF4" w:rsidP="005A5AF4">
          <w:pPr>
            <w:numPr>
              <w:ilvl w:val="0"/>
              <w:numId w:val="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Nuevo módulo: DQ/OQ/PQ + IQ según impacto.</w:t>
          </w:r>
        </w:p>
        <w:p w14:paraId="1A7CA4D7" w14:textId="77777777" w:rsidR="005A5AF4" w:rsidRPr="005A5AF4" w:rsidRDefault="005A5AF4" w:rsidP="005A5AF4">
          <w:pPr>
            <w:numPr>
              <w:ilvl w:val="0"/>
              <w:numId w:val="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Cambio crítico (seguridad, roles, trazabilidad, BD, SOP): revalidación proporcional completa.</w:t>
          </w:r>
        </w:p>
        <w:p w14:paraId="3ACC862D" w14:textId="77777777" w:rsidR="005A5AF4" w:rsidRPr="005A5AF4" w:rsidRDefault="005A5AF4" w:rsidP="005A5AF4">
          <w:pPr>
            <w:numPr>
              <w:ilvl w:val="0"/>
              <w:numId w:val="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Cambio menor: evaluación de impacto y prueba puntual documentada.</w:t>
          </w:r>
        </w:p>
        <w:p w14:paraId="53443D6B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Matriz de versiones base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912"/>
            <w:gridCol w:w="2812"/>
            <w:gridCol w:w="1194"/>
            <w:gridCol w:w="505"/>
            <w:gridCol w:w="1087"/>
            <w:gridCol w:w="511"/>
            <w:gridCol w:w="484"/>
            <w:gridCol w:w="1125"/>
            <w:gridCol w:w="998"/>
          </w:tblGrid>
          <w:tr w:rsidR="005A5AF4" w:rsidRPr="005A5AF4" w14:paraId="644BF6E1" w14:textId="77777777" w:rsidTr="005A5AF4">
            <w:trPr>
              <w:divId w:val="1739673975"/>
              <w:cantSplit/>
              <w:tblHeader/>
            </w:trPr>
            <w:tc>
              <w:tcPr>
                <w:tcW w:w="52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F5203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Versión SPI</w:t>
                </w:r>
              </w:p>
            </w:tc>
            <w:tc>
              <w:tcPr>
                <w:tcW w:w="15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E2B35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Alcance validado</w:t>
                </w:r>
              </w:p>
            </w:tc>
            <w:tc>
              <w:tcPr>
                <w:tcW w:w="66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0772D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cambio</w:t>
                </w:r>
              </w:p>
            </w:tc>
            <w:tc>
              <w:tcPr>
                <w:tcW w:w="2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CC7DB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DQ</w:t>
                </w:r>
              </w:p>
            </w:tc>
            <w:tc>
              <w:tcPr>
                <w:tcW w:w="6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FF9B6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IQ</w:t>
                </w:r>
              </w:p>
            </w:tc>
            <w:tc>
              <w:tcPr>
                <w:tcW w:w="2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F910D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OQ</w:t>
                </w:r>
              </w:p>
            </w:tc>
            <w:tc>
              <w:tcPr>
                <w:tcW w:w="2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08B75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PQ</w:t>
                </w:r>
              </w:p>
            </w:tc>
            <w:tc>
              <w:tcPr>
                <w:tcW w:w="5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6E62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Regresión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BCA67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A5AF4" w:rsidRPr="005A5AF4" w14:paraId="550657B2" w14:textId="77777777" w:rsidTr="005A5AF4">
            <w:trPr>
              <w:divId w:val="1739673975"/>
              <w:cantSplit/>
              <w:tblHeader/>
            </w:trPr>
            <w:tc>
              <w:tcPr>
                <w:tcW w:w="5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4AFE0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v1.0.0</w:t>
                </w:r>
              </w:p>
            </w:tc>
            <w:tc>
              <w:tcPr>
                <w:tcW w:w="1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00997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 + Permisos y Vacaciones</w:t>
                </w:r>
              </w:p>
            </w:tc>
            <w:tc>
              <w:tcPr>
                <w:tcW w:w="66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0CC0F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Línea base inicial</w:t>
                </w:r>
              </w:p>
            </w:tc>
            <w:tc>
              <w:tcPr>
                <w:tcW w:w="2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5400A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6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A8D0B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5CE1F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2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558B8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5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D5DEB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N/A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CD8F7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6BC4E08" w14:textId="77777777" w:rsidTr="005A5AF4">
            <w:trPr>
              <w:divId w:val="1739673975"/>
              <w:cantSplit/>
              <w:tblHeader/>
            </w:trPr>
            <w:tc>
              <w:tcPr>
                <w:tcW w:w="5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5F24B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v1.1.0</w:t>
                </w:r>
              </w:p>
            </w:tc>
            <w:tc>
              <w:tcPr>
                <w:tcW w:w="1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0BDF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Nuevo módulo futuro</w:t>
                </w:r>
              </w:p>
            </w:tc>
            <w:tc>
              <w:tcPr>
                <w:tcW w:w="66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54E18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Nuevo módulo</w:t>
                </w:r>
              </w:p>
            </w:tc>
            <w:tc>
              <w:tcPr>
                <w:tcW w:w="2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5D03B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6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6426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Según impacto</w:t>
                </w:r>
              </w:p>
            </w:tc>
            <w:tc>
              <w:tcPr>
                <w:tcW w:w="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30429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2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783BD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5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D0A9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AC080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41946383" w14:textId="77777777" w:rsidTr="005A5AF4">
            <w:trPr>
              <w:divId w:val="1739673975"/>
              <w:cantSplit/>
              <w:tblHeader/>
            </w:trPr>
            <w:tc>
              <w:tcPr>
                <w:tcW w:w="520" w:type="pct"/>
                <w:shd w:val="clear" w:color="auto" w:fill="F3F3F3"/>
                <w:hideMark/>
              </w:tcPr>
              <w:p w14:paraId="210A54D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v1.2.0</w:t>
                </w:r>
              </w:p>
            </w:tc>
            <w:tc>
              <w:tcPr>
                <w:tcW w:w="1506" w:type="pct"/>
                <w:shd w:val="clear" w:color="auto" w:fill="F3F3F3"/>
                <w:hideMark/>
              </w:tcPr>
              <w:p w14:paraId="2464631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mayor o módulo crítico</w:t>
                </w:r>
              </w:p>
            </w:tc>
            <w:tc>
              <w:tcPr>
                <w:tcW w:w="666" w:type="pct"/>
                <w:shd w:val="clear" w:color="auto" w:fill="F3F3F3"/>
                <w:hideMark/>
              </w:tcPr>
              <w:p w14:paraId="3A3B282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mayor</w:t>
                </w:r>
              </w:p>
            </w:tc>
            <w:tc>
              <w:tcPr>
                <w:tcW w:w="229" w:type="pct"/>
                <w:shd w:val="clear" w:color="auto" w:fill="F3F3F3"/>
                <w:hideMark/>
              </w:tcPr>
              <w:p w14:paraId="0A811B9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610" w:type="pct"/>
                <w:shd w:val="clear" w:color="auto" w:fill="F3F3F3"/>
                <w:hideMark/>
              </w:tcPr>
              <w:p w14:paraId="160D4B0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232" w:type="pct"/>
                <w:shd w:val="clear" w:color="auto" w:fill="F3F3F3"/>
                <w:hideMark/>
              </w:tcPr>
              <w:p w14:paraId="1703073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219" w:type="pct"/>
                <w:shd w:val="clear" w:color="auto" w:fill="F3F3F3"/>
                <w:hideMark/>
              </w:tcPr>
              <w:p w14:paraId="6A39402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519" w:type="pct"/>
                <w:shd w:val="clear" w:color="auto" w:fill="F3F3F3"/>
                <w:hideMark/>
              </w:tcPr>
              <w:p w14:paraId="315F946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500" w:type="pct"/>
                <w:shd w:val="clear" w:color="auto" w:fill="F3F3F3"/>
                <w:hideMark/>
              </w:tcPr>
              <w:p w14:paraId="3ACC102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</w:tbl>
        <w:p w14:paraId="74BA6D08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Declaración de evolución</w:t>
          </w:r>
        </w:p>
        <w:p w14:paraId="2EF5C0F2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SPI no se considera un sistema estático, sino un sistema computarizado en evolución controlada, validado por versiones, módulos, impacto y evidencia objetiva.</w:t>
          </w:r>
        </w:p>
        <w:p w14:paraId="24F7D344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Alcance incluido</w:t>
          </w:r>
        </w:p>
        <w:p w14:paraId="527098E4" w14:textId="77777777" w:rsidR="005A5AF4" w:rsidRPr="005A5AF4" w:rsidRDefault="005A5AF4" w:rsidP="005A5AF4">
          <w:pPr>
            <w:numPr>
              <w:ilvl w:val="0"/>
              <w:numId w:val="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Gobierno y Seguridad: usuarios, roles, permisos, control de acceso, trazabilidad, logs, gestión de cambios, control de versiones, evidencias y registros auditables.</w:t>
          </w:r>
        </w:p>
        <w:p w14:paraId="44A63DB7" w14:textId="77777777" w:rsidR="005A5AF4" w:rsidRPr="005A5AF4" w:rsidRDefault="005A5AF4" w:rsidP="005A5AF4">
          <w:pPr>
            <w:numPr>
              <w:ilvl w:val="0"/>
              <w:numId w:val="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Permisos y Vacaciones: solicitud, validación de campos, aprobación/rechazo, estados, responsables, restricciones por rol, consulta histórica y evidencia de auditoría.</w:t>
          </w:r>
        </w:p>
        <w:p w14:paraId="389A7BFC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Alcance excluido</w:t>
          </w:r>
        </w:p>
        <w:p w14:paraId="1993389C" w14:textId="77777777" w:rsidR="005A5AF4" w:rsidRPr="005A5AF4" w:rsidRDefault="005A5AF4" w:rsidP="005A5AF4">
          <w:pPr>
            <w:numPr>
              <w:ilvl w:val="0"/>
              <w:numId w:val="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Módulos no activos, en desarrollo, experimentales o sin relación al SOP vigente.</w:t>
          </w:r>
        </w:p>
        <w:p w14:paraId="3FEF65C7" w14:textId="77777777" w:rsidR="005A5AF4" w:rsidRPr="005A5AF4" w:rsidRDefault="005A5AF4" w:rsidP="005A5AF4">
          <w:pPr>
            <w:numPr>
              <w:ilvl w:val="0"/>
              <w:numId w:val="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Funcionalidades futuras sin control de cambio aprobado y sin revalidación.</w:t>
          </w:r>
        </w:p>
        <w:p w14:paraId="5E206A78" w14:textId="77777777" w:rsidR="005A5AF4" w:rsidRPr="005A5AF4" w:rsidRDefault="005A5AF4" w:rsidP="005A5AF4">
          <w:pPr>
            <w:numPr>
              <w:ilvl w:val="0"/>
              <w:numId w:val="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Cualquier afirmación de validación integral total de SPI.</w:t>
          </w:r>
        </w:p>
        <w:p w14:paraId="1CA15C02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Ambientes</w:t>
          </w:r>
        </w:p>
        <w:p w14:paraId="7553671B" w14:textId="77777777" w:rsidR="005A5AF4" w:rsidRPr="005A5AF4" w:rsidRDefault="005A5AF4" w:rsidP="005A5AF4">
          <w:pPr>
            <w:numPr>
              <w:ilvl w:val="0"/>
              <w:numId w:val="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Incluidos: [PENDIENTE DE COMPLETAR - AMBIENTE VALIDADO]</w:t>
          </w:r>
        </w:p>
        <w:p w14:paraId="1BA7615C" w14:textId="77777777" w:rsidR="005A5AF4" w:rsidRPr="005A5AF4" w:rsidRDefault="005A5AF4" w:rsidP="005A5AF4">
          <w:pPr>
            <w:numPr>
              <w:ilvl w:val="0"/>
              <w:numId w:val="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Excluidos: [PENDIENTE DE COMPLETAR - AMBIENTES NO VALIDABLES]</w:t>
          </w:r>
        </w:p>
        <w:p w14:paraId="7F4EC548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Límites</w:t>
          </w:r>
        </w:p>
        <w:p w14:paraId="0BF36A93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La validación se expresa como “validado dentro del alcance definido”.</w:t>
          </w:r>
        </w:p>
        <w:p w14:paraId="144C2FFE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Declaración obligatoria</w:t>
          </w:r>
        </w:p>
        <w:p w14:paraId="49D9EBA7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La presente validación no constituye una certificación integral e incondicional de todos los módulos presentes o futuros de SPI. El alcance inicial corresponde a la línea base validada, compuesta por la estructura transversal de Gobierno y Seguridad y el módulo activo de Permisos y Vacaciones vinculado al SOP vigente. Las funcionalidades no liberadas, en desarrollo o no asociadas al proceso validado quedan fuera del alcance hasta su incorporación formal mediante control de cambios y revalidación proporcional.</w:t>
          </w:r>
        </w:p>
        <w:p w14:paraId="48325157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Identificación</w:t>
          </w:r>
        </w:p>
        <w:p w14:paraId="4D67511E" w14:textId="77777777" w:rsidR="005A5AF4" w:rsidRPr="005A5AF4" w:rsidRDefault="005A5AF4" w:rsidP="005A5AF4">
          <w:pPr>
            <w:numPr>
              <w:ilvl w:val="0"/>
              <w:numId w:val="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Sistema: SPI</w:t>
          </w:r>
        </w:p>
        <w:p w14:paraId="0F9FD5ED" w14:textId="77777777" w:rsidR="005A5AF4" w:rsidRPr="005A5AF4" w:rsidRDefault="005A5AF4" w:rsidP="005A5AF4">
          <w:pPr>
            <w:numPr>
              <w:ilvl w:val="0"/>
              <w:numId w:val="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Versión de línea base: v1.0.0 (detectada en backend/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package.json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1DE9967" w14:textId="77777777" w:rsidR="005A5AF4" w:rsidRPr="005A5AF4" w:rsidRDefault="005A5AF4" w:rsidP="005A5AF4">
          <w:pPr>
            <w:numPr>
              <w:ilvl w:val="0"/>
              <w:numId w:val="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Propósito: sistema computarizado institucional con módulos funcionales y controles transversales.</w:t>
          </w:r>
        </w:p>
        <w:p w14:paraId="53AFAFA7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Arquitectura general</w:t>
          </w:r>
        </w:p>
        <w:p w14:paraId="15F26C18" w14:textId="77777777" w:rsidR="005A5AF4" w:rsidRPr="005A5AF4" w:rsidRDefault="005A5AF4" w:rsidP="005A5AF4">
          <w:pPr>
            <w:numPr>
              <w:ilvl w:val="0"/>
              <w:numId w:val="1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Frontend: React (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02997B5" w14:textId="77777777" w:rsidR="005A5AF4" w:rsidRPr="005A5AF4" w:rsidRDefault="005A5AF4" w:rsidP="005A5AF4">
          <w:pPr>
            <w:numPr>
              <w:ilvl w:val="0"/>
              <w:numId w:val="1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Backend: Node.js/Express (backend/src)</w:t>
          </w:r>
        </w:p>
        <w:p w14:paraId="26ADBD11" w14:textId="77777777" w:rsidR="005A5AF4" w:rsidRPr="005A5AF4" w:rsidRDefault="005A5AF4" w:rsidP="005A5AF4">
          <w:pPr>
            <w:numPr>
              <w:ilvl w:val="0"/>
              <w:numId w:val="1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Base de datos: PostgreSQL [VALIDAR CON RESPONSABLE TÉCNICO]</w:t>
          </w:r>
        </w:p>
        <w:p w14:paraId="723B057F" w14:textId="77777777" w:rsidR="005A5AF4" w:rsidRPr="005A5AF4" w:rsidRDefault="005A5AF4" w:rsidP="005A5AF4">
          <w:pPr>
            <w:numPr>
              <w:ilvl w:val="0"/>
              <w:numId w:val="1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Autenticación: rutas 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 JWT y control por middleware</w:t>
          </w:r>
        </w:p>
        <w:p w14:paraId="5D4ECE8C" w14:textId="77777777" w:rsidR="005A5AF4" w:rsidRPr="005A5AF4" w:rsidRDefault="005A5AF4" w:rsidP="005A5AF4">
          <w:pPr>
            <w:numPr>
              <w:ilvl w:val="0"/>
              <w:numId w:val="1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RBAC: backend/src/middlewares/roles.js</w:t>
          </w:r>
        </w:p>
        <w:p w14:paraId="3356C2FA" w14:textId="77777777" w:rsidR="005A5AF4" w:rsidRPr="005A5AF4" w:rsidRDefault="005A5AF4" w:rsidP="005A5AF4">
          <w:pPr>
            <w:numPr>
              <w:ilvl w:val="0"/>
              <w:numId w:val="1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Rutas públicas definidas: backend/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routes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/publicPaths.js</w:t>
          </w:r>
        </w:p>
        <w:p w14:paraId="2282BCCD" w14:textId="77777777" w:rsidR="005A5AF4" w:rsidRPr="005A5AF4" w:rsidRDefault="005A5AF4" w:rsidP="005A5AF4">
          <w:pPr>
            <w:numPr>
              <w:ilvl w:val="0"/>
              <w:numId w:val="1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Registro central de rutas: backend/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routes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/registerRoutes.js</w:t>
          </w:r>
        </w:p>
        <w:p w14:paraId="0C91BEFF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Dimensión transversal validada</w:t>
          </w:r>
        </w:p>
        <w:p w14:paraId="4E58EACB" w14:textId="77777777" w:rsidR="005A5AF4" w:rsidRPr="005A5AF4" w:rsidRDefault="005A5AF4" w:rsidP="005A5AF4">
          <w:pPr>
            <w:numPr>
              <w:ilvl w:val="0"/>
              <w:numId w:val="1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Gobierno y Seguridad: usuarios, roles, permisos, trazabilidad, control documental, registros y gobernanza de cambios.</w:t>
          </w:r>
        </w:p>
        <w:p w14:paraId="44344364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Dimensión funcional validada</w:t>
          </w:r>
        </w:p>
        <w:p w14:paraId="240A1E69" w14:textId="77777777" w:rsidR="005A5AF4" w:rsidRPr="005A5AF4" w:rsidRDefault="005A5AF4" w:rsidP="005A5AF4">
          <w:pPr>
            <w:numPr>
              <w:ilvl w:val="0"/>
              <w:numId w:val="12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Permisos: backend/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/modules/permisos</w:t>
          </w:r>
        </w:p>
        <w:p w14:paraId="333D55C5" w14:textId="77777777" w:rsidR="005A5AF4" w:rsidRPr="005A5AF4" w:rsidRDefault="005A5AF4" w:rsidP="005A5AF4">
          <w:pPr>
            <w:numPr>
              <w:ilvl w:val="0"/>
              <w:numId w:val="12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Vacaciones: backend/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/modules/vacaciones</w:t>
          </w:r>
        </w:p>
        <w:p w14:paraId="5310462D" w14:textId="77777777" w:rsidR="005A5AF4" w:rsidRPr="005A5AF4" w:rsidRDefault="005A5AF4" w:rsidP="005A5AF4">
          <w:pPr>
            <w:numPr>
              <w:ilvl w:val="0"/>
              <w:numId w:val="12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Ruta frontend operativa observada: 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/talento-humano/permisos.</w:t>
          </w:r>
        </w:p>
        <w:p w14:paraId="3260FD7F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Evidencia técnica observada</w:t>
          </w:r>
        </w:p>
        <w:p w14:paraId="4DE9C01C" w14:textId="77777777" w:rsidR="005A5AF4" w:rsidRPr="005A5AF4" w:rsidRDefault="005A5AF4" w:rsidP="005A5AF4">
          <w:pPr>
            <w:numPr>
              <w:ilvl w:val="0"/>
              <w:numId w:val="1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registrados en /api/v1/permisos y /api/v1/vacaciones.</w:t>
          </w:r>
        </w:p>
        <w:p w14:paraId="1B7BDD3F" w14:textId="77777777" w:rsidR="005A5AF4" w:rsidRPr="005A5AF4" w:rsidRDefault="005A5AF4" w:rsidP="005A5AF4">
          <w:pPr>
            <w:numPr>
              <w:ilvl w:val="0"/>
              <w:numId w:val="1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públicos de verificación legal para permisos y vacaciones.</w:t>
          </w:r>
        </w:p>
        <w:p w14:paraId="79E38303" w14:textId="77777777" w:rsidR="005A5AF4" w:rsidRPr="005A5AF4" w:rsidRDefault="005A5AF4" w:rsidP="005A5AF4">
          <w:pPr>
            <w:numPr>
              <w:ilvl w:val="0"/>
              <w:numId w:val="1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Jobs asociados a permisos en backend/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/server.js.</w:t>
          </w:r>
        </w:p>
        <w:p w14:paraId="28261515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Disponibilidad y seguridad</w:t>
          </w:r>
        </w:p>
        <w:p w14:paraId="58039E5E" w14:textId="77777777" w:rsidR="005A5AF4" w:rsidRPr="005A5AF4" w:rsidRDefault="005A5AF4" w:rsidP="005A5AF4">
          <w:pPr>
            <w:numPr>
              <w:ilvl w:val="0"/>
              <w:numId w:val="1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Disponibilidad de frontend/backend: [PENDIENTE DE COMPLETAR]</w:t>
          </w:r>
        </w:p>
        <w:p w14:paraId="1DDF70E4" w14:textId="77777777" w:rsidR="005A5AF4" w:rsidRPr="005A5AF4" w:rsidRDefault="005A5AF4" w:rsidP="005A5AF4">
          <w:pPr>
            <w:numPr>
              <w:ilvl w:val="0"/>
              <w:numId w:val="1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Configuración y variables de entorno: [VALIDAR CON RESPONSABLE TÉCNICO]</w:t>
          </w:r>
        </w:p>
        <w:p w14:paraId="1FFA8E28" w14:textId="77777777" w:rsidR="005A5AF4" w:rsidRPr="005A5AF4" w:rsidRDefault="005A5AF4" w:rsidP="005A5AF4">
          <w:pPr>
            <w:numPr>
              <w:ilvl w:val="0"/>
              <w:numId w:val="1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Logs de auditoría y trazabilidad: [PENDIENTE DE COMPLETAR CON EVIDENCIA]</w:t>
          </w:r>
        </w:p>
        <w:p w14:paraId="6A2C5844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Declaración de evolución</w:t>
          </w:r>
        </w:p>
        <w:p w14:paraId="42430A56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SPI no se considera un sistema estático, sino un sistema computarizado en evolución controlada, validado por versiones, módulos, impacto y evidencia objetiva.</w:t>
          </w:r>
        </w:p>
        <w:p w14:paraId="20F052B8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Tabla URS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493"/>
            <w:gridCol w:w="1077"/>
            <w:gridCol w:w="756"/>
            <w:gridCol w:w="847"/>
            <w:gridCol w:w="1044"/>
            <w:gridCol w:w="979"/>
            <w:gridCol w:w="1667"/>
            <w:gridCol w:w="976"/>
            <w:gridCol w:w="1026"/>
            <w:gridCol w:w="763"/>
          </w:tblGrid>
          <w:tr w:rsidR="005A5AF4" w:rsidRPr="005A5AF4" w14:paraId="7C91E450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A22FA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0A756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Descripción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46CD8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48920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Criticidad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1727D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Área/Módulo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5FD1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SOP relacionado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F7BAE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Criterio de aceptación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CA53A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Prueba relacionada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F769A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esperada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9C486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A5AF4" w:rsidRPr="005A5AF4" w14:paraId="64B75913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F0D61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URS-GS-001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50E72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identificar usuarios únicos autenticados.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C1682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C4E8C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23AB0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65325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4904A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 con identidad única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454F5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OQ-001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029FE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 de autenticación y sesión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BDBAE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8ADFCB5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E11A1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URS-GS-002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B3160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controlar acceso por usuario y rol.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603E4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4193F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D7303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61AFF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A90FA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sin rol no accede a funciones restringidas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C9F02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OQ-002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0EF66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de bloqueo por rol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0F153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E3292E9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C46CC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URS-GS-003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8E74B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restringir funciones según permisos asignados.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1FBF6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FEE47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8F10A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7EC0B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B320F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Operaciones críticas protegidas por RBAC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4755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OQ-003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15EA0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Capturas y logs de autorización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BF4E7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AF8A2BF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3AC06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URS-GS-004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F3D50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conservar trazabilidad de acciones relevantes.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4074C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CD3DE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CC9C9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9F0B6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84D55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Acciones con usuario/fecha/hora/estado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F8641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OQ-004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255E4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Registros de auditoría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9F07B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093C4DFC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883F2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URS-GS-005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EB4C6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permitir consulta histórica de registros auditables.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DEDCB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C6356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FB202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0D8EC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2B1F8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histórica disponible para rol autorizado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64DF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OQ-005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E97A1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Reporte/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 consulta histórica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FD589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6481C181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8867B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URS-GS-006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FF563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soportar control de versiones y cambios documentados.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9B05B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37553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CCCBA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AD0FF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4987A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 registro de versión, cambio e impacto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E73D7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DQ-006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CA4B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de cambios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B7CEB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40A5E4C0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E9643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URS-PV-001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B5FF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usuario debe registrar solicitud de permiso.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2237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B6C86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33A25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E6B10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231F5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creada con campos obligatorios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75D10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OQ-010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E0C88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de solicitud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795B0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7507CF30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455F0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URS-PV-002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5C9CF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usuario debe registrar solicitud de vacaciones.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FE736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9D9E1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C5CAB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FFA97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1567B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creada y vinculada al usuario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37B7E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OQ-011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9636F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de solicitud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C8523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BC0D2C3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A46D4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URS-PV-003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004A8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validar campos obligatorios en solicitud.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37F6C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042DE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61D46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1F4DD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F8F3D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incompleta rechazada con mensaje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AF395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OQ-012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37042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de validación negativa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A77F0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E4A7CD5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62448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URS-PV-004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ECBA8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aprobador debe aprobar o rechazar solicitudes.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BC96B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EE19B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5D161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2521F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94974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 cambia por acción del aprobador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7C98D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OQ-013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0081B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de transición de estado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7C516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CDAF347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A3D09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URS-PV-005</w:t>
                </w:r>
              </w:p>
            </w:tc>
            <w:tc>
              <w:tcPr>
                <w:tcW w:w="5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87240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conservar trazabilidad de solicitante, aprobador y estado.</w:t>
                </w:r>
              </w:p>
            </w:tc>
            <w:tc>
              <w:tcPr>
                <w:tcW w:w="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7EDAD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9F4FE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C89E1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66B8E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CFF46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Historial completo recuperable</w:t>
                </w:r>
              </w:p>
            </w:tc>
            <w:tc>
              <w:tcPr>
                <w:tcW w:w="4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094C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OQ-014 / PQ-001</w:t>
                </w:r>
              </w:p>
            </w:tc>
            <w:tc>
              <w:tcPr>
                <w:tcW w:w="5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B92D7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Historial y evidencia de auditoría</w:t>
                </w:r>
              </w:p>
            </w:tc>
            <w:tc>
              <w:tcPr>
                <w:tcW w:w="4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12733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E057551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shd w:val="clear" w:color="auto" w:fill="FFFFFF"/>
                <w:hideMark/>
              </w:tcPr>
              <w:p w14:paraId="66B3ACA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URS-PV-006</w:t>
                </w:r>
              </w:p>
            </w:tc>
            <w:tc>
              <w:tcPr>
                <w:tcW w:w="581" w:type="pct"/>
                <w:shd w:val="clear" w:color="auto" w:fill="FFFFFF"/>
                <w:hideMark/>
              </w:tcPr>
              <w:p w14:paraId="15F375E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 sistema debe permitir consulta histórica de solicitudes.</w:t>
                </w:r>
              </w:p>
            </w:tc>
            <w:tc>
              <w:tcPr>
                <w:tcW w:w="400" w:type="pct"/>
                <w:shd w:val="clear" w:color="auto" w:fill="FFFFFF"/>
                <w:hideMark/>
              </w:tcPr>
              <w:p w14:paraId="37FF2D0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  <w:tc>
              <w:tcPr>
                <w:tcW w:w="416" w:type="pct"/>
                <w:shd w:val="clear" w:color="auto" w:fill="FFFFFF"/>
                <w:hideMark/>
              </w:tcPr>
              <w:p w14:paraId="537061E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516" w:type="pct"/>
                <w:shd w:val="clear" w:color="auto" w:fill="FFFFFF"/>
                <w:hideMark/>
              </w:tcPr>
              <w:p w14:paraId="1967CEE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83" w:type="pct"/>
                <w:shd w:val="clear" w:color="auto" w:fill="FFFFFF"/>
                <w:hideMark/>
              </w:tcPr>
              <w:p w14:paraId="3E7854E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  <w:tc>
              <w:tcPr>
                <w:tcW w:w="916" w:type="pct"/>
                <w:shd w:val="clear" w:color="auto" w:fill="FFFFFF"/>
                <w:hideMark/>
              </w:tcPr>
              <w:p w14:paraId="295EAAA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Historial visible para rol autorizado</w:t>
                </w:r>
              </w:p>
            </w:tc>
            <w:tc>
              <w:tcPr>
                <w:tcW w:w="481" w:type="pct"/>
                <w:shd w:val="clear" w:color="auto" w:fill="FFFFFF"/>
                <w:hideMark/>
              </w:tcPr>
              <w:p w14:paraId="2FC5254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OQ-015</w:t>
                </w:r>
              </w:p>
            </w:tc>
            <w:tc>
              <w:tcPr>
                <w:tcW w:w="553" w:type="pct"/>
                <w:shd w:val="clear" w:color="auto" w:fill="FFFFFF"/>
                <w:hideMark/>
              </w:tcPr>
              <w:p w14:paraId="3934DF0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histórica</w:t>
                </w:r>
              </w:p>
            </w:tc>
            <w:tc>
              <w:tcPr>
                <w:tcW w:w="404" w:type="pct"/>
                <w:shd w:val="clear" w:color="auto" w:fill="FFFFFF"/>
                <w:hideMark/>
              </w:tcPr>
              <w:p w14:paraId="3C5BEFA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</w:tbl>
        <w:p w14:paraId="22727F3E" w14:textId="77777777" w:rsidR="005A5AF4" w:rsidRPr="005A5AF4" w:rsidRDefault="005A5AF4" w:rsidP="005A5AF4">
          <w:pPr>
            <w:spacing w:after="80" w:line="240" w:lineRule="auto"/>
            <w:jc w:val="both"/>
            <w:divId w:val="1739673975"/>
            <w:rPr>
              <w:rFonts w:ascii="Aptos" w:eastAsia="Times New Roman" w:hAnsi="Aptos"/>
              <w:vanish/>
              <w:color w:val="1F2937"/>
              <w:sz w:val="20"/>
              <w:szCs w:val="20"/>
            </w:rPr>
          </w:pP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972"/>
            <w:gridCol w:w="1487"/>
            <w:gridCol w:w="1436"/>
            <w:gridCol w:w="1529"/>
            <w:gridCol w:w="978"/>
            <w:gridCol w:w="1282"/>
            <w:gridCol w:w="827"/>
            <w:gridCol w:w="1117"/>
          </w:tblGrid>
          <w:tr w:rsidR="005A5AF4" w:rsidRPr="005A5AF4" w14:paraId="14600E44" w14:textId="77777777" w:rsidTr="005A5AF4">
            <w:trPr>
              <w:divId w:val="1739673975"/>
              <w:cantSplit/>
              <w:tblHeader/>
            </w:trPr>
            <w:tc>
              <w:tcPr>
                <w:tcW w:w="5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D8826B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Punto SOP</w:t>
                </w:r>
              </w:p>
            </w:tc>
            <w:tc>
              <w:tcPr>
                <w:tcW w:w="78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4144D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Requisito SOP</w:t>
                </w:r>
              </w:p>
            </w:tc>
            <w:tc>
              <w:tcPr>
                <w:tcW w:w="75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FAE59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Funcionalidad SPI relacionada</w:t>
                </w:r>
              </w:p>
            </w:tc>
            <w:tc>
              <w:tcPr>
                <w:tcW w:w="80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45B00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Área/Módulo</w:t>
                </w:r>
              </w:p>
            </w:tc>
            <w:tc>
              <w:tcPr>
                <w:tcW w:w="50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7E2FB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esperada</w:t>
                </w:r>
              </w:p>
            </w:tc>
            <w:tc>
              <w:tcPr>
                <w:tcW w:w="67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FA5EF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42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1A2CD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  <w:tc>
              <w:tcPr>
                <w:tcW w:w="5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37A27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Observación</w:t>
                </w:r>
              </w:p>
            </w:tc>
          </w:tr>
          <w:tr w:rsidR="005A5AF4" w:rsidRPr="005A5AF4" w14:paraId="11AFD345" w14:textId="77777777" w:rsidTr="005A5AF4">
            <w:trPr>
              <w:divId w:val="1739673975"/>
              <w:cantSplit/>
              <w:tblHeader/>
            </w:trPr>
            <w:tc>
              <w:tcPr>
                <w:tcW w:w="5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0FFD2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78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70833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de acceso por rol</w:t>
                </w:r>
              </w:p>
            </w:tc>
            <w:tc>
              <w:tcPr>
                <w:tcW w:w="7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667C9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Middleware de roles y rutas protegidas</w:t>
                </w:r>
              </w:p>
            </w:tc>
            <w:tc>
              <w:tcPr>
                <w:tcW w:w="8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C7969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5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E9B70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Prueba de autorización y bloqueo</w:t>
                </w:r>
              </w:p>
            </w:tc>
            <w:tc>
              <w:tcPr>
                <w:tcW w:w="6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1ECDD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  <w:tc>
              <w:tcPr>
                <w:tcW w:w="4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CBDCE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E6EA1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[NOMBRE SOP PENDIENTE]</w:t>
                </w:r>
              </w:p>
            </w:tc>
          </w:tr>
          <w:tr w:rsidR="005A5AF4" w:rsidRPr="005A5AF4" w14:paraId="4FA5BF6B" w14:textId="77777777" w:rsidTr="005A5AF4">
            <w:trPr>
              <w:divId w:val="1739673975"/>
              <w:cantSplit/>
              <w:tblHeader/>
            </w:trPr>
            <w:tc>
              <w:tcPr>
                <w:tcW w:w="5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48C02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78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0079F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Trazabilidad de acciones</w:t>
                </w:r>
              </w:p>
            </w:tc>
            <w:tc>
              <w:tcPr>
                <w:tcW w:w="7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533A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de auditoría y logs</w:t>
                </w:r>
              </w:p>
            </w:tc>
            <w:tc>
              <w:tcPr>
                <w:tcW w:w="8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FF62D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5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803B2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Bitácora exportable o consultable</w:t>
                </w:r>
              </w:p>
            </w:tc>
            <w:tc>
              <w:tcPr>
                <w:tcW w:w="6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695D7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/ Auditoría</w:t>
                </w:r>
              </w:p>
            </w:tc>
            <w:tc>
              <w:tcPr>
                <w:tcW w:w="4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32ACF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215AD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[CÓDIGO SOP PENDIENTE]</w:t>
                </w:r>
              </w:p>
            </w:tc>
          </w:tr>
          <w:tr w:rsidR="005A5AF4" w:rsidRPr="005A5AF4" w14:paraId="517980D6" w14:textId="77777777" w:rsidTr="005A5AF4">
            <w:trPr>
              <w:divId w:val="1739673975"/>
              <w:cantSplit/>
              <w:tblHeader/>
            </w:trPr>
            <w:tc>
              <w:tcPr>
                <w:tcW w:w="5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AD4E4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78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9FDA0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formal de permiso</w:t>
                </w:r>
              </w:p>
            </w:tc>
            <w:tc>
              <w:tcPr>
                <w:tcW w:w="7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CCE4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permisos 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+ flujo</w:t>
                </w:r>
              </w:p>
            </w:tc>
            <w:tc>
              <w:tcPr>
                <w:tcW w:w="8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37F4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5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365A5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creada y estado inicial</w:t>
                </w:r>
              </w:p>
            </w:tc>
            <w:tc>
              <w:tcPr>
                <w:tcW w:w="6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34F1D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Responsable funcional</w:t>
                </w:r>
              </w:p>
            </w:tc>
            <w:tc>
              <w:tcPr>
                <w:tcW w:w="4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2E48A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A510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154AB4D6" w14:textId="77777777" w:rsidTr="005A5AF4">
            <w:trPr>
              <w:divId w:val="1739673975"/>
              <w:cantSplit/>
              <w:tblHeader/>
            </w:trPr>
            <w:tc>
              <w:tcPr>
                <w:tcW w:w="5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507CB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78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CE472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formal de vacaciones</w:t>
                </w:r>
              </w:p>
            </w:tc>
            <w:tc>
              <w:tcPr>
                <w:tcW w:w="7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8DBE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vacaciones 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+ flujo</w:t>
                </w:r>
              </w:p>
            </w:tc>
            <w:tc>
              <w:tcPr>
                <w:tcW w:w="8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DE7BF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5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45BDD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creada y trazabilidad</w:t>
                </w:r>
              </w:p>
            </w:tc>
            <w:tc>
              <w:tcPr>
                <w:tcW w:w="6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90D38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Responsable funcional</w:t>
                </w:r>
              </w:p>
            </w:tc>
            <w:tc>
              <w:tcPr>
                <w:tcW w:w="4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0F7D2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41AB0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17D602EC" w14:textId="77777777" w:rsidTr="005A5AF4">
            <w:trPr>
              <w:divId w:val="1739673975"/>
              <w:cantSplit/>
              <w:tblHeader/>
            </w:trPr>
            <w:tc>
              <w:tcPr>
                <w:tcW w:w="5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083D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78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24785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Aprobación/Rechazo con responsable</w:t>
                </w:r>
              </w:p>
            </w:tc>
            <w:tc>
              <w:tcPr>
                <w:tcW w:w="7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2A1CB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Endpoints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aprobación/rechazo</w:t>
                </w:r>
              </w:p>
            </w:tc>
            <w:tc>
              <w:tcPr>
                <w:tcW w:w="8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9B7FC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5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81C81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Transiciones de estado auditables</w:t>
                </w:r>
              </w:p>
            </w:tc>
            <w:tc>
              <w:tcPr>
                <w:tcW w:w="6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5E92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Responsable funcional</w:t>
                </w:r>
              </w:p>
            </w:tc>
            <w:tc>
              <w:tcPr>
                <w:tcW w:w="4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2F66D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89643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4FF927F4" w14:textId="77777777" w:rsidTr="005A5AF4">
            <w:trPr>
              <w:divId w:val="1739673975"/>
              <w:cantSplit/>
              <w:tblHeader/>
            </w:trPr>
            <w:tc>
              <w:tcPr>
                <w:tcW w:w="505" w:type="pct"/>
                <w:shd w:val="clear" w:color="auto" w:fill="FFFFFF"/>
                <w:hideMark/>
              </w:tcPr>
              <w:p w14:paraId="083ADE0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786" w:type="pct"/>
                <w:shd w:val="clear" w:color="auto" w:fill="FFFFFF"/>
                <w:hideMark/>
              </w:tcPr>
              <w:p w14:paraId="556427D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Conservación de evidencia</w:t>
                </w:r>
              </w:p>
            </w:tc>
            <w:tc>
              <w:tcPr>
                <w:tcW w:w="758" w:type="pct"/>
                <w:shd w:val="clear" w:color="auto" w:fill="FFFFFF"/>
                <w:hideMark/>
              </w:tcPr>
              <w:p w14:paraId="7E58CA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Historial de solicitudes y acciones</w:t>
                </w:r>
              </w:p>
            </w:tc>
            <w:tc>
              <w:tcPr>
                <w:tcW w:w="808" w:type="pct"/>
                <w:shd w:val="clear" w:color="auto" w:fill="FFFFFF"/>
                <w:hideMark/>
              </w:tcPr>
              <w:p w14:paraId="2F6A068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 + Permisos/Vacaciones</w:t>
                </w:r>
              </w:p>
            </w:tc>
            <w:tc>
              <w:tcPr>
                <w:tcW w:w="508" w:type="pct"/>
                <w:shd w:val="clear" w:color="auto" w:fill="FFFFFF"/>
                <w:hideMark/>
              </w:tcPr>
              <w:p w14:paraId="118A197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documental trazable</w:t>
                </w:r>
              </w:p>
            </w:tc>
            <w:tc>
              <w:tcPr>
                <w:tcW w:w="674" w:type="pct"/>
                <w:shd w:val="clear" w:color="auto" w:fill="FFFFFF"/>
                <w:hideMark/>
              </w:tcPr>
              <w:p w14:paraId="7A00376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Calidad/Auditoría</w:t>
                </w:r>
              </w:p>
            </w:tc>
            <w:tc>
              <w:tcPr>
                <w:tcW w:w="426" w:type="pct"/>
                <w:shd w:val="clear" w:color="auto" w:fill="FFFFFF"/>
                <w:hideMark/>
              </w:tcPr>
              <w:p w14:paraId="7559912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35" w:type="pct"/>
                <w:shd w:val="clear" w:color="auto" w:fill="FFFFFF"/>
                <w:hideMark/>
              </w:tcPr>
              <w:p w14:paraId="08235ED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247EA60A" w14:textId="77777777" w:rsidR="005A5AF4" w:rsidRPr="005A5AF4" w:rsidRDefault="005A5AF4" w:rsidP="005A5AF4">
          <w:pPr>
            <w:spacing w:after="80" w:line="240" w:lineRule="auto"/>
            <w:jc w:val="both"/>
            <w:divId w:val="1739673975"/>
            <w:rPr>
              <w:rFonts w:ascii="Aptos" w:eastAsia="Times New Roman" w:hAnsi="Aptos"/>
              <w:vanish/>
              <w:color w:val="1F2937"/>
              <w:sz w:val="20"/>
              <w:szCs w:val="20"/>
            </w:rPr>
          </w:pP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519"/>
            <w:gridCol w:w="784"/>
            <w:gridCol w:w="806"/>
            <w:gridCol w:w="808"/>
            <w:gridCol w:w="594"/>
            <w:gridCol w:w="795"/>
            <w:gridCol w:w="456"/>
            <w:gridCol w:w="947"/>
            <w:gridCol w:w="628"/>
            <w:gridCol w:w="1046"/>
            <w:gridCol w:w="705"/>
            <w:gridCol w:w="934"/>
            <w:gridCol w:w="606"/>
          </w:tblGrid>
          <w:tr w:rsidR="005A5AF4" w:rsidRPr="005A5AF4" w14:paraId="0C92B1C3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B4A4C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 Riesgo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22234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Descripción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B07BD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Área/Módulo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78AC1A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Causa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346E3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74736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Probabilidad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7BADA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Nivel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C1AFD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Control existente</w:t>
                </w:r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83B29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Prueba asociada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66D20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requerida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9500F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Acción requerida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53893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5C473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A5AF4" w:rsidRPr="005A5AF4" w14:paraId="349FB246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BA33E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RSK-001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66B36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no autorizado accede al módulo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FD927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E9D36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RBAC incompleto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5FD1E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04BA0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6164F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6B9A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Middleware de roles</w:t>
                </w:r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1D4A3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OQ-002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B4E0D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de bloqueo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238A0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Endurecer validación de rol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72FF2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B3D92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6F301265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6E4D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RSK-002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0716C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 incorrecto permite aprobación indebida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00B89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B54D0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Asignación de rol inconsistente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598BF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5A7A7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17E50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B9AB7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Revisión de rutas y roles</w:t>
                </w:r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F4968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OQ-013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3EA0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Historial de aprobación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971C8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Validar matriz de autorización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2E605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/Funcional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33397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4A97A69C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3EA52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RSK-003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38C2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incompleta aceptada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35C2F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843F3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Validación insuficiente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78F1A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DB45A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0BAAB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Medio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A0741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Validaciones de 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93434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OQ-012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88738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Error controlado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C4C42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Ajustar validaciones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507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27EC0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37D1B80C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DF7A2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RSK-004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5CF41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Falta de trazabilidad de trámite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0D07B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EE173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Logging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parcial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FDEFC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E55C4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Baja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10AF8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Medio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2ADBA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Auditoría y registros</w:t>
                </w:r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39A16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OQ-004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F209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Trail con usuario/fecha/estado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6D8F2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Completar evidencia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18A02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/Auditoría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C5F19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58C86247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8E72D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RSK-005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D74FD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no controlado altera alcance validado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1F6A8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46EBC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Ausencia de evaluación de impacto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CFFB4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E68FF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2CEFE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FC167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de versiones/cambios</w:t>
                </w:r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F7D06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DQ-006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02667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de cambio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21D0C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Formalizar comité de cambios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532B3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Gerencia/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AD134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38454B14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6F2A7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RSK-006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BBF31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Pérdida de evidencia de validación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6887A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Transversal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27E4A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Gestión documental insuficiente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7BF1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EF67A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Baja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681D9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Medio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437B2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Paquete documental y logs</w:t>
                </w:r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D940F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IQ-009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9E38D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Repositorio de evidencias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F78CA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Definir custodia formal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DB1EB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Calidad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35E95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6A96456C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5E190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RSK-007</w:t>
                </w:r>
              </w:p>
            </w:tc>
            <w:tc>
              <w:tcPr>
                <w:tcW w:w="4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F213E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nuevo asumido como validado</w:t>
                </w:r>
              </w:p>
            </w:tc>
            <w:tc>
              <w:tcPr>
                <w:tcW w:w="39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F35FC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Transversal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AD8E8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Falta de regla explícita</w:t>
                </w:r>
              </w:p>
            </w:tc>
            <w:tc>
              <w:tcPr>
                <w:tcW w:w="2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42F22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5153E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2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0BCD0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5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C5942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Plan de revalidación incremental</w:t>
                </w:r>
              </w:p>
            </w:tc>
            <w:tc>
              <w:tcPr>
                <w:tcW w:w="3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D0A93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DQ-010</w:t>
                </w:r>
              </w:p>
            </w:tc>
            <w:tc>
              <w:tcPr>
                <w:tcW w:w="57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F8FDD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versión/impacto</w:t>
                </w:r>
              </w:p>
            </w:tc>
            <w:tc>
              <w:tcPr>
                <w:tcW w:w="3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2F374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Bloquear liberación sin evaluación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67DF7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Gerencia/Calidad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538F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21D8F7F2" w14:textId="77777777" w:rsidTr="005A5AF4">
            <w:trPr>
              <w:divId w:val="1739673975"/>
              <w:cantSplit/>
              <w:tblHeader/>
            </w:trPr>
            <w:tc>
              <w:tcPr>
                <w:tcW w:w="250" w:type="pct"/>
                <w:shd w:val="clear" w:color="auto" w:fill="FFFFFF"/>
                <w:hideMark/>
              </w:tcPr>
              <w:p w14:paraId="21F2323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RSK-008</w:t>
                </w:r>
              </w:p>
            </w:tc>
            <w:tc>
              <w:tcPr>
                <w:tcW w:w="420" w:type="pct"/>
                <w:shd w:val="clear" w:color="auto" w:fill="FFFFFF"/>
                <w:hideMark/>
              </w:tcPr>
              <w:p w14:paraId="637CB2E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Inconsistencia SOP vs sistema</w:t>
                </w:r>
              </w:p>
            </w:tc>
            <w:tc>
              <w:tcPr>
                <w:tcW w:w="398" w:type="pct"/>
                <w:shd w:val="clear" w:color="auto" w:fill="FFFFFF"/>
                <w:hideMark/>
              </w:tcPr>
              <w:p w14:paraId="41E93D9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Transversal</w:t>
                </w:r>
              </w:p>
            </w:tc>
            <w:tc>
              <w:tcPr>
                <w:tcW w:w="433" w:type="pct"/>
                <w:shd w:val="clear" w:color="auto" w:fill="FFFFFF"/>
                <w:hideMark/>
              </w:tcPr>
              <w:p w14:paraId="2BEC77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SOP desactualizado</w:t>
                </w:r>
              </w:p>
            </w:tc>
            <w:tc>
              <w:tcPr>
                <w:tcW w:w="289" w:type="pct"/>
                <w:shd w:val="clear" w:color="auto" w:fill="FFFFFF"/>
                <w:hideMark/>
              </w:tcPr>
              <w:p w14:paraId="29A8220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392" w:type="pct"/>
                <w:shd w:val="clear" w:color="auto" w:fill="FFFFFF"/>
                <w:hideMark/>
              </w:tcPr>
              <w:p w14:paraId="322E347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231" w:type="pct"/>
                <w:shd w:val="clear" w:color="auto" w:fill="FFFFFF"/>
                <w:hideMark/>
              </w:tcPr>
              <w:p w14:paraId="319FB5D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513" w:type="pct"/>
                <w:shd w:val="clear" w:color="auto" w:fill="FFFFFF"/>
                <w:hideMark/>
              </w:tcPr>
              <w:p w14:paraId="570FAF3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SOP vs SPI</w:t>
                </w:r>
              </w:p>
            </w:tc>
            <w:tc>
              <w:tcPr>
                <w:tcW w:w="307" w:type="pct"/>
                <w:shd w:val="clear" w:color="auto" w:fill="FFFFFF"/>
                <w:hideMark/>
              </w:tcPr>
              <w:p w14:paraId="0FC13D4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DQ-004 / PQ-001</w:t>
                </w:r>
              </w:p>
            </w:tc>
            <w:tc>
              <w:tcPr>
                <w:tcW w:w="570" w:type="pct"/>
                <w:shd w:val="clear" w:color="auto" w:fill="FFFFFF"/>
                <w:hideMark/>
              </w:tcPr>
              <w:p w14:paraId="0358890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Acta de alineación funcional</w:t>
                </w:r>
              </w:p>
            </w:tc>
            <w:tc>
              <w:tcPr>
                <w:tcW w:w="374" w:type="pct"/>
                <w:shd w:val="clear" w:color="auto" w:fill="FFFFFF"/>
                <w:hideMark/>
              </w:tcPr>
              <w:p w14:paraId="768DF99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Actualizar SOP o ajustar sistema</w:t>
                </w:r>
              </w:p>
            </w:tc>
            <w:tc>
              <w:tcPr>
                <w:tcW w:w="506" w:type="pct"/>
                <w:shd w:val="clear" w:color="auto" w:fill="FFFFFF"/>
                <w:hideMark/>
              </w:tcPr>
              <w:p w14:paraId="3FAD994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Funcional/Calidad</w:t>
                </w:r>
              </w:p>
            </w:tc>
            <w:tc>
              <w:tcPr>
                <w:tcW w:w="318" w:type="pct"/>
                <w:shd w:val="clear" w:color="auto" w:fill="FFFFFF"/>
                <w:hideMark/>
              </w:tcPr>
              <w:p w14:paraId="01DD4C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</w:tbl>
        <w:p w14:paraId="1BACC8B9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4E9D2877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Verificar que el diseño del alcance validado cumple URS, SOP y controles de riesgo.</w:t>
          </w:r>
        </w:p>
        <w:p w14:paraId="7E262D1A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Alcance DQ</w:t>
          </w:r>
        </w:p>
        <w:p w14:paraId="199D306A" w14:textId="77777777" w:rsidR="005A5AF4" w:rsidRPr="005A5AF4" w:rsidRDefault="005A5AF4" w:rsidP="005A5AF4">
          <w:pPr>
            <w:numPr>
              <w:ilvl w:val="0"/>
              <w:numId w:val="1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Gobierno y Seguridad.</w:t>
          </w:r>
        </w:p>
        <w:p w14:paraId="3E5710A0" w14:textId="77777777" w:rsidR="005A5AF4" w:rsidRPr="005A5AF4" w:rsidRDefault="005A5AF4" w:rsidP="005A5AF4">
          <w:pPr>
            <w:numPr>
              <w:ilvl w:val="0"/>
              <w:numId w:val="1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Permisos y Vacaciones.</w:t>
          </w:r>
        </w:p>
        <w:p w14:paraId="2D2593DB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Criterios DQ</w:t>
          </w:r>
        </w:p>
        <w:p w14:paraId="15A60836" w14:textId="77777777" w:rsidR="005A5AF4" w:rsidRPr="005A5AF4" w:rsidRDefault="005A5AF4" w:rsidP="005A5AF4">
          <w:pPr>
            <w:numPr>
              <w:ilvl w:val="0"/>
              <w:numId w:val="1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Diseño de roles y permisos consistente con controles de acceso.</w:t>
          </w:r>
        </w:p>
        <w:p w14:paraId="1D95B651" w14:textId="77777777" w:rsidR="005A5AF4" w:rsidRPr="005A5AF4" w:rsidRDefault="005A5AF4" w:rsidP="005A5AF4">
          <w:pPr>
            <w:numPr>
              <w:ilvl w:val="0"/>
              <w:numId w:val="1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Diseño de flujos de solicitud, aprobación, rechazo y estados.</w:t>
          </w:r>
        </w:p>
        <w:p w14:paraId="13800BD5" w14:textId="77777777" w:rsidR="005A5AF4" w:rsidRPr="005A5AF4" w:rsidRDefault="005A5AF4" w:rsidP="005A5AF4">
          <w:pPr>
            <w:numPr>
              <w:ilvl w:val="0"/>
              <w:numId w:val="1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Diseño de trazabilidad y evidencia.</w:t>
          </w:r>
        </w:p>
        <w:p w14:paraId="3252AC04" w14:textId="77777777" w:rsidR="005A5AF4" w:rsidRPr="005A5AF4" w:rsidRDefault="005A5AF4" w:rsidP="005A5AF4">
          <w:pPr>
            <w:numPr>
              <w:ilvl w:val="0"/>
              <w:numId w:val="1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Riesgos evaluados y controles definidos.</w:t>
          </w:r>
        </w:p>
        <w:p w14:paraId="289DF3CA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Revisión de diseño</w:t>
          </w:r>
        </w:p>
        <w:p w14:paraId="4E9E5A28" w14:textId="77777777" w:rsidR="005A5AF4" w:rsidRPr="005A5AF4" w:rsidRDefault="005A5AF4" w:rsidP="005A5AF4">
          <w:pPr>
            <w:numPr>
              <w:ilvl w:val="0"/>
              <w:numId w:val="1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Gobierno y Seguridad: roles.js, publicPaths.js, registerRoutes.js, flujos de autenticación y auditoría.</w:t>
          </w:r>
        </w:p>
        <w:p w14:paraId="2BF59F34" w14:textId="77777777" w:rsidR="005A5AF4" w:rsidRPr="005A5AF4" w:rsidRDefault="005A5AF4" w:rsidP="005A5AF4">
          <w:pPr>
            <w:numPr>
              <w:ilvl w:val="0"/>
              <w:numId w:val="1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Permisos y Vacaciones: 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rutas registradas en /api/v1/permisos y /api/v1/vacaciones.</w:t>
          </w:r>
        </w:p>
        <w:p w14:paraId="08E94C3C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Matriz de cumplimiento de diseño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658"/>
            <w:gridCol w:w="2871"/>
            <w:gridCol w:w="3098"/>
            <w:gridCol w:w="2003"/>
            <w:gridCol w:w="998"/>
          </w:tblGrid>
          <w:tr w:rsidR="005A5AF4" w:rsidRPr="005A5AF4" w14:paraId="2AE6413B" w14:textId="77777777" w:rsidTr="005A5AF4">
            <w:trPr>
              <w:divId w:val="1739673975"/>
              <w:cantSplit/>
              <w:tblHeader/>
            </w:trPr>
            <w:tc>
              <w:tcPr>
                <w:tcW w:w="35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1E521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DQ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3F3FD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Criterio</w:t>
                </w:r>
              </w:p>
            </w:tc>
            <w:tc>
              <w:tcPr>
                <w:tcW w:w="159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805FF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de diseño</w:t>
                </w:r>
              </w:p>
            </w:tc>
            <w:tc>
              <w:tcPr>
                <w:tcW w:w="10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EF3A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AB3A3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A5AF4" w:rsidRPr="005A5AF4" w14:paraId="798BBDB8" w14:textId="77777777" w:rsidTr="005A5AF4">
            <w:trPr>
              <w:divId w:val="1739673975"/>
              <w:cantSplit/>
              <w:tblHeader/>
            </w:trPr>
            <w:tc>
              <w:tcPr>
                <w:tcW w:w="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612CB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DQ-001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CDF0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Modelo de roles y permisos</w:t>
                </w:r>
              </w:p>
            </w:tc>
            <w:tc>
              <w:tcPr>
                <w:tcW w:w="159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0560D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backend/src/middlewares/roles.js</w:t>
                </w:r>
              </w:p>
            </w:tc>
            <w:tc>
              <w:tcPr>
                <w:tcW w:w="10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60182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8A7A8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3A414CB9" w14:textId="77777777" w:rsidTr="005A5AF4">
            <w:trPr>
              <w:divId w:val="1739673975"/>
              <w:cantSplit/>
              <w:tblHeader/>
            </w:trPr>
            <w:tc>
              <w:tcPr>
                <w:tcW w:w="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FA47E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DQ-002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A495A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Restricción de rutas públicas/privadas</w:t>
                </w:r>
              </w:p>
            </w:tc>
            <w:tc>
              <w:tcPr>
                <w:tcW w:w="159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0EC8E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backend/src/routes/publicPaths.js</w:t>
                </w:r>
              </w:p>
            </w:tc>
            <w:tc>
              <w:tcPr>
                <w:tcW w:w="105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3DBD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92A14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5EEFFBA5" w14:textId="77777777" w:rsidTr="005A5AF4">
            <w:trPr>
              <w:divId w:val="1739673975"/>
              <w:cantSplit/>
              <w:tblHeader/>
            </w:trPr>
            <w:tc>
              <w:tcPr>
                <w:tcW w:w="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2936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DQ-003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23E3D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de rutas del alcance</w:t>
                </w:r>
              </w:p>
            </w:tc>
            <w:tc>
              <w:tcPr>
                <w:tcW w:w="159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88A2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backend/src/routes/registerRoutes.js</w:t>
                </w:r>
              </w:p>
            </w:tc>
            <w:tc>
              <w:tcPr>
                <w:tcW w:w="10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087B8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775B2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08B06A9B" w14:textId="77777777" w:rsidTr="005A5AF4">
            <w:trPr>
              <w:divId w:val="1739673975"/>
              <w:cantSplit/>
              <w:tblHeader/>
            </w:trPr>
            <w:tc>
              <w:tcPr>
                <w:tcW w:w="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95D00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DQ-004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5B0D7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Flujo permisos/vacaciones alineado a SOP</w:t>
                </w:r>
              </w:p>
            </w:tc>
            <w:tc>
              <w:tcPr>
                <w:tcW w:w="159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1F5A8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SOP vs SPI</w:t>
                </w:r>
              </w:p>
            </w:tc>
            <w:tc>
              <w:tcPr>
                <w:tcW w:w="105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E1BD6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2BB44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0F3C8583" w14:textId="77777777" w:rsidTr="005A5AF4">
            <w:trPr>
              <w:divId w:val="1739673975"/>
              <w:cantSplit/>
              <w:tblHeader/>
            </w:trPr>
            <w:tc>
              <w:tcPr>
                <w:tcW w:w="354" w:type="pct"/>
                <w:shd w:val="clear" w:color="auto" w:fill="F3F3F3"/>
                <w:hideMark/>
              </w:tcPr>
              <w:p w14:paraId="72F6691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DQ-005</w:t>
                </w:r>
              </w:p>
            </w:tc>
            <w:tc>
              <w:tcPr>
                <w:tcW w:w="1503" w:type="pct"/>
                <w:shd w:val="clear" w:color="auto" w:fill="F3F3F3"/>
                <w:hideMark/>
              </w:tcPr>
              <w:p w14:paraId="722B6F3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Trazabilidad y 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logging</w:t>
                </w:r>
                <w:proofErr w:type="spellEnd"/>
              </w:p>
            </w:tc>
            <w:tc>
              <w:tcPr>
                <w:tcW w:w="1591" w:type="pct"/>
                <w:shd w:val="clear" w:color="auto" w:fill="F3F3F3"/>
                <w:hideMark/>
              </w:tcPr>
              <w:p w14:paraId="0755E68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auditMiddleware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/ registros</w:t>
                </w:r>
              </w:p>
            </w:tc>
            <w:tc>
              <w:tcPr>
                <w:tcW w:w="1052" w:type="pct"/>
                <w:shd w:val="clear" w:color="auto" w:fill="F3F3F3"/>
                <w:hideMark/>
              </w:tcPr>
              <w:p w14:paraId="0578706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shd w:val="clear" w:color="auto" w:fill="F3F3F3"/>
                <w:hideMark/>
              </w:tcPr>
              <w:p w14:paraId="787DDAB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</w:tbl>
        <w:p w14:paraId="1FDA9CC7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Resultado esperado</w:t>
          </w:r>
        </w:p>
        <w:p w14:paraId="20BD3BE3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Diseño apto para IQ/OQ/PQ dentro del alcance definido.</w:t>
          </w:r>
        </w:p>
        <w:p w14:paraId="16AF32C8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Objetivo</w:t>
          </w:r>
        </w:p>
        <w:p w14:paraId="5A3BE8CA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Verificar instalación, despliegue y configuración técnica del alcance validado.</w:t>
          </w:r>
        </w:p>
        <w:p w14:paraId="475E67D2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Alcance IQ</w:t>
          </w:r>
        </w:p>
        <w:p w14:paraId="0BC1C659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Frontend, backend, conectividad de base de datos, autenticación, control de versión y registros técnicos.</w:t>
          </w:r>
        </w:p>
        <w:p w14:paraId="23E2FCC1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Datos de ambiente</w:t>
          </w:r>
        </w:p>
        <w:p w14:paraId="56074956" w14:textId="77777777" w:rsidR="005A5AF4" w:rsidRPr="005A5AF4" w:rsidRDefault="005A5AF4" w:rsidP="005A5AF4">
          <w:pPr>
            <w:numPr>
              <w:ilvl w:val="0"/>
              <w:numId w:val="1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URL frontend: [PENDIENTE DE COMPLETAR]</w:t>
          </w:r>
        </w:p>
        <w:p w14:paraId="70953E2F" w14:textId="77777777" w:rsidR="005A5AF4" w:rsidRPr="005A5AF4" w:rsidRDefault="005A5AF4" w:rsidP="005A5AF4">
          <w:pPr>
            <w:numPr>
              <w:ilvl w:val="0"/>
              <w:numId w:val="1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URL/API backend: [PENDIENTE DE COMPLETAR]</w:t>
          </w:r>
        </w:p>
        <w:p w14:paraId="287F7807" w14:textId="77777777" w:rsidR="005A5AF4" w:rsidRPr="005A5AF4" w:rsidRDefault="005A5AF4" w:rsidP="005A5AF4">
          <w:pPr>
            <w:numPr>
              <w:ilvl w:val="0"/>
              <w:numId w:val="1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Base de datos: [VALIDAR CON RESPONSABLE TÉCNICO]</w:t>
          </w:r>
        </w:p>
        <w:p w14:paraId="3D2C6E33" w14:textId="77777777" w:rsidR="005A5AF4" w:rsidRPr="005A5AF4" w:rsidRDefault="005A5AF4" w:rsidP="005A5AF4">
          <w:pPr>
            <w:numPr>
              <w:ilvl w:val="0"/>
              <w:numId w:val="1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Versión backend detectada: 1.0.0</w:t>
          </w:r>
        </w:p>
        <w:p w14:paraId="6C8C6335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proofErr w:type="spellStart"/>
          <w:r w:rsidRPr="005A5AF4">
            <w:rPr>
              <w:rFonts w:ascii="Aptos" w:eastAsia="Times New Roman" w:hAnsi="Aptos"/>
              <w:b/>
              <w:color w:val="325483"/>
              <w:sz w:val="26"/>
            </w:rPr>
            <w:t>Checklist</w:t>
          </w:r>
          <w:proofErr w:type="spellEnd"/>
          <w:r w:rsidRPr="005A5AF4">
            <w:rPr>
              <w:rFonts w:ascii="Aptos" w:eastAsia="Times New Roman" w:hAnsi="Aptos"/>
              <w:b/>
              <w:color w:val="325483"/>
              <w:sz w:val="26"/>
            </w:rPr>
            <w:t xml:space="preserve"> IQ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655"/>
            <w:gridCol w:w="3276"/>
            <w:gridCol w:w="2465"/>
            <w:gridCol w:w="2234"/>
            <w:gridCol w:w="998"/>
          </w:tblGrid>
          <w:tr w:rsidR="005A5AF4" w:rsidRPr="005A5AF4" w14:paraId="2DFDB96D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C6C96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IQ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2A97C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Verificación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0E12E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F6E3D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8F2EA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A5AF4" w:rsidRPr="005A5AF4" w14:paraId="0C8232DE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BF4EA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IQ-001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3873F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Frontend disponible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C6BAB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Captura/URL accesible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F566A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6FF7C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76509E9B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E6156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IQ-002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CF4D4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Backend disponible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4A69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Healthcheck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/log de arranque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07A3C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22061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1A566232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E1A2F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IQ-003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366EF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Conexión a base de datos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CF11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técnico de conexión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CB0CD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B8D1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6EEA9B07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01EA2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IQ-004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800F9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Variables configuradas sin exponer secretos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E3DE3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Lista de nombres lógicos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D0B83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375CA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7D29457A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4A615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IQ-005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86168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Control de versión y 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commit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despliegue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1A5E6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Tag/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commit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release</w:t>
                </w:r>
                <w:proofErr w:type="spellEnd"/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3917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10877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42909268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5B5F7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IQ-006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69514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Migraciones aplicadas (si aplica)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60323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de ejecución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723F0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E865A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17ADDFCC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4D785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IQ-007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0EBCA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Usuarios/roles mínimos configurados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67659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de cuentas de prueba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B080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35453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165DA097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6F563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IQ-008</w:t>
                </w:r>
              </w:p>
            </w:tc>
            <w:tc>
              <w:tcPr>
                <w:tcW w:w="17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4B9CA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Logging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habilitado</w:t>
                </w:r>
              </w:p>
            </w:tc>
            <w:tc>
              <w:tcPr>
                <w:tcW w:w="1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C490B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de logs operativos</w:t>
                </w:r>
              </w:p>
            </w:tc>
            <w:tc>
              <w:tcPr>
                <w:tcW w:w="11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F1DB7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C087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495ABCB2" w14:textId="77777777" w:rsidTr="005A5AF4">
            <w:trPr>
              <w:divId w:val="1739673975"/>
              <w:cantSplit/>
              <w:tblHeader/>
            </w:trPr>
            <w:tc>
              <w:tcPr>
                <w:tcW w:w="345" w:type="pct"/>
                <w:shd w:val="clear" w:color="auto" w:fill="F3F3F3"/>
                <w:hideMark/>
              </w:tcPr>
              <w:p w14:paraId="20E66EC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IQ-009</w:t>
                </w:r>
              </w:p>
            </w:tc>
            <w:tc>
              <w:tcPr>
                <w:tcW w:w="1706" w:type="pct"/>
                <w:shd w:val="clear" w:color="auto" w:fill="F3F3F3"/>
                <w:hideMark/>
              </w:tcPr>
              <w:p w14:paraId="4334FC1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Respaldo/</w:t>
                </w:r>
                <w:proofErr w:type="gram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recuperación documentado</w:t>
                </w:r>
                <w:proofErr w:type="gramEnd"/>
              </w:p>
            </w:tc>
            <w:tc>
              <w:tcPr>
                <w:tcW w:w="1285" w:type="pct"/>
                <w:shd w:val="clear" w:color="auto" w:fill="F3F3F3"/>
                <w:hideMark/>
              </w:tcPr>
              <w:p w14:paraId="62B908B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Procedimiento o evidencia</w:t>
                </w:r>
              </w:p>
            </w:tc>
            <w:tc>
              <w:tcPr>
                <w:tcW w:w="1165" w:type="pct"/>
                <w:shd w:val="clear" w:color="auto" w:fill="F3F3F3"/>
                <w:hideMark/>
              </w:tcPr>
              <w:p w14:paraId="6F8FBA4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shd w:val="clear" w:color="auto" w:fill="F3F3F3"/>
                <w:hideMark/>
              </w:tcPr>
              <w:p w14:paraId="77E939C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</w:tbl>
        <w:p w14:paraId="3905C910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Nota de seguridad</w:t>
          </w:r>
        </w:p>
        <w:p w14:paraId="2DFF40D5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No se documentan secretos, claves, tokens ni contraseñas. Solo controles y nombres lógicos.</w:t>
          </w:r>
        </w:p>
        <w:p w14:paraId="3466F2F0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6C82A692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Comprobar operación funcional controlada para Gobierno/Seguridad y Permisos/Vacaciones.</w:t>
          </w:r>
        </w:p>
        <w:p w14:paraId="6B3D1085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Casos de prueba OQ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683"/>
            <w:gridCol w:w="1344"/>
            <w:gridCol w:w="1087"/>
            <w:gridCol w:w="1028"/>
            <w:gridCol w:w="1713"/>
            <w:gridCol w:w="965"/>
            <w:gridCol w:w="953"/>
            <w:gridCol w:w="781"/>
            <w:gridCol w:w="1074"/>
          </w:tblGrid>
          <w:tr w:rsidR="005A5AF4" w:rsidRPr="005A5AF4" w14:paraId="292E2D8B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AFA4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 de prueba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3EB35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Objetivo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9726E7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Precondición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6039F1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Pasos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FC395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30606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obtenido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EEFF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D9025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3AADE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</w:tr>
          <w:tr w:rsidR="005A5AF4" w:rsidRPr="005A5AF4" w14:paraId="6EBFD780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95F0E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OQ-001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48C69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Validar </w:t>
                </w: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correcto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F7202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activo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99C39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1. Ingresar credenciales. 2. Completar flujo de autenticación.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F1A46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Acceso concedido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3D5C8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14C2E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86C3E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17666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</w:tr>
          <w:tr w:rsidR="005A5AF4" w:rsidRPr="005A5AF4" w14:paraId="24A36E30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BB4D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OQ-002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9149E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Validar restricción por rol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CE09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sin rol requerido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5BBFB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Intentar acceso a ruta restringida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D798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Acceso denegado (403/UI no autorizado)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04C38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CDC52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10F1A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12C1D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</w:tr>
          <w:tr w:rsidR="005A5AF4" w:rsidRPr="005A5AF4" w14:paraId="2A889A66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C6E9E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OQ-003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0953B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Validar acceso al módulo permisos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DEA76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autorizado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C8266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Navegar a permisos y consultar datos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771CE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Acceso exitoso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9CCD0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72F3E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0343F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29E1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</w:tr>
          <w:tr w:rsidR="005A5AF4" w:rsidRPr="005A5AF4" w14:paraId="21009724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98090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OQ-010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A03B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Crear solicitud de permiso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0FAAF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1E0C0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Registrar solicitud completa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C0945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creada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082DC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D18A3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AFD56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9B2C5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</w:tr>
          <w:tr w:rsidR="005A5AF4" w:rsidRPr="005A5AF4" w14:paraId="1F39A3AC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B306E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OQ-011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1BFEE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Crear solicitud de vacaciones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0E552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5C1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Registrar solicitud completa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4454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creada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77255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DFD8F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3403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1358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</w:tr>
          <w:tr w:rsidR="005A5AF4" w:rsidRPr="005A5AF4" w14:paraId="79ACCFB5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48ADA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OQ-012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3B24B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Validar campos obligatorios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FCE8D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7D22F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Enviar solicitud incompleta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B2898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Error de validación controlado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523A2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8D189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F47A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04869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</w:tr>
          <w:tr w:rsidR="005A5AF4" w:rsidRPr="005A5AF4" w14:paraId="5469EE26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A9461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OQ-013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F1E8F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Validar aprobación/rechazo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844AF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en estado pendiente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3DA95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Aprobar y rechazar en escenarios separados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96823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Cambios de estado correctos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0E4B8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7441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0E15F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C93A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Responsable funcional</w:t>
                </w:r>
              </w:p>
            </w:tc>
          </w:tr>
          <w:tr w:rsidR="005A5AF4" w:rsidRPr="005A5AF4" w14:paraId="15503981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E1F84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OQ-014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FE98C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Validar trazabilidad del trámite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37F42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con cambios de estado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9EE25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Consultar historial del trámite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5E4A2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Historial con usuario/fecha/hora/estado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504BA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73456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3B0E8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970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Auditoría</w:t>
                </w:r>
              </w:p>
            </w:tc>
          </w:tr>
          <w:tr w:rsidR="005A5AF4" w:rsidRPr="005A5AF4" w14:paraId="537C9513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BAC0A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OQ-015</w:t>
                </w:r>
              </w:p>
            </w:tc>
            <w:tc>
              <w:tcPr>
                <w:tcW w:w="7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7CFE9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Validar consulta histórica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3FA45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Solicitudes existentes</w:t>
                </w:r>
              </w:p>
            </w:tc>
            <w:tc>
              <w:tcPr>
                <w:tcW w:w="54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91AF3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Consultar listado histórico</w:t>
                </w:r>
              </w:p>
            </w:tc>
            <w:tc>
              <w:tcPr>
                <w:tcW w:w="9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FBE7F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Registros recuperables</w:t>
                </w:r>
              </w:p>
            </w:tc>
            <w:tc>
              <w:tcPr>
                <w:tcW w:w="5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FEA26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AA3C8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E1472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73BF3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Funcional</w:t>
                </w:r>
              </w:p>
            </w:tc>
          </w:tr>
          <w:tr w:rsidR="005A5AF4" w:rsidRPr="005A5AF4" w14:paraId="3AC37633" w14:textId="77777777" w:rsidTr="005A5AF4">
            <w:trPr>
              <w:divId w:val="1739673975"/>
              <w:cantSplit/>
              <w:tblHeader/>
            </w:trPr>
            <w:tc>
              <w:tcPr>
                <w:tcW w:w="328" w:type="pct"/>
                <w:shd w:val="clear" w:color="auto" w:fill="FFFFFF"/>
                <w:hideMark/>
              </w:tcPr>
              <w:p w14:paraId="6D6FD4C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OQ-016</w:t>
                </w:r>
              </w:p>
            </w:tc>
            <w:tc>
              <w:tcPr>
                <w:tcW w:w="722" w:type="pct"/>
                <w:shd w:val="clear" w:color="auto" w:fill="FFFFFF"/>
                <w:hideMark/>
              </w:tcPr>
              <w:p w14:paraId="76432FE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Prueba negativa de permiso no autorizado</w:t>
                </w:r>
              </w:p>
            </w:tc>
            <w:tc>
              <w:tcPr>
                <w:tcW w:w="531" w:type="pct"/>
                <w:shd w:val="clear" w:color="auto" w:fill="FFFFFF"/>
                <w:hideMark/>
              </w:tcPr>
              <w:p w14:paraId="0A90DD8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sin privilegios</w:t>
                </w:r>
              </w:p>
            </w:tc>
            <w:tc>
              <w:tcPr>
                <w:tcW w:w="546" w:type="pct"/>
                <w:shd w:val="clear" w:color="auto" w:fill="FFFFFF"/>
                <w:hideMark/>
              </w:tcPr>
              <w:p w14:paraId="728F313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Intentar aprobar solicitud</w:t>
                </w:r>
              </w:p>
            </w:tc>
            <w:tc>
              <w:tcPr>
                <w:tcW w:w="928" w:type="pct"/>
                <w:shd w:val="clear" w:color="auto" w:fill="FFFFFF"/>
                <w:hideMark/>
              </w:tcPr>
              <w:p w14:paraId="7A6045D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Bloqueo de operación</w:t>
                </w:r>
              </w:p>
            </w:tc>
            <w:tc>
              <w:tcPr>
                <w:tcW w:w="511" w:type="pct"/>
                <w:shd w:val="clear" w:color="auto" w:fill="FFFFFF"/>
                <w:hideMark/>
              </w:tcPr>
              <w:p w14:paraId="5A6496A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4" w:type="pct"/>
                <w:shd w:val="clear" w:color="auto" w:fill="FFFFFF"/>
                <w:hideMark/>
              </w:tcPr>
              <w:p w14:paraId="5FF3A7F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08" w:type="pct"/>
                <w:shd w:val="clear" w:color="auto" w:fill="FFFFFF"/>
                <w:hideMark/>
              </w:tcPr>
              <w:p w14:paraId="21802DF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523" w:type="pct"/>
                <w:shd w:val="clear" w:color="auto" w:fill="FFFFFF"/>
                <w:hideMark/>
              </w:tcPr>
              <w:p w14:paraId="4D6F1D4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</w:tr>
        </w:tbl>
        <w:p w14:paraId="779A65F4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Objetivo</w:t>
          </w:r>
        </w:p>
        <w:p w14:paraId="79464343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proofErr w:type="gramStart"/>
          <w:r w:rsidRPr="005A5AF4">
            <w:rPr>
              <w:rFonts w:ascii="Aptos" w:hAnsi="Aptos"/>
              <w:color w:val="1F2937"/>
            </w:rPr>
            <w:t>Confirmar</w:t>
          </w:r>
          <w:proofErr w:type="gramEnd"/>
          <w:r w:rsidRPr="005A5AF4">
            <w:rPr>
              <w:rFonts w:ascii="Aptos" w:hAnsi="Aptos"/>
              <w:color w:val="1F2937"/>
            </w:rPr>
            <w:t xml:space="preserve"> que SPI cumple su propósito previsto en un escenario operativo representativo, dentro del alcance validado.</w:t>
          </w:r>
        </w:p>
        <w:p w14:paraId="178F6AD6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Escenario PQ representativo</w:t>
          </w:r>
        </w:p>
        <w:p w14:paraId="74025334" w14:textId="77777777" w:rsidR="005A5AF4" w:rsidRPr="005A5AF4" w:rsidRDefault="005A5AF4" w:rsidP="005A5AF4">
          <w:pPr>
            <w:numPr>
              <w:ilvl w:val="0"/>
              <w:numId w:val="1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Usuario solicitante registra permiso o vacaciones.</w:t>
          </w:r>
        </w:p>
        <w:p w14:paraId="183EEC54" w14:textId="77777777" w:rsidR="005A5AF4" w:rsidRPr="005A5AF4" w:rsidRDefault="005A5AF4" w:rsidP="005A5AF4">
          <w:pPr>
            <w:numPr>
              <w:ilvl w:val="0"/>
              <w:numId w:val="1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Responsable funcional revisa y aprueba/rechaza.</w:t>
          </w:r>
        </w:p>
        <w:p w14:paraId="40FCFE80" w14:textId="77777777" w:rsidR="005A5AF4" w:rsidRPr="005A5AF4" w:rsidRDefault="005A5AF4" w:rsidP="005A5AF4">
          <w:pPr>
            <w:numPr>
              <w:ilvl w:val="0"/>
              <w:numId w:val="1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Se verifica el estado final del trámite.</w:t>
          </w:r>
        </w:p>
        <w:p w14:paraId="44BC3FE1" w14:textId="77777777" w:rsidR="005A5AF4" w:rsidRPr="005A5AF4" w:rsidRDefault="005A5AF4" w:rsidP="005A5AF4">
          <w:pPr>
            <w:numPr>
              <w:ilvl w:val="0"/>
              <w:numId w:val="1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Se consulta evidencia histórica para auditoría.</w:t>
          </w:r>
        </w:p>
        <w:p w14:paraId="04EB6A3E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Participantes</w:t>
          </w:r>
        </w:p>
        <w:p w14:paraId="56577549" w14:textId="77777777" w:rsidR="005A5AF4" w:rsidRPr="005A5AF4" w:rsidRDefault="005A5AF4" w:rsidP="005A5AF4">
          <w:pPr>
            <w:numPr>
              <w:ilvl w:val="0"/>
              <w:numId w:val="2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Solicitante: [PENDIENTE DE COMPLETAR]</w:t>
          </w:r>
        </w:p>
        <w:p w14:paraId="743B442A" w14:textId="77777777" w:rsidR="005A5AF4" w:rsidRPr="005A5AF4" w:rsidRDefault="005A5AF4" w:rsidP="005A5AF4">
          <w:pPr>
            <w:numPr>
              <w:ilvl w:val="0"/>
              <w:numId w:val="2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Aprobador: [PENDIENTE DE COMPLETAR]</w:t>
          </w:r>
        </w:p>
        <w:p w14:paraId="20B2E683" w14:textId="77777777" w:rsidR="005A5AF4" w:rsidRPr="005A5AF4" w:rsidRDefault="005A5AF4" w:rsidP="005A5AF4">
          <w:pPr>
            <w:numPr>
              <w:ilvl w:val="0"/>
              <w:numId w:val="20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Observador de calidad/auditoría: [PENDIENTE DE COMPLETAR]</w:t>
          </w:r>
        </w:p>
        <w:p w14:paraId="0A41EEC2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Registro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677"/>
            <w:gridCol w:w="2872"/>
            <w:gridCol w:w="2947"/>
            <w:gridCol w:w="2134"/>
            <w:gridCol w:w="998"/>
          </w:tblGrid>
          <w:tr w:rsidR="005A5AF4" w:rsidRPr="005A5AF4" w14:paraId="393CFCDF" w14:textId="77777777" w:rsidTr="005A5AF4">
            <w:trPr>
              <w:divId w:val="1739673975"/>
              <w:cantSplit/>
              <w:tblHeader/>
            </w:trPr>
            <w:tc>
              <w:tcPr>
                <w:tcW w:w="35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E7140A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PQ</w:t>
                </w:r>
              </w:p>
            </w:tc>
            <w:tc>
              <w:tcPr>
                <w:tcW w:w="149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CAE92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5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5FD29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</w:t>
                </w:r>
              </w:p>
            </w:tc>
            <w:tc>
              <w:tcPr>
                <w:tcW w:w="111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1DC42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FA6D3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A5AF4" w:rsidRPr="005A5AF4" w14:paraId="46CAC987" w14:textId="77777777" w:rsidTr="005A5AF4">
            <w:trPr>
              <w:divId w:val="1739673975"/>
              <w:cantSplit/>
              <w:tblHeader/>
            </w:trPr>
            <w:tc>
              <w:tcPr>
                <w:tcW w:w="35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BDD6B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PQ-001</w:t>
                </w:r>
              </w:p>
            </w:tc>
            <w:tc>
              <w:tcPr>
                <w:tcW w:w="149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E242C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Flujo punta a punta permiso/vacaciones</w:t>
                </w:r>
              </w:p>
            </w:tc>
            <w:tc>
              <w:tcPr>
                <w:tcW w:w="15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28BD8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Solicitud + aprobación/rechazo + historial</w:t>
                </w:r>
              </w:p>
            </w:tc>
            <w:tc>
              <w:tcPr>
                <w:tcW w:w="11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FB0FA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5257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590B7816" w14:textId="77777777" w:rsidTr="005A5AF4">
            <w:trPr>
              <w:divId w:val="1739673975"/>
              <w:cantSplit/>
              <w:tblHeader/>
            </w:trPr>
            <w:tc>
              <w:tcPr>
                <w:tcW w:w="35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A2199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PQ-002</w:t>
                </w:r>
              </w:p>
            </w:tc>
            <w:tc>
              <w:tcPr>
                <w:tcW w:w="149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BC454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posterior de evidencia</w:t>
                </w:r>
              </w:p>
            </w:tc>
            <w:tc>
              <w:tcPr>
                <w:tcW w:w="15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BB11E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auditable recuperado</w:t>
                </w:r>
              </w:p>
            </w:tc>
            <w:tc>
              <w:tcPr>
                <w:tcW w:w="11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AACBF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5ED48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73B32AB8" w14:textId="77777777" w:rsidTr="005A5AF4">
            <w:trPr>
              <w:divId w:val="1739673975"/>
              <w:cantSplit/>
              <w:tblHeader/>
            </w:trPr>
            <w:tc>
              <w:tcPr>
                <w:tcW w:w="357" w:type="pct"/>
                <w:shd w:val="clear" w:color="auto" w:fill="F3F3F3"/>
                <w:hideMark/>
              </w:tcPr>
              <w:p w14:paraId="280ABD4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PQ-003</w:t>
                </w:r>
              </w:p>
            </w:tc>
            <w:tc>
              <w:tcPr>
                <w:tcW w:w="1496" w:type="pct"/>
                <w:shd w:val="clear" w:color="auto" w:fill="F3F3F3"/>
                <w:hideMark/>
              </w:tcPr>
              <w:p w14:paraId="3F0D46F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Confirmación funcional del área usuaria</w:t>
                </w:r>
              </w:p>
            </w:tc>
            <w:tc>
              <w:tcPr>
                <w:tcW w:w="1535" w:type="pct"/>
                <w:shd w:val="clear" w:color="auto" w:fill="F3F3F3"/>
                <w:hideMark/>
              </w:tcPr>
              <w:p w14:paraId="7B67F4E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Acta/aceptación funcional</w:t>
                </w:r>
              </w:p>
            </w:tc>
            <w:tc>
              <w:tcPr>
                <w:tcW w:w="1113" w:type="pct"/>
                <w:shd w:val="clear" w:color="auto" w:fill="F3F3F3"/>
                <w:hideMark/>
              </w:tcPr>
              <w:p w14:paraId="5E2A275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00" w:type="pct"/>
                <w:shd w:val="clear" w:color="auto" w:fill="F3F3F3"/>
                <w:hideMark/>
              </w:tcPr>
              <w:p w14:paraId="1234191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</w:tbl>
        <w:p w14:paraId="3B7ACADB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Hallazgos y conclusión</w:t>
          </w:r>
        </w:p>
        <w:p w14:paraId="70C510B1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[PENDIENTE DE COMPLETAR]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578"/>
            <w:gridCol w:w="980"/>
            <w:gridCol w:w="1217"/>
            <w:gridCol w:w="1302"/>
            <w:gridCol w:w="508"/>
            <w:gridCol w:w="481"/>
            <w:gridCol w:w="515"/>
            <w:gridCol w:w="489"/>
            <w:gridCol w:w="1153"/>
            <w:gridCol w:w="934"/>
            <w:gridCol w:w="1471"/>
          </w:tblGrid>
          <w:tr w:rsidR="005A5AF4" w:rsidRPr="005A5AF4" w14:paraId="0292A724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31E4E0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 URS</w:t>
                </w:r>
              </w:p>
            </w:tc>
            <w:tc>
              <w:tcPr>
                <w:tcW w:w="5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A493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Riesgo asociado</w:t>
                </w:r>
              </w:p>
            </w:tc>
            <w:tc>
              <w:tcPr>
                <w:tcW w:w="6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B3B74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SOP relacionado</w:t>
                </w:r>
              </w:p>
            </w:tc>
            <w:tc>
              <w:tcPr>
                <w:tcW w:w="6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8A20F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Área/Módulo</w:t>
                </w:r>
              </w:p>
            </w:tc>
            <w:tc>
              <w:tcPr>
                <w:tcW w:w="2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32064B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DQ</w:t>
                </w:r>
              </w:p>
            </w:tc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C4ECB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IQ</w:t>
                </w:r>
              </w:p>
            </w:tc>
            <w:tc>
              <w:tcPr>
                <w:tcW w:w="26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BAFF4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OQ</w:t>
                </w:r>
              </w:p>
            </w:tc>
            <w:tc>
              <w:tcPr>
                <w:tcW w:w="41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E020D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PQ</w:t>
                </w:r>
              </w:p>
            </w:tc>
            <w:tc>
              <w:tcPr>
                <w:tcW w:w="44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59582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</w:t>
                </w:r>
              </w:p>
            </w:tc>
            <w:tc>
              <w:tcPr>
                <w:tcW w:w="4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9703B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775F5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Observaciones</w:t>
                </w:r>
              </w:p>
            </w:tc>
          </w:tr>
          <w:tr w:rsidR="005A5AF4" w:rsidRPr="005A5AF4" w14:paraId="35B9B3C6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22CB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URS-GS-001</w:t>
                </w:r>
              </w:p>
            </w:tc>
            <w:tc>
              <w:tcPr>
                <w:tcW w:w="5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E8826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RSK-001</w:t>
                </w:r>
              </w:p>
            </w:tc>
            <w:tc>
              <w:tcPr>
                <w:tcW w:w="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E046A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6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03FB5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2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CF188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DQ-001</w:t>
                </w:r>
              </w:p>
            </w:tc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ED6CB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IQ-007</w:t>
                </w:r>
              </w:p>
            </w:tc>
            <w:tc>
              <w:tcPr>
                <w:tcW w:w="26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7017E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OQ-001</w:t>
                </w:r>
              </w:p>
            </w:tc>
            <w:tc>
              <w:tcPr>
                <w:tcW w:w="41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528D1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N/A</w:t>
                </w:r>
              </w:p>
            </w:tc>
            <w:tc>
              <w:tcPr>
                <w:tcW w:w="4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FC0C8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8F74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B311A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102D9DF8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3286E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URS-GS-002</w:t>
                </w:r>
              </w:p>
            </w:tc>
            <w:tc>
              <w:tcPr>
                <w:tcW w:w="5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6EFD5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RSK-001</w:t>
                </w:r>
              </w:p>
            </w:tc>
            <w:tc>
              <w:tcPr>
                <w:tcW w:w="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F9411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6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4273A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2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5ADFC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DQ-002</w:t>
                </w:r>
              </w:p>
            </w:tc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4690A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IQ-007</w:t>
                </w:r>
              </w:p>
            </w:tc>
            <w:tc>
              <w:tcPr>
                <w:tcW w:w="26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294B7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OQ-002</w:t>
                </w:r>
              </w:p>
            </w:tc>
            <w:tc>
              <w:tcPr>
                <w:tcW w:w="41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3FD49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N/A</w:t>
                </w:r>
              </w:p>
            </w:tc>
            <w:tc>
              <w:tcPr>
                <w:tcW w:w="4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CA801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A0BBD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53C80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2A27EBA6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11FC6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URS-GS-004</w:t>
                </w:r>
              </w:p>
            </w:tc>
            <w:tc>
              <w:tcPr>
                <w:tcW w:w="5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0BBB1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RSK-004</w:t>
                </w:r>
              </w:p>
            </w:tc>
            <w:tc>
              <w:tcPr>
                <w:tcW w:w="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14BD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6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BDF77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2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CB1A4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DQ-005</w:t>
                </w:r>
              </w:p>
            </w:tc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BBAFF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IQ-008</w:t>
                </w:r>
              </w:p>
            </w:tc>
            <w:tc>
              <w:tcPr>
                <w:tcW w:w="26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9997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OQ-014</w:t>
                </w:r>
              </w:p>
            </w:tc>
            <w:tc>
              <w:tcPr>
                <w:tcW w:w="41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60B60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PQ-002</w:t>
                </w:r>
              </w:p>
            </w:tc>
            <w:tc>
              <w:tcPr>
                <w:tcW w:w="4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32D6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62085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E59F9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651100BA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814F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URS-PV-001</w:t>
                </w:r>
              </w:p>
            </w:tc>
            <w:tc>
              <w:tcPr>
                <w:tcW w:w="5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98795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RSK-003</w:t>
                </w:r>
              </w:p>
            </w:tc>
            <w:tc>
              <w:tcPr>
                <w:tcW w:w="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74720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6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48160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2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827C1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DQ-004</w:t>
                </w:r>
              </w:p>
            </w:tc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E02F6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IQ-002</w:t>
                </w:r>
              </w:p>
            </w:tc>
            <w:tc>
              <w:tcPr>
                <w:tcW w:w="26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86D46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OQ-010</w:t>
                </w:r>
              </w:p>
            </w:tc>
            <w:tc>
              <w:tcPr>
                <w:tcW w:w="41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8FAC1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PQ-001</w:t>
                </w:r>
              </w:p>
            </w:tc>
            <w:tc>
              <w:tcPr>
                <w:tcW w:w="4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CACAE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D7994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1FEE9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06090A3B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5D2B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URS-PV-002</w:t>
                </w:r>
              </w:p>
            </w:tc>
            <w:tc>
              <w:tcPr>
                <w:tcW w:w="5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82571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RSK-003</w:t>
                </w:r>
              </w:p>
            </w:tc>
            <w:tc>
              <w:tcPr>
                <w:tcW w:w="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54745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6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00C7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2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9271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DQ-004</w:t>
                </w:r>
              </w:p>
            </w:tc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8D575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IQ-002</w:t>
                </w:r>
              </w:p>
            </w:tc>
            <w:tc>
              <w:tcPr>
                <w:tcW w:w="26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5CE1C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OQ-011</w:t>
                </w:r>
              </w:p>
            </w:tc>
            <w:tc>
              <w:tcPr>
                <w:tcW w:w="41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4F419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PQ-001</w:t>
                </w:r>
              </w:p>
            </w:tc>
            <w:tc>
              <w:tcPr>
                <w:tcW w:w="4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94796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0230B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12F33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5D47DB4D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DA21F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URS-PV-004</w:t>
                </w:r>
              </w:p>
            </w:tc>
            <w:tc>
              <w:tcPr>
                <w:tcW w:w="5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560B3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RSK-002</w:t>
                </w:r>
              </w:p>
            </w:tc>
            <w:tc>
              <w:tcPr>
                <w:tcW w:w="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F870C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6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0B668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2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69FB0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DQ-004</w:t>
                </w:r>
              </w:p>
            </w:tc>
            <w:tc>
              <w:tcPr>
                <w:tcW w:w="2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D0F4A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IQ-007</w:t>
                </w:r>
              </w:p>
            </w:tc>
            <w:tc>
              <w:tcPr>
                <w:tcW w:w="26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4720E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OQ-013</w:t>
                </w:r>
              </w:p>
            </w:tc>
            <w:tc>
              <w:tcPr>
                <w:tcW w:w="41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C5530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PQ-001</w:t>
                </w:r>
              </w:p>
            </w:tc>
            <w:tc>
              <w:tcPr>
                <w:tcW w:w="4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0DD2D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5E193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F8F7D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5A5AF4" w:rsidRPr="005A5AF4" w14:paraId="7B5F38C6" w14:textId="77777777" w:rsidTr="00745BDD">
            <w:trPr>
              <w:divId w:val="1739673975"/>
              <w:cantSplit/>
              <w:tblHeader/>
            </w:trPr>
            <w:tc>
              <w:tcPr>
                <w:tcW w:w="300" w:type="pct"/>
                <w:shd w:val="clear" w:color="auto" w:fill="F3F3F3"/>
                <w:hideMark/>
              </w:tcPr>
              <w:p w14:paraId="28B4F2A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URS-PV-005</w:t>
                </w:r>
              </w:p>
            </w:tc>
            <w:tc>
              <w:tcPr>
                <w:tcW w:w="509" w:type="pct"/>
                <w:shd w:val="clear" w:color="auto" w:fill="F3F3F3"/>
                <w:hideMark/>
              </w:tcPr>
              <w:p w14:paraId="40CE277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RSK-004</w:t>
                </w:r>
              </w:p>
            </w:tc>
            <w:tc>
              <w:tcPr>
                <w:tcW w:w="632" w:type="pct"/>
                <w:shd w:val="clear" w:color="auto" w:fill="F3F3F3"/>
                <w:hideMark/>
              </w:tcPr>
              <w:p w14:paraId="3FCDEE6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[NUMERAL SOP PENDIENTE]</w:t>
                </w:r>
              </w:p>
            </w:tc>
            <w:tc>
              <w:tcPr>
                <w:tcW w:w="676" w:type="pct"/>
                <w:shd w:val="clear" w:color="auto" w:fill="F3F3F3"/>
                <w:hideMark/>
              </w:tcPr>
              <w:p w14:paraId="5A3FD94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264" w:type="pct"/>
                <w:shd w:val="clear" w:color="auto" w:fill="F3F3F3"/>
                <w:hideMark/>
              </w:tcPr>
              <w:p w14:paraId="5E7E8B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DQ-005</w:t>
                </w:r>
              </w:p>
            </w:tc>
            <w:tc>
              <w:tcPr>
                <w:tcW w:w="250" w:type="pct"/>
                <w:shd w:val="clear" w:color="auto" w:fill="F3F3F3"/>
                <w:hideMark/>
              </w:tcPr>
              <w:p w14:paraId="37C4F9C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IQ-008</w:t>
                </w:r>
              </w:p>
            </w:tc>
            <w:tc>
              <w:tcPr>
                <w:tcW w:w="267" w:type="pct"/>
                <w:shd w:val="clear" w:color="auto" w:fill="F3F3F3"/>
                <w:hideMark/>
              </w:tcPr>
              <w:p w14:paraId="1AAE3E4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OQ-014</w:t>
                </w:r>
              </w:p>
            </w:tc>
            <w:tc>
              <w:tcPr>
                <w:tcW w:w="412" w:type="pct"/>
                <w:shd w:val="clear" w:color="auto" w:fill="F3F3F3"/>
                <w:hideMark/>
              </w:tcPr>
              <w:p w14:paraId="2996EEA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PQ-002</w:t>
                </w:r>
              </w:p>
            </w:tc>
            <w:tc>
              <w:tcPr>
                <w:tcW w:w="441" w:type="pct"/>
                <w:shd w:val="clear" w:color="auto" w:fill="F3F3F3"/>
                <w:hideMark/>
              </w:tcPr>
              <w:p w14:paraId="1E4D2DA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85" w:type="pct"/>
                <w:shd w:val="clear" w:color="auto" w:fill="F3F3F3"/>
                <w:hideMark/>
              </w:tcPr>
              <w:p w14:paraId="11DCCB4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  <w:tc>
              <w:tcPr>
                <w:tcW w:w="764" w:type="pct"/>
                <w:shd w:val="clear" w:color="auto" w:fill="F3F3F3"/>
                <w:hideMark/>
              </w:tcPr>
              <w:p w14:paraId="5E6FA02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F1210E0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Política</w:t>
          </w:r>
        </w:p>
        <w:p w14:paraId="431E081D" w14:textId="77777777" w:rsidR="005A5AF4" w:rsidRPr="005A5AF4" w:rsidRDefault="005A5AF4" w:rsidP="005A5AF4">
          <w:pPr>
            <w:numPr>
              <w:ilvl w:val="0"/>
              <w:numId w:val="2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Esquema recomendado: </w:t>
          </w: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SemVer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22A16DA" w14:textId="77777777" w:rsidR="005A5AF4" w:rsidRPr="005A5AF4" w:rsidRDefault="005A5AF4" w:rsidP="005A5AF4">
          <w:pPr>
            <w:numPr>
              <w:ilvl w:val="0"/>
              <w:numId w:val="2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Cada versión validada requiere alcance explícito, impacto, pruebas y aprobación.</w:t>
          </w:r>
        </w:p>
        <w:p w14:paraId="53BB8CA0" w14:textId="77777777" w:rsidR="005A5AF4" w:rsidRPr="005A5AF4" w:rsidRDefault="005A5AF4" w:rsidP="005A5AF4">
          <w:pPr>
            <w:numPr>
              <w:ilvl w:val="0"/>
              <w:numId w:val="21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No se sobrescribe una versión validada sin registro formal de cambio.</w:t>
          </w:r>
        </w:p>
        <w:p w14:paraId="5D0EB176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Línea base validada</w:t>
          </w:r>
        </w:p>
        <w:p w14:paraId="17BAE5D2" w14:textId="77777777" w:rsidR="005A5AF4" w:rsidRPr="005A5AF4" w:rsidRDefault="005A5AF4" w:rsidP="005A5AF4">
          <w:pPr>
            <w:numPr>
              <w:ilvl w:val="0"/>
              <w:numId w:val="22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Versión base: v1.0.0.</w:t>
          </w:r>
        </w:p>
        <w:p w14:paraId="780F569E" w14:textId="77777777" w:rsidR="005A5AF4" w:rsidRPr="005A5AF4" w:rsidRDefault="005A5AF4" w:rsidP="005A5AF4">
          <w:pPr>
            <w:numPr>
              <w:ilvl w:val="0"/>
              <w:numId w:val="22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Alcance: Gobierno y Seguridad + Permisos y Vacaciones.</w:t>
          </w:r>
        </w:p>
        <w:p w14:paraId="7F7AE77A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Registro de cambios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680"/>
            <w:gridCol w:w="919"/>
            <w:gridCol w:w="952"/>
            <w:gridCol w:w="1354"/>
            <w:gridCol w:w="634"/>
            <w:gridCol w:w="729"/>
            <w:gridCol w:w="412"/>
            <w:gridCol w:w="652"/>
            <w:gridCol w:w="416"/>
            <w:gridCol w:w="397"/>
            <w:gridCol w:w="831"/>
            <w:gridCol w:w="907"/>
            <w:gridCol w:w="745"/>
          </w:tblGrid>
          <w:tr w:rsidR="005A5AF4" w:rsidRPr="005A5AF4" w14:paraId="6DD9FB9A" w14:textId="77777777" w:rsidTr="005A5AF4">
            <w:trPr>
              <w:divId w:val="1739673975"/>
              <w:cantSplit/>
              <w:tblHeader/>
            </w:trPr>
            <w:tc>
              <w:tcPr>
                <w:tcW w:w="3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0F2BB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Versión</w:t>
                </w:r>
              </w:p>
            </w:tc>
            <w:tc>
              <w:tcPr>
                <w:tcW w:w="49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60D7AE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5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2FCA5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Cambio</w:t>
                </w:r>
              </w:p>
            </w:tc>
            <w:tc>
              <w:tcPr>
                <w:tcW w:w="74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71C20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Área/Módulo</w:t>
                </w:r>
              </w:p>
            </w:tc>
            <w:tc>
              <w:tcPr>
                <w:tcW w:w="3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2D1AE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6EB92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1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C2232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DQ</w:t>
                </w:r>
              </w:p>
            </w:tc>
            <w:tc>
              <w:tcPr>
                <w:tcW w:w="3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ECC418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IQ</w:t>
                </w:r>
              </w:p>
            </w:tc>
            <w:tc>
              <w:tcPr>
                <w:tcW w:w="1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FB8DA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OQ</w:t>
                </w:r>
              </w:p>
            </w:tc>
            <w:tc>
              <w:tcPr>
                <w:tcW w:w="18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75E17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PQ</w:t>
                </w:r>
              </w:p>
            </w:tc>
            <w:tc>
              <w:tcPr>
                <w:tcW w:w="41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5742A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Regresión</w:t>
                </w:r>
              </w:p>
            </w:tc>
            <w:tc>
              <w:tcPr>
                <w:tcW w:w="4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A427E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Aprobado por</w:t>
                </w:r>
              </w:p>
            </w:tc>
            <w:tc>
              <w:tcPr>
                <w:tcW w:w="3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49AB33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5A5AF4" w:rsidRPr="005A5AF4" w14:paraId="49655363" w14:textId="77777777" w:rsidTr="005A5AF4">
            <w:trPr>
              <w:divId w:val="1739673975"/>
              <w:cantSplit/>
              <w:tblHeader/>
            </w:trPr>
            <w:tc>
              <w:tcPr>
                <w:tcW w:w="3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962CD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v1.0.0</w:t>
                </w:r>
              </w:p>
            </w:tc>
            <w:tc>
              <w:tcPr>
                <w:tcW w:w="49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42411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C7F02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Línea base inicial validada</w:t>
                </w:r>
              </w:p>
            </w:tc>
            <w:tc>
              <w:tcPr>
                <w:tcW w:w="74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5548C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 + Permisos/Vacaciones</w:t>
                </w:r>
              </w:p>
            </w:tc>
            <w:tc>
              <w:tcPr>
                <w:tcW w:w="3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D706F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Línea base</w:t>
                </w:r>
              </w:p>
            </w:tc>
            <w:tc>
              <w:tcPr>
                <w:tcW w:w="3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33137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1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7D842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3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42DB0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1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D96AB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18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E0D4B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4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4D343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N/A</w:t>
                </w:r>
              </w:p>
            </w:tc>
            <w:tc>
              <w:tcPr>
                <w:tcW w:w="4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D9039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3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6C6B8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00170947" w14:textId="77777777" w:rsidTr="005A5AF4">
            <w:trPr>
              <w:divId w:val="1739673975"/>
              <w:cantSplit/>
              <w:tblHeader/>
            </w:trPr>
            <w:tc>
              <w:tcPr>
                <w:tcW w:w="3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3CCBC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v1.1.0</w:t>
                </w:r>
              </w:p>
            </w:tc>
            <w:tc>
              <w:tcPr>
                <w:tcW w:w="49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62E18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727C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Incorporación de nuevo módulo</w:t>
                </w:r>
              </w:p>
            </w:tc>
            <w:tc>
              <w:tcPr>
                <w:tcW w:w="74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264FD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3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D0E3B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Nuevo módulo</w:t>
                </w:r>
              </w:p>
            </w:tc>
            <w:tc>
              <w:tcPr>
                <w:tcW w:w="3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BC8E5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1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AD758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3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8362C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Según impacto</w:t>
                </w:r>
              </w:p>
            </w:tc>
            <w:tc>
              <w:tcPr>
                <w:tcW w:w="1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728F1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18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E7605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4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68737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4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21EE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3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BFCC8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  <w:tr w:rsidR="005A5AF4" w:rsidRPr="005A5AF4" w14:paraId="5F4220E5" w14:textId="77777777" w:rsidTr="005A5AF4">
            <w:trPr>
              <w:divId w:val="1739673975"/>
              <w:cantSplit/>
              <w:tblHeader/>
            </w:trPr>
            <w:tc>
              <w:tcPr>
                <w:tcW w:w="332" w:type="pct"/>
                <w:shd w:val="clear" w:color="auto" w:fill="F3F3F3"/>
                <w:hideMark/>
              </w:tcPr>
              <w:p w14:paraId="0ECBAA4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v1.2.0</w:t>
                </w:r>
              </w:p>
            </w:tc>
            <w:tc>
              <w:tcPr>
                <w:tcW w:w="496" w:type="pct"/>
                <w:shd w:val="clear" w:color="auto" w:fill="F3F3F3"/>
                <w:hideMark/>
              </w:tcPr>
              <w:p w14:paraId="36505C8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515" w:type="pct"/>
                <w:shd w:val="clear" w:color="auto" w:fill="F3F3F3"/>
                <w:hideMark/>
              </w:tcPr>
              <w:p w14:paraId="43FB974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mayor crítico</w:t>
                </w:r>
              </w:p>
            </w:tc>
            <w:tc>
              <w:tcPr>
                <w:tcW w:w="746" w:type="pct"/>
                <w:shd w:val="clear" w:color="auto" w:fill="F3F3F3"/>
                <w:hideMark/>
              </w:tcPr>
              <w:p w14:paraId="25E6A74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333" w:type="pct"/>
                <w:shd w:val="clear" w:color="auto" w:fill="F3F3F3"/>
                <w:hideMark/>
              </w:tcPr>
              <w:p w14:paraId="1CAC22A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mayor</w:t>
                </w:r>
              </w:p>
            </w:tc>
            <w:tc>
              <w:tcPr>
                <w:tcW w:w="359" w:type="pct"/>
                <w:shd w:val="clear" w:color="auto" w:fill="F3F3F3"/>
                <w:hideMark/>
              </w:tcPr>
              <w:p w14:paraId="12B9AAD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Alto</w:t>
                </w:r>
              </w:p>
            </w:tc>
            <w:tc>
              <w:tcPr>
                <w:tcW w:w="194" w:type="pct"/>
                <w:shd w:val="clear" w:color="auto" w:fill="F3F3F3"/>
                <w:hideMark/>
              </w:tcPr>
              <w:p w14:paraId="77DCF6D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343" w:type="pct"/>
                <w:shd w:val="clear" w:color="auto" w:fill="F3F3F3"/>
                <w:hideMark/>
              </w:tcPr>
              <w:p w14:paraId="72F5868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197" w:type="pct"/>
                <w:shd w:val="clear" w:color="auto" w:fill="F3F3F3"/>
                <w:hideMark/>
              </w:tcPr>
              <w:p w14:paraId="50375B6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187" w:type="pct"/>
                <w:shd w:val="clear" w:color="auto" w:fill="F3F3F3"/>
                <w:hideMark/>
              </w:tcPr>
              <w:p w14:paraId="76BBA28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411" w:type="pct"/>
                <w:shd w:val="clear" w:color="auto" w:fill="F3F3F3"/>
                <w:hideMark/>
              </w:tcPr>
              <w:p w14:paraId="1757739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Sí</w:t>
                </w:r>
              </w:p>
            </w:tc>
            <w:tc>
              <w:tcPr>
                <w:tcW w:w="490" w:type="pct"/>
                <w:shd w:val="clear" w:color="auto" w:fill="F3F3F3"/>
                <w:hideMark/>
              </w:tcPr>
              <w:p w14:paraId="10F9E0E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397" w:type="pct"/>
                <w:shd w:val="clear" w:color="auto" w:fill="F3F3F3"/>
                <w:hideMark/>
              </w:tcPr>
              <w:p w14:paraId="5D35426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Pendiente</w:t>
                </w:r>
              </w:p>
            </w:tc>
          </w:tr>
        </w:tbl>
        <w:p w14:paraId="06F4CE1B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 xml:space="preserve">Trazabilidad de </w:t>
          </w:r>
          <w:proofErr w:type="spellStart"/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release</w:t>
          </w:r>
          <w:proofErr w:type="spellEnd"/>
        </w:p>
        <w:p w14:paraId="78939E46" w14:textId="77777777" w:rsidR="005A5AF4" w:rsidRPr="005A5AF4" w:rsidRDefault="005A5AF4" w:rsidP="005A5AF4">
          <w:pPr>
            <w:numPr>
              <w:ilvl w:val="0"/>
              <w:numId w:val="2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Git tag: [PENDIENTE DE COMPLETAR]</w:t>
          </w:r>
        </w:p>
        <w:p w14:paraId="522BD3AC" w14:textId="77777777" w:rsidR="005A5AF4" w:rsidRPr="005A5AF4" w:rsidRDefault="005A5AF4" w:rsidP="005A5AF4">
          <w:pPr>
            <w:numPr>
              <w:ilvl w:val="0"/>
              <w:numId w:val="2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Commit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base: [PENDIENTE DE COMPLETAR]</w:t>
          </w:r>
        </w:p>
        <w:p w14:paraId="76644B37" w14:textId="77777777" w:rsidR="005A5AF4" w:rsidRPr="005A5AF4" w:rsidRDefault="005A5AF4" w:rsidP="005A5AF4">
          <w:pPr>
            <w:numPr>
              <w:ilvl w:val="0"/>
              <w:numId w:val="2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Release</w:t>
          </w:r>
          <w:proofErr w:type="spellEnd"/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: [PENDIENTE DE COMPLETAR]</w:t>
          </w:r>
        </w:p>
        <w:p w14:paraId="00A6861A" w14:textId="77777777" w:rsidR="005A5AF4" w:rsidRPr="005A5AF4" w:rsidRDefault="005A5AF4" w:rsidP="005A5AF4">
          <w:pPr>
            <w:numPr>
              <w:ilvl w:val="0"/>
              <w:numId w:val="2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Migraciones de BD asociadas: [PENDIENTE DE COMPLETAR]</w:t>
          </w:r>
        </w:p>
        <w:p w14:paraId="0F735682" w14:textId="77777777" w:rsidR="005A5AF4" w:rsidRPr="005A5AF4" w:rsidRDefault="005A5AF4" w:rsidP="005A5AF4">
          <w:pPr>
            <w:numPr>
              <w:ilvl w:val="0"/>
              <w:numId w:val="23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SOP asociado: [CÓDIGO SOP PENDIENTE]</w:t>
          </w:r>
        </w:p>
        <w:p w14:paraId="56CA8282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Enfoque</w:t>
          </w:r>
        </w:p>
        <w:p w14:paraId="31FD8CEE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La incorporación de nuevos módulos o cambios funcionales/técnicos se gestiona por control formal de cambios, evaluación de impacto y revalidación proporcional.</w:t>
          </w:r>
        </w:p>
        <w:p w14:paraId="67146492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Reglas</w:t>
          </w:r>
        </w:p>
        <w:p w14:paraId="14631447" w14:textId="77777777" w:rsidR="005A5AF4" w:rsidRPr="005A5AF4" w:rsidRDefault="005A5AF4" w:rsidP="005A5AF4">
          <w:pPr>
            <w:numPr>
              <w:ilvl w:val="0"/>
              <w:numId w:val="2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Cambios menores: prueba puntual y registro.</w:t>
          </w:r>
        </w:p>
        <w:p w14:paraId="380D9619" w14:textId="77777777" w:rsidR="005A5AF4" w:rsidRPr="005A5AF4" w:rsidRDefault="005A5AF4" w:rsidP="005A5AF4">
          <w:pPr>
            <w:numPr>
              <w:ilvl w:val="0"/>
              <w:numId w:val="2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Cambios funcionales medianos: DQ parcial + OQ + regresión.</w:t>
          </w:r>
        </w:p>
        <w:p w14:paraId="7C4420A9" w14:textId="77777777" w:rsidR="005A5AF4" w:rsidRPr="005A5AF4" w:rsidRDefault="005A5AF4" w:rsidP="005A5AF4">
          <w:pPr>
            <w:numPr>
              <w:ilvl w:val="0"/>
              <w:numId w:val="2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Cambios críticos: DQ/IQ/OQ/PQ según impacto.</w:t>
          </w:r>
        </w:p>
        <w:p w14:paraId="5CA5DC98" w14:textId="77777777" w:rsidR="005A5AF4" w:rsidRPr="005A5AF4" w:rsidRDefault="005A5AF4" w:rsidP="005A5AF4">
          <w:pPr>
            <w:numPr>
              <w:ilvl w:val="0"/>
              <w:numId w:val="24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Nuevo módulo: alta formal de versión y matriz completa de trazabilidad.</w:t>
          </w:r>
        </w:p>
        <w:p w14:paraId="620C8DF5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Matriz de decisión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98"/>
            <w:gridCol w:w="2894"/>
            <w:gridCol w:w="1926"/>
            <w:gridCol w:w="3110"/>
          </w:tblGrid>
          <w:tr w:rsidR="005A5AF4" w:rsidRPr="005A5AF4" w14:paraId="6E8EB2C4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AEC89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cambio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51575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Ejemplo</w:t>
                </w:r>
              </w:p>
            </w:tc>
            <w:tc>
              <w:tcPr>
                <w:tcW w:w="10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90775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Evaluación de impacto</w:t>
                </w:r>
              </w:p>
            </w:tc>
            <w:tc>
              <w:tcPr>
                <w:tcW w:w="16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3E996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Validación requerida</w:t>
                </w:r>
              </w:p>
            </w:tc>
          </w:tr>
          <w:tr w:rsidR="005A5AF4" w:rsidRPr="005A5AF4" w14:paraId="3F914928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6D009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documental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BB7BC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Ajuste de texto</w:t>
                </w:r>
              </w:p>
            </w:tc>
            <w:tc>
              <w:tcPr>
                <w:tcW w:w="10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88C86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Baja</w:t>
                </w:r>
              </w:p>
            </w:tc>
            <w:tc>
              <w:tcPr>
                <w:tcW w:w="16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7BFC7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de cambio</w:t>
                </w:r>
              </w:p>
            </w:tc>
          </w:tr>
          <w:tr w:rsidR="005A5AF4" w:rsidRPr="005A5AF4" w14:paraId="4185FF28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B05AE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visual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9BFB7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Etiqueta o estilo</w:t>
                </w:r>
              </w:p>
            </w:tc>
            <w:tc>
              <w:tcPr>
                <w:tcW w:w="10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0A591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Baja</w:t>
                </w:r>
              </w:p>
            </w:tc>
            <w:tc>
              <w:tcPr>
                <w:tcW w:w="16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07EFC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Prueba puntual</w:t>
                </w:r>
              </w:p>
            </w:tc>
          </w:tr>
          <w:tr w:rsidR="005A5AF4" w:rsidRPr="005A5AF4" w14:paraId="53B312A6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9A69F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funcional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E0DB3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Nueva regla en permisos/vacaciones</w:t>
                </w:r>
              </w:p>
            </w:tc>
            <w:tc>
              <w:tcPr>
                <w:tcW w:w="10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4596D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16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B82D6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 parcial + OQ + regresión</w:t>
                </w:r>
              </w:p>
            </w:tc>
          </w:tr>
          <w:tr w:rsidR="005A5AF4" w:rsidRPr="005A5AF4" w14:paraId="4AF0ABC4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DF4DA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Nuevo módulo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B320B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Asistencia, firmas, auditoría</w:t>
                </w:r>
              </w:p>
            </w:tc>
            <w:tc>
              <w:tcPr>
                <w:tcW w:w="10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F9E70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16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21421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DQ/OQ/PQ + IQ según impacto</w:t>
                </w:r>
              </w:p>
            </w:tc>
          </w:tr>
          <w:tr w:rsidR="005A5AF4" w:rsidRPr="005A5AF4" w14:paraId="76FA0344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FA686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técnico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83137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BD, backend, infraestructura</w:t>
                </w:r>
              </w:p>
            </w:tc>
            <w:tc>
              <w:tcPr>
                <w:tcW w:w="10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8EF8A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16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E6D80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 + OQ + regresión</w:t>
                </w:r>
              </w:p>
            </w:tc>
          </w:tr>
          <w:tr w:rsidR="005A5AF4" w:rsidRPr="005A5AF4" w14:paraId="783289F1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5C448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crítico</w:t>
                </w:r>
              </w:p>
            </w:tc>
            <w:tc>
              <w:tcPr>
                <w:tcW w:w="15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BE06E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Seguridad, roles, trazabilidad, firma</w:t>
                </w:r>
              </w:p>
            </w:tc>
            <w:tc>
              <w:tcPr>
                <w:tcW w:w="10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1C6CC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16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857DA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DQ/IQ/OQ/PQ según impacto</w:t>
                </w:r>
              </w:p>
            </w:tc>
          </w:tr>
          <w:tr w:rsidR="005A5AF4" w:rsidRPr="005A5AF4" w14:paraId="4862DE4D" w14:textId="77777777" w:rsidTr="005A5AF4">
            <w:trPr>
              <w:divId w:val="1739673975"/>
              <w:cantSplit/>
              <w:tblHeader/>
            </w:trPr>
            <w:tc>
              <w:tcPr>
                <w:tcW w:w="882" w:type="pct"/>
                <w:shd w:val="clear" w:color="auto" w:fill="F3F3F3"/>
                <w:hideMark/>
              </w:tcPr>
              <w:p w14:paraId="45E2E2A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Cambio de SOP</w:t>
                </w:r>
              </w:p>
            </w:tc>
            <w:tc>
              <w:tcPr>
                <w:tcW w:w="1503" w:type="pct"/>
                <w:shd w:val="clear" w:color="auto" w:fill="F3F3F3"/>
                <w:hideMark/>
              </w:tcPr>
              <w:p w14:paraId="2C1EF81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Nuevo flujo aprobado</w:t>
                </w:r>
              </w:p>
            </w:tc>
            <w:tc>
              <w:tcPr>
                <w:tcW w:w="1000" w:type="pct"/>
                <w:shd w:val="clear" w:color="auto" w:fill="F3F3F3"/>
                <w:hideMark/>
              </w:tcPr>
              <w:p w14:paraId="3B1F69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Alta</w:t>
                </w:r>
              </w:p>
            </w:tc>
            <w:tc>
              <w:tcPr>
                <w:tcW w:w="1615" w:type="pct"/>
                <w:shd w:val="clear" w:color="auto" w:fill="F3F3F3"/>
                <w:hideMark/>
              </w:tcPr>
              <w:p w14:paraId="3F15F4F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DQ + OQ/PQ + actualización documental</w:t>
                </w:r>
              </w:p>
            </w:tc>
          </w:tr>
        </w:tbl>
        <w:p w14:paraId="13F70984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Reglas de repetición de calificaciones</w:t>
          </w:r>
        </w:p>
        <w:p w14:paraId="0734C2C1" w14:textId="77777777" w:rsidR="005A5AF4" w:rsidRPr="005A5AF4" w:rsidRDefault="005A5AF4" w:rsidP="005A5AF4">
          <w:pPr>
            <w:numPr>
              <w:ilvl w:val="0"/>
              <w:numId w:val="2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Repetir IQ cuando cambie infraestructura, despliegue o configuración crítica.</w:t>
          </w:r>
        </w:p>
        <w:p w14:paraId="0E2029A1" w14:textId="77777777" w:rsidR="005A5AF4" w:rsidRPr="005A5AF4" w:rsidRDefault="005A5AF4" w:rsidP="005A5AF4">
          <w:pPr>
            <w:numPr>
              <w:ilvl w:val="0"/>
              <w:numId w:val="2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Repetir OQ cuando cambien reglas de operación.</w:t>
          </w:r>
        </w:p>
        <w:p w14:paraId="02E9ABDB" w14:textId="77777777" w:rsidR="005A5AF4" w:rsidRPr="005A5AF4" w:rsidRDefault="005A5AF4" w:rsidP="005A5AF4">
          <w:pPr>
            <w:numPr>
              <w:ilvl w:val="0"/>
              <w:numId w:val="25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Repetir PQ cuando cambie el flujo operativo real o el SOP.</w:t>
          </w:r>
        </w:p>
        <w:p w14:paraId="5972A408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Estado general</w:t>
          </w:r>
        </w:p>
        <w:p w14:paraId="1E0BBEF2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No se identificaron hallazgos críticos que impidan la continuidad del proceso dentro del alcance validado. Los hallazgos menores u oportunidades de mejora deberán gestionarse mediante plan de acción y control de cambios cuando corresponda.</w:t>
          </w:r>
        </w:p>
        <w:p w14:paraId="43A913F1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Registro de hallazgos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680"/>
            <w:gridCol w:w="796"/>
            <w:gridCol w:w="750"/>
            <w:gridCol w:w="861"/>
            <w:gridCol w:w="908"/>
            <w:gridCol w:w="813"/>
            <w:gridCol w:w="659"/>
            <w:gridCol w:w="813"/>
            <w:gridCol w:w="911"/>
            <w:gridCol w:w="891"/>
            <w:gridCol w:w="584"/>
            <w:gridCol w:w="962"/>
          </w:tblGrid>
          <w:tr w:rsidR="005A5AF4" w:rsidRPr="005A5AF4" w14:paraId="6B9A59A7" w14:textId="77777777" w:rsidTr="005A5AF4">
            <w:trPr>
              <w:divId w:val="1739673975"/>
              <w:cantSplit/>
              <w:tblHeader/>
            </w:trPr>
            <w:tc>
              <w:tcPr>
                <w:tcW w:w="33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6EF01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Hallazgo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FCD57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969B9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Severidad</w:t>
                </w:r>
              </w:p>
            </w:tc>
            <w:tc>
              <w:tcPr>
                <w:tcW w:w="4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DBA36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Descripción</w:t>
                </w:r>
              </w:p>
            </w:tc>
            <w:tc>
              <w:tcPr>
                <w:tcW w:w="4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18A56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Área/Módulo</w:t>
                </w:r>
              </w:p>
            </w:tc>
            <w:tc>
              <w:tcPr>
                <w:tcW w:w="44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18EF581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</w:t>
                </w:r>
              </w:p>
            </w:tc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6D247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44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1CB17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Acción correctiva</w:t>
                </w:r>
              </w:p>
            </w:tc>
            <w:tc>
              <w:tcPr>
                <w:tcW w:w="46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D0D99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4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38CBB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 compromiso</w:t>
                </w:r>
              </w:p>
            </w:tc>
            <w:tc>
              <w:tcPr>
                <w:tcW w:w="28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EB7B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E61AA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Criterio de cierre</w:t>
                </w:r>
              </w:p>
            </w:tc>
          </w:tr>
          <w:tr w:rsidR="005A5AF4" w:rsidRPr="005A5AF4" w14:paraId="03D0DF03" w14:textId="77777777" w:rsidTr="005A5AF4">
            <w:trPr>
              <w:divId w:val="1739673975"/>
              <w:cantSplit/>
              <w:tblHeader/>
            </w:trPr>
            <w:tc>
              <w:tcPr>
                <w:tcW w:w="3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6E50B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HLG-001</w:t>
                </w:r>
              </w:p>
            </w:tc>
            <w:tc>
              <w:tcPr>
                <w:tcW w:w="4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1AFF1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Oportunidad de mejora</w:t>
                </w:r>
              </w:p>
            </w:tc>
            <w:tc>
              <w:tcPr>
                <w:tcW w:w="3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97000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Baja</w:t>
                </w:r>
              </w:p>
            </w:tc>
            <w:tc>
              <w:tcPr>
                <w:tcW w:w="4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0A64A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4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C50EE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Gobierno y Seguridad</w:t>
                </w:r>
              </w:p>
            </w:tc>
            <w:tc>
              <w:tcPr>
                <w:tcW w:w="4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DA57E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6B804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Bajo</w:t>
                </w:r>
              </w:p>
            </w:tc>
            <w:tc>
              <w:tcPr>
                <w:tcW w:w="4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25F11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9E3D5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A431D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2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18A28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Abierto</w:t>
                </w:r>
              </w:p>
            </w:tc>
            <w:tc>
              <w:tcPr>
                <w:tcW w:w="5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20E3D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 de implementación</w:t>
                </w:r>
              </w:p>
            </w:tc>
          </w:tr>
          <w:tr w:rsidR="005A5AF4" w:rsidRPr="005A5AF4" w14:paraId="304DD9B9" w14:textId="77777777" w:rsidTr="005A5AF4">
            <w:trPr>
              <w:divId w:val="1739673975"/>
              <w:cantSplit/>
              <w:tblHeader/>
            </w:trPr>
            <w:tc>
              <w:tcPr>
                <w:tcW w:w="338" w:type="pct"/>
                <w:shd w:val="clear" w:color="auto" w:fill="FFFFFF"/>
                <w:hideMark/>
              </w:tcPr>
              <w:p w14:paraId="7F0822E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HLG-002</w:t>
                </w:r>
              </w:p>
            </w:tc>
            <w:tc>
              <w:tcPr>
                <w:tcW w:w="433" w:type="pct"/>
                <w:shd w:val="clear" w:color="auto" w:fill="FFFFFF"/>
                <w:hideMark/>
              </w:tcPr>
              <w:p w14:paraId="762F9CD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Desviación documental</w:t>
                </w:r>
              </w:p>
            </w:tc>
            <w:tc>
              <w:tcPr>
                <w:tcW w:w="376" w:type="pct"/>
                <w:shd w:val="clear" w:color="auto" w:fill="FFFFFF"/>
                <w:hideMark/>
              </w:tcPr>
              <w:p w14:paraId="1BA16C8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Media</w:t>
                </w:r>
              </w:p>
            </w:tc>
            <w:tc>
              <w:tcPr>
                <w:tcW w:w="449" w:type="pct"/>
                <w:shd w:val="clear" w:color="auto" w:fill="FFFFFF"/>
                <w:hideMark/>
              </w:tcPr>
              <w:p w14:paraId="1ACD515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 DE COMPLETAR]</w:t>
                </w:r>
              </w:p>
            </w:tc>
            <w:tc>
              <w:tcPr>
                <w:tcW w:w="459" w:type="pct"/>
                <w:shd w:val="clear" w:color="auto" w:fill="FFFFFF"/>
                <w:hideMark/>
              </w:tcPr>
              <w:p w14:paraId="51B5FEF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Permisos y Vacaciones</w:t>
                </w:r>
              </w:p>
            </w:tc>
            <w:tc>
              <w:tcPr>
                <w:tcW w:w="444" w:type="pct"/>
                <w:shd w:val="clear" w:color="auto" w:fill="FFFFFF"/>
                <w:hideMark/>
              </w:tcPr>
              <w:p w14:paraId="4E0463AA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328" w:type="pct"/>
                <w:shd w:val="clear" w:color="auto" w:fill="FFFFFF"/>
                <w:hideMark/>
              </w:tcPr>
              <w:p w14:paraId="1970413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Medio</w:t>
                </w:r>
              </w:p>
            </w:tc>
            <w:tc>
              <w:tcPr>
                <w:tcW w:w="444" w:type="pct"/>
                <w:shd w:val="clear" w:color="auto" w:fill="FFFFFF"/>
                <w:hideMark/>
              </w:tcPr>
              <w:p w14:paraId="0283516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60" w:type="pct"/>
                <w:shd w:val="clear" w:color="auto" w:fill="FFFFFF"/>
                <w:hideMark/>
              </w:tcPr>
              <w:p w14:paraId="02D75FAD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449" w:type="pct"/>
                <w:shd w:val="clear" w:color="auto" w:fill="FFFFFF"/>
                <w:hideMark/>
              </w:tcPr>
              <w:p w14:paraId="1B7E0F3F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288" w:type="pct"/>
                <w:shd w:val="clear" w:color="auto" w:fill="FFFFFF"/>
                <w:hideMark/>
              </w:tcPr>
              <w:p w14:paraId="4E1BB27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Abierto</w:t>
                </w:r>
              </w:p>
            </w:tc>
            <w:tc>
              <w:tcPr>
                <w:tcW w:w="531" w:type="pct"/>
                <w:shd w:val="clear" w:color="auto" w:fill="FFFFFF"/>
                <w:hideMark/>
              </w:tcPr>
              <w:p w14:paraId="179AFFA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Cierre validado por calidad</w:t>
                </w:r>
              </w:p>
            </w:tc>
          </w:tr>
        </w:tbl>
        <w:p w14:paraId="35A648F4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47497BB4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Consolidar el resultado de DQ/IQ/OQ/PQ para la línea base inicial de SPI.</w:t>
          </w:r>
        </w:p>
        <w:p w14:paraId="691B71AB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Alcance y exclusiones</w:t>
          </w:r>
        </w:p>
        <w:p w14:paraId="5CE49FAF" w14:textId="77777777" w:rsidR="005A5AF4" w:rsidRPr="005A5AF4" w:rsidRDefault="005A5AF4" w:rsidP="005A5AF4">
          <w:pPr>
            <w:numPr>
              <w:ilvl w:val="0"/>
              <w:numId w:val="2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Alcance: Gobierno y Seguridad + Permisos y Vacaciones.</w:t>
          </w:r>
        </w:p>
        <w:p w14:paraId="49CEF25C" w14:textId="77777777" w:rsidR="005A5AF4" w:rsidRPr="005A5AF4" w:rsidRDefault="005A5AF4" w:rsidP="005A5AF4">
          <w:pPr>
            <w:numPr>
              <w:ilvl w:val="0"/>
              <w:numId w:val="26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Exclusiones: módulos no activos/no liberados/en desarrollo/no vinculados al SOP vigente.</w:t>
          </w:r>
        </w:p>
        <w:p w14:paraId="2334A1F1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Resumen DQ/IQ/OQ/PQ</w:t>
          </w:r>
        </w:p>
        <w:p w14:paraId="35357152" w14:textId="77777777" w:rsidR="005A5AF4" w:rsidRPr="005A5AF4" w:rsidRDefault="005A5AF4" w:rsidP="005A5AF4">
          <w:pPr>
            <w:numPr>
              <w:ilvl w:val="0"/>
              <w:numId w:val="2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DQ: [PENDIENTE DE COMPLETAR]</w:t>
          </w:r>
        </w:p>
        <w:p w14:paraId="5E49174D" w14:textId="77777777" w:rsidR="005A5AF4" w:rsidRPr="005A5AF4" w:rsidRDefault="005A5AF4" w:rsidP="005A5AF4">
          <w:pPr>
            <w:numPr>
              <w:ilvl w:val="0"/>
              <w:numId w:val="2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IQ: [PENDIENTE DE COMPLETAR]</w:t>
          </w:r>
        </w:p>
        <w:p w14:paraId="350FCDE0" w14:textId="77777777" w:rsidR="005A5AF4" w:rsidRPr="005A5AF4" w:rsidRDefault="005A5AF4" w:rsidP="005A5AF4">
          <w:pPr>
            <w:numPr>
              <w:ilvl w:val="0"/>
              <w:numId w:val="2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OQ: [PENDIENTE DE COMPLETAR]</w:t>
          </w:r>
        </w:p>
        <w:p w14:paraId="3A59C93E" w14:textId="77777777" w:rsidR="005A5AF4" w:rsidRPr="005A5AF4" w:rsidRDefault="005A5AF4" w:rsidP="005A5AF4">
          <w:pPr>
            <w:numPr>
              <w:ilvl w:val="0"/>
              <w:numId w:val="27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PQ: [PENDIENTE DE COMPLETAR]</w:t>
          </w:r>
        </w:p>
        <w:p w14:paraId="218A1236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Hallazgos, desviaciones y restricciones</w:t>
          </w:r>
        </w:p>
        <w:p w14:paraId="48E96E6B" w14:textId="77777777" w:rsidR="005A5AF4" w:rsidRPr="005A5AF4" w:rsidRDefault="005A5AF4" w:rsidP="005A5AF4">
          <w:pPr>
            <w:numPr>
              <w:ilvl w:val="0"/>
              <w:numId w:val="2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Hallazgos: ver documento 14.</w:t>
          </w:r>
        </w:p>
        <w:p w14:paraId="3E3DDFAE" w14:textId="77777777" w:rsidR="005A5AF4" w:rsidRPr="005A5AF4" w:rsidRDefault="005A5AF4" w:rsidP="005A5AF4">
          <w:pPr>
            <w:numPr>
              <w:ilvl w:val="0"/>
              <w:numId w:val="2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Desviaciones: [PENDIENTE DE COMPLETAR]</w:t>
          </w:r>
        </w:p>
        <w:p w14:paraId="66BAE3C2" w14:textId="77777777" w:rsidR="005A5AF4" w:rsidRPr="005A5AF4" w:rsidRDefault="005A5AF4" w:rsidP="005A5AF4">
          <w:pPr>
            <w:numPr>
              <w:ilvl w:val="0"/>
              <w:numId w:val="28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Restricciones: validación limitada al alcance definido.</w:t>
          </w:r>
        </w:p>
        <w:p w14:paraId="2AC0899B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Conclusión</w:t>
          </w:r>
        </w:p>
        <w:p w14:paraId="376BCA03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Con base en la evidencia revisada, la versión definida como línea base inicial de SPI cumple con las condiciones necesarias para soportar el alcance validado, compuesto por Gobierno y Seguridad y el módulo de Permisos y Vacaciones. La incorporación de nuevos módulos deberá gestionarse mediante control de cambios, evaluación de impacto y revalidación proporcional bajo DQ/IQ/OQ/PQ.</w:t>
          </w:r>
        </w:p>
        <w:p w14:paraId="3D31B29A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Declaración de alcance obligatorio</w:t>
          </w:r>
        </w:p>
        <w:p w14:paraId="369D8BCC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La presente validación no constituye una certificación integral e incondicional de todos los módulos presentes o futuros de SPI. El alcance inicial corresponde a la línea base validada, compuesta por la estructura transversal de Gobierno y Seguridad y el módulo activo de Permisos y Vacaciones vinculado al SOP vigente. Las funcionalidades no liberadas, en desarrollo o no asociadas al proceso validado quedan fuera del alcance hasta su incorporación formal mediante control de cambios y revalidación proporcional.</w:t>
          </w:r>
        </w:p>
        <w:p w14:paraId="5508E062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Datos generales</w:t>
          </w:r>
        </w:p>
        <w:p w14:paraId="5094F02F" w14:textId="77777777" w:rsidR="005A5AF4" w:rsidRPr="005A5AF4" w:rsidRDefault="005A5AF4" w:rsidP="005A5AF4">
          <w:pPr>
            <w:numPr>
              <w:ilvl w:val="0"/>
              <w:numId w:val="2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Sistema: SPI</w:t>
          </w:r>
        </w:p>
        <w:p w14:paraId="7CCF1A14" w14:textId="77777777" w:rsidR="005A5AF4" w:rsidRPr="005A5AF4" w:rsidRDefault="005A5AF4" w:rsidP="005A5AF4">
          <w:pPr>
            <w:numPr>
              <w:ilvl w:val="0"/>
              <w:numId w:val="2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Versión: v1.0.0</w:t>
          </w:r>
        </w:p>
        <w:p w14:paraId="30287DC2" w14:textId="77777777" w:rsidR="005A5AF4" w:rsidRPr="005A5AF4" w:rsidRDefault="005A5AF4" w:rsidP="005A5AF4">
          <w:pPr>
            <w:numPr>
              <w:ilvl w:val="0"/>
              <w:numId w:val="2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Alcance validado: Gobierno y Seguridad + Permisos y Vacaciones</w:t>
          </w:r>
        </w:p>
        <w:p w14:paraId="1C6D4522" w14:textId="77777777" w:rsidR="005A5AF4" w:rsidRPr="005A5AF4" w:rsidRDefault="005A5AF4" w:rsidP="005A5AF4">
          <w:pPr>
            <w:numPr>
              <w:ilvl w:val="0"/>
              <w:numId w:val="2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SOP relacionado: [CÓDIGO SOP PENDIENTE] - [NOMBRE SOP PENDIENTE]</w:t>
          </w:r>
        </w:p>
        <w:p w14:paraId="2701F209" w14:textId="77777777" w:rsidR="005A5AF4" w:rsidRPr="005A5AF4" w:rsidRDefault="005A5AF4" w:rsidP="005A5AF4">
          <w:pPr>
            <w:numPr>
              <w:ilvl w:val="0"/>
              <w:numId w:val="29"/>
            </w:numPr>
            <w:spacing w:after="80" w:line="240" w:lineRule="auto"/>
            <w:jc w:val="both"/>
            <w:divId w:val="1739673975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5A5AF4">
            <w:rPr>
              <w:rFonts w:ascii="Aptos" w:eastAsia="Times New Roman" w:hAnsi="Aptos"/>
              <w:color w:val="1F2937"/>
              <w:sz w:val="20"/>
              <w:szCs w:val="20"/>
            </w:rPr>
            <w:t>Fecha: [PENDIENTE DE COMPLETAR]</w:t>
          </w:r>
        </w:p>
        <w:p w14:paraId="10AEFE17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Resultado</w:t>
          </w:r>
        </w:p>
        <w:p w14:paraId="24568263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La liberación se recomienda únicamente dentro del alcance validado y con las restricciones documentadas.</w:t>
          </w:r>
        </w:p>
        <w:p w14:paraId="25D4D520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Aprobadores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3174"/>
            <w:gridCol w:w="1903"/>
            <w:gridCol w:w="2649"/>
            <w:gridCol w:w="1902"/>
          </w:tblGrid>
          <w:tr w:rsidR="005A5AF4" w:rsidRPr="005A5AF4" w14:paraId="5735F86D" w14:textId="77777777" w:rsidTr="005A5AF4">
            <w:trPr>
              <w:divId w:val="1739673975"/>
              <w:cantSplit/>
              <w:tblHeader/>
            </w:trPr>
            <w:tc>
              <w:tcPr>
                <w:tcW w:w="164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00F93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Rol</w:t>
                </w:r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650BCB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Nombre</w:t>
                </w:r>
              </w:p>
            </w:tc>
            <w:tc>
              <w:tcPr>
                <w:tcW w:w="137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8244B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Firma</w:t>
                </w:r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93BFE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</w:tr>
          <w:tr w:rsidR="005A5AF4" w:rsidRPr="005A5AF4" w14:paraId="1D8A48EE" w14:textId="77777777" w:rsidTr="005A5AF4">
            <w:trPr>
              <w:divId w:val="1739673975"/>
              <w:cantSplit/>
              <w:tblHeader/>
            </w:trPr>
            <w:tc>
              <w:tcPr>
                <w:tcW w:w="164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88630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Gerencia General</w:t>
                </w:r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4B35C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13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5A8B94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A96B6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</w:tr>
          <w:tr w:rsidR="005A5AF4" w:rsidRPr="005A5AF4" w14:paraId="18D9A551" w14:textId="77777777" w:rsidTr="005A5AF4">
            <w:trPr>
              <w:divId w:val="1739673975"/>
              <w:cantSplit/>
              <w:tblHeader/>
            </w:trPr>
            <w:tc>
              <w:tcPr>
                <w:tcW w:w="164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1C854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TICs</w:t>
                </w:r>
                <w:proofErr w:type="spellEnd"/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313B0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13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B22D4C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808776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</w:tr>
          <w:tr w:rsidR="005A5AF4" w:rsidRPr="005A5AF4" w14:paraId="60F96D0C" w14:textId="77777777" w:rsidTr="005A5AF4">
            <w:trPr>
              <w:divId w:val="1739673975"/>
              <w:cantSplit/>
              <w:tblHeader/>
            </w:trPr>
            <w:tc>
              <w:tcPr>
                <w:tcW w:w="164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A7DA2E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Responsable Funcional</w:t>
                </w:r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6A1B08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13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9BF9B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9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C7CC67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</w:tr>
          <w:tr w:rsidR="005A5AF4" w:rsidRPr="005A5AF4" w14:paraId="49025973" w14:textId="77777777" w:rsidTr="005A5AF4">
            <w:trPr>
              <w:divId w:val="1739673975"/>
              <w:cantSplit/>
              <w:tblHeader/>
            </w:trPr>
            <w:tc>
              <w:tcPr>
                <w:tcW w:w="1648" w:type="pct"/>
                <w:shd w:val="clear" w:color="auto" w:fill="FFFFFF"/>
                <w:hideMark/>
              </w:tcPr>
              <w:p w14:paraId="5BD95932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Calidad/Auditoría</w:t>
                </w:r>
              </w:p>
            </w:tc>
            <w:tc>
              <w:tcPr>
                <w:tcW w:w="988" w:type="pct"/>
                <w:shd w:val="clear" w:color="auto" w:fill="FFFFFF"/>
                <w:hideMark/>
              </w:tcPr>
              <w:p w14:paraId="3C3FCC53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  <w:tc>
              <w:tcPr>
                <w:tcW w:w="1375" w:type="pct"/>
                <w:shd w:val="clear" w:color="auto" w:fill="FFFFFF"/>
                <w:hideMark/>
              </w:tcPr>
              <w:p w14:paraId="768E5AF9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988" w:type="pct"/>
                <w:shd w:val="clear" w:color="auto" w:fill="FFFFFF"/>
                <w:hideMark/>
              </w:tcPr>
              <w:p w14:paraId="4E4505F5" w14:textId="77777777" w:rsidR="005A5AF4" w:rsidRPr="005A5AF4" w:rsidRDefault="005A5AF4" w:rsidP="005A5AF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5A5AF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[PENDIENTE]</w:t>
                </w:r>
              </w:p>
            </w:tc>
          </w:tr>
        </w:tbl>
        <w:p w14:paraId="7A2E7B9F" w14:textId="77777777" w:rsidR="005A5AF4" w:rsidRPr="005A5AF4" w:rsidRDefault="005A5AF4" w:rsidP="005A5AF4">
          <w:pPr>
            <w:pStyle w:val="Ttulo2"/>
            <w:spacing w:after="120" w:line="240" w:lineRule="auto"/>
            <w:jc w:val="both"/>
            <w:divId w:val="1739673975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5A5AF4">
            <w:rPr>
              <w:rFonts w:ascii="Aptos" w:eastAsia="Times New Roman" w:hAnsi="Aptos"/>
              <w:b/>
              <w:color w:val="325483"/>
              <w:sz w:val="26"/>
            </w:rPr>
            <w:t>Declaración de liberación</w:t>
          </w:r>
        </w:p>
        <w:p w14:paraId="644983B6" w14:textId="77777777" w:rsidR="005A5AF4" w:rsidRPr="005A5AF4" w:rsidRDefault="005A5AF4" w:rsidP="005A5AF4">
          <w:pPr>
            <w:pStyle w:val="NormalWeb"/>
            <w:spacing w:after="80"/>
            <w:divId w:val="1739673975"/>
            <w:rPr>
              <w:rFonts w:ascii="Aptos" w:hAnsi="Aptos"/>
              <w:color w:val="1F2937"/>
            </w:rPr>
          </w:pPr>
          <w:r w:rsidRPr="005A5AF4">
            <w:rPr>
              <w:rFonts w:ascii="Aptos" w:hAnsi="Aptos"/>
              <w:color w:val="1F2937"/>
            </w:rPr>
            <w:t>Se libera la versión indicada únicamente dentro del alcance validado. Cualquier cambio posterior sobre módulos, reglas de negocio, flujos, roles, infraestructura, trazabilidad o SOP deberá gestionarse mediante control formal de cambios, evaluación de impacto y revalidación proporcional.</w:t>
          </w:r>
        </w:p>
        <w:p w14:paraId="0EB791D8" w14:textId="734ECE2E" w:rsidR="008446E8" w:rsidRDefault="00000000"/>
      </w:sdtContent>
    </w:sdt>
    <w:sectPr w:rsidR="008446E8" w:rsidSect="005A5A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FD18C" w14:textId="77777777" w:rsidR="009549DA" w:rsidRDefault="009549DA" w:rsidP="005A5AF4">
      <w:pPr>
        <w:spacing w:after="0" w:line="240" w:lineRule="auto"/>
      </w:pPr>
      <w:r>
        <w:separator/>
      </w:r>
    </w:p>
  </w:endnote>
  <w:endnote w:type="continuationSeparator" w:id="0">
    <w:p w14:paraId="160785B2" w14:textId="77777777" w:rsidR="009549DA" w:rsidRDefault="009549DA" w:rsidP="005A5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9E121" w14:textId="77777777" w:rsidR="005A5AF4" w:rsidRDefault="005A5A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061E" w14:textId="5830BCE2" w:rsidR="005A5AF4" w:rsidRDefault="005A5AF4">
    <w:pPr>
      <w:pStyle w:val="Piedepgina"/>
    </w:pPr>
    <w:r>
      <w:t xml:space="preserve">SPI 1.0.0 | Página </w:t>
    </w:r>
    <w:r>
      <w:fldChar w:fldCharType="begin"/>
    </w:r>
    <w:r>
      <w:instrText xml:space="preserve">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8188" w14:textId="77777777" w:rsidR="005A5AF4" w:rsidRDefault="005A5A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EA8D" w14:textId="77777777" w:rsidR="009549DA" w:rsidRDefault="009549DA" w:rsidP="005A5AF4">
      <w:pPr>
        <w:spacing w:after="0" w:line="240" w:lineRule="auto"/>
      </w:pPr>
      <w:r>
        <w:separator/>
      </w:r>
    </w:p>
  </w:footnote>
  <w:footnote w:type="continuationSeparator" w:id="0">
    <w:p w14:paraId="24B11231" w14:textId="77777777" w:rsidR="009549DA" w:rsidRDefault="009549DA" w:rsidP="005A5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5E59" w14:textId="77777777" w:rsidR="005A5AF4" w:rsidRDefault="005A5A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6D9B" w14:textId="69FC1565" w:rsidR="005A5AF4" w:rsidRPr="005A5AF4" w:rsidRDefault="005A5AF4">
    <w:pPr>
      <w:pStyle w:val="Encabezado"/>
      <w:rPr>
        <w:sz w:val="16"/>
      </w:rPr>
    </w:pPr>
    <w:r w:rsidRPr="005A5AF4">
      <w:rPr>
        <w:sz w:val="16"/>
      </w:rPr>
      <w:t xml:space="preserve">VAL-SPI-GENERAL-V100 | </w:t>
    </w:r>
    <w:proofErr w:type="spellStart"/>
    <w:r w:rsidRPr="005A5AF4">
      <w:rPr>
        <w:sz w:val="16"/>
      </w:rPr>
      <w:t>Validacion</w:t>
    </w:r>
    <w:proofErr w:type="spellEnd"/>
    <w:r w:rsidRPr="005A5AF4">
      <w:rPr>
        <w:sz w:val="16"/>
      </w:rPr>
      <w:t xml:space="preserve"> General SPI - Gobierno, Seguridad, Permisos y Vacaciones | BORRADOR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F2A71" w14:textId="77777777" w:rsidR="005A5AF4" w:rsidRDefault="005A5A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A6E"/>
    <w:multiLevelType w:val="multilevel"/>
    <w:tmpl w:val="2CD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1E98"/>
    <w:multiLevelType w:val="multilevel"/>
    <w:tmpl w:val="D3D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6674"/>
    <w:multiLevelType w:val="multilevel"/>
    <w:tmpl w:val="91D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200FF"/>
    <w:multiLevelType w:val="multilevel"/>
    <w:tmpl w:val="D4B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1C76"/>
    <w:multiLevelType w:val="multilevel"/>
    <w:tmpl w:val="16C2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261B"/>
    <w:multiLevelType w:val="multilevel"/>
    <w:tmpl w:val="2A8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C08A1"/>
    <w:multiLevelType w:val="multilevel"/>
    <w:tmpl w:val="798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4D62"/>
    <w:multiLevelType w:val="multilevel"/>
    <w:tmpl w:val="BD2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A5B2C"/>
    <w:multiLevelType w:val="multilevel"/>
    <w:tmpl w:val="E68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863B4"/>
    <w:multiLevelType w:val="multilevel"/>
    <w:tmpl w:val="7CF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77531"/>
    <w:multiLevelType w:val="multilevel"/>
    <w:tmpl w:val="3A9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26EDE"/>
    <w:multiLevelType w:val="multilevel"/>
    <w:tmpl w:val="FC0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71680"/>
    <w:multiLevelType w:val="multilevel"/>
    <w:tmpl w:val="E904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B576D"/>
    <w:multiLevelType w:val="multilevel"/>
    <w:tmpl w:val="556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81152"/>
    <w:multiLevelType w:val="multilevel"/>
    <w:tmpl w:val="42B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859DB"/>
    <w:multiLevelType w:val="multilevel"/>
    <w:tmpl w:val="C5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44971"/>
    <w:multiLevelType w:val="multilevel"/>
    <w:tmpl w:val="4DD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15BC2"/>
    <w:multiLevelType w:val="multilevel"/>
    <w:tmpl w:val="E02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90427"/>
    <w:multiLevelType w:val="multilevel"/>
    <w:tmpl w:val="EF0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E41A9"/>
    <w:multiLevelType w:val="multilevel"/>
    <w:tmpl w:val="6F7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A058C"/>
    <w:multiLevelType w:val="multilevel"/>
    <w:tmpl w:val="1AE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721C7"/>
    <w:multiLevelType w:val="multilevel"/>
    <w:tmpl w:val="20A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66EC5"/>
    <w:multiLevelType w:val="multilevel"/>
    <w:tmpl w:val="939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C4497"/>
    <w:multiLevelType w:val="multilevel"/>
    <w:tmpl w:val="852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14024"/>
    <w:multiLevelType w:val="multilevel"/>
    <w:tmpl w:val="DF8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31A9A"/>
    <w:multiLevelType w:val="multilevel"/>
    <w:tmpl w:val="6F3C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15F0D"/>
    <w:multiLevelType w:val="multilevel"/>
    <w:tmpl w:val="7F3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04E3A"/>
    <w:multiLevelType w:val="multilevel"/>
    <w:tmpl w:val="844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D48AF"/>
    <w:multiLevelType w:val="multilevel"/>
    <w:tmpl w:val="33B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105980">
    <w:abstractNumId w:val="23"/>
  </w:num>
  <w:num w:numId="2" w16cid:durableId="1045838386">
    <w:abstractNumId w:val="16"/>
  </w:num>
  <w:num w:numId="3" w16cid:durableId="1879050100">
    <w:abstractNumId w:val="12"/>
  </w:num>
  <w:num w:numId="4" w16cid:durableId="817575896">
    <w:abstractNumId w:val="3"/>
  </w:num>
  <w:num w:numId="5" w16cid:durableId="1273632022">
    <w:abstractNumId w:val="2"/>
  </w:num>
  <w:num w:numId="6" w16cid:durableId="193228122">
    <w:abstractNumId w:val="4"/>
  </w:num>
  <w:num w:numId="7" w16cid:durableId="1047611162">
    <w:abstractNumId w:val="18"/>
  </w:num>
  <w:num w:numId="8" w16cid:durableId="1404567802">
    <w:abstractNumId w:val="26"/>
  </w:num>
  <w:num w:numId="9" w16cid:durableId="2113473325">
    <w:abstractNumId w:val="7"/>
  </w:num>
  <w:num w:numId="10" w16cid:durableId="147988645">
    <w:abstractNumId w:val="27"/>
  </w:num>
  <w:num w:numId="11" w16cid:durableId="1249003153">
    <w:abstractNumId w:val="0"/>
  </w:num>
  <w:num w:numId="12" w16cid:durableId="1223759599">
    <w:abstractNumId w:val="19"/>
  </w:num>
  <w:num w:numId="13" w16cid:durableId="1134759302">
    <w:abstractNumId w:val="28"/>
  </w:num>
  <w:num w:numId="14" w16cid:durableId="937832023">
    <w:abstractNumId w:val="22"/>
  </w:num>
  <w:num w:numId="15" w16cid:durableId="929854488">
    <w:abstractNumId w:val="17"/>
  </w:num>
  <w:num w:numId="16" w16cid:durableId="524363389">
    <w:abstractNumId w:val="1"/>
  </w:num>
  <w:num w:numId="17" w16cid:durableId="19086861">
    <w:abstractNumId w:val="13"/>
  </w:num>
  <w:num w:numId="18" w16cid:durableId="1072853017">
    <w:abstractNumId w:val="24"/>
  </w:num>
  <w:num w:numId="19" w16cid:durableId="2062554304">
    <w:abstractNumId w:val="15"/>
  </w:num>
  <w:num w:numId="20" w16cid:durableId="2085374424">
    <w:abstractNumId w:val="9"/>
  </w:num>
  <w:num w:numId="21" w16cid:durableId="1971132074">
    <w:abstractNumId w:val="14"/>
  </w:num>
  <w:num w:numId="22" w16cid:durableId="1634484617">
    <w:abstractNumId w:val="8"/>
  </w:num>
  <w:num w:numId="23" w16cid:durableId="312150260">
    <w:abstractNumId w:val="5"/>
  </w:num>
  <w:num w:numId="24" w16cid:durableId="401870733">
    <w:abstractNumId w:val="11"/>
  </w:num>
  <w:num w:numId="25" w16cid:durableId="113867429">
    <w:abstractNumId w:val="6"/>
  </w:num>
  <w:num w:numId="26" w16cid:durableId="1659307780">
    <w:abstractNumId w:val="10"/>
  </w:num>
  <w:num w:numId="27" w16cid:durableId="1133791402">
    <w:abstractNumId w:val="21"/>
  </w:num>
  <w:num w:numId="28" w16cid:durableId="1397782861">
    <w:abstractNumId w:val="25"/>
  </w:num>
  <w:num w:numId="29" w16cid:durableId="2376388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F4"/>
    <w:rsid w:val="003A7BB2"/>
    <w:rsid w:val="004A190F"/>
    <w:rsid w:val="004B41E2"/>
    <w:rsid w:val="005A5AF4"/>
    <w:rsid w:val="00745BDD"/>
    <w:rsid w:val="008446E8"/>
    <w:rsid w:val="009549DA"/>
    <w:rsid w:val="00AD5DCA"/>
    <w:rsid w:val="00D2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BB2E"/>
  <w15:chartTrackingRefBased/>
  <w15:docId w15:val="{CD249DCC-6957-40D4-94D7-8107E22A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6E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446E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446E8"/>
    <w:pPr>
      <w:spacing w:after="1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446E8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8446E8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5A5A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5AF4"/>
  </w:style>
  <w:style w:type="paragraph" w:styleId="Piedepgina">
    <w:name w:val="footer"/>
    <w:basedOn w:val="Normal"/>
    <w:link w:val="PiedepginaCar"/>
    <w:uiPriority w:val="99"/>
    <w:unhideWhenUsed/>
    <w:rsid w:val="005A5A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5AF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5AF4"/>
    <w:pPr>
      <w:pBdr>
        <w:top w:val="single" w:sz="6" w:space="6" w:color="D6DEE8"/>
        <w:left w:val="single" w:sz="6" w:space="6" w:color="D6DEE8"/>
        <w:bottom w:val="single" w:sz="6" w:space="6" w:color="D6DEE8"/>
        <w:right w:val="single" w:sz="6" w:space="6" w:color="D6DEE8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18"/>
      <w:szCs w:val="18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5AF4"/>
    <w:rPr>
      <w:rFonts w:ascii="Consolas" w:eastAsiaTheme="minorEastAsia" w:hAnsi="Consolas" w:cs="Courier New"/>
      <w:kern w:val="0"/>
      <w:sz w:val="18"/>
      <w:szCs w:val="18"/>
      <w:shd w:val="clear" w:color="auto" w:fill="F8FAFC"/>
      <w:lang w:eastAsia="es-EC"/>
      <w14:ligatures w14:val="none"/>
    </w:rPr>
  </w:style>
  <w:style w:type="paragraph" w:customStyle="1" w:styleId="msonormal0">
    <w:name w:val="msonormal"/>
    <w:basedOn w:val="Normal"/>
    <w:rsid w:val="005A5AF4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5AF4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chart">
    <w:name w:val="flowchart"/>
    <w:basedOn w:val="Normal"/>
    <w:rsid w:val="005A5AF4"/>
    <w:pPr>
      <w:spacing w:before="180" w:after="24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-index">
    <w:name w:val="flow-index"/>
    <w:basedOn w:val="Normal"/>
    <w:rsid w:val="005A5AF4"/>
    <w:pPr>
      <w:shd w:val="clear" w:color="auto" w:fill="EEF3F8"/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0"/>
      <w:szCs w:val="20"/>
      <w:lang w:eastAsia="es-EC"/>
      <w14:ligatures w14:val="none"/>
    </w:rPr>
  </w:style>
  <w:style w:type="paragraph" w:customStyle="1" w:styleId="flow-step">
    <w:name w:val="flow-step"/>
    <w:basedOn w:val="Normal"/>
    <w:rsid w:val="005A5AF4"/>
    <w:pPr>
      <w:shd w:val="clear" w:color="auto" w:fill="F8FBFD"/>
      <w:spacing w:after="45" w:line="240" w:lineRule="auto"/>
    </w:pPr>
    <w:rPr>
      <w:rFonts w:ascii="Times New Roman" w:eastAsiaTheme="minorEastAsia" w:hAnsi="Times New Roman" w:cs="Times New Roman"/>
      <w:b/>
      <w:bCs/>
      <w:kern w:val="0"/>
      <w:sz w:val="20"/>
      <w:szCs w:val="20"/>
      <w:lang w:eastAsia="es-EC"/>
      <w14:ligatures w14:val="none"/>
    </w:rPr>
  </w:style>
  <w:style w:type="paragraph" w:customStyle="1" w:styleId="flow-arrow">
    <w:name w:val="flow-arrow"/>
    <w:basedOn w:val="Normal"/>
    <w:rsid w:val="005A5AF4"/>
    <w:pPr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8"/>
      <w:szCs w:val="28"/>
      <w:lang w:eastAsia="es-EC"/>
      <w14:ligatures w14:val="none"/>
    </w:rPr>
  </w:style>
  <w:style w:type="paragraph" w:customStyle="1" w:styleId="page-break">
    <w:name w:val="page-break"/>
    <w:basedOn w:val="Normal"/>
    <w:rsid w:val="005A5AF4"/>
    <w:pPr>
      <w:pageBreakBefore/>
      <w:spacing w:after="45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table" w:styleId="Tablaconcuadrcula">
    <w:name w:val="Table Grid"/>
    <w:basedOn w:val="Tablanormal"/>
    <w:uiPriority w:val="39"/>
    <w:rsid w:val="005A5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artamento%20de%20TI\Desktop\PROYECTOS\FamSPI\docs\validation\FORMATO_UNICO\Plantilla_Validacion_SPI_AUTOMATIZAB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A631E9018A49D483DA597C94349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A7393-132F-4230-9BA7-6BDC9DA5E68F}"/>
      </w:docPartPr>
      <w:docPartBody>
        <w:p w:rsidR="00240014" w:rsidRDefault="00240014">
          <w:pPr>
            <w:pStyle w:val="34A631E9018A49D483DA597C94349704"/>
          </w:pPr>
          <w:r w:rsidRPr="00A67CD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14"/>
    <w:rsid w:val="00091E4E"/>
    <w:rsid w:val="00240014"/>
    <w:rsid w:val="004A190F"/>
    <w:rsid w:val="00D2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34A631E9018A49D483DA597C94349704">
    <w:name w:val="34A631E9018A49D483DA597C943497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Plantilla_Validacion_SPI_AUTOMATIZABLE</Template>
  <TotalTime>62</TotalTime>
  <Pages>20</Pages>
  <Words>3463</Words>
  <Characters>20433</Characters>
  <Application>Microsoft Office Word</Application>
  <DocSecurity>0</DocSecurity>
  <Lines>817</Lines>
  <Paragraphs>531</Paragraphs>
  <ScaleCrop>false</ScaleCrop>
  <Company/>
  <LinksUpToDate>false</LinksUpToDate>
  <CharactersWithSpaces>23365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2026-05-13T18:10:00Z</dcterms:created>
  <dcterms:modified xsi:type="dcterms:W3CDTF">2026-05-14T15:45:00Z</dcterms:modified>
</cp:coreProperties>
</file>