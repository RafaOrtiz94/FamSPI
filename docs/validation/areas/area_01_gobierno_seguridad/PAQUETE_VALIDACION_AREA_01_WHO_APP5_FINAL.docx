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2A4E" w14:textId="77777777" w:rsidR="008446E8" w:rsidRPr="00E738EC" w:rsidRDefault="008446E8" w:rsidP="00E738EC">
      <w:pPr>
        <w:pStyle w:val="Ttulo1"/>
        <w:spacing w:after="240"/>
        <w:jc w:val="center"/>
        <w:rPr>
          <w:b/>
          <w:color w:val="325483"/>
          <w:sz w:val="44"/>
        </w:rPr>
      </w:pPr>
      <w:bookmarkStart w:id="0" w:name="_Toc229603345"/>
      <w:r w:rsidRPr="00E738EC">
        <w:rPr>
          <w:b/>
          <w:color w:val="325483"/>
          <w:sz w:val="44"/>
        </w:rPr>
        <w:t>PLANTILLA INSTITUCIONAL DE VALIDACION DE SISTEMAS</w:t>
      </w:r>
      <w:bookmarkEnd w:id="0"/>
    </w:p>
    <w:p w14:paraId="067BDE63" w14:textId="77777777" w:rsidR="008446E8" w:rsidRPr="00E738EC" w:rsidRDefault="008446E8" w:rsidP="00E738EC">
      <w:pPr>
        <w:pStyle w:val="Ttulo1"/>
        <w:spacing w:after="360"/>
        <w:jc w:val="center"/>
        <w:rPr>
          <w:i/>
          <w:color w:val="8D648C"/>
          <w:sz w:val="22"/>
        </w:rPr>
      </w:pPr>
      <w:bookmarkStart w:id="1" w:name="_Toc229603346"/>
      <w:r w:rsidRPr="00E738EC">
        <w:rPr>
          <w:i/>
          <w:color w:val="8D648C"/>
          <w:sz w:val="22"/>
        </w:rPr>
        <w:t>FamProject Cia. Ltda.</w:t>
      </w:r>
      <w:bookmarkEnd w:id="1"/>
    </w:p>
    <w:p w14:paraId="590F2CBE" w14:textId="18557D9E" w:rsidR="008446E8" w:rsidRPr="00E738EC" w:rsidRDefault="008446E8" w:rsidP="00E738EC">
      <w:pPr>
        <w:spacing w:after="80"/>
        <w:rPr>
          <w:sz w:val="20"/>
        </w:rPr>
      </w:pPr>
      <w:r w:rsidRPr="00E738EC">
        <w:rPr>
          <w:sz w:val="20"/>
        </w:rPr>
        <w:t xml:space="preserve">Documento: </w:t>
      </w:r>
      <w:sdt>
        <w:sdtPr>
          <w:rPr>
            <w:sz w:val="20"/>
          </w:rPr>
          <w:alias w:val="Titulo del documento"/>
          <w:tag w:val="doc_title"/>
          <w:id w:val="-490097001"/>
          <w:placeholder>
            <w:docPart w:val="89FCCB4B614243A291B8275C5566CA31"/>
          </w:placeholder>
          <w:text/>
        </w:sdtPr>
        <w:sdtEndPr/>
        <w:sdtContent>
          <w:r w:rsidR="00E738EC" w:rsidRPr="00E738EC">
            <w:rPr>
              <w:sz w:val="20"/>
            </w:rPr>
            <w:t>VALIDACION DEL AREA - Area 01: Gobierno, Seguridad, Cumplimiento y Gestion Documental</w:t>
          </w:r>
        </w:sdtContent>
      </w:sdt>
    </w:p>
    <w:p w14:paraId="36345861" w14:textId="5A357ABA" w:rsidR="008446E8" w:rsidRPr="00E738EC" w:rsidRDefault="008446E8" w:rsidP="00E738EC">
      <w:pPr>
        <w:spacing w:after="80"/>
        <w:rPr>
          <w:sz w:val="20"/>
        </w:rPr>
      </w:pPr>
      <w:r w:rsidRPr="00E738EC">
        <w:rPr>
          <w:sz w:val="20"/>
        </w:rPr>
        <w:t xml:space="preserve">Area: </w:t>
      </w:r>
      <w:sdt>
        <w:sdtPr>
          <w:rPr>
            <w:sz w:val="20"/>
          </w:rPr>
          <w:alias w:val="Area"/>
          <w:tag w:val="doc_area"/>
          <w:id w:val="4341029"/>
          <w:placeholder>
            <w:docPart w:val="89FCCB4B614243A291B8275C5566CA31"/>
          </w:placeholder>
          <w:text/>
        </w:sdtPr>
        <w:sdtEndPr/>
        <w:sdtContent>
          <w:r w:rsidR="00E738EC" w:rsidRPr="00E738EC">
            <w:rPr>
              <w:sz w:val="20"/>
            </w:rPr>
            <w:t>Area 01: Gobierno, Seguridad, Cumplimiento y Gestion Documental</w:t>
          </w:r>
        </w:sdtContent>
      </w:sdt>
    </w:p>
    <w:p w14:paraId="112F5589" w14:textId="77777777" w:rsidR="008446E8" w:rsidRPr="00E738EC" w:rsidRDefault="008446E8" w:rsidP="00E738EC">
      <w:pPr>
        <w:spacing w:after="80"/>
        <w:rPr>
          <w:sz w:val="20"/>
        </w:rPr>
      </w:pPr>
      <w:r w:rsidRPr="00E738EC">
        <w:rPr>
          <w:sz w:val="20"/>
        </w:rPr>
        <w:t xml:space="preserve">Documento: </w:t>
      </w:r>
    </w:p>
    <w:p w14:paraId="5FF12982" w14:textId="77777777" w:rsidR="008446E8" w:rsidRPr="00E738EC" w:rsidRDefault="008446E8" w:rsidP="00E738EC">
      <w:pPr>
        <w:spacing w:after="80"/>
        <w:rPr>
          <w:sz w:val="20"/>
        </w:rPr>
      </w:pPr>
      <w:r w:rsidRPr="00E738EC">
        <w:rPr>
          <w:sz w:val="20"/>
        </w:rPr>
        <w:t xml:space="preserve">Area: </w:t>
      </w:r>
    </w:p>
    <w:p w14:paraId="41D237AB" w14:textId="58FC71DC" w:rsidR="008446E8" w:rsidRPr="00E738EC" w:rsidRDefault="008446E8" w:rsidP="00E738EC">
      <w:pPr>
        <w:spacing w:after="80"/>
        <w:rPr>
          <w:sz w:val="20"/>
        </w:rPr>
      </w:pPr>
      <w:r w:rsidRPr="00E738EC">
        <w:rPr>
          <w:sz w:val="20"/>
        </w:rPr>
        <w:t xml:space="preserve">Sistema: </w:t>
      </w:r>
      <w:sdt>
        <w:sdtPr>
          <w:rPr>
            <w:sz w:val="20"/>
          </w:rPr>
          <w:alias w:val="Sistema"/>
          <w:tag w:val="meta_system"/>
          <w:id w:val="452515889"/>
          <w:placeholder>
            <w:docPart w:val="89FCCB4B614243A291B8275C5566CA31"/>
          </w:placeholder>
          <w:text/>
        </w:sdtPr>
        <w:sdtEndPr/>
        <w:sdtContent>
          <w:r w:rsidR="00E738EC" w:rsidRPr="00E738EC">
            <w:rPr>
              <w:sz w:val="20"/>
            </w:rPr>
            <w:t>SPI</w:t>
          </w:r>
        </w:sdtContent>
      </w:sdt>
    </w:p>
    <w:p w14:paraId="38AE73FD" w14:textId="557C44BE" w:rsidR="008446E8" w:rsidRPr="00E738EC" w:rsidRDefault="008446E8" w:rsidP="00E738EC">
      <w:pPr>
        <w:spacing w:after="80"/>
        <w:rPr>
          <w:sz w:val="20"/>
        </w:rPr>
      </w:pPr>
      <w:r w:rsidRPr="00E738EC">
        <w:rPr>
          <w:sz w:val="20"/>
        </w:rPr>
        <w:t xml:space="preserve">Codigo: </w:t>
      </w:r>
      <w:sdt>
        <w:sdtPr>
          <w:rPr>
            <w:sz w:val="20"/>
          </w:rPr>
          <w:alias w:val="Codigo"/>
          <w:tag w:val="meta_code"/>
          <w:id w:val="-785115081"/>
          <w:placeholder>
            <w:docPart w:val="89FCCB4B614243A291B8275C5566CA31"/>
          </w:placeholder>
          <w:text/>
        </w:sdtPr>
        <w:sdtEndPr/>
        <w:sdtContent>
          <w:r w:rsidR="00E738EC" w:rsidRPr="00E738EC">
            <w:rPr>
              <w:sz w:val="20"/>
            </w:rPr>
            <w:t>VAL-SPI-AREA-01-V1-0</w:t>
          </w:r>
        </w:sdtContent>
      </w:sdt>
    </w:p>
    <w:p w14:paraId="17A474B9" w14:textId="355B6FDD" w:rsidR="008446E8" w:rsidRPr="00E738EC" w:rsidRDefault="008446E8" w:rsidP="00E738EC">
      <w:pPr>
        <w:spacing w:after="80"/>
        <w:rPr>
          <w:sz w:val="20"/>
        </w:rPr>
      </w:pPr>
      <w:r w:rsidRPr="00E738EC">
        <w:rPr>
          <w:sz w:val="20"/>
        </w:rPr>
        <w:t xml:space="preserve">Version: </w:t>
      </w:r>
      <w:sdt>
        <w:sdtPr>
          <w:rPr>
            <w:sz w:val="20"/>
          </w:rPr>
          <w:alias w:val="Version"/>
          <w:tag w:val="meta_version"/>
          <w:id w:val="-369846185"/>
          <w:placeholder>
            <w:docPart w:val="89FCCB4B614243A291B8275C5566CA31"/>
          </w:placeholder>
          <w:text/>
        </w:sdtPr>
        <w:sdtEndPr/>
        <w:sdtContent>
          <w:r w:rsidR="00E738EC" w:rsidRPr="00E738EC">
            <w:rPr>
              <w:sz w:val="20"/>
            </w:rPr>
            <w:t>1.0</w:t>
          </w:r>
        </w:sdtContent>
      </w:sdt>
    </w:p>
    <w:p w14:paraId="1B1E9F72" w14:textId="002D2C06" w:rsidR="008446E8" w:rsidRPr="00E738EC" w:rsidRDefault="008446E8" w:rsidP="00E738EC">
      <w:pPr>
        <w:spacing w:after="80"/>
        <w:rPr>
          <w:sz w:val="20"/>
        </w:rPr>
      </w:pPr>
      <w:r w:rsidRPr="00E738EC">
        <w:rPr>
          <w:sz w:val="20"/>
        </w:rPr>
        <w:t xml:space="preserve">Fecha: </w:t>
      </w:r>
      <w:sdt>
        <w:sdtPr>
          <w:rPr>
            <w:sz w:val="20"/>
          </w:rPr>
          <w:alias w:val="Fecha"/>
          <w:tag w:val="meta_date"/>
          <w:id w:val="85283562"/>
          <w:placeholder>
            <w:docPart w:val="89FCCB4B614243A291B8275C5566CA31"/>
          </w:placeholder>
          <w:text/>
        </w:sdtPr>
        <w:sdtEndPr/>
        <w:sdtContent>
          <w:r w:rsidR="00E738EC" w:rsidRPr="00E738EC">
            <w:rPr>
              <w:sz w:val="20"/>
            </w:rPr>
            <w:t>2026-05-13</w:t>
          </w:r>
        </w:sdtContent>
      </w:sdt>
    </w:p>
    <w:p w14:paraId="00D7A1C6" w14:textId="429B1868" w:rsidR="008446E8" w:rsidRPr="00E738EC" w:rsidRDefault="008446E8" w:rsidP="00E738EC">
      <w:pPr>
        <w:spacing w:after="80"/>
        <w:rPr>
          <w:sz w:val="20"/>
        </w:rPr>
      </w:pPr>
      <w:r w:rsidRPr="00E738EC">
        <w:rPr>
          <w:sz w:val="20"/>
        </w:rPr>
        <w:t xml:space="preserve">Estado: </w:t>
      </w:r>
      <w:sdt>
        <w:sdtPr>
          <w:rPr>
            <w:sz w:val="20"/>
          </w:rPr>
          <w:alias w:val="Estado"/>
          <w:tag w:val="meta_status"/>
          <w:id w:val="-822043261"/>
          <w:placeholder>
            <w:docPart w:val="89FCCB4B614243A291B8275C5566CA31"/>
          </w:placeholder>
          <w:text/>
        </w:sdtPr>
        <w:sdtEndPr/>
        <w:sdtContent>
          <w:r w:rsidR="00E738EC" w:rsidRPr="00E738EC">
            <w:rPr>
              <w:sz w:val="20"/>
            </w:rPr>
            <w:t>BORRADOR</w:t>
          </w:r>
        </w:sdtContent>
      </w:sdt>
    </w:p>
    <w:p w14:paraId="6B65D5BC" w14:textId="77777777" w:rsidR="008446E8" w:rsidRDefault="008446E8">
      <w:pPr>
        <w:pStyle w:val="Ttulo1"/>
      </w:pPr>
    </w:p>
    <w:p w14:paraId="3CC57EF7" w14:textId="77777777" w:rsidR="008446E8" w:rsidRDefault="008446E8">
      <w:pPr>
        <w:pStyle w:val="Ttulo1"/>
      </w:pPr>
    </w:p>
    <w:p w14:paraId="7FA49DDF" w14:textId="77777777" w:rsidR="008446E8" w:rsidRDefault="008446E8">
      <w:pPr>
        <w:pStyle w:val="Ttulo1"/>
      </w:pPr>
    </w:p>
    <w:p w14:paraId="6949738A" w14:textId="77777777" w:rsidR="008446E8" w:rsidRDefault="008446E8">
      <w:pPr>
        <w:pStyle w:val="Ttulo1"/>
      </w:pPr>
    </w:p>
    <w:p w14:paraId="41E254F7" w14:textId="77777777" w:rsidR="008446E8" w:rsidRDefault="008446E8">
      <w:pPr>
        <w:pStyle w:val="Ttulo1"/>
      </w:pPr>
    </w:p>
    <w:p w14:paraId="22E26DC9" w14:textId="77777777" w:rsidR="008446E8" w:rsidRDefault="008446E8">
      <w:pPr>
        <w:pStyle w:val="Ttulo1"/>
      </w:pPr>
    </w:p>
    <w:p w14:paraId="639A7AA1" w14:textId="77777777" w:rsidR="008446E8" w:rsidRDefault="008446E8">
      <w:pPr>
        <w:pStyle w:val="Ttulo1"/>
      </w:pPr>
    </w:p>
    <w:p w14:paraId="385F5EAF" w14:textId="77777777" w:rsidR="008446E8" w:rsidRDefault="008446E8">
      <w:pPr>
        <w:pStyle w:val="Ttulo1"/>
      </w:pPr>
    </w:p>
    <w:p w14:paraId="3DC04481" w14:textId="77777777" w:rsidR="008446E8" w:rsidRDefault="008446E8">
      <w:pPr>
        <w:pStyle w:val="Ttulo1"/>
      </w:pPr>
    </w:p>
    <w:p w14:paraId="1410D60B" w14:textId="77777777" w:rsidR="008446E8" w:rsidRDefault="008446E8">
      <w:pPr>
        <w:pStyle w:val="Ttulo1"/>
      </w:pPr>
    </w:p>
    <w:p w14:paraId="64F01AEB" w14:textId="77777777" w:rsidR="008446E8" w:rsidRDefault="008446E8">
      <w:pPr>
        <w:pStyle w:val="Ttulo1"/>
      </w:pPr>
    </w:p>
    <w:p w14:paraId="6A4588AD" w14:textId="77777777" w:rsidR="008446E8" w:rsidRDefault="008446E8">
      <w:pPr>
        <w:pStyle w:val="Ttulo1"/>
      </w:pPr>
    </w:p>
    <w:p w14:paraId="089956DA" w14:textId="77777777" w:rsidR="008446E8" w:rsidRDefault="008446E8">
      <w:pPr>
        <w:pStyle w:val="Ttulo1"/>
      </w:pPr>
    </w:p>
    <w:p w14:paraId="7DA5A24A" w14:textId="77777777" w:rsidR="008446E8" w:rsidRDefault="008446E8">
      <w:pPr>
        <w:pStyle w:val="Ttulo1"/>
      </w:pPr>
    </w:p>
    <w:p w14:paraId="564FDA75" w14:textId="77777777" w:rsidR="008446E8" w:rsidRPr="00E738EC" w:rsidRDefault="008446E8" w:rsidP="00E738EC">
      <w:pPr>
        <w:spacing w:after="80"/>
        <w:rPr>
          <w:sz w:val="20"/>
        </w:rPr>
      </w:pPr>
      <w:bookmarkStart w:id="2" w:name="_Toc224660466"/>
      <w:r w:rsidRPr="00E738EC">
        <w:rPr>
          <w:sz w:val="20"/>
        </w:rPr>
        <w:t>ÍNDICE</w:t>
      </w:r>
      <w:bookmarkEnd w:id="2"/>
    </w:p>
    <w:p w14:paraId="7D79CEAE" w14:textId="378E746E" w:rsidR="00E738EC" w:rsidRDefault="008446E8">
      <w:pPr>
        <w:pStyle w:val="TDC1"/>
        <w:tabs>
          <w:tab w:val="right" w:leader="dot" w:pos="9628"/>
        </w:tabs>
        <w:rPr>
          <w:noProof/>
          <w:kern w:val="2"/>
          <w:sz w:val="24"/>
          <w:szCs w:val="24"/>
          <w:lang w:val="es-EC" w:eastAsia="es-EC"/>
          <w14:ligatures w14:val="standardContextual"/>
        </w:rPr>
      </w:pPr>
      <w:r>
        <w:fldChar w:fldCharType="begin"/>
      </w:r>
      <w:r>
        <w:instrText xml:space="preserve"> TOC \o "1-3" </w:instrText>
      </w:r>
      <w:r>
        <w:fldChar w:fldCharType="separate"/>
      </w:r>
      <w:r w:rsidR="00E738EC" w:rsidRPr="00721F52">
        <w:rPr>
          <w:b/>
          <w:noProof/>
          <w:color w:val="325483"/>
        </w:rPr>
        <w:t>PLANTILLA INSTITUCIONAL DE VALIDACION DE SISTEMAS</w:t>
      </w:r>
      <w:r w:rsidR="00E738EC">
        <w:rPr>
          <w:noProof/>
        </w:rPr>
        <w:tab/>
      </w:r>
      <w:r w:rsidR="00E738EC">
        <w:rPr>
          <w:noProof/>
        </w:rPr>
        <w:fldChar w:fldCharType="begin"/>
      </w:r>
      <w:r w:rsidR="00E738EC">
        <w:rPr>
          <w:noProof/>
        </w:rPr>
        <w:instrText xml:space="preserve"> PAGEREF _Toc229603345 \h </w:instrText>
      </w:r>
      <w:r w:rsidR="00E738EC">
        <w:rPr>
          <w:noProof/>
        </w:rPr>
      </w:r>
      <w:r w:rsidR="00E738EC">
        <w:rPr>
          <w:noProof/>
        </w:rPr>
        <w:fldChar w:fldCharType="separate"/>
      </w:r>
      <w:r w:rsidR="00E738EC">
        <w:rPr>
          <w:noProof/>
        </w:rPr>
        <w:t>1</w:t>
      </w:r>
      <w:r w:rsidR="00E738EC">
        <w:rPr>
          <w:noProof/>
        </w:rPr>
        <w:fldChar w:fldCharType="end"/>
      </w:r>
    </w:p>
    <w:p w14:paraId="44FAD362" w14:textId="22622803" w:rsidR="00E738EC" w:rsidRDefault="00E738EC">
      <w:pPr>
        <w:pStyle w:val="TDC1"/>
        <w:tabs>
          <w:tab w:val="right" w:leader="dot" w:pos="9628"/>
        </w:tabs>
        <w:rPr>
          <w:noProof/>
          <w:kern w:val="2"/>
          <w:sz w:val="24"/>
          <w:szCs w:val="24"/>
          <w:lang w:val="es-EC" w:eastAsia="es-EC"/>
          <w14:ligatures w14:val="standardContextual"/>
        </w:rPr>
      </w:pPr>
      <w:r w:rsidRPr="00721F52">
        <w:rPr>
          <w:i/>
          <w:noProof/>
          <w:color w:val="8D648C"/>
        </w:rPr>
        <w:t>FamProject Cia. Ltda.</w:t>
      </w:r>
      <w:r>
        <w:rPr>
          <w:noProof/>
        </w:rPr>
        <w:tab/>
      </w:r>
      <w:r>
        <w:rPr>
          <w:noProof/>
        </w:rPr>
        <w:fldChar w:fldCharType="begin"/>
      </w:r>
      <w:r>
        <w:rPr>
          <w:noProof/>
        </w:rPr>
        <w:instrText xml:space="preserve"> PAGEREF _Toc229603346 \h </w:instrText>
      </w:r>
      <w:r>
        <w:rPr>
          <w:noProof/>
        </w:rPr>
      </w:r>
      <w:r>
        <w:rPr>
          <w:noProof/>
        </w:rPr>
        <w:fldChar w:fldCharType="separate"/>
      </w:r>
      <w:r>
        <w:rPr>
          <w:noProof/>
        </w:rPr>
        <w:t>1</w:t>
      </w:r>
      <w:r>
        <w:rPr>
          <w:noProof/>
        </w:rPr>
        <w:fldChar w:fldCharType="end"/>
      </w:r>
    </w:p>
    <w:p w14:paraId="658C3F46" w14:textId="368A8446"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VALIDACION DEL AREA</w:t>
      </w:r>
      <w:r>
        <w:rPr>
          <w:noProof/>
        </w:rPr>
        <w:tab/>
      </w:r>
      <w:r>
        <w:rPr>
          <w:noProof/>
        </w:rPr>
        <w:fldChar w:fldCharType="begin"/>
      </w:r>
      <w:r>
        <w:rPr>
          <w:noProof/>
        </w:rPr>
        <w:instrText xml:space="preserve"> PAGEREF _Toc229603347 \h </w:instrText>
      </w:r>
      <w:r>
        <w:rPr>
          <w:noProof/>
        </w:rPr>
      </w:r>
      <w:r>
        <w:rPr>
          <w:noProof/>
        </w:rPr>
        <w:fldChar w:fldCharType="separate"/>
      </w:r>
      <w:r>
        <w:rPr>
          <w:noProof/>
        </w:rPr>
        <w:t>11</w:t>
      </w:r>
      <w:r>
        <w:rPr>
          <w:noProof/>
        </w:rPr>
        <w:fldChar w:fldCharType="end"/>
      </w:r>
    </w:p>
    <w:p w14:paraId="5064571E" w14:textId="78644DC2"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w:instrText>
      </w:r>
      <w:r>
        <w:rPr>
          <w:noProof/>
        </w:rPr>
        <w:lastRenderedPageBreak/>
        <w:instrText xml:space="preserve">03348 \h </w:instrText>
      </w:r>
      <w:r>
        <w:rPr>
          <w:noProof/>
        </w:rPr>
      </w:r>
      <w:r>
        <w:rPr>
          <w:noProof/>
        </w:rPr>
        <w:fldChar w:fldCharType="separate"/>
      </w:r>
      <w:r>
        <w:rPr>
          <w:noProof/>
        </w:rPr>
        <w:t>11</w:t>
      </w:r>
      <w:r>
        <w:rPr>
          <w:noProof/>
        </w:rPr>
        <w:fldChar w:fldCharType="end"/>
      </w:r>
    </w:p>
    <w:p w14:paraId="346EE8F3" w14:textId="3C3C8069" w:rsidR="00E738EC" w:rsidRDefault="00E738EC">
      <w:pPr>
        <w:pStyle w:val="TDC2"/>
        <w:tabs>
          <w:tab w:val="right" w:leader="dot" w:pos="9628"/>
        </w:tabs>
        <w:rPr>
          <w:noProof/>
        </w:rPr>
      </w:pPr>
      <w:r w:rsidRPr="00721F52">
        <w:rPr>
          <w:rFonts w:ascii="Aptos" w:eastAsia="Times New Roman" w:hAnsi="Aptos"/>
          <w:b/>
          <w:noProof/>
          <w:color w:val="325483"/>
        </w:rPr>
        <w:t>Control documental</w:t>
      </w:r>
      <w:r>
        <w:rPr>
          <w:noProof/>
        </w:rPr>
        <w:tab/>
      </w:r>
      <w:r>
        <w:rPr>
          <w:noProof/>
        </w:rPr>
        <w:fldChar w:fldCharType="begin"/>
      </w:r>
      <w:r>
        <w:rPr>
          <w:noProof/>
        </w:rPr>
        <w:instrText xml:space="preserve"> PAGEREF _Toc229603349 \h </w:instrText>
      </w:r>
      <w:r>
        <w:rPr>
          <w:noProof/>
        </w:rPr>
      </w:r>
      <w:r>
        <w:rPr>
          <w:noProof/>
        </w:rPr>
        <w:fldChar w:fldCharType="separate"/>
      </w:r>
      <w:r>
        <w:rPr>
          <w:noProof/>
        </w:rPr>
        <w:t>11</w:t>
      </w:r>
      <w:r>
        <w:rPr>
          <w:noProof/>
        </w:rPr>
        <w:fldChar w:fldCharType="end"/>
      </w:r>
    </w:p>
    <w:p w14:paraId="1DEB7DF5" w14:textId="2790E348" w:rsidR="00E738EC" w:rsidRDefault="00E738EC">
      <w:pPr>
        <w:pStyle w:val="TDC2"/>
        <w:tabs>
          <w:tab w:val="right" w:leader="dot" w:pos="9628"/>
        </w:tabs>
        <w:rPr>
          <w:noProof/>
        </w:rPr>
      </w:pPr>
      <w:r w:rsidRPr="00721F52">
        <w:rPr>
          <w:rFonts w:ascii="Aptos" w:eastAsia="Times New Roman" w:hAnsi="Aptos"/>
          <w:b/>
          <w:noProof/>
          <w:color w:val="325483"/>
        </w:rPr>
        <w:t>Firmas y sumillas</w:t>
      </w:r>
      <w:r>
        <w:rPr>
          <w:noProof/>
        </w:rPr>
        <w:tab/>
      </w:r>
      <w:r>
        <w:rPr>
          <w:noProof/>
        </w:rPr>
        <w:fldChar w:fldCharType="begin"/>
      </w:r>
      <w:r>
        <w:rPr>
          <w:noProof/>
        </w:rPr>
        <w:instrText xml:space="preserve"> PAGEREF _Toc229603350 \h </w:instrText>
      </w:r>
      <w:r>
        <w:rPr>
          <w:noProof/>
        </w:rPr>
      </w:r>
      <w:r>
        <w:rPr>
          <w:noProof/>
        </w:rPr>
        <w:fldChar w:fldCharType="separate"/>
      </w:r>
      <w:r>
        <w:rPr>
          <w:noProof/>
        </w:rPr>
        <w:t>11</w:t>
      </w:r>
      <w:r>
        <w:rPr>
          <w:noProof/>
        </w:rPr>
        <w:fldChar w:fldCharType="end"/>
      </w:r>
    </w:p>
    <w:p w14:paraId="6E4BE503" w14:textId="5968C4E9" w:rsidR="00E738EC" w:rsidRDefault="00E738EC">
      <w:pPr>
        <w:pStyle w:val="TDC2"/>
        <w:tabs>
          <w:tab w:val="right" w:leader="dot" w:pos="9628"/>
        </w:tabs>
        <w:rPr>
          <w:noProof/>
        </w:rPr>
      </w:pPr>
      <w:r w:rsidRPr="00721F52">
        <w:rPr>
          <w:rFonts w:ascii="Aptos" w:eastAsia="Times New Roman" w:hAnsi="Aptos"/>
          <w:b/>
          <w:noProof/>
          <w:color w:val="325483"/>
        </w:rPr>
        <w:t>Introducción</w:t>
      </w:r>
      <w:r>
        <w:rPr>
          <w:noProof/>
        </w:rPr>
        <w:tab/>
      </w:r>
      <w:r>
        <w:rPr>
          <w:noProof/>
        </w:rPr>
        <w:fldChar w:fldCharType="begin"/>
      </w:r>
      <w:r>
        <w:rPr>
          <w:noProof/>
        </w:rPr>
        <w:instrText xml:space="preserve"> PAGEREF _Toc229603351 \h </w:instrText>
      </w:r>
      <w:r>
        <w:rPr>
          <w:noProof/>
        </w:rPr>
      </w:r>
      <w:r>
        <w:rPr>
          <w:noProof/>
        </w:rPr>
        <w:fldChar w:fldCharType="separate"/>
      </w:r>
      <w:r>
        <w:rPr>
          <w:noProof/>
        </w:rPr>
        <w:t>11</w:t>
      </w:r>
      <w:r>
        <w:rPr>
          <w:noProof/>
        </w:rPr>
        <w:fldChar w:fldCharType="end"/>
      </w:r>
    </w:p>
    <w:p w14:paraId="709D8917" w14:textId="5F1C49F4" w:rsidR="00E738EC" w:rsidRDefault="00E738EC">
      <w:pPr>
        <w:pStyle w:val="TDC2"/>
        <w:tabs>
          <w:tab w:val="right" w:leader="dot" w:pos="9628"/>
        </w:tabs>
        <w:rPr>
          <w:noProof/>
        </w:rPr>
      </w:pPr>
      <w:r w:rsidRPr="00721F52">
        <w:rPr>
          <w:rFonts w:ascii="Aptos" w:eastAsia="Times New Roman" w:hAnsi="Aptos"/>
          <w:b/>
          <w:noProof/>
          <w:color w:val="325483"/>
        </w:rPr>
        <w:t>Objetivo</w:t>
      </w:r>
      <w:r>
        <w:rPr>
          <w:noProof/>
        </w:rPr>
        <w:tab/>
      </w:r>
      <w:r>
        <w:rPr>
          <w:noProof/>
        </w:rPr>
        <w:fldChar w:fldCharType="begin"/>
      </w:r>
      <w:r>
        <w:rPr>
          <w:noProof/>
        </w:rPr>
        <w:instrText xml:space="preserve"> PAGEREF _Toc229603352 \h </w:instrText>
      </w:r>
      <w:r>
        <w:rPr>
          <w:noProof/>
        </w:rPr>
      </w:r>
      <w:r>
        <w:rPr>
          <w:noProof/>
        </w:rPr>
        <w:fldChar w:fldCharType="separate"/>
      </w:r>
      <w:r>
        <w:rPr>
          <w:noProof/>
        </w:rPr>
        <w:t>12</w:t>
      </w:r>
      <w:r>
        <w:rPr>
          <w:noProof/>
        </w:rPr>
        <w:fldChar w:fldCharType="end"/>
      </w:r>
    </w:p>
    <w:p w14:paraId="66A131DC" w14:textId="58D4C8C0" w:rsidR="00E738EC" w:rsidRDefault="00E738EC">
      <w:pPr>
        <w:pStyle w:val="TDC2"/>
        <w:tabs>
          <w:tab w:val="right" w:leader="dot" w:pos="9628"/>
        </w:tabs>
        <w:rPr>
          <w:noProof/>
        </w:rPr>
      </w:pPr>
      <w:r w:rsidRPr="00721F52">
        <w:rPr>
          <w:rFonts w:ascii="Aptos" w:eastAsia="Times New Roman" w:hAnsi="Aptos"/>
          <w:b/>
          <w:noProof/>
          <w:color w:val="325483"/>
        </w:rPr>
        <w:t>Alcance</w:t>
      </w:r>
      <w:r>
        <w:rPr>
          <w:noProof/>
        </w:rPr>
        <w:tab/>
      </w:r>
      <w:r>
        <w:rPr>
          <w:noProof/>
        </w:rPr>
        <w:fldChar w:fldCharType="begin"/>
      </w:r>
      <w:r>
        <w:rPr>
          <w:noProof/>
        </w:rPr>
        <w:instrText xml:space="preserve"> PAGEREF _Toc229603353 \h </w:instrText>
      </w:r>
      <w:r>
        <w:rPr>
          <w:noProof/>
        </w:rPr>
      </w:r>
      <w:r>
        <w:rPr>
          <w:noProof/>
        </w:rPr>
        <w:fldChar w:fldCharType="separate"/>
      </w:r>
      <w:r>
        <w:rPr>
          <w:noProof/>
        </w:rPr>
        <w:t>12</w:t>
      </w:r>
      <w:r>
        <w:rPr>
          <w:noProof/>
        </w:rPr>
        <w:fldChar w:fldCharType="end"/>
      </w:r>
    </w:p>
    <w:p w14:paraId="5102C486" w14:textId="369DB1A1" w:rsidR="00E738EC" w:rsidRDefault="00E738EC">
      <w:pPr>
        <w:pStyle w:val="TDC2"/>
        <w:tabs>
          <w:tab w:val="right" w:leader="dot" w:pos="9628"/>
        </w:tabs>
        <w:rPr>
          <w:noProof/>
        </w:rPr>
      </w:pPr>
      <w:r w:rsidRPr="00721F52">
        <w:rPr>
          <w:rFonts w:ascii="Aptos" w:eastAsia="Times New Roman" w:hAnsi="Aptos"/>
          <w:b/>
          <w:noProof/>
          <w:color w:val="325483"/>
        </w:rPr>
        <w:t>Base de evaluacion</w:t>
      </w:r>
      <w:r>
        <w:rPr>
          <w:noProof/>
        </w:rPr>
        <w:tab/>
      </w:r>
      <w:r>
        <w:rPr>
          <w:noProof/>
        </w:rPr>
        <w:fldChar w:fldCharType="begin"/>
      </w:r>
      <w:r>
        <w:rPr>
          <w:noProof/>
        </w:rPr>
        <w:instrText xml:space="preserve"> PAGEREF _Toc229603354 \h </w:instrText>
      </w:r>
      <w:r>
        <w:rPr>
          <w:noProof/>
        </w:rPr>
      </w:r>
      <w:r>
        <w:rPr>
          <w:noProof/>
        </w:rPr>
        <w:fldChar w:fldCharType="separate"/>
      </w:r>
      <w:r>
        <w:rPr>
          <w:noProof/>
        </w:rPr>
        <w:t>12</w:t>
      </w:r>
      <w:r>
        <w:rPr>
          <w:noProof/>
        </w:rPr>
        <w:fldChar w:fldCharType="end"/>
      </w:r>
    </w:p>
    <w:p w14:paraId="723A2F54" w14:textId="51C22BF2" w:rsidR="00E738EC" w:rsidRDefault="00E738EC">
      <w:pPr>
        <w:pStyle w:val="TDC2"/>
        <w:tabs>
          <w:tab w:val="right" w:leader="dot" w:pos="9628"/>
        </w:tabs>
        <w:rPr>
          <w:noProof/>
        </w:rPr>
      </w:pPr>
      <w:r w:rsidRPr="00721F52">
        <w:rPr>
          <w:rFonts w:ascii="Aptos" w:eastAsia="Times New Roman" w:hAnsi="Aptos"/>
          <w:b/>
          <w:noProof/>
          <w:color w:val="325483"/>
        </w:rPr>
        <w:t>Marco normativo y de referencia</w:t>
      </w:r>
      <w:r>
        <w:rPr>
          <w:noProof/>
        </w:rPr>
        <w:tab/>
      </w:r>
      <w:r>
        <w:rPr>
          <w:noProof/>
        </w:rPr>
        <w:fldChar w:fldCharType="begin"/>
      </w:r>
      <w:r>
        <w:rPr>
          <w:noProof/>
        </w:rPr>
        <w:instrText xml:space="preserve"> PAGEREF _Toc229603355 \h </w:instrText>
      </w:r>
      <w:r>
        <w:rPr>
          <w:noProof/>
        </w:rPr>
      </w:r>
      <w:r>
        <w:rPr>
          <w:noProof/>
        </w:rPr>
        <w:fldChar w:fldCharType="separate"/>
      </w:r>
      <w:r>
        <w:rPr>
          <w:noProof/>
        </w:rPr>
        <w:t>12</w:t>
      </w:r>
      <w:r>
        <w:rPr>
          <w:noProof/>
        </w:rPr>
        <w:fldChar w:fldCharType="end"/>
      </w:r>
    </w:p>
    <w:p w14:paraId="3D36A3E0" w14:textId="6659CB98" w:rsidR="00E738EC" w:rsidRDefault="00E738EC">
      <w:pPr>
        <w:pStyle w:val="TDC2"/>
        <w:tabs>
          <w:tab w:val="right" w:leader="dot" w:pos="9628"/>
        </w:tabs>
        <w:rPr>
          <w:noProof/>
        </w:rPr>
      </w:pPr>
      <w:r w:rsidRPr="00721F52">
        <w:rPr>
          <w:rFonts w:ascii="Aptos" w:eastAsia="Times New Roman" w:hAnsi="Aptos"/>
          <w:b/>
          <w:noProof/>
          <w:color w:val="325483"/>
        </w:rPr>
        <w:t>Documentos de soporte</w:t>
      </w:r>
      <w:r>
        <w:rPr>
          <w:noProof/>
        </w:rPr>
        <w:tab/>
      </w:r>
      <w:r>
        <w:rPr>
          <w:noProof/>
        </w:rPr>
        <w:fldChar w:fldCharType="begin"/>
      </w:r>
      <w:r>
        <w:rPr>
          <w:noProof/>
        </w:rPr>
        <w:instrText xml:space="preserve"> PAGEREF _Toc229603356 \h </w:instrText>
      </w:r>
      <w:r>
        <w:rPr>
          <w:noProof/>
        </w:rPr>
      </w:r>
      <w:r>
        <w:rPr>
          <w:noProof/>
        </w:rPr>
        <w:fldChar w:fldCharType="separate"/>
      </w:r>
      <w:r>
        <w:rPr>
          <w:noProof/>
        </w:rPr>
        <w:t>13</w:t>
      </w:r>
      <w:r>
        <w:rPr>
          <w:noProof/>
        </w:rPr>
        <w:fldChar w:fldCharType="end"/>
      </w:r>
    </w:p>
    <w:p w14:paraId="743993AD" w14:textId="601A5088" w:rsidR="00E738EC" w:rsidRDefault="00E738EC">
      <w:pPr>
        <w:pStyle w:val="TDC2"/>
        <w:tabs>
          <w:tab w:val="right" w:leader="dot" w:pos="9628"/>
        </w:tabs>
        <w:rPr>
          <w:noProof/>
        </w:rPr>
      </w:pPr>
      <w:r w:rsidRPr="00721F52">
        <w:rPr>
          <w:rFonts w:ascii="Aptos" w:eastAsia="Times New Roman" w:hAnsi="Aptos"/>
          <w:b/>
          <w:noProof/>
          <w:color w:val="325483"/>
        </w:rPr>
        <w:t>Módulos evaluados</w:t>
      </w:r>
      <w:r>
        <w:rPr>
          <w:noProof/>
        </w:rPr>
        <w:tab/>
      </w:r>
      <w:r>
        <w:rPr>
          <w:noProof/>
        </w:rPr>
        <w:fldChar w:fldCharType="begin"/>
      </w:r>
      <w:r>
        <w:rPr>
          <w:noProof/>
        </w:rPr>
        <w:instrText xml:space="preserve"> PAGEREF _Toc229603357 \h </w:instrText>
      </w:r>
      <w:r>
        <w:rPr>
          <w:noProof/>
        </w:rPr>
      </w:r>
      <w:r>
        <w:rPr>
          <w:noProof/>
        </w:rPr>
        <w:fldChar w:fldCharType="separate"/>
      </w:r>
      <w:r>
        <w:rPr>
          <w:noProof/>
        </w:rPr>
        <w:t>13</w:t>
      </w:r>
      <w:r>
        <w:rPr>
          <w:noProof/>
        </w:rPr>
        <w:fldChar w:fldCharType="end"/>
      </w:r>
    </w:p>
    <w:p w14:paraId="5FE342BD" w14:textId="762AC6FD" w:rsidR="00E738EC" w:rsidRDefault="00E738EC">
      <w:pPr>
        <w:pStyle w:val="TDC2"/>
        <w:tabs>
          <w:tab w:val="right" w:leader="dot" w:pos="9628"/>
        </w:tabs>
        <w:rPr>
          <w:noProof/>
        </w:rPr>
      </w:pPr>
      <w:r w:rsidRPr="00721F52">
        <w:rPr>
          <w:rFonts w:ascii="Aptos" w:eastAsia="Times New Roman" w:hAnsi="Aptos"/>
          <w:b/>
          <w:noProof/>
          <w:color w:val="325483"/>
        </w:rPr>
        <w:t>Metodologia de validación</w:t>
      </w:r>
      <w:r>
        <w:rPr>
          <w:noProof/>
        </w:rPr>
        <w:tab/>
      </w:r>
      <w:r>
        <w:rPr>
          <w:noProof/>
        </w:rPr>
        <w:fldChar w:fldCharType="begin"/>
      </w:r>
      <w:r>
        <w:rPr>
          <w:noProof/>
        </w:rPr>
        <w:instrText xml:space="preserve"> PAGEREF _Toc229603358 \h </w:instrText>
      </w:r>
      <w:r>
        <w:rPr>
          <w:noProof/>
        </w:rPr>
      </w:r>
      <w:r>
        <w:rPr>
          <w:noProof/>
        </w:rPr>
        <w:fldChar w:fldCharType="separate"/>
      </w:r>
      <w:r>
        <w:rPr>
          <w:noProof/>
        </w:rPr>
        <w:t>13</w:t>
      </w:r>
      <w:r>
        <w:rPr>
          <w:noProof/>
        </w:rPr>
        <w:fldChar w:fldCharType="end"/>
      </w:r>
    </w:p>
    <w:p w14:paraId="2C844645" w14:textId="1E2FC364" w:rsidR="00E738EC" w:rsidRDefault="00E738EC">
      <w:pPr>
        <w:pStyle w:val="TDC2"/>
        <w:tabs>
          <w:tab w:val="right" w:leader="dot" w:pos="9628"/>
        </w:tabs>
        <w:rPr>
          <w:noProof/>
        </w:rPr>
      </w:pPr>
      <w:r w:rsidRPr="00721F52">
        <w:rPr>
          <w:rFonts w:ascii="Aptos" w:eastAsia="Times New Roman" w:hAnsi="Aptos"/>
          <w:b/>
          <w:noProof/>
          <w:color w:val="325483"/>
        </w:rPr>
        <w:t>Definiciones</w:t>
      </w:r>
      <w:r>
        <w:rPr>
          <w:noProof/>
        </w:rPr>
        <w:tab/>
      </w:r>
      <w:r>
        <w:rPr>
          <w:noProof/>
        </w:rPr>
        <w:fldChar w:fldCharType="begin"/>
      </w:r>
      <w:r>
        <w:rPr>
          <w:noProof/>
        </w:rPr>
        <w:instrText xml:space="preserve"> PAGEREF _Toc229603359 \h </w:instrText>
      </w:r>
      <w:r>
        <w:rPr>
          <w:noProof/>
        </w:rPr>
      </w:r>
      <w:r>
        <w:rPr>
          <w:noProof/>
        </w:rPr>
        <w:fldChar w:fldCharType="separate"/>
      </w:r>
      <w:r>
        <w:rPr>
          <w:noProof/>
        </w:rPr>
        <w:t>14</w:t>
      </w:r>
      <w:r>
        <w:rPr>
          <w:noProof/>
        </w:rPr>
        <w:fldChar w:fldCharType="end"/>
      </w:r>
    </w:p>
    <w:p w14:paraId="69889756" w14:textId="07855227" w:rsidR="00E738EC" w:rsidRDefault="00E738EC">
      <w:pPr>
        <w:pStyle w:val="TDC2"/>
        <w:tabs>
          <w:tab w:val="right" w:leader="dot" w:pos="9628"/>
        </w:tabs>
        <w:rPr>
          <w:noProof/>
        </w:rPr>
      </w:pPr>
      <w:r w:rsidRPr="00721F52">
        <w:rPr>
          <w:rFonts w:ascii="Aptos" w:eastAsia="Times New Roman" w:hAnsi="Aptos"/>
          <w:b/>
          <w:noProof/>
          <w:color w:val="325483"/>
        </w:rPr>
        <w:t>Matriz de trazabilidad resumida</w:t>
      </w:r>
      <w:r>
        <w:rPr>
          <w:noProof/>
        </w:rPr>
        <w:tab/>
      </w:r>
      <w:r>
        <w:rPr>
          <w:noProof/>
        </w:rPr>
        <w:fldChar w:fldCharType="begin"/>
      </w:r>
      <w:r>
        <w:rPr>
          <w:noProof/>
        </w:rPr>
        <w:instrText xml:space="preserve"> PAGEREF _Toc229603360 \h </w:instrText>
      </w:r>
      <w:r>
        <w:rPr>
          <w:noProof/>
        </w:rPr>
      </w:r>
      <w:r>
        <w:rPr>
          <w:noProof/>
        </w:rPr>
        <w:fldChar w:fldCharType="separate"/>
      </w:r>
      <w:r>
        <w:rPr>
          <w:noProof/>
        </w:rPr>
        <w:t>14</w:t>
      </w:r>
      <w:r>
        <w:rPr>
          <w:noProof/>
        </w:rPr>
        <w:fldChar w:fldCharType="end"/>
      </w:r>
    </w:p>
    <w:p w14:paraId="3822A904" w14:textId="358D432C"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URS - AREA 01 GOBIERNO, SEGURIDAD, CUMPLIMIENTO Y GESTION DOCUMENTAL</w:t>
      </w:r>
      <w:r>
        <w:rPr>
          <w:noProof/>
        </w:rPr>
        <w:tab/>
      </w:r>
      <w:r>
        <w:rPr>
          <w:noProof/>
        </w:rPr>
        <w:fldChar w:fldCharType="begin"/>
      </w:r>
      <w:r>
        <w:rPr>
          <w:noProof/>
        </w:rPr>
        <w:instrText xml:space="preserve"> PAGEREF _Toc229603361 \h </w:instrText>
      </w:r>
      <w:r>
        <w:rPr>
          <w:noProof/>
        </w:rPr>
      </w:r>
      <w:r>
        <w:rPr>
          <w:noProof/>
        </w:rPr>
        <w:fldChar w:fldCharType="separate"/>
      </w:r>
      <w:r>
        <w:rPr>
          <w:noProof/>
        </w:rPr>
        <w:t>15</w:t>
      </w:r>
      <w:r>
        <w:rPr>
          <w:noProof/>
        </w:rPr>
        <w:fldChar w:fldCharType="end"/>
      </w:r>
    </w:p>
    <w:p w14:paraId="24BAD213" w14:textId="283AAEA0"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_Toc229603362 \h </w:instrText>
      </w:r>
      <w:r>
        <w:rPr>
          <w:noProof/>
        </w:rPr>
      </w:r>
      <w:r>
        <w:rPr>
          <w:noProof/>
        </w:rPr>
        <w:fldChar w:fldCharType="separate"/>
      </w:r>
      <w:r>
        <w:rPr>
          <w:noProof/>
        </w:rPr>
        <w:t>15</w:t>
      </w:r>
      <w:r>
        <w:rPr>
          <w:noProof/>
        </w:rPr>
        <w:fldChar w:fldCharType="end"/>
      </w:r>
    </w:p>
    <w:p w14:paraId="2E19F1A7" w14:textId="29087EEE" w:rsidR="00E738EC" w:rsidRDefault="00E738EC">
      <w:pPr>
        <w:pStyle w:val="TDC2"/>
        <w:tabs>
          <w:tab w:val="right" w:leader="dot" w:pos="9628"/>
        </w:tabs>
        <w:rPr>
          <w:noProof/>
        </w:rPr>
      </w:pPr>
      <w:r w:rsidRPr="00721F52">
        <w:rPr>
          <w:rFonts w:ascii="Aptos" w:eastAsia="Times New Roman" w:hAnsi="Aptos"/>
          <w:b/>
          <w:noProof/>
          <w:color w:val="325483"/>
        </w:rPr>
        <w:t>2. Objetivo</w:t>
      </w:r>
      <w:r>
        <w:rPr>
          <w:noProof/>
        </w:rPr>
        <w:tab/>
      </w:r>
      <w:r>
        <w:rPr>
          <w:noProof/>
        </w:rPr>
        <w:fldChar w:fldCharType="begin"/>
      </w:r>
      <w:r>
        <w:rPr>
          <w:noProof/>
        </w:rPr>
        <w:instrText xml:space="preserve"> PAGEREF _Toc229603363 \h </w:instrText>
      </w:r>
      <w:r>
        <w:rPr>
          <w:noProof/>
        </w:rPr>
      </w:r>
      <w:r>
        <w:rPr>
          <w:noProof/>
        </w:rPr>
        <w:fldChar w:fldCharType="separate"/>
      </w:r>
      <w:r>
        <w:rPr>
          <w:noProof/>
        </w:rPr>
        <w:t>15</w:t>
      </w:r>
      <w:r>
        <w:rPr>
          <w:noProof/>
        </w:rPr>
        <w:fldChar w:fldCharType="end"/>
      </w:r>
    </w:p>
    <w:p w14:paraId="345869D6" w14:textId="2C914E33" w:rsidR="00E738EC" w:rsidRDefault="00E738EC">
      <w:pPr>
        <w:pStyle w:val="TDC2"/>
        <w:tabs>
          <w:tab w:val="right" w:leader="dot" w:pos="9628"/>
        </w:tabs>
        <w:rPr>
          <w:noProof/>
        </w:rPr>
      </w:pPr>
      <w:r w:rsidRPr="00721F52">
        <w:rPr>
          <w:rFonts w:ascii="Aptos" w:eastAsia="Times New Roman" w:hAnsi="Aptos"/>
          <w:b/>
          <w:noProof/>
          <w:color w:val="325483"/>
        </w:rPr>
        <w:t>3. Alcance</w:t>
      </w:r>
      <w:r>
        <w:rPr>
          <w:noProof/>
        </w:rPr>
        <w:tab/>
      </w:r>
      <w:r>
        <w:rPr>
          <w:noProof/>
        </w:rPr>
        <w:fldChar w:fldCharType="begin"/>
      </w:r>
      <w:r>
        <w:rPr>
          <w:noProof/>
        </w:rPr>
        <w:instrText xml:space="preserve"> PAGEREF _Toc229603364 \h </w:instrText>
      </w:r>
      <w:r>
        <w:rPr>
          <w:noProof/>
        </w:rPr>
      </w:r>
      <w:r>
        <w:rPr>
          <w:noProof/>
        </w:rPr>
        <w:fldChar w:fldCharType="separate"/>
      </w:r>
      <w:r>
        <w:rPr>
          <w:noProof/>
        </w:rPr>
        <w:t>15</w:t>
      </w:r>
      <w:r>
        <w:rPr>
          <w:noProof/>
        </w:rPr>
        <w:fldChar w:fldCharType="end"/>
      </w:r>
    </w:p>
    <w:p w14:paraId="3EE10C3C" w14:textId="716BBD26" w:rsidR="00E738EC" w:rsidRDefault="00E738EC">
      <w:pPr>
        <w:pStyle w:val="TDC2"/>
        <w:tabs>
          <w:tab w:val="right" w:leader="dot" w:pos="9628"/>
        </w:tabs>
        <w:rPr>
          <w:noProof/>
        </w:rPr>
      </w:pPr>
      <w:r w:rsidRPr="00721F52">
        <w:rPr>
          <w:rFonts w:ascii="Aptos" w:eastAsia="Times New Roman" w:hAnsi="Aptos"/>
          <w:b/>
          <w:noProof/>
          <w:color w:val="325483"/>
        </w:rPr>
        <w:t>4. Actores</w:t>
      </w:r>
      <w:r>
        <w:rPr>
          <w:noProof/>
        </w:rPr>
        <w:tab/>
      </w:r>
      <w:r>
        <w:rPr>
          <w:noProof/>
        </w:rPr>
        <w:fldChar w:fldCharType="begin"/>
      </w:r>
      <w:r>
        <w:rPr>
          <w:noProof/>
        </w:rPr>
        <w:instrText xml:space="preserve"> PAGEREF _Toc229603365 \h </w:instrText>
      </w:r>
      <w:r>
        <w:rPr>
          <w:noProof/>
        </w:rPr>
      </w:r>
      <w:r>
        <w:rPr>
          <w:noProof/>
        </w:rPr>
        <w:fldChar w:fldCharType="separate"/>
      </w:r>
      <w:r>
        <w:rPr>
          <w:noProof/>
        </w:rPr>
        <w:t>15</w:t>
      </w:r>
      <w:r>
        <w:rPr>
          <w:noProof/>
        </w:rPr>
        <w:fldChar w:fldCharType="end"/>
      </w:r>
    </w:p>
    <w:p w14:paraId="5A9F3D4D" w14:textId="4ED7D657" w:rsidR="00E738EC" w:rsidRDefault="00E738EC">
      <w:pPr>
        <w:pStyle w:val="TDC2"/>
        <w:tabs>
          <w:tab w:val="right" w:leader="dot" w:pos="9628"/>
        </w:tabs>
        <w:rPr>
          <w:noProof/>
        </w:rPr>
      </w:pPr>
      <w:r w:rsidRPr="00721F52">
        <w:rPr>
          <w:rFonts w:ascii="Aptos" w:eastAsia="Times New Roman" w:hAnsi="Aptos"/>
          <w:b/>
          <w:noProof/>
          <w:color w:val="325483"/>
        </w:rPr>
        <w:t>5. Justificacion general del área</w:t>
      </w:r>
      <w:r>
        <w:rPr>
          <w:noProof/>
        </w:rPr>
        <w:tab/>
      </w:r>
      <w:r>
        <w:rPr>
          <w:noProof/>
        </w:rPr>
        <w:fldChar w:fldCharType="begin"/>
      </w:r>
      <w:r>
        <w:rPr>
          <w:noProof/>
        </w:rPr>
        <w:instrText xml:space="preserve"> PAGEREF _Toc229603366 \h </w:instrText>
      </w:r>
      <w:r>
        <w:rPr>
          <w:noProof/>
        </w:rPr>
      </w:r>
      <w:r>
        <w:rPr>
          <w:noProof/>
        </w:rPr>
        <w:fldChar w:fldCharType="separate"/>
      </w:r>
      <w:r>
        <w:rPr>
          <w:noProof/>
        </w:rPr>
        <w:t>15</w:t>
      </w:r>
      <w:r>
        <w:rPr>
          <w:noProof/>
        </w:rPr>
        <w:fldChar w:fldCharType="end"/>
      </w:r>
    </w:p>
    <w:p w14:paraId="29FF9535" w14:textId="3655FC75" w:rsidR="00E738EC" w:rsidRDefault="00E738EC">
      <w:pPr>
        <w:pStyle w:val="TDC2"/>
        <w:tabs>
          <w:tab w:val="right" w:leader="dot" w:pos="9628"/>
        </w:tabs>
        <w:rPr>
          <w:noProof/>
        </w:rPr>
      </w:pPr>
      <w:r w:rsidRPr="00721F52">
        <w:rPr>
          <w:rFonts w:ascii="Aptos" w:eastAsia="Times New Roman" w:hAnsi="Aptos"/>
          <w:b/>
          <w:noProof/>
          <w:color w:val="325483"/>
        </w:rPr>
        <w:t>6. Justificacion por módulo</w:t>
      </w:r>
      <w:r>
        <w:rPr>
          <w:noProof/>
        </w:rPr>
        <w:tab/>
      </w:r>
      <w:r>
        <w:rPr>
          <w:noProof/>
        </w:rPr>
        <w:fldChar w:fldCharType="begin"/>
      </w:r>
      <w:r>
        <w:rPr>
          <w:noProof/>
        </w:rPr>
        <w:instrText xml:space="preserve"> PAGEREF _Toc229603367 \h </w:instrText>
      </w:r>
      <w:r>
        <w:rPr>
          <w:noProof/>
        </w:rPr>
      </w:r>
      <w:r>
        <w:rPr>
          <w:noProof/>
        </w:rPr>
        <w:fldChar w:fldCharType="separate"/>
      </w:r>
      <w:r>
        <w:rPr>
          <w:noProof/>
        </w:rPr>
        <w:t>16</w:t>
      </w:r>
      <w:r>
        <w:rPr>
          <w:noProof/>
        </w:rPr>
        <w:fldChar w:fldCharType="end"/>
      </w:r>
    </w:p>
    <w:p w14:paraId="4D0BCAC0" w14:textId="1E3BEECB" w:rsidR="00E738EC" w:rsidRDefault="00E738EC">
      <w:pPr>
        <w:pStyle w:val="TDC2"/>
        <w:tabs>
          <w:tab w:val="right" w:leader="dot" w:pos="9628"/>
        </w:tabs>
        <w:rPr>
          <w:noProof/>
        </w:rPr>
      </w:pPr>
      <w:r w:rsidRPr="00721F52">
        <w:rPr>
          <w:rFonts w:ascii="Aptos" w:eastAsia="Times New Roman" w:hAnsi="Aptos"/>
          <w:b/>
          <w:noProof/>
          <w:color w:val="325483"/>
        </w:rPr>
        <w:t>7. Requerimientos funcionales del usuario</w:t>
      </w:r>
      <w:r>
        <w:rPr>
          <w:noProof/>
        </w:rPr>
        <w:tab/>
      </w:r>
      <w:r>
        <w:rPr>
          <w:noProof/>
        </w:rPr>
        <w:fldChar w:fldCharType="begin"/>
      </w:r>
      <w:r>
        <w:rPr>
          <w:noProof/>
        </w:rPr>
        <w:instrText xml:space="preserve"> PAGEREF _Toc229603368 \h </w:instrText>
      </w:r>
      <w:r>
        <w:rPr>
          <w:noProof/>
        </w:rPr>
      </w:r>
      <w:r>
        <w:rPr>
          <w:noProof/>
        </w:rPr>
        <w:fldChar w:fldCharType="separate"/>
      </w:r>
      <w:r>
        <w:rPr>
          <w:noProof/>
        </w:rPr>
        <w:t>16</w:t>
      </w:r>
      <w:r>
        <w:rPr>
          <w:noProof/>
        </w:rPr>
        <w:fldChar w:fldCharType="end"/>
      </w:r>
    </w:p>
    <w:p w14:paraId="586DFFF0" w14:textId="6F5C8F05" w:rsidR="00E738EC" w:rsidRDefault="00E738EC">
      <w:pPr>
        <w:pStyle w:val="TDC2"/>
        <w:tabs>
          <w:tab w:val="right" w:leader="dot" w:pos="9628"/>
        </w:tabs>
        <w:rPr>
          <w:noProof/>
        </w:rPr>
      </w:pPr>
      <w:r w:rsidRPr="00721F52">
        <w:rPr>
          <w:rFonts w:ascii="Aptos" w:eastAsia="Times New Roman" w:hAnsi="Aptos"/>
          <w:b/>
          <w:noProof/>
          <w:color w:val="325483"/>
        </w:rPr>
        <w:t>8. Requerimientos no funcionales</w:t>
      </w:r>
      <w:r>
        <w:rPr>
          <w:noProof/>
        </w:rPr>
        <w:tab/>
      </w:r>
      <w:r>
        <w:rPr>
          <w:noProof/>
        </w:rPr>
        <w:fldChar w:fldCharType="begin"/>
      </w:r>
      <w:r>
        <w:rPr>
          <w:noProof/>
        </w:rPr>
        <w:instrText xml:space="preserve"> PAGEREF _Toc229603369 \h </w:instrText>
      </w:r>
      <w:r>
        <w:rPr>
          <w:noProof/>
        </w:rPr>
      </w:r>
      <w:r>
        <w:rPr>
          <w:noProof/>
        </w:rPr>
        <w:fldChar w:fldCharType="separate"/>
      </w:r>
      <w:r>
        <w:rPr>
          <w:noProof/>
        </w:rPr>
        <w:t>17</w:t>
      </w:r>
      <w:r>
        <w:rPr>
          <w:noProof/>
        </w:rPr>
        <w:fldChar w:fldCharType="end"/>
      </w:r>
    </w:p>
    <w:p w14:paraId="0F009260" w14:textId="702D542A" w:rsidR="00E738EC" w:rsidRDefault="00E738EC">
      <w:pPr>
        <w:pStyle w:val="TDC2"/>
        <w:tabs>
          <w:tab w:val="right" w:leader="dot" w:pos="9628"/>
        </w:tabs>
        <w:rPr>
          <w:noProof/>
        </w:rPr>
      </w:pPr>
      <w:r w:rsidRPr="00721F52">
        <w:rPr>
          <w:rFonts w:ascii="Aptos" w:eastAsia="Times New Roman" w:hAnsi="Aptos"/>
          <w:b/>
          <w:noProof/>
          <w:color w:val="325483"/>
        </w:rPr>
        <w:t>9. Conclusion</w:t>
      </w:r>
      <w:r>
        <w:rPr>
          <w:noProof/>
        </w:rPr>
        <w:tab/>
      </w:r>
      <w:r>
        <w:rPr>
          <w:noProof/>
        </w:rPr>
        <w:fldChar w:fldCharType="begin"/>
      </w:r>
      <w:r>
        <w:rPr>
          <w:noProof/>
        </w:rPr>
        <w:instrText xml:space="preserve"> PAGEREF _Toc229603370 \h </w:instrText>
      </w:r>
      <w:r>
        <w:rPr>
          <w:noProof/>
        </w:rPr>
      </w:r>
      <w:r>
        <w:rPr>
          <w:noProof/>
        </w:rPr>
        <w:fldChar w:fldCharType="separate"/>
      </w:r>
      <w:r>
        <w:rPr>
          <w:noProof/>
        </w:rPr>
        <w:t>17</w:t>
      </w:r>
      <w:r>
        <w:rPr>
          <w:noProof/>
        </w:rPr>
        <w:fldChar w:fldCharType="end"/>
      </w:r>
    </w:p>
    <w:p w14:paraId="23FC2DD7" w14:textId="0217B37D"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FRS - AREA 01 GOBIERNO, SEGURIDAD, CUMPLIMIENTO Y GESTION DOCUMENTAL</w:t>
      </w:r>
      <w:r>
        <w:rPr>
          <w:noProof/>
        </w:rPr>
        <w:tab/>
      </w:r>
      <w:r>
        <w:rPr>
          <w:noProof/>
        </w:rPr>
        <w:fldChar w:fldCharType="begin"/>
      </w:r>
      <w:r>
        <w:rPr>
          <w:noProof/>
        </w:rPr>
        <w:instrText xml:space="preserve"> PAGEREF _Toc229603371 \h </w:instrText>
      </w:r>
      <w:r>
        <w:rPr>
          <w:noProof/>
        </w:rPr>
      </w:r>
      <w:r>
        <w:rPr>
          <w:noProof/>
        </w:rPr>
        <w:fldChar w:fldCharType="separate"/>
      </w:r>
      <w:r>
        <w:rPr>
          <w:noProof/>
        </w:rPr>
        <w:t>17</w:t>
      </w:r>
      <w:r>
        <w:rPr>
          <w:noProof/>
        </w:rPr>
        <w:fldChar w:fldCharType="end"/>
      </w:r>
    </w:p>
    <w:p w14:paraId="1C775717" w14:textId="4DF016D3"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_Toc229603372 \h </w:instrText>
      </w:r>
      <w:r>
        <w:rPr>
          <w:noProof/>
        </w:rPr>
      </w:r>
      <w:r>
        <w:rPr>
          <w:noProof/>
        </w:rPr>
        <w:fldChar w:fldCharType="separate"/>
      </w:r>
      <w:r>
        <w:rPr>
          <w:noProof/>
        </w:rPr>
        <w:t>17</w:t>
      </w:r>
      <w:r>
        <w:rPr>
          <w:noProof/>
        </w:rPr>
        <w:fldChar w:fldCharType="end"/>
      </w:r>
    </w:p>
    <w:p w14:paraId="2954D9DC" w14:textId="6F4C97A6" w:rsidR="00E738EC" w:rsidRDefault="00E738EC">
      <w:pPr>
        <w:pStyle w:val="TDC2"/>
        <w:tabs>
          <w:tab w:val="right" w:leader="dot" w:pos="9628"/>
        </w:tabs>
        <w:rPr>
          <w:noProof/>
        </w:rPr>
      </w:pPr>
      <w:r w:rsidRPr="00721F52">
        <w:rPr>
          <w:rFonts w:ascii="Aptos" w:eastAsia="Times New Roman" w:hAnsi="Aptos"/>
          <w:b/>
          <w:noProof/>
          <w:color w:val="325483"/>
        </w:rPr>
        <w:t>2. Objetivo</w:t>
      </w:r>
      <w:r>
        <w:rPr>
          <w:noProof/>
        </w:rPr>
        <w:tab/>
      </w:r>
      <w:r>
        <w:rPr>
          <w:noProof/>
        </w:rPr>
        <w:fldChar w:fldCharType="begin"/>
      </w:r>
      <w:r>
        <w:rPr>
          <w:noProof/>
        </w:rPr>
        <w:instrText xml:space="preserve"> PAGEREF _Toc229603373 \h </w:instrText>
      </w:r>
      <w:r>
        <w:rPr>
          <w:noProof/>
        </w:rPr>
      </w:r>
      <w:r>
        <w:rPr>
          <w:noProof/>
        </w:rPr>
        <w:fldChar w:fldCharType="separate"/>
      </w:r>
      <w:r>
        <w:rPr>
          <w:noProof/>
        </w:rPr>
        <w:t>18</w:t>
      </w:r>
      <w:r>
        <w:rPr>
          <w:noProof/>
        </w:rPr>
        <w:fldChar w:fldCharType="end"/>
      </w:r>
    </w:p>
    <w:p w14:paraId="373691DB" w14:textId="2F94F268" w:rsidR="00E738EC" w:rsidRDefault="00E738EC">
      <w:pPr>
        <w:pStyle w:val="TDC2"/>
        <w:tabs>
          <w:tab w:val="right" w:leader="dot" w:pos="9628"/>
        </w:tabs>
        <w:rPr>
          <w:noProof/>
        </w:rPr>
      </w:pPr>
      <w:r w:rsidRPr="00721F52">
        <w:rPr>
          <w:rFonts w:ascii="Aptos" w:eastAsia="Times New Roman" w:hAnsi="Aptos"/>
          <w:b/>
          <w:noProof/>
          <w:color w:val="325483"/>
        </w:rPr>
        <w:t>3. Alcance funcional</w:t>
      </w:r>
      <w:r>
        <w:rPr>
          <w:noProof/>
        </w:rPr>
        <w:tab/>
      </w:r>
      <w:r>
        <w:rPr>
          <w:noProof/>
        </w:rPr>
        <w:fldChar w:fldCharType="begin"/>
      </w:r>
      <w:r>
        <w:rPr>
          <w:noProof/>
        </w:rPr>
        <w:instrText xml:space="preserve"> PAGEREF _Toc229603374 \h </w:instrText>
      </w:r>
      <w:r>
        <w:rPr>
          <w:noProof/>
        </w:rPr>
      </w:r>
      <w:r>
        <w:rPr>
          <w:noProof/>
        </w:rPr>
        <w:fldChar w:fldCharType="separate"/>
      </w:r>
      <w:r>
        <w:rPr>
          <w:noProof/>
        </w:rPr>
        <w:t>18</w:t>
      </w:r>
      <w:r>
        <w:rPr>
          <w:noProof/>
        </w:rPr>
        <w:fldChar w:fldCharType="end"/>
      </w:r>
    </w:p>
    <w:p w14:paraId="43865C98" w14:textId="09140E0A" w:rsidR="00E738EC" w:rsidRDefault="00E738EC">
      <w:pPr>
        <w:pStyle w:val="TDC2"/>
        <w:tabs>
          <w:tab w:val="right" w:leader="dot" w:pos="9628"/>
        </w:tabs>
        <w:rPr>
          <w:noProof/>
        </w:rPr>
      </w:pPr>
      <w:r w:rsidRPr="00721F52">
        <w:rPr>
          <w:rFonts w:ascii="Aptos" w:eastAsia="Times New Roman" w:hAnsi="Aptos"/>
          <w:b/>
          <w:noProof/>
          <w:color w:val="325483"/>
        </w:rPr>
        <w:t>4. Requerimientos funcionales detallados</w:t>
      </w:r>
      <w:r>
        <w:rPr>
          <w:noProof/>
        </w:rPr>
        <w:tab/>
      </w:r>
      <w:r>
        <w:rPr>
          <w:noProof/>
        </w:rPr>
        <w:fldChar w:fldCharType="begin"/>
      </w:r>
      <w:r>
        <w:rPr>
          <w:noProof/>
        </w:rPr>
        <w:instrText xml:space="preserve"> PAGEREF _Toc229603375 \h </w:instrText>
      </w:r>
      <w:r>
        <w:rPr>
          <w:noProof/>
        </w:rPr>
      </w:r>
      <w:r>
        <w:rPr>
          <w:noProof/>
        </w:rPr>
        <w:fldChar w:fldCharType="separate"/>
      </w:r>
      <w:r>
        <w:rPr>
          <w:noProof/>
        </w:rPr>
        <w:t>18</w:t>
      </w:r>
      <w:r>
        <w:rPr>
          <w:noProof/>
        </w:rPr>
        <w:fldChar w:fldCharType="end"/>
      </w:r>
    </w:p>
    <w:p w14:paraId="149B0B7D" w14:textId="6B03412D" w:rsidR="00E738EC" w:rsidRDefault="00E738EC">
      <w:pPr>
        <w:pStyle w:val="TDC3"/>
        <w:tabs>
          <w:tab w:val="right" w:leader="dot" w:pos="9628"/>
        </w:tabs>
        <w:rPr>
          <w:noProof/>
        </w:rPr>
      </w:pPr>
      <w:r w:rsidRPr="00721F52">
        <w:rPr>
          <w:rFonts w:ascii="Aptos" w:eastAsia="Times New Roman" w:hAnsi="Aptos"/>
          <w:b/>
          <w:noProof/>
          <w:color w:val="8D648C"/>
        </w:rPr>
        <w:t>FR-GD-001 Autenticación federada</w:t>
      </w:r>
      <w:r>
        <w:rPr>
          <w:noProof/>
        </w:rPr>
        <w:tab/>
      </w:r>
      <w:r>
        <w:rPr>
          <w:noProof/>
        </w:rPr>
        <w:fldChar w:fldCharType="begin"/>
      </w:r>
      <w:r>
        <w:rPr>
          <w:noProof/>
        </w:rPr>
        <w:instrText xml:space="preserve"> PAGEREF _Toc229603376 \h </w:instrText>
      </w:r>
      <w:r>
        <w:rPr>
          <w:noProof/>
        </w:rPr>
      </w:r>
      <w:r>
        <w:rPr>
          <w:noProof/>
        </w:rPr>
        <w:fldChar w:fldCharType="separate"/>
      </w:r>
      <w:r>
        <w:rPr>
          <w:noProof/>
        </w:rPr>
        <w:t>18</w:t>
      </w:r>
      <w:r>
        <w:rPr>
          <w:noProof/>
        </w:rPr>
        <w:fldChar w:fldCharType="end"/>
      </w:r>
    </w:p>
    <w:p w14:paraId="1B146CD7" w14:textId="4988F35A" w:rsidR="00E738EC" w:rsidRDefault="00E738EC">
      <w:pPr>
        <w:pStyle w:val="TDC3"/>
        <w:tabs>
          <w:tab w:val="right" w:leader="dot" w:pos="9628"/>
        </w:tabs>
        <w:rPr>
          <w:noProof/>
        </w:rPr>
      </w:pPr>
      <w:r w:rsidRPr="00721F52">
        <w:rPr>
          <w:rFonts w:ascii="Aptos" w:eastAsia="Times New Roman" w:hAnsi="Aptos"/>
          <w:b/>
          <w:noProof/>
          <w:color w:val="8D648C"/>
        </w:rPr>
        <w:t>FR-GD-002 Perfil, refresh y logout</w:t>
      </w:r>
      <w:r>
        <w:rPr>
          <w:noProof/>
        </w:rPr>
        <w:tab/>
      </w:r>
      <w:r>
        <w:rPr>
          <w:noProof/>
        </w:rPr>
        <w:fldChar w:fldCharType="begin"/>
      </w:r>
      <w:r>
        <w:rPr>
          <w:noProof/>
        </w:rPr>
        <w:instrText xml:space="preserve"> PAGEREF _Toc229603377 \h </w:instrText>
      </w:r>
      <w:r>
        <w:rPr>
          <w:noProof/>
        </w:rPr>
      </w:r>
      <w:r>
        <w:rPr>
          <w:noProof/>
        </w:rPr>
        <w:fldChar w:fldCharType="separate"/>
      </w:r>
      <w:r>
        <w:rPr>
          <w:noProof/>
        </w:rPr>
        <w:t>18</w:t>
      </w:r>
      <w:r>
        <w:rPr>
          <w:noProof/>
        </w:rPr>
        <w:fldChar w:fldCharType="end"/>
      </w:r>
    </w:p>
    <w:p w14:paraId="79A030F2" w14:textId="0438C1DB" w:rsidR="00E738EC" w:rsidRDefault="00E738EC">
      <w:pPr>
        <w:pStyle w:val="TDC3"/>
        <w:tabs>
          <w:tab w:val="right" w:leader="dot" w:pos="9628"/>
        </w:tabs>
        <w:rPr>
          <w:noProof/>
        </w:rPr>
      </w:pPr>
      <w:r w:rsidRPr="00721F52">
        <w:rPr>
          <w:rFonts w:ascii="Aptos" w:eastAsia="Times New Roman" w:hAnsi="Aptos"/>
          <w:b/>
          <w:noProof/>
          <w:color w:val="8D648C"/>
        </w:rPr>
        <w:t>FR-GD-003 Aceptacion interna LOPDP</w:t>
      </w:r>
      <w:r>
        <w:rPr>
          <w:noProof/>
        </w:rPr>
        <w:tab/>
      </w:r>
      <w:r>
        <w:rPr>
          <w:noProof/>
        </w:rPr>
        <w:fldChar w:fldCharType="begin"/>
      </w:r>
      <w:r>
        <w:rPr>
          <w:noProof/>
        </w:rPr>
        <w:instrText xml:space="preserve"> PAGEREF _Toc229603378 \h </w:instrText>
      </w:r>
      <w:r>
        <w:rPr>
          <w:noProof/>
        </w:rPr>
      </w:r>
      <w:r>
        <w:rPr>
          <w:noProof/>
        </w:rPr>
        <w:fldChar w:fldCharType="separate"/>
      </w:r>
      <w:r>
        <w:rPr>
          <w:noProof/>
        </w:rPr>
        <w:t>18</w:t>
      </w:r>
      <w:r>
        <w:rPr>
          <w:noProof/>
        </w:rPr>
        <w:fldChar w:fldCharType="end"/>
      </w:r>
    </w:p>
    <w:p w14:paraId="1182A0A3" w14:textId="71E94A5F" w:rsidR="00E738EC" w:rsidRDefault="00E738EC">
      <w:pPr>
        <w:pStyle w:val="TDC3"/>
        <w:tabs>
          <w:tab w:val="right" w:leader="dot" w:pos="9628"/>
        </w:tabs>
        <w:rPr>
          <w:noProof/>
        </w:rPr>
      </w:pPr>
      <w:r w:rsidRPr="00721F52">
        <w:rPr>
          <w:rFonts w:ascii="Aptos" w:eastAsia="Times New Roman" w:hAnsi="Aptos"/>
          <w:b/>
          <w:noProof/>
          <w:color w:val="8D648C"/>
        </w:rPr>
        <w:t>FR-GD-004 Monitoreo de seguridad off-hours</w:t>
      </w:r>
      <w:r>
        <w:rPr>
          <w:noProof/>
        </w:rPr>
        <w:tab/>
      </w:r>
      <w:r>
        <w:rPr>
          <w:noProof/>
        </w:rPr>
        <w:fldChar w:fldCharType="begin"/>
      </w:r>
      <w:r>
        <w:rPr>
          <w:noProof/>
        </w:rPr>
        <w:instrText xml:space="preserve"> PAGEREF _Toc229603379 \h </w:instrText>
      </w:r>
      <w:r>
        <w:rPr>
          <w:noProof/>
        </w:rPr>
      </w:r>
      <w:r>
        <w:rPr>
          <w:noProof/>
        </w:rPr>
        <w:fldChar w:fldCharType="separate"/>
      </w:r>
      <w:r>
        <w:rPr>
          <w:noProof/>
        </w:rPr>
        <w:t>18</w:t>
      </w:r>
      <w:r>
        <w:rPr>
          <w:noProof/>
        </w:rPr>
        <w:fldChar w:fldCharType="end"/>
      </w:r>
    </w:p>
    <w:p w14:paraId="5B595645" w14:textId="5DE24555" w:rsidR="00E738EC" w:rsidRDefault="00E738EC">
      <w:pPr>
        <w:pStyle w:val="TDC3"/>
        <w:tabs>
          <w:tab w:val="right" w:leader="dot" w:pos="9628"/>
        </w:tabs>
        <w:rPr>
          <w:noProof/>
        </w:rPr>
      </w:pPr>
      <w:r w:rsidRPr="00721F52">
        <w:rPr>
          <w:rFonts w:ascii="Aptos" w:eastAsia="Times New Roman" w:hAnsi="Aptos"/>
          <w:b/>
          <w:noProof/>
          <w:color w:val="8D648C"/>
        </w:rPr>
        <w:t>FR-GD-005 Consulta de auditoria</w:t>
      </w:r>
      <w:r>
        <w:rPr>
          <w:noProof/>
        </w:rPr>
        <w:tab/>
      </w:r>
      <w:r>
        <w:rPr>
          <w:noProof/>
        </w:rPr>
        <w:fldChar w:fldCharType="begin"/>
      </w:r>
      <w:r>
        <w:rPr>
          <w:noProof/>
        </w:rPr>
        <w:instrText xml:space="preserve"> PAGEREF _Toc229603380 \h </w:instrText>
      </w:r>
      <w:r>
        <w:rPr>
          <w:noProof/>
        </w:rPr>
      </w:r>
      <w:r>
        <w:rPr>
          <w:noProof/>
        </w:rPr>
        <w:fldChar w:fldCharType="separate"/>
      </w:r>
      <w:r>
        <w:rPr>
          <w:noProof/>
        </w:rPr>
        <w:t>18</w:t>
      </w:r>
      <w:r>
        <w:rPr>
          <w:noProof/>
        </w:rPr>
        <w:fldChar w:fldCharType="end"/>
      </w:r>
    </w:p>
    <w:p w14:paraId="0D4F72BB" w14:textId="022B0329" w:rsidR="00E738EC" w:rsidRDefault="00E738EC">
      <w:pPr>
        <w:pStyle w:val="TDC3"/>
        <w:tabs>
          <w:tab w:val="right" w:leader="dot" w:pos="9628"/>
        </w:tabs>
        <w:rPr>
          <w:noProof/>
        </w:rPr>
      </w:pPr>
      <w:r w:rsidRPr="00721F52">
        <w:rPr>
          <w:rFonts w:ascii="Aptos" w:eastAsia="Times New Roman" w:hAnsi="Aptos"/>
          <w:b/>
          <w:noProof/>
          <w:color w:val="8D648C"/>
        </w:rPr>
        <w:t>FR-GD-006 Preparacion de auditoria</w:t>
      </w:r>
      <w:r>
        <w:rPr>
          <w:noProof/>
        </w:rPr>
        <w:tab/>
      </w:r>
      <w:r>
        <w:rPr>
          <w:noProof/>
        </w:rPr>
        <w:fldChar w:fldCharType="begin"/>
      </w:r>
      <w:r>
        <w:rPr>
          <w:noProof/>
        </w:rPr>
        <w:instrText xml:space="preserve"> PAGEREF _Toc229603381 \h </w:instrText>
      </w:r>
      <w:r>
        <w:rPr>
          <w:noProof/>
        </w:rPr>
      </w:r>
      <w:r>
        <w:rPr>
          <w:noProof/>
        </w:rPr>
        <w:fldChar w:fldCharType="separate"/>
      </w:r>
      <w:r>
        <w:rPr>
          <w:noProof/>
        </w:rPr>
        <w:t>18</w:t>
      </w:r>
      <w:r>
        <w:rPr>
          <w:noProof/>
        </w:rPr>
        <w:fldChar w:fldCharType="end"/>
      </w:r>
    </w:p>
    <w:p w14:paraId="3BF1255C" w14:textId="6FD1B7BE" w:rsidR="00E738EC" w:rsidRDefault="00E738EC">
      <w:pPr>
        <w:pStyle w:val="TDC3"/>
        <w:tabs>
          <w:tab w:val="right" w:leader="dot" w:pos="9628"/>
        </w:tabs>
        <w:rPr>
          <w:noProof/>
        </w:rPr>
      </w:pPr>
      <w:r w:rsidRPr="00721F52">
        <w:rPr>
          <w:rFonts w:ascii="Aptos" w:eastAsia="Times New Roman" w:hAnsi="Aptos"/>
          <w:b/>
          <w:noProof/>
          <w:color w:val="8D648C"/>
        </w:rPr>
        <w:t>FR-GD-007 Aprobaciones operativas soportadas</w:t>
      </w:r>
      <w:r>
        <w:rPr>
          <w:noProof/>
        </w:rPr>
        <w:tab/>
      </w:r>
      <w:r>
        <w:rPr>
          <w:noProof/>
        </w:rPr>
        <w:fldChar w:fldCharType="begin"/>
      </w:r>
      <w:r>
        <w:rPr>
          <w:noProof/>
        </w:rPr>
        <w:instrText xml:space="preserve"> PAGEREF _Toc229603382 \h </w:instrText>
      </w:r>
      <w:r>
        <w:rPr>
          <w:noProof/>
        </w:rPr>
      </w:r>
      <w:r>
        <w:rPr>
          <w:noProof/>
        </w:rPr>
        <w:fldChar w:fldCharType="separate"/>
      </w:r>
      <w:r>
        <w:rPr>
          <w:noProof/>
        </w:rPr>
        <w:t>18</w:t>
      </w:r>
      <w:r>
        <w:rPr>
          <w:noProof/>
        </w:rPr>
        <w:fldChar w:fldCharType="end"/>
      </w:r>
    </w:p>
    <w:p w14:paraId="2D330175" w14:textId="486A77A1" w:rsidR="00E738EC" w:rsidRDefault="00E738EC">
      <w:pPr>
        <w:pStyle w:val="TDC3"/>
        <w:tabs>
          <w:tab w:val="right" w:leader="dot" w:pos="9628"/>
        </w:tabs>
        <w:rPr>
          <w:noProof/>
        </w:rPr>
      </w:pPr>
      <w:r w:rsidRPr="00721F52">
        <w:rPr>
          <w:rFonts w:ascii="Aptos" w:eastAsia="Times New Roman" w:hAnsi="Aptos"/>
          <w:b/>
          <w:noProof/>
          <w:color w:val="8D648C"/>
        </w:rPr>
        <w:t>FR-GD-008 Gestión gerencial</w:t>
      </w:r>
      <w:r>
        <w:rPr>
          <w:noProof/>
        </w:rPr>
        <w:tab/>
      </w:r>
      <w:r>
        <w:rPr>
          <w:noProof/>
        </w:rPr>
        <w:fldChar w:fldCharType="begin"/>
      </w:r>
      <w:r>
        <w:rPr>
          <w:noProof/>
        </w:rPr>
        <w:instrText xml:space="preserve"> PAGEREF _Toc229603383 \h </w:instrText>
      </w:r>
      <w:r>
        <w:rPr>
          <w:noProof/>
        </w:rPr>
      </w:r>
      <w:r>
        <w:rPr>
          <w:noProof/>
        </w:rPr>
        <w:fldChar w:fldCharType="separate"/>
      </w:r>
      <w:r>
        <w:rPr>
          <w:noProof/>
        </w:rPr>
        <w:t>19</w:t>
      </w:r>
      <w:r>
        <w:rPr>
          <w:noProof/>
        </w:rPr>
        <w:fldChar w:fldCharType="end"/>
      </w:r>
    </w:p>
    <w:p w14:paraId="18CBA07A" w14:textId="33DD0044" w:rsidR="00E738EC" w:rsidRDefault="00E738EC">
      <w:pPr>
        <w:pStyle w:val="TDC3"/>
        <w:tabs>
          <w:tab w:val="right" w:leader="dot" w:pos="9628"/>
        </w:tabs>
        <w:rPr>
          <w:noProof/>
        </w:rPr>
      </w:pPr>
      <w:r w:rsidRPr="00721F52">
        <w:rPr>
          <w:rFonts w:ascii="Aptos" w:eastAsia="Times New Roman" w:hAnsi="Aptos"/>
          <w:b/>
          <w:noProof/>
          <w:color w:val="8D648C"/>
        </w:rPr>
        <w:t>FR-GD-009 Gestión documental desde plantilla</w:t>
      </w:r>
      <w:r>
        <w:rPr>
          <w:noProof/>
        </w:rPr>
        <w:tab/>
      </w:r>
      <w:r>
        <w:rPr>
          <w:noProof/>
        </w:rPr>
        <w:fldChar w:fldCharType="begin"/>
      </w:r>
      <w:r>
        <w:rPr>
          <w:noProof/>
        </w:rPr>
        <w:instrText xml:space="preserve"> PAGEREF _Toc229603384 \h </w:instrText>
      </w:r>
      <w:r>
        <w:rPr>
          <w:noProof/>
        </w:rPr>
      </w:r>
      <w:r>
        <w:rPr>
          <w:noProof/>
        </w:rPr>
        <w:fldChar w:fldCharType="separate"/>
      </w:r>
      <w:r>
        <w:rPr>
          <w:noProof/>
        </w:rPr>
        <w:t>19</w:t>
      </w:r>
      <w:r>
        <w:rPr>
          <w:noProof/>
        </w:rPr>
        <w:fldChar w:fldCharType="end"/>
      </w:r>
    </w:p>
    <w:p w14:paraId="56D819EC" w14:textId="3D11843B" w:rsidR="00E738EC" w:rsidRDefault="00E738EC">
      <w:pPr>
        <w:pStyle w:val="TDC3"/>
        <w:tabs>
          <w:tab w:val="right" w:leader="dot" w:pos="9628"/>
        </w:tabs>
        <w:rPr>
          <w:noProof/>
        </w:rPr>
      </w:pPr>
      <w:r w:rsidRPr="00721F52">
        <w:rPr>
          <w:rFonts w:ascii="Aptos" w:eastAsia="Times New Roman" w:hAnsi="Aptos"/>
          <w:b/>
          <w:noProof/>
          <w:color w:val="8D648C"/>
        </w:rPr>
        <w:t>FR-GD-010 Gestión de adjuntos</w:t>
      </w:r>
      <w:r>
        <w:rPr>
          <w:noProof/>
        </w:rPr>
        <w:tab/>
      </w:r>
      <w:r>
        <w:rPr>
          <w:noProof/>
        </w:rPr>
        <w:fldChar w:fldCharType="begin"/>
      </w:r>
      <w:r>
        <w:rPr>
          <w:noProof/>
        </w:rPr>
        <w:instrText xml:space="preserve"> PAGEREF _Toc229603385 \h </w:instrText>
      </w:r>
      <w:r>
        <w:rPr>
          <w:noProof/>
        </w:rPr>
      </w:r>
      <w:r>
        <w:rPr>
          <w:noProof/>
        </w:rPr>
        <w:fldChar w:fldCharType="separate"/>
      </w:r>
      <w:r>
        <w:rPr>
          <w:noProof/>
        </w:rPr>
        <w:t>19</w:t>
      </w:r>
      <w:r>
        <w:rPr>
          <w:noProof/>
        </w:rPr>
        <w:fldChar w:fldCharType="end"/>
      </w:r>
    </w:p>
    <w:p w14:paraId="3B675604" w14:textId="092B0C51" w:rsidR="00E738EC" w:rsidRDefault="00E738EC">
      <w:pPr>
        <w:pStyle w:val="TDC3"/>
        <w:tabs>
          <w:tab w:val="right" w:leader="dot" w:pos="9628"/>
        </w:tabs>
        <w:rPr>
          <w:noProof/>
        </w:rPr>
      </w:pPr>
      <w:r w:rsidRPr="00721F52">
        <w:rPr>
          <w:rFonts w:ascii="Aptos" w:eastAsia="Times New Roman" w:hAnsi="Aptos"/>
          <w:b/>
          <w:noProof/>
          <w:color w:val="8D648C"/>
        </w:rPr>
        <w:t>FR-GD-011 Notificaciones operativas</w:t>
      </w:r>
      <w:r>
        <w:rPr>
          <w:noProof/>
        </w:rPr>
        <w:tab/>
      </w:r>
      <w:r>
        <w:rPr>
          <w:noProof/>
        </w:rPr>
        <w:fldChar w:fldCharType="begin"/>
      </w:r>
      <w:r>
        <w:rPr>
          <w:noProof/>
        </w:rPr>
        <w:instrText xml:space="preserve"> PAGEREF _Toc229603386 \h </w:instrText>
      </w:r>
      <w:r>
        <w:rPr>
          <w:noProof/>
        </w:rPr>
      </w:r>
      <w:r>
        <w:rPr>
          <w:noProof/>
        </w:rPr>
        <w:fldChar w:fldCharType="separate"/>
      </w:r>
      <w:r>
        <w:rPr>
          <w:noProof/>
        </w:rPr>
        <w:t>19</w:t>
      </w:r>
      <w:r>
        <w:rPr>
          <w:noProof/>
        </w:rPr>
        <w:fldChar w:fldCharType="end"/>
      </w:r>
    </w:p>
    <w:p w14:paraId="065BA4C8" w14:textId="14CF14FE" w:rsidR="00E738EC" w:rsidRDefault="00E738EC">
      <w:pPr>
        <w:pStyle w:val="TDC3"/>
        <w:tabs>
          <w:tab w:val="right" w:leader="dot" w:pos="9628"/>
        </w:tabs>
        <w:rPr>
          <w:noProof/>
        </w:rPr>
      </w:pPr>
      <w:r w:rsidRPr="00721F52">
        <w:rPr>
          <w:rFonts w:ascii="Aptos" w:eastAsia="Times New Roman" w:hAnsi="Aptos"/>
          <w:b/>
          <w:noProof/>
          <w:color w:val="8D648C"/>
        </w:rPr>
        <w:t>FR-GD-012 Dashboard operacional montado</w:t>
      </w:r>
      <w:r>
        <w:rPr>
          <w:noProof/>
        </w:rPr>
        <w:tab/>
      </w:r>
      <w:r>
        <w:rPr>
          <w:noProof/>
        </w:rPr>
        <w:fldChar w:fldCharType="begin"/>
      </w:r>
      <w:r>
        <w:rPr>
          <w:noProof/>
        </w:rPr>
        <w:instrText xml:space="preserve"> PAGEREF _Toc229603387 \h </w:instrText>
      </w:r>
      <w:r>
        <w:rPr>
          <w:noProof/>
        </w:rPr>
      </w:r>
      <w:r>
        <w:rPr>
          <w:noProof/>
        </w:rPr>
        <w:fldChar w:fldCharType="separate"/>
      </w:r>
      <w:r>
        <w:rPr>
          <w:noProof/>
        </w:rPr>
        <w:t>19</w:t>
      </w:r>
      <w:r>
        <w:rPr>
          <w:noProof/>
        </w:rPr>
        <w:fldChar w:fldCharType="end"/>
      </w:r>
    </w:p>
    <w:p w14:paraId="04CD5185" w14:textId="2D485B7F" w:rsidR="00E738EC" w:rsidRDefault="00E738EC">
      <w:pPr>
        <w:pStyle w:val="TDC3"/>
        <w:tabs>
          <w:tab w:val="right" w:leader="dot" w:pos="9628"/>
        </w:tabs>
        <w:rPr>
          <w:noProof/>
        </w:rPr>
      </w:pPr>
      <w:r w:rsidRPr="00721F52">
        <w:rPr>
          <w:rFonts w:ascii="Aptos" w:eastAsia="Times New Roman" w:hAnsi="Aptos"/>
          <w:b/>
          <w:noProof/>
          <w:color w:val="8D648C"/>
        </w:rPr>
        <w:t>FR-GD-013 Autorización y envio mediante Gmail</w:t>
      </w:r>
      <w:r>
        <w:rPr>
          <w:noProof/>
        </w:rPr>
        <w:tab/>
      </w:r>
      <w:r>
        <w:rPr>
          <w:noProof/>
        </w:rPr>
        <w:fldChar w:fldCharType="begin"/>
      </w:r>
      <w:r>
        <w:rPr>
          <w:noProof/>
        </w:rPr>
        <w:instrText xml:space="preserve"> PAGEREF _Toc229603388 \h </w:instrText>
      </w:r>
      <w:r>
        <w:rPr>
          <w:noProof/>
        </w:rPr>
      </w:r>
      <w:r>
        <w:rPr>
          <w:noProof/>
        </w:rPr>
        <w:fldChar w:fldCharType="separate"/>
      </w:r>
      <w:r>
        <w:rPr>
          <w:noProof/>
        </w:rPr>
        <w:t>19</w:t>
      </w:r>
      <w:r>
        <w:rPr>
          <w:noProof/>
        </w:rPr>
        <w:fldChar w:fldCharType="end"/>
      </w:r>
    </w:p>
    <w:p w14:paraId="53BD0C05" w14:textId="0D2EAF63" w:rsidR="00E738EC" w:rsidRDefault="00E738EC">
      <w:pPr>
        <w:pStyle w:val="TDC3"/>
        <w:tabs>
          <w:tab w:val="right" w:leader="dot" w:pos="9628"/>
        </w:tabs>
        <w:rPr>
          <w:noProof/>
        </w:rPr>
      </w:pPr>
      <w:r w:rsidRPr="00721F52">
        <w:rPr>
          <w:rFonts w:ascii="Aptos" w:eastAsia="Times New Roman" w:hAnsi="Aptos"/>
          <w:b/>
          <w:noProof/>
          <w:color w:val="8D648C"/>
        </w:rPr>
        <w:t>FR-GD-014 Firma avanzada y verificacion publica</w:t>
      </w:r>
      <w:r>
        <w:rPr>
          <w:noProof/>
        </w:rPr>
        <w:tab/>
      </w:r>
      <w:r>
        <w:rPr>
          <w:noProof/>
        </w:rPr>
        <w:fldChar w:fldCharType="begin"/>
      </w:r>
      <w:r>
        <w:rPr>
          <w:noProof/>
        </w:rPr>
        <w:instrText xml:space="preserve"> PAGEREF _Toc229603389 \h </w:instrText>
      </w:r>
      <w:r>
        <w:rPr>
          <w:noProof/>
        </w:rPr>
      </w:r>
      <w:r>
        <w:rPr>
          <w:noProof/>
        </w:rPr>
        <w:fldChar w:fldCharType="separate"/>
      </w:r>
      <w:r>
        <w:rPr>
          <w:noProof/>
        </w:rPr>
        <w:t>19</w:t>
      </w:r>
      <w:r>
        <w:rPr>
          <w:noProof/>
        </w:rPr>
        <w:fldChar w:fldCharType="end"/>
      </w:r>
    </w:p>
    <w:p w14:paraId="1682F835" w14:textId="6C51CC97" w:rsidR="00E738EC" w:rsidRDefault="00E738EC">
      <w:pPr>
        <w:pStyle w:val="TDC2"/>
        <w:tabs>
          <w:tab w:val="right" w:leader="dot" w:pos="9628"/>
        </w:tabs>
        <w:rPr>
          <w:noProof/>
        </w:rPr>
      </w:pPr>
      <w:r w:rsidRPr="00721F52">
        <w:rPr>
          <w:rFonts w:ascii="Aptos" w:eastAsia="Times New Roman" w:hAnsi="Aptos"/>
          <w:b/>
          <w:noProof/>
          <w:color w:val="325483"/>
        </w:rPr>
        <w:t>5. Flujos principales</w:t>
      </w:r>
      <w:r>
        <w:rPr>
          <w:noProof/>
        </w:rPr>
        <w:tab/>
      </w:r>
      <w:r>
        <w:rPr>
          <w:noProof/>
        </w:rPr>
        <w:fldChar w:fldCharType="begin"/>
      </w:r>
      <w:r>
        <w:rPr>
          <w:noProof/>
        </w:rPr>
        <w:instrText xml:space="preserve"> PAGEREF _Toc229603390 \h </w:instrText>
      </w:r>
      <w:r>
        <w:rPr>
          <w:noProof/>
        </w:rPr>
      </w:r>
      <w:r>
        <w:rPr>
          <w:noProof/>
        </w:rPr>
        <w:fldChar w:fldCharType="separate"/>
      </w:r>
      <w:r>
        <w:rPr>
          <w:noProof/>
        </w:rPr>
        <w:t>20</w:t>
      </w:r>
      <w:r>
        <w:rPr>
          <w:noProof/>
        </w:rPr>
        <w:fldChar w:fldCharType="end"/>
      </w:r>
    </w:p>
    <w:p w14:paraId="3978BB4F" w14:textId="640C6228" w:rsidR="00E738EC" w:rsidRDefault="00E738EC">
      <w:pPr>
        <w:pStyle w:val="TDC3"/>
        <w:tabs>
          <w:tab w:val="right" w:leader="dot" w:pos="9628"/>
        </w:tabs>
        <w:rPr>
          <w:noProof/>
        </w:rPr>
      </w:pPr>
      <w:r w:rsidRPr="00721F52">
        <w:rPr>
          <w:rFonts w:ascii="Aptos" w:eastAsia="Times New Roman" w:hAnsi="Aptos"/>
          <w:b/>
          <w:noProof/>
          <w:color w:val="8D648C"/>
        </w:rPr>
        <w:t>Flujo A - Login corporativo</w:t>
      </w:r>
      <w:r>
        <w:rPr>
          <w:noProof/>
        </w:rPr>
        <w:tab/>
      </w:r>
      <w:r>
        <w:rPr>
          <w:noProof/>
        </w:rPr>
        <w:fldChar w:fldCharType="begin"/>
      </w:r>
      <w:r>
        <w:rPr>
          <w:noProof/>
        </w:rPr>
        <w:instrText xml:space="preserve"> PAGEREF _Toc229603391 \h </w:instrText>
      </w:r>
      <w:r>
        <w:rPr>
          <w:noProof/>
        </w:rPr>
      </w:r>
      <w:r>
        <w:rPr>
          <w:noProof/>
        </w:rPr>
        <w:fldChar w:fldCharType="separate"/>
      </w:r>
      <w:r>
        <w:rPr>
          <w:noProof/>
        </w:rPr>
        <w:t>20</w:t>
      </w:r>
      <w:r>
        <w:rPr>
          <w:noProof/>
        </w:rPr>
        <w:fldChar w:fldCharType="end"/>
      </w:r>
    </w:p>
    <w:p w14:paraId="67B6860F" w14:textId="12495C4F" w:rsidR="00E738EC" w:rsidRDefault="00E738EC">
      <w:pPr>
        <w:pStyle w:val="TDC3"/>
        <w:tabs>
          <w:tab w:val="right" w:leader="dot" w:pos="9628"/>
        </w:tabs>
        <w:rPr>
          <w:noProof/>
        </w:rPr>
      </w:pPr>
      <w:r w:rsidRPr="00721F52">
        <w:rPr>
          <w:rFonts w:ascii="Aptos" w:eastAsia="Times New Roman" w:hAnsi="Aptos"/>
          <w:b/>
          <w:noProof/>
          <w:color w:val="8D648C"/>
        </w:rPr>
        <w:t>Flujo B - Revision off-hours</w:t>
      </w:r>
      <w:r>
        <w:rPr>
          <w:noProof/>
        </w:rPr>
        <w:tab/>
      </w:r>
      <w:r>
        <w:rPr>
          <w:noProof/>
        </w:rPr>
        <w:fldChar w:fldCharType="begin"/>
      </w:r>
      <w:r>
        <w:rPr>
          <w:noProof/>
        </w:rPr>
        <w:instrText xml:space="preserve"> PAGEREF _Toc229603392 \h </w:instrText>
      </w:r>
      <w:r>
        <w:rPr>
          <w:noProof/>
        </w:rPr>
      </w:r>
      <w:r>
        <w:rPr>
          <w:noProof/>
        </w:rPr>
        <w:fldChar w:fldCharType="separate"/>
      </w:r>
      <w:r>
        <w:rPr>
          <w:noProof/>
        </w:rPr>
        <w:t>20</w:t>
      </w:r>
      <w:r>
        <w:rPr>
          <w:noProof/>
        </w:rPr>
        <w:fldChar w:fldCharType="end"/>
      </w:r>
    </w:p>
    <w:p w14:paraId="6041EEC6" w14:textId="4171BD56" w:rsidR="00E738EC" w:rsidRDefault="00E738EC">
      <w:pPr>
        <w:pStyle w:val="TDC3"/>
        <w:tabs>
          <w:tab w:val="right" w:leader="dot" w:pos="9628"/>
        </w:tabs>
        <w:rPr>
          <w:noProof/>
        </w:rPr>
      </w:pPr>
      <w:r w:rsidRPr="00721F52">
        <w:rPr>
          <w:rFonts w:ascii="Aptos" w:eastAsia="Times New Roman" w:hAnsi="Aptos"/>
          <w:b/>
          <w:noProof/>
          <w:color w:val="8D648C"/>
        </w:rPr>
        <w:t>Flujo C - Preparacion y custodia documental de auditoria</w:t>
      </w:r>
      <w:r>
        <w:rPr>
          <w:noProof/>
        </w:rPr>
        <w:tab/>
      </w:r>
      <w:r>
        <w:rPr>
          <w:noProof/>
        </w:rPr>
        <w:fldChar w:fldCharType="begin"/>
      </w:r>
      <w:r>
        <w:rPr>
          <w:noProof/>
        </w:rPr>
        <w:instrText xml:space="preserve"> PAGEREF _Toc229603393 \h </w:instrText>
      </w:r>
      <w:r>
        <w:rPr>
          <w:noProof/>
        </w:rPr>
      </w:r>
      <w:r>
        <w:rPr>
          <w:noProof/>
        </w:rPr>
        <w:fldChar w:fldCharType="separate"/>
      </w:r>
      <w:r>
        <w:rPr>
          <w:noProof/>
        </w:rPr>
        <w:t>21</w:t>
      </w:r>
      <w:r>
        <w:rPr>
          <w:noProof/>
        </w:rPr>
        <w:fldChar w:fldCharType="end"/>
      </w:r>
    </w:p>
    <w:p w14:paraId="5C720F66" w14:textId="240E9CA3" w:rsidR="00E738EC" w:rsidRDefault="00E738EC">
      <w:pPr>
        <w:pStyle w:val="TDC3"/>
        <w:tabs>
          <w:tab w:val="right" w:leader="dot" w:pos="9628"/>
        </w:tabs>
        <w:rPr>
          <w:noProof/>
        </w:rPr>
      </w:pPr>
      <w:r w:rsidRPr="00721F52">
        <w:rPr>
          <w:rFonts w:ascii="Aptos" w:eastAsia="Times New Roman" w:hAnsi="Aptos"/>
          <w:b/>
          <w:noProof/>
          <w:color w:val="8D648C"/>
        </w:rPr>
        <w:t>Flujo D - Gestión documental y firma</w:t>
      </w:r>
      <w:r>
        <w:rPr>
          <w:noProof/>
        </w:rPr>
        <w:tab/>
      </w:r>
      <w:r>
        <w:rPr>
          <w:noProof/>
        </w:rPr>
        <w:fldChar w:fldCharType="begin"/>
      </w:r>
      <w:r>
        <w:rPr>
          <w:noProof/>
        </w:rPr>
        <w:instrText xml:space="preserve"> PAGEREF _Toc229603394 \h </w:instrText>
      </w:r>
      <w:r>
        <w:rPr>
          <w:noProof/>
        </w:rPr>
      </w:r>
      <w:r>
        <w:rPr>
          <w:noProof/>
        </w:rPr>
        <w:fldChar w:fldCharType="separate"/>
      </w:r>
      <w:r>
        <w:rPr>
          <w:noProof/>
        </w:rPr>
        <w:t>21</w:t>
      </w:r>
      <w:r>
        <w:rPr>
          <w:noProof/>
        </w:rPr>
        <w:fldChar w:fldCharType="end"/>
      </w:r>
    </w:p>
    <w:p w14:paraId="1EC5A45B" w14:textId="7B949F98" w:rsidR="00E738EC" w:rsidRDefault="00E738EC">
      <w:pPr>
        <w:pStyle w:val="TDC3"/>
        <w:tabs>
          <w:tab w:val="right" w:leader="dot" w:pos="9628"/>
        </w:tabs>
        <w:rPr>
          <w:noProof/>
        </w:rPr>
      </w:pPr>
      <w:r w:rsidRPr="00721F52">
        <w:rPr>
          <w:rFonts w:ascii="Aptos" w:eastAsia="Times New Roman" w:hAnsi="Aptos"/>
          <w:b/>
          <w:noProof/>
          <w:color w:val="8D648C"/>
        </w:rPr>
        <w:t>Flujo E - Notificacion y correo autenticado</w:t>
      </w:r>
      <w:r>
        <w:rPr>
          <w:noProof/>
        </w:rPr>
        <w:tab/>
      </w:r>
      <w:r>
        <w:rPr>
          <w:noProof/>
        </w:rPr>
        <w:fldChar w:fldCharType="begin"/>
      </w:r>
      <w:r>
        <w:rPr>
          <w:noProof/>
        </w:rPr>
        <w:instrText xml:space="preserve"> PAGEREF _Toc229603395 \h </w:instrText>
      </w:r>
      <w:r>
        <w:rPr>
          <w:noProof/>
        </w:rPr>
      </w:r>
      <w:r>
        <w:rPr>
          <w:noProof/>
        </w:rPr>
        <w:fldChar w:fldCharType="separate"/>
      </w:r>
      <w:r>
        <w:rPr>
          <w:noProof/>
        </w:rPr>
        <w:t>22</w:t>
      </w:r>
      <w:r>
        <w:rPr>
          <w:noProof/>
        </w:rPr>
        <w:fldChar w:fldCharType="end"/>
      </w:r>
    </w:p>
    <w:p w14:paraId="1F3F0AE8" w14:textId="25C06554" w:rsidR="00E738EC" w:rsidRDefault="00E738EC">
      <w:pPr>
        <w:pStyle w:val="TDC2"/>
        <w:tabs>
          <w:tab w:val="right" w:leader="dot" w:pos="9628"/>
        </w:tabs>
        <w:rPr>
          <w:noProof/>
        </w:rPr>
      </w:pPr>
      <w:r w:rsidRPr="00721F52">
        <w:rPr>
          <w:rFonts w:ascii="Aptos" w:eastAsia="Times New Roman" w:hAnsi="Aptos"/>
          <w:b/>
          <w:noProof/>
          <w:color w:val="325483"/>
        </w:rPr>
        <w:t>6. Conclusion</w:t>
      </w:r>
      <w:r>
        <w:rPr>
          <w:noProof/>
        </w:rPr>
        <w:tab/>
      </w:r>
      <w:r>
        <w:rPr>
          <w:noProof/>
        </w:rPr>
        <w:fldChar w:fldCharType="begin"/>
      </w:r>
      <w:r>
        <w:rPr>
          <w:noProof/>
        </w:rPr>
        <w:instrText xml:space="preserve"> PAGEREF _Toc229603396 \h </w:instrText>
      </w:r>
      <w:r>
        <w:rPr>
          <w:noProof/>
        </w:rPr>
      </w:r>
      <w:r>
        <w:rPr>
          <w:noProof/>
        </w:rPr>
        <w:fldChar w:fldCharType="separate"/>
      </w:r>
      <w:r>
        <w:rPr>
          <w:noProof/>
        </w:rPr>
        <w:t>22</w:t>
      </w:r>
      <w:r>
        <w:rPr>
          <w:noProof/>
        </w:rPr>
        <w:fldChar w:fldCharType="end"/>
      </w:r>
    </w:p>
    <w:p w14:paraId="50922392" w14:textId="428D1DC2"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DDS - AREA 01 GOBIERNO, SEGURIDAD, CUMPLIMIENTO Y GESTION DOCUMENTAL</w:t>
      </w:r>
      <w:r>
        <w:rPr>
          <w:noProof/>
        </w:rPr>
        <w:tab/>
      </w:r>
      <w:r>
        <w:rPr>
          <w:noProof/>
        </w:rPr>
        <w:fldChar w:fldCharType="begin"/>
      </w:r>
      <w:r>
        <w:rPr>
          <w:noProof/>
        </w:rPr>
        <w:instrText xml:space="preserve"> PAGEREF _Toc229603397 \h </w:instrText>
      </w:r>
      <w:r>
        <w:rPr>
          <w:noProof/>
        </w:rPr>
      </w:r>
      <w:r>
        <w:rPr>
          <w:noProof/>
        </w:rPr>
        <w:fldChar w:fldCharType="separate"/>
      </w:r>
      <w:r>
        <w:rPr>
          <w:noProof/>
        </w:rPr>
        <w:t>22</w:t>
      </w:r>
      <w:r>
        <w:rPr>
          <w:noProof/>
        </w:rPr>
        <w:fldChar w:fldCharType="end"/>
      </w:r>
    </w:p>
    <w:p w14:paraId="116B8836" w14:textId="4470D785"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_Toc229603398 \h </w:instrText>
      </w:r>
      <w:r>
        <w:rPr>
          <w:noProof/>
        </w:rPr>
      </w:r>
      <w:r>
        <w:rPr>
          <w:noProof/>
        </w:rPr>
        <w:fldChar w:fldCharType="separate"/>
      </w:r>
      <w:r>
        <w:rPr>
          <w:noProof/>
        </w:rPr>
        <w:t>22</w:t>
      </w:r>
      <w:r>
        <w:rPr>
          <w:noProof/>
        </w:rPr>
        <w:fldChar w:fldCharType="end"/>
      </w:r>
    </w:p>
    <w:p w14:paraId="65552FDE" w14:textId="48F95BF4" w:rsidR="00E738EC" w:rsidRDefault="00E738EC">
      <w:pPr>
        <w:pStyle w:val="TDC2"/>
        <w:tabs>
          <w:tab w:val="right" w:leader="dot" w:pos="9628"/>
        </w:tabs>
        <w:rPr>
          <w:noProof/>
        </w:rPr>
      </w:pPr>
      <w:r w:rsidRPr="00721F52">
        <w:rPr>
          <w:rFonts w:ascii="Aptos" w:eastAsia="Times New Roman" w:hAnsi="Aptos"/>
          <w:b/>
          <w:noProof/>
          <w:color w:val="325483"/>
        </w:rPr>
        <w:t>2. Objetivo</w:t>
      </w:r>
      <w:r>
        <w:rPr>
          <w:noProof/>
        </w:rPr>
        <w:tab/>
      </w:r>
      <w:r>
        <w:rPr>
          <w:noProof/>
        </w:rPr>
        <w:fldChar w:fldCharType="begin"/>
      </w:r>
      <w:r>
        <w:rPr>
          <w:noProof/>
        </w:rPr>
        <w:instrText xml:space="preserve"> PAGEREF _Toc229603399 \h </w:instrText>
      </w:r>
      <w:r>
        <w:rPr>
          <w:noProof/>
        </w:rPr>
      </w:r>
      <w:r>
        <w:rPr>
          <w:noProof/>
        </w:rPr>
        <w:fldChar w:fldCharType="separate"/>
      </w:r>
      <w:r>
        <w:rPr>
          <w:noProof/>
        </w:rPr>
        <w:t>22</w:t>
      </w:r>
      <w:r>
        <w:rPr>
          <w:noProof/>
        </w:rPr>
        <w:fldChar w:fldCharType="end"/>
      </w:r>
    </w:p>
    <w:p w14:paraId="101A56F4" w14:textId="18B82D06" w:rsidR="00E738EC" w:rsidRDefault="00E738EC">
      <w:pPr>
        <w:pStyle w:val="TDC2"/>
        <w:tabs>
          <w:tab w:val="right" w:leader="dot" w:pos="9628"/>
        </w:tabs>
        <w:rPr>
          <w:noProof/>
        </w:rPr>
      </w:pPr>
      <w:r w:rsidRPr="00721F52">
        <w:rPr>
          <w:rFonts w:ascii="Aptos" w:eastAsia="Times New Roman" w:hAnsi="Aptos"/>
          <w:b/>
          <w:noProof/>
          <w:color w:val="325483"/>
        </w:rPr>
        <w:t>3. Arquitectura del área</w:t>
      </w:r>
      <w:r>
        <w:rPr>
          <w:noProof/>
        </w:rPr>
        <w:tab/>
      </w:r>
      <w:r>
        <w:rPr>
          <w:noProof/>
        </w:rPr>
        <w:fldChar w:fldCharType="begin"/>
      </w:r>
      <w:r>
        <w:rPr>
          <w:noProof/>
        </w:rPr>
        <w:instrText xml:space="preserve"> PAGEREF _Toc229603400 \h </w:instrText>
      </w:r>
      <w:r>
        <w:rPr>
          <w:noProof/>
        </w:rPr>
      </w:r>
      <w:r>
        <w:rPr>
          <w:noProof/>
        </w:rPr>
        <w:fldChar w:fldCharType="separate"/>
      </w:r>
      <w:r>
        <w:rPr>
          <w:noProof/>
        </w:rPr>
        <w:t>22</w:t>
      </w:r>
      <w:r>
        <w:rPr>
          <w:noProof/>
        </w:rPr>
        <w:fldChar w:fldCharType="end"/>
      </w:r>
    </w:p>
    <w:p w14:paraId="5D86996B" w14:textId="6C585DE5" w:rsidR="00E738EC" w:rsidRDefault="00E738EC">
      <w:pPr>
        <w:pStyle w:val="TDC3"/>
        <w:tabs>
          <w:tab w:val="right" w:leader="dot" w:pos="9628"/>
        </w:tabs>
        <w:rPr>
          <w:noProof/>
        </w:rPr>
      </w:pPr>
      <w:r w:rsidRPr="00721F52">
        <w:rPr>
          <w:rFonts w:ascii="Aptos" w:eastAsia="Times New Roman" w:hAnsi="Aptos"/>
          <w:b/>
          <w:noProof/>
          <w:color w:val="8D648C"/>
        </w:rPr>
        <w:t>3.1 Capas</w:t>
      </w:r>
      <w:r>
        <w:rPr>
          <w:noProof/>
        </w:rPr>
        <w:tab/>
      </w:r>
      <w:r>
        <w:rPr>
          <w:noProof/>
        </w:rPr>
        <w:fldChar w:fldCharType="begin"/>
      </w:r>
      <w:r>
        <w:rPr>
          <w:noProof/>
        </w:rPr>
        <w:instrText xml:space="preserve"> PAGEREF _Toc229603401 \h </w:instrText>
      </w:r>
      <w:r>
        <w:rPr>
          <w:noProof/>
        </w:rPr>
      </w:r>
      <w:r>
        <w:rPr>
          <w:noProof/>
        </w:rPr>
        <w:fldChar w:fldCharType="separate"/>
      </w:r>
      <w:r>
        <w:rPr>
          <w:noProof/>
        </w:rPr>
        <w:t>22</w:t>
      </w:r>
      <w:r>
        <w:rPr>
          <w:noProof/>
        </w:rPr>
        <w:fldChar w:fldCharType="end"/>
      </w:r>
    </w:p>
    <w:p w14:paraId="0FB8825A" w14:textId="2F1ACBF2" w:rsidR="00E738EC" w:rsidRDefault="00E738EC">
      <w:pPr>
        <w:pStyle w:val="TDC3"/>
        <w:tabs>
          <w:tab w:val="right" w:leader="dot" w:pos="9628"/>
        </w:tabs>
        <w:rPr>
          <w:noProof/>
        </w:rPr>
      </w:pPr>
      <w:r w:rsidRPr="00721F52">
        <w:rPr>
          <w:rFonts w:ascii="Aptos" w:eastAsia="Times New Roman" w:hAnsi="Aptos"/>
          <w:b/>
          <w:noProof/>
          <w:color w:val="8D648C"/>
        </w:rPr>
        <w:t>3.2 Ruteo y seguridad global</w:t>
      </w:r>
      <w:r>
        <w:rPr>
          <w:noProof/>
        </w:rPr>
        <w:tab/>
      </w:r>
      <w:r>
        <w:rPr>
          <w:noProof/>
        </w:rPr>
        <w:fldChar w:fldCharType="begin"/>
      </w:r>
      <w:r>
        <w:rPr>
          <w:noProof/>
        </w:rPr>
        <w:instrText xml:space="preserve"> PAGEREF _Toc229603402 \h </w:instrText>
      </w:r>
      <w:r>
        <w:rPr>
          <w:noProof/>
        </w:rPr>
      </w:r>
      <w:r>
        <w:rPr>
          <w:noProof/>
        </w:rPr>
        <w:fldChar w:fldCharType="separate"/>
      </w:r>
      <w:r>
        <w:rPr>
          <w:noProof/>
        </w:rPr>
        <w:t>23</w:t>
      </w:r>
      <w:r>
        <w:rPr>
          <w:noProof/>
        </w:rPr>
        <w:fldChar w:fldCharType="end"/>
      </w:r>
    </w:p>
    <w:p w14:paraId="346D806D" w14:textId="7B5236A8" w:rsidR="00E738EC" w:rsidRDefault="00E738EC">
      <w:pPr>
        <w:pStyle w:val="TDC2"/>
        <w:tabs>
          <w:tab w:val="right" w:leader="dot" w:pos="9628"/>
        </w:tabs>
        <w:rPr>
          <w:noProof/>
        </w:rPr>
      </w:pPr>
      <w:r w:rsidRPr="00721F52">
        <w:rPr>
          <w:rFonts w:ascii="Aptos" w:eastAsia="Times New Roman" w:hAnsi="Aptos"/>
          <w:b/>
          <w:noProof/>
          <w:color w:val="325483"/>
        </w:rPr>
        <w:t>4. Integraciones del área</w:t>
      </w:r>
      <w:r>
        <w:rPr>
          <w:noProof/>
        </w:rPr>
        <w:tab/>
      </w:r>
      <w:r>
        <w:rPr>
          <w:noProof/>
        </w:rPr>
        <w:fldChar w:fldCharType="begin"/>
      </w:r>
      <w:r>
        <w:rPr>
          <w:noProof/>
        </w:rPr>
        <w:instrText xml:space="preserve"> PAGEREF _Toc229603403 \h </w:instrText>
      </w:r>
      <w:r>
        <w:rPr>
          <w:noProof/>
        </w:rPr>
      </w:r>
      <w:r>
        <w:rPr>
          <w:noProof/>
        </w:rPr>
        <w:fldChar w:fldCharType="separate"/>
      </w:r>
      <w:r>
        <w:rPr>
          <w:noProof/>
        </w:rPr>
        <w:t>23</w:t>
      </w:r>
      <w:r>
        <w:rPr>
          <w:noProof/>
        </w:rPr>
        <w:fldChar w:fldCharType="end"/>
      </w:r>
    </w:p>
    <w:p w14:paraId="67E4A53F" w14:textId="73909D28" w:rsidR="00E738EC" w:rsidRDefault="00E738EC">
      <w:pPr>
        <w:pStyle w:val="TDC3"/>
        <w:tabs>
          <w:tab w:val="right" w:leader="dot" w:pos="9628"/>
        </w:tabs>
        <w:rPr>
          <w:noProof/>
        </w:rPr>
      </w:pPr>
      <w:r w:rsidRPr="00721F52">
        <w:rPr>
          <w:rFonts w:ascii="Aptos" w:eastAsia="Times New Roman" w:hAnsi="Aptos"/>
          <w:b/>
          <w:noProof/>
          <w:color w:val="8D648C"/>
        </w:rPr>
        <w:t>4.1 Delimitacion frente a respaldo de base de datos</w:t>
      </w:r>
      <w:r>
        <w:rPr>
          <w:noProof/>
        </w:rPr>
        <w:tab/>
      </w:r>
      <w:r>
        <w:rPr>
          <w:noProof/>
        </w:rPr>
        <w:fldChar w:fldCharType="begin"/>
      </w:r>
      <w:r>
        <w:rPr>
          <w:noProof/>
        </w:rPr>
        <w:instrText xml:space="preserve"> PAGEREF _Toc229603404 \h </w:instrText>
      </w:r>
      <w:r>
        <w:rPr>
          <w:noProof/>
        </w:rPr>
      </w:r>
      <w:r>
        <w:rPr>
          <w:noProof/>
        </w:rPr>
        <w:fldChar w:fldCharType="separate"/>
      </w:r>
      <w:r>
        <w:rPr>
          <w:noProof/>
        </w:rPr>
        <w:t>23</w:t>
      </w:r>
      <w:r>
        <w:rPr>
          <w:noProof/>
        </w:rPr>
        <w:fldChar w:fldCharType="end"/>
      </w:r>
    </w:p>
    <w:p w14:paraId="49A43EF3" w14:textId="655A3313" w:rsidR="00E738EC" w:rsidRDefault="00E738EC">
      <w:pPr>
        <w:pStyle w:val="TDC2"/>
        <w:tabs>
          <w:tab w:val="right" w:leader="dot" w:pos="9628"/>
        </w:tabs>
        <w:rPr>
          <w:noProof/>
        </w:rPr>
      </w:pPr>
      <w:r w:rsidRPr="00721F52">
        <w:rPr>
          <w:rFonts w:ascii="Aptos" w:eastAsia="Times New Roman" w:hAnsi="Aptos"/>
          <w:b/>
          <w:noProof/>
          <w:color w:val="325483"/>
        </w:rPr>
        <w:t>5. Diseño por módulo</w:t>
      </w:r>
      <w:r>
        <w:rPr>
          <w:noProof/>
        </w:rPr>
        <w:tab/>
      </w:r>
      <w:r>
        <w:rPr>
          <w:noProof/>
        </w:rPr>
        <w:fldChar w:fldCharType="begin"/>
      </w:r>
      <w:r>
        <w:rPr>
          <w:noProof/>
        </w:rPr>
        <w:instrText xml:space="preserve"> PAGEREF _Toc229603405 \h </w:instrText>
      </w:r>
      <w:r>
        <w:rPr>
          <w:noProof/>
        </w:rPr>
      </w:r>
      <w:r>
        <w:rPr>
          <w:noProof/>
        </w:rPr>
        <w:fldChar w:fldCharType="separate"/>
      </w:r>
      <w:r>
        <w:rPr>
          <w:noProof/>
        </w:rPr>
        <w:t>23</w:t>
      </w:r>
      <w:r>
        <w:rPr>
          <w:noProof/>
        </w:rPr>
        <w:fldChar w:fldCharType="end"/>
      </w:r>
    </w:p>
    <w:p w14:paraId="3D0FBAAF" w14:textId="0056F672" w:rsidR="00E738EC" w:rsidRDefault="00E738EC">
      <w:pPr>
        <w:pStyle w:val="TDC3"/>
        <w:tabs>
          <w:tab w:val="right" w:leader="dot" w:pos="9628"/>
        </w:tabs>
        <w:rPr>
          <w:noProof/>
        </w:rPr>
      </w:pPr>
      <w:r w:rsidRPr="00721F52">
        <w:rPr>
          <w:rFonts w:ascii="Aptos" w:eastAsia="Times New Roman" w:hAnsi="Aptos"/>
          <w:b/>
          <w:noProof/>
          <w:color w:val="8D648C"/>
        </w:rPr>
        <w:t>auth</w:t>
      </w:r>
      <w:r>
        <w:rPr>
          <w:noProof/>
        </w:rPr>
        <w:tab/>
      </w:r>
      <w:r>
        <w:rPr>
          <w:noProof/>
        </w:rPr>
        <w:fldChar w:fldCharType="begin"/>
      </w:r>
      <w:r>
        <w:rPr>
          <w:noProof/>
        </w:rPr>
        <w:instrText xml:space="preserve"> PAGEREF _Toc229603406 \h </w:instrText>
      </w:r>
      <w:r>
        <w:rPr>
          <w:noProof/>
        </w:rPr>
      </w:r>
      <w:r>
        <w:rPr>
          <w:noProof/>
        </w:rPr>
        <w:fldChar w:fldCharType="separate"/>
      </w:r>
      <w:r>
        <w:rPr>
          <w:noProof/>
        </w:rPr>
        <w:t>23</w:t>
      </w:r>
      <w:r>
        <w:rPr>
          <w:noProof/>
        </w:rPr>
        <w:fldChar w:fldCharType="end"/>
      </w:r>
    </w:p>
    <w:p w14:paraId="1F798D37" w14:textId="60FABCFE" w:rsidR="00E738EC" w:rsidRDefault="00E738EC">
      <w:pPr>
        <w:pStyle w:val="TDC3"/>
        <w:tabs>
          <w:tab w:val="right" w:leader="dot" w:pos="9628"/>
        </w:tabs>
        <w:rPr>
          <w:noProof/>
        </w:rPr>
      </w:pPr>
      <w:r w:rsidRPr="00721F52">
        <w:rPr>
          <w:rFonts w:ascii="Aptos" w:eastAsia="Times New Roman" w:hAnsi="Aptos"/>
          <w:b/>
          <w:noProof/>
          <w:color w:val="8D648C"/>
        </w:rPr>
        <w:t>security</w:t>
      </w:r>
      <w:r>
        <w:rPr>
          <w:noProof/>
        </w:rPr>
        <w:tab/>
      </w:r>
      <w:r>
        <w:rPr>
          <w:noProof/>
        </w:rPr>
        <w:fldChar w:fldCharType="begin"/>
      </w:r>
      <w:r>
        <w:rPr>
          <w:noProof/>
        </w:rPr>
        <w:instrText xml:space="preserve"> PAGEREF _Toc229603407 \h </w:instrText>
      </w:r>
      <w:r>
        <w:rPr>
          <w:noProof/>
        </w:rPr>
      </w:r>
      <w:r>
        <w:rPr>
          <w:noProof/>
        </w:rPr>
        <w:fldChar w:fldCharType="separate"/>
      </w:r>
      <w:r>
        <w:rPr>
          <w:noProof/>
        </w:rPr>
        <w:t>23</w:t>
      </w:r>
      <w:r>
        <w:rPr>
          <w:noProof/>
        </w:rPr>
        <w:fldChar w:fldCharType="end"/>
      </w:r>
    </w:p>
    <w:p w14:paraId="152B2EF4" w14:textId="1520383B" w:rsidR="00E738EC" w:rsidRDefault="00E738EC">
      <w:pPr>
        <w:pStyle w:val="TDC3"/>
        <w:tabs>
          <w:tab w:val="right" w:leader="dot" w:pos="9628"/>
        </w:tabs>
        <w:rPr>
          <w:noProof/>
        </w:rPr>
      </w:pPr>
      <w:r w:rsidRPr="00721F52">
        <w:rPr>
          <w:rFonts w:ascii="Aptos" w:eastAsia="Times New Roman" w:hAnsi="Aptos"/>
          <w:b/>
          <w:noProof/>
          <w:color w:val="8D648C"/>
        </w:rPr>
        <w:t>auditoria</w:t>
      </w:r>
      <w:r>
        <w:rPr>
          <w:noProof/>
        </w:rPr>
        <w:tab/>
      </w:r>
      <w:r>
        <w:rPr>
          <w:noProof/>
        </w:rPr>
        <w:fldChar w:fldCharType="begin"/>
      </w:r>
      <w:r>
        <w:rPr>
          <w:noProof/>
        </w:rPr>
        <w:instrText xml:space="preserve"> PAGEREF _Toc229603408 \h </w:instrText>
      </w:r>
      <w:r>
        <w:rPr>
          <w:noProof/>
        </w:rPr>
      </w:r>
      <w:r>
        <w:rPr>
          <w:noProof/>
        </w:rPr>
        <w:fldChar w:fldCharType="separate"/>
      </w:r>
      <w:r>
        <w:rPr>
          <w:noProof/>
        </w:rPr>
        <w:t>23</w:t>
      </w:r>
      <w:r>
        <w:rPr>
          <w:noProof/>
        </w:rPr>
        <w:fldChar w:fldCharType="end"/>
      </w:r>
    </w:p>
    <w:p w14:paraId="34B5146B" w14:textId="4CE92D64" w:rsidR="00E738EC" w:rsidRDefault="00E738EC">
      <w:pPr>
        <w:pStyle w:val="TDC3"/>
        <w:tabs>
          <w:tab w:val="right" w:leader="dot" w:pos="9628"/>
        </w:tabs>
        <w:rPr>
          <w:noProof/>
        </w:rPr>
      </w:pPr>
      <w:r w:rsidRPr="00721F52">
        <w:rPr>
          <w:rFonts w:ascii="Aptos" w:eastAsia="Times New Roman" w:hAnsi="Aptos"/>
          <w:b/>
          <w:noProof/>
          <w:color w:val="8D648C"/>
        </w:rPr>
        <w:t>audit-prep</w:t>
      </w:r>
      <w:r>
        <w:rPr>
          <w:noProof/>
        </w:rPr>
        <w:tab/>
      </w:r>
      <w:r>
        <w:rPr>
          <w:noProof/>
        </w:rPr>
        <w:fldChar w:fldCharType="begin"/>
      </w:r>
      <w:r>
        <w:rPr>
          <w:noProof/>
        </w:rPr>
        <w:instrText xml:space="preserve"> PAGEREF _Toc229603409 \h </w:instrText>
      </w:r>
      <w:r>
        <w:rPr>
          <w:noProof/>
        </w:rPr>
      </w:r>
      <w:r>
        <w:rPr>
          <w:noProof/>
        </w:rPr>
        <w:fldChar w:fldCharType="separate"/>
      </w:r>
      <w:r>
        <w:rPr>
          <w:noProof/>
        </w:rPr>
        <w:t>23</w:t>
      </w:r>
      <w:r>
        <w:rPr>
          <w:noProof/>
        </w:rPr>
        <w:fldChar w:fldCharType="end"/>
      </w:r>
    </w:p>
    <w:p w14:paraId="21DD152E" w14:textId="35915025" w:rsidR="00E738EC" w:rsidRDefault="00E738EC">
      <w:pPr>
        <w:pStyle w:val="TDC3"/>
        <w:tabs>
          <w:tab w:val="right" w:leader="dot" w:pos="9628"/>
        </w:tabs>
        <w:rPr>
          <w:noProof/>
        </w:rPr>
      </w:pPr>
      <w:r w:rsidRPr="00721F52">
        <w:rPr>
          <w:rFonts w:ascii="Aptos" w:eastAsia="Times New Roman" w:hAnsi="Aptos"/>
          <w:b/>
          <w:noProof/>
          <w:color w:val="8D648C"/>
        </w:rPr>
        <w:t>approvals</w:t>
      </w:r>
      <w:r>
        <w:rPr>
          <w:noProof/>
        </w:rPr>
        <w:tab/>
      </w:r>
      <w:r>
        <w:rPr>
          <w:noProof/>
        </w:rPr>
        <w:fldChar w:fldCharType="begin"/>
      </w:r>
      <w:r>
        <w:rPr>
          <w:noProof/>
        </w:rPr>
        <w:instrText xml:space="preserve"> PAGEREF _Toc229603410 \h </w:instrText>
      </w:r>
      <w:r>
        <w:rPr>
          <w:noProof/>
        </w:rPr>
      </w:r>
      <w:r>
        <w:rPr>
          <w:noProof/>
        </w:rPr>
        <w:fldChar w:fldCharType="separate"/>
      </w:r>
      <w:r>
        <w:rPr>
          <w:noProof/>
        </w:rPr>
        <w:t>24</w:t>
      </w:r>
      <w:r>
        <w:rPr>
          <w:noProof/>
        </w:rPr>
        <w:fldChar w:fldCharType="end"/>
      </w:r>
    </w:p>
    <w:p w14:paraId="3982440D" w14:textId="2EE42B42" w:rsidR="00E738EC" w:rsidRDefault="00E738EC">
      <w:pPr>
        <w:pStyle w:val="TDC3"/>
        <w:tabs>
          <w:tab w:val="right" w:leader="dot" w:pos="9628"/>
        </w:tabs>
        <w:rPr>
          <w:noProof/>
        </w:rPr>
      </w:pPr>
      <w:r w:rsidRPr="00721F52">
        <w:rPr>
          <w:rFonts w:ascii="Aptos" w:eastAsia="Times New Roman" w:hAnsi="Aptos"/>
          <w:b/>
          <w:noProof/>
          <w:color w:val="8D648C"/>
        </w:rPr>
        <w:t>management</w:t>
      </w:r>
      <w:r>
        <w:rPr>
          <w:noProof/>
        </w:rPr>
        <w:tab/>
      </w:r>
      <w:r>
        <w:rPr>
          <w:noProof/>
        </w:rPr>
        <w:fldChar w:fldCharType="begin"/>
      </w:r>
      <w:r>
        <w:rPr>
          <w:noProof/>
        </w:rPr>
        <w:instrText xml:space="preserve"> PAGEREF _Toc229603411 \h </w:instrText>
      </w:r>
      <w:r>
        <w:rPr>
          <w:noProof/>
        </w:rPr>
      </w:r>
      <w:r>
        <w:rPr>
          <w:noProof/>
        </w:rPr>
        <w:fldChar w:fldCharType="separate"/>
      </w:r>
      <w:r>
        <w:rPr>
          <w:noProof/>
        </w:rPr>
        <w:t>24</w:t>
      </w:r>
      <w:r>
        <w:rPr>
          <w:noProof/>
        </w:rPr>
        <w:fldChar w:fldCharType="end"/>
      </w:r>
    </w:p>
    <w:p w14:paraId="5579855B" w14:textId="29CF4D37" w:rsidR="00E738EC" w:rsidRDefault="00E738EC">
      <w:pPr>
        <w:pStyle w:val="TDC3"/>
        <w:tabs>
          <w:tab w:val="right" w:leader="dot" w:pos="9628"/>
        </w:tabs>
        <w:rPr>
          <w:noProof/>
        </w:rPr>
      </w:pPr>
      <w:r w:rsidRPr="00721F52">
        <w:rPr>
          <w:rFonts w:ascii="Aptos" w:eastAsia="Times New Roman" w:hAnsi="Aptos"/>
          <w:b/>
          <w:noProof/>
          <w:color w:val="8D648C"/>
        </w:rPr>
        <w:t>documents</w:t>
      </w:r>
      <w:r>
        <w:rPr>
          <w:noProof/>
        </w:rPr>
        <w:tab/>
      </w:r>
      <w:r>
        <w:rPr>
          <w:noProof/>
        </w:rPr>
        <w:fldChar w:fldCharType="begin"/>
      </w:r>
      <w:r>
        <w:rPr>
          <w:noProof/>
        </w:rPr>
        <w:instrText xml:space="preserve"> PAGEREF _Toc229603412 \h </w:instrText>
      </w:r>
      <w:r>
        <w:rPr>
          <w:noProof/>
        </w:rPr>
      </w:r>
      <w:r>
        <w:rPr>
          <w:noProof/>
        </w:rPr>
        <w:fldChar w:fldCharType="separate"/>
      </w:r>
      <w:r>
        <w:rPr>
          <w:noProof/>
        </w:rPr>
        <w:t>24</w:t>
      </w:r>
      <w:r>
        <w:rPr>
          <w:noProof/>
        </w:rPr>
        <w:fldChar w:fldCharType="end"/>
      </w:r>
    </w:p>
    <w:p w14:paraId="31FDDDB5" w14:textId="637DAC40" w:rsidR="00E738EC" w:rsidRDefault="00E738EC">
      <w:pPr>
        <w:pStyle w:val="TDC3"/>
        <w:tabs>
          <w:tab w:val="right" w:leader="dot" w:pos="9628"/>
        </w:tabs>
        <w:rPr>
          <w:noProof/>
        </w:rPr>
      </w:pPr>
      <w:r w:rsidRPr="00721F52">
        <w:rPr>
          <w:rFonts w:ascii="Aptos" w:eastAsia="Times New Roman" w:hAnsi="Aptos"/>
          <w:b/>
          <w:noProof/>
          <w:color w:val="8D648C"/>
        </w:rPr>
        <w:t>files</w:t>
      </w:r>
      <w:r>
        <w:rPr>
          <w:noProof/>
        </w:rPr>
        <w:tab/>
      </w:r>
      <w:r>
        <w:rPr>
          <w:noProof/>
        </w:rPr>
        <w:fldChar w:fldCharType="begin"/>
      </w:r>
      <w:r>
        <w:rPr>
          <w:noProof/>
        </w:rPr>
        <w:instrText xml:space="preserve"> PAGEREF _Toc229603413 \h </w:instrText>
      </w:r>
      <w:r>
        <w:rPr>
          <w:noProof/>
        </w:rPr>
      </w:r>
      <w:r>
        <w:rPr>
          <w:noProof/>
        </w:rPr>
        <w:fldChar w:fldCharType="separate"/>
      </w:r>
      <w:r>
        <w:rPr>
          <w:noProof/>
        </w:rPr>
        <w:t>24</w:t>
      </w:r>
      <w:r>
        <w:rPr>
          <w:noProof/>
        </w:rPr>
        <w:fldChar w:fldCharType="end"/>
      </w:r>
    </w:p>
    <w:p w14:paraId="732F46F0" w14:textId="030C815B" w:rsidR="00E738EC" w:rsidRDefault="00E738EC">
      <w:pPr>
        <w:pStyle w:val="TDC3"/>
        <w:tabs>
          <w:tab w:val="right" w:leader="dot" w:pos="9628"/>
        </w:tabs>
        <w:rPr>
          <w:noProof/>
        </w:rPr>
      </w:pPr>
      <w:r w:rsidRPr="00721F52">
        <w:rPr>
          <w:rFonts w:ascii="Aptos" w:eastAsia="Times New Roman" w:hAnsi="Aptos"/>
          <w:b/>
          <w:noProof/>
          <w:color w:val="8D648C"/>
        </w:rPr>
        <w:t>notifications</w:t>
      </w:r>
      <w:r>
        <w:rPr>
          <w:noProof/>
        </w:rPr>
        <w:tab/>
      </w:r>
      <w:r>
        <w:rPr>
          <w:noProof/>
        </w:rPr>
        <w:fldChar w:fldCharType="begin"/>
      </w:r>
      <w:r>
        <w:rPr>
          <w:noProof/>
        </w:rPr>
        <w:instrText xml:space="preserve"> PAGEREF _Toc229603414 \h </w:instrText>
      </w:r>
      <w:r>
        <w:rPr>
          <w:noProof/>
        </w:rPr>
      </w:r>
      <w:r>
        <w:rPr>
          <w:noProof/>
        </w:rPr>
        <w:fldChar w:fldCharType="separate"/>
      </w:r>
      <w:r>
        <w:rPr>
          <w:noProof/>
        </w:rPr>
        <w:t>24</w:t>
      </w:r>
      <w:r>
        <w:rPr>
          <w:noProof/>
        </w:rPr>
        <w:fldChar w:fldCharType="end"/>
      </w:r>
    </w:p>
    <w:p w14:paraId="77C14B63" w14:textId="3B84E072" w:rsidR="00E738EC" w:rsidRDefault="00E738EC">
      <w:pPr>
        <w:pStyle w:val="TDC3"/>
        <w:tabs>
          <w:tab w:val="right" w:leader="dot" w:pos="9628"/>
        </w:tabs>
        <w:rPr>
          <w:noProof/>
        </w:rPr>
      </w:pPr>
      <w:r w:rsidRPr="00721F52">
        <w:rPr>
          <w:rFonts w:ascii="Aptos" w:eastAsia="Times New Roman" w:hAnsi="Aptos"/>
          <w:b/>
          <w:noProof/>
          <w:color w:val="8D648C"/>
        </w:rPr>
        <w:t>dashboard</w:t>
      </w:r>
      <w:r>
        <w:rPr>
          <w:noProof/>
        </w:rPr>
        <w:tab/>
      </w:r>
      <w:r>
        <w:rPr>
          <w:noProof/>
        </w:rPr>
        <w:fldChar w:fldCharType="begin"/>
      </w:r>
      <w:r>
        <w:rPr>
          <w:noProof/>
        </w:rPr>
        <w:instrText xml:space="preserve"> PAGEREF _Toc229603415 \h </w:instrText>
      </w:r>
      <w:r>
        <w:rPr>
          <w:noProof/>
        </w:rPr>
      </w:r>
      <w:r>
        <w:rPr>
          <w:noProof/>
        </w:rPr>
        <w:fldChar w:fldCharType="separate"/>
      </w:r>
      <w:r>
        <w:rPr>
          <w:noProof/>
        </w:rPr>
        <w:t>24</w:t>
      </w:r>
      <w:r>
        <w:rPr>
          <w:noProof/>
        </w:rPr>
        <w:fldChar w:fldCharType="end"/>
      </w:r>
    </w:p>
    <w:p w14:paraId="4D760BE0" w14:textId="58C5BD92" w:rsidR="00E738EC" w:rsidRDefault="00E738EC">
      <w:pPr>
        <w:pStyle w:val="TDC3"/>
        <w:tabs>
          <w:tab w:val="right" w:leader="dot" w:pos="9628"/>
        </w:tabs>
        <w:rPr>
          <w:noProof/>
        </w:rPr>
      </w:pPr>
      <w:r w:rsidRPr="00721F52">
        <w:rPr>
          <w:rFonts w:ascii="Aptos" w:eastAsia="Times New Roman" w:hAnsi="Aptos"/>
          <w:b/>
          <w:noProof/>
          <w:color w:val="8D648C"/>
        </w:rPr>
        <w:t>gmail</w:t>
      </w:r>
      <w:r>
        <w:rPr>
          <w:noProof/>
        </w:rPr>
        <w:tab/>
      </w:r>
      <w:r>
        <w:rPr>
          <w:noProof/>
        </w:rPr>
        <w:fldChar w:fldCharType="begin"/>
      </w:r>
      <w:r>
        <w:rPr>
          <w:noProof/>
        </w:rPr>
        <w:instrText xml:space="preserve"> PAGEREF _Toc229603416 \h </w:instrText>
      </w:r>
      <w:r>
        <w:rPr>
          <w:noProof/>
        </w:rPr>
      </w:r>
      <w:r>
        <w:rPr>
          <w:noProof/>
        </w:rPr>
        <w:fldChar w:fldCharType="separate"/>
      </w:r>
      <w:r>
        <w:rPr>
          <w:noProof/>
        </w:rPr>
        <w:t>24</w:t>
      </w:r>
      <w:r>
        <w:rPr>
          <w:noProof/>
        </w:rPr>
        <w:fldChar w:fldCharType="end"/>
      </w:r>
    </w:p>
    <w:p w14:paraId="44B27468" w14:textId="54F854F5" w:rsidR="00E738EC" w:rsidRDefault="00E738EC">
      <w:pPr>
        <w:pStyle w:val="TDC3"/>
        <w:tabs>
          <w:tab w:val="right" w:leader="dot" w:pos="9628"/>
        </w:tabs>
        <w:rPr>
          <w:noProof/>
        </w:rPr>
      </w:pPr>
      <w:r w:rsidRPr="00721F52">
        <w:rPr>
          <w:rFonts w:ascii="Aptos" w:eastAsia="Times New Roman" w:hAnsi="Aptos"/>
          <w:b/>
          <w:noProof/>
          <w:color w:val="8D648C"/>
        </w:rPr>
        <w:t>signature</w:t>
      </w:r>
      <w:r>
        <w:rPr>
          <w:noProof/>
        </w:rPr>
        <w:tab/>
      </w:r>
      <w:r>
        <w:rPr>
          <w:noProof/>
        </w:rPr>
        <w:fldChar w:fldCharType="begin"/>
      </w:r>
      <w:r>
        <w:rPr>
          <w:noProof/>
        </w:rPr>
        <w:instrText xml:space="preserve"> PAGEREF _Toc229603417 \h </w:instrText>
      </w:r>
      <w:r>
        <w:rPr>
          <w:noProof/>
        </w:rPr>
      </w:r>
      <w:r>
        <w:rPr>
          <w:noProof/>
        </w:rPr>
        <w:fldChar w:fldCharType="separate"/>
      </w:r>
      <w:r>
        <w:rPr>
          <w:noProof/>
        </w:rPr>
        <w:t>24</w:t>
      </w:r>
      <w:r>
        <w:rPr>
          <w:noProof/>
        </w:rPr>
        <w:fldChar w:fldCharType="end"/>
      </w:r>
    </w:p>
    <w:p w14:paraId="0D288011" w14:textId="0FF13B21" w:rsidR="00E738EC" w:rsidRDefault="00E738EC">
      <w:pPr>
        <w:pStyle w:val="TDC2"/>
        <w:tabs>
          <w:tab w:val="right" w:leader="dot" w:pos="9628"/>
        </w:tabs>
        <w:rPr>
          <w:noProof/>
        </w:rPr>
      </w:pPr>
      <w:r w:rsidRPr="00721F52">
        <w:rPr>
          <w:rFonts w:ascii="Aptos" w:eastAsia="Times New Roman" w:hAnsi="Aptos"/>
          <w:b/>
          <w:noProof/>
          <w:color w:val="325483"/>
        </w:rPr>
        <w:t>6. Modelo técnico de datos</w:t>
      </w:r>
      <w:r>
        <w:rPr>
          <w:noProof/>
        </w:rPr>
        <w:tab/>
      </w:r>
      <w:r>
        <w:rPr>
          <w:noProof/>
        </w:rPr>
        <w:fldChar w:fldCharType="begin"/>
      </w:r>
      <w:r>
        <w:rPr>
          <w:noProof/>
        </w:rPr>
        <w:instrText xml:space="preserve"> PAGEREF _Toc229603418 \h </w:instrText>
      </w:r>
      <w:r>
        <w:rPr>
          <w:noProof/>
        </w:rPr>
      </w:r>
      <w:r>
        <w:rPr>
          <w:noProof/>
        </w:rPr>
        <w:fldChar w:fldCharType="separate"/>
      </w:r>
      <w:r>
        <w:rPr>
          <w:noProof/>
        </w:rPr>
        <w:t>24</w:t>
      </w:r>
      <w:r>
        <w:rPr>
          <w:noProof/>
        </w:rPr>
        <w:fldChar w:fldCharType="end"/>
      </w:r>
    </w:p>
    <w:p w14:paraId="65C5CE30" w14:textId="2FC578DF" w:rsidR="00E738EC" w:rsidRDefault="00E738EC">
      <w:pPr>
        <w:pStyle w:val="TDC3"/>
        <w:tabs>
          <w:tab w:val="right" w:leader="dot" w:pos="9628"/>
        </w:tabs>
        <w:rPr>
          <w:noProof/>
        </w:rPr>
      </w:pPr>
      <w:r w:rsidRPr="00721F52">
        <w:rPr>
          <w:rFonts w:ascii="Aptos" w:eastAsia="Times New Roman" w:hAnsi="Aptos"/>
          <w:b/>
          <w:noProof/>
          <w:color w:val="8D648C"/>
        </w:rPr>
        <w:t>Entidades principales</w:t>
      </w:r>
      <w:r>
        <w:rPr>
          <w:noProof/>
        </w:rPr>
        <w:tab/>
      </w:r>
      <w:r>
        <w:rPr>
          <w:noProof/>
        </w:rPr>
        <w:fldChar w:fldCharType="begin"/>
      </w:r>
      <w:r>
        <w:rPr>
          <w:noProof/>
        </w:rPr>
        <w:instrText xml:space="preserve"> PAGEREF _Toc229603419 \h </w:instrText>
      </w:r>
      <w:r>
        <w:rPr>
          <w:noProof/>
        </w:rPr>
      </w:r>
      <w:r>
        <w:rPr>
          <w:noProof/>
        </w:rPr>
        <w:fldChar w:fldCharType="separate"/>
      </w:r>
      <w:r>
        <w:rPr>
          <w:noProof/>
        </w:rPr>
        <w:t>24</w:t>
      </w:r>
      <w:r>
        <w:rPr>
          <w:noProof/>
        </w:rPr>
        <w:fldChar w:fldCharType="end"/>
      </w:r>
    </w:p>
    <w:p w14:paraId="7083E23F" w14:textId="2A5BC407" w:rsidR="00E738EC" w:rsidRDefault="00E738EC">
      <w:pPr>
        <w:pStyle w:val="TDC2"/>
        <w:tabs>
          <w:tab w:val="right" w:leader="dot" w:pos="9628"/>
        </w:tabs>
        <w:rPr>
          <w:noProof/>
        </w:rPr>
      </w:pPr>
      <w:r w:rsidRPr="00721F52">
        <w:rPr>
          <w:rFonts w:ascii="Aptos" w:eastAsia="Times New Roman" w:hAnsi="Aptos"/>
          <w:b/>
          <w:noProof/>
          <w:color w:val="325483"/>
        </w:rPr>
        <w:t>7. API real del área</w:t>
      </w:r>
      <w:r>
        <w:rPr>
          <w:noProof/>
        </w:rPr>
        <w:tab/>
      </w:r>
      <w:r>
        <w:rPr>
          <w:noProof/>
        </w:rPr>
        <w:fldChar w:fldCharType="begin"/>
      </w:r>
      <w:r>
        <w:rPr>
          <w:noProof/>
        </w:rPr>
        <w:instrText xml:space="preserve"> PAGEREF _Toc229603420 \h </w:instrText>
      </w:r>
      <w:r>
        <w:rPr>
          <w:noProof/>
        </w:rPr>
      </w:r>
      <w:r>
        <w:rPr>
          <w:noProof/>
        </w:rPr>
        <w:fldChar w:fldCharType="separate"/>
      </w:r>
      <w:r>
        <w:rPr>
          <w:noProof/>
        </w:rPr>
        <w:t>25</w:t>
      </w:r>
      <w:r>
        <w:rPr>
          <w:noProof/>
        </w:rPr>
        <w:fldChar w:fldCharType="end"/>
      </w:r>
    </w:p>
    <w:p w14:paraId="0E8B90C9" w14:textId="3A721147" w:rsidR="00E738EC" w:rsidRDefault="00E738EC">
      <w:pPr>
        <w:pStyle w:val="TDC2"/>
        <w:tabs>
          <w:tab w:val="right" w:leader="dot" w:pos="9628"/>
        </w:tabs>
        <w:rPr>
          <w:noProof/>
        </w:rPr>
      </w:pPr>
      <w:r w:rsidRPr="00721F52">
        <w:rPr>
          <w:rFonts w:ascii="Aptos" w:eastAsia="Times New Roman" w:hAnsi="Aptos"/>
          <w:b/>
          <w:noProof/>
          <w:color w:val="325483"/>
        </w:rPr>
        <w:t>8. Frontend consumidor relevante</w:t>
      </w:r>
      <w:r>
        <w:rPr>
          <w:noProof/>
        </w:rPr>
        <w:tab/>
      </w:r>
      <w:r>
        <w:rPr>
          <w:noProof/>
        </w:rPr>
        <w:fldChar w:fldCharType="begin"/>
      </w:r>
      <w:r>
        <w:rPr>
          <w:noProof/>
        </w:rPr>
        <w:instrText xml:space="preserve"> PAGEREF _Toc229603421 \h </w:instrText>
      </w:r>
      <w:r>
        <w:rPr>
          <w:noProof/>
        </w:rPr>
      </w:r>
      <w:r>
        <w:rPr>
          <w:noProof/>
        </w:rPr>
        <w:fldChar w:fldCharType="separate"/>
      </w:r>
      <w:r>
        <w:rPr>
          <w:noProof/>
        </w:rPr>
        <w:t>25</w:t>
      </w:r>
      <w:r>
        <w:rPr>
          <w:noProof/>
        </w:rPr>
        <w:fldChar w:fldCharType="end"/>
      </w:r>
    </w:p>
    <w:p w14:paraId="1B3E3947" w14:textId="37D3A079" w:rsidR="00E738EC" w:rsidRDefault="00E738EC">
      <w:pPr>
        <w:pStyle w:val="TDC2"/>
        <w:tabs>
          <w:tab w:val="right" w:leader="dot" w:pos="9628"/>
        </w:tabs>
        <w:rPr>
          <w:noProof/>
        </w:rPr>
      </w:pPr>
      <w:r w:rsidRPr="00721F52">
        <w:rPr>
          <w:rFonts w:ascii="Aptos" w:eastAsia="Times New Roman" w:hAnsi="Aptos"/>
          <w:b/>
          <w:noProof/>
          <w:color w:val="325483"/>
        </w:rPr>
        <w:t>9. Conclusion</w:t>
      </w:r>
      <w:r>
        <w:rPr>
          <w:noProof/>
        </w:rPr>
        <w:tab/>
      </w:r>
      <w:r>
        <w:rPr>
          <w:noProof/>
        </w:rPr>
        <w:fldChar w:fldCharType="begin"/>
      </w:r>
      <w:r>
        <w:rPr>
          <w:noProof/>
        </w:rPr>
        <w:instrText xml:space="preserve"> PAGEREF _Toc229603422 \h </w:instrText>
      </w:r>
      <w:r>
        <w:rPr>
          <w:noProof/>
        </w:rPr>
      </w:r>
      <w:r>
        <w:rPr>
          <w:noProof/>
        </w:rPr>
        <w:fldChar w:fldCharType="separate"/>
      </w:r>
      <w:r>
        <w:rPr>
          <w:noProof/>
        </w:rPr>
        <w:t>25</w:t>
      </w:r>
      <w:r>
        <w:rPr>
          <w:noProof/>
        </w:rPr>
        <w:fldChar w:fldCharType="end"/>
      </w:r>
    </w:p>
    <w:p w14:paraId="3D280C7E" w14:textId="008FB771"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DICCIONARIO DE DATOS</w:t>
      </w:r>
      <w:r>
        <w:rPr>
          <w:noProof/>
        </w:rPr>
        <w:tab/>
      </w:r>
      <w:r>
        <w:rPr>
          <w:noProof/>
        </w:rPr>
        <w:fldChar w:fldCharType="begin"/>
      </w:r>
      <w:r>
        <w:rPr>
          <w:noProof/>
        </w:rPr>
        <w:instrText xml:space="preserve"> PAGEREF _Toc229603423 \h </w:instrText>
      </w:r>
      <w:r>
        <w:rPr>
          <w:noProof/>
        </w:rPr>
      </w:r>
      <w:r>
        <w:rPr>
          <w:noProof/>
        </w:rPr>
        <w:fldChar w:fldCharType="separate"/>
      </w:r>
      <w:r>
        <w:rPr>
          <w:noProof/>
        </w:rPr>
        <w:t>25</w:t>
      </w:r>
      <w:r>
        <w:rPr>
          <w:noProof/>
        </w:rPr>
        <w:fldChar w:fldCharType="end"/>
      </w:r>
    </w:p>
    <w:p w14:paraId="4474245A" w14:textId="6E0DDF49"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_Toc229603424 \h </w:instrText>
      </w:r>
      <w:r>
        <w:rPr>
          <w:noProof/>
        </w:rPr>
      </w:r>
      <w:r>
        <w:rPr>
          <w:noProof/>
        </w:rPr>
        <w:fldChar w:fldCharType="separate"/>
      </w:r>
      <w:r>
        <w:rPr>
          <w:noProof/>
        </w:rPr>
        <w:t>26</w:t>
      </w:r>
      <w:r>
        <w:rPr>
          <w:noProof/>
        </w:rPr>
        <w:fldChar w:fldCharType="end"/>
      </w:r>
    </w:p>
    <w:p w14:paraId="36A35DB9" w14:textId="039F547F"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_Toc229603425 \h </w:instrText>
      </w:r>
      <w:r>
        <w:rPr>
          <w:noProof/>
        </w:rPr>
      </w:r>
      <w:r>
        <w:rPr>
          <w:noProof/>
        </w:rPr>
        <w:fldChar w:fldCharType="separate"/>
      </w:r>
      <w:r>
        <w:rPr>
          <w:noProof/>
        </w:rPr>
        <w:t>26</w:t>
      </w:r>
      <w:r>
        <w:rPr>
          <w:noProof/>
        </w:rPr>
        <w:fldChar w:fldCharType="end"/>
      </w:r>
    </w:p>
    <w:p w14:paraId="344F518F" w14:textId="51BDCDDE" w:rsidR="00E738EC" w:rsidRDefault="00E738EC">
      <w:pPr>
        <w:pStyle w:val="TDC2"/>
        <w:tabs>
          <w:tab w:val="right" w:leader="dot" w:pos="9628"/>
        </w:tabs>
        <w:rPr>
          <w:noProof/>
        </w:rPr>
      </w:pPr>
      <w:r w:rsidRPr="00721F52">
        <w:rPr>
          <w:rFonts w:ascii="Aptos" w:eastAsia="Times New Roman" w:hAnsi="Aptos"/>
          <w:b/>
          <w:noProof/>
          <w:color w:val="325483"/>
        </w:rPr>
        <w:t>2. Objetivo</w:t>
      </w:r>
      <w:r>
        <w:rPr>
          <w:noProof/>
        </w:rPr>
        <w:tab/>
      </w:r>
      <w:r>
        <w:rPr>
          <w:noProof/>
        </w:rPr>
        <w:fldChar w:fldCharType="begin"/>
      </w:r>
      <w:r>
        <w:rPr>
          <w:noProof/>
        </w:rPr>
        <w:instrText xml:space="preserve"> PAGEREF _Toc229603426 \h </w:instrText>
      </w:r>
      <w:r>
        <w:rPr>
          <w:noProof/>
        </w:rPr>
      </w:r>
      <w:r>
        <w:rPr>
          <w:noProof/>
        </w:rPr>
        <w:fldChar w:fldCharType="separate"/>
      </w:r>
      <w:r>
        <w:rPr>
          <w:noProof/>
        </w:rPr>
        <w:t>26</w:t>
      </w:r>
      <w:r>
        <w:rPr>
          <w:noProof/>
        </w:rPr>
        <w:fldChar w:fldCharType="end"/>
      </w:r>
    </w:p>
    <w:p w14:paraId="61F89C23" w14:textId="178AA75E" w:rsidR="00E738EC" w:rsidRDefault="00E738EC">
      <w:pPr>
        <w:pStyle w:val="TDC2"/>
        <w:tabs>
          <w:tab w:val="right" w:leader="dot" w:pos="9628"/>
        </w:tabs>
        <w:rPr>
          <w:noProof/>
        </w:rPr>
      </w:pPr>
      <w:r w:rsidRPr="00721F52">
        <w:rPr>
          <w:rFonts w:ascii="Aptos" w:eastAsia="Times New Roman" w:hAnsi="Aptos"/>
          <w:b/>
          <w:noProof/>
          <w:color w:val="325483"/>
        </w:rPr>
        <w:t>3. Fuente de verdad</w:t>
      </w:r>
      <w:r>
        <w:rPr>
          <w:noProof/>
        </w:rPr>
        <w:tab/>
      </w:r>
      <w:r>
        <w:rPr>
          <w:noProof/>
        </w:rPr>
        <w:fldChar w:fldCharType="begin"/>
      </w:r>
      <w:r>
        <w:rPr>
          <w:noProof/>
        </w:rPr>
        <w:instrText xml:space="preserve"> PAGEREF _Toc229603427 \h </w:instrText>
      </w:r>
      <w:r>
        <w:rPr>
          <w:noProof/>
        </w:rPr>
      </w:r>
      <w:r>
        <w:rPr>
          <w:noProof/>
        </w:rPr>
        <w:fldChar w:fldCharType="separate"/>
      </w:r>
      <w:r>
        <w:rPr>
          <w:noProof/>
        </w:rPr>
        <w:t>26</w:t>
      </w:r>
      <w:r>
        <w:rPr>
          <w:noProof/>
        </w:rPr>
        <w:fldChar w:fldCharType="end"/>
      </w:r>
    </w:p>
    <w:p w14:paraId="198AC59B" w14:textId="5EC9FC36" w:rsidR="00E738EC" w:rsidRDefault="00E738EC">
      <w:pPr>
        <w:pStyle w:val="TDC2"/>
        <w:tabs>
          <w:tab w:val="right" w:leader="dot" w:pos="9628"/>
        </w:tabs>
        <w:rPr>
          <w:noProof/>
        </w:rPr>
      </w:pPr>
      <w:r w:rsidRPr="00721F52">
        <w:rPr>
          <w:rFonts w:ascii="Aptos" w:eastAsia="Times New Roman" w:hAnsi="Aptos"/>
          <w:b/>
          <w:noProof/>
          <w:color w:val="325483"/>
        </w:rPr>
        <w:t>4. Criterio de inclusion</w:t>
      </w:r>
      <w:r>
        <w:rPr>
          <w:noProof/>
        </w:rPr>
        <w:tab/>
      </w:r>
      <w:r>
        <w:rPr>
          <w:noProof/>
        </w:rPr>
        <w:fldChar w:fldCharType="begin"/>
      </w:r>
      <w:r>
        <w:rPr>
          <w:noProof/>
        </w:rPr>
        <w:instrText xml:space="preserve"> PAGEREF _Toc229603428 \h </w:instrText>
      </w:r>
      <w:r>
        <w:rPr>
          <w:noProof/>
        </w:rPr>
      </w:r>
      <w:r>
        <w:rPr>
          <w:noProof/>
        </w:rPr>
        <w:fldChar w:fldCharType="separate"/>
      </w:r>
      <w:r>
        <w:rPr>
          <w:noProof/>
        </w:rPr>
        <w:t>26</w:t>
      </w:r>
      <w:r>
        <w:rPr>
          <w:noProof/>
        </w:rPr>
        <w:fldChar w:fldCharType="end"/>
      </w:r>
    </w:p>
    <w:p w14:paraId="7BCB8B72" w14:textId="1EDD6F43" w:rsidR="00E738EC" w:rsidRDefault="00E738EC">
      <w:pPr>
        <w:pStyle w:val="TDC2"/>
        <w:tabs>
          <w:tab w:val="right" w:leader="dot" w:pos="9628"/>
        </w:tabs>
        <w:rPr>
          <w:noProof/>
        </w:rPr>
      </w:pPr>
      <w:r w:rsidRPr="00721F52">
        <w:rPr>
          <w:rFonts w:ascii="Aptos" w:eastAsia="Times New Roman" w:hAnsi="Aptos"/>
          <w:b/>
          <w:noProof/>
          <w:color w:val="325483"/>
        </w:rPr>
        <w:t>5. Como leer este diccionario</w:t>
      </w:r>
      <w:r>
        <w:rPr>
          <w:noProof/>
        </w:rPr>
        <w:tab/>
      </w:r>
      <w:r>
        <w:rPr>
          <w:noProof/>
        </w:rPr>
        <w:fldChar w:fldCharType="begin"/>
      </w:r>
      <w:r>
        <w:rPr>
          <w:noProof/>
        </w:rPr>
        <w:instrText xml:space="preserve"> PAGEREF _Toc229603429 \h </w:instrText>
      </w:r>
      <w:r>
        <w:rPr>
          <w:noProof/>
        </w:rPr>
      </w:r>
      <w:r>
        <w:rPr>
          <w:noProof/>
        </w:rPr>
        <w:fldChar w:fldCharType="separate"/>
      </w:r>
      <w:r>
        <w:rPr>
          <w:noProof/>
        </w:rPr>
        <w:t>26</w:t>
      </w:r>
      <w:r>
        <w:rPr>
          <w:noProof/>
        </w:rPr>
        <w:fldChar w:fldCharType="end"/>
      </w:r>
    </w:p>
    <w:p w14:paraId="4AB180D6" w14:textId="5CDB561C" w:rsidR="00E738EC" w:rsidRDefault="00E738EC">
      <w:pPr>
        <w:pStyle w:val="TDC2"/>
        <w:tabs>
          <w:tab w:val="right" w:leader="dot" w:pos="9628"/>
        </w:tabs>
        <w:rPr>
          <w:noProof/>
        </w:rPr>
      </w:pPr>
      <w:r w:rsidRPr="00721F52">
        <w:rPr>
          <w:rFonts w:ascii="Aptos" w:eastAsia="Times New Roman" w:hAnsi="Aptos"/>
          <w:b/>
          <w:noProof/>
          <w:color w:val="325483"/>
        </w:rPr>
        <w:t>6. Tablas y vistas incluidas</w:t>
      </w:r>
      <w:r>
        <w:rPr>
          <w:noProof/>
        </w:rPr>
        <w:tab/>
      </w:r>
      <w:r>
        <w:rPr>
          <w:noProof/>
        </w:rPr>
        <w:fldChar w:fldCharType="begin"/>
      </w:r>
      <w:r>
        <w:rPr>
          <w:noProof/>
        </w:rPr>
        <w:instrText xml:space="preserve"> PAGEREF _Toc229603430 \h </w:instrText>
      </w:r>
      <w:r>
        <w:rPr>
          <w:noProof/>
        </w:rPr>
      </w:r>
      <w:r>
        <w:rPr>
          <w:noProof/>
        </w:rPr>
        <w:fldChar w:fldCharType="separate"/>
      </w:r>
      <w:r>
        <w:rPr>
          <w:noProof/>
        </w:rPr>
        <w:t>26</w:t>
      </w:r>
      <w:r>
        <w:rPr>
          <w:noProof/>
        </w:rPr>
        <w:fldChar w:fldCharType="end"/>
      </w:r>
    </w:p>
    <w:p w14:paraId="16A8654A" w14:textId="7B9545E9" w:rsidR="00E738EC" w:rsidRDefault="00E738EC">
      <w:pPr>
        <w:pStyle w:val="TDC2"/>
        <w:tabs>
          <w:tab w:val="right" w:leader="dot" w:pos="9628"/>
        </w:tabs>
        <w:rPr>
          <w:noProof/>
        </w:rPr>
      </w:pPr>
      <w:r w:rsidRPr="00721F52">
        <w:rPr>
          <w:rFonts w:ascii="Aptos" w:eastAsia="Times New Roman" w:hAnsi="Aptos"/>
          <w:b/>
          <w:noProof/>
          <w:color w:val="325483"/>
        </w:rPr>
        <w:t>7. Cuando intervienen estas entidades</w:t>
      </w:r>
      <w:r>
        <w:rPr>
          <w:noProof/>
        </w:rPr>
        <w:tab/>
      </w:r>
      <w:r>
        <w:rPr>
          <w:noProof/>
        </w:rPr>
        <w:fldChar w:fldCharType="begin"/>
      </w:r>
      <w:r>
        <w:rPr>
          <w:noProof/>
        </w:rPr>
        <w:instrText xml:space="preserve"> PAGEREF _Toc229603431 \h </w:instrText>
      </w:r>
      <w:r>
        <w:rPr>
          <w:noProof/>
        </w:rPr>
      </w:r>
      <w:r>
        <w:rPr>
          <w:noProof/>
        </w:rPr>
        <w:fldChar w:fldCharType="separate"/>
      </w:r>
      <w:r>
        <w:rPr>
          <w:noProof/>
        </w:rPr>
        <w:t>27</w:t>
      </w:r>
      <w:r>
        <w:rPr>
          <w:noProof/>
        </w:rPr>
        <w:fldChar w:fldCharType="end"/>
      </w:r>
    </w:p>
    <w:p w14:paraId="55428FAA" w14:textId="4DC0993C" w:rsidR="00E738EC" w:rsidRDefault="00E738EC">
      <w:pPr>
        <w:pStyle w:val="TDC2"/>
        <w:tabs>
          <w:tab w:val="right" w:leader="dot" w:pos="9628"/>
        </w:tabs>
        <w:rPr>
          <w:noProof/>
        </w:rPr>
      </w:pPr>
      <w:r w:rsidRPr="00721F52">
        <w:rPr>
          <w:rFonts w:ascii="Aptos" w:eastAsia="Times New Roman" w:hAnsi="Aptos"/>
          <w:b/>
          <w:noProof/>
          <w:color w:val="325483"/>
        </w:rPr>
        <w:t>8. Diccionario por entidad</w:t>
      </w:r>
      <w:r>
        <w:rPr>
          <w:noProof/>
        </w:rPr>
        <w:tab/>
      </w:r>
      <w:r>
        <w:rPr>
          <w:noProof/>
        </w:rPr>
        <w:fldChar w:fldCharType="begin"/>
      </w:r>
      <w:r>
        <w:rPr>
          <w:noProof/>
        </w:rPr>
        <w:instrText xml:space="preserve"> PAGEREF _Toc229603432 \h </w:instrText>
      </w:r>
      <w:r>
        <w:rPr>
          <w:noProof/>
        </w:rPr>
      </w:r>
      <w:r>
        <w:rPr>
          <w:noProof/>
        </w:rPr>
        <w:fldChar w:fldCharType="separate"/>
      </w:r>
      <w:r>
        <w:rPr>
          <w:noProof/>
        </w:rPr>
        <w:t>27</w:t>
      </w:r>
      <w:r>
        <w:rPr>
          <w:noProof/>
        </w:rPr>
        <w:fldChar w:fldCharType="end"/>
      </w:r>
    </w:p>
    <w:p w14:paraId="758E470B" w14:textId="170879E9" w:rsidR="00E738EC" w:rsidRDefault="00E738EC">
      <w:pPr>
        <w:pStyle w:val="TDC3"/>
        <w:tabs>
          <w:tab w:val="right" w:leader="dot" w:pos="9628"/>
        </w:tabs>
        <w:rPr>
          <w:noProof/>
        </w:rPr>
      </w:pPr>
      <w:r w:rsidRPr="00721F52">
        <w:rPr>
          <w:rFonts w:ascii="Aptos" w:eastAsia="Times New Roman" w:hAnsi="Aptos"/>
          <w:b/>
          <w:noProof/>
          <w:color w:val="8D648C"/>
        </w:rPr>
        <w:t>auditoria.logs</w:t>
      </w:r>
      <w:r>
        <w:rPr>
          <w:noProof/>
        </w:rPr>
        <w:tab/>
      </w:r>
      <w:r>
        <w:rPr>
          <w:noProof/>
        </w:rPr>
        <w:fldChar w:fldCharType="begin"/>
      </w:r>
      <w:r>
        <w:rPr>
          <w:noProof/>
        </w:rPr>
        <w:instrText xml:space="preserve"> PAGEREF _Toc229603433 \h </w:instrText>
      </w:r>
      <w:r>
        <w:rPr>
          <w:noProof/>
        </w:rPr>
      </w:r>
      <w:r>
        <w:rPr>
          <w:noProof/>
        </w:rPr>
        <w:fldChar w:fldCharType="separate"/>
      </w:r>
      <w:r>
        <w:rPr>
          <w:noProof/>
        </w:rPr>
        <w:t>27</w:t>
      </w:r>
      <w:r>
        <w:rPr>
          <w:noProof/>
        </w:rPr>
        <w:fldChar w:fldCharType="end"/>
      </w:r>
    </w:p>
    <w:p w14:paraId="6E486C7A" w14:textId="2E3D765C" w:rsidR="00E738EC" w:rsidRDefault="00E738EC">
      <w:pPr>
        <w:pStyle w:val="TDC3"/>
        <w:tabs>
          <w:tab w:val="right" w:leader="dot" w:pos="9628"/>
        </w:tabs>
        <w:rPr>
          <w:noProof/>
        </w:rPr>
      </w:pPr>
      <w:r w:rsidRPr="00721F52">
        <w:rPr>
          <w:rFonts w:ascii="Aptos" w:eastAsia="Times New Roman" w:hAnsi="Aptos"/>
          <w:b/>
          <w:noProof/>
          <w:color w:val="8D648C"/>
        </w:rPr>
        <w:t>public.audit_access_grants</w:t>
      </w:r>
      <w:r>
        <w:rPr>
          <w:noProof/>
        </w:rPr>
        <w:tab/>
      </w:r>
      <w:r>
        <w:rPr>
          <w:noProof/>
        </w:rPr>
        <w:fldChar w:fldCharType="begin"/>
      </w:r>
      <w:r>
        <w:rPr>
          <w:noProof/>
        </w:rPr>
        <w:instrText xml:space="preserve"> PAGEREF _Toc229603434 \h </w:instrText>
      </w:r>
      <w:r>
        <w:rPr>
          <w:noProof/>
        </w:rPr>
      </w:r>
      <w:r>
        <w:rPr>
          <w:noProof/>
        </w:rPr>
        <w:fldChar w:fldCharType="separate"/>
      </w:r>
      <w:r>
        <w:rPr>
          <w:noProof/>
        </w:rPr>
        <w:t>28</w:t>
      </w:r>
      <w:r>
        <w:rPr>
          <w:noProof/>
        </w:rPr>
        <w:fldChar w:fldCharType="end"/>
      </w:r>
    </w:p>
    <w:p w14:paraId="6B766B58" w14:textId="21023141" w:rsidR="00E738EC" w:rsidRDefault="00E738EC">
      <w:pPr>
        <w:pStyle w:val="TDC3"/>
        <w:tabs>
          <w:tab w:val="right" w:leader="dot" w:pos="9628"/>
        </w:tabs>
        <w:rPr>
          <w:noProof/>
        </w:rPr>
      </w:pPr>
      <w:r w:rsidRPr="00721F52">
        <w:rPr>
          <w:rFonts w:ascii="Aptos" w:eastAsia="Times New Roman" w:hAnsi="Aptos"/>
          <w:b/>
          <w:noProof/>
          <w:color w:val="8D648C"/>
        </w:rPr>
        <w:t>public.audit_documents</w:t>
      </w:r>
      <w:r>
        <w:rPr>
          <w:noProof/>
        </w:rPr>
        <w:tab/>
      </w:r>
      <w:r>
        <w:rPr>
          <w:noProof/>
        </w:rPr>
        <w:fldChar w:fldCharType="begin"/>
      </w:r>
      <w:r>
        <w:rPr>
          <w:noProof/>
        </w:rPr>
        <w:instrText xml:space="preserve"> PAGEREF _Toc229603435 \h </w:instrText>
      </w:r>
      <w:r>
        <w:rPr>
          <w:noProof/>
        </w:rPr>
      </w:r>
      <w:r>
        <w:rPr>
          <w:noProof/>
        </w:rPr>
        <w:fldChar w:fldCharType="separate"/>
      </w:r>
      <w:r>
        <w:rPr>
          <w:noProof/>
        </w:rPr>
        <w:t>29</w:t>
      </w:r>
      <w:r>
        <w:rPr>
          <w:noProof/>
        </w:rPr>
        <w:fldChar w:fldCharType="end"/>
      </w:r>
    </w:p>
    <w:p w14:paraId="390105E1" w14:textId="6201E613" w:rsidR="00E738EC" w:rsidRDefault="00E738EC">
      <w:pPr>
        <w:pStyle w:val="TDC3"/>
        <w:tabs>
          <w:tab w:val="right" w:leader="dot" w:pos="9628"/>
        </w:tabs>
        <w:rPr>
          <w:noProof/>
        </w:rPr>
      </w:pPr>
      <w:r w:rsidRPr="00721F52">
        <w:rPr>
          <w:rFonts w:ascii="Aptos" w:eastAsia="Times New Roman" w:hAnsi="Aptos"/>
          <w:b/>
          <w:noProof/>
          <w:color w:val="8D648C"/>
        </w:rPr>
        <w:t>public.audit_sections</w:t>
      </w:r>
      <w:r>
        <w:rPr>
          <w:noProof/>
        </w:rPr>
        <w:tab/>
      </w:r>
      <w:r>
        <w:rPr>
          <w:noProof/>
        </w:rPr>
        <w:fldChar w:fldCharType="begin"/>
      </w:r>
      <w:r>
        <w:rPr>
          <w:noProof/>
        </w:rPr>
        <w:instrText xml:space="preserve"> PAGEREF _Toc229603436 \h </w:instrText>
      </w:r>
      <w:r>
        <w:rPr>
          <w:noProof/>
        </w:rPr>
      </w:r>
      <w:r>
        <w:rPr>
          <w:noProof/>
        </w:rPr>
        <w:fldChar w:fldCharType="separate"/>
      </w:r>
      <w:r>
        <w:rPr>
          <w:noProof/>
        </w:rPr>
        <w:t>30</w:t>
      </w:r>
      <w:r>
        <w:rPr>
          <w:noProof/>
        </w:rPr>
        <w:fldChar w:fldCharType="end"/>
      </w:r>
    </w:p>
    <w:p w14:paraId="774B6CC4" w14:textId="394C826B" w:rsidR="00E738EC" w:rsidRDefault="00E738EC">
      <w:pPr>
        <w:pStyle w:val="TDC3"/>
        <w:tabs>
          <w:tab w:val="right" w:leader="dot" w:pos="9628"/>
        </w:tabs>
        <w:rPr>
          <w:noProof/>
        </w:rPr>
      </w:pPr>
      <w:r w:rsidRPr="00721F52">
        <w:rPr>
          <w:rFonts w:ascii="Aptos" w:eastAsia="Times New Roman" w:hAnsi="Aptos"/>
          <w:b/>
          <w:noProof/>
          <w:color w:val="8D648C"/>
        </w:rPr>
        <w:t>public.audit_settings</w:t>
      </w:r>
      <w:r>
        <w:rPr>
          <w:noProof/>
        </w:rPr>
        <w:tab/>
      </w:r>
      <w:r>
        <w:rPr>
          <w:noProof/>
        </w:rPr>
        <w:fldChar w:fldCharType="begin"/>
      </w:r>
      <w:r>
        <w:rPr>
          <w:noProof/>
        </w:rPr>
        <w:instrText xml:space="preserve"> PAGEREF _Toc229603437 \h </w:instrText>
      </w:r>
      <w:r>
        <w:rPr>
          <w:noProof/>
        </w:rPr>
      </w:r>
      <w:r>
        <w:rPr>
          <w:noProof/>
        </w:rPr>
        <w:fldChar w:fldCharType="separate"/>
      </w:r>
      <w:r>
        <w:rPr>
          <w:noProof/>
        </w:rPr>
        <w:t>31</w:t>
      </w:r>
      <w:r>
        <w:rPr>
          <w:noProof/>
        </w:rPr>
        <w:fldChar w:fldCharType="end"/>
      </w:r>
    </w:p>
    <w:p w14:paraId="239887DA" w14:textId="35EABC08" w:rsidR="00E738EC" w:rsidRDefault="00E738EC">
      <w:pPr>
        <w:pStyle w:val="TDC3"/>
        <w:tabs>
          <w:tab w:val="right" w:leader="dot" w:pos="9628"/>
        </w:tabs>
        <w:rPr>
          <w:noProof/>
        </w:rPr>
      </w:pPr>
      <w:r w:rsidRPr="00721F52">
        <w:rPr>
          <w:rFonts w:ascii="Aptos" w:eastAsia="Times New Roman" w:hAnsi="Aptos"/>
          <w:b/>
          <w:noProof/>
          <w:color w:val="8D648C"/>
        </w:rPr>
        <w:t>public.departments</w:t>
      </w:r>
      <w:r>
        <w:rPr>
          <w:noProof/>
        </w:rPr>
        <w:tab/>
      </w:r>
      <w:r>
        <w:rPr>
          <w:noProof/>
        </w:rPr>
        <w:fldChar w:fldCharType="begin"/>
      </w:r>
      <w:r>
        <w:rPr>
          <w:noProof/>
        </w:rPr>
        <w:instrText xml:space="preserve"> PAGEREF _Toc229603438 \h </w:instrText>
      </w:r>
      <w:r>
        <w:rPr>
          <w:noProof/>
        </w:rPr>
      </w:r>
      <w:r>
        <w:rPr>
          <w:noProof/>
        </w:rPr>
        <w:fldChar w:fldCharType="separate"/>
      </w:r>
      <w:r>
        <w:rPr>
          <w:noProof/>
        </w:rPr>
        <w:t>32</w:t>
      </w:r>
      <w:r>
        <w:rPr>
          <w:noProof/>
        </w:rPr>
        <w:fldChar w:fldCharType="end"/>
      </w:r>
    </w:p>
    <w:p w14:paraId="2DA0785C" w14:textId="6884C752" w:rsidR="00E738EC" w:rsidRDefault="00E738EC">
      <w:pPr>
        <w:pStyle w:val="TDC3"/>
        <w:tabs>
          <w:tab w:val="right" w:leader="dot" w:pos="9628"/>
        </w:tabs>
        <w:rPr>
          <w:noProof/>
        </w:rPr>
      </w:pPr>
      <w:r w:rsidRPr="00721F52">
        <w:rPr>
          <w:rFonts w:ascii="Aptos" w:eastAsia="Times New Roman" w:hAnsi="Aptos"/>
          <w:b/>
          <w:noProof/>
          <w:color w:val="8D648C"/>
        </w:rPr>
        <w:t>public.document_hashes</w:t>
      </w:r>
      <w:r>
        <w:rPr>
          <w:noProof/>
        </w:rPr>
        <w:tab/>
      </w:r>
      <w:r>
        <w:rPr>
          <w:noProof/>
        </w:rPr>
        <w:fldChar w:fldCharType="begin"/>
      </w:r>
      <w:r>
        <w:rPr>
          <w:noProof/>
        </w:rPr>
        <w:instrText xml:space="preserve"> PAGEREF _Toc229603439 \h </w:instrText>
      </w:r>
      <w:r>
        <w:rPr>
          <w:noProof/>
        </w:rPr>
      </w:r>
      <w:r>
        <w:rPr>
          <w:noProof/>
        </w:rPr>
        <w:fldChar w:fldCharType="separate"/>
      </w:r>
      <w:r>
        <w:rPr>
          <w:noProof/>
        </w:rPr>
        <w:t>32</w:t>
      </w:r>
      <w:r>
        <w:rPr>
          <w:noProof/>
        </w:rPr>
        <w:fldChar w:fldCharType="end"/>
      </w:r>
    </w:p>
    <w:p w14:paraId="003623D0" w14:textId="3F5BDFE2" w:rsidR="00E738EC" w:rsidRDefault="00E738EC">
      <w:pPr>
        <w:pStyle w:val="TDC3"/>
        <w:tabs>
          <w:tab w:val="right" w:leader="dot" w:pos="9628"/>
        </w:tabs>
        <w:rPr>
          <w:noProof/>
        </w:rPr>
      </w:pPr>
      <w:r w:rsidRPr="00721F52">
        <w:rPr>
          <w:rFonts w:ascii="Aptos" w:eastAsia="Times New Roman" w:hAnsi="Aptos"/>
          <w:b/>
          <w:noProof/>
          <w:color w:val="8D648C"/>
        </w:rPr>
        <w:t>public.document_qr_codes</w:t>
      </w:r>
      <w:r>
        <w:rPr>
          <w:noProof/>
        </w:rPr>
        <w:tab/>
      </w:r>
      <w:r>
        <w:rPr>
          <w:noProof/>
        </w:rPr>
        <w:fldChar w:fldCharType="begin"/>
      </w:r>
      <w:r>
        <w:rPr>
          <w:noProof/>
        </w:rPr>
        <w:instrText xml:space="preserve"> PAGEREF _Toc229603440 \h </w:instrText>
      </w:r>
      <w:r>
        <w:rPr>
          <w:noProof/>
        </w:rPr>
      </w:r>
      <w:r>
        <w:rPr>
          <w:noProof/>
        </w:rPr>
        <w:fldChar w:fldCharType="separate"/>
      </w:r>
      <w:r>
        <w:rPr>
          <w:noProof/>
        </w:rPr>
        <w:t>33</w:t>
      </w:r>
      <w:r>
        <w:rPr>
          <w:noProof/>
        </w:rPr>
        <w:fldChar w:fldCharType="end"/>
      </w:r>
    </w:p>
    <w:p w14:paraId="3808937E" w14:textId="5EBF39B8" w:rsidR="00E738EC" w:rsidRDefault="00E738EC">
      <w:pPr>
        <w:pStyle w:val="TDC3"/>
        <w:tabs>
          <w:tab w:val="right" w:leader="dot" w:pos="9628"/>
        </w:tabs>
        <w:rPr>
          <w:noProof/>
        </w:rPr>
      </w:pPr>
      <w:r w:rsidRPr="00721F52">
        <w:rPr>
          <w:rFonts w:ascii="Aptos" w:eastAsia="Times New Roman" w:hAnsi="Aptos"/>
          <w:b/>
          <w:noProof/>
          <w:color w:val="8D648C"/>
        </w:rPr>
        <w:t>public.document_seals</w:t>
      </w:r>
      <w:r>
        <w:rPr>
          <w:noProof/>
        </w:rPr>
        <w:tab/>
      </w:r>
      <w:r>
        <w:rPr>
          <w:noProof/>
        </w:rPr>
        <w:fldChar w:fldCharType="begin"/>
      </w:r>
      <w:r>
        <w:rPr>
          <w:noProof/>
        </w:rPr>
        <w:instrText xml:space="preserve"> PAGEREF _Toc229603441 \h </w:instrText>
      </w:r>
      <w:r>
        <w:rPr>
          <w:noProof/>
        </w:rPr>
      </w:r>
      <w:r>
        <w:rPr>
          <w:noProof/>
        </w:rPr>
        <w:fldChar w:fldCharType="separate"/>
      </w:r>
      <w:r>
        <w:rPr>
          <w:noProof/>
        </w:rPr>
        <w:t>34</w:t>
      </w:r>
      <w:r>
        <w:rPr>
          <w:noProof/>
        </w:rPr>
        <w:fldChar w:fldCharType="end"/>
      </w:r>
    </w:p>
    <w:p w14:paraId="3C0F13B4" w14:textId="15725612" w:rsidR="00E738EC" w:rsidRDefault="00E738EC">
      <w:pPr>
        <w:pStyle w:val="TDC3"/>
        <w:tabs>
          <w:tab w:val="right" w:leader="dot" w:pos="9628"/>
        </w:tabs>
        <w:rPr>
          <w:noProof/>
        </w:rPr>
      </w:pPr>
      <w:r w:rsidRPr="00721F52">
        <w:rPr>
          <w:rFonts w:ascii="Aptos" w:eastAsia="Times New Roman" w:hAnsi="Aptos"/>
          <w:b/>
          <w:noProof/>
          <w:color w:val="8D648C"/>
        </w:rPr>
        <w:t>public.document_signature_logs</w:t>
      </w:r>
      <w:r>
        <w:rPr>
          <w:noProof/>
        </w:rPr>
        <w:tab/>
      </w:r>
      <w:r>
        <w:rPr>
          <w:noProof/>
        </w:rPr>
        <w:fldChar w:fldCharType="begin"/>
      </w:r>
      <w:r>
        <w:rPr>
          <w:noProof/>
        </w:rPr>
        <w:instrText xml:space="preserve"> PAGEREF _Toc229603442 \h </w:instrText>
      </w:r>
      <w:r>
        <w:rPr>
          <w:noProof/>
        </w:rPr>
      </w:r>
      <w:r>
        <w:rPr>
          <w:noProof/>
        </w:rPr>
        <w:fldChar w:fldCharType="separate"/>
      </w:r>
      <w:r>
        <w:rPr>
          <w:noProof/>
        </w:rPr>
        <w:t>35</w:t>
      </w:r>
      <w:r>
        <w:rPr>
          <w:noProof/>
        </w:rPr>
        <w:fldChar w:fldCharType="end"/>
      </w:r>
    </w:p>
    <w:p w14:paraId="2973BAD5" w14:textId="24D32AB2" w:rsidR="00E738EC" w:rsidRDefault="00E738EC">
      <w:pPr>
        <w:pStyle w:val="TDC3"/>
        <w:tabs>
          <w:tab w:val="right" w:leader="dot" w:pos="9628"/>
        </w:tabs>
        <w:rPr>
          <w:noProof/>
        </w:rPr>
      </w:pPr>
      <w:r w:rsidRPr="00721F52">
        <w:rPr>
          <w:rFonts w:ascii="Aptos" w:eastAsia="Times New Roman" w:hAnsi="Aptos"/>
          <w:b/>
          <w:noProof/>
          <w:color w:val="8D648C"/>
        </w:rPr>
        <w:t>public.document_signatures_advanced</w:t>
      </w:r>
      <w:r>
        <w:rPr>
          <w:noProof/>
        </w:rPr>
        <w:tab/>
      </w:r>
      <w:r>
        <w:rPr>
          <w:noProof/>
        </w:rPr>
        <w:fldChar w:fldCharType="begin"/>
      </w:r>
      <w:r>
        <w:rPr>
          <w:noProof/>
        </w:rPr>
        <w:instrText xml:space="preserve"> PAGEREF _Toc229603443 \h </w:instrText>
      </w:r>
      <w:r>
        <w:rPr>
          <w:noProof/>
        </w:rPr>
      </w:r>
      <w:r>
        <w:rPr>
          <w:noProof/>
        </w:rPr>
        <w:fldChar w:fldCharType="separate"/>
      </w:r>
      <w:r>
        <w:rPr>
          <w:noProof/>
        </w:rPr>
        <w:t>36</w:t>
      </w:r>
      <w:r>
        <w:rPr>
          <w:noProof/>
        </w:rPr>
        <w:fldChar w:fldCharType="end"/>
      </w:r>
    </w:p>
    <w:p w14:paraId="57D33A12" w14:textId="76850FB6" w:rsidR="00E738EC" w:rsidRDefault="00E738EC">
      <w:pPr>
        <w:pStyle w:val="TDC3"/>
        <w:tabs>
          <w:tab w:val="right" w:leader="dot" w:pos="9628"/>
        </w:tabs>
        <w:rPr>
          <w:noProof/>
        </w:rPr>
      </w:pPr>
      <w:r w:rsidRPr="00721F52">
        <w:rPr>
          <w:rFonts w:ascii="Aptos" w:eastAsia="Times New Roman" w:hAnsi="Aptos"/>
          <w:b/>
          <w:noProof/>
          <w:color w:val="8D648C"/>
        </w:rPr>
        <w:t>public.document_verification_info</w:t>
      </w:r>
      <w:r>
        <w:rPr>
          <w:noProof/>
        </w:rPr>
        <w:tab/>
      </w:r>
      <w:r>
        <w:rPr>
          <w:noProof/>
        </w:rPr>
        <w:fldChar w:fldCharType="begin"/>
      </w:r>
      <w:r>
        <w:rPr>
          <w:noProof/>
        </w:rPr>
        <w:instrText xml:space="preserve"> PAGEREF _Toc229603444 \h </w:instrText>
      </w:r>
      <w:r>
        <w:rPr>
          <w:noProof/>
        </w:rPr>
      </w:r>
      <w:r>
        <w:rPr>
          <w:noProof/>
        </w:rPr>
        <w:fldChar w:fldCharType="separate"/>
      </w:r>
      <w:r>
        <w:rPr>
          <w:noProof/>
        </w:rPr>
        <w:t>38</w:t>
      </w:r>
      <w:r>
        <w:rPr>
          <w:noProof/>
        </w:rPr>
        <w:fldChar w:fldCharType="end"/>
      </w:r>
    </w:p>
    <w:p w14:paraId="5D67A352" w14:textId="6F6807FF" w:rsidR="00E738EC" w:rsidRDefault="00E738EC">
      <w:pPr>
        <w:pStyle w:val="TDC3"/>
        <w:tabs>
          <w:tab w:val="right" w:leader="dot" w:pos="9628"/>
        </w:tabs>
        <w:rPr>
          <w:noProof/>
        </w:rPr>
      </w:pPr>
      <w:r w:rsidRPr="00721F52">
        <w:rPr>
          <w:rFonts w:ascii="Aptos" w:eastAsia="Times New Roman" w:hAnsi="Aptos"/>
          <w:b/>
          <w:noProof/>
          <w:color w:val="8D648C"/>
        </w:rPr>
        <w:t>public.documents</w:t>
      </w:r>
      <w:r>
        <w:rPr>
          <w:noProof/>
        </w:rPr>
        <w:tab/>
      </w:r>
      <w:r>
        <w:rPr>
          <w:noProof/>
        </w:rPr>
        <w:fldChar w:fldCharType="begin"/>
      </w:r>
      <w:r>
        <w:rPr>
          <w:noProof/>
        </w:rPr>
        <w:instrText xml:space="preserve"> PAGEREF _Toc229603445 \h </w:instrText>
      </w:r>
      <w:r>
        <w:rPr>
          <w:noProof/>
        </w:rPr>
      </w:r>
      <w:r>
        <w:rPr>
          <w:noProof/>
        </w:rPr>
        <w:fldChar w:fldCharType="separate"/>
      </w:r>
      <w:r>
        <w:rPr>
          <w:noProof/>
        </w:rPr>
        <w:t>39</w:t>
      </w:r>
      <w:r>
        <w:rPr>
          <w:noProof/>
        </w:rPr>
        <w:fldChar w:fldCharType="end"/>
      </w:r>
    </w:p>
    <w:p w14:paraId="6BF1785F" w14:textId="161A017A" w:rsidR="00E738EC" w:rsidRDefault="00E738EC">
      <w:pPr>
        <w:pStyle w:val="TDC3"/>
        <w:tabs>
          <w:tab w:val="right" w:leader="dot" w:pos="9628"/>
        </w:tabs>
        <w:rPr>
          <w:noProof/>
        </w:rPr>
      </w:pPr>
      <w:r w:rsidRPr="00721F52">
        <w:rPr>
          <w:rFonts w:ascii="Aptos" w:eastAsia="Times New Roman" w:hAnsi="Aptos"/>
          <w:b/>
          <w:noProof/>
          <w:color w:val="8D648C"/>
        </w:rPr>
        <w:t>public.notifications</w:t>
      </w:r>
      <w:r>
        <w:rPr>
          <w:noProof/>
        </w:rPr>
        <w:tab/>
      </w:r>
      <w:r>
        <w:rPr>
          <w:noProof/>
        </w:rPr>
        <w:fldChar w:fldCharType="begin"/>
      </w:r>
      <w:r>
        <w:rPr>
          <w:noProof/>
        </w:rPr>
        <w:instrText xml:space="preserve"> PAGEREF _Toc229603446 \h </w:instrText>
      </w:r>
      <w:r>
        <w:rPr>
          <w:noProof/>
        </w:rPr>
      </w:r>
      <w:r>
        <w:rPr>
          <w:noProof/>
        </w:rPr>
        <w:fldChar w:fldCharType="separate"/>
      </w:r>
      <w:r>
        <w:rPr>
          <w:noProof/>
        </w:rPr>
        <w:t>40</w:t>
      </w:r>
      <w:r>
        <w:rPr>
          <w:noProof/>
        </w:rPr>
        <w:fldChar w:fldCharType="end"/>
      </w:r>
    </w:p>
    <w:p w14:paraId="29A3D0D2" w14:textId="5E31D51C" w:rsidR="00E738EC" w:rsidRDefault="00E738EC">
      <w:pPr>
        <w:pStyle w:val="TDC3"/>
        <w:tabs>
          <w:tab w:val="right" w:leader="dot" w:pos="9628"/>
        </w:tabs>
        <w:rPr>
          <w:noProof/>
        </w:rPr>
      </w:pPr>
      <w:r w:rsidRPr="00721F52">
        <w:rPr>
          <w:rFonts w:ascii="Aptos" w:eastAsia="Times New Roman" w:hAnsi="Aptos"/>
          <w:b/>
          <w:noProof/>
          <w:color w:val="8D648C"/>
        </w:rPr>
        <w:t>public.request_approvals</w:t>
      </w:r>
      <w:r>
        <w:rPr>
          <w:noProof/>
        </w:rPr>
        <w:tab/>
      </w:r>
      <w:r>
        <w:rPr>
          <w:noProof/>
        </w:rPr>
        <w:fldChar w:fldCharType="begin"/>
      </w:r>
      <w:r>
        <w:rPr>
          <w:noProof/>
        </w:rPr>
        <w:instrText xml:space="preserve"> PAGEREF _Toc229603447 \h </w:instrText>
      </w:r>
      <w:r>
        <w:rPr>
          <w:noProof/>
        </w:rPr>
      </w:r>
      <w:r>
        <w:rPr>
          <w:noProof/>
        </w:rPr>
        <w:fldChar w:fldCharType="separate"/>
      </w:r>
      <w:r>
        <w:rPr>
          <w:noProof/>
        </w:rPr>
        <w:t>41</w:t>
      </w:r>
      <w:r>
        <w:rPr>
          <w:noProof/>
        </w:rPr>
        <w:fldChar w:fldCharType="end"/>
      </w:r>
    </w:p>
    <w:p w14:paraId="0C8EC8F5" w14:textId="2769E416" w:rsidR="00E738EC" w:rsidRDefault="00E738EC">
      <w:pPr>
        <w:pStyle w:val="TDC3"/>
        <w:tabs>
          <w:tab w:val="right" w:leader="dot" w:pos="9628"/>
        </w:tabs>
        <w:rPr>
          <w:noProof/>
        </w:rPr>
      </w:pPr>
      <w:r w:rsidRPr="00721F52">
        <w:rPr>
          <w:rFonts w:ascii="Aptos" w:eastAsia="Times New Roman" w:hAnsi="Aptos"/>
          <w:b/>
          <w:noProof/>
          <w:color w:val="8D648C"/>
        </w:rPr>
        <w:t>public.request_attachments</w:t>
      </w:r>
      <w:r>
        <w:rPr>
          <w:noProof/>
        </w:rPr>
        <w:tab/>
      </w:r>
      <w:r>
        <w:rPr>
          <w:noProof/>
        </w:rPr>
        <w:fldChar w:fldCharType="begin"/>
      </w:r>
      <w:r>
        <w:rPr>
          <w:noProof/>
        </w:rPr>
        <w:instrText xml:space="preserve"> PAGEREF _Toc229603448 \h </w:instrText>
      </w:r>
      <w:r>
        <w:rPr>
          <w:noProof/>
        </w:rPr>
      </w:r>
      <w:r>
        <w:rPr>
          <w:noProof/>
        </w:rPr>
        <w:fldChar w:fldCharType="separate"/>
      </w:r>
      <w:r>
        <w:rPr>
          <w:noProof/>
        </w:rPr>
        <w:t>42</w:t>
      </w:r>
      <w:r>
        <w:rPr>
          <w:noProof/>
        </w:rPr>
        <w:fldChar w:fldCharType="end"/>
      </w:r>
    </w:p>
    <w:p w14:paraId="5CC0091D" w14:textId="0BB36F19" w:rsidR="00E738EC" w:rsidRDefault="00E738EC">
      <w:pPr>
        <w:pStyle w:val="TDC3"/>
        <w:tabs>
          <w:tab w:val="right" w:leader="dot" w:pos="9628"/>
        </w:tabs>
        <w:rPr>
          <w:noProof/>
        </w:rPr>
      </w:pPr>
      <w:r w:rsidRPr="00721F52">
        <w:rPr>
          <w:rFonts w:ascii="Aptos" w:eastAsia="Times New Roman" w:hAnsi="Aptos"/>
          <w:b/>
          <w:noProof/>
          <w:color w:val="8D648C"/>
        </w:rPr>
        <w:t>public.request_types</w:t>
      </w:r>
      <w:r>
        <w:rPr>
          <w:noProof/>
        </w:rPr>
        <w:tab/>
      </w:r>
      <w:r>
        <w:rPr>
          <w:noProof/>
        </w:rPr>
        <w:fldChar w:fldCharType="begin"/>
      </w:r>
      <w:r>
        <w:rPr>
          <w:noProof/>
        </w:rPr>
        <w:instrText xml:space="preserve"> PAGEREF _Toc229603449 \h </w:instrText>
      </w:r>
      <w:r>
        <w:rPr>
          <w:noProof/>
        </w:rPr>
      </w:r>
      <w:r>
        <w:rPr>
          <w:noProof/>
        </w:rPr>
        <w:fldChar w:fldCharType="separate"/>
      </w:r>
      <w:r>
        <w:rPr>
          <w:noProof/>
        </w:rPr>
        <w:t>43</w:t>
      </w:r>
      <w:r>
        <w:rPr>
          <w:noProof/>
        </w:rPr>
        <w:fldChar w:fldCharType="end"/>
      </w:r>
    </w:p>
    <w:p w14:paraId="4E2A7A85" w14:textId="5916A50E" w:rsidR="00E738EC" w:rsidRDefault="00E738EC">
      <w:pPr>
        <w:pStyle w:val="TDC3"/>
        <w:tabs>
          <w:tab w:val="right" w:leader="dot" w:pos="9628"/>
        </w:tabs>
        <w:rPr>
          <w:noProof/>
        </w:rPr>
      </w:pPr>
      <w:r w:rsidRPr="00721F52">
        <w:rPr>
          <w:rFonts w:ascii="Aptos" w:eastAsia="Times New Roman" w:hAnsi="Aptos"/>
          <w:b/>
          <w:noProof/>
          <w:color w:val="8D648C"/>
        </w:rPr>
        <w:t>public.request_versions</w:t>
      </w:r>
      <w:r>
        <w:rPr>
          <w:noProof/>
        </w:rPr>
        <w:tab/>
      </w:r>
      <w:r>
        <w:rPr>
          <w:noProof/>
        </w:rPr>
        <w:fldChar w:fldCharType="begin"/>
      </w:r>
      <w:r>
        <w:rPr>
          <w:noProof/>
        </w:rPr>
        <w:instrText xml:space="preserve"> PAGEREF _Toc229603450 \h </w:instrText>
      </w:r>
      <w:r>
        <w:rPr>
          <w:noProof/>
        </w:rPr>
      </w:r>
      <w:r>
        <w:rPr>
          <w:noProof/>
        </w:rPr>
        <w:fldChar w:fldCharType="separate"/>
      </w:r>
      <w:r>
        <w:rPr>
          <w:noProof/>
        </w:rPr>
        <w:t>44</w:t>
      </w:r>
      <w:r>
        <w:rPr>
          <w:noProof/>
        </w:rPr>
        <w:fldChar w:fldCharType="end"/>
      </w:r>
    </w:p>
    <w:p w14:paraId="4EAB2A1D" w14:textId="6CE94F5B" w:rsidR="00E738EC" w:rsidRDefault="00E738EC">
      <w:pPr>
        <w:pStyle w:val="TDC3"/>
        <w:tabs>
          <w:tab w:val="right" w:leader="dot" w:pos="9628"/>
        </w:tabs>
        <w:rPr>
          <w:noProof/>
        </w:rPr>
      </w:pPr>
      <w:r w:rsidRPr="00721F52">
        <w:rPr>
          <w:rFonts w:ascii="Aptos" w:eastAsia="Times New Roman" w:hAnsi="Aptos"/>
          <w:b/>
          <w:noProof/>
          <w:color w:val="8D648C"/>
        </w:rPr>
        <w:t>public.requests</w:t>
      </w:r>
      <w:r>
        <w:rPr>
          <w:noProof/>
        </w:rPr>
        <w:tab/>
      </w:r>
      <w:r>
        <w:rPr>
          <w:noProof/>
        </w:rPr>
        <w:fldChar w:fldCharType="begin"/>
      </w:r>
      <w:r>
        <w:rPr>
          <w:noProof/>
        </w:rPr>
        <w:instrText xml:space="preserve"> PAGEREF _Toc229603451 \h </w:instrText>
      </w:r>
      <w:r>
        <w:rPr>
          <w:noProof/>
        </w:rPr>
      </w:r>
      <w:r>
        <w:rPr>
          <w:noProof/>
        </w:rPr>
        <w:fldChar w:fldCharType="separate"/>
      </w:r>
      <w:r>
        <w:rPr>
          <w:noProof/>
        </w:rPr>
        <w:t>44</w:t>
      </w:r>
      <w:r>
        <w:rPr>
          <w:noProof/>
        </w:rPr>
        <w:fldChar w:fldCharType="end"/>
      </w:r>
    </w:p>
    <w:p w14:paraId="177B86A9" w14:textId="16819340" w:rsidR="00E738EC" w:rsidRDefault="00E738EC">
      <w:pPr>
        <w:pStyle w:val="TDC3"/>
        <w:tabs>
          <w:tab w:val="right" w:leader="dot" w:pos="9628"/>
        </w:tabs>
        <w:rPr>
          <w:noProof/>
        </w:rPr>
      </w:pPr>
      <w:r w:rsidRPr="00721F52">
        <w:rPr>
          <w:rFonts w:ascii="Aptos" w:eastAsia="Times New Roman" w:hAnsi="Aptos"/>
          <w:b/>
          <w:noProof/>
          <w:color w:val="8D648C"/>
        </w:rPr>
        <w:t>public.user_attendance_records</w:t>
      </w:r>
      <w:r>
        <w:rPr>
          <w:noProof/>
        </w:rPr>
        <w:tab/>
      </w:r>
      <w:r>
        <w:rPr>
          <w:noProof/>
        </w:rPr>
        <w:fldChar w:fldCharType="begin"/>
      </w:r>
      <w:r>
        <w:rPr>
          <w:noProof/>
        </w:rPr>
        <w:instrText xml:space="preserve"> PAGEREF _Toc229603452 \h </w:instrText>
      </w:r>
      <w:r>
        <w:rPr>
          <w:noProof/>
        </w:rPr>
      </w:r>
      <w:r>
        <w:rPr>
          <w:noProof/>
        </w:rPr>
        <w:fldChar w:fldCharType="separate"/>
      </w:r>
      <w:r>
        <w:rPr>
          <w:noProof/>
        </w:rPr>
        <w:t>46</w:t>
      </w:r>
      <w:r>
        <w:rPr>
          <w:noProof/>
        </w:rPr>
        <w:fldChar w:fldCharType="end"/>
      </w:r>
    </w:p>
    <w:p w14:paraId="78E9B8FD" w14:textId="473E332D" w:rsidR="00E738EC" w:rsidRDefault="00E738EC">
      <w:pPr>
        <w:pStyle w:val="TDC3"/>
        <w:tabs>
          <w:tab w:val="right" w:leader="dot" w:pos="9628"/>
        </w:tabs>
        <w:rPr>
          <w:noProof/>
        </w:rPr>
      </w:pPr>
      <w:r w:rsidRPr="00721F52">
        <w:rPr>
          <w:rFonts w:ascii="Aptos" w:eastAsia="Times New Roman" w:hAnsi="Aptos"/>
          <w:b/>
          <w:noProof/>
          <w:color w:val="8D648C"/>
        </w:rPr>
        <w:t>public.user_lopdp_consents</w:t>
      </w:r>
      <w:r>
        <w:rPr>
          <w:noProof/>
        </w:rPr>
        <w:tab/>
      </w:r>
      <w:r>
        <w:rPr>
          <w:noProof/>
        </w:rPr>
        <w:fldChar w:fldCharType="begin"/>
      </w:r>
      <w:r>
        <w:rPr>
          <w:noProof/>
        </w:rPr>
        <w:instrText xml:space="preserve"> PAGEREF _Toc229603453 \h </w:instrText>
      </w:r>
      <w:r>
        <w:rPr>
          <w:noProof/>
        </w:rPr>
      </w:r>
      <w:r>
        <w:rPr>
          <w:noProof/>
        </w:rPr>
        <w:fldChar w:fldCharType="separate"/>
      </w:r>
      <w:r>
        <w:rPr>
          <w:noProof/>
        </w:rPr>
        <w:t>49</w:t>
      </w:r>
      <w:r>
        <w:rPr>
          <w:noProof/>
        </w:rPr>
        <w:fldChar w:fldCharType="end"/>
      </w:r>
    </w:p>
    <w:p w14:paraId="396AB992" w14:textId="437E57C1" w:rsidR="00E738EC" w:rsidRDefault="00E738EC">
      <w:pPr>
        <w:pStyle w:val="TDC3"/>
        <w:tabs>
          <w:tab w:val="right" w:leader="dot" w:pos="9628"/>
        </w:tabs>
        <w:rPr>
          <w:noProof/>
        </w:rPr>
      </w:pPr>
      <w:r w:rsidRPr="00721F52">
        <w:rPr>
          <w:rFonts w:ascii="Aptos" w:eastAsia="Times New Roman" w:hAnsi="Aptos"/>
          <w:b/>
          <w:noProof/>
          <w:color w:val="8D648C"/>
        </w:rPr>
        <w:t>public.user_profile</w:t>
      </w:r>
      <w:r>
        <w:rPr>
          <w:noProof/>
        </w:rPr>
        <w:tab/>
      </w:r>
      <w:r>
        <w:rPr>
          <w:noProof/>
        </w:rPr>
        <w:fldChar w:fldCharType="begin"/>
      </w:r>
      <w:r>
        <w:rPr>
          <w:noProof/>
        </w:rPr>
        <w:instrText xml:space="preserve"> PAGEREF _Toc229603454 \h </w:instrText>
      </w:r>
      <w:r>
        <w:rPr>
          <w:noProof/>
        </w:rPr>
      </w:r>
      <w:r>
        <w:rPr>
          <w:noProof/>
        </w:rPr>
        <w:fldChar w:fldCharType="separate"/>
      </w:r>
      <w:r>
        <w:rPr>
          <w:noProof/>
        </w:rPr>
        <w:t>50</w:t>
      </w:r>
      <w:r>
        <w:rPr>
          <w:noProof/>
        </w:rPr>
        <w:fldChar w:fldCharType="end"/>
      </w:r>
    </w:p>
    <w:p w14:paraId="4E5DF306" w14:textId="5A681E0B" w:rsidR="00E738EC" w:rsidRDefault="00E738EC">
      <w:pPr>
        <w:pStyle w:val="TDC3"/>
        <w:tabs>
          <w:tab w:val="right" w:leader="dot" w:pos="9628"/>
        </w:tabs>
        <w:rPr>
          <w:noProof/>
        </w:rPr>
      </w:pPr>
      <w:r w:rsidRPr="00721F52">
        <w:rPr>
          <w:rFonts w:ascii="Aptos" w:eastAsia="Times New Roman" w:hAnsi="Aptos"/>
          <w:b/>
          <w:noProof/>
          <w:color w:val="8D648C"/>
        </w:rPr>
        <w:t>public.user_sessions</w:t>
      </w:r>
      <w:r>
        <w:rPr>
          <w:noProof/>
        </w:rPr>
        <w:tab/>
      </w:r>
      <w:r>
        <w:rPr>
          <w:noProof/>
        </w:rPr>
        <w:fldChar w:fldCharType="begin"/>
      </w:r>
      <w:r>
        <w:rPr>
          <w:noProof/>
        </w:rPr>
        <w:instrText xml:space="preserve"> PAGEREF _Toc229603455 \h </w:instrText>
      </w:r>
      <w:r>
        <w:rPr>
          <w:noProof/>
        </w:rPr>
      </w:r>
      <w:r>
        <w:rPr>
          <w:noProof/>
        </w:rPr>
        <w:fldChar w:fldCharType="separate"/>
      </w:r>
      <w:r>
        <w:rPr>
          <w:noProof/>
        </w:rPr>
        <w:t>50</w:t>
      </w:r>
      <w:r>
        <w:rPr>
          <w:noProof/>
        </w:rPr>
        <w:fldChar w:fldCharType="end"/>
      </w:r>
    </w:p>
    <w:p w14:paraId="054116FB" w14:textId="54BD170E" w:rsidR="00E738EC" w:rsidRDefault="00E738EC">
      <w:pPr>
        <w:pStyle w:val="TDC3"/>
        <w:tabs>
          <w:tab w:val="right" w:leader="dot" w:pos="9628"/>
        </w:tabs>
        <w:rPr>
          <w:noProof/>
        </w:rPr>
      </w:pPr>
      <w:r w:rsidRPr="00721F52">
        <w:rPr>
          <w:rFonts w:ascii="Aptos" w:eastAsia="Times New Roman" w:hAnsi="Aptos"/>
          <w:b/>
          <w:noProof/>
          <w:color w:val="8D648C"/>
        </w:rPr>
        <w:t>public.users</w:t>
      </w:r>
      <w:r>
        <w:rPr>
          <w:noProof/>
        </w:rPr>
        <w:tab/>
      </w:r>
      <w:r>
        <w:rPr>
          <w:noProof/>
        </w:rPr>
        <w:fldChar w:fldCharType="begin"/>
      </w:r>
      <w:r>
        <w:rPr>
          <w:noProof/>
        </w:rPr>
        <w:instrText xml:space="preserve"> PAGEREF _Toc229603456 \h </w:instrText>
      </w:r>
      <w:r>
        <w:rPr>
          <w:noProof/>
        </w:rPr>
      </w:r>
      <w:r>
        <w:rPr>
          <w:noProof/>
        </w:rPr>
        <w:fldChar w:fldCharType="separate"/>
      </w:r>
      <w:r>
        <w:rPr>
          <w:noProof/>
        </w:rPr>
        <w:t>51</w:t>
      </w:r>
      <w:r>
        <w:rPr>
          <w:noProof/>
        </w:rPr>
        <w:fldChar w:fldCharType="end"/>
      </w:r>
    </w:p>
    <w:p w14:paraId="2D1B60F1" w14:textId="767486CE" w:rsidR="00E738EC" w:rsidRDefault="00E738EC">
      <w:pPr>
        <w:pStyle w:val="TDC2"/>
        <w:tabs>
          <w:tab w:val="right" w:leader="dot" w:pos="9628"/>
        </w:tabs>
        <w:rPr>
          <w:noProof/>
        </w:rPr>
      </w:pPr>
      <w:r w:rsidRPr="00721F52">
        <w:rPr>
          <w:rFonts w:ascii="Aptos" w:eastAsia="Times New Roman" w:hAnsi="Aptos"/>
          <w:b/>
          <w:noProof/>
          <w:color w:val="325483"/>
        </w:rPr>
        <w:t>5. Hallazgos de consistencia código vs base real</w:t>
      </w:r>
      <w:r>
        <w:rPr>
          <w:noProof/>
        </w:rPr>
        <w:tab/>
      </w:r>
      <w:r>
        <w:rPr>
          <w:noProof/>
        </w:rPr>
        <w:fldChar w:fldCharType="begin"/>
      </w:r>
      <w:r>
        <w:rPr>
          <w:noProof/>
        </w:rPr>
        <w:instrText xml:space="preserve"> PAGEREF _Toc229603457 \h </w:instrText>
      </w:r>
      <w:r>
        <w:rPr>
          <w:noProof/>
        </w:rPr>
      </w:r>
      <w:r>
        <w:rPr>
          <w:noProof/>
        </w:rPr>
        <w:fldChar w:fldCharType="separate"/>
      </w:r>
      <w:r>
        <w:rPr>
          <w:noProof/>
        </w:rPr>
        <w:t>53</w:t>
      </w:r>
      <w:r>
        <w:rPr>
          <w:noProof/>
        </w:rPr>
        <w:fldChar w:fldCharType="end"/>
      </w:r>
    </w:p>
    <w:p w14:paraId="0E62DB84" w14:textId="7E5897D3"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Evaluación de Riesgos — Área 01: Gobierno, Seguridad, Cumplimiento y Gestión Documental</w:t>
      </w:r>
      <w:r>
        <w:rPr>
          <w:noProof/>
        </w:rPr>
        <w:tab/>
      </w:r>
      <w:r>
        <w:rPr>
          <w:noProof/>
        </w:rPr>
        <w:fldChar w:fldCharType="begin"/>
      </w:r>
      <w:r>
        <w:rPr>
          <w:noProof/>
        </w:rPr>
        <w:instrText xml:space="preserve"> PAGEREF _Toc229603458 \h </w:instrText>
      </w:r>
      <w:r>
        <w:rPr>
          <w:noProof/>
        </w:rPr>
      </w:r>
      <w:r>
        <w:rPr>
          <w:noProof/>
        </w:rPr>
        <w:fldChar w:fldCharType="separate"/>
      </w:r>
      <w:r>
        <w:rPr>
          <w:noProof/>
        </w:rPr>
        <w:t>53</w:t>
      </w:r>
      <w:r>
        <w:rPr>
          <w:noProof/>
        </w:rPr>
        <w:fldChar w:fldCharType="end"/>
      </w:r>
    </w:p>
    <w:p w14:paraId="018C01E4" w14:textId="5FDA818B" w:rsidR="00E738EC" w:rsidRDefault="00E738EC">
      <w:pPr>
        <w:pStyle w:val="TDC2"/>
        <w:tabs>
          <w:tab w:val="right" w:leader="dot" w:pos="9628"/>
        </w:tabs>
        <w:rPr>
          <w:noProof/>
        </w:rPr>
      </w:pPr>
      <w:r w:rsidRPr="00721F52">
        <w:rPr>
          <w:rFonts w:ascii="Aptos" w:eastAsia="Times New Roman" w:hAnsi="Aptos"/>
          <w:b/>
          <w:noProof/>
          <w:color w:val="325483"/>
        </w:rPr>
        <w:t>Propósito</w:t>
      </w:r>
      <w:r>
        <w:rPr>
          <w:noProof/>
        </w:rPr>
        <w:tab/>
      </w:r>
      <w:r>
        <w:rPr>
          <w:noProof/>
        </w:rPr>
        <w:fldChar w:fldCharType="begin"/>
      </w:r>
      <w:r>
        <w:rPr>
          <w:noProof/>
        </w:rPr>
        <w:instrText xml:space="preserve"> PAGEREF _Toc229603459 \h </w:instrText>
      </w:r>
      <w:r>
        <w:rPr>
          <w:noProof/>
        </w:rPr>
      </w:r>
      <w:r>
        <w:rPr>
          <w:noProof/>
        </w:rPr>
        <w:fldChar w:fldCharType="separate"/>
      </w:r>
      <w:r>
        <w:rPr>
          <w:noProof/>
        </w:rPr>
        <w:t>53</w:t>
      </w:r>
      <w:r>
        <w:rPr>
          <w:noProof/>
        </w:rPr>
        <w:fldChar w:fldCharType="end"/>
      </w:r>
    </w:p>
    <w:p w14:paraId="73313E60" w14:textId="4A7A4274" w:rsidR="00E738EC" w:rsidRDefault="00E738EC">
      <w:pPr>
        <w:pStyle w:val="TDC2"/>
        <w:tabs>
          <w:tab w:val="right" w:leader="dot" w:pos="9628"/>
        </w:tabs>
        <w:rPr>
          <w:noProof/>
        </w:rPr>
      </w:pPr>
      <w:r w:rsidRPr="00721F52">
        <w:rPr>
          <w:rFonts w:ascii="Aptos" w:eastAsia="Times New Roman" w:hAnsi="Aptos"/>
          <w:b/>
          <w:noProof/>
          <w:color w:val="325483"/>
        </w:rPr>
        <w:t>Metodología FMEA</w:t>
      </w:r>
      <w:r>
        <w:rPr>
          <w:noProof/>
        </w:rPr>
        <w:tab/>
      </w:r>
      <w:r>
        <w:rPr>
          <w:noProof/>
        </w:rPr>
        <w:fldChar w:fldCharType="begin"/>
      </w:r>
      <w:r>
        <w:rPr>
          <w:noProof/>
        </w:rPr>
        <w:instrText xml:space="preserve"> PAGEREF _Toc229603460 \h </w:instrText>
      </w:r>
      <w:r>
        <w:rPr>
          <w:noProof/>
        </w:rPr>
      </w:r>
      <w:r>
        <w:rPr>
          <w:noProof/>
        </w:rPr>
        <w:fldChar w:fldCharType="separate"/>
      </w:r>
      <w:r>
        <w:rPr>
          <w:noProof/>
        </w:rPr>
        <w:t>53</w:t>
      </w:r>
      <w:r>
        <w:rPr>
          <w:noProof/>
        </w:rPr>
        <w:fldChar w:fldCharType="end"/>
      </w:r>
    </w:p>
    <w:p w14:paraId="4332CBB5" w14:textId="6F736FA7" w:rsidR="00E738EC" w:rsidRDefault="00E738EC">
      <w:pPr>
        <w:pStyle w:val="TDC2"/>
        <w:tabs>
          <w:tab w:val="right" w:leader="dot" w:pos="9628"/>
        </w:tabs>
        <w:rPr>
          <w:noProof/>
        </w:rPr>
      </w:pPr>
      <w:r w:rsidRPr="00721F52">
        <w:rPr>
          <w:rFonts w:ascii="Aptos" w:eastAsia="Times New Roman" w:hAnsi="Aptos"/>
          <w:b/>
          <w:noProof/>
          <w:color w:val="325483"/>
        </w:rPr>
        <w:t>Matriz FMEA — Área 01</w:t>
      </w:r>
      <w:r>
        <w:rPr>
          <w:noProof/>
        </w:rPr>
        <w:tab/>
      </w:r>
      <w:r>
        <w:rPr>
          <w:noProof/>
        </w:rPr>
        <w:fldChar w:fldCharType="begin"/>
      </w:r>
      <w:r>
        <w:rPr>
          <w:noProof/>
        </w:rPr>
        <w:instrText xml:space="preserve"> PAGEREF _Toc229603461 \h </w:instrText>
      </w:r>
      <w:r>
        <w:rPr>
          <w:noProof/>
        </w:rPr>
      </w:r>
      <w:r>
        <w:rPr>
          <w:noProof/>
        </w:rPr>
        <w:fldChar w:fldCharType="separate"/>
      </w:r>
      <w:r>
        <w:rPr>
          <w:noProof/>
        </w:rPr>
        <w:t>54</w:t>
      </w:r>
      <w:r>
        <w:rPr>
          <w:noProof/>
        </w:rPr>
        <w:fldChar w:fldCharType="end"/>
      </w:r>
    </w:p>
    <w:p w14:paraId="0EBDB440" w14:textId="24196425" w:rsidR="00E738EC" w:rsidRDefault="00E738EC">
      <w:pPr>
        <w:pStyle w:val="TDC2"/>
        <w:tabs>
          <w:tab w:val="right" w:leader="dot" w:pos="9628"/>
        </w:tabs>
        <w:rPr>
          <w:noProof/>
        </w:rPr>
      </w:pPr>
      <w:r w:rsidRPr="00721F52">
        <w:rPr>
          <w:rFonts w:ascii="Aptos" w:eastAsia="Times New Roman" w:hAnsi="Aptos"/>
          <w:b/>
          <w:noProof/>
          <w:color w:val="325483"/>
        </w:rPr>
        <w:t>Resumen por Nivel de Riesgo — Área 01</w:t>
      </w:r>
      <w:r>
        <w:rPr>
          <w:noProof/>
        </w:rPr>
        <w:tab/>
      </w:r>
      <w:r>
        <w:rPr>
          <w:noProof/>
        </w:rPr>
        <w:fldChar w:fldCharType="begin"/>
      </w:r>
      <w:r>
        <w:rPr>
          <w:noProof/>
        </w:rPr>
        <w:instrText xml:space="preserve"> PAGEREF _Toc229603462 \h </w:instrText>
      </w:r>
      <w:r>
        <w:rPr>
          <w:noProof/>
        </w:rPr>
      </w:r>
      <w:r>
        <w:rPr>
          <w:noProof/>
        </w:rPr>
        <w:fldChar w:fldCharType="separate"/>
      </w:r>
      <w:r>
        <w:rPr>
          <w:noProof/>
        </w:rPr>
        <w:t>56</w:t>
      </w:r>
      <w:r>
        <w:rPr>
          <w:noProof/>
        </w:rPr>
        <w:fldChar w:fldCharType="end"/>
      </w:r>
    </w:p>
    <w:p w14:paraId="1EB8B865" w14:textId="599429DC" w:rsidR="00E738EC" w:rsidRDefault="00E738EC">
      <w:pPr>
        <w:pStyle w:val="TDC2"/>
        <w:tabs>
          <w:tab w:val="right" w:leader="dot" w:pos="9628"/>
        </w:tabs>
        <w:rPr>
          <w:noProof/>
        </w:rPr>
      </w:pPr>
      <w:r w:rsidRPr="00721F52">
        <w:rPr>
          <w:rFonts w:ascii="Aptos" w:eastAsia="Times New Roman" w:hAnsi="Aptos"/>
          <w:b/>
          <w:noProof/>
          <w:color w:val="325483"/>
        </w:rPr>
        <w:t>Conclusión</w:t>
      </w:r>
      <w:r>
        <w:rPr>
          <w:noProof/>
        </w:rPr>
        <w:tab/>
      </w:r>
      <w:r>
        <w:rPr>
          <w:noProof/>
        </w:rPr>
        <w:fldChar w:fldCharType="begin"/>
      </w:r>
      <w:r>
        <w:rPr>
          <w:noProof/>
        </w:rPr>
        <w:instrText xml:space="preserve"> PAGEREF _Toc229603463 \h </w:instrText>
      </w:r>
      <w:r>
        <w:rPr>
          <w:noProof/>
        </w:rPr>
      </w:r>
      <w:r>
        <w:rPr>
          <w:noProof/>
        </w:rPr>
        <w:fldChar w:fldCharType="separate"/>
      </w:r>
      <w:r>
        <w:rPr>
          <w:noProof/>
        </w:rPr>
        <w:t>56</w:t>
      </w:r>
      <w:r>
        <w:rPr>
          <w:noProof/>
        </w:rPr>
        <w:fldChar w:fldCharType="end"/>
      </w:r>
    </w:p>
    <w:p w14:paraId="2F86B68F" w14:textId="1884D076" w:rsidR="00E738EC" w:rsidRDefault="00E738EC">
      <w:pPr>
        <w:pStyle w:val="TDC2"/>
        <w:tabs>
          <w:tab w:val="right" w:leader="dot" w:pos="9628"/>
        </w:tabs>
        <w:rPr>
          <w:noProof/>
        </w:rPr>
      </w:pPr>
      <w:r w:rsidRPr="00721F52">
        <w:rPr>
          <w:rFonts w:ascii="Aptos" w:eastAsia="Times New Roman" w:hAnsi="Aptos"/>
          <w:b/>
          <w:noProof/>
          <w:color w:val="325483"/>
        </w:rPr>
        <w:t>Firmas de Aprobación</w:t>
      </w:r>
      <w:r>
        <w:rPr>
          <w:noProof/>
        </w:rPr>
        <w:tab/>
      </w:r>
      <w:r>
        <w:rPr>
          <w:noProof/>
        </w:rPr>
        <w:fldChar w:fldCharType="begin"/>
      </w:r>
      <w:r>
        <w:rPr>
          <w:noProof/>
        </w:rPr>
        <w:instrText xml:space="preserve"> PAGEREF _Toc229603464 \h </w:instrText>
      </w:r>
      <w:r>
        <w:rPr>
          <w:noProof/>
        </w:rPr>
      </w:r>
      <w:r>
        <w:rPr>
          <w:noProof/>
        </w:rPr>
        <w:fldChar w:fldCharType="separate"/>
      </w:r>
      <w:r>
        <w:rPr>
          <w:noProof/>
        </w:rPr>
        <w:t>57</w:t>
      </w:r>
      <w:r>
        <w:rPr>
          <w:noProof/>
        </w:rPr>
        <w:fldChar w:fldCharType="end"/>
      </w:r>
    </w:p>
    <w:p w14:paraId="5E166ACF" w14:textId="75926B1F"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IQ - AREA 01 GOBIERNO, SEGURIDAD, CUMPLIMIENTO Y GESTION DOCUMENTAL</w:t>
      </w:r>
      <w:r>
        <w:rPr>
          <w:noProof/>
        </w:rPr>
        <w:tab/>
      </w:r>
      <w:r>
        <w:rPr>
          <w:noProof/>
        </w:rPr>
        <w:fldChar w:fldCharType="begin"/>
      </w:r>
      <w:r>
        <w:rPr>
          <w:noProof/>
        </w:rPr>
        <w:instrText xml:space="preserve"> PAGEREF _Toc229603465 \h </w:instrText>
      </w:r>
      <w:r>
        <w:rPr>
          <w:noProof/>
        </w:rPr>
      </w:r>
      <w:r>
        <w:rPr>
          <w:noProof/>
        </w:rPr>
        <w:fldChar w:fldCharType="separate"/>
      </w:r>
      <w:r>
        <w:rPr>
          <w:noProof/>
        </w:rPr>
        <w:t>57</w:t>
      </w:r>
      <w:r>
        <w:rPr>
          <w:noProof/>
        </w:rPr>
        <w:fldChar w:fldCharType="end"/>
      </w:r>
    </w:p>
    <w:p w14:paraId="1D0C5F64" w14:textId="4A70F834"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_Toc229603466 \h </w:instrText>
      </w:r>
      <w:r>
        <w:rPr>
          <w:noProof/>
        </w:rPr>
      </w:r>
      <w:r>
        <w:rPr>
          <w:noProof/>
        </w:rPr>
        <w:fldChar w:fldCharType="separate"/>
      </w:r>
      <w:r>
        <w:rPr>
          <w:noProof/>
        </w:rPr>
        <w:t>57</w:t>
      </w:r>
      <w:r>
        <w:rPr>
          <w:noProof/>
        </w:rPr>
        <w:fldChar w:fldCharType="end"/>
      </w:r>
    </w:p>
    <w:p w14:paraId="7EB45125" w14:textId="665D65FD" w:rsidR="00E738EC" w:rsidRDefault="00E738EC">
      <w:pPr>
        <w:pStyle w:val="TDC2"/>
        <w:tabs>
          <w:tab w:val="right" w:leader="dot" w:pos="9628"/>
        </w:tabs>
        <w:rPr>
          <w:noProof/>
        </w:rPr>
      </w:pPr>
      <w:r w:rsidRPr="00721F52">
        <w:rPr>
          <w:rFonts w:ascii="Aptos" w:eastAsia="Times New Roman" w:hAnsi="Aptos"/>
          <w:b/>
          <w:noProof/>
          <w:color w:val="325483"/>
        </w:rPr>
        <w:t>2. Objetivo</w:t>
      </w:r>
      <w:r>
        <w:rPr>
          <w:noProof/>
        </w:rPr>
        <w:tab/>
      </w:r>
      <w:r>
        <w:rPr>
          <w:noProof/>
        </w:rPr>
        <w:fldChar w:fldCharType="begin"/>
      </w:r>
      <w:r>
        <w:rPr>
          <w:noProof/>
        </w:rPr>
        <w:instrText xml:space="preserve"> PAGEREF _Toc229603467 \h </w:instrText>
      </w:r>
      <w:r>
        <w:rPr>
          <w:noProof/>
        </w:rPr>
      </w:r>
      <w:r>
        <w:rPr>
          <w:noProof/>
        </w:rPr>
        <w:fldChar w:fldCharType="separate"/>
      </w:r>
      <w:r>
        <w:rPr>
          <w:noProof/>
        </w:rPr>
        <w:t>57</w:t>
      </w:r>
      <w:r>
        <w:rPr>
          <w:noProof/>
        </w:rPr>
        <w:fldChar w:fldCharType="end"/>
      </w:r>
    </w:p>
    <w:p w14:paraId="669A0621" w14:textId="35B0A18F" w:rsidR="00E738EC" w:rsidRDefault="00E738EC">
      <w:pPr>
        <w:pStyle w:val="TDC2"/>
        <w:tabs>
          <w:tab w:val="right" w:leader="dot" w:pos="9628"/>
        </w:tabs>
        <w:rPr>
          <w:noProof/>
        </w:rPr>
      </w:pPr>
      <w:r w:rsidRPr="00721F52">
        <w:rPr>
          <w:rFonts w:ascii="Aptos" w:eastAsia="Times New Roman" w:hAnsi="Aptos"/>
          <w:b/>
          <w:noProof/>
          <w:color w:val="325483"/>
        </w:rPr>
        <w:t>3. Casos IQ</w:t>
      </w:r>
      <w:r>
        <w:rPr>
          <w:noProof/>
        </w:rPr>
        <w:tab/>
      </w:r>
      <w:r>
        <w:rPr>
          <w:noProof/>
        </w:rPr>
        <w:fldChar w:fldCharType="begin"/>
      </w:r>
      <w:r>
        <w:rPr>
          <w:noProof/>
        </w:rPr>
        <w:instrText xml:space="preserve"> PAGEREF _Toc229603468 \h </w:instrText>
      </w:r>
      <w:r>
        <w:rPr>
          <w:noProof/>
        </w:rPr>
      </w:r>
      <w:r>
        <w:rPr>
          <w:noProof/>
        </w:rPr>
        <w:fldChar w:fldCharType="separate"/>
      </w:r>
      <w:r>
        <w:rPr>
          <w:noProof/>
        </w:rPr>
        <w:t>58</w:t>
      </w:r>
      <w:r>
        <w:rPr>
          <w:noProof/>
        </w:rPr>
        <w:fldChar w:fldCharType="end"/>
      </w:r>
    </w:p>
    <w:p w14:paraId="3DEA0C69" w14:textId="37DA2BE7" w:rsidR="00E738EC" w:rsidRDefault="00E738EC">
      <w:pPr>
        <w:pStyle w:val="TDC2"/>
        <w:tabs>
          <w:tab w:val="right" w:leader="dot" w:pos="9628"/>
        </w:tabs>
        <w:rPr>
          <w:noProof/>
        </w:rPr>
      </w:pPr>
      <w:r w:rsidRPr="00721F52">
        <w:rPr>
          <w:rFonts w:ascii="Aptos" w:eastAsia="Times New Roman" w:hAnsi="Aptos"/>
          <w:b/>
          <w:noProof/>
          <w:color w:val="325483"/>
        </w:rPr>
        <w:t>4. Conclusiones de IQ</w:t>
      </w:r>
      <w:r>
        <w:rPr>
          <w:noProof/>
        </w:rPr>
        <w:tab/>
      </w:r>
      <w:r>
        <w:rPr>
          <w:noProof/>
        </w:rPr>
        <w:fldChar w:fldCharType="begin"/>
      </w:r>
      <w:r>
        <w:rPr>
          <w:noProof/>
        </w:rPr>
        <w:instrText xml:space="preserve"> PAGEREF _Toc229603469 \h </w:instrText>
      </w:r>
      <w:r>
        <w:rPr>
          <w:noProof/>
        </w:rPr>
      </w:r>
      <w:r>
        <w:rPr>
          <w:noProof/>
        </w:rPr>
        <w:fldChar w:fldCharType="separate"/>
      </w:r>
      <w:r>
        <w:rPr>
          <w:noProof/>
        </w:rPr>
        <w:t>58</w:t>
      </w:r>
      <w:r>
        <w:rPr>
          <w:noProof/>
        </w:rPr>
        <w:fldChar w:fldCharType="end"/>
      </w:r>
    </w:p>
    <w:p w14:paraId="56EAEB9D" w14:textId="09AF500C"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OQ - AREA 01 GOBIERNO, SEGURIDAD, CUMPLIMIENTO Y GESTION DOCUMENTAL</w:t>
      </w:r>
      <w:r>
        <w:rPr>
          <w:noProof/>
        </w:rPr>
        <w:tab/>
      </w:r>
      <w:r>
        <w:rPr>
          <w:noProof/>
        </w:rPr>
        <w:fldChar w:fldCharType="begin"/>
      </w:r>
      <w:r>
        <w:rPr>
          <w:noProof/>
        </w:rPr>
        <w:instrText xml:space="preserve"> PAGEREF _Toc229603470 \h </w:instrText>
      </w:r>
      <w:r>
        <w:rPr>
          <w:noProof/>
        </w:rPr>
      </w:r>
      <w:r>
        <w:rPr>
          <w:noProof/>
        </w:rPr>
        <w:fldChar w:fldCharType="separate"/>
      </w:r>
      <w:r>
        <w:rPr>
          <w:noProof/>
        </w:rPr>
        <w:t>58</w:t>
      </w:r>
      <w:r>
        <w:rPr>
          <w:noProof/>
        </w:rPr>
        <w:fldChar w:fldCharType="end"/>
      </w:r>
    </w:p>
    <w:p w14:paraId="0D5DCD37" w14:textId="4EB619C7"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_Toc229603471 \h </w:instrText>
      </w:r>
      <w:r>
        <w:rPr>
          <w:noProof/>
        </w:rPr>
      </w:r>
      <w:r>
        <w:rPr>
          <w:noProof/>
        </w:rPr>
        <w:fldChar w:fldCharType="separate"/>
      </w:r>
      <w:r>
        <w:rPr>
          <w:noProof/>
        </w:rPr>
        <w:t>59</w:t>
      </w:r>
      <w:r>
        <w:rPr>
          <w:noProof/>
        </w:rPr>
        <w:fldChar w:fldCharType="end"/>
      </w:r>
    </w:p>
    <w:p w14:paraId="62966F06" w14:textId="32471582" w:rsidR="00E738EC" w:rsidRDefault="00E738EC">
      <w:pPr>
        <w:pStyle w:val="TDC2"/>
        <w:tabs>
          <w:tab w:val="right" w:leader="dot" w:pos="9628"/>
        </w:tabs>
        <w:rPr>
          <w:noProof/>
        </w:rPr>
      </w:pPr>
      <w:r w:rsidRPr="00721F52">
        <w:rPr>
          <w:rFonts w:ascii="Aptos" w:eastAsia="Times New Roman" w:hAnsi="Aptos"/>
          <w:b/>
          <w:noProof/>
          <w:color w:val="325483"/>
        </w:rPr>
        <w:t>2. Casos OQ por módulo</w:t>
      </w:r>
      <w:r>
        <w:rPr>
          <w:noProof/>
        </w:rPr>
        <w:tab/>
      </w:r>
      <w:r>
        <w:rPr>
          <w:noProof/>
        </w:rPr>
        <w:fldChar w:fldCharType="begin"/>
      </w:r>
      <w:r>
        <w:rPr>
          <w:noProof/>
        </w:rPr>
        <w:instrText xml:space="preserve"> PAGEREF _Toc229603472 \h </w:instrText>
      </w:r>
      <w:r>
        <w:rPr>
          <w:noProof/>
        </w:rPr>
      </w:r>
      <w:r>
        <w:rPr>
          <w:noProof/>
        </w:rPr>
        <w:fldChar w:fldCharType="separate"/>
      </w:r>
      <w:r>
        <w:rPr>
          <w:noProof/>
        </w:rPr>
        <w:t>59</w:t>
      </w:r>
      <w:r>
        <w:rPr>
          <w:noProof/>
        </w:rPr>
        <w:fldChar w:fldCharType="end"/>
      </w:r>
    </w:p>
    <w:p w14:paraId="402E344A" w14:textId="61D97A8D" w:rsidR="00E738EC" w:rsidRDefault="00E738EC">
      <w:pPr>
        <w:pStyle w:val="TDC3"/>
        <w:tabs>
          <w:tab w:val="right" w:leader="dot" w:pos="9628"/>
        </w:tabs>
        <w:rPr>
          <w:noProof/>
        </w:rPr>
      </w:pPr>
      <w:r w:rsidRPr="00721F52">
        <w:rPr>
          <w:rFonts w:ascii="Aptos" w:eastAsia="Times New Roman" w:hAnsi="Aptos"/>
          <w:b/>
          <w:noProof/>
          <w:color w:val="8D648C"/>
        </w:rPr>
        <w:t>auth</w:t>
      </w:r>
      <w:r>
        <w:rPr>
          <w:noProof/>
        </w:rPr>
        <w:tab/>
      </w:r>
      <w:r>
        <w:rPr>
          <w:noProof/>
        </w:rPr>
        <w:fldChar w:fldCharType="begin"/>
      </w:r>
      <w:r>
        <w:rPr>
          <w:noProof/>
        </w:rPr>
        <w:instrText xml:space="preserve"> PAGEREF _Toc229603473 \h </w:instrText>
      </w:r>
      <w:r>
        <w:rPr>
          <w:noProof/>
        </w:rPr>
      </w:r>
      <w:r>
        <w:rPr>
          <w:noProof/>
        </w:rPr>
        <w:fldChar w:fldCharType="separate"/>
      </w:r>
      <w:r>
        <w:rPr>
          <w:noProof/>
        </w:rPr>
        <w:t>59</w:t>
      </w:r>
      <w:r>
        <w:rPr>
          <w:noProof/>
        </w:rPr>
        <w:fldChar w:fldCharType="end"/>
      </w:r>
    </w:p>
    <w:p w14:paraId="4798BF11" w14:textId="6FBD73F5" w:rsidR="00E738EC" w:rsidRDefault="00E738EC">
      <w:pPr>
        <w:pStyle w:val="TDC3"/>
        <w:tabs>
          <w:tab w:val="right" w:leader="dot" w:pos="9628"/>
        </w:tabs>
        <w:rPr>
          <w:noProof/>
        </w:rPr>
      </w:pPr>
      <w:r w:rsidRPr="00721F52">
        <w:rPr>
          <w:rFonts w:ascii="Aptos" w:eastAsia="Times New Roman" w:hAnsi="Aptos"/>
          <w:b/>
          <w:noProof/>
          <w:color w:val="8D648C"/>
        </w:rPr>
        <w:t>security</w:t>
      </w:r>
      <w:r>
        <w:rPr>
          <w:noProof/>
        </w:rPr>
        <w:tab/>
      </w:r>
      <w:r>
        <w:rPr>
          <w:noProof/>
        </w:rPr>
        <w:fldChar w:fldCharType="begin"/>
      </w:r>
      <w:r>
        <w:rPr>
          <w:noProof/>
        </w:rPr>
        <w:instrText xml:space="preserve"> PAGEREF _Toc229603474 \h </w:instrText>
      </w:r>
      <w:r>
        <w:rPr>
          <w:noProof/>
        </w:rPr>
      </w:r>
      <w:r>
        <w:rPr>
          <w:noProof/>
        </w:rPr>
        <w:fldChar w:fldCharType="separate"/>
      </w:r>
      <w:r>
        <w:rPr>
          <w:noProof/>
        </w:rPr>
        <w:t>59</w:t>
      </w:r>
      <w:r>
        <w:rPr>
          <w:noProof/>
        </w:rPr>
        <w:fldChar w:fldCharType="end"/>
      </w:r>
    </w:p>
    <w:p w14:paraId="49E6D441" w14:textId="42569BA0" w:rsidR="00E738EC" w:rsidRDefault="00E738EC">
      <w:pPr>
        <w:pStyle w:val="TDC3"/>
        <w:tabs>
          <w:tab w:val="right" w:leader="dot" w:pos="9628"/>
        </w:tabs>
        <w:rPr>
          <w:noProof/>
        </w:rPr>
      </w:pPr>
      <w:r w:rsidRPr="00721F52">
        <w:rPr>
          <w:rFonts w:ascii="Aptos" w:eastAsia="Times New Roman" w:hAnsi="Aptos"/>
          <w:b/>
          <w:noProof/>
          <w:color w:val="8D648C"/>
        </w:rPr>
        <w:t>auditoria</w:t>
      </w:r>
      <w:r>
        <w:rPr>
          <w:noProof/>
        </w:rPr>
        <w:tab/>
      </w:r>
      <w:r>
        <w:rPr>
          <w:noProof/>
        </w:rPr>
        <w:fldChar w:fldCharType="begin"/>
      </w:r>
      <w:r>
        <w:rPr>
          <w:noProof/>
        </w:rPr>
        <w:instrText xml:space="preserve"> PAGEREF _Toc229603475 \h </w:instrText>
      </w:r>
      <w:r>
        <w:rPr>
          <w:noProof/>
        </w:rPr>
      </w:r>
      <w:r>
        <w:rPr>
          <w:noProof/>
        </w:rPr>
        <w:fldChar w:fldCharType="separate"/>
      </w:r>
      <w:r>
        <w:rPr>
          <w:noProof/>
        </w:rPr>
        <w:t>59</w:t>
      </w:r>
      <w:r>
        <w:rPr>
          <w:noProof/>
        </w:rPr>
        <w:fldChar w:fldCharType="end"/>
      </w:r>
    </w:p>
    <w:p w14:paraId="37699CBA" w14:textId="183F6755" w:rsidR="00E738EC" w:rsidRDefault="00E738EC">
      <w:pPr>
        <w:pStyle w:val="TDC3"/>
        <w:tabs>
          <w:tab w:val="right" w:leader="dot" w:pos="9628"/>
        </w:tabs>
        <w:rPr>
          <w:noProof/>
        </w:rPr>
      </w:pPr>
      <w:r w:rsidRPr="00721F52">
        <w:rPr>
          <w:rFonts w:ascii="Aptos" w:eastAsia="Times New Roman" w:hAnsi="Aptos"/>
          <w:b/>
          <w:noProof/>
          <w:color w:val="8D648C"/>
        </w:rPr>
        <w:t>audit-prep</w:t>
      </w:r>
      <w:r>
        <w:rPr>
          <w:noProof/>
        </w:rPr>
        <w:tab/>
      </w:r>
      <w:r>
        <w:rPr>
          <w:noProof/>
        </w:rPr>
        <w:fldChar w:fldCharType="begin"/>
      </w:r>
      <w:r>
        <w:rPr>
          <w:noProof/>
        </w:rPr>
        <w:instrText xml:space="preserve"> PAGEREF _Toc229603476 \h </w:instrText>
      </w:r>
      <w:r>
        <w:rPr>
          <w:noProof/>
        </w:rPr>
      </w:r>
      <w:r>
        <w:rPr>
          <w:noProof/>
        </w:rPr>
        <w:fldChar w:fldCharType="separate"/>
      </w:r>
      <w:r>
        <w:rPr>
          <w:noProof/>
        </w:rPr>
        <w:t>59</w:t>
      </w:r>
      <w:r>
        <w:rPr>
          <w:noProof/>
        </w:rPr>
        <w:fldChar w:fldCharType="end"/>
      </w:r>
    </w:p>
    <w:p w14:paraId="69AE609D" w14:textId="6AFEECE9" w:rsidR="00E738EC" w:rsidRDefault="00E738EC">
      <w:pPr>
        <w:pStyle w:val="TDC3"/>
        <w:tabs>
          <w:tab w:val="right" w:leader="dot" w:pos="9628"/>
        </w:tabs>
        <w:rPr>
          <w:noProof/>
        </w:rPr>
      </w:pPr>
      <w:r w:rsidRPr="00721F52">
        <w:rPr>
          <w:rFonts w:ascii="Aptos" w:eastAsia="Times New Roman" w:hAnsi="Aptos"/>
          <w:b/>
          <w:noProof/>
          <w:color w:val="8D648C"/>
        </w:rPr>
        <w:t>approvals</w:t>
      </w:r>
      <w:r>
        <w:rPr>
          <w:noProof/>
        </w:rPr>
        <w:tab/>
      </w:r>
      <w:r>
        <w:rPr>
          <w:noProof/>
        </w:rPr>
        <w:fldChar w:fldCharType="begin"/>
      </w:r>
      <w:r>
        <w:rPr>
          <w:noProof/>
        </w:rPr>
        <w:instrText xml:space="preserve"> PAGEREF _Toc229603477 \h </w:instrText>
      </w:r>
      <w:r>
        <w:rPr>
          <w:noProof/>
        </w:rPr>
      </w:r>
      <w:r>
        <w:rPr>
          <w:noProof/>
        </w:rPr>
        <w:fldChar w:fldCharType="separate"/>
      </w:r>
      <w:r>
        <w:rPr>
          <w:noProof/>
        </w:rPr>
        <w:t>59</w:t>
      </w:r>
      <w:r>
        <w:rPr>
          <w:noProof/>
        </w:rPr>
        <w:fldChar w:fldCharType="end"/>
      </w:r>
    </w:p>
    <w:p w14:paraId="61BD4717" w14:textId="607E5E21" w:rsidR="00E738EC" w:rsidRDefault="00E738EC">
      <w:pPr>
        <w:pStyle w:val="TDC3"/>
        <w:tabs>
          <w:tab w:val="right" w:leader="dot" w:pos="9628"/>
        </w:tabs>
        <w:rPr>
          <w:noProof/>
        </w:rPr>
      </w:pPr>
      <w:r w:rsidRPr="00721F52">
        <w:rPr>
          <w:rFonts w:ascii="Aptos" w:eastAsia="Times New Roman" w:hAnsi="Aptos"/>
          <w:b/>
          <w:noProof/>
          <w:color w:val="8D648C"/>
        </w:rPr>
        <w:t>management</w:t>
      </w:r>
      <w:r>
        <w:rPr>
          <w:noProof/>
        </w:rPr>
        <w:tab/>
      </w:r>
      <w:r>
        <w:rPr>
          <w:noProof/>
        </w:rPr>
        <w:fldChar w:fldCharType="begin"/>
      </w:r>
      <w:r>
        <w:rPr>
          <w:noProof/>
        </w:rPr>
        <w:instrText xml:space="preserve"> PAGEREF _Toc229603478 \h </w:instrText>
      </w:r>
      <w:r>
        <w:rPr>
          <w:noProof/>
        </w:rPr>
      </w:r>
      <w:r>
        <w:rPr>
          <w:noProof/>
        </w:rPr>
        <w:fldChar w:fldCharType="separate"/>
      </w:r>
      <w:r>
        <w:rPr>
          <w:noProof/>
        </w:rPr>
        <w:t>59</w:t>
      </w:r>
      <w:r>
        <w:rPr>
          <w:noProof/>
        </w:rPr>
        <w:fldChar w:fldCharType="end"/>
      </w:r>
    </w:p>
    <w:p w14:paraId="355D3850" w14:textId="485721AD" w:rsidR="00E738EC" w:rsidRDefault="00E738EC">
      <w:pPr>
        <w:pStyle w:val="TDC3"/>
        <w:tabs>
          <w:tab w:val="right" w:leader="dot" w:pos="9628"/>
        </w:tabs>
        <w:rPr>
          <w:noProof/>
        </w:rPr>
      </w:pPr>
      <w:r w:rsidRPr="00721F52">
        <w:rPr>
          <w:rFonts w:ascii="Aptos" w:eastAsia="Times New Roman" w:hAnsi="Aptos"/>
          <w:b/>
          <w:noProof/>
          <w:color w:val="8D648C"/>
        </w:rPr>
        <w:t>documents</w:t>
      </w:r>
      <w:r>
        <w:rPr>
          <w:noProof/>
        </w:rPr>
        <w:tab/>
      </w:r>
      <w:r>
        <w:rPr>
          <w:noProof/>
        </w:rPr>
        <w:fldChar w:fldCharType="begin"/>
      </w:r>
      <w:r>
        <w:rPr>
          <w:noProof/>
        </w:rPr>
        <w:instrText xml:space="preserve"> PAGEREF _Toc229603479 \h </w:instrText>
      </w:r>
      <w:r>
        <w:rPr>
          <w:noProof/>
        </w:rPr>
      </w:r>
      <w:r>
        <w:rPr>
          <w:noProof/>
        </w:rPr>
        <w:fldChar w:fldCharType="separate"/>
      </w:r>
      <w:r>
        <w:rPr>
          <w:noProof/>
        </w:rPr>
        <w:t>59</w:t>
      </w:r>
      <w:r>
        <w:rPr>
          <w:noProof/>
        </w:rPr>
        <w:fldChar w:fldCharType="end"/>
      </w:r>
    </w:p>
    <w:p w14:paraId="544631AC" w14:textId="76E5D9F0" w:rsidR="00E738EC" w:rsidRDefault="00E738EC">
      <w:pPr>
        <w:pStyle w:val="TDC3"/>
        <w:tabs>
          <w:tab w:val="right" w:leader="dot" w:pos="9628"/>
        </w:tabs>
        <w:rPr>
          <w:noProof/>
        </w:rPr>
      </w:pPr>
      <w:r w:rsidRPr="00721F52">
        <w:rPr>
          <w:rFonts w:ascii="Aptos" w:eastAsia="Times New Roman" w:hAnsi="Aptos"/>
          <w:b/>
          <w:noProof/>
          <w:color w:val="8D648C"/>
        </w:rPr>
        <w:t>files</w:t>
      </w:r>
      <w:r>
        <w:rPr>
          <w:noProof/>
        </w:rPr>
        <w:tab/>
      </w:r>
      <w:r>
        <w:rPr>
          <w:noProof/>
        </w:rPr>
        <w:fldChar w:fldCharType="begin"/>
      </w:r>
      <w:r>
        <w:rPr>
          <w:noProof/>
        </w:rPr>
        <w:instrText xml:space="preserve"> PAGEREF _Toc229603480 \h </w:instrText>
      </w:r>
      <w:r>
        <w:rPr>
          <w:noProof/>
        </w:rPr>
      </w:r>
      <w:r>
        <w:rPr>
          <w:noProof/>
        </w:rPr>
        <w:fldChar w:fldCharType="separate"/>
      </w:r>
      <w:r>
        <w:rPr>
          <w:noProof/>
        </w:rPr>
        <w:t>59</w:t>
      </w:r>
      <w:r>
        <w:rPr>
          <w:noProof/>
        </w:rPr>
        <w:fldChar w:fldCharType="end"/>
      </w:r>
    </w:p>
    <w:p w14:paraId="23EC80CF" w14:textId="2FAF92F1" w:rsidR="00E738EC" w:rsidRDefault="00E738EC">
      <w:pPr>
        <w:pStyle w:val="TDC3"/>
        <w:tabs>
          <w:tab w:val="right" w:leader="dot" w:pos="9628"/>
        </w:tabs>
        <w:rPr>
          <w:noProof/>
        </w:rPr>
      </w:pPr>
      <w:r w:rsidRPr="00721F52">
        <w:rPr>
          <w:rFonts w:ascii="Aptos" w:eastAsia="Times New Roman" w:hAnsi="Aptos"/>
          <w:b/>
          <w:noProof/>
          <w:color w:val="8D648C"/>
        </w:rPr>
        <w:t>notifications</w:t>
      </w:r>
      <w:r>
        <w:rPr>
          <w:noProof/>
        </w:rPr>
        <w:tab/>
      </w:r>
      <w:r>
        <w:rPr>
          <w:noProof/>
        </w:rPr>
        <w:fldChar w:fldCharType="begin"/>
      </w:r>
      <w:r>
        <w:rPr>
          <w:noProof/>
        </w:rPr>
        <w:instrText xml:space="preserve"> PAGEREF _Toc229603481 \h </w:instrText>
      </w:r>
      <w:r>
        <w:rPr>
          <w:noProof/>
        </w:rPr>
      </w:r>
      <w:r>
        <w:rPr>
          <w:noProof/>
        </w:rPr>
        <w:fldChar w:fldCharType="separate"/>
      </w:r>
      <w:r>
        <w:rPr>
          <w:noProof/>
        </w:rPr>
        <w:t>60</w:t>
      </w:r>
      <w:r>
        <w:rPr>
          <w:noProof/>
        </w:rPr>
        <w:fldChar w:fldCharType="end"/>
      </w:r>
    </w:p>
    <w:p w14:paraId="43163933" w14:textId="3EDFA33E" w:rsidR="00E738EC" w:rsidRDefault="00E738EC">
      <w:pPr>
        <w:pStyle w:val="TDC3"/>
        <w:tabs>
          <w:tab w:val="right" w:leader="dot" w:pos="9628"/>
        </w:tabs>
        <w:rPr>
          <w:noProof/>
        </w:rPr>
      </w:pPr>
      <w:r w:rsidRPr="00721F52">
        <w:rPr>
          <w:rFonts w:ascii="Aptos" w:eastAsia="Times New Roman" w:hAnsi="Aptos"/>
          <w:b/>
          <w:noProof/>
          <w:color w:val="8D648C"/>
        </w:rPr>
        <w:t>dashboard</w:t>
      </w:r>
      <w:r>
        <w:rPr>
          <w:noProof/>
        </w:rPr>
        <w:tab/>
      </w:r>
      <w:r>
        <w:rPr>
          <w:noProof/>
        </w:rPr>
        <w:fldChar w:fldCharType="begin"/>
      </w:r>
      <w:r>
        <w:rPr>
          <w:noProof/>
        </w:rPr>
        <w:instrText xml:space="preserve"> PAGEREF _Toc229603482 \h </w:instrText>
      </w:r>
      <w:r>
        <w:rPr>
          <w:noProof/>
        </w:rPr>
      </w:r>
      <w:r>
        <w:rPr>
          <w:noProof/>
        </w:rPr>
        <w:fldChar w:fldCharType="separate"/>
      </w:r>
      <w:r>
        <w:rPr>
          <w:noProof/>
        </w:rPr>
        <w:t>60</w:t>
      </w:r>
      <w:r>
        <w:rPr>
          <w:noProof/>
        </w:rPr>
        <w:fldChar w:fldCharType="end"/>
      </w:r>
    </w:p>
    <w:p w14:paraId="469D359D" w14:textId="4ED0EE76" w:rsidR="00E738EC" w:rsidRDefault="00E738EC">
      <w:pPr>
        <w:pStyle w:val="TDC3"/>
        <w:tabs>
          <w:tab w:val="right" w:leader="dot" w:pos="9628"/>
        </w:tabs>
        <w:rPr>
          <w:noProof/>
        </w:rPr>
      </w:pPr>
      <w:r w:rsidRPr="00721F52">
        <w:rPr>
          <w:rFonts w:ascii="Aptos" w:eastAsia="Times New Roman" w:hAnsi="Aptos"/>
          <w:b/>
          <w:noProof/>
          <w:color w:val="8D648C"/>
        </w:rPr>
        <w:t>gmail</w:t>
      </w:r>
      <w:r>
        <w:rPr>
          <w:noProof/>
        </w:rPr>
        <w:tab/>
      </w:r>
      <w:r>
        <w:rPr>
          <w:noProof/>
        </w:rPr>
        <w:fldChar w:fldCharType="begin"/>
      </w:r>
      <w:r>
        <w:rPr>
          <w:noProof/>
        </w:rPr>
        <w:instrText xml:space="preserve"> PAGEREF _Toc229603483 \h </w:instrText>
      </w:r>
      <w:r>
        <w:rPr>
          <w:noProof/>
        </w:rPr>
      </w:r>
      <w:r>
        <w:rPr>
          <w:noProof/>
        </w:rPr>
        <w:fldChar w:fldCharType="separate"/>
      </w:r>
      <w:r>
        <w:rPr>
          <w:noProof/>
        </w:rPr>
        <w:t>60</w:t>
      </w:r>
      <w:r>
        <w:rPr>
          <w:noProof/>
        </w:rPr>
        <w:fldChar w:fldCharType="end"/>
      </w:r>
    </w:p>
    <w:p w14:paraId="181EAAF1" w14:textId="30ABFD60" w:rsidR="00E738EC" w:rsidRDefault="00E738EC">
      <w:pPr>
        <w:pStyle w:val="TDC3"/>
        <w:tabs>
          <w:tab w:val="right" w:leader="dot" w:pos="9628"/>
        </w:tabs>
        <w:rPr>
          <w:noProof/>
        </w:rPr>
      </w:pPr>
      <w:r w:rsidRPr="00721F52">
        <w:rPr>
          <w:rFonts w:ascii="Aptos" w:eastAsia="Times New Roman" w:hAnsi="Aptos"/>
          <w:b/>
          <w:noProof/>
          <w:color w:val="8D648C"/>
        </w:rPr>
        <w:t>signature</w:t>
      </w:r>
      <w:r>
        <w:rPr>
          <w:noProof/>
        </w:rPr>
        <w:tab/>
      </w:r>
      <w:r>
        <w:rPr>
          <w:noProof/>
        </w:rPr>
        <w:fldChar w:fldCharType="begin"/>
      </w:r>
      <w:r>
        <w:rPr>
          <w:noProof/>
        </w:rPr>
        <w:instrText xml:space="preserve"> PAGEREF _Toc229603484 \h </w:instrText>
      </w:r>
      <w:r>
        <w:rPr>
          <w:noProof/>
        </w:rPr>
      </w:r>
      <w:r>
        <w:rPr>
          <w:noProof/>
        </w:rPr>
        <w:fldChar w:fldCharType="separate"/>
      </w:r>
      <w:r>
        <w:rPr>
          <w:noProof/>
        </w:rPr>
        <w:t>60</w:t>
      </w:r>
      <w:r>
        <w:rPr>
          <w:noProof/>
        </w:rPr>
        <w:fldChar w:fldCharType="end"/>
      </w:r>
    </w:p>
    <w:p w14:paraId="6B90B065" w14:textId="726033CE" w:rsidR="00E738EC" w:rsidRDefault="00E738EC">
      <w:pPr>
        <w:pStyle w:val="TDC2"/>
        <w:tabs>
          <w:tab w:val="right" w:leader="dot" w:pos="9628"/>
        </w:tabs>
        <w:rPr>
          <w:noProof/>
        </w:rPr>
      </w:pPr>
      <w:r w:rsidRPr="00721F52">
        <w:rPr>
          <w:rFonts w:ascii="Aptos" w:eastAsia="Times New Roman" w:hAnsi="Aptos"/>
          <w:b/>
          <w:noProof/>
          <w:color w:val="325483"/>
        </w:rPr>
        <w:t>3. Escenarios de error a registrar</w:t>
      </w:r>
      <w:r>
        <w:rPr>
          <w:noProof/>
        </w:rPr>
        <w:tab/>
      </w:r>
      <w:r>
        <w:rPr>
          <w:noProof/>
        </w:rPr>
        <w:fldChar w:fldCharType="begin"/>
      </w:r>
      <w:r>
        <w:rPr>
          <w:noProof/>
        </w:rPr>
        <w:instrText xml:space="preserve"> PAGEREF _Toc229603485 \h </w:instrText>
      </w:r>
      <w:r>
        <w:rPr>
          <w:noProof/>
        </w:rPr>
      </w:r>
      <w:r>
        <w:rPr>
          <w:noProof/>
        </w:rPr>
        <w:fldChar w:fldCharType="separate"/>
      </w:r>
      <w:r>
        <w:rPr>
          <w:noProof/>
        </w:rPr>
        <w:t>60</w:t>
      </w:r>
      <w:r>
        <w:rPr>
          <w:noProof/>
        </w:rPr>
        <w:fldChar w:fldCharType="end"/>
      </w:r>
    </w:p>
    <w:p w14:paraId="28CC1285" w14:textId="5C72A8F3" w:rsidR="00E738EC" w:rsidRDefault="00E738EC">
      <w:pPr>
        <w:pStyle w:val="TDC2"/>
        <w:tabs>
          <w:tab w:val="right" w:leader="dot" w:pos="9628"/>
        </w:tabs>
        <w:rPr>
          <w:noProof/>
        </w:rPr>
      </w:pPr>
      <w:r w:rsidRPr="00721F52">
        <w:rPr>
          <w:rFonts w:ascii="Aptos" w:eastAsia="Times New Roman" w:hAnsi="Aptos"/>
          <w:b/>
          <w:noProof/>
          <w:color w:val="325483"/>
        </w:rPr>
        <w:t>4. Conclusiones de OQ</w:t>
      </w:r>
      <w:r>
        <w:rPr>
          <w:noProof/>
        </w:rPr>
        <w:tab/>
      </w:r>
      <w:r>
        <w:rPr>
          <w:noProof/>
        </w:rPr>
        <w:fldChar w:fldCharType="begin"/>
      </w:r>
      <w:r>
        <w:rPr>
          <w:noProof/>
        </w:rPr>
        <w:instrText xml:space="preserve"> PAGEREF _Toc229603486 \h </w:instrText>
      </w:r>
      <w:r>
        <w:rPr>
          <w:noProof/>
        </w:rPr>
      </w:r>
      <w:r>
        <w:rPr>
          <w:noProof/>
        </w:rPr>
        <w:fldChar w:fldCharType="separate"/>
      </w:r>
      <w:r>
        <w:rPr>
          <w:noProof/>
        </w:rPr>
        <w:t>60</w:t>
      </w:r>
      <w:r>
        <w:rPr>
          <w:noProof/>
        </w:rPr>
        <w:fldChar w:fldCharType="end"/>
      </w:r>
    </w:p>
    <w:p w14:paraId="37EF4DA9" w14:textId="60CF248D"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PQ - AREA 01 GOBIERNO, SEGURIDAD, CUMPLIMIENTO Y GESTION DOCUMENTAL</w:t>
      </w:r>
      <w:r>
        <w:rPr>
          <w:noProof/>
        </w:rPr>
        <w:tab/>
      </w:r>
      <w:r>
        <w:rPr>
          <w:noProof/>
        </w:rPr>
        <w:fldChar w:fldCharType="begin"/>
      </w:r>
      <w:r>
        <w:rPr>
          <w:noProof/>
        </w:rPr>
        <w:instrText xml:space="preserve"> PAGEREF _Toc229603487 \h </w:instrText>
      </w:r>
      <w:r>
        <w:rPr>
          <w:noProof/>
        </w:rPr>
      </w:r>
      <w:r>
        <w:rPr>
          <w:noProof/>
        </w:rPr>
        <w:fldChar w:fldCharType="separate"/>
      </w:r>
      <w:r>
        <w:rPr>
          <w:noProof/>
        </w:rPr>
        <w:t>60</w:t>
      </w:r>
      <w:r>
        <w:rPr>
          <w:noProof/>
        </w:rPr>
        <w:fldChar w:fldCharType="end"/>
      </w:r>
    </w:p>
    <w:p w14:paraId="728321F6" w14:textId="4FC394C2"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_Toc229603488 \h </w:instrText>
      </w:r>
      <w:r>
        <w:rPr>
          <w:noProof/>
        </w:rPr>
      </w:r>
      <w:r>
        <w:rPr>
          <w:noProof/>
        </w:rPr>
        <w:fldChar w:fldCharType="separate"/>
      </w:r>
      <w:r>
        <w:rPr>
          <w:noProof/>
        </w:rPr>
        <w:t>61</w:t>
      </w:r>
      <w:r>
        <w:rPr>
          <w:noProof/>
        </w:rPr>
        <w:fldChar w:fldCharType="end"/>
      </w:r>
    </w:p>
    <w:p w14:paraId="2BBAC4D8" w14:textId="22D8A8FB" w:rsidR="00E738EC" w:rsidRDefault="00E738EC">
      <w:pPr>
        <w:pStyle w:val="TDC2"/>
        <w:tabs>
          <w:tab w:val="right" w:leader="dot" w:pos="9628"/>
        </w:tabs>
        <w:rPr>
          <w:noProof/>
        </w:rPr>
      </w:pPr>
      <w:r w:rsidRPr="00721F52">
        <w:rPr>
          <w:rFonts w:ascii="Aptos" w:eastAsia="Times New Roman" w:hAnsi="Aptos"/>
          <w:b/>
          <w:noProof/>
          <w:color w:val="325483"/>
        </w:rPr>
        <w:t>2. Casos PQ</w:t>
      </w:r>
      <w:r>
        <w:rPr>
          <w:noProof/>
        </w:rPr>
        <w:tab/>
      </w:r>
      <w:r>
        <w:rPr>
          <w:noProof/>
        </w:rPr>
        <w:fldChar w:fldCharType="begin"/>
      </w:r>
      <w:r>
        <w:rPr>
          <w:noProof/>
        </w:rPr>
        <w:instrText xml:space="preserve"> PAGEREF _Toc229603489 \h </w:instrText>
      </w:r>
      <w:r>
        <w:rPr>
          <w:noProof/>
        </w:rPr>
      </w:r>
      <w:r>
        <w:rPr>
          <w:noProof/>
        </w:rPr>
        <w:fldChar w:fldCharType="separate"/>
      </w:r>
      <w:r>
        <w:rPr>
          <w:noProof/>
        </w:rPr>
        <w:t>62</w:t>
      </w:r>
      <w:r>
        <w:rPr>
          <w:noProof/>
        </w:rPr>
        <w:fldChar w:fldCharType="end"/>
      </w:r>
    </w:p>
    <w:p w14:paraId="371E4A4B" w14:textId="1DA78F1A" w:rsidR="00E738EC" w:rsidRDefault="00E738EC">
      <w:pPr>
        <w:pStyle w:val="TDC2"/>
        <w:tabs>
          <w:tab w:val="right" w:leader="dot" w:pos="9628"/>
        </w:tabs>
        <w:rPr>
          <w:noProof/>
        </w:rPr>
      </w:pPr>
      <w:r w:rsidRPr="00721F52">
        <w:rPr>
          <w:rFonts w:ascii="Aptos" w:eastAsia="Times New Roman" w:hAnsi="Aptos"/>
          <w:b/>
          <w:noProof/>
          <w:color w:val="325483"/>
        </w:rPr>
        <w:t>3. Riesgos PQ vigentes</w:t>
      </w:r>
      <w:r>
        <w:rPr>
          <w:noProof/>
        </w:rPr>
        <w:tab/>
      </w:r>
      <w:r>
        <w:rPr>
          <w:noProof/>
        </w:rPr>
        <w:fldChar w:fldCharType="begin"/>
      </w:r>
      <w:r>
        <w:rPr>
          <w:noProof/>
        </w:rPr>
        <w:instrText xml:space="preserve"> PAGEREF _Toc229603490 \h </w:instrText>
      </w:r>
      <w:r>
        <w:rPr>
          <w:noProof/>
        </w:rPr>
      </w:r>
      <w:r>
        <w:rPr>
          <w:noProof/>
        </w:rPr>
        <w:fldChar w:fldCharType="separate"/>
      </w:r>
      <w:r>
        <w:rPr>
          <w:noProof/>
        </w:rPr>
        <w:t>62</w:t>
      </w:r>
      <w:r>
        <w:rPr>
          <w:noProof/>
        </w:rPr>
        <w:fldChar w:fldCharType="end"/>
      </w:r>
    </w:p>
    <w:p w14:paraId="2014DF16" w14:textId="1728948B" w:rsidR="00E738EC" w:rsidRDefault="00E738EC">
      <w:pPr>
        <w:pStyle w:val="TDC2"/>
        <w:tabs>
          <w:tab w:val="right" w:leader="dot" w:pos="9628"/>
        </w:tabs>
        <w:rPr>
          <w:noProof/>
        </w:rPr>
      </w:pPr>
      <w:r w:rsidRPr="00721F52">
        <w:rPr>
          <w:rFonts w:ascii="Aptos" w:eastAsia="Times New Roman" w:hAnsi="Aptos"/>
          <w:b/>
          <w:noProof/>
          <w:color w:val="325483"/>
        </w:rPr>
        <w:t>4. Conclusiones de PQ</w:t>
      </w:r>
      <w:r>
        <w:rPr>
          <w:noProof/>
        </w:rPr>
        <w:tab/>
      </w:r>
      <w:r>
        <w:rPr>
          <w:noProof/>
        </w:rPr>
        <w:fldChar w:fldCharType="begin"/>
      </w:r>
      <w:r>
        <w:rPr>
          <w:noProof/>
        </w:rPr>
        <w:instrText xml:space="preserve"> PAGEREF _Toc229603491 \h </w:instrText>
      </w:r>
      <w:r>
        <w:rPr>
          <w:noProof/>
        </w:rPr>
      </w:r>
      <w:r>
        <w:rPr>
          <w:noProof/>
        </w:rPr>
        <w:fldChar w:fldCharType="separate"/>
      </w:r>
      <w:r>
        <w:rPr>
          <w:noProof/>
        </w:rPr>
        <w:t>63</w:t>
      </w:r>
      <w:r>
        <w:rPr>
          <w:noProof/>
        </w:rPr>
        <w:fldChar w:fldCharType="end"/>
      </w:r>
    </w:p>
    <w:p w14:paraId="5BBF1F8A" w14:textId="036FFFC4"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REVISION DE HALLAZGOS EN PRODUCCION Y SOLUCIONES</w:t>
      </w:r>
      <w:r>
        <w:rPr>
          <w:noProof/>
        </w:rPr>
        <w:tab/>
      </w:r>
      <w:r>
        <w:rPr>
          <w:noProof/>
        </w:rPr>
        <w:fldChar w:fldCharType="begin"/>
      </w:r>
      <w:r>
        <w:rPr>
          <w:noProof/>
        </w:rPr>
        <w:instrText xml:space="preserve"> PAGEREF _Toc229603492 \h </w:instrText>
      </w:r>
      <w:r>
        <w:rPr>
          <w:noProof/>
        </w:rPr>
      </w:r>
      <w:r>
        <w:rPr>
          <w:noProof/>
        </w:rPr>
        <w:fldChar w:fldCharType="separate"/>
      </w:r>
      <w:r>
        <w:rPr>
          <w:noProof/>
        </w:rPr>
        <w:t>63</w:t>
      </w:r>
      <w:r>
        <w:rPr>
          <w:noProof/>
        </w:rPr>
        <w:fldChar w:fldCharType="end"/>
      </w:r>
    </w:p>
    <w:p w14:paraId="4E29D516" w14:textId="5CE013C7"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_Toc229603493 \h </w:instrText>
      </w:r>
      <w:r>
        <w:rPr>
          <w:noProof/>
        </w:rPr>
      </w:r>
      <w:r>
        <w:rPr>
          <w:noProof/>
        </w:rPr>
        <w:fldChar w:fldCharType="separate"/>
      </w:r>
      <w:r>
        <w:rPr>
          <w:noProof/>
        </w:rPr>
        <w:t>63</w:t>
      </w:r>
      <w:r>
        <w:rPr>
          <w:noProof/>
        </w:rPr>
        <w:fldChar w:fldCharType="end"/>
      </w:r>
    </w:p>
    <w:p w14:paraId="35E092AC" w14:textId="55CB5420" w:rsidR="00E738EC" w:rsidRDefault="00E738EC">
      <w:pPr>
        <w:pStyle w:val="TDC2"/>
        <w:tabs>
          <w:tab w:val="right" w:leader="dot" w:pos="9628"/>
        </w:tabs>
        <w:rPr>
          <w:noProof/>
        </w:rPr>
      </w:pPr>
      <w:r w:rsidRPr="00721F52">
        <w:rPr>
          <w:rFonts w:ascii="Aptos" w:eastAsia="Times New Roman" w:hAnsi="Aptos"/>
          <w:b/>
          <w:noProof/>
          <w:color w:val="325483"/>
        </w:rPr>
        <w:t>1. Fuentes de verificacion usadas</w:t>
      </w:r>
      <w:r>
        <w:rPr>
          <w:noProof/>
        </w:rPr>
        <w:tab/>
      </w:r>
      <w:r>
        <w:rPr>
          <w:noProof/>
        </w:rPr>
        <w:fldChar w:fldCharType="begin"/>
      </w:r>
      <w:r>
        <w:rPr>
          <w:noProof/>
        </w:rPr>
        <w:instrText xml:space="preserve"> PAGEREF _Toc229603494 \h </w:instrText>
      </w:r>
      <w:r>
        <w:rPr>
          <w:noProof/>
        </w:rPr>
      </w:r>
      <w:r>
        <w:rPr>
          <w:noProof/>
        </w:rPr>
        <w:fldChar w:fldCharType="separate"/>
      </w:r>
      <w:r>
        <w:rPr>
          <w:noProof/>
        </w:rPr>
        <w:t>63</w:t>
      </w:r>
      <w:r>
        <w:rPr>
          <w:noProof/>
        </w:rPr>
        <w:fldChar w:fldCharType="end"/>
      </w:r>
    </w:p>
    <w:p w14:paraId="0367969F" w14:textId="37F02666" w:rsidR="00E738EC" w:rsidRDefault="00E738EC">
      <w:pPr>
        <w:pStyle w:val="TDC2"/>
        <w:tabs>
          <w:tab w:val="right" w:leader="dot" w:pos="9628"/>
        </w:tabs>
        <w:rPr>
          <w:noProof/>
        </w:rPr>
      </w:pPr>
      <w:r w:rsidRPr="00721F52">
        <w:rPr>
          <w:rFonts w:ascii="Aptos" w:eastAsia="Times New Roman" w:hAnsi="Aptos"/>
          <w:b/>
          <w:noProof/>
          <w:color w:val="325483"/>
        </w:rPr>
        <w:t>2. Verificacion minima en produccion</w:t>
      </w:r>
      <w:r>
        <w:rPr>
          <w:noProof/>
        </w:rPr>
        <w:tab/>
      </w:r>
      <w:r>
        <w:rPr>
          <w:noProof/>
        </w:rPr>
        <w:fldChar w:fldCharType="begin"/>
      </w:r>
      <w:r>
        <w:rPr>
          <w:noProof/>
        </w:rPr>
        <w:instrText xml:space="preserve"> PAGEREF _Toc229603495 \h </w:instrText>
      </w:r>
      <w:r>
        <w:rPr>
          <w:noProof/>
        </w:rPr>
      </w:r>
      <w:r>
        <w:rPr>
          <w:noProof/>
        </w:rPr>
        <w:fldChar w:fldCharType="separate"/>
      </w:r>
      <w:r>
        <w:rPr>
          <w:noProof/>
        </w:rPr>
        <w:t>63</w:t>
      </w:r>
      <w:r>
        <w:rPr>
          <w:noProof/>
        </w:rPr>
        <w:fldChar w:fldCharType="end"/>
      </w:r>
    </w:p>
    <w:p w14:paraId="380A05D6" w14:textId="321DDDBA" w:rsidR="00E738EC" w:rsidRDefault="00E738EC">
      <w:pPr>
        <w:pStyle w:val="TDC2"/>
        <w:tabs>
          <w:tab w:val="right" w:leader="dot" w:pos="9628"/>
        </w:tabs>
        <w:rPr>
          <w:noProof/>
        </w:rPr>
      </w:pPr>
      <w:r w:rsidRPr="00721F52">
        <w:rPr>
          <w:rFonts w:ascii="Aptos" w:eastAsia="Times New Roman" w:hAnsi="Aptos"/>
          <w:b/>
          <w:noProof/>
          <w:color w:val="325483"/>
        </w:rPr>
        <w:t>3. Estado real de tablas y uso en Neon</w:t>
      </w:r>
      <w:r>
        <w:rPr>
          <w:noProof/>
        </w:rPr>
        <w:tab/>
      </w:r>
      <w:r>
        <w:rPr>
          <w:noProof/>
        </w:rPr>
        <w:fldChar w:fldCharType="begin"/>
      </w:r>
      <w:r>
        <w:rPr>
          <w:noProof/>
        </w:rPr>
        <w:instrText xml:space="preserve"> PAGEREF _Toc229603496 \h </w:instrText>
      </w:r>
      <w:r>
        <w:rPr>
          <w:noProof/>
        </w:rPr>
      </w:r>
      <w:r>
        <w:rPr>
          <w:noProof/>
        </w:rPr>
        <w:fldChar w:fldCharType="separate"/>
      </w:r>
      <w:r>
        <w:rPr>
          <w:noProof/>
        </w:rPr>
        <w:t>64</w:t>
      </w:r>
      <w:r>
        <w:rPr>
          <w:noProof/>
        </w:rPr>
        <w:fldChar w:fldCharType="end"/>
      </w:r>
    </w:p>
    <w:p w14:paraId="738EC5CB" w14:textId="4D0A870A" w:rsidR="00E738EC" w:rsidRDefault="00E738EC">
      <w:pPr>
        <w:pStyle w:val="TDC2"/>
        <w:tabs>
          <w:tab w:val="right" w:leader="dot" w:pos="9628"/>
        </w:tabs>
        <w:rPr>
          <w:noProof/>
        </w:rPr>
      </w:pPr>
      <w:r w:rsidRPr="00721F52">
        <w:rPr>
          <w:rFonts w:ascii="Aptos" w:eastAsia="Times New Roman" w:hAnsi="Aptos"/>
          <w:b/>
          <w:noProof/>
          <w:color w:val="325483"/>
        </w:rPr>
        <w:t>4. Hallazgos revisados y solucion sin asumir funcionalidad</w:t>
      </w:r>
      <w:r>
        <w:rPr>
          <w:noProof/>
        </w:rPr>
        <w:tab/>
      </w:r>
      <w:r>
        <w:rPr>
          <w:noProof/>
        </w:rPr>
        <w:fldChar w:fldCharType="begin"/>
      </w:r>
      <w:r>
        <w:rPr>
          <w:noProof/>
        </w:rPr>
        <w:instrText xml:space="preserve"> PAGEREF _Toc229603497 \h </w:instrText>
      </w:r>
      <w:r>
        <w:rPr>
          <w:noProof/>
        </w:rPr>
      </w:r>
      <w:r>
        <w:rPr>
          <w:noProof/>
        </w:rPr>
        <w:fldChar w:fldCharType="separate"/>
      </w:r>
      <w:r>
        <w:rPr>
          <w:noProof/>
        </w:rPr>
        <w:t>64</w:t>
      </w:r>
      <w:r>
        <w:rPr>
          <w:noProof/>
        </w:rPr>
        <w:fldChar w:fldCharType="end"/>
      </w:r>
    </w:p>
    <w:p w14:paraId="474701E5" w14:textId="0E7430DF" w:rsidR="00E738EC" w:rsidRDefault="00E738EC">
      <w:pPr>
        <w:pStyle w:val="TDC3"/>
        <w:tabs>
          <w:tab w:val="right" w:leader="dot" w:pos="9628"/>
        </w:tabs>
        <w:rPr>
          <w:noProof/>
        </w:rPr>
      </w:pPr>
      <w:r w:rsidRPr="00721F52">
        <w:rPr>
          <w:rFonts w:ascii="Aptos" w:eastAsia="Times New Roman" w:hAnsi="Aptos"/>
          <w:b/>
          <w:noProof/>
          <w:color w:val="8D648C"/>
        </w:rPr>
        <w:t>H-01 Módulo security no montado</w:t>
      </w:r>
      <w:r>
        <w:rPr>
          <w:noProof/>
        </w:rPr>
        <w:tab/>
      </w:r>
      <w:r>
        <w:rPr>
          <w:noProof/>
        </w:rPr>
        <w:fldChar w:fldCharType="begin"/>
      </w:r>
      <w:r>
        <w:rPr>
          <w:noProof/>
        </w:rPr>
        <w:instrText xml:space="preserve"> PAGEREF _Toc229603498 \h </w:instrText>
      </w:r>
      <w:r>
        <w:rPr>
          <w:noProof/>
        </w:rPr>
      </w:r>
      <w:r>
        <w:rPr>
          <w:noProof/>
        </w:rPr>
        <w:fldChar w:fldCharType="separate"/>
      </w:r>
      <w:r>
        <w:rPr>
          <w:noProof/>
        </w:rPr>
        <w:t>64</w:t>
      </w:r>
      <w:r>
        <w:rPr>
          <w:noProof/>
        </w:rPr>
        <w:fldChar w:fldCharType="end"/>
      </w:r>
    </w:p>
    <w:p w14:paraId="0A207F7E" w14:textId="4476DDA6" w:rsidR="00E738EC" w:rsidRDefault="00E738EC">
      <w:pPr>
        <w:pStyle w:val="TDC3"/>
        <w:tabs>
          <w:tab w:val="right" w:leader="dot" w:pos="9628"/>
        </w:tabs>
        <w:rPr>
          <w:noProof/>
        </w:rPr>
      </w:pPr>
      <w:r w:rsidRPr="00721F52">
        <w:rPr>
          <w:rFonts w:ascii="Aptos" w:eastAsia="Times New Roman" w:hAnsi="Aptos"/>
          <w:b/>
          <w:noProof/>
          <w:color w:val="8D648C"/>
        </w:rPr>
        <w:t>H-02 Tablas security_offhours_whitelist y security_jobs_log ausentes</w:t>
      </w:r>
      <w:r>
        <w:rPr>
          <w:noProof/>
        </w:rPr>
        <w:tab/>
      </w:r>
      <w:r>
        <w:rPr>
          <w:noProof/>
        </w:rPr>
        <w:fldChar w:fldCharType="begin"/>
      </w:r>
      <w:r>
        <w:rPr>
          <w:noProof/>
        </w:rPr>
        <w:instrText xml:space="preserve"> PAGEREF _Toc229603499 \h </w:instrText>
      </w:r>
      <w:r>
        <w:rPr>
          <w:noProof/>
        </w:rPr>
      </w:r>
      <w:r>
        <w:rPr>
          <w:noProof/>
        </w:rPr>
        <w:fldChar w:fldCharType="separate"/>
      </w:r>
      <w:r>
        <w:rPr>
          <w:noProof/>
        </w:rPr>
        <w:t>65</w:t>
      </w:r>
      <w:r>
        <w:rPr>
          <w:noProof/>
        </w:rPr>
        <w:fldChar w:fldCharType="end"/>
      </w:r>
    </w:p>
    <w:p w14:paraId="1BC7BB53" w14:textId="799CD48E" w:rsidR="00E738EC" w:rsidRDefault="00E738EC">
      <w:pPr>
        <w:pStyle w:val="TDC3"/>
        <w:tabs>
          <w:tab w:val="right" w:leader="dot" w:pos="9628"/>
        </w:tabs>
        <w:rPr>
          <w:noProof/>
        </w:rPr>
      </w:pPr>
      <w:r w:rsidRPr="00721F52">
        <w:rPr>
          <w:rFonts w:ascii="Aptos" w:eastAsia="Times New Roman" w:hAnsi="Aptos"/>
          <w:b/>
          <w:noProof/>
          <w:color w:val="8D648C"/>
        </w:rPr>
        <w:t>H-03 management.service.js usa audit_logs y attachments</w:t>
      </w:r>
      <w:r>
        <w:rPr>
          <w:noProof/>
        </w:rPr>
        <w:tab/>
      </w:r>
      <w:r>
        <w:rPr>
          <w:noProof/>
        </w:rPr>
        <w:fldChar w:fldCharType="begin"/>
      </w:r>
      <w:r>
        <w:rPr>
          <w:noProof/>
        </w:rPr>
        <w:instrText xml:space="preserve"> PAGEREF _Toc229603500 \h </w:instrText>
      </w:r>
      <w:r>
        <w:rPr>
          <w:noProof/>
        </w:rPr>
      </w:r>
      <w:r>
        <w:rPr>
          <w:noProof/>
        </w:rPr>
        <w:fldChar w:fldCharType="separate"/>
      </w:r>
      <w:r>
        <w:rPr>
          <w:noProof/>
        </w:rPr>
        <w:t>65</w:t>
      </w:r>
      <w:r>
        <w:rPr>
          <w:noProof/>
        </w:rPr>
        <w:fldChar w:fldCharType="end"/>
      </w:r>
    </w:p>
    <w:p w14:paraId="586A1B9E" w14:textId="7C87A4DF" w:rsidR="00E738EC" w:rsidRDefault="00E738EC">
      <w:pPr>
        <w:pStyle w:val="TDC3"/>
        <w:tabs>
          <w:tab w:val="right" w:leader="dot" w:pos="9628"/>
        </w:tabs>
        <w:rPr>
          <w:noProof/>
        </w:rPr>
      </w:pPr>
      <w:r w:rsidRPr="00721F52">
        <w:rPr>
          <w:rFonts w:ascii="Aptos" w:eastAsia="Times New Roman" w:hAnsi="Aptos"/>
          <w:b/>
          <w:noProof/>
          <w:color w:val="8D648C"/>
        </w:rPr>
        <w:t>H-04 Uso de users.nombre_completo</w:t>
      </w:r>
      <w:r>
        <w:rPr>
          <w:noProof/>
        </w:rPr>
        <w:tab/>
      </w:r>
      <w:r>
        <w:rPr>
          <w:noProof/>
        </w:rPr>
        <w:fldChar w:fldCharType="begin"/>
      </w:r>
      <w:r>
        <w:rPr>
          <w:noProof/>
        </w:rPr>
        <w:instrText xml:space="preserve"> PAGEREF _Toc229603501 \h </w:instrText>
      </w:r>
      <w:r>
        <w:rPr>
          <w:noProof/>
        </w:rPr>
      </w:r>
      <w:r>
        <w:rPr>
          <w:noProof/>
        </w:rPr>
        <w:fldChar w:fldCharType="separate"/>
      </w:r>
      <w:r>
        <w:rPr>
          <w:noProof/>
        </w:rPr>
        <w:t>65</w:t>
      </w:r>
      <w:r>
        <w:rPr>
          <w:noProof/>
        </w:rPr>
        <w:fldChar w:fldCharType="end"/>
      </w:r>
    </w:p>
    <w:p w14:paraId="79B26CA3" w14:textId="220C3953" w:rsidR="00E738EC" w:rsidRDefault="00E738EC">
      <w:pPr>
        <w:pStyle w:val="TDC3"/>
        <w:tabs>
          <w:tab w:val="right" w:leader="dot" w:pos="9628"/>
        </w:tabs>
        <w:rPr>
          <w:noProof/>
        </w:rPr>
      </w:pPr>
      <w:r w:rsidRPr="00721F52">
        <w:rPr>
          <w:rFonts w:ascii="Aptos" w:eastAsia="Times New Roman" w:hAnsi="Aptos"/>
          <w:b/>
          <w:noProof/>
          <w:color w:val="8D648C"/>
        </w:rPr>
        <w:t>H-05 Insercion de consent_text en document_signatures_advanced</w:t>
      </w:r>
      <w:r>
        <w:rPr>
          <w:noProof/>
        </w:rPr>
        <w:tab/>
      </w:r>
      <w:r>
        <w:rPr>
          <w:noProof/>
        </w:rPr>
        <w:fldChar w:fldCharType="begin"/>
      </w:r>
      <w:r>
        <w:rPr>
          <w:noProof/>
        </w:rPr>
        <w:instrText xml:space="preserve"> PAGEREF _Toc229603502 \h </w:instrText>
      </w:r>
      <w:r>
        <w:rPr>
          <w:noProof/>
        </w:rPr>
      </w:r>
      <w:r>
        <w:rPr>
          <w:noProof/>
        </w:rPr>
        <w:fldChar w:fldCharType="separate"/>
      </w:r>
      <w:r>
        <w:rPr>
          <w:noProof/>
        </w:rPr>
        <w:t>66</w:t>
      </w:r>
      <w:r>
        <w:rPr>
          <w:noProof/>
        </w:rPr>
        <w:fldChar w:fldCharType="end"/>
      </w:r>
    </w:p>
    <w:p w14:paraId="4CFEAD2A" w14:textId="77C762EA" w:rsidR="00E738EC" w:rsidRDefault="00E738EC">
      <w:pPr>
        <w:pStyle w:val="TDC3"/>
        <w:tabs>
          <w:tab w:val="right" w:leader="dot" w:pos="9628"/>
        </w:tabs>
        <w:rPr>
          <w:noProof/>
        </w:rPr>
      </w:pPr>
      <w:r w:rsidRPr="00721F52">
        <w:rPr>
          <w:rFonts w:ascii="Aptos" w:eastAsia="Times New Roman" w:hAnsi="Aptos"/>
          <w:b/>
          <w:noProof/>
          <w:color w:val="8D648C"/>
        </w:rPr>
        <w:t>H-06 signer_email obligatorio y no poblado por el backend de firma</w:t>
      </w:r>
      <w:r>
        <w:rPr>
          <w:noProof/>
        </w:rPr>
        <w:tab/>
      </w:r>
      <w:r>
        <w:rPr>
          <w:noProof/>
        </w:rPr>
        <w:fldChar w:fldCharType="begin"/>
      </w:r>
      <w:r>
        <w:rPr>
          <w:noProof/>
        </w:rPr>
        <w:instrText xml:space="preserve"> PAGEREF _Toc229603503 \h </w:instrText>
      </w:r>
      <w:r>
        <w:rPr>
          <w:noProof/>
        </w:rPr>
      </w:r>
      <w:r>
        <w:rPr>
          <w:noProof/>
        </w:rPr>
        <w:fldChar w:fldCharType="separate"/>
      </w:r>
      <w:r>
        <w:rPr>
          <w:noProof/>
        </w:rPr>
        <w:t>66</w:t>
      </w:r>
      <w:r>
        <w:rPr>
          <w:noProof/>
        </w:rPr>
        <w:fldChar w:fldCharType="end"/>
      </w:r>
    </w:p>
    <w:p w14:paraId="6145F926" w14:textId="7ACECA2C" w:rsidR="00E738EC" w:rsidRDefault="00E738EC">
      <w:pPr>
        <w:pStyle w:val="TDC3"/>
        <w:tabs>
          <w:tab w:val="right" w:leader="dot" w:pos="9628"/>
        </w:tabs>
        <w:rPr>
          <w:noProof/>
        </w:rPr>
      </w:pPr>
      <w:r w:rsidRPr="00721F52">
        <w:rPr>
          <w:rFonts w:ascii="Aptos" w:eastAsia="Times New Roman" w:hAnsi="Aptos"/>
          <w:b/>
          <w:noProof/>
          <w:color w:val="8D648C"/>
        </w:rPr>
        <w:t>H-07 Estados en ingles (approved/rejected) contra estados reales en espanol</w:t>
      </w:r>
      <w:r>
        <w:rPr>
          <w:noProof/>
        </w:rPr>
        <w:tab/>
      </w:r>
      <w:r>
        <w:rPr>
          <w:noProof/>
        </w:rPr>
        <w:fldChar w:fldCharType="begin"/>
      </w:r>
      <w:r>
        <w:rPr>
          <w:noProof/>
        </w:rPr>
        <w:instrText xml:space="preserve"> PAGEREF _Toc229603504 \h </w:instrText>
      </w:r>
      <w:r>
        <w:rPr>
          <w:noProof/>
        </w:rPr>
      </w:r>
      <w:r>
        <w:rPr>
          <w:noProof/>
        </w:rPr>
        <w:fldChar w:fldCharType="separate"/>
      </w:r>
      <w:r>
        <w:rPr>
          <w:noProof/>
        </w:rPr>
        <w:t>66</w:t>
      </w:r>
      <w:r>
        <w:rPr>
          <w:noProof/>
        </w:rPr>
        <w:fldChar w:fldCharType="end"/>
      </w:r>
    </w:p>
    <w:p w14:paraId="54741F4A" w14:textId="2560CAB5" w:rsidR="00E738EC" w:rsidRDefault="00E738EC">
      <w:pPr>
        <w:pStyle w:val="TDC3"/>
        <w:tabs>
          <w:tab w:val="right" w:leader="dot" w:pos="9628"/>
        </w:tabs>
        <w:rPr>
          <w:noProof/>
        </w:rPr>
      </w:pPr>
      <w:r w:rsidRPr="00721F52">
        <w:rPr>
          <w:rFonts w:ascii="Aptos" w:eastAsia="Times New Roman" w:hAnsi="Aptos"/>
          <w:b/>
          <w:noProof/>
          <w:color w:val="8D648C"/>
        </w:rPr>
        <w:t>H-08 auth/me escribe en user_attendance_records</w:t>
      </w:r>
      <w:r>
        <w:rPr>
          <w:noProof/>
        </w:rPr>
        <w:tab/>
      </w:r>
      <w:r>
        <w:rPr>
          <w:noProof/>
        </w:rPr>
        <w:fldChar w:fldCharType="begin"/>
      </w:r>
      <w:r>
        <w:rPr>
          <w:noProof/>
        </w:rPr>
        <w:instrText xml:space="preserve"> PAGEREF _Toc229603505 \h </w:instrText>
      </w:r>
      <w:r>
        <w:rPr>
          <w:noProof/>
        </w:rPr>
      </w:r>
      <w:r>
        <w:rPr>
          <w:noProof/>
        </w:rPr>
        <w:fldChar w:fldCharType="separate"/>
      </w:r>
      <w:r>
        <w:rPr>
          <w:noProof/>
        </w:rPr>
        <w:t>66</w:t>
      </w:r>
      <w:r>
        <w:rPr>
          <w:noProof/>
        </w:rPr>
        <w:fldChar w:fldCharType="end"/>
      </w:r>
    </w:p>
    <w:p w14:paraId="05E136B9" w14:textId="6B554CAC" w:rsidR="00E738EC" w:rsidRDefault="00E738EC">
      <w:pPr>
        <w:pStyle w:val="TDC3"/>
        <w:tabs>
          <w:tab w:val="right" w:leader="dot" w:pos="9628"/>
        </w:tabs>
        <w:rPr>
          <w:noProof/>
        </w:rPr>
      </w:pPr>
      <w:r w:rsidRPr="00721F52">
        <w:rPr>
          <w:rFonts w:ascii="Aptos" w:eastAsia="Times New Roman" w:hAnsi="Aptos"/>
          <w:b/>
          <w:noProof/>
          <w:color w:val="8D648C"/>
        </w:rPr>
        <w:t>H-09 Rutas de signature inconsistentes entre repo y produccion</w:t>
      </w:r>
      <w:r>
        <w:rPr>
          <w:noProof/>
        </w:rPr>
        <w:tab/>
      </w:r>
      <w:r>
        <w:rPr>
          <w:noProof/>
        </w:rPr>
        <w:fldChar w:fldCharType="begin"/>
      </w:r>
      <w:r>
        <w:rPr>
          <w:noProof/>
        </w:rPr>
        <w:instrText xml:space="preserve"> PAGEREF _Toc229603506 \h </w:instrText>
      </w:r>
      <w:r>
        <w:rPr>
          <w:noProof/>
        </w:rPr>
      </w:r>
      <w:r>
        <w:rPr>
          <w:noProof/>
        </w:rPr>
        <w:fldChar w:fldCharType="separate"/>
      </w:r>
      <w:r>
        <w:rPr>
          <w:noProof/>
        </w:rPr>
        <w:t>67</w:t>
      </w:r>
      <w:r>
        <w:rPr>
          <w:noProof/>
        </w:rPr>
        <w:fldChar w:fldCharType="end"/>
      </w:r>
    </w:p>
    <w:p w14:paraId="2BFD0CB5" w14:textId="2C7F2E11" w:rsidR="00E738EC" w:rsidRDefault="00E738EC">
      <w:pPr>
        <w:pStyle w:val="TDC2"/>
        <w:tabs>
          <w:tab w:val="right" w:leader="dot" w:pos="9628"/>
        </w:tabs>
        <w:rPr>
          <w:noProof/>
        </w:rPr>
      </w:pPr>
      <w:r w:rsidRPr="00721F52">
        <w:rPr>
          <w:rFonts w:ascii="Aptos" w:eastAsia="Times New Roman" w:hAnsi="Aptos"/>
          <w:b/>
          <w:noProof/>
          <w:color w:val="325483"/>
        </w:rPr>
        <w:t>5. Prioridad de correccion recomendada</w:t>
      </w:r>
      <w:r>
        <w:rPr>
          <w:noProof/>
        </w:rPr>
        <w:tab/>
      </w:r>
      <w:r>
        <w:rPr>
          <w:noProof/>
        </w:rPr>
        <w:fldChar w:fldCharType="begin"/>
      </w:r>
      <w:r>
        <w:rPr>
          <w:noProof/>
        </w:rPr>
        <w:instrText xml:space="preserve"> PAGEREF _Toc229603507 \h </w:instrText>
      </w:r>
      <w:r>
        <w:rPr>
          <w:noProof/>
        </w:rPr>
      </w:r>
      <w:r>
        <w:rPr>
          <w:noProof/>
        </w:rPr>
        <w:fldChar w:fldCharType="separate"/>
      </w:r>
      <w:r>
        <w:rPr>
          <w:noProof/>
        </w:rPr>
        <w:t>67</w:t>
      </w:r>
      <w:r>
        <w:rPr>
          <w:noProof/>
        </w:rPr>
        <w:fldChar w:fldCharType="end"/>
      </w:r>
    </w:p>
    <w:p w14:paraId="25DD49C2" w14:textId="5FC5B52F" w:rsidR="00E738EC" w:rsidRDefault="00E738EC">
      <w:pPr>
        <w:pStyle w:val="TDC2"/>
        <w:tabs>
          <w:tab w:val="right" w:leader="dot" w:pos="9628"/>
        </w:tabs>
        <w:rPr>
          <w:noProof/>
        </w:rPr>
      </w:pPr>
      <w:r w:rsidRPr="00721F52">
        <w:rPr>
          <w:rFonts w:ascii="Aptos" w:eastAsia="Times New Roman" w:hAnsi="Aptos"/>
          <w:b/>
          <w:noProof/>
          <w:color w:val="325483"/>
        </w:rPr>
        <w:t>6. Conclusion</w:t>
      </w:r>
      <w:r>
        <w:rPr>
          <w:noProof/>
        </w:rPr>
        <w:tab/>
      </w:r>
      <w:r>
        <w:rPr>
          <w:noProof/>
        </w:rPr>
        <w:fldChar w:fldCharType="begin"/>
      </w:r>
      <w:r>
        <w:rPr>
          <w:noProof/>
        </w:rPr>
        <w:instrText xml:space="preserve"> PAGEREF _Toc229603508 \h </w:instrText>
      </w:r>
      <w:r>
        <w:rPr>
          <w:noProof/>
        </w:rPr>
      </w:r>
      <w:r>
        <w:rPr>
          <w:noProof/>
        </w:rPr>
        <w:fldChar w:fldCharType="separate"/>
      </w:r>
      <w:r>
        <w:rPr>
          <w:noProof/>
        </w:rPr>
        <w:t>67</w:t>
      </w:r>
      <w:r>
        <w:rPr>
          <w:noProof/>
        </w:rPr>
        <w:fldChar w:fldCharType="end"/>
      </w:r>
    </w:p>
    <w:p w14:paraId="35634E53" w14:textId="1B489AB9"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INFORME DE HALLAZGOS - AREA 01 GOBIERNO, SEGURIDAD, CUMPLIMIENTO Y GESTION DOCUMENTAL</w:t>
      </w:r>
      <w:r>
        <w:rPr>
          <w:noProof/>
        </w:rPr>
        <w:tab/>
      </w:r>
      <w:r>
        <w:rPr>
          <w:noProof/>
        </w:rPr>
        <w:fldChar w:fldCharType="begin"/>
      </w:r>
      <w:r>
        <w:rPr>
          <w:noProof/>
        </w:rPr>
        <w:instrText xml:space="preserve"> PAGEREF _Toc229603509 \h </w:instrText>
      </w:r>
      <w:r>
        <w:rPr>
          <w:noProof/>
        </w:rPr>
      </w:r>
      <w:r>
        <w:rPr>
          <w:noProof/>
        </w:rPr>
        <w:fldChar w:fldCharType="separate"/>
      </w:r>
      <w:r>
        <w:rPr>
          <w:noProof/>
        </w:rPr>
        <w:t>67</w:t>
      </w:r>
      <w:r>
        <w:rPr>
          <w:noProof/>
        </w:rPr>
        <w:fldChar w:fldCharType="end"/>
      </w:r>
    </w:p>
    <w:p w14:paraId="3DC09E7E" w14:textId="6609C04D"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_Toc229603510 \h </w:instrText>
      </w:r>
      <w:r>
        <w:rPr>
          <w:noProof/>
        </w:rPr>
      </w:r>
      <w:r>
        <w:rPr>
          <w:noProof/>
        </w:rPr>
        <w:fldChar w:fldCharType="separate"/>
      </w:r>
      <w:r>
        <w:rPr>
          <w:noProof/>
        </w:rPr>
        <w:t>67</w:t>
      </w:r>
      <w:r>
        <w:rPr>
          <w:noProof/>
        </w:rPr>
        <w:fldChar w:fldCharType="end"/>
      </w:r>
    </w:p>
    <w:p w14:paraId="218D2789" w14:textId="2765D795" w:rsidR="00E738EC" w:rsidRDefault="00E738EC">
      <w:pPr>
        <w:pStyle w:val="TDC2"/>
        <w:tabs>
          <w:tab w:val="right" w:leader="dot" w:pos="9628"/>
        </w:tabs>
        <w:rPr>
          <w:noProof/>
        </w:rPr>
      </w:pPr>
      <w:r w:rsidRPr="00721F52">
        <w:rPr>
          <w:rFonts w:ascii="Aptos" w:eastAsia="Times New Roman" w:hAnsi="Aptos"/>
          <w:b/>
          <w:noProof/>
          <w:color w:val="325483"/>
        </w:rPr>
        <w:t>2. Alcance revisado</w:t>
      </w:r>
      <w:r>
        <w:rPr>
          <w:noProof/>
        </w:rPr>
        <w:tab/>
      </w:r>
      <w:r>
        <w:rPr>
          <w:noProof/>
        </w:rPr>
        <w:fldChar w:fldCharType="begin"/>
      </w:r>
      <w:r>
        <w:rPr>
          <w:noProof/>
        </w:rPr>
        <w:instrText xml:space="preserve"> PAGEREF _Toc229603511 \h </w:instrText>
      </w:r>
      <w:r>
        <w:rPr>
          <w:noProof/>
        </w:rPr>
      </w:r>
      <w:r>
        <w:rPr>
          <w:noProof/>
        </w:rPr>
        <w:fldChar w:fldCharType="separate"/>
      </w:r>
      <w:r>
        <w:rPr>
          <w:noProof/>
        </w:rPr>
        <w:t>67</w:t>
      </w:r>
      <w:r>
        <w:rPr>
          <w:noProof/>
        </w:rPr>
        <w:fldChar w:fldCharType="end"/>
      </w:r>
    </w:p>
    <w:p w14:paraId="3F326B7E" w14:textId="35165DC3" w:rsidR="00E738EC" w:rsidRDefault="00E738EC">
      <w:pPr>
        <w:pStyle w:val="TDC2"/>
        <w:tabs>
          <w:tab w:val="right" w:leader="dot" w:pos="9628"/>
        </w:tabs>
        <w:rPr>
          <w:noProof/>
        </w:rPr>
      </w:pPr>
      <w:r w:rsidRPr="00721F52">
        <w:rPr>
          <w:rFonts w:ascii="Aptos" w:eastAsia="Times New Roman" w:hAnsi="Aptos"/>
          <w:b/>
          <w:noProof/>
          <w:color w:val="325483"/>
        </w:rPr>
        <w:t>3. Hallazgos vigentes</w:t>
      </w:r>
      <w:r>
        <w:rPr>
          <w:noProof/>
        </w:rPr>
        <w:tab/>
      </w:r>
      <w:r>
        <w:rPr>
          <w:noProof/>
        </w:rPr>
        <w:fldChar w:fldCharType="begin"/>
      </w:r>
      <w:r>
        <w:rPr>
          <w:noProof/>
        </w:rPr>
        <w:instrText xml:space="preserve"> PAGEREF _Toc229603512 \h </w:instrText>
      </w:r>
      <w:r>
        <w:rPr>
          <w:noProof/>
        </w:rPr>
      </w:r>
      <w:r>
        <w:rPr>
          <w:noProof/>
        </w:rPr>
        <w:fldChar w:fldCharType="separate"/>
      </w:r>
      <w:r>
        <w:rPr>
          <w:noProof/>
        </w:rPr>
        <w:t>68</w:t>
      </w:r>
      <w:r>
        <w:rPr>
          <w:noProof/>
        </w:rPr>
        <w:fldChar w:fldCharType="end"/>
      </w:r>
    </w:p>
    <w:p w14:paraId="0C528782" w14:textId="49E96FB0" w:rsidR="00E738EC" w:rsidRDefault="00E738EC">
      <w:pPr>
        <w:pStyle w:val="TDC3"/>
        <w:tabs>
          <w:tab w:val="right" w:leader="dot" w:pos="9628"/>
        </w:tabs>
        <w:rPr>
          <w:noProof/>
        </w:rPr>
      </w:pPr>
      <w:r w:rsidRPr="00721F52">
        <w:rPr>
          <w:rFonts w:ascii="Aptos" w:eastAsia="Times New Roman" w:hAnsi="Aptos"/>
          <w:b/>
          <w:noProof/>
          <w:color w:val="8D648C"/>
        </w:rPr>
        <w:t>H-A01-001 Segmentacion pendiente en approvals</w:t>
      </w:r>
      <w:r>
        <w:rPr>
          <w:noProof/>
        </w:rPr>
        <w:tab/>
      </w:r>
      <w:r>
        <w:rPr>
          <w:noProof/>
        </w:rPr>
        <w:fldChar w:fldCharType="begin"/>
      </w:r>
      <w:r>
        <w:rPr>
          <w:noProof/>
        </w:rPr>
        <w:instrText xml:space="preserve"> PAGEREF _Toc229603513 \h </w:instrText>
      </w:r>
      <w:r>
        <w:rPr>
          <w:noProof/>
        </w:rPr>
      </w:r>
      <w:r>
        <w:rPr>
          <w:noProof/>
        </w:rPr>
        <w:fldChar w:fldCharType="separate"/>
      </w:r>
      <w:r>
        <w:rPr>
          <w:noProof/>
        </w:rPr>
        <w:t>68</w:t>
      </w:r>
      <w:r>
        <w:rPr>
          <w:noProof/>
        </w:rPr>
        <w:fldChar w:fldCharType="end"/>
      </w:r>
    </w:p>
    <w:p w14:paraId="55254BAF" w14:textId="7B971A67" w:rsidR="00E738EC" w:rsidRDefault="00E738EC">
      <w:pPr>
        <w:pStyle w:val="TDC3"/>
        <w:tabs>
          <w:tab w:val="right" w:leader="dot" w:pos="9628"/>
        </w:tabs>
        <w:rPr>
          <w:noProof/>
        </w:rPr>
      </w:pPr>
      <w:r w:rsidRPr="00721F52">
        <w:rPr>
          <w:rFonts w:ascii="Aptos" w:eastAsia="Times New Roman" w:hAnsi="Aptos"/>
          <w:b/>
          <w:noProof/>
          <w:color w:val="8D648C"/>
        </w:rPr>
        <w:t>H-A01-002 Total global en management requests</w:t>
      </w:r>
      <w:r>
        <w:rPr>
          <w:noProof/>
        </w:rPr>
        <w:tab/>
      </w:r>
      <w:r>
        <w:rPr>
          <w:noProof/>
        </w:rPr>
        <w:fldChar w:fldCharType="begin"/>
      </w:r>
      <w:r>
        <w:rPr>
          <w:noProof/>
        </w:rPr>
        <w:instrText xml:space="preserve"> PAGEREF _Toc229603514 \h </w:instrText>
      </w:r>
      <w:r>
        <w:rPr>
          <w:noProof/>
        </w:rPr>
      </w:r>
      <w:r>
        <w:rPr>
          <w:noProof/>
        </w:rPr>
        <w:fldChar w:fldCharType="separate"/>
      </w:r>
      <w:r>
        <w:rPr>
          <w:noProof/>
        </w:rPr>
        <w:t>68</w:t>
      </w:r>
      <w:r>
        <w:rPr>
          <w:noProof/>
        </w:rPr>
        <w:fldChar w:fldCharType="end"/>
      </w:r>
    </w:p>
    <w:p w14:paraId="12D56107" w14:textId="2727EC35" w:rsidR="00E738EC" w:rsidRDefault="00E738EC">
      <w:pPr>
        <w:pStyle w:val="TDC3"/>
        <w:tabs>
          <w:tab w:val="right" w:leader="dot" w:pos="9628"/>
        </w:tabs>
        <w:rPr>
          <w:noProof/>
        </w:rPr>
      </w:pPr>
      <w:r w:rsidRPr="00721F52">
        <w:rPr>
          <w:rFonts w:ascii="Aptos" w:eastAsia="Times New Roman" w:hAnsi="Aptos"/>
          <w:b/>
          <w:noProof/>
          <w:color w:val="8D648C"/>
        </w:rPr>
        <w:t>H-A01-003 Cast inseguro en management trace</w:t>
      </w:r>
      <w:r>
        <w:rPr>
          <w:noProof/>
        </w:rPr>
        <w:tab/>
      </w:r>
      <w:r>
        <w:rPr>
          <w:noProof/>
        </w:rPr>
        <w:fldChar w:fldCharType="begin"/>
      </w:r>
      <w:r>
        <w:rPr>
          <w:noProof/>
        </w:rPr>
        <w:instrText xml:space="preserve"> PAGEREF _Toc229603515 \h </w:instrText>
      </w:r>
      <w:r>
        <w:rPr>
          <w:noProof/>
        </w:rPr>
      </w:r>
      <w:r>
        <w:rPr>
          <w:noProof/>
        </w:rPr>
        <w:fldChar w:fldCharType="separate"/>
      </w:r>
      <w:r>
        <w:rPr>
          <w:noProof/>
        </w:rPr>
        <w:t>68</w:t>
      </w:r>
      <w:r>
        <w:rPr>
          <w:noProof/>
        </w:rPr>
        <w:fldChar w:fldCharType="end"/>
      </w:r>
    </w:p>
    <w:p w14:paraId="1EF804F7" w14:textId="51888A15" w:rsidR="00E738EC" w:rsidRDefault="00E738EC">
      <w:pPr>
        <w:pStyle w:val="TDC3"/>
        <w:tabs>
          <w:tab w:val="right" w:leader="dot" w:pos="9628"/>
        </w:tabs>
        <w:rPr>
          <w:noProof/>
        </w:rPr>
      </w:pPr>
      <w:r w:rsidRPr="00721F52">
        <w:rPr>
          <w:rFonts w:ascii="Aptos" w:eastAsia="Times New Roman" w:hAnsi="Aptos"/>
          <w:b/>
          <w:noProof/>
          <w:color w:val="8D648C"/>
        </w:rPr>
        <w:t>H-A01-004 Acoplamiento auth-attendance</w:t>
      </w:r>
      <w:r>
        <w:rPr>
          <w:noProof/>
        </w:rPr>
        <w:tab/>
      </w:r>
      <w:r>
        <w:rPr>
          <w:noProof/>
        </w:rPr>
        <w:fldChar w:fldCharType="begin"/>
      </w:r>
      <w:r>
        <w:rPr>
          <w:noProof/>
        </w:rPr>
        <w:instrText xml:space="preserve"> PAGEREF _Toc229603516 \h </w:instrText>
      </w:r>
      <w:r>
        <w:rPr>
          <w:noProof/>
        </w:rPr>
      </w:r>
      <w:r>
        <w:rPr>
          <w:noProof/>
        </w:rPr>
        <w:fldChar w:fldCharType="separate"/>
      </w:r>
      <w:r>
        <w:rPr>
          <w:noProof/>
        </w:rPr>
        <w:t>68</w:t>
      </w:r>
      <w:r>
        <w:rPr>
          <w:noProof/>
        </w:rPr>
        <w:fldChar w:fldCharType="end"/>
      </w:r>
    </w:p>
    <w:p w14:paraId="2BE32CC8" w14:textId="18E17EA1" w:rsidR="00E738EC" w:rsidRDefault="00E738EC">
      <w:pPr>
        <w:pStyle w:val="TDC3"/>
        <w:tabs>
          <w:tab w:val="right" w:leader="dot" w:pos="9628"/>
        </w:tabs>
        <w:rPr>
          <w:noProof/>
        </w:rPr>
      </w:pPr>
      <w:r w:rsidRPr="00721F52">
        <w:rPr>
          <w:rFonts w:ascii="Aptos" w:eastAsia="Times New Roman" w:hAnsi="Aptos"/>
          <w:b/>
          <w:noProof/>
          <w:color w:val="8D648C"/>
        </w:rPr>
        <w:t>H-A01-005 Dependencias auxiliares en security</w:t>
      </w:r>
      <w:r>
        <w:rPr>
          <w:noProof/>
        </w:rPr>
        <w:tab/>
      </w:r>
      <w:r>
        <w:rPr>
          <w:noProof/>
        </w:rPr>
        <w:fldChar w:fldCharType="begin"/>
      </w:r>
      <w:r>
        <w:rPr>
          <w:noProof/>
        </w:rPr>
        <w:instrText xml:space="preserve"> PAGEREF _Toc229603517 \h </w:instrText>
      </w:r>
      <w:r>
        <w:rPr>
          <w:noProof/>
        </w:rPr>
      </w:r>
      <w:r>
        <w:rPr>
          <w:noProof/>
        </w:rPr>
        <w:fldChar w:fldCharType="separate"/>
      </w:r>
      <w:r>
        <w:rPr>
          <w:noProof/>
        </w:rPr>
        <w:t>68</w:t>
      </w:r>
      <w:r>
        <w:rPr>
          <w:noProof/>
        </w:rPr>
        <w:fldChar w:fldCharType="end"/>
      </w:r>
    </w:p>
    <w:p w14:paraId="4539BF36" w14:textId="75CDD531" w:rsidR="00E738EC" w:rsidRDefault="00E738EC">
      <w:pPr>
        <w:pStyle w:val="TDC3"/>
        <w:tabs>
          <w:tab w:val="right" w:leader="dot" w:pos="9628"/>
        </w:tabs>
        <w:rPr>
          <w:noProof/>
        </w:rPr>
      </w:pPr>
      <w:r w:rsidRPr="00721F52">
        <w:rPr>
          <w:rFonts w:ascii="Aptos" w:eastAsia="Times New Roman" w:hAnsi="Aptos"/>
          <w:b/>
          <w:noProof/>
          <w:color w:val="8D648C"/>
        </w:rPr>
        <w:t>H-A01-006 Dependencias SQL duras en signature</w:t>
      </w:r>
      <w:r>
        <w:rPr>
          <w:noProof/>
        </w:rPr>
        <w:tab/>
      </w:r>
      <w:r>
        <w:rPr>
          <w:noProof/>
        </w:rPr>
        <w:fldChar w:fldCharType="begin"/>
      </w:r>
      <w:r>
        <w:rPr>
          <w:noProof/>
        </w:rPr>
        <w:instrText xml:space="preserve"> PAGEREF _Toc229603518 \h </w:instrText>
      </w:r>
      <w:r>
        <w:rPr>
          <w:noProof/>
        </w:rPr>
      </w:r>
      <w:r>
        <w:rPr>
          <w:noProof/>
        </w:rPr>
        <w:fldChar w:fldCharType="separate"/>
      </w:r>
      <w:r>
        <w:rPr>
          <w:noProof/>
        </w:rPr>
        <w:t>68</w:t>
      </w:r>
      <w:r>
        <w:rPr>
          <w:noProof/>
        </w:rPr>
        <w:fldChar w:fldCharType="end"/>
      </w:r>
    </w:p>
    <w:p w14:paraId="53694A31" w14:textId="52C096C1" w:rsidR="00E738EC" w:rsidRDefault="00E738EC">
      <w:pPr>
        <w:pStyle w:val="TDC2"/>
        <w:tabs>
          <w:tab w:val="right" w:leader="dot" w:pos="9628"/>
        </w:tabs>
        <w:rPr>
          <w:noProof/>
        </w:rPr>
      </w:pPr>
      <w:r w:rsidRPr="00721F52">
        <w:rPr>
          <w:rFonts w:ascii="Aptos" w:eastAsia="Times New Roman" w:hAnsi="Aptos"/>
          <w:b/>
          <w:noProof/>
          <w:color w:val="325483"/>
        </w:rPr>
        <w:t>4. Hallazgos cerrados en esta revision</w:t>
      </w:r>
      <w:r>
        <w:rPr>
          <w:noProof/>
        </w:rPr>
        <w:tab/>
      </w:r>
      <w:r>
        <w:rPr>
          <w:noProof/>
        </w:rPr>
        <w:fldChar w:fldCharType="begin"/>
      </w:r>
      <w:r>
        <w:rPr>
          <w:noProof/>
        </w:rPr>
        <w:instrText xml:space="preserve"> PAGEREF _Toc229603519 \h </w:instrText>
      </w:r>
      <w:r>
        <w:rPr>
          <w:noProof/>
        </w:rPr>
      </w:r>
      <w:r>
        <w:rPr>
          <w:noProof/>
        </w:rPr>
        <w:fldChar w:fldCharType="separate"/>
      </w:r>
      <w:r>
        <w:rPr>
          <w:noProof/>
        </w:rPr>
        <w:t>68</w:t>
      </w:r>
      <w:r>
        <w:rPr>
          <w:noProof/>
        </w:rPr>
        <w:fldChar w:fldCharType="end"/>
      </w:r>
    </w:p>
    <w:p w14:paraId="09500FE6" w14:textId="3D310917" w:rsidR="00E738EC" w:rsidRDefault="00E738EC">
      <w:pPr>
        <w:pStyle w:val="TDC2"/>
        <w:tabs>
          <w:tab w:val="right" w:leader="dot" w:pos="9628"/>
        </w:tabs>
        <w:rPr>
          <w:noProof/>
        </w:rPr>
      </w:pPr>
      <w:r w:rsidRPr="00721F52">
        <w:rPr>
          <w:rFonts w:ascii="Aptos" w:eastAsia="Times New Roman" w:hAnsi="Aptos"/>
          <w:b/>
          <w:noProof/>
          <w:color w:val="325483"/>
        </w:rPr>
        <w:t>5. Elementos fuera de alcance del área</w:t>
      </w:r>
      <w:r>
        <w:rPr>
          <w:noProof/>
        </w:rPr>
        <w:tab/>
      </w:r>
      <w:r>
        <w:rPr>
          <w:noProof/>
        </w:rPr>
        <w:fldChar w:fldCharType="begin"/>
      </w:r>
      <w:r>
        <w:rPr>
          <w:noProof/>
        </w:rPr>
        <w:instrText xml:space="preserve"> PAGEREF _Toc229603520 \h </w:instrText>
      </w:r>
      <w:r>
        <w:rPr>
          <w:noProof/>
        </w:rPr>
      </w:r>
      <w:r>
        <w:rPr>
          <w:noProof/>
        </w:rPr>
        <w:fldChar w:fldCharType="separate"/>
      </w:r>
      <w:r>
        <w:rPr>
          <w:noProof/>
        </w:rPr>
        <w:t>68</w:t>
      </w:r>
      <w:r>
        <w:rPr>
          <w:noProof/>
        </w:rPr>
        <w:fldChar w:fldCharType="end"/>
      </w:r>
    </w:p>
    <w:p w14:paraId="5F7E92B7" w14:textId="51F6F6A1" w:rsidR="00E738EC" w:rsidRDefault="00E738EC">
      <w:pPr>
        <w:pStyle w:val="TDC2"/>
        <w:tabs>
          <w:tab w:val="right" w:leader="dot" w:pos="9628"/>
        </w:tabs>
        <w:rPr>
          <w:noProof/>
        </w:rPr>
      </w:pPr>
      <w:r w:rsidRPr="00721F52">
        <w:rPr>
          <w:rFonts w:ascii="Aptos" w:eastAsia="Times New Roman" w:hAnsi="Aptos"/>
          <w:b/>
          <w:noProof/>
          <w:color w:val="325483"/>
        </w:rPr>
        <w:t>6. Conclusion</w:t>
      </w:r>
      <w:r>
        <w:rPr>
          <w:noProof/>
        </w:rPr>
        <w:tab/>
      </w:r>
      <w:r>
        <w:rPr>
          <w:noProof/>
        </w:rPr>
        <w:fldChar w:fldCharType="begin"/>
      </w:r>
      <w:r>
        <w:rPr>
          <w:noProof/>
        </w:rPr>
        <w:instrText xml:space="preserve"> PAGEREF _Toc229603521 \h </w:instrText>
      </w:r>
      <w:r>
        <w:rPr>
          <w:noProof/>
        </w:rPr>
      </w:r>
      <w:r>
        <w:rPr>
          <w:noProof/>
        </w:rPr>
        <w:fldChar w:fldCharType="separate"/>
      </w:r>
      <w:r>
        <w:rPr>
          <w:noProof/>
        </w:rPr>
        <w:t>68</w:t>
      </w:r>
      <w:r>
        <w:rPr>
          <w:noProof/>
        </w:rPr>
        <w:fldChar w:fldCharType="end"/>
      </w:r>
    </w:p>
    <w:p w14:paraId="15CF5E1C" w14:textId="2C322B50"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PROTOCOLO DE EJECUCION IQ</w:t>
      </w:r>
      <w:r>
        <w:rPr>
          <w:noProof/>
        </w:rPr>
        <w:tab/>
      </w:r>
      <w:r>
        <w:rPr>
          <w:noProof/>
        </w:rPr>
        <w:fldChar w:fldCharType="begin"/>
      </w:r>
      <w:r>
        <w:rPr>
          <w:noProof/>
        </w:rPr>
        <w:instrText xml:space="preserve"> PAGEREF _Toc229603522 \h </w:instrText>
      </w:r>
      <w:r>
        <w:rPr>
          <w:noProof/>
        </w:rPr>
      </w:r>
      <w:r>
        <w:rPr>
          <w:noProof/>
        </w:rPr>
        <w:fldChar w:fldCharType="separate"/>
      </w:r>
      <w:r>
        <w:rPr>
          <w:noProof/>
        </w:rPr>
        <w:t>68</w:t>
      </w:r>
      <w:r>
        <w:rPr>
          <w:noProof/>
        </w:rPr>
        <w:fldChar w:fldCharType="end"/>
      </w:r>
    </w:p>
    <w:p w14:paraId="4F5A13AA" w14:textId="70A9A3CD"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_Toc229603523 \h </w:instrText>
      </w:r>
      <w:r>
        <w:rPr>
          <w:noProof/>
        </w:rPr>
      </w:r>
      <w:r>
        <w:rPr>
          <w:noProof/>
        </w:rPr>
        <w:fldChar w:fldCharType="separate"/>
      </w:r>
      <w:r>
        <w:rPr>
          <w:noProof/>
        </w:rPr>
        <w:t>68</w:t>
      </w:r>
      <w:r>
        <w:rPr>
          <w:noProof/>
        </w:rPr>
        <w:fldChar w:fldCharType="end"/>
      </w:r>
    </w:p>
    <w:p w14:paraId="4DB14323" w14:textId="4428F0E4"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_Toc229603524 \h </w:instrText>
      </w:r>
      <w:r>
        <w:rPr>
          <w:noProof/>
        </w:rPr>
      </w:r>
      <w:r>
        <w:rPr>
          <w:noProof/>
        </w:rPr>
        <w:fldChar w:fldCharType="separate"/>
      </w:r>
      <w:r>
        <w:rPr>
          <w:noProof/>
        </w:rPr>
        <w:t>68</w:t>
      </w:r>
      <w:r>
        <w:rPr>
          <w:noProof/>
        </w:rPr>
        <w:fldChar w:fldCharType="end"/>
      </w:r>
    </w:p>
    <w:p w14:paraId="24698283" w14:textId="441BAACD" w:rsidR="00E738EC" w:rsidRDefault="00E738EC">
      <w:pPr>
        <w:pStyle w:val="TDC2"/>
        <w:tabs>
          <w:tab w:val="right" w:leader="dot" w:pos="9628"/>
        </w:tabs>
        <w:rPr>
          <w:noProof/>
        </w:rPr>
      </w:pPr>
      <w:r w:rsidRPr="00721F52">
        <w:rPr>
          <w:rFonts w:ascii="Aptos" w:eastAsia="Times New Roman" w:hAnsi="Aptos"/>
          <w:b/>
          <w:noProof/>
          <w:color w:val="325483"/>
        </w:rPr>
        <w:t>2. Casos de ejecución</w:t>
      </w:r>
      <w:r>
        <w:rPr>
          <w:noProof/>
        </w:rPr>
        <w:tab/>
      </w:r>
      <w:r>
        <w:rPr>
          <w:noProof/>
        </w:rPr>
        <w:fldChar w:fldCharType="begin"/>
      </w:r>
      <w:r>
        <w:rPr>
          <w:noProof/>
        </w:rPr>
        <w:instrText xml:space="preserve"> PAGEREF _Toc229603525 \h </w:instrText>
      </w:r>
      <w:r>
        <w:rPr>
          <w:noProof/>
        </w:rPr>
      </w:r>
      <w:r>
        <w:rPr>
          <w:noProof/>
        </w:rPr>
        <w:fldChar w:fldCharType="separate"/>
      </w:r>
      <w:r>
        <w:rPr>
          <w:noProof/>
        </w:rPr>
        <w:t>69</w:t>
      </w:r>
      <w:r>
        <w:rPr>
          <w:noProof/>
        </w:rPr>
        <w:fldChar w:fldCharType="end"/>
      </w:r>
    </w:p>
    <w:p w14:paraId="7EC0AB89" w14:textId="2D045C0C"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PROTOCOLO DE EJECUCION OQ</w:t>
      </w:r>
      <w:r>
        <w:rPr>
          <w:noProof/>
        </w:rPr>
        <w:tab/>
      </w:r>
      <w:r>
        <w:rPr>
          <w:noProof/>
        </w:rPr>
        <w:fldChar w:fldCharType="begin"/>
      </w:r>
      <w:r>
        <w:rPr>
          <w:noProof/>
        </w:rPr>
        <w:instrText xml:space="preserve"> PAGEREF _Toc229603526 \h </w:instrText>
      </w:r>
      <w:r>
        <w:rPr>
          <w:noProof/>
        </w:rPr>
      </w:r>
      <w:r>
        <w:rPr>
          <w:noProof/>
        </w:rPr>
        <w:fldChar w:fldCharType="separate"/>
      </w:r>
      <w:r>
        <w:rPr>
          <w:noProof/>
        </w:rPr>
        <w:t>69</w:t>
      </w:r>
      <w:r>
        <w:rPr>
          <w:noProof/>
        </w:rPr>
        <w:fldChar w:fldCharType="end"/>
      </w:r>
    </w:p>
    <w:p w14:paraId="40819FB4" w14:textId="4ED0924E"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_Toc229603527 \h </w:instrText>
      </w:r>
      <w:r>
        <w:rPr>
          <w:noProof/>
        </w:rPr>
      </w:r>
      <w:r>
        <w:rPr>
          <w:noProof/>
        </w:rPr>
        <w:fldChar w:fldCharType="separate"/>
      </w:r>
      <w:r>
        <w:rPr>
          <w:noProof/>
        </w:rPr>
        <w:t>69</w:t>
      </w:r>
      <w:r>
        <w:rPr>
          <w:noProof/>
        </w:rPr>
        <w:fldChar w:fldCharType="end"/>
      </w:r>
    </w:p>
    <w:p w14:paraId="47D89CD3" w14:textId="632E9235"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_Toc229603528 \h </w:instrText>
      </w:r>
      <w:r>
        <w:rPr>
          <w:noProof/>
        </w:rPr>
      </w:r>
      <w:r>
        <w:rPr>
          <w:noProof/>
        </w:rPr>
        <w:fldChar w:fldCharType="separate"/>
      </w:r>
      <w:r>
        <w:rPr>
          <w:noProof/>
        </w:rPr>
        <w:t>69</w:t>
      </w:r>
      <w:r>
        <w:rPr>
          <w:noProof/>
        </w:rPr>
        <w:fldChar w:fldCharType="end"/>
      </w:r>
    </w:p>
    <w:p w14:paraId="5C051BB9" w14:textId="39E3AB52" w:rsidR="00E738EC" w:rsidRDefault="00E738EC">
      <w:pPr>
        <w:pStyle w:val="TDC2"/>
        <w:tabs>
          <w:tab w:val="right" w:leader="dot" w:pos="9628"/>
        </w:tabs>
        <w:rPr>
          <w:noProof/>
        </w:rPr>
      </w:pPr>
      <w:r w:rsidRPr="00721F52">
        <w:rPr>
          <w:rFonts w:ascii="Aptos" w:eastAsia="Times New Roman" w:hAnsi="Aptos"/>
          <w:b/>
          <w:noProof/>
          <w:color w:val="325483"/>
        </w:rPr>
        <w:t>2. Casos de ejecución</w:t>
      </w:r>
      <w:r>
        <w:rPr>
          <w:noProof/>
        </w:rPr>
        <w:tab/>
      </w:r>
      <w:r>
        <w:rPr>
          <w:noProof/>
        </w:rPr>
        <w:fldChar w:fldCharType="begin"/>
      </w:r>
      <w:r>
        <w:rPr>
          <w:noProof/>
        </w:rPr>
        <w:instrText xml:space="preserve"> PAGEREF _Toc229603529 \h </w:instrText>
      </w:r>
      <w:r>
        <w:rPr>
          <w:noProof/>
        </w:rPr>
      </w:r>
      <w:r>
        <w:rPr>
          <w:noProof/>
        </w:rPr>
        <w:fldChar w:fldCharType="separate"/>
      </w:r>
      <w:r>
        <w:rPr>
          <w:noProof/>
        </w:rPr>
        <w:t>70</w:t>
      </w:r>
      <w:r>
        <w:rPr>
          <w:noProof/>
        </w:rPr>
        <w:fldChar w:fldCharType="end"/>
      </w:r>
    </w:p>
    <w:p w14:paraId="4B057693" w14:textId="48B8D75B"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PROTOCOLO DE EJECUCION PQ</w:t>
      </w:r>
      <w:r>
        <w:rPr>
          <w:noProof/>
        </w:rPr>
        <w:tab/>
      </w:r>
      <w:r>
        <w:rPr>
          <w:noProof/>
        </w:rPr>
        <w:fldChar w:fldCharType="begin"/>
      </w:r>
      <w:r>
        <w:rPr>
          <w:noProof/>
        </w:rPr>
        <w:instrText xml:space="preserve"> PAGEREF _Toc229603530 \h </w:instrText>
      </w:r>
      <w:r>
        <w:rPr>
          <w:noProof/>
        </w:rPr>
      </w:r>
      <w:r>
        <w:rPr>
          <w:noProof/>
        </w:rPr>
        <w:fldChar w:fldCharType="separate"/>
      </w:r>
      <w:r>
        <w:rPr>
          <w:noProof/>
        </w:rPr>
        <w:t>70</w:t>
      </w:r>
      <w:r>
        <w:rPr>
          <w:noProof/>
        </w:rPr>
        <w:fldChar w:fldCharType="end"/>
      </w:r>
    </w:p>
    <w:p w14:paraId="2BA2D499" w14:textId="5A4EAD05"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_Toc229603531 \h </w:instrText>
      </w:r>
      <w:r>
        <w:rPr>
          <w:noProof/>
        </w:rPr>
      </w:r>
      <w:r>
        <w:rPr>
          <w:noProof/>
        </w:rPr>
        <w:fldChar w:fldCharType="separate"/>
      </w:r>
      <w:r>
        <w:rPr>
          <w:noProof/>
        </w:rPr>
        <w:t>70</w:t>
      </w:r>
      <w:r>
        <w:rPr>
          <w:noProof/>
        </w:rPr>
        <w:fldChar w:fldCharType="end"/>
      </w:r>
    </w:p>
    <w:p w14:paraId="20C2BA57" w14:textId="0600550D"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_Toc229603532 \h </w:instrText>
      </w:r>
      <w:r>
        <w:rPr>
          <w:noProof/>
        </w:rPr>
      </w:r>
      <w:r>
        <w:rPr>
          <w:noProof/>
        </w:rPr>
        <w:fldChar w:fldCharType="separate"/>
      </w:r>
      <w:r>
        <w:rPr>
          <w:noProof/>
        </w:rPr>
        <w:t>70</w:t>
      </w:r>
      <w:r>
        <w:rPr>
          <w:noProof/>
        </w:rPr>
        <w:fldChar w:fldCharType="end"/>
      </w:r>
    </w:p>
    <w:p w14:paraId="69735D64" w14:textId="7A1A57B3" w:rsidR="00E738EC" w:rsidRDefault="00E738EC">
      <w:pPr>
        <w:pStyle w:val="TDC2"/>
        <w:tabs>
          <w:tab w:val="right" w:leader="dot" w:pos="9628"/>
        </w:tabs>
        <w:rPr>
          <w:noProof/>
        </w:rPr>
      </w:pPr>
      <w:r w:rsidRPr="00721F52">
        <w:rPr>
          <w:rFonts w:ascii="Aptos" w:eastAsia="Times New Roman" w:hAnsi="Aptos"/>
          <w:b/>
          <w:noProof/>
          <w:color w:val="325483"/>
        </w:rPr>
        <w:t>2. Casos PQ</w:t>
      </w:r>
      <w:r>
        <w:rPr>
          <w:noProof/>
        </w:rPr>
        <w:tab/>
      </w:r>
      <w:r>
        <w:rPr>
          <w:noProof/>
        </w:rPr>
        <w:fldChar w:fldCharType="begin"/>
      </w:r>
      <w:r>
        <w:rPr>
          <w:noProof/>
        </w:rPr>
        <w:instrText xml:space="preserve"> PAGEREF _Toc229603533 \h </w:instrText>
      </w:r>
      <w:r>
        <w:rPr>
          <w:noProof/>
        </w:rPr>
      </w:r>
      <w:r>
        <w:rPr>
          <w:noProof/>
        </w:rPr>
        <w:fldChar w:fldCharType="separate"/>
      </w:r>
      <w:r>
        <w:rPr>
          <w:noProof/>
        </w:rPr>
        <w:t>71</w:t>
      </w:r>
      <w:r>
        <w:rPr>
          <w:noProof/>
        </w:rPr>
        <w:fldChar w:fldCharType="end"/>
      </w:r>
    </w:p>
    <w:p w14:paraId="09D2B19A" w14:textId="19F13464"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REGISTRO DE EVIDENCIAS Y DESVIACIONES</w:t>
      </w:r>
      <w:r>
        <w:rPr>
          <w:noProof/>
        </w:rPr>
        <w:tab/>
      </w:r>
      <w:r>
        <w:rPr>
          <w:noProof/>
        </w:rPr>
        <w:fldChar w:fldCharType="begin"/>
      </w:r>
      <w:r>
        <w:rPr>
          <w:noProof/>
        </w:rPr>
        <w:instrText xml:space="preserve"> PAGEREF _Toc229603534 \h </w:instrText>
      </w:r>
      <w:r>
        <w:rPr>
          <w:noProof/>
        </w:rPr>
      </w:r>
      <w:r>
        <w:rPr>
          <w:noProof/>
        </w:rPr>
        <w:fldChar w:fldCharType="separate"/>
      </w:r>
      <w:r>
        <w:rPr>
          <w:noProof/>
        </w:rPr>
        <w:t>71</w:t>
      </w:r>
      <w:r>
        <w:rPr>
          <w:noProof/>
        </w:rPr>
        <w:fldChar w:fldCharType="end"/>
      </w:r>
    </w:p>
    <w:p w14:paraId="72F4267A" w14:textId="52808363"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_Toc229603535 \h </w:instrText>
      </w:r>
      <w:r>
        <w:rPr>
          <w:noProof/>
        </w:rPr>
      </w:r>
      <w:r>
        <w:rPr>
          <w:noProof/>
        </w:rPr>
        <w:fldChar w:fldCharType="separate"/>
      </w:r>
      <w:r>
        <w:rPr>
          <w:noProof/>
        </w:rPr>
        <w:t>71</w:t>
      </w:r>
      <w:r>
        <w:rPr>
          <w:noProof/>
        </w:rPr>
        <w:fldChar w:fldCharType="end"/>
      </w:r>
    </w:p>
    <w:p w14:paraId="1B7505BE" w14:textId="78D45056"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_Toc229603536 \h </w:instrText>
      </w:r>
      <w:r>
        <w:rPr>
          <w:noProof/>
        </w:rPr>
      </w:r>
      <w:r>
        <w:rPr>
          <w:noProof/>
        </w:rPr>
        <w:fldChar w:fldCharType="separate"/>
      </w:r>
      <w:r>
        <w:rPr>
          <w:noProof/>
        </w:rPr>
        <w:t>71</w:t>
      </w:r>
      <w:r>
        <w:rPr>
          <w:noProof/>
        </w:rPr>
        <w:fldChar w:fldCharType="end"/>
      </w:r>
    </w:p>
    <w:p w14:paraId="736A0165" w14:textId="16E6662A" w:rsidR="00E738EC" w:rsidRDefault="00E738EC">
      <w:pPr>
        <w:pStyle w:val="TDC2"/>
        <w:tabs>
          <w:tab w:val="right" w:leader="dot" w:pos="9628"/>
        </w:tabs>
        <w:rPr>
          <w:noProof/>
        </w:rPr>
      </w:pPr>
      <w:r w:rsidRPr="00721F52">
        <w:rPr>
          <w:rFonts w:ascii="Aptos" w:eastAsia="Times New Roman" w:hAnsi="Aptos"/>
          <w:b/>
          <w:noProof/>
          <w:color w:val="325483"/>
        </w:rPr>
        <w:t>2. Tabla de evidencias</w:t>
      </w:r>
      <w:r>
        <w:rPr>
          <w:noProof/>
        </w:rPr>
        <w:tab/>
      </w:r>
      <w:r>
        <w:rPr>
          <w:noProof/>
        </w:rPr>
        <w:fldChar w:fldCharType="begin"/>
      </w:r>
      <w:r>
        <w:rPr>
          <w:noProof/>
        </w:rPr>
        <w:instrText xml:space="preserve"> PAGEREF _Toc229603537 \h </w:instrText>
      </w:r>
      <w:r>
        <w:rPr>
          <w:noProof/>
        </w:rPr>
      </w:r>
      <w:r>
        <w:rPr>
          <w:noProof/>
        </w:rPr>
        <w:fldChar w:fldCharType="separate"/>
      </w:r>
      <w:r>
        <w:rPr>
          <w:noProof/>
        </w:rPr>
        <w:t>72</w:t>
      </w:r>
      <w:r>
        <w:rPr>
          <w:noProof/>
        </w:rPr>
        <w:fldChar w:fldCharType="end"/>
      </w:r>
    </w:p>
    <w:p w14:paraId="44C46272" w14:textId="7241EB18" w:rsidR="00E738EC" w:rsidRDefault="00E738EC">
      <w:pPr>
        <w:pStyle w:val="TDC2"/>
        <w:tabs>
          <w:tab w:val="right" w:leader="dot" w:pos="9628"/>
        </w:tabs>
        <w:rPr>
          <w:noProof/>
        </w:rPr>
      </w:pPr>
      <w:r w:rsidRPr="00721F52">
        <w:rPr>
          <w:rFonts w:ascii="Aptos" w:eastAsia="Times New Roman" w:hAnsi="Aptos"/>
          <w:b/>
          <w:noProof/>
          <w:color w:val="325483"/>
        </w:rPr>
        <w:t>3. Tabla de desviaciones</w:t>
      </w:r>
      <w:r>
        <w:rPr>
          <w:noProof/>
        </w:rPr>
        <w:tab/>
      </w:r>
      <w:r>
        <w:rPr>
          <w:noProof/>
        </w:rPr>
        <w:fldChar w:fldCharType="begin"/>
      </w:r>
      <w:r>
        <w:rPr>
          <w:noProof/>
        </w:rPr>
        <w:instrText xml:space="preserve"> PAGEREF _Toc229603538 \h </w:instrText>
      </w:r>
      <w:r>
        <w:rPr>
          <w:noProof/>
        </w:rPr>
      </w:r>
      <w:r>
        <w:rPr>
          <w:noProof/>
        </w:rPr>
        <w:fldChar w:fldCharType="separate"/>
      </w:r>
      <w:r>
        <w:rPr>
          <w:noProof/>
        </w:rPr>
        <w:t>72</w:t>
      </w:r>
      <w:r>
        <w:rPr>
          <w:noProof/>
        </w:rPr>
        <w:fldChar w:fldCharType="end"/>
      </w:r>
    </w:p>
    <w:p w14:paraId="3D0198D7" w14:textId="19EE6298" w:rsidR="00E738EC" w:rsidRDefault="00E738EC">
      <w:pPr>
        <w:pStyle w:val="TDC2"/>
        <w:tabs>
          <w:tab w:val="right" w:leader="dot" w:pos="9628"/>
        </w:tabs>
        <w:rPr>
          <w:noProof/>
        </w:rPr>
      </w:pPr>
      <w:r w:rsidRPr="00721F52">
        <w:rPr>
          <w:rFonts w:ascii="Aptos" w:eastAsia="Times New Roman" w:hAnsi="Aptos"/>
          <w:b/>
          <w:noProof/>
          <w:color w:val="325483"/>
        </w:rPr>
        <w:t>4. Criterio de cierre documental</w:t>
      </w:r>
      <w:r>
        <w:rPr>
          <w:noProof/>
        </w:rPr>
        <w:tab/>
      </w:r>
      <w:r>
        <w:rPr>
          <w:noProof/>
        </w:rPr>
        <w:fldChar w:fldCharType="begin"/>
      </w:r>
      <w:r>
        <w:rPr>
          <w:noProof/>
        </w:rPr>
        <w:instrText xml:space="preserve"> PAGEREF _Toc229603539 \h </w:instrText>
      </w:r>
      <w:r>
        <w:rPr>
          <w:noProof/>
        </w:rPr>
      </w:r>
      <w:r>
        <w:rPr>
          <w:noProof/>
        </w:rPr>
        <w:fldChar w:fldCharType="separate"/>
      </w:r>
      <w:r>
        <w:rPr>
          <w:noProof/>
        </w:rPr>
        <w:t>72</w:t>
      </w:r>
      <w:r>
        <w:rPr>
          <w:noProof/>
        </w:rPr>
        <w:fldChar w:fldCharType="end"/>
      </w:r>
    </w:p>
    <w:p w14:paraId="01513964" w14:textId="341BDD4B"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SECCIÓN DE ANEXOS</w:t>
      </w:r>
      <w:r>
        <w:rPr>
          <w:noProof/>
        </w:rPr>
        <w:tab/>
      </w:r>
      <w:r>
        <w:rPr>
          <w:noProof/>
        </w:rPr>
        <w:fldChar w:fldCharType="begin"/>
      </w:r>
      <w:r>
        <w:rPr>
          <w:noProof/>
        </w:rPr>
        <w:instrText xml:space="preserve"> PAGEREF _Toc229603540 \h </w:instrText>
      </w:r>
      <w:r>
        <w:rPr>
          <w:noProof/>
        </w:rPr>
      </w:r>
      <w:r>
        <w:rPr>
          <w:noProof/>
        </w:rPr>
        <w:fldChar w:fldCharType="separate"/>
      </w:r>
      <w:r>
        <w:rPr>
          <w:noProof/>
        </w:rPr>
        <w:t>72</w:t>
      </w:r>
      <w:r>
        <w:rPr>
          <w:noProof/>
        </w:rPr>
        <w:fldChar w:fldCharType="end"/>
      </w:r>
    </w:p>
    <w:p w14:paraId="2413572B" w14:textId="641BEAFC"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ANEXO A: Especificación de Requerimientos de Usuario (URS)</w:t>
      </w:r>
      <w:r>
        <w:rPr>
          <w:noProof/>
        </w:rPr>
        <w:tab/>
      </w:r>
      <w:r>
        <w:rPr>
          <w:noProof/>
        </w:rPr>
        <w:fldChar w:fldCharType="begin"/>
      </w:r>
      <w:r>
        <w:rPr>
          <w:noProof/>
        </w:rPr>
        <w:instrText xml:space="preserve"> PAGEREF _Toc229603541 \h </w:instrText>
      </w:r>
      <w:r>
        <w:rPr>
          <w:noProof/>
        </w:rPr>
      </w:r>
      <w:r>
        <w:rPr>
          <w:noProof/>
        </w:rPr>
        <w:fldChar w:fldCharType="separate"/>
      </w:r>
      <w:r>
        <w:rPr>
          <w:noProof/>
        </w:rPr>
        <w:t>73</w:t>
      </w:r>
      <w:r>
        <w:rPr>
          <w:noProof/>
        </w:rPr>
        <w:fldChar w:fldCharType="end"/>
      </w:r>
    </w:p>
    <w:p w14:paraId="1503DC0D" w14:textId="4BC70725"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_Toc229603542 \h </w:instrText>
      </w:r>
      <w:r>
        <w:rPr>
          <w:noProof/>
        </w:rPr>
      </w:r>
      <w:r>
        <w:rPr>
          <w:noProof/>
        </w:rPr>
        <w:fldChar w:fldCharType="separate"/>
      </w:r>
      <w:r>
        <w:rPr>
          <w:noProof/>
        </w:rPr>
        <w:t>73</w:t>
      </w:r>
      <w:r>
        <w:rPr>
          <w:noProof/>
        </w:rPr>
        <w:fldChar w:fldCharType="end"/>
      </w:r>
    </w:p>
    <w:p w14:paraId="501D8C04" w14:textId="54B52602" w:rsidR="00E738EC" w:rsidRDefault="00E738EC">
      <w:pPr>
        <w:pStyle w:val="TDC2"/>
        <w:tabs>
          <w:tab w:val="right" w:leader="dot" w:pos="9628"/>
        </w:tabs>
        <w:rPr>
          <w:noProof/>
        </w:rPr>
      </w:pPr>
      <w:r w:rsidRPr="00721F52">
        <w:rPr>
          <w:rFonts w:ascii="Aptos" w:eastAsia="Times New Roman" w:hAnsi="Aptos"/>
          <w:b/>
          <w:noProof/>
          <w:color w:val="325483"/>
        </w:rPr>
        <w:t>2. Objetivo</w:t>
      </w:r>
      <w:r>
        <w:rPr>
          <w:noProof/>
        </w:rPr>
        <w:tab/>
      </w:r>
      <w:r>
        <w:rPr>
          <w:noProof/>
        </w:rPr>
        <w:fldChar w:fldCharType="begin"/>
      </w:r>
      <w:r>
        <w:rPr>
          <w:noProof/>
        </w:rPr>
        <w:instrText xml:space="preserve"> PAGEREF _Toc229603543 \h </w:instrText>
      </w:r>
      <w:r>
        <w:rPr>
          <w:noProof/>
        </w:rPr>
      </w:r>
      <w:r>
        <w:rPr>
          <w:noProof/>
        </w:rPr>
        <w:fldChar w:fldCharType="separate"/>
      </w:r>
      <w:r>
        <w:rPr>
          <w:noProof/>
        </w:rPr>
        <w:t>73</w:t>
      </w:r>
      <w:r>
        <w:rPr>
          <w:noProof/>
        </w:rPr>
        <w:fldChar w:fldCharType="end"/>
      </w:r>
    </w:p>
    <w:p w14:paraId="18915ADF" w14:textId="7CB94621" w:rsidR="00E738EC" w:rsidRDefault="00E738EC">
      <w:pPr>
        <w:pStyle w:val="TDC2"/>
        <w:tabs>
          <w:tab w:val="right" w:leader="dot" w:pos="9628"/>
        </w:tabs>
        <w:rPr>
          <w:noProof/>
        </w:rPr>
      </w:pPr>
      <w:r w:rsidRPr="00721F52">
        <w:rPr>
          <w:rFonts w:ascii="Aptos" w:eastAsia="Times New Roman" w:hAnsi="Aptos"/>
          <w:b/>
          <w:noProof/>
          <w:color w:val="325483"/>
        </w:rPr>
        <w:t>3. Alcance</w:t>
      </w:r>
      <w:r>
        <w:rPr>
          <w:noProof/>
        </w:rPr>
        <w:tab/>
      </w:r>
      <w:r>
        <w:rPr>
          <w:noProof/>
        </w:rPr>
        <w:fldChar w:fldCharType="begin"/>
      </w:r>
      <w:r>
        <w:rPr>
          <w:noProof/>
        </w:rPr>
        <w:instrText xml:space="preserve"> PAGEREF _Toc229603544 \h </w:instrText>
      </w:r>
      <w:r>
        <w:rPr>
          <w:noProof/>
        </w:rPr>
      </w:r>
      <w:r>
        <w:rPr>
          <w:noProof/>
        </w:rPr>
        <w:fldChar w:fldCharType="separate"/>
      </w:r>
      <w:r>
        <w:rPr>
          <w:noProof/>
        </w:rPr>
        <w:t>73</w:t>
      </w:r>
      <w:r>
        <w:rPr>
          <w:noProof/>
        </w:rPr>
        <w:fldChar w:fldCharType="end"/>
      </w:r>
    </w:p>
    <w:p w14:paraId="1B57DDE7" w14:textId="07CE0A74" w:rsidR="00E738EC" w:rsidRDefault="00E738EC">
      <w:pPr>
        <w:pStyle w:val="TDC2"/>
        <w:tabs>
          <w:tab w:val="right" w:leader="dot" w:pos="9628"/>
        </w:tabs>
        <w:rPr>
          <w:noProof/>
        </w:rPr>
      </w:pPr>
      <w:r w:rsidRPr="00721F52">
        <w:rPr>
          <w:rFonts w:ascii="Aptos" w:eastAsia="Times New Roman" w:hAnsi="Aptos"/>
          <w:b/>
          <w:noProof/>
          <w:color w:val="325483"/>
        </w:rPr>
        <w:t>4. Actores</w:t>
      </w:r>
      <w:r>
        <w:rPr>
          <w:noProof/>
        </w:rPr>
        <w:tab/>
      </w:r>
      <w:r>
        <w:rPr>
          <w:noProof/>
        </w:rPr>
        <w:fldChar w:fldCharType="begin"/>
      </w:r>
      <w:r>
        <w:rPr>
          <w:noProof/>
        </w:rPr>
        <w:instrText xml:space="preserve"> PAGEREF _Toc229603545 \h </w:instrText>
      </w:r>
      <w:r>
        <w:rPr>
          <w:noProof/>
        </w:rPr>
      </w:r>
      <w:r>
        <w:rPr>
          <w:noProof/>
        </w:rPr>
        <w:fldChar w:fldCharType="separate"/>
      </w:r>
      <w:r>
        <w:rPr>
          <w:noProof/>
        </w:rPr>
        <w:t>73</w:t>
      </w:r>
      <w:r>
        <w:rPr>
          <w:noProof/>
        </w:rPr>
        <w:fldChar w:fldCharType="end"/>
      </w:r>
    </w:p>
    <w:p w14:paraId="14E8A5F0" w14:textId="228B60B9" w:rsidR="00E738EC" w:rsidRDefault="00E738EC">
      <w:pPr>
        <w:pStyle w:val="TDC2"/>
        <w:tabs>
          <w:tab w:val="right" w:leader="dot" w:pos="9628"/>
        </w:tabs>
        <w:rPr>
          <w:noProof/>
        </w:rPr>
      </w:pPr>
      <w:r w:rsidRPr="00721F52">
        <w:rPr>
          <w:rFonts w:ascii="Aptos" w:eastAsia="Times New Roman" w:hAnsi="Aptos"/>
          <w:b/>
          <w:noProof/>
          <w:color w:val="325483"/>
        </w:rPr>
        <w:t>5. Justificacion general del área</w:t>
      </w:r>
      <w:r>
        <w:rPr>
          <w:noProof/>
        </w:rPr>
        <w:tab/>
      </w:r>
      <w:r>
        <w:rPr>
          <w:noProof/>
        </w:rPr>
        <w:fldChar w:fldCharType="begin"/>
      </w:r>
      <w:r>
        <w:rPr>
          <w:noProof/>
        </w:rPr>
        <w:instrText xml:space="preserve"> PAGEREF _Toc229603546 \h </w:instrText>
      </w:r>
      <w:r>
        <w:rPr>
          <w:noProof/>
        </w:rPr>
      </w:r>
      <w:r>
        <w:rPr>
          <w:noProof/>
        </w:rPr>
        <w:fldChar w:fldCharType="separate"/>
      </w:r>
      <w:r>
        <w:rPr>
          <w:noProof/>
        </w:rPr>
        <w:t>73</w:t>
      </w:r>
      <w:r>
        <w:rPr>
          <w:noProof/>
        </w:rPr>
        <w:fldChar w:fldCharType="end"/>
      </w:r>
    </w:p>
    <w:p w14:paraId="3C329273" w14:textId="238AA96E" w:rsidR="00E738EC" w:rsidRDefault="00E738EC">
      <w:pPr>
        <w:pStyle w:val="TDC2"/>
        <w:tabs>
          <w:tab w:val="right" w:leader="dot" w:pos="9628"/>
        </w:tabs>
        <w:rPr>
          <w:noProof/>
        </w:rPr>
      </w:pPr>
      <w:r w:rsidRPr="00721F52">
        <w:rPr>
          <w:rFonts w:ascii="Aptos" w:eastAsia="Times New Roman" w:hAnsi="Aptos"/>
          <w:b/>
          <w:noProof/>
          <w:color w:val="325483"/>
        </w:rPr>
        <w:t>6. Justificacion por módulo</w:t>
      </w:r>
      <w:r>
        <w:rPr>
          <w:noProof/>
        </w:rPr>
        <w:tab/>
      </w:r>
      <w:r>
        <w:rPr>
          <w:noProof/>
        </w:rPr>
        <w:fldChar w:fldCharType="begin"/>
      </w:r>
      <w:r>
        <w:rPr>
          <w:noProof/>
        </w:rPr>
        <w:instrText xml:space="preserve"> PAGEREF _Toc229603547 \h </w:instrText>
      </w:r>
      <w:r>
        <w:rPr>
          <w:noProof/>
        </w:rPr>
      </w:r>
      <w:r>
        <w:rPr>
          <w:noProof/>
        </w:rPr>
        <w:fldChar w:fldCharType="separate"/>
      </w:r>
      <w:r>
        <w:rPr>
          <w:noProof/>
        </w:rPr>
        <w:t>74</w:t>
      </w:r>
      <w:r>
        <w:rPr>
          <w:noProof/>
        </w:rPr>
        <w:fldChar w:fldCharType="end"/>
      </w:r>
    </w:p>
    <w:p w14:paraId="7B290A55" w14:textId="2B0433F1" w:rsidR="00E738EC" w:rsidRDefault="00E738EC">
      <w:pPr>
        <w:pStyle w:val="TDC2"/>
        <w:tabs>
          <w:tab w:val="right" w:leader="dot" w:pos="9628"/>
        </w:tabs>
        <w:rPr>
          <w:noProof/>
        </w:rPr>
      </w:pPr>
      <w:r w:rsidRPr="00721F52">
        <w:rPr>
          <w:rFonts w:ascii="Aptos" w:eastAsia="Times New Roman" w:hAnsi="Aptos"/>
          <w:b/>
          <w:noProof/>
          <w:color w:val="325483"/>
        </w:rPr>
        <w:t>7. Requerimientos funcionales del usuario</w:t>
      </w:r>
      <w:r>
        <w:rPr>
          <w:noProof/>
        </w:rPr>
        <w:tab/>
      </w:r>
      <w:r>
        <w:rPr>
          <w:noProof/>
        </w:rPr>
        <w:fldChar w:fldCharType="begin"/>
      </w:r>
      <w:r>
        <w:rPr>
          <w:noProof/>
        </w:rPr>
        <w:instrText xml:space="preserve"> PAGEREF _Toc229603548 \h </w:instrText>
      </w:r>
      <w:r>
        <w:rPr>
          <w:noProof/>
        </w:rPr>
      </w:r>
      <w:r>
        <w:rPr>
          <w:noProof/>
        </w:rPr>
        <w:fldChar w:fldCharType="separate"/>
      </w:r>
      <w:r>
        <w:rPr>
          <w:noProof/>
        </w:rPr>
        <w:t>74</w:t>
      </w:r>
      <w:r>
        <w:rPr>
          <w:noProof/>
        </w:rPr>
        <w:fldChar w:fldCharType="end"/>
      </w:r>
    </w:p>
    <w:p w14:paraId="707E66CC" w14:textId="2C18644C" w:rsidR="00E738EC" w:rsidRDefault="00E738EC">
      <w:pPr>
        <w:pStyle w:val="TDC2"/>
        <w:tabs>
          <w:tab w:val="right" w:leader="dot" w:pos="9628"/>
        </w:tabs>
        <w:rPr>
          <w:noProof/>
        </w:rPr>
      </w:pPr>
      <w:r w:rsidRPr="00721F52">
        <w:rPr>
          <w:rFonts w:ascii="Aptos" w:eastAsia="Times New Roman" w:hAnsi="Aptos"/>
          <w:b/>
          <w:noProof/>
          <w:color w:val="325483"/>
        </w:rPr>
        <w:t>8. Requerimientos no funcionales</w:t>
      </w:r>
      <w:r>
        <w:rPr>
          <w:noProof/>
        </w:rPr>
        <w:tab/>
      </w:r>
      <w:r>
        <w:rPr>
          <w:noProof/>
        </w:rPr>
        <w:fldChar w:fldCharType="begin"/>
      </w:r>
      <w:r>
        <w:rPr>
          <w:noProof/>
        </w:rPr>
        <w:instrText xml:space="preserve"> PAGEREF _Toc229603549 \h </w:instrText>
      </w:r>
      <w:r>
        <w:rPr>
          <w:noProof/>
        </w:rPr>
      </w:r>
      <w:r>
        <w:rPr>
          <w:noProof/>
        </w:rPr>
        <w:fldChar w:fldCharType="separate"/>
      </w:r>
      <w:r>
        <w:rPr>
          <w:noProof/>
        </w:rPr>
        <w:t>75</w:t>
      </w:r>
      <w:r>
        <w:rPr>
          <w:noProof/>
        </w:rPr>
        <w:fldChar w:fldCharType="end"/>
      </w:r>
    </w:p>
    <w:p w14:paraId="3C3A8D21" w14:textId="46375A01" w:rsidR="00E738EC" w:rsidRDefault="00E738EC">
      <w:pPr>
        <w:pStyle w:val="TDC2"/>
        <w:tabs>
          <w:tab w:val="right" w:leader="dot" w:pos="9628"/>
        </w:tabs>
        <w:rPr>
          <w:noProof/>
        </w:rPr>
      </w:pPr>
      <w:r w:rsidRPr="00721F52">
        <w:rPr>
          <w:rFonts w:ascii="Aptos" w:eastAsia="Times New Roman" w:hAnsi="Aptos"/>
          <w:b/>
          <w:noProof/>
          <w:color w:val="325483"/>
        </w:rPr>
        <w:t>9. Conclusion</w:t>
      </w:r>
      <w:r>
        <w:rPr>
          <w:noProof/>
        </w:rPr>
        <w:tab/>
      </w:r>
      <w:r>
        <w:rPr>
          <w:noProof/>
        </w:rPr>
        <w:fldChar w:fldCharType="begin"/>
      </w:r>
      <w:r>
        <w:rPr>
          <w:noProof/>
        </w:rPr>
        <w:instrText xml:space="preserve"> PAGEREF _Toc229603550 \h </w:instrText>
      </w:r>
      <w:r>
        <w:rPr>
          <w:noProof/>
        </w:rPr>
      </w:r>
      <w:r>
        <w:rPr>
          <w:noProof/>
        </w:rPr>
        <w:fldChar w:fldCharType="separate"/>
      </w:r>
      <w:r>
        <w:rPr>
          <w:noProof/>
        </w:rPr>
        <w:t>75</w:t>
      </w:r>
      <w:r>
        <w:rPr>
          <w:noProof/>
        </w:rPr>
        <w:fldChar w:fldCharType="end"/>
      </w:r>
    </w:p>
    <w:p w14:paraId="2D450FEB" w14:textId="02DA7960"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ANEXO B: Especificación de Requerimientos Funcionales (FRS)</w:t>
      </w:r>
      <w:r>
        <w:rPr>
          <w:noProof/>
        </w:rPr>
        <w:tab/>
      </w:r>
      <w:r>
        <w:rPr>
          <w:noProof/>
        </w:rPr>
        <w:fldChar w:fldCharType="begin"/>
      </w:r>
      <w:r>
        <w:rPr>
          <w:noProof/>
        </w:rPr>
        <w:instrText xml:space="preserve"> PAGEREF _Toc229603551 \h </w:instrText>
      </w:r>
      <w:r>
        <w:rPr>
          <w:noProof/>
        </w:rPr>
      </w:r>
      <w:r>
        <w:rPr>
          <w:noProof/>
        </w:rPr>
        <w:fldChar w:fldCharType="separate"/>
      </w:r>
      <w:r>
        <w:rPr>
          <w:noProof/>
        </w:rPr>
        <w:t>76</w:t>
      </w:r>
      <w:r>
        <w:rPr>
          <w:noProof/>
        </w:rPr>
        <w:fldChar w:fldCharType="end"/>
      </w:r>
    </w:p>
    <w:p w14:paraId="4D80778C" w14:textId="49414B4D" w:rsidR="00E738EC" w:rsidRDefault="00E738EC">
      <w:pPr>
        <w:pStyle w:val="TDC2"/>
        <w:tabs>
          <w:tab w:val="right" w:leader="dot" w:pos="9628"/>
        </w:tabs>
        <w:rPr>
          <w:noProof/>
        </w:rPr>
      </w:pPr>
      <w:r w:rsidRPr="00721F52">
        <w:rPr>
          <w:rFonts w:ascii="Aptos" w:eastAsia="Times New Roman" w:hAnsi="Aptos"/>
          <w:b/>
          <w:noProof/>
          <w:color w:val="325483"/>
        </w:rPr>
        <w:t>1. Introducción</w:t>
      </w:r>
      <w:r>
        <w:rPr>
          <w:noProof/>
        </w:rPr>
        <w:tab/>
      </w:r>
      <w:r>
        <w:rPr>
          <w:noProof/>
        </w:rPr>
        <w:fldChar w:fldCharType="begin"/>
      </w:r>
      <w:r>
        <w:rPr>
          <w:noProof/>
        </w:rPr>
        <w:instrText xml:space="preserve"> PAGEREF _Toc229603552 \h </w:instrText>
      </w:r>
      <w:r>
        <w:rPr>
          <w:noProof/>
        </w:rPr>
      </w:r>
      <w:r>
        <w:rPr>
          <w:noProof/>
        </w:rPr>
        <w:fldChar w:fldCharType="separate"/>
      </w:r>
      <w:r>
        <w:rPr>
          <w:noProof/>
        </w:rPr>
        <w:t>76</w:t>
      </w:r>
      <w:r>
        <w:rPr>
          <w:noProof/>
        </w:rPr>
        <w:fldChar w:fldCharType="end"/>
      </w:r>
    </w:p>
    <w:p w14:paraId="54771325" w14:textId="3E9C3FE6" w:rsidR="00E738EC" w:rsidRDefault="00E738EC">
      <w:pPr>
        <w:pStyle w:val="TDC2"/>
        <w:tabs>
          <w:tab w:val="right" w:leader="dot" w:pos="9628"/>
        </w:tabs>
        <w:rPr>
          <w:noProof/>
        </w:rPr>
      </w:pPr>
      <w:r w:rsidRPr="00721F52">
        <w:rPr>
          <w:rFonts w:ascii="Aptos" w:eastAsia="Times New Roman" w:hAnsi="Aptos"/>
          <w:b/>
          <w:noProof/>
          <w:color w:val="325483"/>
        </w:rPr>
        <w:t>2. Objetivo</w:t>
      </w:r>
      <w:r>
        <w:rPr>
          <w:noProof/>
        </w:rPr>
        <w:tab/>
      </w:r>
      <w:r>
        <w:rPr>
          <w:noProof/>
        </w:rPr>
        <w:fldChar w:fldCharType="begin"/>
      </w:r>
      <w:r>
        <w:rPr>
          <w:noProof/>
        </w:rPr>
        <w:instrText xml:space="preserve"> PAGEREF _Toc229603553 \h </w:instrText>
      </w:r>
      <w:r>
        <w:rPr>
          <w:noProof/>
        </w:rPr>
      </w:r>
      <w:r>
        <w:rPr>
          <w:noProof/>
        </w:rPr>
        <w:fldChar w:fldCharType="separate"/>
      </w:r>
      <w:r>
        <w:rPr>
          <w:noProof/>
        </w:rPr>
        <w:t>76</w:t>
      </w:r>
      <w:r>
        <w:rPr>
          <w:noProof/>
        </w:rPr>
        <w:fldChar w:fldCharType="end"/>
      </w:r>
    </w:p>
    <w:p w14:paraId="772651BF" w14:textId="0693EC15" w:rsidR="00E738EC" w:rsidRDefault="00E738EC">
      <w:pPr>
        <w:pStyle w:val="TDC2"/>
        <w:tabs>
          <w:tab w:val="right" w:leader="dot" w:pos="9628"/>
        </w:tabs>
        <w:rPr>
          <w:noProof/>
        </w:rPr>
      </w:pPr>
      <w:r w:rsidRPr="00721F52">
        <w:rPr>
          <w:rFonts w:ascii="Aptos" w:eastAsia="Times New Roman" w:hAnsi="Aptos"/>
          <w:b/>
          <w:noProof/>
          <w:color w:val="325483"/>
        </w:rPr>
        <w:t>3. Alcance funcional</w:t>
      </w:r>
      <w:r>
        <w:rPr>
          <w:noProof/>
        </w:rPr>
        <w:tab/>
      </w:r>
      <w:r>
        <w:rPr>
          <w:noProof/>
        </w:rPr>
        <w:fldChar w:fldCharType="begin"/>
      </w:r>
      <w:r>
        <w:rPr>
          <w:noProof/>
        </w:rPr>
        <w:instrText xml:space="preserve"> PAGEREF _Toc229603554 \h </w:instrText>
      </w:r>
      <w:r>
        <w:rPr>
          <w:noProof/>
        </w:rPr>
      </w:r>
      <w:r>
        <w:rPr>
          <w:noProof/>
        </w:rPr>
        <w:fldChar w:fldCharType="separate"/>
      </w:r>
      <w:r>
        <w:rPr>
          <w:noProof/>
        </w:rPr>
        <w:t>76</w:t>
      </w:r>
      <w:r>
        <w:rPr>
          <w:noProof/>
        </w:rPr>
        <w:fldChar w:fldCharType="end"/>
      </w:r>
    </w:p>
    <w:p w14:paraId="141B0E64" w14:textId="3C29ECD6" w:rsidR="00E738EC" w:rsidRDefault="00E738EC">
      <w:pPr>
        <w:pStyle w:val="TDC2"/>
        <w:tabs>
          <w:tab w:val="right" w:leader="dot" w:pos="9628"/>
        </w:tabs>
        <w:rPr>
          <w:noProof/>
        </w:rPr>
      </w:pPr>
      <w:r w:rsidRPr="00721F52">
        <w:rPr>
          <w:rFonts w:ascii="Aptos" w:eastAsia="Times New Roman" w:hAnsi="Aptos"/>
          <w:b/>
          <w:noProof/>
          <w:color w:val="325483"/>
        </w:rPr>
        <w:t>4. Requerimientos funcionales detallados</w:t>
      </w:r>
      <w:r>
        <w:rPr>
          <w:noProof/>
        </w:rPr>
        <w:tab/>
      </w:r>
      <w:r>
        <w:rPr>
          <w:noProof/>
        </w:rPr>
        <w:fldChar w:fldCharType="begin"/>
      </w:r>
      <w:r>
        <w:rPr>
          <w:noProof/>
        </w:rPr>
        <w:instrText xml:space="preserve"> PAGEREF _Toc229603555 \h </w:instrText>
      </w:r>
      <w:r>
        <w:rPr>
          <w:noProof/>
        </w:rPr>
      </w:r>
      <w:r>
        <w:rPr>
          <w:noProof/>
        </w:rPr>
        <w:fldChar w:fldCharType="separate"/>
      </w:r>
      <w:r>
        <w:rPr>
          <w:noProof/>
        </w:rPr>
        <w:t>76</w:t>
      </w:r>
      <w:r>
        <w:rPr>
          <w:noProof/>
        </w:rPr>
        <w:fldChar w:fldCharType="end"/>
      </w:r>
    </w:p>
    <w:p w14:paraId="6D03CB7F" w14:textId="68FE567D" w:rsidR="00E738EC" w:rsidRDefault="00E738EC">
      <w:pPr>
        <w:pStyle w:val="TDC3"/>
        <w:tabs>
          <w:tab w:val="right" w:leader="dot" w:pos="9628"/>
        </w:tabs>
        <w:rPr>
          <w:noProof/>
        </w:rPr>
      </w:pPr>
      <w:r w:rsidRPr="00721F52">
        <w:rPr>
          <w:rFonts w:ascii="Aptos" w:eastAsia="Times New Roman" w:hAnsi="Aptos"/>
          <w:b/>
          <w:noProof/>
          <w:color w:val="8D648C"/>
        </w:rPr>
        <w:t>FR-GD-001 Autenticación federada</w:t>
      </w:r>
      <w:r>
        <w:rPr>
          <w:noProof/>
        </w:rPr>
        <w:tab/>
      </w:r>
      <w:r>
        <w:rPr>
          <w:noProof/>
        </w:rPr>
        <w:fldChar w:fldCharType="begin"/>
      </w:r>
      <w:r>
        <w:rPr>
          <w:noProof/>
        </w:rPr>
        <w:instrText xml:space="preserve"> PAGEREF _Toc229603556 \h </w:instrText>
      </w:r>
      <w:r>
        <w:rPr>
          <w:noProof/>
        </w:rPr>
      </w:r>
      <w:r>
        <w:rPr>
          <w:noProof/>
        </w:rPr>
        <w:fldChar w:fldCharType="separate"/>
      </w:r>
      <w:r>
        <w:rPr>
          <w:noProof/>
        </w:rPr>
        <w:t>76</w:t>
      </w:r>
      <w:r>
        <w:rPr>
          <w:noProof/>
        </w:rPr>
        <w:fldChar w:fldCharType="end"/>
      </w:r>
    </w:p>
    <w:p w14:paraId="45A2B7AE" w14:textId="08F92098" w:rsidR="00E738EC" w:rsidRDefault="00E738EC">
      <w:pPr>
        <w:pStyle w:val="TDC3"/>
        <w:tabs>
          <w:tab w:val="right" w:leader="dot" w:pos="9628"/>
        </w:tabs>
        <w:rPr>
          <w:noProof/>
        </w:rPr>
      </w:pPr>
      <w:r w:rsidRPr="00721F52">
        <w:rPr>
          <w:rFonts w:ascii="Aptos" w:eastAsia="Times New Roman" w:hAnsi="Aptos"/>
          <w:b/>
          <w:noProof/>
          <w:color w:val="8D648C"/>
        </w:rPr>
        <w:t>FR-GD-002 Perfil, refresh y logout</w:t>
      </w:r>
      <w:r>
        <w:rPr>
          <w:noProof/>
        </w:rPr>
        <w:tab/>
      </w:r>
      <w:r>
        <w:rPr>
          <w:noProof/>
        </w:rPr>
        <w:fldChar w:fldCharType="begin"/>
      </w:r>
      <w:r>
        <w:rPr>
          <w:noProof/>
        </w:rPr>
        <w:instrText xml:space="preserve"> PAGEREF _Toc229603557 \h </w:instrText>
      </w:r>
      <w:r>
        <w:rPr>
          <w:noProof/>
        </w:rPr>
      </w:r>
      <w:r>
        <w:rPr>
          <w:noProof/>
        </w:rPr>
        <w:fldChar w:fldCharType="separate"/>
      </w:r>
      <w:r>
        <w:rPr>
          <w:noProof/>
        </w:rPr>
        <w:t>76</w:t>
      </w:r>
      <w:r>
        <w:rPr>
          <w:noProof/>
        </w:rPr>
        <w:fldChar w:fldCharType="end"/>
      </w:r>
    </w:p>
    <w:p w14:paraId="0E6D6176" w14:textId="117E1471" w:rsidR="00E738EC" w:rsidRDefault="00E738EC">
      <w:pPr>
        <w:pStyle w:val="TDC3"/>
        <w:tabs>
          <w:tab w:val="right" w:leader="dot" w:pos="9628"/>
        </w:tabs>
        <w:rPr>
          <w:noProof/>
        </w:rPr>
      </w:pPr>
      <w:r w:rsidRPr="00721F52">
        <w:rPr>
          <w:rFonts w:ascii="Aptos" w:eastAsia="Times New Roman" w:hAnsi="Aptos"/>
          <w:b/>
          <w:noProof/>
          <w:color w:val="8D648C"/>
        </w:rPr>
        <w:t>FR-GD-003 Aceptacion interna LOPDP</w:t>
      </w:r>
      <w:r>
        <w:rPr>
          <w:noProof/>
        </w:rPr>
        <w:tab/>
      </w:r>
      <w:r>
        <w:rPr>
          <w:noProof/>
        </w:rPr>
        <w:fldChar w:fldCharType="begin"/>
      </w:r>
      <w:r>
        <w:rPr>
          <w:noProof/>
        </w:rPr>
        <w:instrText xml:space="preserve"> PAGEREF _Toc229603558 \h </w:instrText>
      </w:r>
      <w:r>
        <w:rPr>
          <w:noProof/>
        </w:rPr>
      </w:r>
      <w:r>
        <w:rPr>
          <w:noProof/>
        </w:rPr>
        <w:fldChar w:fldCharType="separate"/>
      </w:r>
      <w:r>
        <w:rPr>
          <w:noProof/>
        </w:rPr>
        <w:t>76</w:t>
      </w:r>
      <w:r>
        <w:rPr>
          <w:noProof/>
        </w:rPr>
        <w:fldChar w:fldCharType="end"/>
      </w:r>
    </w:p>
    <w:p w14:paraId="154097C7" w14:textId="1AA3B8D6" w:rsidR="00E738EC" w:rsidRDefault="00E738EC">
      <w:pPr>
        <w:pStyle w:val="TDC3"/>
        <w:tabs>
          <w:tab w:val="right" w:leader="dot" w:pos="9628"/>
        </w:tabs>
        <w:rPr>
          <w:noProof/>
        </w:rPr>
      </w:pPr>
      <w:r w:rsidRPr="00721F52">
        <w:rPr>
          <w:rFonts w:ascii="Aptos" w:eastAsia="Times New Roman" w:hAnsi="Aptos"/>
          <w:b/>
          <w:noProof/>
          <w:color w:val="8D648C"/>
        </w:rPr>
        <w:t>FR-GD-004 Monitoreo de seguridad off-hours</w:t>
      </w:r>
      <w:r>
        <w:rPr>
          <w:noProof/>
        </w:rPr>
        <w:tab/>
      </w:r>
      <w:r>
        <w:rPr>
          <w:noProof/>
        </w:rPr>
        <w:fldChar w:fldCharType="begin"/>
      </w:r>
      <w:r>
        <w:rPr>
          <w:noProof/>
        </w:rPr>
        <w:instrText xml:space="preserve"> PAGEREF _Toc229603559 \h </w:instrText>
      </w:r>
      <w:r>
        <w:rPr>
          <w:noProof/>
        </w:rPr>
      </w:r>
      <w:r>
        <w:rPr>
          <w:noProof/>
        </w:rPr>
        <w:fldChar w:fldCharType="separate"/>
      </w:r>
      <w:r>
        <w:rPr>
          <w:noProof/>
        </w:rPr>
        <w:t>76</w:t>
      </w:r>
      <w:r>
        <w:rPr>
          <w:noProof/>
        </w:rPr>
        <w:fldChar w:fldCharType="end"/>
      </w:r>
    </w:p>
    <w:p w14:paraId="6A0B71B3" w14:textId="3014495D" w:rsidR="00E738EC" w:rsidRDefault="00E738EC">
      <w:pPr>
        <w:pStyle w:val="TDC3"/>
        <w:tabs>
          <w:tab w:val="right" w:leader="dot" w:pos="9628"/>
        </w:tabs>
        <w:rPr>
          <w:noProof/>
        </w:rPr>
      </w:pPr>
      <w:r w:rsidRPr="00721F52">
        <w:rPr>
          <w:rFonts w:ascii="Aptos" w:eastAsia="Times New Roman" w:hAnsi="Aptos"/>
          <w:b/>
          <w:noProof/>
          <w:color w:val="8D648C"/>
        </w:rPr>
        <w:t>FR-GD-005 Consulta de auditoria</w:t>
      </w:r>
      <w:r>
        <w:rPr>
          <w:noProof/>
        </w:rPr>
        <w:tab/>
      </w:r>
      <w:r>
        <w:rPr>
          <w:noProof/>
        </w:rPr>
        <w:fldChar w:fldCharType="begin"/>
      </w:r>
      <w:r>
        <w:rPr>
          <w:noProof/>
        </w:rPr>
        <w:instrText xml:space="preserve"> PAGEREF _Toc229603560 \h </w:instrText>
      </w:r>
      <w:r>
        <w:rPr>
          <w:noProof/>
        </w:rPr>
      </w:r>
      <w:r>
        <w:rPr>
          <w:noProof/>
        </w:rPr>
        <w:fldChar w:fldCharType="separate"/>
      </w:r>
      <w:r>
        <w:rPr>
          <w:noProof/>
        </w:rPr>
        <w:t>76</w:t>
      </w:r>
      <w:r>
        <w:rPr>
          <w:noProof/>
        </w:rPr>
        <w:fldChar w:fldCharType="end"/>
      </w:r>
    </w:p>
    <w:p w14:paraId="5415DA02" w14:textId="1C20FD7A" w:rsidR="00E738EC" w:rsidRDefault="00E738EC">
      <w:pPr>
        <w:pStyle w:val="TDC3"/>
        <w:tabs>
          <w:tab w:val="right" w:leader="dot" w:pos="9628"/>
        </w:tabs>
        <w:rPr>
          <w:noProof/>
        </w:rPr>
      </w:pPr>
      <w:r w:rsidRPr="00721F52">
        <w:rPr>
          <w:rFonts w:ascii="Aptos" w:eastAsia="Times New Roman" w:hAnsi="Aptos"/>
          <w:b/>
          <w:noProof/>
          <w:color w:val="8D648C"/>
        </w:rPr>
        <w:t>FR-GD-006 Preparacion de auditoria</w:t>
      </w:r>
      <w:r>
        <w:rPr>
          <w:noProof/>
        </w:rPr>
        <w:tab/>
      </w:r>
      <w:r>
        <w:rPr>
          <w:noProof/>
        </w:rPr>
        <w:fldChar w:fldCharType="begin"/>
      </w:r>
      <w:r>
        <w:rPr>
          <w:noProof/>
        </w:rPr>
        <w:instrText xml:space="preserve"> PAGEREF _Toc229603561 \h </w:instrText>
      </w:r>
      <w:r>
        <w:rPr>
          <w:noProof/>
        </w:rPr>
      </w:r>
      <w:r>
        <w:rPr>
          <w:noProof/>
        </w:rPr>
        <w:fldChar w:fldCharType="separate"/>
      </w:r>
      <w:r>
        <w:rPr>
          <w:noProof/>
        </w:rPr>
        <w:t>77</w:t>
      </w:r>
      <w:r>
        <w:rPr>
          <w:noProof/>
        </w:rPr>
        <w:fldChar w:fldCharType="end"/>
      </w:r>
    </w:p>
    <w:p w14:paraId="655973D6" w14:textId="423BB955" w:rsidR="00E738EC" w:rsidRDefault="00E738EC">
      <w:pPr>
        <w:pStyle w:val="TDC3"/>
        <w:tabs>
          <w:tab w:val="right" w:leader="dot" w:pos="9628"/>
        </w:tabs>
        <w:rPr>
          <w:noProof/>
        </w:rPr>
      </w:pPr>
      <w:r w:rsidRPr="00721F52">
        <w:rPr>
          <w:rFonts w:ascii="Aptos" w:eastAsia="Times New Roman" w:hAnsi="Aptos"/>
          <w:b/>
          <w:noProof/>
          <w:color w:val="8D648C"/>
        </w:rPr>
        <w:t>FR-GD-007 Aprobaciones operativas soportadas</w:t>
      </w:r>
      <w:r>
        <w:rPr>
          <w:noProof/>
        </w:rPr>
        <w:tab/>
      </w:r>
      <w:r>
        <w:rPr>
          <w:noProof/>
        </w:rPr>
        <w:fldChar w:fldCharType="begin"/>
      </w:r>
      <w:r>
        <w:rPr>
          <w:noProof/>
        </w:rPr>
        <w:instrText xml:space="preserve"> PAGEREF _Toc229603562 \h </w:instrText>
      </w:r>
      <w:r>
        <w:rPr>
          <w:noProof/>
        </w:rPr>
      </w:r>
      <w:r>
        <w:rPr>
          <w:noProof/>
        </w:rPr>
        <w:fldChar w:fldCharType="separate"/>
      </w:r>
      <w:r>
        <w:rPr>
          <w:noProof/>
        </w:rPr>
        <w:t>77</w:t>
      </w:r>
      <w:r>
        <w:rPr>
          <w:noProof/>
        </w:rPr>
        <w:fldChar w:fldCharType="end"/>
      </w:r>
    </w:p>
    <w:p w14:paraId="33BDD546" w14:textId="60C95126" w:rsidR="00E738EC" w:rsidRDefault="00E738EC">
      <w:pPr>
        <w:pStyle w:val="TDC3"/>
        <w:tabs>
          <w:tab w:val="right" w:leader="dot" w:pos="9628"/>
        </w:tabs>
        <w:rPr>
          <w:noProof/>
        </w:rPr>
      </w:pPr>
      <w:r w:rsidRPr="00721F52">
        <w:rPr>
          <w:rFonts w:ascii="Aptos" w:eastAsia="Times New Roman" w:hAnsi="Aptos"/>
          <w:b/>
          <w:noProof/>
          <w:color w:val="8D648C"/>
        </w:rPr>
        <w:t>FR-GD-008 Gestión gerencial</w:t>
      </w:r>
      <w:r>
        <w:rPr>
          <w:noProof/>
        </w:rPr>
        <w:tab/>
      </w:r>
      <w:r>
        <w:rPr>
          <w:noProof/>
        </w:rPr>
        <w:fldChar w:fldCharType="begin"/>
      </w:r>
      <w:r>
        <w:rPr>
          <w:noProof/>
        </w:rPr>
        <w:instrText xml:space="preserve"> PAGEREF _Toc229603563 \h </w:instrText>
      </w:r>
      <w:r>
        <w:rPr>
          <w:noProof/>
        </w:rPr>
      </w:r>
      <w:r>
        <w:rPr>
          <w:noProof/>
        </w:rPr>
        <w:fldChar w:fldCharType="separate"/>
      </w:r>
      <w:r>
        <w:rPr>
          <w:noProof/>
        </w:rPr>
        <w:t>77</w:t>
      </w:r>
      <w:r>
        <w:rPr>
          <w:noProof/>
        </w:rPr>
        <w:fldChar w:fldCharType="end"/>
      </w:r>
    </w:p>
    <w:p w14:paraId="14ABB3ED" w14:textId="439A72FD" w:rsidR="00E738EC" w:rsidRDefault="00E738EC">
      <w:pPr>
        <w:pStyle w:val="TDC3"/>
        <w:tabs>
          <w:tab w:val="right" w:leader="dot" w:pos="9628"/>
        </w:tabs>
        <w:rPr>
          <w:noProof/>
        </w:rPr>
      </w:pPr>
      <w:r w:rsidRPr="00721F52">
        <w:rPr>
          <w:rFonts w:ascii="Aptos" w:eastAsia="Times New Roman" w:hAnsi="Aptos"/>
          <w:b/>
          <w:noProof/>
          <w:color w:val="8D648C"/>
        </w:rPr>
        <w:t>FR-GD-009 Gestión documental desde plantilla</w:t>
      </w:r>
      <w:r>
        <w:rPr>
          <w:noProof/>
        </w:rPr>
        <w:tab/>
      </w:r>
      <w:r>
        <w:rPr>
          <w:noProof/>
        </w:rPr>
        <w:fldChar w:fldCharType="begin"/>
      </w:r>
      <w:r>
        <w:rPr>
          <w:noProof/>
        </w:rPr>
        <w:instrText xml:space="preserve"> PAGEREF _Toc229603564 \h </w:instrText>
      </w:r>
      <w:r>
        <w:rPr>
          <w:noProof/>
        </w:rPr>
      </w:r>
      <w:r>
        <w:rPr>
          <w:noProof/>
        </w:rPr>
        <w:fldChar w:fldCharType="separate"/>
      </w:r>
      <w:r>
        <w:rPr>
          <w:noProof/>
        </w:rPr>
        <w:t>77</w:t>
      </w:r>
      <w:r>
        <w:rPr>
          <w:noProof/>
        </w:rPr>
        <w:fldChar w:fldCharType="end"/>
      </w:r>
    </w:p>
    <w:p w14:paraId="1A22483E" w14:textId="2BA9CB11" w:rsidR="00E738EC" w:rsidRDefault="00E738EC">
      <w:pPr>
        <w:pStyle w:val="TDC3"/>
        <w:tabs>
          <w:tab w:val="right" w:leader="dot" w:pos="9628"/>
        </w:tabs>
        <w:rPr>
          <w:noProof/>
        </w:rPr>
      </w:pPr>
      <w:r w:rsidRPr="00721F52">
        <w:rPr>
          <w:rFonts w:ascii="Aptos" w:eastAsia="Times New Roman" w:hAnsi="Aptos"/>
          <w:b/>
          <w:noProof/>
          <w:color w:val="8D648C"/>
        </w:rPr>
        <w:t>FR-GD-010 Gestión de adjuntos</w:t>
      </w:r>
      <w:r>
        <w:rPr>
          <w:noProof/>
        </w:rPr>
        <w:tab/>
      </w:r>
      <w:r>
        <w:rPr>
          <w:noProof/>
        </w:rPr>
        <w:fldChar w:fldCharType="begin"/>
      </w:r>
      <w:r>
        <w:rPr>
          <w:noProof/>
        </w:rPr>
        <w:instrText xml:space="preserve"> PAGEREF _Toc229603565 \h </w:instrText>
      </w:r>
      <w:r>
        <w:rPr>
          <w:noProof/>
        </w:rPr>
      </w:r>
      <w:r>
        <w:rPr>
          <w:noProof/>
        </w:rPr>
        <w:fldChar w:fldCharType="separate"/>
      </w:r>
      <w:r>
        <w:rPr>
          <w:noProof/>
        </w:rPr>
        <w:t>77</w:t>
      </w:r>
      <w:r>
        <w:rPr>
          <w:noProof/>
        </w:rPr>
        <w:fldChar w:fldCharType="end"/>
      </w:r>
    </w:p>
    <w:p w14:paraId="303A2E64" w14:textId="4BE59694" w:rsidR="00E738EC" w:rsidRDefault="00E738EC">
      <w:pPr>
        <w:pStyle w:val="TDC3"/>
        <w:tabs>
          <w:tab w:val="right" w:leader="dot" w:pos="9628"/>
        </w:tabs>
        <w:rPr>
          <w:noProof/>
        </w:rPr>
      </w:pPr>
      <w:r w:rsidRPr="00721F52">
        <w:rPr>
          <w:rFonts w:ascii="Aptos" w:eastAsia="Times New Roman" w:hAnsi="Aptos"/>
          <w:b/>
          <w:noProof/>
          <w:color w:val="8D648C"/>
        </w:rPr>
        <w:t>FR-GD-011 Notificaciones operativas</w:t>
      </w:r>
      <w:r>
        <w:rPr>
          <w:noProof/>
        </w:rPr>
        <w:tab/>
      </w:r>
      <w:r>
        <w:rPr>
          <w:noProof/>
        </w:rPr>
        <w:fldChar w:fldCharType="begin"/>
      </w:r>
      <w:r>
        <w:rPr>
          <w:noProof/>
        </w:rPr>
        <w:instrText xml:space="preserve"> PAGEREF _Toc229603566 \h </w:instrText>
      </w:r>
      <w:r>
        <w:rPr>
          <w:noProof/>
        </w:rPr>
      </w:r>
      <w:r>
        <w:rPr>
          <w:noProof/>
        </w:rPr>
        <w:fldChar w:fldCharType="separate"/>
      </w:r>
      <w:r>
        <w:rPr>
          <w:noProof/>
        </w:rPr>
        <w:t>77</w:t>
      </w:r>
      <w:r>
        <w:rPr>
          <w:noProof/>
        </w:rPr>
        <w:fldChar w:fldCharType="end"/>
      </w:r>
    </w:p>
    <w:p w14:paraId="43129130" w14:textId="2E077907" w:rsidR="00E738EC" w:rsidRDefault="00E738EC">
      <w:pPr>
        <w:pStyle w:val="TDC3"/>
        <w:tabs>
          <w:tab w:val="right" w:leader="dot" w:pos="9628"/>
        </w:tabs>
        <w:rPr>
          <w:noProof/>
        </w:rPr>
      </w:pPr>
      <w:r w:rsidRPr="00721F52">
        <w:rPr>
          <w:rFonts w:ascii="Aptos" w:eastAsia="Times New Roman" w:hAnsi="Aptos"/>
          <w:b/>
          <w:noProof/>
          <w:color w:val="8D648C"/>
        </w:rPr>
        <w:t>FR-GD-012 Dashboard operacional montado</w:t>
      </w:r>
      <w:r>
        <w:rPr>
          <w:noProof/>
        </w:rPr>
        <w:tab/>
      </w:r>
      <w:r>
        <w:rPr>
          <w:noProof/>
        </w:rPr>
        <w:fldChar w:fldCharType="begin"/>
      </w:r>
      <w:r>
        <w:rPr>
          <w:noProof/>
        </w:rPr>
        <w:instrText xml:space="preserve"> PAGEREF _Toc229603567 \h </w:instrText>
      </w:r>
      <w:r>
        <w:rPr>
          <w:noProof/>
        </w:rPr>
      </w:r>
      <w:r>
        <w:rPr>
          <w:noProof/>
        </w:rPr>
        <w:fldChar w:fldCharType="separate"/>
      </w:r>
      <w:r>
        <w:rPr>
          <w:noProof/>
        </w:rPr>
        <w:t>77</w:t>
      </w:r>
      <w:r>
        <w:rPr>
          <w:noProof/>
        </w:rPr>
        <w:fldChar w:fldCharType="end"/>
      </w:r>
    </w:p>
    <w:p w14:paraId="3A58B6A1" w14:textId="6F3707FE" w:rsidR="00E738EC" w:rsidRDefault="00E738EC">
      <w:pPr>
        <w:pStyle w:val="TDC3"/>
        <w:tabs>
          <w:tab w:val="right" w:leader="dot" w:pos="9628"/>
        </w:tabs>
        <w:rPr>
          <w:noProof/>
        </w:rPr>
      </w:pPr>
      <w:r w:rsidRPr="00721F52">
        <w:rPr>
          <w:rFonts w:ascii="Aptos" w:eastAsia="Times New Roman" w:hAnsi="Aptos"/>
          <w:b/>
          <w:noProof/>
          <w:color w:val="8D648C"/>
        </w:rPr>
        <w:t>FR-GD-013 Autorización y envio mediante Gmail</w:t>
      </w:r>
      <w:r>
        <w:rPr>
          <w:noProof/>
        </w:rPr>
        <w:tab/>
      </w:r>
      <w:r>
        <w:rPr>
          <w:noProof/>
        </w:rPr>
        <w:fldChar w:fldCharType="begin"/>
      </w:r>
      <w:r>
        <w:rPr>
          <w:noProof/>
        </w:rPr>
        <w:instrText xml:space="preserve"> PAGEREF _Toc229603568 \h </w:instrText>
      </w:r>
      <w:r>
        <w:rPr>
          <w:noProof/>
        </w:rPr>
      </w:r>
      <w:r>
        <w:rPr>
          <w:noProof/>
        </w:rPr>
        <w:fldChar w:fldCharType="separate"/>
      </w:r>
      <w:r>
        <w:rPr>
          <w:noProof/>
        </w:rPr>
        <w:t>77</w:t>
      </w:r>
      <w:r>
        <w:rPr>
          <w:noProof/>
        </w:rPr>
        <w:fldChar w:fldCharType="end"/>
      </w:r>
    </w:p>
    <w:p w14:paraId="7863104F" w14:textId="3D17E14F" w:rsidR="00E738EC" w:rsidRDefault="00E738EC">
      <w:pPr>
        <w:pStyle w:val="TDC3"/>
        <w:tabs>
          <w:tab w:val="right" w:leader="dot" w:pos="9628"/>
        </w:tabs>
        <w:rPr>
          <w:noProof/>
        </w:rPr>
      </w:pPr>
      <w:r w:rsidRPr="00721F52">
        <w:rPr>
          <w:rFonts w:ascii="Aptos" w:eastAsia="Times New Roman" w:hAnsi="Aptos"/>
          <w:b/>
          <w:noProof/>
          <w:color w:val="8D648C"/>
        </w:rPr>
        <w:t>FR-GD-014 Firma avanzada y verificacion publica</w:t>
      </w:r>
      <w:r>
        <w:rPr>
          <w:noProof/>
        </w:rPr>
        <w:tab/>
      </w:r>
      <w:r>
        <w:rPr>
          <w:noProof/>
        </w:rPr>
        <w:fldChar w:fldCharType="begin"/>
      </w:r>
      <w:r>
        <w:rPr>
          <w:noProof/>
        </w:rPr>
        <w:instrText xml:space="preserve"> PAGEREF _Toc229603569 \h </w:instrText>
      </w:r>
      <w:r>
        <w:rPr>
          <w:noProof/>
        </w:rPr>
      </w:r>
      <w:r>
        <w:rPr>
          <w:noProof/>
        </w:rPr>
        <w:fldChar w:fldCharType="separate"/>
      </w:r>
      <w:r>
        <w:rPr>
          <w:noProof/>
        </w:rPr>
        <w:t>77</w:t>
      </w:r>
      <w:r>
        <w:rPr>
          <w:noProof/>
        </w:rPr>
        <w:fldChar w:fldCharType="end"/>
      </w:r>
    </w:p>
    <w:p w14:paraId="0B758E07" w14:textId="1380CB0B" w:rsidR="00E738EC" w:rsidRDefault="00E738EC">
      <w:pPr>
        <w:pStyle w:val="TDC2"/>
        <w:tabs>
          <w:tab w:val="right" w:leader="dot" w:pos="9628"/>
        </w:tabs>
        <w:rPr>
          <w:noProof/>
        </w:rPr>
      </w:pPr>
      <w:r w:rsidRPr="00721F52">
        <w:rPr>
          <w:rFonts w:ascii="Aptos" w:eastAsia="Times New Roman" w:hAnsi="Aptos"/>
          <w:b/>
          <w:noProof/>
          <w:color w:val="325483"/>
        </w:rPr>
        <w:t>5. Flujos principales</w:t>
      </w:r>
      <w:r>
        <w:rPr>
          <w:noProof/>
        </w:rPr>
        <w:tab/>
      </w:r>
      <w:r>
        <w:rPr>
          <w:noProof/>
        </w:rPr>
        <w:fldChar w:fldCharType="begin"/>
      </w:r>
      <w:r>
        <w:rPr>
          <w:noProof/>
        </w:rPr>
        <w:instrText xml:space="preserve"> PAGEREF _Toc229603570 \h </w:instrText>
      </w:r>
      <w:r>
        <w:rPr>
          <w:noProof/>
        </w:rPr>
      </w:r>
      <w:r>
        <w:rPr>
          <w:noProof/>
        </w:rPr>
        <w:fldChar w:fldCharType="separate"/>
      </w:r>
      <w:r>
        <w:rPr>
          <w:noProof/>
        </w:rPr>
        <w:t>78</w:t>
      </w:r>
      <w:r>
        <w:rPr>
          <w:noProof/>
        </w:rPr>
        <w:fldChar w:fldCharType="end"/>
      </w:r>
    </w:p>
    <w:p w14:paraId="37D6689A" w14:textId="6C5002B4" w:rsidR="00E738EC" w:rsidRDefault="00E738EC">
      <w:pPr>
        <w:pStyle w:val="TDC3"/>
        <w:tabs>
          <w:tab w:val="right" w:leader="dot" w:pos="9628"/>
        </w:tabs>
        <w:rPr>
          <w:noProof/>
        </w:rPr>
      </w:pPr>
      <w:r w:rsidRPr="00721F52">
        <w:rPr>
          <w:rFonts w:ascii="Aptos" w:eastAsia="Times New Roman" w:hAnsi="Aptos"/>
          <w:b/>
          <w:noProof/>
          <w:color w:val="8D648C"/>
        </w:rPr>
        <w:t>Flujo A - Login corporativo</w:t>
      </w:r>
      <w:r>
        <w:rPr>
          <w:noProof/>
        </w:rPr>
        <w:tab/>
      </w:r>
      <w:r>
        <w:rPr>
          <w:noProof/>
        </w:rPr>
        <w:fldChar w:fldCharType="begin"/>
      </w:r>
      <w:r>
        <w:rPr>
          <w:noProof/>
        </w:rPr>
        <w:instrText xml:space="preserve"> PAGEREF _Toc229603571 \h </w:instrText>
      </w:r>
      <w:r>
        <w:rPr>
          <w:noProof/>
        </w:rPr>
      </w:r>
      <w:r>
        <w:rPr>
          <w:noProof/>
        </w:rPr>
        <w:fldChar w:fldCharType="separate"/>
      </w:r>
      <w:r>
        <w:rPr>
          <w:noProof/>
        </w:rPr>
        <w:t>78</w:t>
      </w:r>
      <w:r>
        <w:rPr>
          <w:noProof/>
        </w:rPr>
        <w:fldChar w:fldCharType="end"/>
      </w:r>
    </w:p>
    <w:p w14:paraId="3777AF6B" w14:textId="7F7ADC1A" w:rsidR="00E738EC" w:rsidRDefault="00E738EC">
      <w:pPr>
        <w:pStyle w:val="TDC3"/>
        <w:tabs>
          <w:tab w:val="right" w:leader="dot" w:pos="9628"/>
        </w:tabs>
        <w:rPr>
          <w:noProof/>
        </w:rPr>
      </w:pPr>
      <w:r w:rsidRPr="00721F52">
        <w:rPr>
          <w:rFonts w:ascii="Aptos" w:eastAsia="Times New Roman" w:hAnsi="Aptos"/>
          <w:b/>
          <w:noProof/>
          <w:color w:val="8D648C"/>
        </w:rPr>
        <w:t>Flujo B - Revision off-hours</w:t>
      </w:r>
      <w:r>
        <w:rPr>
          <w:noProof/>
        </w:rPr>
        <w:tab/>
      </w:r>
      <w:r>
        <w:rPr>
          <w:noProof/>
        </w:rPr>
        <w:fldChar w:fldCharType="begin"/>
      </w:r>
      <w:r>
        <w:rPr>
          <w:noProof/>
        </w:rPr>
        <w:instrText xml:space="preserve"> PAGEREF _Toc229603572 \h </w:instrText>
      </w:r>
      <w:r>
        <w:rPr>
          <w:noProof/>
        </w:rPr>
      </w:r>
      <w:r>
        <w:rPr>
          <w:noProof/>
        </w:rPr>
        <w:fldChar w:fldCharType="separate"/>
      </w:r>
      <w:r>
        <w:rPr>
          <w:noProof/>
        </w:rPr>
        <w:t>78</w:t>
      </w:r>
      <w:r>
        <w:rPr>
          <w:noProof/>
        </w:rPr>
        <w:fldChar w:fldCharType="end"/>
      </w:r>
    </w:p>
    <w:p w14:paraId="05915CB0" w14:textId="60385580" w:rsidR="00E738EC" w:rsidRDefault="00E738EC">
      <w:pPr>
        <w:pStyle w:val="TDC3"/>
        <w:tabs>
          <w:tab w:val="right" w:leader="dot" w:pos="9628"/>
        </w:tabs>
        <w:rPr>
          <w:noProof/>
        </w:rPr>
      </w:pPr>
      <w:r w:rsidRPr="00721F52">
        <w:rPr>
          <w:rFonts w:ascii="Aptos" w:eastAsia="Times New Roman" w:hAnsi="Aptos"/>
          <w:b/>
          <w:noProof/>
          <w:color w:val="8D648C"/>
        </w:rPr>
        <w:t>Flujo C - Preparacion y custodia documental de auditoria</w:t>
      </w:r>
      <w:r>
        <w:rPr>
          <w:noProof/>
        </w:rPr>
        <w:tab/>
      </w:r>
      <w:r>
        <w:rPr>
          <w:noProof/>
        </w:rPr>
        <w:fldChar w:fldCharType="begin"/>
      </w:r>
      <w:r>
        <w:rPr>
          <w:noProof/>
        </w:rPr>
        <w:instrText xml:space="preserve"> PAGEREF _Toc229603573 \h </w:instrText>
      </w:r>
      <w:r>
        <w:rPr>
          <w:noProof/>
        </w:rPr>
      </w:r>
      <w:r>
        <w:rPr>
          <w:noProof/>
        </w:rPr>
        <w:fldChar w:fldCharType="separate"/>
      </w:r>
      <w:r>
        <w:rPr>
          <w:noProof/>
        </w:rPr>
        <w:t>79</w:t>
      </w:r>
      <w:r>
        <w:rPr>
          <w:noProof/>
        </w:rPr>
        <w:fldChar w:fldCharType="end"/>
      </w:r>
    </w:p>
    <w:p w14:paraId="349D83FC" w14:textId="4489A48C" w:rsidR="00E738EC" w:rsidRDefault="00E738EC">
      <w:pPr>
        <w:pStyle w:val="TDC3"/>
        <w:tabs>
          <w:tab w:val="right" w:leader="dot" w:pos="9628"/>
        </w:tabs>
        <w:rPr>
          <w:noProof/>
        </w:rPr>
      </w:pPr>
      <w:r w:rsidRPr="00721F52">
        <w:rPr>
          <w:rFonts w:ascii="Aptos" w:eastAsia="Times New Roman" w:hAnsi="Aptos"/>
          <w:b/>
          <w:noProof/>
          <w:color w:val="8D648C"/>
        </w:rPr>
        <w:t>Flujo D - Gestión documental y firma</w:t>
      </w:r>
      <w:r>
        <w:rPr>
          <w:noProof/>
        </w:rPr>
        <w:tab/>
      </w:r>
      <w:r>
        <w:rPr>
          <w:noProof/>
        </w:rPr>
        <w:fldChar w:fldCharType="begin"/>
      </w:r>
      <w:r>
        <w:rPr>
          <w:noProof/>
        </w:rPr>
        <w:instrText xml:space="preserve"> PAGEREF _Toc229603574 \h </w:instrText>
      </w:r>
      <w:r>
        <w:rPr>
          <w:noProof/>
        </w:rPr>
      </w:r>
      <w:r>
        <w:rPr>
          <w:noProof/>
        </w:rPr>
        <w:fldChar w:fldCharType="separate"/>
      </w:r>
      <w:r>
        <w:rPr>
          <w:noProof/>
        </w:rPr>
        <w:t>79</w:t>
      </w:r>
      <w:r>
        <w:rPr>
          <w:noProof/>
        </w:rPr>
        <w:fldChar w:fldCharType="end"/>
      </w:r>
    </w:p>
    <w:p w14:paraId="19DD2F4B" w14:textId="43634B7B" w:rsidR="00E738EC" w:rsidRDefault="00E738EC">
      <w:pPr>
        <w:pStyle w:val="TDC3"/>
        <w:tabs>
          <w:tab w:val="right" w:leader="dot" w:pos="9628"/>
        </w:tabs>
        <w:rPr>
          <w:noProof/>
        </w:rPr>
      </w:pPr>
      <w:r w:rsidRPr="00721F52">
        <w:rPr>
          <w:rFonts w:ascii="Aptos" w:eastAsia="Times New Roman" w:hAnsi="Aptos"/>
          <w:b/>
          <w:noProof/>
          <w:color w:val="8D648C"/>
        </w:rPr>
        <w:t>Flujo E - Notificacion y correo autenticado</w:t>
      </w:r>
      <w:r>
        <w:rPr>
          <w:noProof/>
        </w:rPr>
        <w:tab/>
      </w:r>
      <w:r>
        <w:rPr>
          <w:noProof/>
        </w:rPr>
        <w:fldChar w:fldCharType="begin"/>
      </w:r>
      <w:r>
        <w:rPr>
          <w:noProof/>
        </w:rPr>
        <w:instrText xml:space="preserve"> PAGEREF _Toc229603575 \h </w:instrText>
      </w:r>
      <w:r>
        <w:rPr>
          <w:noProof/>
        </w:rPr>
      </w:r>
      <w:r>
        <w:rPr>
          <w:noProof/>
        </w:rPr>
        <w:fldChar w:fldCharType="separate"/>
      </w:r>
      <w:r>
        <w:rPr>
          <w:noProof/>
        </w:rPr>
        <w:t>80</w:t>
      </w:r>
      <w:r>
        <w:rPr>
          <w:noProof/>
        </w:rPr>
        <w:fldChar w:fldCharType="end"/>
      </w:r>
    </w:p>
    <w:p w14:paraId="556C146E" w14:textId="43F38ED7" w:rsidR="00E738EC" w:rsidRDefault="00E738EC">
      <w:pPr>
        <w:pStyle w:val="TDC2"/>
        <w:tabs>
          <w:tab w:val="right" w:leader="dot" w:pos="9628"/>
        </w:tabs>
        <w:rPr>
          <w:noProof/>
        </w:rPr>
      </w:pPr>
      <w:r w:rsidRPr="00721F52">
        <w:rPr>
          <w:rFonts w:ascii="Aptos" w:eastAsia="Times New Roman" w:hAnsi="Aptos"/>
          <w:b/>
          <w:noProof/>
          <w:color w:val="325483"/>
        </w:rPr>
        <w:t>6. Conclusion</w:t>
      </w:r>
      <w:r>
        <w:rPr>
          <w:noProof/>
        </w:rPr>
        <w:tab/>
      </w:r>
      <w:r>
        <w:rPr>
          <w:noProof/>
        </w:rPr>
        <w:fldChar w:fldCharType="begin"/>
      </w:r>
      <w:r>
        <w:rPr>
          <w:noProof/>
        </w:rPr>
        <w:instrText xml:space="preserve"> PAGEREF _Toc229603576 \h </w:instrText>
      </w:r>
      <w:r>
        <w:rPr>
          <w:noProof/>
        </w:rPr>
      </w:r>
      <w:r>
        <w:rPr>
          <w:noProof/>
        </w:rPr>
        <w:fldChar w:fldCharType="separate"/>
      </w:r>
      <w:r>
        <w:rPr>
          <w:noProof/>
        </w:rPr>
        <w:t>80</w:t>
      </w:r>
      <w:r>
        <w:rPr>
          <w:noProof/>
        </w:rPr>
        <w:fldChar w:fldCharType="end"/>
      </w:r>
    </w:p>
    <w:p w14:paraId="2E58A50A" w14:textId="442A22FD"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ANEXO C: Evaluación de Riesgos / FMEA</w:t>
      </w:r>
      <w:r>
        <w:rPr>
          <w:noProof/>
        </w:rPr>
        <w:tab/>
      </w:r>
      <w:r>
        <w:rPr>
          <w:noProof/>
        </w:rPr>
        <w:fldChar w:fldCharType="begin"/>
      </w:r>
      <w:r>
        <w:rPr>
          <w:noProof/>
        </w:rPr>
        <w:instrText xml:space="preserve"> PAGEREF _Toc229603577 \h </w:instrText>
      </w:r>
      <w:r>
        <w:rPr>
          <w:noProof/>
        </w:rPr>
      </w:r>
      <w:r>
        <w:rPr>
          <w:noProof/>
        </w:rPr>
        <w:fldChar w:fldCharType="separate"/>
      </w:r>
      <w:r>
        <w:rPr>
          <w:noProof/>
        </w:rPr>
        <w:t>80</w:t>
      </w:r>
      <w:r>
        <w:rPr>
          <w:noProof/>
        </w:rPr>
        <w:fldChar w:fldCharType="end"/>
      </w:r>
    </w:p>
    <w:p w14:paraId="19C04BC0" w14:textId="01373D65" w:rsidR="00E738EC" w:rsidRDefault="00E738EC">
      <w:pPr>
        <w:pStyle w:val="TDC2"/>
        <w:tabs>
          <w:tab w:val="right" w:leader="dot" w:pos="9628"/>
        </w:tabs>
        <w:rPr>
          <w:noProof/>
        </w:rPr>
      </w:pPr>
      <w:r w:rsidRPr="00721F52">
        <w:rPr>
          <w:rFonts w:ascii="Aptos" w:eastAsia="Times New Roman" w:hAnsi="Aptos"/>
          <w:b/>
          <w:noProof/>
          <w:color w:val="325483"/>
        </w:rPr>
        <w:t>Propósito</w:t>
      </w:r>
      <w:r>
        <w:rPr>
          <w:noProof/>
        </w:rPr>
        <w:tab/>
      </w:r>
      <w:r>
        <w:rPr>
          <w:noProof/>
        </w:rPr>
        <w:fldChar w:fldCharType="begin"/>
      </w:r>
      <w:r>
        <w:rPr>
          <w:noProof/>
        </w:rPr>
        <w:instrText xml:space="preserve"> PAGEREF _Toc229603578 \h </w:instrText>
      </w:r>
      <w:r>
        <w:rPr>
          <w:noProof/>
        </w:rPr>
      </w:r>
      <w:r>
        <w:rPr>
          <w:noProof/>
        </w:rPr>
        <w:fldChar w:fldCharType="separate"/>
      </w:r>
      <w:r>
        <w:rPr>
          <w:noProof/>
        </w:rPr>
        <w:t>80</w:t>
      </w:r>
      <w:r>
        <w:rPr>
          <w:noProof/>
        </w:rPr>
        <w:fldChar w:fldCharType="end"/>
      </w:r>
    </w:p>
    <w:p w14:paraId="0126B36F" w14:textId="55A6A2EE" w:rsidR="00E738EC" w:rsidRDefault="00E738EC">
      <w:pPr>
        <w:pStyle w:val="TDC2"/>
        <w:tabs>
          <w:tab w:val="right" w:leader="dot" w:pos="9628"/>
        </w:tabs>
        <w:rPr>
          <w:noProof/>
        </w:rPr>
      </w:pPr>
      <w:r w:rsidRPr="00721F52">
        <w:rPr>
          <w:rFonts w:ascii="Aptos" w:eastAsia="Times New Roman" w:hAnsi="Aptos"/>
          <w:b/>
          <w:noProof/>
          <w:color w:val="325483"/>
        </w:rPr>
        <w:t>Metodología FMEA</w:t>
      </w:r>
      <w:r>
        <w:rPr>
          <w:noProof/>
        </w:rPr>
        <w:tab/>
      </w:r>
      <w:r>
        <w:rPr>
          <w:noProof/>
        </w:rPr>
        <w:fldChar w:fldCharType="begin"/>
      </w:r>
      <w:r>
        <w:rPr>
          <w:noProof/>
        </w:rPr>
        <w:instrText xml:space="preserve"> PAGEREF _Toc229603579 \h </w:instrText>
      </w:r>
      <w:r>
        <w:rPr>
          <w:noProof/>
        </w:rPr>
      </w:r>
      <w:r>
        <w:rPr>
          <w:noProof/>
        </w:rPr>
        <w:fldChar w:fldCharType="separate"/>
      </w:r>
      <w:r>
        <w:rPr>
          <w:noProof/>
        </w:rPr>
        <w:t>80</w:t>
      </w:r>
      <w:r>
        <w:rPr>
          <w:noProof/>
        </w:rPr>
        <w:fldChar w:fldCharType="end"/>
      </w:r>
    </w:p>
    <w:p w14:paraId="44BE6305" w14:textId="5596C0ED" w:rsidR="00E738EC" w:rsidRDefault="00E738EC">
      <w:pPr>
        <w:pStyle w:val="TDC2"/>
        <w:tabs>
          <w:tab w:val="right" w:leader="dot" w:pos="9628"/>
        </w:tabs>
        <w:rPr>
          <w:noProof/>
        </w:rPr>
      </w:pPr>
      <w:r w:rsidRPr="00721F52">
        <w:rPr>
          <w:rFonts w:ascii="Aptos" w:eastAsia="Times New Roman" w:hAnsi="Aptos"/>
          <w:b/>
          <w:noProof/>
          <w:color w:val="325483"/>
        </w:rPr>
        <w:t>Matriz FMEA — Área 01</w:t>
      </w:r>
      <w:r>
        <w:rPr>
          <w:noProof/>
        </w:rPr>
        <w:tab/>
      </w:r>
      <w:r>
        <w:rPr>
          <w:noProof/>
        </w:rPr>
        <w:fldChar w:fldCharType="begin"/>
      </w:r>
      <w:r>
        <w:rPr>
          <w:noProof/>
        </w:rPr>
        <w:instrText xml:space="preserve"> PAGEREF _Toc229603580 \h </w:instrText>
      </w:r>
      <w:r>
        <w:rPr>
          <w:noProof/>
        </w:rPr>
      </w:r>
      <w:r>
        <w:rPr>
          <w:noProof/>
        </w:rPr>
        <w:fldChar w:fldCharType="separate"/>
      </w:r>
      <w:r>
        <w:rPr>
          <w:noProof/>
        </w:rPr>
        <w:t>81</w:t>
      </w:r>
      <w:r>
        <w:rPr>
          <w:noProof/>
        </w:rPr>
        <w:fldChar w:fldCharType="end"/>
      </w:r>
    </w:p>
    <w:p w14:paraId="56E98B69" w14:textId="67995E46" w:rsidR="00E738EC" w:rsidRDefault="00E738EC">
      <w:pPr>
        <w:pStyle w:val="TDC2"/>
        <w:tabs>
          <w:tab w:val="right" w:leader="dot" w:pos="9628"/>
        </w:tabs>
        <w:rPr>
          <w:noProof/>
        </w:rPr>
      </w:pPr>
      <w:r w:rsidRPr="00721F52">
        <w:rPr>
          <w:rFonts w:ascii="Aptos" w:eastAsia="Times New Roman" w:hAnsi="Aptos"/>
          <w:b/>
          <w:noProof/>
          <w:color w:val="325483"/>
        </w:rPr>
        <w:t>Resumen por Nivel de Riesgo — Área 01</w:t>
      </w:r>
      <w:r>
        <w:rPr>
          <w:noProof/>
        </w:rPr>
        <w:tab/>
      </w:r>
      <w:r>
        <w:rPr>
          <w:noProof/>
        </w:rPr>
        <w:fldChar w:fldCharType="begin"/>
      </w:r>
      <w:r>
        <w:rPr>
          <w:noProof/>
        </w:rPr>
        <w:instrText xml:space="preserve"> PAGEREF _Toc229603581 \h </w:instrText>
      </w:r>
      <w:r>
        <w:rPr>
          <w:noProof/>
        </w:rPr>
      </w:r>
      <w:r>
        <w:rPr>
          <w:noProof/>
        </w:rPr>
        <w:fldChar w:fldCharType="separate"/>
      </w:r>
      <w:r>
        <w:rPr>
          <w:noProof/>
        </w:rPr>
        <w:t>83</w:t>
      </w:r>
      <w:r>
        <w:rPr>
          <w:noProof/>
        </w:rPr>
        <w:fldChar w:fldCharType="end"/>
      </w:r>
    </w:p>
    <w:p w14:paraId="58962338" w14:textId="1F073DD3" w:rsidR="00E738EC" w:rsidRDefault="00E738EC">
      <w:pPr>
        <w:pStyle w:val="TDC2"/>
        <w:tabs>
          <w:tab w:val="right" w:leader="dot" w:pos="9628"/>
        </w:tabs>
        <w:rPr>
          <w:noProof/>
        </w:rPr>
      </w:pPr>
      <w:r w:rsidRPr="00721F52">
        <w:rPr>
          <w:rFonts w:ascii="Aptos" w:eastAsia="Times New Roman" w:hAnsi="Aptos"/>
          <w:b/>
          <w:noProof/>
          <w:color w:val="325483"/>
        </w:rPr>
        <w:t>Conclusión</w:t>
      </w:r>
      <w:r>
        <w:rPr>
          <w:noProof/>
        </w:rPr>
        <w:tab/>
      </w:r>
      <w:r>
        <w:rPr>
          <w:noProof/>
        </w:rPr>
        <w:fldChar w:fldCharType="begin"/>
      </w:r>
      <w:r>
        <w:rPr>
          <w:noProof/>
        </w:rPr>
        <w:instrText xml:space="preserve"> PAGEREF _Toc229603582 \h </w:instrText>
      </w:r>
      <w:r>
        <w:rPr>
          <w:noProof/>
        </w:rPr>
      </w:r>
      <w:r>
        <w:rPr>
          <w:noProof/>
        </w:rPr>
        <w:fldChar w:fldCharType="separate"/>
      </w:r>
      <w:r>
        <w:rPr>
          <w:noProof/>
        </w:rPr>
        <w:t>83</w:t>
      </w:r>
      <w:r>
        <w:rPr>
          <w:noProof/>
        </w:rPr>
        <w:fldChar w:fldCharType="end"/>
      </w:r>
    </w:p>
    <w:p w14:paraId="12D200A6" w14:textId="489EEC2D" w:rsidR="00E738EC" w:rsidRDefault="00E738EC">
      <w:pPr>
        <w:pStyle w:val="TDC2"/>
        <w:tabs>
          <w:tab w:val="right" w:leader="dot" w:pos="9628"/>
        </w:tabs>
        <w:rPr>
          <w:noProof/>
        </w:rPr>
      </w:pPr>
      <w:r w:rsidRPr="00721F52">
        <w:rPr>
          <w:rFonts w:ascii="Aptos" w:eastAsia="Times New Roman" w:hAnsi="Aptos"/>
          <w:b/>
          <w:noProof/>
          <w:color w:val="325483"/>
        </w:rPr>
        <w:t>Firmas de Aprobación</w:t>
      </w:r>
      <w:r>
        <w:rPr>
          <w:noProof/>
        </w:rPr>
        <w:tab/>
      </w:r>
      <w:r>
        <w:rPr>
          <w:noProof/>
        </w:rPr>
        <w:fldChar w:fldCharType="begin"/>
      </w:r>
      <w:r>
        <w:rPr>
          <w:noProof/>
        </w:rPr>
        <w:instrText xml:space="preserve"> PAGEREF _Toc229603583 \h </w:instrText>
      </w:r>
      <w:r>
        <w:rPr>
          <w:noProof/>
        </w:rPr>
      </w:r>
      <w:r>
        <w:rPr>
          <w:noProof/>
        </w:rPr>
        <w:fldChar w:fldCharType="separate"/>
      </w:r>
      <w:r>
        <w:rPr>
          <w:noProof/>
        </w:rPr>
        <w:t>84</w:t>
      </w:r>
      <w:r>
        <w:rPr>
          <w:noProof/>
        </w:rPr>
        <w:fldChar w:fldCharType="end"/>
      </w:r>
    </w:p>
    <w:p w14:paraId="1D6FA9F6" w14:textId="4846B5C8"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ANEXO D: Protocolos de Prueba (IQ / OQ / PQ)</w:t>
      </w:r>
      <w:r>
        <w:rPr>
          <w:noProof/>
        </w:rPr>
        <w:tab/>
      </w:r>
      <w:r>
        <w:rPr>
          <w:noProof/>
        </w:rPr>
        <w:fldChar w:fldCharType="begin"/>
      </w:r>
      <w:r>
        <w:rPr>
          <w:noProof/>
        </w:rPr>
        <w:instrText xml:space="preserve"> PAGEREF _Toc229603584 \h </w:instrText>
      </w:r>
      <w:r>
        <w:rPr>
          <w:noProof/>
        </w:rPr>
      </w:r>
      <w:r>
        <w:rPr>
          <w:noProof/>
        </w:rPr>
        <w:fldChar w:fldCharType="separate"/>
      </w:r>
      <w:r>
        <w:rPr>
          <w:noProof/>
        </w:rPr>
        <w:t>84</w:t>
      </w:r>
      <w:r>
        <w:rPr>
          <w:noProof/>
        </w:rPr>
        <w:fldChar w:fldCharType="end"/>
      </w:r>
    </w:p>
    <w:p w14:paraId="5FD80B0C" w14:textId="50A95BB5" w:rsidR="00E738EC" w:rsidRDefault="00E738EC">
      <w:pPr>
        <w:pStyle w:val="TDC2"/>
        <w:tabs>
          <w:tab w:val="right" w:leader="dot" w:pos="9628"/>
        </w:tabs>
        <w:rPr>
          <w:noProof/>
        </w:rPr>
      </w:pPr>
      <w:r w:rsidRPr="00721F52">
        <w:rPr>
          <w:rFonts w:ascii="Aptos" w:eastAsia="Times New Roman" w:hAnsi="Aptos"/>
          <w:b/>
          <w:noProof/>
          <w:color w:val="325483"/>
        </w:rPr>
        <w:t>D.1 — Protocolo IQ (Calificación de Instalación)</w:t>
      </w:r>
      <w:r>
        <w:rPr>
          <w:noProof/>
        </w:rPr>
        <w:tab/>
      </w:r>
      <w:r>
        <w:rPr>
          <w:noProof/>
        </w:rPr>
        <w:fldChar w:fldCharType="begin"/>
      </w:r>
      <w:r>
        <w:rPr>
          <w:noProof/>
        </w:rPr>
        <w:instrText xml:space="preserve"> PAGEREF _Toc229603585 \h </w:instrText>
      </w:r>
      <w:r>
        <w:rPr>
          <w:noProof/>
        </w:rPr>
      </w:r>
      <w:r>
        <w:rPr>
          <w:noProof/>
        </w:rPr>
        <w:fldChar w:fldCharType="separate"/>
      </w:r>
      <w:r>
        <w:rPr>
          <w:noProof/>
        </w:rPr>
        <w:t>84</w:t>
      </w:r>
      <w:r>
        <w:rPr>
          <w:noProof/>
        </w:rPr>
        <w:fldChar w:fldCharType="end"/>
      </w:r>
    </w:p>
    <w:p w14:paraId="7E2CAC8A" w14:textId="2BAF2AE8"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_Toc229603586 \h </w:instrText>
      </w:r>
      <w:r>
        <w:rPr>
          <w:noProof/>
        </w:rPr>
      </w:r>
      <w:r>
        <w:rPr>
          <w:noProof/>
        </w:rPr>
        <w:fldChar w:fldCharType="separate"/>
      </w:r>
      <w:r>
        <w:rPr>
          <w:noProof/>
        </w:rPr>
        <w:t>84</w:t>
      </w:r>
      <w:r>
        <w:rPr>
          <w:noProof/>
        </w:rPr>
        <w:fldChar w:fldCharType="end"/>
      </w:r>
    </w:p>
    <w:p w14:paraId="12E41A87" w14:textId="7FC96909"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_Toc229603587 \h </w:instrText>
      </w:r>
      <w:r>
        <w:rPr>
          <w:noProof/>
        </w:rPr>
      </w:r>
      <w:r>
        <w:rPr>
          <w:noProof/>
        </w:rPr>
        <w:fldChar w:fldCharType="separate"/>
      </w:r>
      <w:r>
        <w:rPr>
          <w:noProof/>
        </w:rPr>
        <w:t>84</w:t>
      </w:r>
      <w:r>
        <w:rPr>
          <w:noProof/>
        </w:rPr>
        <w:fldChar w:fldCharType="end"/>
      </w:r>
    </w:p>
    <w:p w14:paraId="53DA7233" w14:textId="6F61B7A2" w:rsidR="00E738EC" w:rsidRDefault="00E738EC">
      <w:pPr>
        <w:pStyle w:val="TDC2"/>
        <w:tabs>
          <w:tab w:val="right" w:leader="dot" w:pos="9628"/>
        </w:tabs>
        <w:rPr>
          <w:noProof/>
        </w:rPr>
      </w:pPr>
      <w:r w:rsidRPr="00721F52">
        <w:rPr>
          <w:rFonts w:ascii="Aptos" w:eastAsia="Times New Roman" w:hAnsi="Aptos"/>
          <w:b/>
          <w:noProof/>
          <w:color w:val="325483"/>
        </w:rPr>
        <w:t>2. Casos de ejecución</w:t>
      </w:r>
      <w:r>
        <w:rPr>
          <w:noProof/>
        </w:rPr>
        <w:tab/>
      </w:r>
      <w:r>
        <w:rPr>
          <w:noProof/>
        </w:rPr>
        <w:fldChar w:fldCharType="begin"/>
      </w:r>
      <w:r>
        <w:rPr>
          <w:noProof/>
        </w:rPr>
        <w:instrText xml:space="preserve"> PAGEREF _Toc229603588 \h </w:instrText>
      </w:r>
      <w:r>
        <w:rPr>
          <w:noProof/>
        </w:rPr>
      </w:r>
      <w:r>
        <w:rPr>
          <w:noProof/>
        </w:rPr>
        <w:fldChar w:fldCharType="separate"/>
      </w:r>
      <w:r>
        <w:rPr>
          <w:noProof/>
        </w:rPr>
        <w:t>85</w:t>
      </w:r>
      <w:r>
        <w:rPr>
          <w:noProof/>
        </w:rPr>
        <w:fldChar w:fldCharType="end"/>
      </w:r>
    </w:p>
    <w:p w14:paraId="7E5C0177" w14:textId="1DD2890C" w:rsidR="00E738EC" w:rsidRDefault="00E738EC">
      <w:pPr>
        <w:pStyle w:val="TDC2"/>
        <w:tabs>
          <w:tab w:val="right" w:leader="dot" w:pos="9628"/>
        </w:tabs>
        <w:rPr>
          <w:noProof/>
        </w:rPr>
      </w:pPr>
      <w:r w:rsidRPr="00721F52">
        <w:rPr>
          <w:rFonts w:ascii="Aptos" w:eastAsia="Times New Roman" w:hAnsi="Aptos"/>
          <w:b/>
          <w:noProof/>
          <w:color w:val="325483"/>
        </w:rPr>
        <w:t>D.2 — Protocolo OQ (Calificación Operacional)</w:t>
      </w:r>
      <w:r>
        <w:rPr>
          <w:noProof/>
        </w:rPr>
        <w:tab/>
      </w:r>
      <w:r>
        <w:rPr>
          <w:noProof/>
        </w:rPr>
        <w:fldChar w:fldCharType="begin"/>
      </w:r>
      <w:r>
        <w:rPr>
          <w:noProof/>
        </w:rPr>
        <w:instrText xml:space="preserve"> PAGEREF _Toc229603589 \h </w:instrText>
      </w:r>
      <w:r>
        <w:rPr>
          <w:noProof/>
        </w:rPr>
      </w:r>
      <w:r>
        <w:rPr>
          <w:noProof/>
        </w:rPr>
        <w:fldChar w:fldCharType="separate"/>
      </w:r>
      <w:r>
        <w:rPr>
          <w:noProof/>
        </w:rPr>
        <w:t>85</w:t>
      </w:r>
      <w:r>
        <w:rPr>
          <w:noProof/>
        </w:rPr>
        <w:fldChar w:fldCharType="end"/>
      </w:r>
    </w:p>
    <w:p w14:paraId="2AB1247F" w14:textId="282AA6FE"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_Toc229603590 \h </w:instrText>
      </w:r>
      <w:r>
        <w:rPr>
          <w:noProof/>
        </w:rPr>
      </w:r>
      <w:r>
        <w:rPr>
          <w:noProof/>
        </w:rPr>
        <w:fldChar w:fldCharType="separate"/>
      </w:r>
      <w:r>
        <w:rPr>
          <w:noProof/>
        </w:rPr>
        <w:t>85</w:t>
      </w:r>
      <w:r>
        <w:rPr>
          <w:noProof/>
        </w:rPr>
        <w:fldChar w:fldCharType="end"/>
      </w:r>
    </w:p>
    <w:p w14:paraId="68D1F620" w14:textId="67938D87"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_Toc229603591 \h </w:instrText>
      </w:r>
      <w:r>
        <w:rPr>
          <w:noProof/>
        </w:rPr>
      </w:r>
      <w:r>
        <w:rPr>
          <w:noProof/>
        </w:rPr>
        <w:fldChar w:fldCharType="separate"/>
      </w:r>
      <w:r>
        <w:rPr>
          <w:noProof/>
        </w:rPr>
        <w:t>85</w:t>
      </w:r>
      <w:r>
        <w:rPr>
          <w:noProof/>
        </w:rPr>
        <w:fldChar w:fldCharType="end"/>
      </w:r>
    </w:p>
    <w:p w14:paraId="59DC093B" w14:textId="59B8083D" w:rsidR="00E738EC" w:rsidRDefault="00E738EC">
      <w:pPr>
        <w:pStyle w:val="TDC2"/>
        <w:tabs>
          <w:tab w:val="right" w:leader="dot" w:pos="9628"/>
        </w:tabs>
        <w:rPr>
          <w:noProof/>
        </w:rPr>
      </w:pPr>
      <w:r w:rsidRPr="00721F52">
        <w:rPr>
          <w:rFonts w:ascii="Aptos" w:eastAsia="Times New Roman" w:hAnsi="Aptos"/>
          <w:b/>
          <w:noProof/>
          <w:color w:val="325483"/>
        </w:rPr>
        <w:t>2. Casos de ejecución</w:t>
      </w:r>
      <w:r>
        <w:rPr>
          <w:noProof/>
        </w:rPr>
        <w:tab/>
      </w:r>
      <w:r>
        <w:rPr>
          <w:noProof/>
        </w:rPr>
        <w:fldChar w:fldCharType="begin"/>
      </w:r>
      <w:r>
        <w:rPr>
          <w:noProof/>
        </w:rPr>
        <w:instrText xml:space="preserve"> PAGEREF _Toc229603592 \h </w:instrText>
      </w:r>
      <w:r>
        <w:rPr>
          <w:noProof/>
        </w:rPr>
      </w:r>
      <w:r>
        <w:rPr>
          <w:noProof/>
        </w:rPr>
        <w:fldChar w:fldCharType="separate"/>
      </w:r>
      <w:r>
        <w:rPr>
          <w:noProof/>
        </w:rPr>
        <w:t>86</w:t>
      </w:r>
      <w:r>
        <w:rPr>
          <w:noProof/>
        </w:rPr>
        <w:fldChar w:fldCharType="end"/>
      </w:r>
    </w:p>
    <w:p w14:paraId="695B13F1" w14:textId="7F5AA631" w:rsidR="00E738EC" w:rsidRDefault="00E738EC">
      <w:pPr>
        <w:pStyle w:val="TDC2"/>
        <w:tabs>
          <w:tab w:val="right" w:leader="dot" w:pos="9628"/>
        </w:tabs>
        <w:rPr>
          <w:noProof/>
        </w:rPr>
      </w:pPr>
      <w:r w:rsidRPr="00721F52">
        <w:rPr>
          <w:rFonts w:ascii="Aptos" w:eastAsia="Times New Roman" w:hAnsi="Aptos"/>
          <w:b/>
          <w:noProof/>
          <w:color w:val="325483"/>
        </w:rPr>
        <w:t>D.3 — Protocolo PQ (Calificación de Desempeño)</w:t>
      </w:r>
      <w:r>
        <w:rPr>
          <w:noProof/>
        </w:rPr>
        <w:tab/>
      </w:r>
      <w:r>
        <w:rPr>
          <w:noProof/>
        </w:rPr>
        <w:fldChar w:fldCharType="begin"/>
      </w:r>
      <w:r>
        <w:rPr>
          <w:noProof/>
        </w:rPr>
        <w:instrText xml:space="preserve"> PAGEREF _Toc229603593 \h </w:instrText>
      </w:r>
      <w:r>
        <w:rPr>
          <w:noProof/>
        </w:rPr>
      </w:r>
      <w:r>
        <w:rPr>
          <w:noProof/>
        </w:rPr>
        <w:fldChar w:fldCharType="separate"/>
      </w:r>
      <w:r>
        <w:rPr>
          <w:noProof/>
        </w:rPr>
        <w:t>86</w:t>
      </w:r>
      <w:r>
        <w:rPr>
          <w:noProof/>
        </w:rPr>
        <w:fldChar w:fldCharType="end"/>
      </w:r>
    </w:p>
    <w:p w14:paraId="6618F9E3" w14:textId="3A3B71B2"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_Toc229603594 \h </w:instrText>
      </w:r>
      <w:r>
        <w:rPr>
          <w:noProof/>
        </w:rPr>
      </w:r>
      <w:r>
        <w:rPr>
          <w:noProof/>
        </w:rPr>
        <w:fldChar w:fldCharType="separate"/>
      </w:r>
      <w:r>
        <w:rPr>
          <w:noProof/>
        </w:rPr>
        <w:t>86</w:t>
      </w:r>
      <w:r>
        <w:rPr>
          <w:noProof/>
        </w:rPr>
        <w:fldChar w:fldCharType="end"/>
      </w:r>
    </w:p>
    <w:p w14:paraId="67376489" w14:textId="3FF7335B"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_Toc229603595 \h </w:instrText>
      </w:r>
      <w:r>
        <w:rPr>
          <w:noProof/>
        </w:rPr>
      </w:r>
      <w:r>
        <w:rPr>
          <w:noProof/>
        </w:rPr>
        <w:fldChar w:fldCharType="separate"/>
      </w:r>
      <w:r>
        <w:rPr>
          <w:noProof/>
        </w:rPr>
        <w:t>86</w:t>
      </w:r>
      <w:r>
        <w:rPr>
          <w:noProof/>
        </w:rPr>
        <w:fldChar w:fldCharType="end"/>
      </w:r>
    </w:p>
    <w:p w14:paraId="5318CB43" w14:textId="27EECBFF" w:rsidR="00E738EC" w:rsidRDefault="00E738EC">
      <w:pPr>
        <w:pStyle w:val="TDC2"/>
        <w:tabs>
          <w:tab w:val="right" w:leader="dot" w:pos="9628"/>
        </w:tabs>
        <w:rPr>
          <w:noProof/>
        </w:rPr>
      </w:pPr>
      <w:r w:rsidRPr="00721F52">
        <w:rPr>
          <w:rFonts w:ascii="Aptos" w:eastAsia="Times New Roman" w:hAnsi="Aptos"/>
          <w:b/>
          <w:noProof/>
          <w:color w:val="325483"/>
        </w:rPr>
        <w:t>2. Casos PQ</w:t>
      </w:r>
      <w:r>
        <w:rPr>
          <w:noProof/>
        </w:rPr>
        <w:tab/>
      </w:r>
      <w:r>
        <w:rPr>
          <w:noProof/>
        </w:rPr>
        <w:fldChar w:fldCharType="begin"/>
      </w:r>
      <w:r>
        <w:rPr>
          <w:noProof/>
        </w:rPr>
        <w:instrText xml:space="preserve"> PAGEREF _Toc229603596 \h </w:instrText>
      </w:r>
      <w:r>
        <w:rPr>
          <w:noProof/>
        </w:rPr>
      </w:r>
      <w:r>
        <w:rPr>
          <w:noProof/>
        </w:rPr>
        <w:fldChar w:fldCharType="separate"/>
      </w:r>
      <w:r>
        <w:rPr>
          <w:noProof/>
        </w:rPr>
        <w:t>87</w:t>
      </w:r>
      <w:r>
        <w:rPr>
          <w:noProof/>
        </w:rPr>
        <w:fldChar w:fldCharType="end"/>
      </w:r>
    </w:p>
    <w:p w14:paraId="793AADF7" w14:textId="2B0C7CA4"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ANEXO E: Registros de Ejecución y Evidencia</w:t>
      </w:r>
      <w:r>
        <w:rPr>
          <w:noProof/>
        </w:rPr>
        <w:tab/>
      </w:r>
      <w:r>
        <w:rPr>
          <w:noProof/>
        </w:rPr>
        <w:fldChar w:fldCharType="begin"/>
      </w:r>
      <w:r>
        <w:rPr>
          <w:noProof/>
        </w:rPr>
        <w:instrText xml:space="preserve"> PAGEREF _Toc229603597 \h </w:instrText>
      </w:r>
      <w:r>
        <w:rPr>
          <w:noProof/>
        </w:rPr>
      </w:r>
      <w:r>
        <w:rPr>
          <w:noProof/>
        </w:rPr>
        <w:fldChar w:fldCharType="separate"/>
      </w:r>
      <w:r>
        <w:rPr>
          <w:noProof/>
        </w:rPr>
        <w:t>87</w:t>
      </w:r>
      <w:r>
        <w:rPr>
          <w:noProof/>
        </w:rPr>
        <w:fldChar w:fldCharType="end"/>
      </w:r>
    </w:p>
    <w:p w14:paraId="5B30DAC2" w14:textId="0E28B074" w:rsidR="00E738EC" w:rsidRDefault="00E738EC">
      <w:pPr>
        <w:pStyle w:val="TDC2"/>
        <w:tabs>
          <w:tab w:val="right" w:leader="dot" w:pos="9628"/>
        </w:tabs>
        <w:rPr>
          <w:noProof/>
        </w:rPr>
      </w:pPr>
      <w:r w:rsidRPr="00721F52">
        <w:rPr>
          <w:rFonts w:ascii="Aptos" w:eastAsia="Times New Roman" w:hAnsi="Aptos"/>
          <w:b/>
          <w:noProof/>
          <w:color w:val="325483"/>
        </w:rPr>
        <w:t>E.1 — Registro de Ejecución IQ</w:t>
      </w:r>
      <w:r>
        <w:rPr>
          <w:noProof/>
        </w:rPr>
        <w:tab/>
      </w:r>
      <w:r>
        <w:rPr>
          <w:noProof/>
        </w:rPr>
        <w:fldChar w:fldCharType="begin"/>
      </w:r>
      <w:r>
        <w:rPr>
          <w:noProof/>
        </w:rPr>
        <w:instrText xml:space="preserve"> PAGEREF _Toc229603598 \h </w:instrText>
      </w:r>
      <w:r>
        <w:rPr>
          <w:noProof/>
        </w:rPr>
      </w:r>
      <w:r>
        <w:rPr>
          <w:noProof/>
        </w:rPr>
        <w:fldChar w:fldCharType="separate"/>
      </w:r>
      <w:r>
        <w:rPr>
          <w:noProof/>
        </w:rPr>
        <w:t>88</w:t>
      </w:r>
      <w:r>
        <w:rPr>
          <w:noProof/>
        </w:rPr>
        <w:fldChar w:fldCharType="end"/>
      </w:r>
    </w:p>
    <w:p w14:paraId="7C453265" w14:textId="62940145" w:rsidR="00E738EC" w:rsidRDefault="00E738EC">
      <w:pPr>
        <w:pStyle w:val="TDC2"/>
        <w:tabs>
          <w:tab w:val="right" w:leader="dot" w:pos="9628"/>
        </w:tabs>
        <w:rPr>
          <w:noProof/>
        </w:rPr>
      </w:pPr>
      <w:r w:rsidRPr="00721F52">
        <w:rPr>
          <w:rFonts w:ascii="Aptos" w:eastAsia="Times New Roman" w:hAnsi="Aptos"/>
          <w:b/>
          <w:noProof/>
          <w:color w:val="325483"/>
        </w:rPr>
        <w:t>E.2 — Registro de Ejecución OQ</w:t>
      </w:r>
      <w:r>
        <w:rPr>
          <w:noProof/>
        </w:rPr>
        <w:tab/>
      </w:r>
      <w:r>
        <w:rPr>
          <w:noProof/>
        </w:rPr>
        <w:fldChar w:fldCharType="begin"/>
      </w:r>
      <w:r>
        <w:rPr>
          <w:noProof/>
        </w:rPr>
        <w:instrText xml:space="preserve"> PAGEREF _Toc229603599 \h </w:instrText>
      </w:r>
      <w:r>
        <w:rPr>
          <w:noProof/>
        </w:rPr>
      </w:r>
      <w:r>
        <w:rPr>
          <w:noProof/>
        </w:rPr>
        <w:fldChar w:fldCharType="separate"/>
      </w:r>
      <w:r>
        <w:rPr>
          <w:noProof/>
        </w:rPr>
        <w:t>88</w:t>
      </w:r>
      <w:r>
        <w:rPr>
          <w:noProof/>
        </w:rPr>
        <w:fldChar w:fldCharType="end"/>
      </w:r>
    </w:p>
    <w:p w14:paraId="05AB3871" w14:textId="4F431CB8" w:rsidR="00E738EC" w:rsidRDefault="00E738EC">
      <w:pPr>
        <w:pStyle w:val="TDC2"/>
        <w:tabs>
          <w:tab w:val="right" w:leader="dot" w:pos="9628"/>
        </w:tabs>
        <w:rPr>
          <w:noProof/>
        </w:rPr>
      </w:pPr>
      <w:r w:rsidRPr="00721F52">
        <w:rPr>
          <w:rFonts w:ascii="Aptos" w:eastAsia="Times New Roman" w:hAnsi="Aptos"/>
          <w:b/>
          <w:noProof/>
          <w:color w:val="325483"/>
        </w:rPr>
        <w:t>E.3 — Registro de Ejecución PQ/UAT</w:t>
      </w:r>
      <w:r>
        <w:rPr>
          <w:noProof/>
        </w:rPr>
        <w:tab/>
      </w:r>
      <w:r>
        <w:rPr>
          <w:noProof/>
        </w:rPr>
        <w:fldChar w:fldCharType="begin"/>
      </w:r>
      <w:r>
        <w:rPr>
          <w:noProof/>
        </w:rPr>
        <w:instrText xml:space="preserve"> PAGEREF _Toc229603600 \h </w:instrText>
      </w:r>
      <w:r>
        <w:rPr>
          <w:noProof/>
        </w:rPr>
      </w:r>
      <w:r>
        <w:rPr>
          <w:noProof/>
        </w:rPr>
        <w:fldChar w:fldCharType="separate"/>
      </w:r>
      <w:r>
        <w:rPr>
          <w:noProof/>
        </w:rPr>
        <w:t>88</w:t>
      </w:r>
      <w:r>
        <w:rPr>
          <w:noProof/>
        </w:rPr>
        <w:fldChar w:fldCharType="end"/>
      </w:r>
    </w:p>
    <w:p w14:paraId="14A10252" w14:textId="23526DB9" w:rsidR="00E738EC" w:rsidRDefault="00E738EC">
      <w:pPr>
        <w:pStyle w:val="TDC2"/>
        <w:tabs>
          <w:tab w:val="right" w:leader="dot" w:pos="9628"/>
        </w:tabs>
        <w:rPr>
          <w:noProof/>
        </w:rPr>
      </w:pPr>
      <w:r w:rsidRPr="00721F52">
        <w:rPr>
          <w:rFonts w:ascii="Aptos" w:eastAsia="Times New Roman" w:hAnsi="Aptos"/>
          <w:b/>
          <w:noProof/>
          <w:color w:val="325483"/>
        </w:rPr>
        <w:t>E.4 — Registro de Evidencias Adicionales del Área</w:t>
      </w:r>
      <w:r>
        <w:rPr>
          <w:noProof/>
        </w:rPr>
        <w:tab/>
      </w:r>
      <w:r>
        <w:rPr>
          <w:noProof/>
        </w:rPr>
        <w:fldChar w:fldCharType="begin"/>
      </w:r>
      <w:r>
        <w:rPr>
          <w:noProof/>
        </w:rPr>
        <w:instrText xml:space="preserve"> PAGEREF _Toc229603601 \h </w:instrText>
      </w:r>
      <w:r>
        <w:rPr>
          <w:noProof/>
        </w:rPr>
      </w:r>
      <w:r>
        <w:rPr>
          <w:noProof/>
        </w:rPr>
        <w:fldChar w:fldCharType="separate"/>
      </w:r>
      <w:r>
        <w:rPr>
          <w:noProof/>
        </w:rPr>
        <w:t>88</w:t>
      </w:r>
      <w:r>
        <w:rPr>
          <w:noProof/>
        </w:rPr>
        <w:fldChar w:fldCharType="end"/>
      </w:r>
    </w:p>
    <w:p w14:paraId="7FE2D143" w14:textId="66058E98" w:rsidR="00E738EC" w:rsidRDefault="00E738EC">
      <w:pPr>
        <w:pStyle w:val="TDC2"/>
        <w:tabs>
          <w:tab w:val="right" w:leader="dot" w:pos="9628"/>
        </w:tabs>
        <w:rPr>
          <w:noProof/>
        </w:rPr>
      </w:pPr>
      <w:r w:rsidRPr="00721F52">
        <w:rPr>
          <w:rFonts w:ascii="Aptos" w:eastAsia="Times New Roman" w:hAnsi="Aptos"/>
          <w:b/>
          <w:noProof/>
          <w:color w:val="325483"/>
        </w:rPr>
        <w:t>Área 01: Gobierno, Seguridad, Cumplimiento y Gestión Documental</w:t>
      </w:r>
      <w:r>
        <w:rPr>
          <w:noProof/>
        </w:rPr>
        <w:tab/>
      </w:r>
      <w:r>
        <w:rPr>
          <w:noProof/>
        </w:rPr>
        <w:fldChar w:fldCharType="begin"/>
      </w:r>
      <w:r>
        <w:rPr>
          <w:noProof/>
        </w:rPr>
        <w:instrText xml:space="preserve"> PAGEREF _Toc229603602 \h </w:instrText>
      </w:r>
      <w:r>
        <w:rPr>
          <w:noProof/>
        </w:rPr>
      </w:r>
      <w:r>
        <w:rPr>
          <w:noProof/>
        </w:rPr>
        <w:fldChar w:fldCharType="separate"/>
      </w:r>
      <w:r>
        <w:rPr>
          <w:noProof/>
        </w:rPr>
        <w:t>88</w:t>
      </w:r>
      <w:r>
        <w:rPr>
          <w:noProof/>
        </w:rPr>
        <w:fldChar w:fldCharType="end"/>
      </w:r>
    </w:p>
    <w:p w14:paraId="3B82F080" w14:textId="677DA798" w:rsidR="00E738EC" w:rsidRDefault="00E738EC">
      <w:pPr>
        <w:pStyle w:val="TDC2"/>
        <w:tabs>
          <w:tab w:val="right" w:leader="dot" w:pos="9628"/>
        </w:tabs>
        <w:rPr>
          <w:noProof/>
        </w:rPr>
      </w:pPr>
      <w:r w:rsidRPr="00721F52">
        <w:rPr>
          <w:rFonts w:ascii="Aptos" w:eastAsia="Times New Roman" w:hAnsi="Aptos"/>
          <w:b/>
          <w:noProof/>
          <w:color w:val="325483"/>
        </w:rPr>
        <w:t>1. Objetivo</w:t>
      </w:r>
      <w:r>
        <w:rPr>
          <w:noProof/>
        </w:rPr>
        <w:tab/>
      </w:r>
      <w:r>
        <w:rPr>
          <w:noProof/>
        </w:rPr>
        <w:fldChar w:fldCharType="begin"/>
      </w:r>
      <w:r>
        <w:rPr>
          <w:noProof/>
        </w:rPr>
        <w:instrText xml:space="preserve"> PAGEREF _Toc229603603 \h </w:instrText>
      </w:r>
      <w:r>
        <w:rPr>
          <w:noProof/>
        </w:rPr>
      </w:r>
      <w:r>
        <w:rPr>
          <w:noProof/>
        </w:rPr>
        <w:fldChar w:fldCharType="separate"/>
      </w:r>
      <w:r>
        <w:rPr>
          <w:noProof/>
        </w:rPr>
        <w:t>88</w:t>
      </w:r>
      <w:r>
        <w:rPr>
          <w:noProof/>
        </w:rPr>
        <w:fldChar w:fldCharType="end"/>
      </w:r>
    </w:p>
    <w:p w14:paraId="29512D67" w14:textId="612CDDDC" w:rsidR="00E738EC" w:rsidRDefault="00E738EC">
      <w:pPr>
        <w:pStyle w:val="TDC2"/>
        <w:tabs>
          <w:tab w:val="right" w:leader="dot" w:pos="9628"/>
        </w:tabs>
        <w:rPr>
          <w:noProof/>
        </w:rPr>
      </w:pPr>
      <w:r w:rsidRPr="00721F52">
        <w:rPr>
          <w:rFonts w:ascii="Aptos" w:eastAsia="Times New Roman" w:hAnsi="Aptos"/>
          <w:b/>
          <w:noProof/>
          <w:color w:val="325483"/>
        </w:rPr>
        <w:t>2. Tabla de evidencias</w:t>
      </w:r>
      <w:r>
        <w:rPr>
          <w:noProof/>
        </w:rPr>
        <w:tab/>
      </w:r>
      <w:r>
        <w:rPr>
          <w:noProof/>
        </w:rPr>
        <w:fldChar w:fldCharType="begin"/>
      </w:r>
      <w:r>
        <w:rPr>
          <w:noProof/>
        </w:rPr>
        <w:instrText xml:space="preserve"> PAGEREF _Toc229603604 \h </w:instrText>
      </w:r>
      <w:r>
        <w:rPr>
          <w:noProof/>
        </w:rPr>
      </w:r>
      <w:r>
        <w:rPr>
          <w:noProof/>
        </w:rPr>
        <w:fldChar w:fldCharType="separate"/>
      </w:r>
      <w:r>
        <w:rPr>
          <w:noProof/>
        </w:rPr>
        <w:t>89</w:t>
      </w:r>
      <w:r>
        <w:rPr>
          <w:noProof/>
        </w:rPr>
        <w:fldChar w:fldCharType="end"/>
      </w:r>
    </w:p>
    <w:p w14:paraId="2A478629" w14:textId="180367D3" w:rsidR="00E738EC" w:rsidRDefault="00E738EC">
      <w:pPr>
        <w:pStyle w:val="TDC2"/>
        <w:tabs>
          <w:tab w:val="right" w:leader="dot" w:pos="9628"/>
        </w:tabs>
        <w:rPr>
          <w:noProof/>
        </w:rPr>
      </w:pPr>
      <w:r w:rsidRPr="00721F52">
        <w:rPr>
          <w:rFonts w:ascii="Aptos" w:eastAsia="Times New Roman" w:hAnsi="Aptos"/>
          <w:b/>
          <w:noProof/>
          <w:color w:val="325483"/>
        </w:rPr>
        <w:t>3. Tabla de desviaciones</w:t>
      </w:r>
      <w:r>
        <w:rPr>
          <w:noProof/>
        </w:rPr>
        <w:tab/>
      </w:r>
      <w:r>
        <w:rPr>
          <w:noProof/>
        </w:rPr>
        <w:fldChar w:fldCharType="begin"/>
      </w:r>
      <w:r>
        <w:rPr>
          <w:noProof/>
        </w:rPr>
        <w:instrText xml:space="preserve"> PAGEREF _Toc229603605 \h </w:instrText>
      </w:r>
      <w:r>
        <w:rPr>
          <w:noProof/>
        </w:rPr>
      </w:r>
      <w:r>
        <w:rPr>
          <w:noProof/>
        </w:rPr>
        <w:fldChar w:fldCharType="separate"/>
      </w:r>
      <w:r>
        <w:rPr>
          <w:noProof/>
        </w:rPr>
        <w:t>89</w:t>
      </w:r>
      <w:r>
        <w:rPr>
          <w:noProof/>
        </w:rPr>
        <w:fldChar w:fldCharType="end"/>
      </w:r>
    </w:p>
    <w:p w14:paraId="14F2A026" w14:textId="43E939DA" w:rsidR="00E738EC" w:rsidRDefault="00E738EC">
      <w:pPr>
        <w:pStyle w:val="TDC2"/>
        <w:tabs>
          <w:tab w:val="right" w:leader="dot" w:pos="9628"/>
        </w:tabs>
        <w:rPr>
          <w:noProof/>
        </w:rPr>
      </w:pPr>
      <w:r w:rsidRPr="00721F52">
        <w:rPr>
          <w:rFonts w:ascii="Aptos" w:eastAsia="Times New Roman" w:hAnsi="Aptos"/>
          <w:b/>
          <w:noProof/>
          <w:color w:val="325483"/>
        </w:rPr>
        <w:t>4. Criterio de cierre documental</w:t>
      </w:r>
      <w:r>
        <w:rPr>
          <w:noProof/>
        </w:rPr>
        <w:tab/>
      </w:r>
      <w:r>
        <w:rPr>
          <w:noProof/>
        </w:rPr>
        <w:fldChar w:fldCharType="begin"/>
      </w:r>
      <w:r>
        <w:rPr>
          <w:noProof/>
        </w:rPr>
        <w:instrText xml:space="preserve"> PAGEREF _Toc229603606 \h </w:instrText>
      </w:r>
      <w:r>
        <w:rPr>
          <w:noProof/>
        </w:rPr>
      </w:r>
      <w:r>
        <w:rPr>
          <w:noProof/>
        </w:rPr>
        <w:fldChar w:fldCharType="separate"/>
      </w:r>
      <w:r>
        <w:rPr>
          <w:noProof/>
        </w:rPr>
        <w:t>89</w:t>
      </w:r>
      <w:r>
        <w:rPr>
          <w:noProof/>
        </w:rPr>
        <w:fldChar w:fldCharType="end"/>
      </w:r>
    </w:p>
    <w:p w14:paraId="3AF68FB2" w14:textId="4437C090"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ANEXO F: Registro de Desviaciones</w:t>
      </w:r>
      <w:r>
        <w:rPr>
          <w:noProof/>
        </w:rPr>
        <w:tab/>
      </w:r>
      <w:r>
        <w:rPr>
          <w:noProof/>
        </w:rPr>
        <w:fldChar w:fldCharType="begin"/>
      </w:r>
      <w:r>
        <w:rPr>
          <w:noProof/>
        </w:rPr>
        <w:instrText xml:space="preserve"> PAGEREF _Toc229603607 \h </w:instrText>
      </w:r>
      <w:r>
        <w:rPr>
          <w:noProof/>
        </w:rPr>
      </w:r>
      <w:r>
        <w:rPr>
          <w:noProof/>
        </w:rPr>
        <w:fldChar w:fldCharType="separate"/>
      </w:r>
      <w:r>
        <w:rPr>
          <w:noProof/>
        </w:rPr>
        <w:t>89</w:t>
      </w:r>
      <w:r>
        <w:rPr>
          <w:noProof/>
        </w:rPr>
        <w:fldChar w:fldCharType="end"/>
      </w:r>
    </w:p>
    <w:p w14:paraId="1FF37ADB" w14:textId="0B68A01A"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ANEXO G: Registros de Entrenamiento</w:t>
      </w:r>
      <w:r>
        <w:rPr>
          <w:noProof/>
        </w:rPr>
        <w:tab/>
      </w:r>
      <w:r>
        <w:rPr>
          <w:noProof/>
        </w:rPr>
        <w:fldChar w:fldCharType="begin"/>
      </w:r>
      <w:r>
        <w:rPr>
          <w:noProof/>
        </w:rPr>
        <w:instrText xml:space="preserve"> PAGEREF _Toc229603608 \h </w:instrText>
      </w:r>
      <w:r>
        <w:rPr>
          <w:noProof/>
        </w:rPr>
      </w:r>
      <w:r>
        <w:rPr>
          <w:noProof/>
        </w:rPr>
        <w:fldChar w:fldCharType="separate"/>
      </w:r>
      <w:r>
        <w:rPr>
          <w:noProof/>
        </w:rPr>
        <w:t>90</w:t>
      </w:r>
      <w:r>
        <w:rPr>
          <w:noProof/>
        </w:rPr>
        <w:fldChar w:fldCharType="end"/>
      </w:r>
    </w:p>
    <w:p w14:paraId="5ABCD935" w14:textId="7B37F9F4" w:rsidR="00E738EC" w:rsidRDefault="00E738EC">
      <w:pPr>
        <w:pStyle w:val="TDC2"/>
        <w:tabs>
          <w:tab w:val="right" w:leader="dot" w:pos="9628"/>
        </w:tabs>
        <w:rPr>
          <w:noProof/>
        </w:rPr>
      </w:pPr>
      <w:r w:rsidRPr="00721F52">
        <w:rPr>
          <w:rFonts w:ascii="Aptos" w:eastAsia="Times New Roman" w:hAnsi="Aptos"/>
          <w:b/>
          <w:noProof/>
          <w:color w:val="325483"/>
        </w:rPr>
        <w:t>G.1 — Matriz de Entrenamiento Requerido</w:t>
      </w:r>
      <w:r>
        <w:rPr>
          <w:noProof/>
        </w:rPr>
        <w:tab/>
      </w:r>
      <w:r>
        <w:rPr>
          <w:noProof/>
        </w:rPr>
        <w:fldChar w:fldCharType="begin"/>
      </w:r>
      <w:r>
        <w:rPr>
          <w:noProof/>
        </w:rPr>
        <w:instrText xml:space="preserve"> PAGEREF _Toc229603609 \h </w:instrText>
      </w:r>
      <w:r>
        <w:rPr>
          <w:noProof/>
        </w:rPr>
      </w:r>
      <w:r>
        <w:rPr>
          <w:noProof/>
        </w:rPr>
        <w:fldChar w:fldCharType="separate"/>
      </w:r>
      <w:r>
        <w:rPr>
          <w:noProof/>
        </w:rPr>
        <w:t>90</w:t>
      </w:r>
      <w:r>
        <w:rPr>
          <w:noProof/>
        </w:rPr>
        <w:fldChar w:fldCharType="end"/>
      </w:r>
    </w:p>
    <w:p w14:paraId="19E5A232" w14:textId="2F47CD60" w:rsidR="00E738EC" w:rsidRDefault="00E738EC">
      <w:pPr>
        <w:pStyle w:val="TDC2"/>
        <w:tabs>
          <w:tab w:val="right" w:leader="dot" w:pos="9628"/>
        </w:tabs>
        <w:rPr>
          <w:noProof/>
        </w:rPr>
      </w:pPr>
      <w:r w:rsidRPr="00721F52">
        <w:rPr>
          <w:rFonts w:ascii="Aptos" w:eastAsia="Times New Roman" w:hAnsi="Aptos"/>
          <w:b/>
          <w:noProof/>
          <w:color w:val="325483"/>
        </w:rPr>
        <w:t>G.2 — Registro de Asistencia</w:t>
      </w:r>
      <w:r>
        <w:rPr>
          <w:noProof/>
        </w:rPr>
        <w:tab/>
      </w:r>
      <w:r>
        <w:rPr>
          <w:noProof/>
        </w:rPr>
        <w:fldChar w:fldCharType="begin"/>
      </w:r>
      <w:r>
        <w:rPr>
          <w:noProof/>
        </w:rPr>
        <w:instrText xml:space="preserve"> PAGEREF _Toc229603610 \h </w:instrText>
      </w:r>
      <w:r>
        <w:rPr>
          <w:noProof/>
        </w:rPr>
      </w:r>
      <w:r>
        <w:rPr>
          <w:noProof/>
        </w:rPr>
        <w:fldChar w:fldCharType="separate"/>
      </w:r>
      <w:r>
        <w:rPr>
          <w:noProof/>
        </w:rPr>
        <w:t>90</w:t>
      </w:r>
      <w:r>
        <w:rPr>
          <w:noProof/>
        </w:rPr>
        <w:fldChar w:fldCharType="end"/>
      </w:r>
    </w:p>
    <w:p w14:paraId="198C06C6" w14:textId="0F780FA7"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ANEXO H: Matriz de Trazabilidad (RTM)</w:t>
      </w:r>
      <w:r>
        <w:rPr>
          <w:noProof/>
        </w:rPr>
        <w:tab/>
      </w:r>
      <w:r>
        <w:rPr>
          <w:noProof/>
        </w:rPr>
        <w:fldChar w:fldCharType="begin"/>
      </w:r>
      <w:r>
        <w:rPr>
          <w:noProof/>
        </w:rPr>
        <w:instrText xml:space="preserve"> PAGEREF _Toc229603611 \h </w:instrText>
      </w:r>
      <w:r>
        <w:rPr>
          <w:noProof/>
        </w:rPr>
      </w:r>
      <w:r>
        <w:rPr>
          <w:noProof/>
        </w:rPr>
        <w:fldChar w:fldCharType="separate"/>
      </w:r>
      <w:r>
        <w:rPr>
          <w:noProof/>
        </w:rPr>
        <w:t>90</w:t>
      </w:r>
      <w:r>
        <w:rPr>
          <w:noProof/>
        </w:rPr>
        <w:fldChar w:fldCharType="end"/>
      </w:r>
    </w:p>
    <w:p w14:paraId="2BEC8CA8" w14:textId="0C4C2403"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Conclusion ejecutiva</w:t>
      </w:r>
      <w:r>
        <w:rPr>
          <w:noProof/>
        </w:rPr>
        <w:tab/>
      </w:r>
      <w:r>
        <w:rPr>
          <w:noProof/>
        </w:rPr>
        <w:fldChar w:fldCharType="begin"/>
      </w:r>
      <w:r>
        <w:rPr>
          <w:noProof/>
        </w:rPr>
        <w:instrText xml:space="preserve"> PAGEREF _Toc229603612 \h </w:instrText>
      </w:r>
      <w:r>
        <w:rPr>
          <w:noProof/>
        </w:rPr>
      </w:r>
      <w:r>
        <w:rPr>
          <w:noProof/>
        </w:rPr>
        <w:fldChar w:fldCharType="separate"/>
      </w:r>
      <w:r>
        <w:rPr>
          <w:noProof/>
        </w:rPr>
        <w:t>90</w:t>
      </w:r>
      <w:r>
        <w:rPr>
          <w:noProof/>
        </w:rPr>
        <w:fldChar w:fldCharType="end"/>
      </w:r>
    </w:p>
    <w:p w14:paraId="2CDCE1BF" w14:textId="1C9EE1B6" w:rsidR="00E738EC" w:rsidRDefault="00E738EC">
      <w:pPr>
        <w:pStyle w:val="TDC1"/>
        <w:tabs>
          <w:tab w:val="right" w:leader="dot" w:pos="9628"/>
        </w:tabs>
        <w:rPr>
          <w:noProof/>
          <w:kern w:val="2"/>
          <w:sz w:val="24"/>
          <w:szCs w:val="24"/>
          <w:lang w:val="es-EC" w:eastAsia="es-EC"/>
          <w14:ligatures w14:val="standardContextual"/>
        </w:rPr>
      </w:pPr>
      <w:r w:rsidRPr="00721F52">
        <w:rPr>
          <w:rFonts w:ascii="Aptos" w:eastAsia="Times New Roman" w:hAnsi="Aptos"/>
          <w:b/>
          <w:noProof/>
          <w:color w:val="325483"/>
        </w:rPr>
        <w:t>Referencias</w:t>
      </w:r>
      <w:r>
        <w:rPr>
          <w:noProof/>
        </w:rPr>
        <w:tab/>
      </w:r>
      <w:r>
        <w:rPr>
          <w:noProof/>
        </w:rPr>
        <w:fldChar w:fldCharType="begin"/>
      </w:r>
      <w:r>
        <w:rPr>
          <w:noProof/>
        </w:rPr>
        <w:instrText xml:space="preserve"> PAGEREF _Toc229603613 \h </w:instrText>
      </w:r>
      <w:r>
        <w:rPr>
          <w:noProof/>
        </w:rPr>
      </w:r>
      <w:r>
        <w:rPr>
          <w:noProof/>
        </w:rPr>
        <w:fldChar w:fldCharType="separate"/>
      </w:r>
      <w:r>
        <w:rPr>
          <w:noProof/>
        </w:rPr>
        <w:t>91</w:t>
      </w:r>
      <w:r>
        <w:rPr>
          <w:noProof/>
        </w:rPr>
        <w:fldChar w:fldCharType="end"/>
      </w:r>
    </w:p>
    <w:p w14:paraId="04E39452" w14:textId="30CD38A0" w:rsidR="008446E8" w:rsidRPr="00DD5303" w:rsidRDefault="008446E8">
      <w:r>
        <w:fldChar w:fldCharType="end"/>
      </w:r>
    </w:p>
    <w:p w14:paraId="29BDC490" w14:textId="77777777" w:rsidR="008446E8" w:rsidRDefault="008446E8">
      <w:pPr>
        <w:pStyle w:val="TtuloTDC"/>
      </w:pPr>
      <w:r>
        <w:rPr>
          <w:lang w:val="es-ES"/>
        </w:rPr>
        <w:t>Contenido</w:t>
      </w:r>
    </w:p>
    <w:p w14:paraId="702A99AF" w14:textId="77777777" w:rsidR="008446E8" w:rsidRDefault="008446E8">
      <w:pPr>
        <w:pStyle w:val="TDC1"/>
        <w:tabs>
          <w:tab w:val="right" w:leader="dot" w:pos="8630"/>
        </w:tabs>
        <w:rPr>
          <w:noProof/>
        </w:rPr>
      </w:pPr>
      <w:r>
        <w:t xml:space="preserve"> TOC \o "1-3" \h \z \u </w:t>
      </w:r>
      <w:hyperlink w:anchor="_Toc224660466" w:history="1">
        <w:r w:rsidRPr="00E67A34">
          <w:rPr>
            <w:rStyle w:val="Hipervnculo"/>
            <w:noProof/>
            <w:lang w:val="es-EC"/>
          </w:rPr>
          <w:t>ÍNDICE</w:t>
        </w:r>
        <w:r>
          <w:rPr>
            <w:noProof/>
            <w:webHidden/>
          </w:rPr>
          <w:tab/>
        </w:r>
        <w:r>
          <w:rPr>
            <w:noProof/>
            <w:webHidden/>
          </w:rPr>
          <w:fldChar w:fldCharType="begin"/>
        </w:r>
        <w:r>
          <w:rPr>
            <w:noProof/>
            <w:webHidden/>
          </w:rPr>
          <w:instrText xml:space="preserve"> PAGEREF _Toc224660466 \h </w:instrText>
        </w:r>
        <w:r>
          <w:rPr>
            <w:noProof/>
            <w:webHidden/>
          </w:rPr>
        </w:r>
        <w:r>
          <w:rPr>
            <w:noProof/>
            <w:webHidden/>
          </w:rPr>
          <w:fldChar w:fldCharType="separate"/>
        </w:r>
        <w:r>
          <w:rPr>
            <w:noProof/>
            <w:webHidden/>
          </w:rPr>
          <w:t>2</w:t>
        </w:r>
        <w:r>
          <w:rPr>
            <w:noProof/>
            <w:webHidden/>
          </w:rPr>
          <w:fldChar w:fldCharType="end"/>
        </w:r>
      </w:hyperlink>
    </w:p>
    <w:p w14:paraId="2D56B275" w14:textId="77777777" w:rsidR="008446E8" w:rsidRDefault="008446E8">
      <w:pPr>
        <w:pStyle w:val="TDC1"/>
        <w:tabs>
          <w:tab w:val="right" w:leader="dot" w:pos="8630"/>
        </w:tabs>
        <w:rPr>
          <w:noProof/>
        </w:rPr>
      </w:pPr>
      <w:hyperlink w:anchor="_Toc224660467" w:history="1">
        <w:r w:rsidRPr="00E67A34">
          <w:rPr>
            <w:rStyle w:val="Hipervnculo"/>
            <w:noProof/>
          </w:rPr>
          <w:t>0. CONTROL DOCUMENTAL</w:t>
        </w:r>
        <w:r>
          <w:rPr>
            <w:noProof/>
            <w:webHidden/>
          </w:rPr>
          <w:tab/>
        </w:r>
        <w:r>
          <w:rPr>
            <w:noProof/>
            <w:webHidden/>
          </w:rPr>
          <w:fldChar w:fldCharType="begin"/>
        </w:r>
        <w:r>
          <w:rPr>
            <w:noProof/>
            <w:webHidden/>
          </w:rPr>
          <w:instrText xml:space="preserve"> PAGEREF _Toc224660467 \h </w:instrText>
        </w:r>
        <w:r>
          <w:rPr>
            <w:noProof/>
            <w:webHidden/>
          </w:rPr>
        </w:r>
        <w:r>
          <w:rPr>
            <w:noProof/>
            <w:webHidden/>
          </w:rPr>
          <w:fldChar w:fldCharType="separate"/>
        </w:r>
        <w:r>
          <w:rPr>
            <w:noProof/>
            <w:webHidden/>
          </w:rPr>
          <w:t>3</w:t>
        </w:r>
        <w:r>
          <w:rPr>
            <w:noProof/>
            <w:webHidden/>
          </w:rPr>
          <w:fldChar w:fldCharType="end"/>
        </w:r>
      </w:hyperlink>
    </w:p>
    <w:p w14:paraId="7208EAEC" w14:textId="77777777" w:rsidR="008446E8" w:rsidRDefault="008446E8"/>
    <w:bookmarkStart w:id="3" w:name="_Toc229603347" w:displacedByCustomXml="next"/>
    <w:sdt>
      <w:sdtPr>
        <w:rPr>
          <w:b/>
          <w:color w:val="325483"/>
          <w:sz w:val="32"/>
        </w:rPr>
        <w:alias w:val="Cuerpo del documento"/>
        <w:tag w:val="body_content"/>
        <w:id w:val="-1926955693"/>
        <w:placeholder>
          <w:docPart w:val="89FCCB4B614243A291B8275C5566CA31"/>
        </w:placeholder>
      </w:sdtPr>
      <w:sdtEndPr>
        <w:rPr>
          <w:rFonts w:asciiTheme="minorHAnsi" w:eastAsiaTheme="minorHAnsi" w:hAnsiTheme="minorHAnsi" w:cstheme="minorBidi"/>
          <w:b w:val="0"/>
          <w:color w:val="auto"/>
          <w:sz w:val="24"/>
          <w:szCs w:val="24"/>
        </w:rPr>
      </w:sdtEndPr>
      <w:sdtContent>
        <w:p w14:paraId="21C42E0C"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kern w:val="36"/>
              <w:sz w:val="32"/>
              <w:szCs w:val="32"/>
              <w14:ligatures w14:val="none"/>
            </w:rPr>
          </w:pPr>
          <w:r w:rsidRPr="00E738EC">
            <w:rPr>
              <w:rFonts w:ascii="Aptos" w:eastAsia="Times New Roman" w:hAnsi="Aptos"/>
              <w:b/>
              <w:color w:val="325483"/>
              <w:sz w:val="32"/>
            </w:rPr>
            <w:t>VALIDACION DEL AREA</w:t>
          </w:r>
          <w:bookmarkEnd w:id="3"/>
        </w:p>
        <w:p w14:paraId="7E273F1F"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4" w:name="_Toc229603348"/>
          <w:r w:rsidRPr="00E738EC">
            <w:rPr>
              <w:rFonts w:ascii="Aptos" w:eastAsia="Times New Roman" w:hAnsi="Aptos"/>
              <w:b/>
              <w:color w:val="325483"/>
              <w:sz w:val="26"/>
            </w:rPr>
            <w:t>Área 01: Gobierno, Seguridad, Cumplimiento y Gestión Documental</w:t>
          </w:r>
          <w:bookmarkEnd w:id="4"/>
        </w:p>
        <w:p w14:paraId="42AD9461"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5" w:name="_Toc229603349"/>
          <w:r w:rsidRPr="00E738EC">
            <w:rPr>
              <w:rFonts w:ascii="Aptos" w:eastAsia="Times New Roman" w:hAnsi="Aptos"/>
              <w:b/>
              <w:color w:val="325483"/>
              <w:sz w:val="26"/>
            </w:rPr>
            <w:t>Control documental</w:t>
          </w:r>
          <w:bookmarkEnd w:id="5"/>
        </w:p>
        <w:tbl>
          <w:tblPr>
            <w:tblStyle w:val="Tablaconcuadrcula"/>
            <w:tblW w:w="0" w:type="auto"/>
            <w:tblLook w:val="04A0" w:firstRow="1" w:lastRow="0" w:firstColumn="1" w:lastColumn="0" w:noHBand="0" w:noVBand="1"/>
          </w:tblPr>
          <w:tblGrid>
            <w:gridCol w:w="1748"/>
            <w:gridCol w:w="5450"/>
          </w:tblGrid>
          <w:tr w:rsidR="00E738EC" w:rsidRPr="00E738EC" w14:paraId="2D3581F2" w14:textId="77777777" w:rsidTr="00E738EC">
            <w:trPr>
              <w:divId w:val="1795253448"/>
              <w:cantSplit/>
              <w:tblHeader/>
            </w:trPr>
            <w:tc>
              <w:tcPr>
                <w:tcW w:w="0" w:type="auto"/>
                <w:tcBorders>
                  <w:bottom w:val="single" w:sz="4" w:space="0" w:color="auto"/>
                </w:tcBorders>
                <w:shd w:val="clear" w:color="auto" w:fill="325483"/>
                <w:hideMark/>
              </w:tcPr>
              <w:p w14:paraId="18221A7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F5F11A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586F5421" w14:textId="77777777" w:rsidTr="00E738EC">
            <w:trPr>
              <w:divId w:val="1795253448"/>
              <w:cantSplit/>
              <w:tblHeader/>
            </w:trPr>
            <w:tc>
              <w:tcPr>
                <w:tcW w:w="0" w:type="auto"/>
                <w:tcBorders>
                  <w:bottom w:val="single" w:sz="4" w:space="0" w:color="auto"/>
                </w:tcBorders>
                <w:shd w:val="clear" w:color="auto" w:fill="F3F3F3"/>
                <w:hideMark/>
              </w:tcPr>
              <w:p w14:paraId="78C6FCF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Sistema</w:t>
                </w:r>
              </w:p>
            </w:tc>
            <w:tc>
              <w:tcPr>
                <w:tcW w:w="0" w:type="auto"/>
                <w:tcBorders>
                  <w:bottom w:val="single" w:sz="4" w:space="0" w:color="auto"/>
                </w:tcBorders>
                <w:shd w:val="clear" w:color="auto" w:fill="F3F3F3"/>
                <w:hideMark/>
              </w:tcPr>
              <w:p w14:paraId="04E4CBE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SPI</w:t>
                </w:r>
              </w:p>
            </w:tc>
          </w:tr>
          <w:tr w:rsidR="00E738EC" w:rsidRPr="00E738EC" w14:paraId="39E1ACE0" w14:textId="77777777" w:rsidTr="00E738EC">
            <w:trPr>
              <w:divId w:val="1795253448"/>
              <w:cantSplit/>
              <w:tblHeader/>
            </w:trPr>
            <w:tc>
              <w:tcPr>
                <w:tcW w:w="0" w:type="auto"/>
                <w:tcBorders>
                  <w:bottom w:val="single" w:sz="4" w:space="0" w:color="auto"/>
                </w:tcBorders>
                <w:shd w:val="clear" w:color="auto" w:fill="FFFFFF"/>
                <w:hideMark/>
              </w:tcPr>
              <w:p w14:paraId="41FB4F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w:t>
                </w:r>
              </w:p>
            </w:tc>
            <w:tc>
              <w:tcPr>
                <w:tcW w:w="0" w:type="auto"/>
                <w:tcBorders>
                  <w:bottom w:val="single" w:sz="4" w:space="0" w:color="auto"/>
                </w:tcBorders>
                <w:shd w:val="clear" w:color="auto" w:fill="FFFFFF"/>
                <w:hideMark/>
              </w:tcPr>
              <w:p w14:paraId="6123EA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Validación consolidada del área</w:t>
                </w:r>
              </w:p>
            </w:tc>
          </w:tr>
          <w:tr w:rsidR="00E738EC" w:rsidRPr="00E738EC" w14:paraId="2DBD3DBD" w14:textId="77777777" w:rsidTr="00E738EC">
            <w:trPr>
              <w:divId w:val="1795253448"/>
              <w:cantSplit/>
              <w:tblHeader/>
            </w:trPr>
            <w:tc>
              <w:tcPr>
                <w:tcW w:w="0" w:type="auto"/>
                <w:tcBorders>
                  <w:bottom w:val="single" w:sz="4" w:space="0" w:color="auto"/>
                </w:tcBorders>
                <w:shd w:val="clear" w:color="auto" w:fill="F3F3F3"/>
                <w:hideMark/>
              </w:tcPr>
              <w:p w14:paraId="21B1D9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w:t>
                </w:r>
              </w:p>
            </w:tc>
            <w:tc>
              <w:tcPr>
                <w:tcW w:w="0" w:type="auto"/>
                <w:tcBorders>
                  <w:bottom w:val="single" w:sz="4" w:space="0" w:color="auto"/>
                </w:tcBorders>
                <w:shd w:val="clear" w:color="auto" w:fill="F3F3F3"/>
                <w:hideMark/>
              </w:tcPr>
              <w:p w14:paraId="3EFA91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r w:rsidR="00E738EC" w:rsidRPr="00E738EC" w14:paraId="6B565BC3" w14:textId="77777777" w:rsidTr="00E738EC">
            <w:trPr>
              <w:divId w:val="1795253448"/>
              <w:cantSplit/>
              <w:tblHeader/>
            </w:trPr>
            <w:tc>
              <w:tcPr>
                <w:tcW w:w="0" w:type="auto"/>
                <w:tcBorders>
                  <w:bottom w:val="single" w:sz="4" w:space="0" w:color="auto"/>
                </w:tcBorders>
                <w:shd w:val="clear" w:color="auto" w:fill="FFFFFF"/>
                <w:hideMark/>
              </w:tcPr>
              <w:p w14:paraId="4FF653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Código documental</w:t>
                </w:r>
              </w:p>
            </w:tc>
            <w:tc>
              <w:tcPr>
                <w:tcW w:w="0" w:type="auto"/>
                <w:tcBorders>
                  <w:bottom w:val="single" w:sz="4" w:space="0" w:color="auto"/>
                </w:tcBorders>
                <w:shd w:val="clear" w:color="auto" w:fill="FFFFFF"/>
                <w:hideMark/>
              </w:tcPr>
              <w:p w14:paraId="37E1C5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w:t>
                </w:r>
              </w:p>
            </w:tc>
          </w:tr>
          <w:tr w:rsidR="00E738EC" w:rsidRPr="00E738EC" w14:paraId="23D3E25A" w14:textId="77777777" w:rsidTr="00E738EC">
            <w:trPr>
              <w:divId w:val="1795253448"/>
              <w:cantSplit/>
              <w:tblHeader/>
            </w:trPr>
            <w:tc>
              <w:tcPr>
                <w:tcW w:w="0" w:type="auto"/>
                <w:tcBorders>
                  <w:bottom w:val="single" w:sz="4" w:space="0" w:color="auto"/>
                </w:tcBorders>
                <w:shd w:val="clear" w:color="auto" w:fill="F3F3F3"/>
                <w:hideMark/>
              </w:tcPr>
              <w:p w14:paraId="6B0B30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Versión</w:t>
                </w:r>
              </w:p>
            </w:tc>
            <w:tc>
              <w:tcPr>
                <w:tcW w:w="0" w:type="auto"/>
                <w:tcBorders>
                  <w:bottom w:val="single" w:sz="4" w:space="0" w:color="auto"/>
                </w:tcBorders>
                <w:shd w:val="clear" w:color="auto" w:fill="F3F3F3"/>
                <w:hideMark/>
              </w:tcPr>
              <w:p w14:paraId="275C87D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r>
          <w:tr w:rsidR="00E738EC" w:rsidRPr="00E738EC" w14:paraId="6047DDC3" w14:textId="77777777" w:rsidTr="00E738EC">
            <w:trPr>
              <w:divId w:val="1795253448"/>
              <w:cantSplit/>
              <w:tblHeader/>
            </w:trPr>
            <w:tc>
              <w:tcPr>
                <w:tcW w:w="0" w:type="auto"/>
                <w:tcBorders>
                  <w:bottom w:val="single" w:sz="4" w:space="0" w:color="auto"/>
                </w:tcBorders>
                <w:shd w:val="clear" w:color="auto" w:fill="FFFFFF"/>
                <w:hideMark/>
              </w:tcPr>
              <w:p w14:paraId="129F66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Estado</w:t>
                </w:r>
              </w:p>
            </w:tc>
            <w:tc>
              <w:tcPr>
                <w:tcW w:w="0" w:type="auto"/>
                <w:tcBorders>
                  <w:bottom w:val="single" w:sz="4" w:space="0" w:color="auto"/>
                </w:tcBorders>
                <w:shd w:val="clear" w:color="auto" w:fill="FFFFFF"/>
                <w:hideMark/>
              </w:tcPr>
              <w:p w14:paraId="08347A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BORRADOR</w:t>
                </w:r>
              </w:p>
            </w:tc>
          </w:tr>
          <w:tr w:rsidR="00E738EC" w:rsidRPr="00E738EC" w14:paraId="6B658317" w14:textId="77777777" w:rsidTr="00E738EC">
            <w:trPr>
              <w:divId w:val="1795253448"/>
              <w:cantSplit/>
              <w:tblHeader/>
            </w:trPr>
            <w:tc>
              <w:tcPr>
                <w:tcW w:w="0" w:type="auto"/>
                <w:tcBorders>
                  <w:bottom w:val="single" w:sz="4" w:space="0" w:color="auto"/>
                </w:tcBorders>
                <w:shd w:val="clear" w:color="auto" w:fill="F3F3F3"/>
                <w:hideMark/>
              </w:tcPr>
              <w:p w14:paraId="40136BB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 de emisión</w:t>
                </w:r>
              </w:p>
            </w:tc>
            <w:tc>
              <w:tcPr>
                <w:tcW w:w="0" w:type="auto"/>
                <w:tcBorders>
                  <w:bottom w:val="single" w:sz="4" w:space="0" w:color="auto"/>
                </w:tcBorders>
                <w:shd w:val="clear" w:color="auto" w:fill="F3F3F3"/>
                <w:hideMark/>
              </w:tcPr>
              <w:p w14:paraId="441818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6A614ACF" w14:textId="77777777" w:rsidTr="00E738EC">
            <w:trPr>
              <w:divId w:val="1795253448"/>
              <w:cantSplit/>
              <w:tblHeader/>
            </w:trPr>
            <w:tc>
              <w:tcPr>
                <w:tcW w:w="0" w:type="auto"/>
                <w:tcBorders>
                  <w:bottom w:val="single" w:sz="4" w:space="0" w:color="auto"/>
                </w:tcBorders>
                <w:shd w:val="clear" w:color="auto" w:fill="FFFFFF"/>
                <w:hideMark/>
              </w:tcPr>
              <w:p w14:paraId="306301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Elaborado por</w:t>
                </w:r>
              </w:p>
            </w:tc>
            <w:tc>
              <w:tcPr>
                <w:tcW w:w="0" w:type="auto"/>
                <w:tcBorders>
                  <w:bottom w:val="single" w:sz="4" w:space="0" w:color="auto"/>
                </w:tcBorders>
                <w:shd w:val="clear" w:color="auto" w:fill="FFFFFF"/>
                <w:hideMark/>
              </w:tcPr>
              <w:p w14:paraId="613932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Ingenieria de Software</w:t>
                </w:r>
              </w:p>
            </w:tc>
          </w:tr>
          <w:tr w:rsidR="00E738EC" w:rsidRPr="00E738EC" w14:paraId="6BFA0453" w14:textId="77777777" w:rsidTr="00E738EC">
            <w:trPr>
              <w:divId w:val="1795253448"/>
              <w:cantSplit/>
              <w:tblHeader/>
            </w:trPr>
            <w:tc>
              <w:tcPr>
                <w:tcW w:w="0" w:type="auto"/>
                <w:tcBorders>
                  <w:bottom w:val="single" w:sz="4" w:space="0" w:color="auto"/>
                </w:tcBorders>
                <w:shd w:val="clear" w:color="auto" w:fill="F3F3F3"/>
                <w:hideMark/>
              </w:tcPr>
              <w:p w14:paraId="317FD1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Revisado por</w:t>
                </w:r>
              </w:p>
            </w:tc>
            <w:tc>
              <w:tcPr>
                <w:tcW w:w="0" w:type="auto"/>
                <w:tcBorders>
                  <w:bottom w:val="single" w:sz="4" w:space="0" w:color="auto"/>
                </w:tcBorders>
                <w:shd w:val="clear" w:color="auto" w:fill="F3F3F3"/>
                <w:hideMark/>
              </w:tcPr>
              <w:p w14:paraId="0F8492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r>
          <w:tr w:rsidR="00E738EC" w:rsidRPr="00E738EC" w14:paraId="46B2B10F" w14:textId="77777777" w:rsidTr="00E738EC">
            <w:trPr>
              <w:divId w:val="1795253448"/>
              <w:cantSplit/>
              <w:tblHeader/>
            </w:trPr>
            <w:tc>
              <w:tcPr>
                <w:tcW w:w="0" w:type="auto"/>
                <w:shd w:val="clear" w:color="auto" w:fill="FFFFFF"/>
                <w:hideMark/>
              </w:tcPr>
              <w:p w14:paraId="7184DC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Aprobado por</w:t>
                </w:r>
              </w:p>
            </w:tc>
            <w:tc>
              <w:tcPr>
                <w:tcW w:w="0" w:type="auto"/>
                <w:shd w:val="clear" w:color="auto" w:fill="FFFFFF"/>
                <w:hideMark/>
              </w:tcPr>
              <w:p w14:paraId="10FFF6F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r>
        </w:tbl>
        <w:p w14:paraId="503F56ED"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6" w:name="_Toc229603350"/>
          <w:r w:rsidRPr="00E738EC">
            <w:rPr>
              <w:rFonts w:ascii="Aptos" w:eastAsia="Times New Roman" w:hAnsi="Aptos"/>
              <w:b/>
              <w:color w:val="325483"/>
              <w:sz w:val="26"/>
            </w:rPr>
            <w:t>Firmas y sumillas</w:t>
          </w:r>
          <w:bookmarkEnd w:id="6"/>
        </w:p>
        <w:tbl>
          <w:tblPr>
            <w:tblStyle w:val="Tablaconcuadrcula"/>
            <w:tblW w:w="0" w:type="auto"/>
            <w:tblLook w:val="04A0" w:firstRow="1" w:lastRow="0" w:firstColumn="1" w:lastColumn="0" w:noHBand="0" w:noVBand="1"/>
          </w:tblPr>
          <w:tblGrid>
            <w:gridCol w:w="1660"/>
            <w:gridCol w:w="1942"/>
            <w:gridCol w:w="1707"/>
            <w:gridCol w:w="914"/>
            <w:gridCol w:w="1707"/>
          </w:tblGrid>
          <w:tr w:rsidR="00E738EC" w:rsidRPr="00E738EC" w14:paraId="11F445D0" w14:textId="77777777" w:rsidTr="00E738EC">
            <w:trPr>
              <w:divId w:val="1795253448"/>
              <w:cantSplit/>
              <w:tblHeader/>
            </w:trPr>
            <w:tc>
              <w:tcPr>
                <w:tcW w:w="0" w:type="auto"/>
                <w:tcBorders>
                  <w:bottom w:val="single" w:sz="4" w:space="0" w:color="auto"/>
                </w:tcBorders>
                <w:shd w:val="clear" w:color="auto" w:fill="325483"/>
                <w:hideMark/>
              </w:tcPr>
              <w:p w14:paraId="28F6B11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Rol documental</w:t>
                </w:r>
              </w:p>
            </w:tc>
            <w:tc>
              <w:tcPr>
                <w:tcW w:w="0" w:type="auto"/>
                <w:tcBorders>
                  <w:bottom w:val="single" w:sz="4" w:space="0" w:color="auto"/>
                </w:tcBorders>
                <w:shd w:val="clear" w:color="auto" w:fill="325483"/>
                <w:hideMark/>
              </w:tcPr>
              <w:p w14:paraId="1AF3B36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Nombre y cargo</w:t>
                </w:r>
              </w:p>
            </w:tc>
            <w:tc>
              <w:tcPr>
                <w:tcW w:w="0" w:type="auto"/>
                <w:tcBorders>
                  <w:bottom w:val="single" w:sz="4" w:space="0" w:color="auto"/>
                </w:tcBorders>
                <w:shd w:val="clear" w:color="auto" w:fill="325483"/>
                <w:hideMark/>
              </w:tcPr>
              <w:p w14:paraId="1235D17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35B2207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Sumilla</w:t>
                </w:r>
              </w:p>
            </w:tc>
            <w:tc>
              <w:tcPr>
                <w:tcW w:w="0" w:type="auto"/>
                <w:tcBorders>
                  <w:bottom w:val="single" w:sz="4" w:space="0" w:color="auto"/>
                </w:tcBorders>
                <w:shd w:val="clear" w:color="auto" w:fill="325483"/>
                <w:hideMark/>
              </w:tcPr>
              <w:p w14:paraId="0D946BB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r>
          <w:tr w:rsidR="00E738EC" w:rsidRPr="00E738EC" w14:paraId="27E54082" w14:textId="77777777" w:rsidTr="00E738EC">
            <w:trPr>
              <w:divId w:val="1795253448"/>
              <w:cantSplit/>
              <w:tblHeader/>
            </w:trPr>
            <w:tc>
              <w:tcPr>
                <w:tcW w:w="0" w:type="auto"/>
                <w:tcBorders>
                  <w:bottom w:val="single" w:sz="4" w:space="0" w:color="auto"/>
                </w:tcBorders>
                <w:shd w:val="clear" w:color="auto" w:fill="F3F3F3"/>
                <w:hideMark/>
              </w:tcPr>
              <w:p w14:paraId="6326EE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Elaborado por</w:t>
                </w:r>
              </w:p>
            </w:tc>
            <w:tc>
              <w:tcPr>
                <w:tcW w:w="0" w:type="auto"/>
                <w:tcBorders>
                  <w:bottom w:val="single" w:sz="4" w:space="0" w:color="auto"/>
                </w:tcBorders>
                <w:shd w:val="clear" w:color="auto" w:fill="F3F3F3"/>
                <w:hideMark/>
              </w:tcPr>
              <w:p w14:paraId="678E84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Ingenieria de Software</w:t>
                </w:r>
              </w:p>
            </w:tc>
            <w:tc>
              <w:tcPr>
                <w:tcW w:w="0" w:type="auto"/>
                <w:tcBorders>
                  <w:bottom w:val="single" w:sz="4" w:space="0" w:color="auto"/>
                </w:tcBorders>
                <w:shd w:val="clear" w:color="auto" w:fill="F3F3F3"/>
                <w:hideMark/>
              </w:tcPr>
              <w:p w14:paraId="617A79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328E36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14DE1C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r>
          <w:tr w:rsidR="00E738EC" w:rsidRPr="00E738EC" w14:paraId="771A0341" w14:textId="77777777" w:rsidTr="00E738EC">
            <w:trPr>
              <w:divId w:val="1795253448"/>
              <w:cantSplit/>
              <w:tblHeader/>
            </w:trPr>
            <w:tc>
              <w:tcPr>
                <w:tcW w:w="0" w:type="auto"/>
                <w:tcBorders>
                  <w:bottom w:val="single" w:sz="4" w:space="0" w:color="auto"/>
                </w:tcBorders>
                <w:shd w:val="clear" w:color="auto" w:fill="FFFFFF"/>
                <w:hideMark/>
              </w:tcPr>
              <w:p w14:paraId="20E895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Revisado por</w:t>
                </w:r>
              </w:p>
            </w:tc>
            <w:tc>
              <w:tcPr>
                <w:tcW w:w="0" w:type="auto"/>
                <w:tcBorders>
                  <w:bottom w:val="single" w:sz="4" w:space="0" w:color="auto"/>
                </w:tcBorders>
                <w:shd w:val="clear" w:color="auto" w:fill="FFFFFF"/>
                <w:hideMark/>
              </w:tcPr>
              <w:p w14:paraId="15BCBE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04D49F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6BFA4E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7C94E4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r>
          <w:tr w:rsidR="00E738EC" w:rsidRPr="00E738EC" w14:paraId="5DF6D424" w14:textId="77777777" w:rsidTr="00E738EC">
            <w:trPr>
              <w:divId w:val="1795253448"/>
              <w:cantSplit/>
              <w:tblHeader/>
            </w:trPr>
            <w:tc>
              <w:tcPr>
                <w:tcW w:w="0" w:type="auto"/>
                <w:shd w:val="clear" w:color="auto" w:fill="F3F3F3"/>
                <w:hideMark/>
              </w:tcPr>
              <w:p w14:paraId="3BFBC7C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Aprobado por</w:t>
                </w:r>
              </w:p>
            </w:tc>
            <w:tc>
              <w:tcPr>
                <w:tcW w:w="0" w:type="auto"/>
                <w:shd w:val="clear" w:color="auto" w:fill="F3F3F3"/>
                <w:hideMark/>
              </w:tcPr>
              <w:p w14:paraId="452BFE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shd w:val="clear" w:color="auto" w:fill="F3F3F3"/>
                <w:hideMark/>
              </w:tcPr>
              <w:p w14:paraId="43C2D8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shd w:val="clear" w:color="auto" w:fill="F3F3F3"/>
                <w:hideMark/>
              </w:tcPr>
              <w:p w14:paraId="250692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0827125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r>
        </w:tbl>
        <w:p w14:paraId="613548AF"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7" w:name="_Toc229603351"/>
          <w:r w:rsidRPr="00E738EC">
            <w:rPr>
              <w:rFonts w:ascii="Aptos" w:eastAsia="Times New Roman" w:hAnsi="Aptos"/>
              <w:b/>
              <w:color w:val="325483"/>
              <w:sz w:val="26"/>
            </w:rPr>
            <w:t>Introducción</w:t>
          </w:r>
          <w:bookmarkEnd w:id="7"/>
        </w:p>
        <w:p w14:paraId="5432591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presente documento consolida la documentación de validación del Área 01: Gobierno, Seguridad, Cumplimiento y Gestión Documental del sistema SPI. Su contenido se elaboro a partir de una revision integral del código vigente, del comportamiento observable de los módulos incluidos en el alcance, de la estructura de datos asociada y de los controles funcionales y técnicos que sostienen auth, security, auditoria, audit-prep, approvals, management, signature, documents, files, notifications, dashboard y gmail dentro de la operación real del sistema.</w:t>
          </w:r>
        </w:p>
        <w:p w14:paraId="2A906FF8"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intencion de este consolidado es presentar una versión formal, continua y coherente de la documentación del área, con criterio de ingenieria de software, de forma que el lector disponga en un unico documento de los requerimientos, la especificacion funcional, el diseño técnico, el soporte de datos, las calificaciones, los protocolos de prueba y el estado actualizado de hallazgos, sin depender de referencias a artefactos internos de trabajo.</w:t>
          </w:r>
        </w:p>
        <w:p w14:paraId="022441CF"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8" w:name="_Toc229603352"/>
          <w:r w:rsidRPr="00E738EC">
            <w:rPr>
              <w:rFonts w:ascii="Aptos" w:eastAsia="Times New Roman" w:hAnsi="Aptos"/>
              <w:b/>
              <w:color w:val="325483"/>
              <w:sz w:val="26"/>
            </w:rPr>
            <w:t>Objetivo</w:t>
          </w:r>
          <w:bookmarkEnd w:id="8"/>
        </w:p>
        <w:p w14:paraId="43FD44F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Establecer de forma integral los criterios de validación del área Área 01: Gobierno, Seguridad, Cumplimiento y Gestión Documental, documentando los requerimientos, el comportamiento funcional esperado, el diseño técnico de soporte, las estructuras de datos, las calificaciones IQ/OQ/PQ, los protocolos de ejecución y el registro de hallazgos, evidencias y desviaciones con un nivel de detalle suficiente para su revision técnica, funcional y documental.</w:t>
          </w:r>
        </w:p>
        <w:p w14:paraId="664B9C5C"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 manera complementaria, el documento busca servir como referencia controlada para la ejecución de validaciones formales del área, reduciendo ambiguedades, alineando el contenido con la implementacion vigente y dejando trazabilidad sobre los puntos corregidos y los riesgos residuales que aun requieren seguimiento.</w:t>
          </w:r>
        </w:p>
        <w:p w14:paraId="7DBA641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9" w:name="_Toc229603353"/>
          <w:r w:rsidRPr="00E738EC">
            <w:rPr>
              <w:rFonts w:ascii="Aptos" w:eastAsia="Times New Roman" w:hAnsi="Aptos"/>
              <w:b/>
              <w:color w:val="325483"/>
              <w:sz w:val="26"/>
            </w:rPr>
            <w:t>Alcance</w:t>
          </w:r>
          <w:bookmarkEnd w:id="9"/>
        </w:p>
        <w:p w14:paraId="729EAB0E"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validación cubre los módulos auth, security, auditoria, audit-prep, approvals, management, signature, documents, files, notifications, dashboard y gmail, incluyendo sus rutas, servicios, middlewares, persistencia, dependencias SQL, integraciones externas y reglas de negocio asociadas al área.</w:t>
          </w:r>
        </w:p>
        <w:p w14:paraId="4C153D1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Tambien forman parte del alcance las calificaciones de instalación, operación y desempeño, junto con sus protocolos de ejecución, criterios de aceptacion, mecanismos de captura de evidencia y registro de desviaciones. Quedan fuera de este documento los dominios funcionales no pertenecientes al área y los desarrollos auxiliares que no formen parte del flujo core validado.</w:t>
          </w:r>
        </w:p>
        <w:p w14:paraId="65D5385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 xml:space="preserve">De manera expresa, el mecanismo de respaldo de base de datos hacia Drive no se incorpora al alcance funcional del Área 01, aun cuando exista en el mismo repositorio y comparta infraestructura técnica. Su naturaleza corresponde a continuidad operativa, resguardo de informacion y administracion de plataforma, por lo que debe </w:t>
          </w:r>
          <w:r w:rsidRPr="00E738EC">
            <w:rPr>
              <w:rFonts w:ascii="Aptos" w:hAnsi="Aptos"/>
              <w:color w:val="1F2937"/>
            </w:rPr>
            <w:lastRenderedPageBreak/>
            <w:t>evaluarse en un dominio de infraestructura, operaciones TI o continuidad del servicio, no dentro del expediente funcional de Gobierno, Seguridad y Cumplimiento.</w:t>
          </w:r>
        </w:p>
        <w:p w14:paraId="3FDFB9D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0" w:name="_Toc229603354"/>
          <w:r w:rsidRPr="00E738EC">
            <w:rPr>
              <w:rFonts w:ascii="Aptos" w:eastAsia="Times New Roman" w:hAnsi="Aptos"/>
              <w:b/>
              <w:color w:val="325483"/>
              <w:sz w:val="26"/>
            </w:rPr>
            <w:t>Base de evaluacion</w:t>
          </w:r>
          <w:bookmarkEnd w:id="10"/>
        </w:p>
        <w:p w14:paraId="04E99BEB" w14:textId="77777777" w:rsidR="00E738EC" w:rsidRPr="00E738EC" w:rsidRDefault="00E738EC" w:rsidP="00E738EC">
          <w:pPr>
            <w:numPr>
              <w:ilvl w:val="0"/>
              <w:numId w:val="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Revision del código vigente del repositorio y de los módulos incluidos en el área.</w:t>
          </w:r>
        </w:p>
        <w:p w14:paraId="110F30EF" w14:textId="77777777" w:rsidR="00E738EC" w:rsidRPr="00E738EC" w:rsidRDefault="00E738EC" w:rsidP="00E738EC">
          <w:pPr>
            <w:numPr>
              <w:ilvl w:val="0"/>
              <w:numId w:val="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Verificacion de contratos entre backend y frontend, incluyendo rutas, payloads y respuestas observables.</w:t>
          </w:r>
        </w:p>
        <w:p w14:paraId="0ED4FAE6" w14:textId="77777777" w:rsidR="00E738EC" w:rsidRPr="00E738EC" w:rsidRDefault="00E738EC" w:rsidP="00E738EC">
          <w:pPr>
            <w:numPr>
              <w:ilvl w:val="0"/>
              <w:numId w:val="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Contraste con estructuras de datos y dependencias SQL reales utilizadas por el área.</w:t>
          </w:r>
        </w:p>
        <w:p w14:paraId="1BA9F444" w14:textId="77777777" w:rsidR="00E738EC" w:rsidRPr="00E738EC" w:rsidRDefault="00E738EC" w:rsidP="00E738EC">
          <w:pPr>
            <w:numPr>
              <w:ilvl w:val="0"/>
              <w:numId w:val="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Análisis de riesgos, hallazgos corregidos, hallazgos residuales y criterios de impacto.</w:t>
          </w:r>
        </w:p>
        <w:p w14:paraId="620C9CB5" w14:textId="77777777" w:rsidR="00E738EC" w:rsidRPr="00E738EC" w:rsidRDefault="00E738EC" w:rsidP="00E738EC">
          <w:pPr>
            <w:numPr>
              <w:ilvl w:val="0"/>
              <w:numId w:val="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Preparacion de protocolos formales de ejecución, criterios de aceptacion y captura de evidencia.</w:t>
          </w:r>
        </w:p>
        <w:p w14:paraId="18E4BAF3"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1" w:name="_Toc229603355"/>
          <w:r w:rsidRPr="00E738EC">
            <w:rPr>
              <w:rFonts w:ascii="Aptos" w:eastAsia="Times New Roman" w:hAnsi="Aptos"/>
              <w:b/>
              <w:color w:val="325483"/>
              <w:sz w:val="26"/>
            </w:rPr>
            <w:t>Marco normativo y de referencia</w:t>
          </w:r>
          <w:bookmarkEnd w:id="11"/>
        </w:p>
        <w:p w14:paraId="19E4C509" w14:textId="77777777" w:rsidR="00E738EC" w:rsidRPr="00E738EC" w:rsidRDefault="00E738EC" w:rsidP="00E738EC">
          <w:pPr>
            <w:numPr>
              <w:ilvl w:val="0"/>
              <w:numId w:val="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Politicas internas de control documental y trazabilidad del sistema SPI.</w:t>
          </w:r>
        </w:p>
        <w:p w14:paraId="7867AC0E" w14:textId="77777777" w:rsidR="00E738EC" w:rsidRPr="00E738EC" w:rsidRDefault="00E738EC" w:rsidP="00E738EC">
          <w:pPr>
            <w:numPr>
              <w:ilvl w:val="0"/>
              <w:numId w:val="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Marco de protección de datos personales aplicable a flujos de consentimiento, sesión e informacion del usuario (Asamblea Nacional del Ecuador, 2021; Presidencia de la República del Ecuador, 2023).</w:t>
          </w:r>
        </w:p>
        <w:p w14:paraId="3C40815C" w14:textId="77777777" w:rsidR="00E738EC" w:rsidRPr="00E738EC" w:rsidRDefault="00E738EC" w:rsidP="00E738EC">
          <w:pPr>
            <w:numPr>
              <w:ilvl w:val="0"/>
              <w:numId w:val="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Criterios de seguridad de la informacion usados como referencia para autenticación, control de acceso y trazabilidad de eventos (International Organization for Standardization [ISO] &amp; International Electrotechnical Commission [IEC], 2022).</w:t>
          </w:r>
        </w:p>
        <w:p w14:paraId="11AF6C09" w14:textId="77777777" w:rsidR="00E738EC" w:rsidRPr="00E738EC" w:rsidRDefault="00E738EC" w:rsidP="00E738EC">
          <w:pPr>
            <w:numPr>
              <w:ilvl w:val="0"/>
              <w:numId w:val="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Requerimientos funcionales y técnicos vigentes derivados de la implementacion validada.</w:t>
          </w:r>
        </w:p>
        <w:p w14:paraId="11D03EEF" w14:textId="77777777" w:rsidR="00E738EC" w:rsidRPr="00E738EC" w:rsidRDefault="00E738EC" w:rsidP="00E738EC">
          <w:pPr>
            <w:numPr>
              <w:ilvl w:val="0"/>
              <w:numId w:val="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Protocolos formales de ejecución de IQ, OQ y PQ preparados para evidencia objetiva.</w:t>
          </w:r>
        </w:p>
        <w:p w14:paraId="7D0B09FF"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2" w:name="_Toc229603356"/>
          <w:r w:rsidRPr="00E738EC">
            <w:rPr>
              <w:rFonts w:ascii="Aptos" w:eastAsia="Times New Roman" w:hAnsi="Aptos"/>
              <w:b/>
              <w:color w:val="325483"/>
              <w:sz w:val="26"/>
            </w:rPr>
            <w:t>Documentos de soporte</w:t>
          </w:r>
          <w:bookmarkEnd w:id="12"/>
        </w:p>
        <w:tbl>
          <w:tblPr>
            <w:tblStyle w:val="Tablaconcuadrcula"/>
            <w:tblW w:w="0" w:type="auto"/>
            <w:tblLook w:val="04A0" w:firstRow="1" w:lastRow="0" w:firstColumn="1" w:lastColumn="0" w:noHBand="0" w:noVBand="1"/>
          </w:tblPr>
          <w:tblGrid>
            <w:gridCol w:w="7882"/>
            <w:gridCol w:w="1746"/>
          </w:tblGrid>
          <w:tr w:rsidR="00E738EC" w:rsidRPr="00E738EC" w14:paraId="73BC1608" w14:textId="77777777" w:rsidTr="00E738EC">
            <w:trPr>
              <w:divId w:val="1795253448"/>
              <w:cantSplit/>
              <w:tblHeader/>
            </w:trPr>
            <w:tc>
              <w:tcPr>
                <w:tcW w:w="0" w:type="auto"/>
                <w:tcBorders>
                  <w:bottom w:val="single" w:sz="4" w:space="0" w:color="auto"/>
                </w:tcBorders>
                <w:shd w:val="clear" w:color="auto" w:fill="325483"/>
                <w:hideMark/>
              </w:tcPr>
              <w:p w14:paraId="2B8B7E2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Titulo del documento</w:t>
                </w:r>
              </w:p>
            </w:tc>
            <w:tc>
              <w:tcPr>
                <w:tcW w:w="0" w:type="auto"/>
                <w:tcBorders>
                  <w:bottom w:val="single" w:sz="4" w:space="0" w:color="auto"/>
                </w:tcBorders>
                <w:shd w:val="clear" w:color="auto" w:fill="325483"/>
                <w:hideMark/>
              </w:tcPr>
              <w:p w14:paraId="2173D4E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Año de publicación</w:t>
                </w:r>
              </w:p>
            </w:tc>
          </w:tr>
          <w:tr w:rsidR="00E738EC" w:rsidRPr="00E738EC" w14:paraId="313827C2" w14:textId="77777777" w:rsidTr="00E738EC">
            <w:trPr>
              <w:divId w:val="1795253448"/>
              <w:cantSplit/>
              <w:tblHeader/>
            </w:trPr>
            <w:tc>
              <w:tcPr>
                <w:tcW w:w="0" w:type="auto"/>
                <w:tcBorders>
                  <w:bottom w:val="single" w:sz="4" w:space="0" w:color="auto"/>
                </w:tcBorders>
                <w:shd w:val="clear" w:color="auto" w:fill="F3F3F3"/>
                <w:hideMark/>
              </w:tcPr>
              <w:p w14:paraId="11A628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Ley Orgánica de Protección de Datos Personales</w:t>
                </w:r>
              </w:p>
            </w:tc>
            <w:tc>
              <w:tcPr>
                <w:tcW w:w="0" w:type="auto"/>
                <w:tcBorders>
                  <w:bottom w:val="single" w:sz="4" w:space="0" w:color="auto"/>
                </w:tcBorders>
                <w:shd w:val="clear" w:color="auto" w:fill="F3F3F3"/>
                <w:hideMark/>
              </w:tcPr>
              <w:p w14:paraId="2E7A9F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2021</w:t>
                </w:r>
              </w:p>
            </w:tc>
          </w:tr>
          <w:tr w:rsidR="00E738EC" w:rsidRPr="00E738EC" w14:paraId="28001397" w14:textId="77777777" w:rsidTr="00E738EC">
            <w:trPr>
              <w:divId w:val="1795253448"/>
              <w:cantSplit/>
              <w:tblHeader/>
            </w:trPr>
            <w:tc>
              <w:tcPr>
                <w:tcW w:w="0" w:type="auto"/>
                <w:tcBorders>
                  <w:bottom w:val="single" w:sz="4" w:space="0" w:color="auto"/>
                </w:tcBorders>
                <w:shd w:val="clear" w:color="auto" w:fill="FFFFFF"/>
                <w:hideMark/>
              </w:tcPr>
              <w:p w14:paraId="525A04B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Reglamento General a la Ley Orgánica de Protección de Datos Personales</w:t>
                </w:r>
              </w:p>
            </w:tc>
            <w:tc>
              <w:tcPr>
                <w:tcW w:w="0" w:type="auto"/>
                <w:tcBorders>
                  <w:bottom w:val="single" w:sz="4" w:space="0" w:color="auto"/>
                </w:tcBorders>
                <w:shd w:val="clear" w:color="auto" w:fill="FFFFFF"/>
                <w:hideMark/>
              </w:tcPr>
              <w:p w14:paraId="627470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2023</w:t>
                </w:r>
              </w:p>
            </w:tc>
          </w:tr>
          <w:tr w:rsidR="00E738EC" w:rsidRPr="00E738EC" w14:paraId="0AE03633" w14:textId="77777777" w:rsidTr="00E738EC">
            <w:trPr>
              <w:divId w:val="1795253448"/>
              <w:cantSplit/>
              <w:tblHeader/>
            </w:trPr>
            <w:tc>
              <w:tcPr>
                <w:tcW w:w="0" w:type="auto"/>
                <w:shd w:val="clear" w:color="auto" w:fill="F3F3F3"/>
                <w:hideMark/>
              </w:tcPr>
              <w:p w14:paraId="25FC45E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ISO/IEC 27001:2022 Information security, cybersecurity and privacy protection - Information security management systems - Requirements</w:t>
                </w:r>
              </w:p>
            </w:tc>
            <w:tc>
              <w:tcPr>
                <w:tcW w:w="0" w:type="auto"/>
                <w:shd w:val="clear" w:color="auto" w:fill="F3F3F3"/>
                <w:hideMark/>
              </w:tcPr>
              <w:p w14:paraId="5A124B5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2022</w:t>
                </w:r>
              </w:p>
            </w:tc>
          </w:tr>
        </w:tbl>
        <w:p w14:paraId="568BF8D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3" w:name="_Toc229603357"/>
          <w:r w:rsidRPr="00E738EC">
            <w:rPr>
              <w:rFonts w:ascii="Aptos" w:eastAsia="Times New Roman" w:hAnsi="Aptos"/>
              <w:b/>
              <w:color w:val="325483"/>
              <w:sz w:val="26"/>
            </w:rPr>
            <w:t>Módulos evaluados</w:t>
          </w:r>
          <w:bookmarkEnd w:id="13"/>
        </w:p>
        <w:tbl>
          <w:tblPr>
            <w:tblStyle w:val="Tablaconcuadrcula"/>
            <w:tblW w:w="0" w:type="auto"/>
            <w:tblLook w:val="04A0" w:firstRow="1" w:lastRow="0" w:firstColumn="1" w:lastColumn="0" w:noHBand="0" w:noVBand="1"/>
          </w:tblPr>
          <w:tblGrid>
            <w:gridCol w:w="1247"/>
            <w:gridCol w:w="6204"/>
          </w:tblGrid>
          <w:tr w:rsidR="00E738EC" w:rsidRPr="00E738EC" w14:paraId="2B40B954" w14:textId="77777777" w:rsidTr="00E738EC">
            <w:trPr>
              <w:divId w:val="1795253448"/>
              <w:cantSplit/>
              <w:tblHeader/>
            </w:trPr>
            <w:tc>
              <w:tcPr>
                <w:tcW w:w="0" w:type="auto"/>
                <w:tcBorders>
                  <w:bottom w:val="single" w:sz="4" w:space="0" w:color="auto"/>
                </w:tcBorders>
                <w:shd w:val="clear" w:color="auto" w:fill="325483"/>
                <w:hideMark/>
              </w:tcPr>
              <w:p w14:paraId="52D6911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0C8A288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Alcance funcional evaluado</w:t>
                </w:r>
              </w:p>
            </w:tc>
          </w:tr>
          <w:tr w:rsidR="00E738EC" w:rsidRPr="00E738EC" w14:paraId="36F86437" w14:textId="77777777" w:rsidTr="00E738EC">
            <w:trPr>
              <w:divId w:val="1795253448"/>
              <w:cantSplit/>
              <w:tblHeader/>
            </w:trPr>
            <w:tc>
              <w:tcPr>
                <w:tcW w:w="0" w:type="auto"/>
                <w:tcBorders>
                  <w:bottom w:val="single" w:sz="4" w:space="0" w:color="auto"/>
                </w:tcBorders>
                <w:shd w:val="clear" w:color="auto" w:fill="F3F3F3"/>
                <w:hideMark/>
              </w:tcPr>
              <w:p w14:paraId="6D12848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7A735E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Autenticación, sesiones, consentimiento interno y control de acceso</w:t>
                </w:r>
              </w:p>
            </w:tc>
          </w:tr>
          <w:tr w:rsidR="00E738EC" w:rsidRPr="00E738EC" w14:paraId="1737CF46" w14:textId="77777777" w:rsidTr="00E738EC">
            <w:trPr>
              <w:divId w:val="1795253448"/>
              <w:cantSplit/>
              <w:tblHeader/>
            </w:trPr>
            <w:tc>
              <w:tcPr>
                <w:tcW w:w="0" w:type="auto"/>
                <w:tcBorders>
                  <w:bottom w:val="single" w:sz="4" w:space="0" w:color="auto"/>
                </w:tcBorders>
                <w:shd w:val="clear" w:color="auto" w:fill="FFFFFF"/>
                <w:hideMark/>
              </w:tcPr>
              <w:p w14:paraId="722955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36C74F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Eventos de seguridad, logins fuera de horario y revision TI</w:t>
                </w:r>
              </w:p>
            </w:tc>
          </w:tr>
          <w:tr w:rsidR="00E738EC" w:rsidRPr="00E738EC" w14:paraId="63FA4284" w14:textId="77777777" w:rsidTr="00E738EC">
            <w:trPr>
              <w:divId w:val="1795253448"/>
              <w:cantSplit/>
              <w:tblHeader/>
            </w:trPr>
            <w:tc>
              <w:tcPr>
                <w:tcW w:w="0" w:type="auto"/>
                <w:tcBorders>
                  <w:bottom w:val="single" w:sz="4" w:space="0" w:color="auto"/>
                </w:tcBorders>
                <w:shd w:val="clear" w:color="auto" w:fill="F3F3F3"/>
                <w:hideMark/>
              </w:tcPr>
              <w:p w14:paraId="53176A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445AA1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Bitacora transversal, consulta y exportacion de evidencia</w:t>
                </w:r>
              </w:p>
            </w:tc>
          </w:tr>
          <w:tr w:rsidR="00E738EC" w:rsidRPr="00E738EC" w14:paraId="61D28FA5" w14:textId="77777777" w:rsidTr="00E738EC">
            <w:trPr>
              <w:divId w:val="1795253448"/>
              <w:cantSplit/>
              <w:tblHeader/>
            </w:trPr>
            <w:tc>
              <w:tcPr>
                <w:tcW w:w="0" w:type="auto"/>
                <w:tcBorders>
                  <w:bottom w:val="single" w:sz="4" w:space="0" w:color="auto"/>
                </w:tcBorders>
                <w:shd w:val="clear" w:color="auto" w:fill="FFFFFF"/>
                <w:hideMark/>
              </w:tcPr>
              <w:p w14:paraId="12D6B0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FFFFF"/>
                <w:hideMark/>
              </w:tcPr>
              <w:p w14:paraId="514868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Preparacion documental de auditoria y acceso externo controlado</w:t>
                </w:r>
              </w:p>
            </w:tc>
          </w:tr>
          <w:tr w:rsidR="00E738EC" w:rsidRPr="00E738EC" w14:paraId="074671BF" w14:textId="77777777" w:rsidTr="00E738EC">
            <w:trPr>
              <w:divId w:val="1795253448"/>
              <w:cantSplit/>
              <w:tblHeader/>
            </w:trPr>
            <w:tc>
              <w:tcPr>
                <w:tcW w:w="0" w:type="auto"/>
                <w:tcBorders>
                  <w:bottom w:val="single" w:sz="4" w:space="0" w:color="auto"/>
                </w:tcBorders>
                <w:shd w:val="clear" w:color="auto" w:fill="F3F3F3"/>
                <w:hideMark/>
              </w:tcPr>
              <w:p w14:paraId="65DD975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approvals</w:t>
                </w:r>
              </w:p>
            </w:tc>
            <w:tc>
              <w:tcPr>
                <w:tcW w:w="0" w:type="auto"/>
                <w:tcBorders>
                  <w:bottom w:val="single" w:sz="4" w:space="0" w:color="auto"/>
                </w:tcBorders>
                <w:shd w:val="clear" w:color="auto" w:fill="F3F3F3"/>
                <w:hideMark/>
              </w:tcPr>
              <w:p w14:paraId="0103BBC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Cola y decision del flujo técnico soportado</w:t>
                </w:r>
              </w:p>
            </w:tc>
          </w:tr>
          <w:tr w:rsidR="00E738EC" w:rsidRPr="00E738EC" w14:paraId="405D9AA2" w14:textId="77777777" w:rsidTr="00E738EC">
            <w:trPr>
              <w:divId w:val="1795253448"/>
              <w:cantSplit/>
              <w:tblHeader/>
            </w:trPr>
            <w:tc>
              <w:tcPr>
                <w:tcW w:w="0" w:type="auto"/>
                <w:tcBorders>
                  <w:bottom w:val="single" w:sz="4" w:space="0" w:color="auto"/>
                </w:tcBorders>
                <w:shd w:val="clear" w:color="auto" w:fill="FFFFFF"/>
                <w:hideMark/>
              </w:tcPr>
              <w:p w14:paraId="34865A5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FFFFF"/>
                <w:hideMark/>
              </w:tcPr>
              <w:p w14:paraId="2143C80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Metricas gerenciales, trazabilidad y soporte documental</w:t>
                </w:r>
              </w:p>
            </w:tc>
          </w:tr>
          <w:tr w:rsidR="00E738EC" w:rsidRPr="00E738EC" w14:paraId="7D3F5CBA" w14:textId="77777777" w:rsidTr="00E738EC">
            <w:trPr>
              <w:divId w:val="1795253448"/>
              <w:cantSplit/>
              <w:tblHeader/>
            </w:trPr>
            <w:tc>
              <w:tcPr>
                <w:tcW w:w="0" w:type="auto"/>
                <w:tcBorders>
                  <w:bottom w:val="single" w:sz="4" w:space="0" w:color="auto"/>
                </w:tcBorders>
                <w:shd w:val="clear" w:color="auto" w:fill="F3F3F3"/>
                <w:hideMark/>
              </w:tcPr>
              <w:p w14:paraId="620212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3F3F3"/>
                <w:hideMark/>
              </w:tcPr>
              <w:p w14:paraId="047E52E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avanzada, verificacion publica y audit trail documental</w:t>
                </w:r>
              </w:p>
            </w:tc>
          </w:tr>
          <w:tr w:rsidR="00E738EC" w:rsidRPr="00E738EC" w14:paraId="22059D22" w14:textId="77777777" w:rsidTr="00E738EC">
            <w:trPr>
              <w:divId w:val="1795253448"/>
              <w:cantSplit/>
              <w:tblHeader/>
            </w:trPr>
            <w:tc>
              <w:tcPr>
                <w:tcW w:w="0" w:type="auto"/>
                <w:tcBorders>
                  <w:bottom w:val="single" w:sz="4" w:space="0" w:color="auto"/>
                </w:tcBorders>
                <w:shd w:val="clear" w:color="auto" w:fill="FFFFFF"/>
                <w:hideMark/>
              </w:tcPr>
              <w:p w14:paraId="02D552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4CCE50F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Generacion documental desde plantilla, firma posicionada y exportacion PDF</w:t>
                </w:r>
              </w:p>
            </w:tc>
          </w:tr>
          <w:tr w:rsidR="00E738EC" w:rsidRPr="00E738EC" w14:paraId="6F18F6F7" w14:textId="77777777" w:rsidTr="00E738EC">
            <w:trPr>
              <w:divId w:val="1795253448"/>
              <w:cantSplit/>
              <w:tblHeader/>
            </w:trPr>
            <w:tc>
              <w:tcPr>
                <w:tcW w:w="0" w:type="auto"/>
                <w:tcBorders>
                  <w:bottom w:val="single" w:sz="4" w:space="0" w:color="auto"/>
                </w:tcBorders>
                <w:shd w:val="clear" w:color="auto" w:fill="F3F3F3"/>
                <w:hideMark/>
              </w:tcPr>
              <w:p w14:paraId="4C69D3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3F3F3"/>
                <w:hideMark/>
              </w:tcPr>
              <w:p w14:paraId="12EB7CA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descarga y custodia de adjuntos por solicitud</w:t>
                </w:r>
              </w:p>
            </w:tc>
          </w:tr>
          <w:tr w:rsidR="00E738EC" w:rsidRPr="00E738EC" w14:paraId="11BEA18C" w14:textId="77777777" w:rsidTr="00E738EC">
            <w:trPr>
              <w:divId w:val="1795253448"/>
              <w:cantSplit/>
              <w:tblHeader/>
            </w:trPr>
            <w:tc>
              <w:tcPr>
                <w:tcW w:w="0" w:type="auto"/>
                <w:tcBorders>
                  <w:bottom w:val="single" w:sz="4" w:space="0" w:color="auto"/>
                </w:tcBorders>
                <w:shd w:val="clear" w:color="auto" w:fill="FFFFFF"/>
                <w:hideMark/>
              </w:tcPr>
              <w:p w14:paraId="2BC750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FFFFF"/>
                <w:hideMark/>
              </w:tcPr>
              <w:p w14:paraId="186FBD5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Notificaciones operativas y lectura de eventos por usuario</w:t>
                </w:r>
              </w:p>
            </w:tc>
          </w:tr>
          <w:tr w:rsidR="00E738EC" w:rsidRPr="00E738EC" w14:paraId="0B0FDE28" w14:textId="77777777" w:rsidTr="00E738EC">
            <w:trPr>
              <w:divId w:val="1795253448"/>
              <w:cantSplit/>
              <w:tblHeader/>
            </w:trPr>
            <w:tc>
              <w:tcPr>
                <w:tcW w:w="0" w:type="auto"/>
                <w:tcBorders>
                  <w:bottom w:val="single" w:sz="4" w:space="0" w:color="auto"/>
                </w:tcBorders>
                <w:shd w:val="clear" w:color="auto" w:fill="F3F3F3"/>
                <w:hideMark/>
              </w:tcPr>
              <w:p w14:paraId="594838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3F3F3"/>
                <w:hideMark/>
              </w:tcPr>
              <w:p w14:paraId="42AD3D2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Resumen operativo del dashboard comercial del dominio</w:t>
                </w:r>
              </w:p>
            </w:tc>
          </w:tr>
          <w:tr w:rsidR="00E738EC" w:rsidRPr="00E738EC" w14:paraId="15C13B3C" w14:textId="77777777" w:rsidTr="00E738EC">
            <w:trPr>
              <w:divId w:val="1795253448"/>
              <w:cantSplit/>
              <w:tblHeader/>
            </w:trPr>
            <w:tc>
              <w:tcPr>
                <w:tcW w:w="0" w:type="auto"/>
                <w:shd w:val="clear" w:color="auto" w:fill="FFFFFF"/>
                <w:hideMark/>
              </w:tcPr>
              <w:p w14:paraId="7ACA67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shd w:val="clear" w:color="auto" w:fill="FFFFFF"/>
                <w:hideMark/>
              </w:tcPr>
              <w:p w14:paraId="42035A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Autorización OAuth de Gmail y envio de correo desde la cuenta del usuario</w:t>
                </w:r>
              </w:p>
            </w:tc>
          </w:tr>
        </w:tbl>
        <w:p w14:paraId="310A1EB3"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4" w:name="_Toc229603358"/>
          <w:r w:rsidRPr="00E738EC">
            <w:rPr>
              <w:rFonts w:ascii="Aptos" w:eastAsia="Times New Roman" w:hAnsi="Aptos"/>
              <w:b/>
              <w:color w:val="325483"/>
              <w:sz w:val="26"/>
            </w:rPr>
            <w:t>Metodologia de validación</w:t>
          </w:r>
          <w:bookmarkEnd w:id="14"/>
        </w:p>
        <w:p w14:paraId="6C4891D1"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documentación consolidada se construye con criterio de ingenieria de software sobre cuatro capas complementarias:</w:t>
          </w:r>
        </w:p>
        <w:p w14:paraId="370EE222" w14:textId="77777777" w:rsidR="00E738EC" w:rsidRPr="00E738EC" w:rsidRDefault="00E738EC" w:rsidP="00E738EC">
          <w:pPr>
            <w:numPr>
              <w:ilvl w:val="0"/>
              <w:numId w:val="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requerimientos de usuario y funcionales</w:t>
          </w:r>
        </w:p>
        <w:p w14:paraId="5105F8B5" w14:textId="77777777" w:rsidR="00E738EC" w:rsidRPr="00E738EC" w:rsidRDefault="00E738EC" w:rsidP="00E738EC">
          <w:pPr>
            <w:numPr>
              <w:ilvl w:val="0"/>
              <w:numId w:val="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diseño técnico y diccionario de datos</w:t>
          </w:r>
        </w:p>
        <w:p w14:paraId="6D232718" w14:textId="77777777" w:rsidR="00E738EC" w:rsidRPr="00E738EC" w:rsidRDefault="00E738EC" w:rsidP="00E738EC">
          <w:pPr>
            <w:numPr>
              <w:ilvl w:val="0"/>
              <w:numId w:val="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calificación de instalación, operación y desempeño</w:t>
          </w:r>
        </w:p>
        <w:p w14:paraId="789FC0C5" w14:textId="77777777" w:rsidR="00E738EC" w:rsidRPr="00E738EC" w:rsidRDefault="00E738EC" w:rsidP="00E738EC">
          <w:pPr>
            <w:numPr>
              <w:ilvl w:val="0"/>
              <w:numId w:val="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hallazgos vigentes y registro de evidencias/desviaciones</w:t>
          </w:r>
        </w:p>
        <w:p w14:paraId="23B34BE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Cada sección del presente documento representa una parte formal del proceso de validación del área y se presenta como un cuerpo técnico continuo, redactado para su lectura documental y no como una simple enumeracion de artefactos de trabajo.</w:t>
          </w:r>
        </w:p>
        <w:p w14:paraId="30741DB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5" w:name="_Toc229603359"/>
          <w:r w:rsidRPr="00E738EC">
            <w:rPr>
              <w:rFonts w:ascii="Aptos" w:eastAsia="Times New Roman" w:hAnsi="Aptos"/>
              <w:b/>
              <w:color w:val="325483"/>
              <w:sz w:val="26"/>
            </w:rPr>
            <w:t>Definiciones</w:t>
          </w:r>
          <w:bookmarkEnd w:id="15"/>
        </w:p>
        <w:tbl>
          <w:tblPr>
            <w:tblStyle w:val="Tablaconcuadrcula"/>
            <w:tblW w:w="0" w:type="auto"/>
            <w:tblLook w:val="04A0" w:firstRow="1" w:lastRow="0" w:firstColumn="1" w:lastColumn="0" w:noHBand="0" w:noVBand="1"/>
          </w:tblPr>
          <w:tblGrid>
            <w:gridCol w:w="1742"/>
            <w:gridCol w:w="7886"/>
          </w:tblGrid>
          <w:tr w:rsidR="00E738EC" w:rsidRPr="00E738EC" w14:paraId="1CB3D411" w14:textId="77777777" w:rsidTr="00E738EC">
            <w:trPr>
              <w:divId w:val="1795253448"/>
              <w:cantSplit/>
              <w:tblHeader/>
            </w:trPr>
            <w:tc>
              <w:tcPr>
                <w:tcW w:w="0" w:type="auto"/>
                <w:tcBorders>
                  <w:bottom w:val="single" w:sz="4" w:space="0" w:color="auto"/>
                </w:tcBorders>
                <w:shd w:val="clear" w:color="auto" w:fill="325483"/>
                <w:hideMark/>
              </w:tcPr>
              <w:p w14:paraId="71A4907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Termino</w:t>
                </w:r>
              </w:p>
            </w:tc>
            <w:tc>
              <w:tcPr>
                <w:tcW w:w="0" w:type="auto"/>
                <w:tcBorders>
                  <w:bottom w:val="single" w:sz="4" w:space="0" w:color="auto"/>
                </w:tcBorders>
                <w:shd w:val="clear" w:color="auto" w:fill="325483"/>
                <w:hideMark/>
              </w:tcPr>
              <w:p w14:paraId="51469AF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Definicion</w:t>
                </w:r>
              </w:p>
            </w:tc>
          </w:tr>
          <w:tr w:rsidR="00E738EC" w:rsidRPr="00E738EC" w14:paraId="1313259F" w14:textId="77777777" w:rsidTr="00E738EC">
            <w:trPr>
              <w:divId w:val="1795253448"/>
              <w:cantSplit/>
              <w:tblHeader/>
            </w:trPr>
            <w:tc>
              <w:tcPr>
                <w:tcW w:w="0" w:type="auto"/>
                <w:tcBorders>
                  <w:bottom w:val="single" w:sz="4" w:space="0" w:color="auto"/>
                </w:tcBorders>
                <w:shd w:val="clear" w:color="auto" w:fill="F3F3F3"/>
                <w:hideMark/>
              </w:tcPr>
              <w:p w14:paraId="39DB5D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OAuth 2.0</w:t>
                </w:r>
              </w:p>
            </w:tc>
            <w:tc>
              <w:tcPr>
                <w:tcW w:w="0" w:type="auto"/>
                <w:tcBorders>
                  <w:bottom w:val="single" w:sz="4" w:space="0" w:color="auto"/>
                </w:tcBorders>
                <w:shd w:val="clear" w:color="auto" w:fill="F3F3F3"/>
                <w:hideMark/>
              </w:tcPr>
              <w:p w14:paraId="2FB021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Mecanismo de federacion usado por SPI para autenticar usuarios internos mediante Google.</w:t>
                </w:r>
              </w:p>
            </w:tc>
          </w:tr>
          <w:tr w:rsidR="00E738EC" w:rsidRPr="00E738EC" w14:paraId="19BFF6C6" w14:textId="77777777" w:rsidTr="00E738EC">
            <w:trPr>
              <w:divId w:val="1795253448"/>
              <w:cantSplit/>
              <w:tblHeader/>
            </w:trPr>
            <w:tc>
              <w:tcPr>
                <w:tcW w:w="0" w:type="auto"/>
                <w:tcBorders>
                  <w:bottom w:val="single" w:sz="4" w:space="0" w:color="auto"/>
                </w:tcBorders>
                <w:shd w:val="clear" w:color="auto" w:fill="FFFFFF"/>
                <w:hideMark/>
              </w:tcPr>
              <w:p w14:paraId="6096FD0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JWT</w:t>
                </w:r>
              </w:p>
            </w:tc>
            <w:tc>
              <w:tcPr>
                <w:tcW w:w="0" w:type="auto"/>
                <w:tcBorders>
                  <w:bottom w:val="single" w:sz="4" w:space="0" w:color="auto"/>
                </w:tcBorders>
                <w:shd w:val="clear" w:color="auto" w:fill="FFFFFF"/>
                <w:hideMark/>
              </w:tcPr>
              <w:p w14:paraId="1B7605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firmado que representa la sesión autenticada del usuario frente al backend.</w:t>
                </w:r>
              </w:p>
            </w:tc>
          </w:tr>
          <w:tr w:rsidR="00E738EC" w:rsidRPr="00E738EC" w14:paraId="77734B90" w14:textId="77777777" w:rsidTr="00E738EC">
            <w:trPr>
              <w:divId w:val="1795253448"/>
              <w:cantSplit/>
              <w:tblHeader/>
            </w:trPr>
            <w:tc>
              <w:tcPr>
                <w:tcW w:w="0" w:type="auto"/>
                <w:tcBorders>
                  <w:bottom w:val="single" w:sz="4" w:space="0" w:color="auto"/>
                </w:tcBorders>
                <w:shd w:val="clear" w:color="auto" w:fill="F3F3F3"/>
                <w:hideMark/>
              </w:tcPr>
              <w:p w14:paraId="746AC9C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Refresh Token</w:t>
                </w:r>
              </w:p>
            </w:tc>
            <w:tc>
              <w:tcPr>
                <w:tcW w:w="0" w:type="auto"/>
                <w:tcBorders>
                  <w:bottom w:val="single" w:sz="4" w:space="0" w:color="auto"/>
                </w:tcBorders>
                <w:shd w:val="clear" w:color="auto" w:fill="F3F3F3"/>
                <w:hideMark/>
              </w:tcPr>
              <w:p w14:paraId="3FCB5B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Credencial usada para renovar un access token vigente sobre una sesión activa registrada.</w:t>
                </w:r>
              </w:p>
            </w:tc>
          </w:tr>
          <w:tr w:rsidR="00E738EC" w:rsidRPr="00E738EC" w14:paraId="5930DDCB" w14:textId="77777777" w:rsidTr="00E738EC">
            <w:trPr>
              <w:divId w:val="1795253448"/>
              <w:cantSplit/>
              <w:tblHeader/>
            </w:trPr>
            <w:tc>
              <w:tcPr>
                <w:tcW w:w="0" w:type="auto"/>
                <w:tcBorders>
                  <w:bottom w:val="single" w:sz="4" w:space="0" w:color="auto"/>
                </w:tcBorders>
                <w:shd w:val="clear" w:color="auto" w:fill="FFFFFF"/>
                <w:hideMark/>
              </w:tcPr>
              <w:p w14:paraId="1D26BF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RBAC</w:t>
                </w:r>
              </w:p>
            </w:tc>
            <w:tc>
              <w:tcPr>
                <w:tcW w:w="0" w:type="auto"/>
                <w:tcBorders>
                  <w:bottom w:val="single" w:sz="4" w:space="0" w:color="auto"/>
                </w:tcBorders>
                <w:shd w:val="clear" w:color="auto" w:fill="FFFFFF"/>
                <w:hideMark/>
              </w:tcPr>
              <w:p w14:paraId="729F028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Control de acceso basado en roles aplicado por middlewares y validaciones de módulo.</w:t>
                </w:r>
              </w:p>
            </w:tc>
          </w:tr>
          <w:tr w:rsidR="00E738EC" w:rsidRPr="00E738EC" w14:paraId="3EE70225" w14:textId="77777777" w:rsidTr="00E738EC">
            <w:trPr>
              <w:divId w:val="1795253448"/>
              <w:cantSplit/>
              <w:tblHeader/>
            </w:trPr>
            <w:tc>
              <w:tcPr>
                <w:tcW w:w="0" w:type="auto"/>
                <w:tcBorders>
                  <w:bottom w:val="single" w:sz="4" w:space="0" w:color="auto"/>
                </w:tcBorders>
                <w:shd w:val="clear" w:color="auto" w:fill="F3F3F3"/>
                <w:hideMark/>
              </w:tcPr>
              <w:p w14:paraId="42B98C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LOPDP</w:t>
                </w:r>
              </w:p>
            </w:tc>
            <w:tc>
              <w:tcPr>
                <w:tcW w:w="0" w:type="auto"/>
                <w:tcBorders>
                  <w:bottom w:val="single" w:sz="4" w:space="0" w:color="auto"/>
                </w:tcBorders>
                <w:shd w:val="clear" w:color="auto" w:fill="F3F3F3"/>
                <w:hideMark/>
              </w:tcPr>
              <w:p w14:paraId="6343E6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Marco regulatorio de protección de datos personales considerado en el flujo de aceptacion interna del sistema.</w:t>
                </w:r>
              </w:p>
            </w:tc>
          </w:tr>
          <w:tr w:rsidR="00E738EC" w:rsidRPr="00E738EC" w14:paraId="5B06C0DD" w14:textId="77777777" w:rsidTr="00E738EC">
            <w:trPr>
              <w:divId w:val="1795253448"/>
              <w:cantSplit/>
              <w:tblHeader/>
            </w:trPr>
            <w:tc>
              <w:tcPr>
                <w:tcW w:w="0" w:type="auto"/>
                <w:tcBorders>
                  <w:bottom w:val="single" w:sz="4" w:space="0" w:color="auto"/>
                </w:tcBorders>
                <w:shd w:val="clear" w:color="auto" w:fill="FFFFFF"/>
                <w:hideMark/>
              </w:tcPr>
              <w:p w14:paraId="3F4A2E0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 Trail</w:t>
                </w:r>
              </w:p>
            </w:tc>
            <w:tc>
              <w:tcPr>
                <w:tcW w:w="0" w:type="auto"/>
                <w:tcBorders>
                  <w:bottom w:val="single" w:sz="4" w:space="0" w:color="auto"/>
                </w:tcBorders>
                <w:shd w:val="clear" w:color="auto" w:fill="FFFFFF"/>
                <w:hideMark/>
              </w:tcPr>
              <w:p w14:paraId="1BD5255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Trazabilidad técnica o funcional de eventos relevantes registrados por los módulos del área.</w:t>
                </w:r>
              </w:p>
            </w:tc>
          </w:tr>
          <w:tr w:rsidR="00E738EC" w:rsidRPr="00E738EC" w14:paraId="2595473B" w14:textId="77777777" w:rsidTr="00E738EC">
            <w:trPr>
              <w:divId w:val="1795253448"/>
              <w:cantSplit/>
              <w:tblHeader/>
            </w:trPr>
            <w:tc>
              <w:tcPr>
                <w:tcW w:w="0" w:type="auto"/>
                <w:tcBorders>
                  <w:bottom w:val="single" w:sz="4" w:space="0" w:color="auto"/>
                </w:tcBorders>
                <w:shd w:val="clear" w:color="auto" w:fill="F3F3F3"/>
                <w:hideMark/>
              </w:tcPr>
              <w:p w14:paraId="2D21CF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Off-hours login</w:t>
                </w:r>
              </w:p>
            </w:tc>
            <w:tc>
              <w:tcPr>
                <w:tcW w:w="0" w:type="auto"/>
                <w:tcBorders>
                  <w:bottom w:val="single" w:sz="4" w:space="0" w:color="auto"/>
                </w:tcBorders>
                <w:shd w:val="clear" w:color="auto" w:fill="F3F3F3"/>
                <w:hideMark/>
              </w:tcPr>
              <w:p w14:paraId="05338C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Evento de inicio de sesión detectado fuera del horario esperado y tratado como evento de seguridad.</w:t>
                </w:r>
              </w:p>
            </w:tc>
          </w:tr>
          <w:tr w:rsidR="00E738EC" w:rsidRPr="00E738EC" w14:paraId="1D9206F5" w14:textId="77777777" w:rsidTr="00E738EC">
            <w:trPr>
              <w:divId w:val="1795253448"/>
              <w:cantSplit/>
              <w:tblHeader/>
            </w:trPr>
            <w:tc>
              <w:tcPr>
                <w:tcW w:w="0" w:type="auto"/>
                <w:tcBorders>
                  <w:bottom w:val="single" w:sz="4" w:space="0" w:color="auto"/>
                </w:tcBorders>
                <w:shd w:val="clear" w:color="auto" w:fill="FFFFFF"/>
                <w:hideMark/>
              </w:tcPr>
              <w:p w14:paraId="6ADA74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Bitacora de auditoria</w:t>
                </w:r>
              </w:p>
            </w:tc>
            <w:tc>
              <w:tcPr>
                <w:tcW w:w="0" w:type="auto"/>
                <w:tcBorders>
                  <w:bottom w:val="single" w:sz="4" w:space="0" w:color="auto"/>
                </w:tcBorders>
                <w:shd w:val="clear" w:color="auto" w:fill="FFFFFF"/>
                <w:hideMark/>
              </w:tcPr>
              <w:p w14:paraId="59BC08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Registro transversal de eventos del sistema consultable por roles autorizados.</w:t>
                </w:r>
              </w:p>
            </w:tc>
          </w:tr>
          <w:tr w:rsidR="00E738EC" w:rsidRPr="00E738EC" w14:paraId="6D6C5476" w14:textId="77777777" w:rsidTr="00E738EC">
            <w:trPr>
              <w:divId w:val="1795253448"/>
              <w:cantSplit/>
              <w:tblHeader/>
            </w:trPr>
            <w:tc>
              <w:tcPr>
                <w:tcW w:w="0" w:type="auto"/>
                <w:tcBorders>
                  <w:bottom w:val="single" w:sz="4" w:space="0" w:color="auto"/>
                </w:tcBorders>
                <w:shd w:val="clear" w:color="auto" w:fill="F3F3F3"/>
                <w:hideMark/>
              </w:tcPr>
              <w:p w14:paraId="062194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avanzada</w:t>
                </w:r>
              </w:p>
            </w:tc>
            <w:tc>
              <w:tcPr>
                <w:tcW w:w="0" w:type="auto"/>
                <w:tcBorders>
                  <w:bottom w:val="single" w:sz="4" w:space="0" w:color="auto"/>
                </w:tcBorders>
                <w:shd w:val="clear" w:color="auto" w:fill="F3F3F3"/>
                <w:hideMark/>
              </w:tcPr>
              <w:p w14:paraId="51455F7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Proceso de firma documental con hash, sello, QR y evidencia técnica asociada.</w:t>
                </w:r>
              </w:p>
            </w:tc>
          </w:tr>
          <w:tr w:rsidR="00E738EC" w:rsidRPr="00E738EC" w14:paraId="0714F2F9" w14:textId="77777777" w:rsidTr="00E738EC">
            <w:trPr>
              <w:divId w:val="1795253448"/>
              <w:cantSplit/>
              <w:tblHeader/>
            </w:trPr>
            <w:tc>
              <w:tcPr>
                <w:tcW w:w="0" w:type="auto"/>
                <w:tcBorders>
                  <w:bottom w:val="single" w:sz="4" w:space="0" w:color="auto"/>
                </w:tcBorders>
                <w:shd w:val="clear" w:color="auto" w:fill="FFFFFF"/>
                <w:hideMark/>
              </w:tcPr>
              <w:p w14:paraId="6FF112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de verificacion</w:t>
                </w:r>
              </w:p>
            </w:tc>
            <w:tc>
              <w:tcPr>
                <w:tcW w:w="0" w:type="auto"/>
                <w:tcBorders>
                  <w:bottom w:val="single" w:sz="4" w:space="0" w:color="auto"/>
                </w:tcBorders>
                <w:shd w:val="clear" w:color="auto" w:fill="FFFFFF"/>
                <w:hideMark/>
              </w:tcPr>
              <w:p w14:paraId="0E6D02E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Identificador publico para consultar la validez de un documento firmado.</w:t>
                </w:r>
              </w:p>
            </w:tc>
          </w:tr>
          <w:tr w:rsidR="00E738EC" w:rsidRPr="00E738EC" w14:paraId="578E3A78" w14:textId="77777777" w:rsidTr="00E738EC">
            <w:trPr>
              <w:divId w:val="1795253448"/>
              <w:cantSplit/>
              <w:tblHeader/>
            </w:trPr>
            <w:tc>
              <w:tcPr>
                <w:tcW w:w="0" w:type="auto"/>
                <w:tcBorders>
                  <w:bottom w:val="single" w:sz="4" w:space="0" w:color="auto"/>
                </w:tcBorders>
                <w:shd w:val="clear" w:color="auto" w:fill="F3F3F3"/>
                <w:hideMark/>
              </w:tcPr>
              <w:p w14:paraId="49B9DD8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7A7437D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Calificación de instalación que verifica que los componentes requeridos esten desplegados y disponibles.</w:t>
                </w:r>
              </w:p>
            </w:tc>
          </w:tr>
          <w:tr w:rsidR="00E738EC" w:rsidRPr="00E738EC" w14:paraId="7DBC5689" w14:textId="77777777" w:rsidTr="00E738EC">
            <w:trPr>
              <w:divId w:val="1795253448"/>
              <w:cantSplit/>
              <w:tblHeader/>
            </w:trPr>
            <w:tc>
              <w:tcPr>
                <w:tcW w:w="0" w:type="auto"/>
                <w:tcBorders>
                  <w:bottom w:val="single" w:sz="4" w:space="0" w:color="auto"/>
                </w:tcBorders>
                <w:shd w:val="clear" w:color="auto" w:fill="FFFFFF"/>
                <w:hideMark/>
              </w:tcPr>
              <w:p w14:paraId="0665FD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w:t>
                </w:r>
              </w:p>
            </w:tc>
            <w:tc>
              <w:tcPr>
                <w:tcW w:w="0" w:type="auto"/>
                <w:tcBorders>
                  <w:bottom w:val="single" w:sz="4" w:space="0" w:color="auto"/>
                </w:tcBorders>
                <w:shd w:val="clear" w:color="auto" w:fill="FFFFFF"/>
                <w:hideMark/>
              </w:tcPr>
              <w:p w14:paraId="11A839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Calificación de operación que valida el funcionamiento esperado bajo condiciones normales y de error.</w:t>
                </w:r>
              </w:p>
            </w:tc>
          </w:tr>
          <w:tr w:rsidR="00E738EC" w:rsidRPr="00E738EC" w14:paraId="0F25FFD3" w14:textId="77777777" w:rsidTr="00E738EC">
            <w:trPr>
              <w:divId w:val="1795253448"/>
              <w:cantSplit/>
              <w:tblHeader/>
            </w:trPr>
            <w:tc>
              <w:tcPr>
                <w:tcW w:w="0" w:type="auto"/>
                <w:tcBorders>
                  <w:bottom w:val="single" w:sz="4" w:space="0" w:color="auto"/>
                </w:tcBorders>
                <w:shd w:val="clear" w:color="auto" w:fill="F3F3F3"/>
                <w:hideMark/>
              </w:tcPr>
              <w:p w14:paraId="3D50B3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w:t>
                </w:r>
              </w:p>
            </w:tc>
            <w:tc>
              <w:tcPr>
                <w:tcW w:w="0" w:type="auto"/>
                <w:tcBorders>
                  <w:bottom w:val="single" w:sz="4" w:space="0" w:color="auto"/>
                </w:tcBorders>
                <w:shd w:val="clear" w:color="auto" w:fill="F3F3F3"/>
                <w:hideMark/>
              </w:tcPr>
              <w:p w14:paraId="5BF633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Calificación de desempeño que verifica consistencia del sistema en su contexto de uso real.</w:t>
                </w:r>
              </w:p>
            </w:tc>
          </w:tr>
          <w:tr w:rsidR="00E738EC" w:rsidRPr="00E738EC" w14:paraId="3E807F02" w14:textId="77777777" w:rsidTr="00E738EC">
            <w:trPr>
              <w:divId w:val="1795253448"/>
              <w:cantSplit/>
              <w:tblHeader/>
            </w:trPr>
            <w:tc>
              <w:tcPr>
                <w:tcW w:w="0" w:type="auto"/>
                <w:shd w:val="clear" w:color="auto" w:fill="FFFFFF"/>
                <w:hideMark/>
              </w:tcPr>
              <w:p w14:paraId="3FD3FE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RTM</w:t>
                </w:r>
              </w:p>
            </w:tc>
            <w:tc>
              <w:tcPr>
                <w:tcW w:w="0" w:type="auto"/>
                <w:shd w:val="clear" w:color="auto" w:fill="FFFFFF"/>
                <w:hideMark/>
              </w:tcPr>
              <w:p w14:paraId="42D9F4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Matriz de trazabilidad entre requerimientos, especificaciones, diseño y pruebas.</w:t>
                </w:r>
              </w:p>
            </w:tc>
          </w:tr>
        </w:tbl>
        <w:p w14:paraId="629546CB"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6" w:name="_Toc229603360"/>
          <w:r w:rsidRPr="00E738EC">
            <w:rPr>
              <w:rFonts w:ascii="Aptos" w:eastAsia="Times New Roman" w:hAnsi="Aptos"/>
              <w:b/>
              <w:color w:val="325483"/>
              <w:sz w:val="26"/>
            </w:rPr>
            <w:t>Matriz de trazabilidad resumida</w:t>
          </w:r>
          <w:bookmarkEnd w:id="16"/>
        </w:p>
        <w:tbl>
          <w:tblPr>
            <w:tblStyle w:val="Tablaconcuadrcula"/>
            <w:tblW w:w="0" w:type="auto"/>
            <w:tblLook w:val="04A0" w:firstRow="1" w:lastRow="0" w:firstColumn="1" w:lastColumn="0" w:noHBand="0" w:noVBand="1"/>
          </w:tblPr>
          <w:tblGrid>
            <w:gridCol w:w="1838"/>
            <w:gridCol w:w="6319"/>
          </w:tblGrid>
          <w:tr w:rsidR="00E738EC" w:rsidRPr="00E738EC" w14:paraId="590C5BEE" w14:textId="77777777" w:rsidTr="00E738EC">
            <w:trPr>
              <w:divId w:val="1795253448"/>
              <w:cantSplit/>
              <w:tblHeader/>
            </w:trPr>
            <w:tc>
              <w:tcPr>
                <w:tcW w:w="0" w:type="auto"/>
                <w:tcBorders>
                  <w:bottom w:val="single" w:sz="4" w:space="0" w:color="auto"/>
                </w:tcBorders>
                <w:shd w:val="clear" w:color="auto" w:fill="325483"/>
                <w:hideMark/>
              </w:tcPr>
              <w:p w14:paraId="13C9B62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Capa documental</w:t>
                </w:r>
              </w:p>
            </w:tc>
            <w:tc>
              <w:tcPr>
                <w:tcW w:w="0" w:type="auto"/>
                <w:tcBorders>
                  <w:bottom w:val="single" w:sz="4" w:space="0" w:color="auto"/>
                </w:tcBorders>
                <w:shd w:val="clear" w:color="auto" w:fill="325483"/>
                <w:hideMark/>
              </w:tcPr>
              <w:p w14:paraId="3C5D0EC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Proposito dentro de la validación</w:t>
                </w:r>
              </w:p>
            </w:tc>
          </w:tr>
          <w:tr w:rsidR="00E738EC" w:rsidRPr="00E738EC" w14:paraId="128241B2" w14:textId="77777777" w:rsidTr="00E738EC">
            <w:trPr>
              <w:divId w:val="1795253448"/>
              <w:cantSplit/>
              <w:tblHeader/>
            </w:trPr>
            <w:tc>
              <w:tcPr>
                <w:tcW w:w="0" w:type="auto"/>
                <w:tcBorders>
                  <w:bottom w:val="single" w:sz="4" w:space="0" w:color="auto"/>
                </w:tcBorders>
                <w:shd w:val="clear" w:color="auto" w:fill="F3F3F3"/>
                <w:hideMark/>
              </w:tcPr>
              <w:p w14:paraId="4A2F94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URS</w:t>
                </w:r>
              </w:p>
            </w:tc>
            <w:tc>
              <w:tcPr>
                <w:tcW w:w="0" w:type="auto"/>
                <w:tcBorders>
                  <w:bottom w:val="single" w:sz="4" w:space="0" w:color="auto"/>
                </w:tcBorders>
                <w:shd w:val="clear" w:color="auto" w:fill="F3F3F3"/>
                <w:hideMark/>
              </w:tcPr>
              <w:p w14:paraId="1E5DE0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Define requerimientos de usuario y expectativas operativas del área</w:t>
                </w:r>
              </w:p>
            </w:tc>
          </w:tr>
          <w:tr w:rsidR="00E738EC" w:rsidRPr="00E738EC" w14:paraId="64E7CAE2" w14:textId="77777777" w:rsidTr="00E738EC">
            <w:trPr>
              <w:divId w:val="1795253448"/>
              <w:cantSplit/>
              <w:tblHeader/>
            </w:trPr>
            <w:tc>
              <w:tcPr>
                <w:tcW w:w="0" w:type="auto"/>
                <w:tcBorders>
                  <w:bottom w:val="single" w:sz="4" w:space="0" w:color="auto"/>
                </w:tcBorders>
                <w:shd w:val="clear" w:color="auto" w:fill="FFFFFF"/>
                <w:hideMark/>
              </w:tcPr>
              <w:p w14:paraId="2A1EF7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FRS</w:t>
                </w:r>
              </w:p>
            </w:tc>
            <w:tc>
              <w:tcPr>
                <w:tcW w:w="0" w:type="auto"/>
                <w:tcBorders>
                  <w:bottom w:val="single" w:sz="4" w:space="0" w:color="auto"/>
                </w:tcBorders>
                <w:shd w:val="clear" w:color="auto" w:fill="FFFFFF"/>
                <w:hideMark/>
              </w:tcPr>
              <w:p w14:paraId="00FC2A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Describe comportamiento funcional verificable y reglas de negocio observadas</w:t>
                </w:r>
              </w:p>
            </w:tc>
          </w:tr>
          <w:tr w:rsidR="00E738EC" w:rsidRPr="00E738EC" w14:paraId="322DA308" w14:textId="77777777" w:rsidTr="00E738EC">
            <w:trPr>
              <w:divId w:val="1795253448"/>
              <w:cantSplit/>
              <w:tblHeader/>
            </w:trPr>
            <w:tc>
              <w:tcPr>
                <w:tcW w:w="0" w:type="auto"/>
                <w:tcBorders>
                  <w:bottom w:val="single" w:sz="4" w:space="0" w:color="auto"/>
                </w:tcBorders>
                <w:shd w:val="clear" w:color="auto" w:fill="F3F3F3"/>
                <w:hideMark/>
              </w:tcPr>
              <w:p w14:paraId="2B5F3D1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DDS</w:t>
                </w:r>
              </w:p>
            </w:tc>
            <w:tc>
              <w:tcPr>
                <w:tcW w:w="0" w:type="auto"/>
                <w:tcBorders>
                  <w:bottom w:val="single" w:sz="4" w:space="0" w:color="auto"/>
                </w:tcBorders>
                <w:shd w:val="clear" w:color="auto" w:fill="F3F3F3"/>
                <w:hideMark/>
              </w:tcPr>
              <w:p w14:paraId="7FB7330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Documenta arquitectura, dependencias tecnicas y diseño del dominio</w:t>
                </w:r>
              </w:p>
            </w:tc>
          </w:tr>
          <w:tr w:rsidR="00E738EC" w:rsidRPr="00E738EC" w14:paraId="3601A996" w14:textId="77777777" w:rsidTr="00E738EC">
            <w:trPr>
              <w:divId w:val="1795253448"/>
              <w:cantSplit/>
              <w:tblHeader/>
            </w:trPr>
            <w:tc>
              <w:tcPr>
                <w:tcW w:w="0" w:type="auto"/>
                <w:tcBorders>
                  <w:bottom w:val="single" w:sz="4" w:space="0" w:color="auto"/>
                </w:tcBorders>
                <w:shd w:val="clear" w:color="auto" w:fill="FFFFFF"/>
                <w:hideMark/>
              </w:tcPr>
              <w:p w14:paraId="1BD43D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DD</w:t>
                </w:r>
              </w:p>
            </w:tc>
            <w:tc>
              <w:tcPr>
                <w:tcW w:w="0" w:type="auto"/>
                <w:tcBorders>
                  <w:bottom w:val="single" w:sz="4" w:space="0" w:color="auto"/>
                </w:tcBorders>
                <w:shd w:val="clear" w:color="auto" w:fill="FFFFFF"/>
                <w:hideMark/>
              </w:tcPr>
              <w:p w14:paraId="3851D2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Relaciona las entidades y estructuras de datos utilizadas por el área</w:t>
                </w:r>
              </w:p>
            </w:tc>
          </w:tr>
          <w:tr w:rsidR="00E738EC" w:rsidRPr="00E738EC" w14:paraId="6D7C0863" w14:textId="77777777" w:rsidTr="00E738EC">
            <w:trPr>
              <w:divId w:val="1795253448"/>
              <w:cantSplit/>
              <w:tblHeader/>
            </w:trPr>
            <w:tc>
              <w:tcPr>
                <w:tcW w:w="0" w:type="auto"/>
                <w:tcBorders>
                  <w:bottom w:val="single" w:sz="4" w:space="0" w:color="auto"/>
                </w:tcBorders>
                <w:shd w:val="clear" w:color="auto" w:fill="F3F3F3"/>
                <w:hideMark/>
              </w:tcPr>
              <w:p w14:paraId="78D3B61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6CFE291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 instalación, despliegue y disponibilidad de componentes</w:t>
                </w:r>
              </w:p>
            </w:tc>
          </w:tr>
          <w:tr w:rsidR="00E738EC" w:rsidRPr="00E738EC" w14:paraId="0AA751B0" w14:textId="77777777" w:rsidTr="00E738EC">
            <w:trPr>
              <w:divId w:val="1795253448"/>
              <w:cantSplit/>
              <w:tblHeader/>
            </w:trPr>
            <w:tc>
              <w:tcPr>
                <w:tcW w:w="0" w:type="auto"/>
                <w:tcBorders>
                  <w:bottom w:val="single" w:sz="4" w:space="0" w:color="auto"/>
                </w:tcBorders>
                <w:shd w:val="clear" w:color="auto" w:fill="FFFFFF"/>
                <w:hideMark/>
              </w:tcPr>
              <w:p w14:paraId="4A5AA97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w:t>
                </w:r>
              </w:p>
            </w:tc>
            <w:tc>
              <w:tcPr>
                <w:tcW w:w="0" w:type="auto"/>
                <w:tcBorders>
                  <w:bottom w:val="single" w:sz="4" w:space="0" w:color="auto"/>
                </w:tcBorders>
                <w:shd w:val="clear" w:color="auto" w:fill="FFFFFF"/>
                <w:hideMark/>
              </w:tcPr>
              <w:p w14:paraId="1324ED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Valida operación funcional bajo condiciones normales y de error</w:t>
                </w:r>
              </w:p>
            </w:tc>
          </w:tr>
          <w:tr w:rsidR="00E738EC" w:rsidRPr="00E738EC" w14:paraId="7BA04C00" w14:textId="77777777" w:rsidTr="00E738EC">
            <w:trPr>
              <w:divId w:val="1795253448"/>
              <w:cantSplit/>
              <w:tblHeader/>
            </w:trPr>
            <w:tc>
              <w:tcPr>
                <w:tcW w:w="0" w:type="auto"/>
                <w:tcBorders>
                  <w:bottom w:val="single" w:sz="4" w:space="0" w:color="auto"/>
                </w:tcBorders>
                <w:shd w:val="clear" w:color="auto" w:fill="F3F3F3"/>
                <w:hideMark/>
              </w:tcPr>
              <w:p w14:paraId="4FF57C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w:t>
                </w:r>
              </w:p>
            </w:tc>
            <w:tc>
              <w:tcPr>
                <w:tcW w:w="0" w:type="auto"/>
                <w:tcBorders>
                  <w:bottom w:val="single" w:sz="4" w:space="0" w:color="auto"/>
                </w:tcBorders>
                <w:shd w:val="clear" w:color="auto" w:fill="F3F3F3"/>
                <w:hideMark/>
              </w:tcPr>
              <w:p w14:paraId="17B0FB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Evalua estabilidad y consistencia del área en uso representativo</w:t>
                </w:r>
              </w:p>
            </w:tc>
          </w:tr>
          <w:tr w:rsidR="00E738EC" w:rsidRPr="00E738EC" w14:paraId="1A7151EF" w14:textId="77777777" w:rsidTr="00E738EC">
            <w:trPr>
              <w:divId w:val="1795253448"/>
              <w:cantSplit/>
              <w:tblHeader/>
            </w:trPr>
            <w:tc>
              <w:tcPr>
                <w:tcW w:w="0" w:type="auto"/>
                <w:tcBorders>
                  <w:bottom w:val="single" w:sz="4" w:space="0" w:color="auto"/>
                </w:tcBorders>
                <w:shd w:val="clear" w:color="auto" w:fill="FFFFFF"/>
                <w:hideMark/>
              </w:tcPr>
              <w:p w14:paraId="4F90A2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Hallazgos</w:t>
                </w:r>
              </w:p>
            </w:tc>
            <w:tc>
              <w:tcPr>
                <w:tcW w:w="0" w:type="auto"/>
                <w:tcBorders>
                  <w:bottom w:val="single" w:sz="4" w:space="0" w:color="auto"/>
                </w:tcBorders>
                <w:shd w:val="clear" w:color="auto" w:fill="FFFFFF"/>
                <w:hideMark/>
              </w:tcPr>
              <w:p w14:paraId="7ABF5D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Registra no conformidades, correcciones y riesgos residuales</w:t>
                </w:r>
              </w:p>
            </w:tc>
          </w:tr>
          <w:tr w:rsidR="00E738EC" w:rsidRPr="00E738EC" w14:paraId="1CDA0087" w14:textId="77777777" w:rsidTr="00E738EC">
            <w:trPr>
              <w:divId w:val="1795253448"/>
              <w:cantSplit/>
              <w:tblHeader/>
            </w:trPr>
            <w:tc>
              <w:tcPr>
                <w:tcW w:w="0" w:type="auto"/>
                <w:shd w:val="clear" w:color="auto" w:fill="F3F3F3"/>
                <w:hideMark/>
              </w:tcPr>
              <w:p w14:paraId="0860FE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Evidencias</w:t>
                </w:r>
              </w:p>
            </w:tc>
            <w:tc>
              <w:tcPr>
                <w:tcW w:w="0" w:type="auto"/>
                <w:shd w:val="clear" w:color="auto" w:fill="F3F3F3"/>
                <w:hideMark/>
              </w:tcPr>
              <w:p w14:paraId="0C04526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Consolida soporte objetivo de ejecución, desviaciones y cierre</w:t>
                </w:r>
              </w:p>
            </w:tc>
          </w:tr>
        </w:tbl>
        <w:p w14:paraId="7252FCFA"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17" w:name="_Toc229603361"/>
          <w:r w:rsidRPr="00E738EC">
            <w:rPr>
              <w:rFonts w:ascii="Aptos" w:eastAsia="Times New Roman" w:hAnsi="Aptos"/>
              <w:b/>
              <w:color w:val="325483"/>
              <w:sz w:val="32"/>
            </w:rPr>
            <w:lastRenderedPageBreak/>
            <w:t>URS - AREA 01 GOBIERNO, SEGURIDAD, CUMPLIMIENTO Y GESTION DOCUMENTAL</w:t>
          </w:r>
          <w:bookmarkEnd w:id="17"/>
        </w:p>
        <w:p w14:paraId="74BFFD0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presente sección establece los requerimientos de usuario del área evaluada, describiendo las necesidades funcionales, los actores que interactuan con el sistema y las condiciones de operación esperadas desde la perspectiva del negocio y de los usuarios autorizados.</w:t>
          </w:r>
        </w:p>
        <w:p w14:paraId="045AD947"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 w:name="_Toc229603362"/>
          <w:r w:rsidRPr="00E738EC">
            <w:rPr>
              <w:rFonts w:ascii="Aptos" w:eastAsia="Times New Roman" w:hAnsi="Aptos"/>
              <w:b/>
              <w:color w:val="325483"/>
              <w:sz w:val="26"/>
            </w:rPr>
            <w:t>1. Introducción</w:t>
          </w:r>
          <w:bookmarkEnd w:id="18"/>
        </w:p>
        <w:p w14:paraId="2C4E234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presente documento define los requerimientos de usuario del Área 01 del sistema SPI, correspondiente a Gobierno, Seguridad, Cumplimiento y Gestión Documental. Su finalidad es establecer, desde la perspectiva del negocio y de los actores que usan el sistema, que capacidades deben existir, por que son necesarias, como deben manifestarse en la operación diaria y cuando deben activarse dentro del ciclo real del sistema.</w:t>
          </w:r>
        </w:p>
        <w:p w14:paraId="4CAC344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área integra funciones de identidad, control de acceso, monitoreo de seguridad, auditoria, preparacion de evidencia, gestión documental, notificaciones operativas, dashboards del dominio y firma avanzada. La necesidad de estas capacidades se justifica por la obligacion de mantener trazabilidad de acciones, integridad documental, control de sesiones, evidencia sobre accesos sensibles y tratamiento responsable de la informacion. Estas exigencias son consistentes con la Ley Orgánica de Protección de Datos Personales, su reglamento general y con criterios de control de acceso, registro de eventos y seguridad de la informacion alineados con ISO/IEC 27001:2022.</w:t>
          </w:r>
        </w:p>
        <w:p w14:paraId="055D9D2D"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9" w:name="_Toc229603363"/>
          <w:r w:rsidRPr="00E738EC">
            <w:rPr>
              <w:rFonts w:ascii="Aptos" w:eastAsia="Times New Roman" w:hAnsi="Aptos"/>
              <w:b/>
              <w:color w:val="325483"/>
              <w:sz w:val="26"/>
            </w:rPr>
            <w:t>2. Objetivo</w:t>
          </w:r>
          <w:bookmarkEnd w:id="19"/>
        </w:p>
        <w:p w14:paraId="7363689D"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los requerimientos de usuario de alto nivel para los módulos auth, security, auditoria, audit-prep, approvals, management, signature, documents, files, notifications, dashboard y gmail, estableciendo su justificacion funcional, su forma esperada de operación y el momento o contexto en que deben intervenir.</w:t>
          </w:r>
        </w:p>
        <w:p w14:paraId="47B141C0"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0" w:name="_Toc229603364"/>
          <w:r w:rsidRPr="00E738EC">
            <w:rPr>
              <w:rFonts w:ascii="Aptos" w:eastAsia="Times New Roman" w:hAnsi="Aptos"/>
              <w:b/>
              <w:color w:val="325483"/>
              <w:sz w:val="26"/>
            </w:rPr>
            <w:t>3. Alcance</w:t>
          </w:r>
          <w:bookmarkEnd w:id="20"/>
        </w:p>
        <w:p w14:paraId="7634402F"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Incluye backend Express y middlewares transversales del área, frontend React consumidor de seguridad, auditoria, firma y soporte documental, persistencia PostgreSQL asociada a identidad, auditoria, solicitudes, documentos y notificaciones, integraciones Google OAuth, Drive, Docs y Gmail, y validación documental y operativa de IQ, OQ y PQ para el área.</w:t>
          </w:r>
        </w:p>
        <w:p w14:paraId="4D8F385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Excluye flujos de negocio propios de otras areas, automatizaciones de continuidad operativa e infraestructura y mecanismos de respaldo de base de datos.</w:t>
          </w:r>
        </w:p>
        <w:p w14:paraId="0A70755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1" w:name="_Toc229603365"/>
          <w:r w:rsidRPr="00E738EC">
            <w:rPr>
              <w:rFonts w:ascii="Aptos" w:eastAsia="Times New Roman" w:hAnsi="Aptos"/>
              <w:b/>
              <w:color w:val="325483"/>
              <w:sz w:val="26"/>
            </w:rPr>
            <w:t>4. Actores</w:t>
          </w:r>
          <w:bookmarkEnd w:id="21"/>
        </w:p>
        <w:p w14:paraId="17522C07"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Colaborador autenticado</w:t>
          </w:r>
        </w:p>
        <w:p w14:paraId="466FBC78"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Usuario nuevo pendiente de aceptacion LOPDP interna</w:t>
          </w:r>
        </w:p>
        <w:p w14:paraId="479E1CB6"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Equipo TI</w:t>
          </w:r>
        </w:p>
        <w:p w14:paraId="17C05925"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Jefe TI o administrador TI</w:t>
          </w:r>
        </w:p>
        <w:p w14:paraId="4928B0EA"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Gerencia o Gerencia General</w:t>
          </w:r>
        </w:p>
        <w:p w14:paraId="3917DDFF"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Jefe técnico o jefe de servicio técnico</w:t>
          </w:r>
        </w:p>
        <w:p w14:paraId="63AC4312"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Firmante documental</w:t>
          </w:r>
        </w:p>
        <w:p w14:paraId="6295F5A9"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Revisor de seguridad</w:t>
          </w:r>
        </w:p>
        <w:p w14:paraId="2DFE325B"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Auditor externo temporal</w:t>
          </w:r>
        </w:p>
        <w:p w14:paraId="0BDE9E5C" w14:textId="77777777" w:rsidR="00E738EC" w:rsidRPr="00E738EC" w:rsidRDefault="00E738EC" w:rsidP="00E738EC">
          <w:pPr>
            <w:numPr>
              <w:ilvl w:val="0"/>
              <w:numId w:val="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Usuario habilitado para correo con Gmail</w:t>
          </w:r>
        </w:p>
        <w:p w14:paraId="766DE5F7"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2" w:name="_Toc229603366"/>
          <w:r w:rsidRPr="00E738EC">
            <w:rPr>
              <w:rFonts w:ascii="Aptos" w:eastAsia="Times New Roman" w:hAnsi="Aptos"/>
              <w:b/>
              <w:color w:val="325483"/>
              <w:sz w:val="26"/>
            </w:rPr>
            <w:t>5. Justificacion general del área</w:t>
          </w:r>
          <w:bookmarkEnd w:id="22"/>
        </w:p>
        <w:p w14:paraId="711C3DEC"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 xml:space="preserve">El Área 01 existe para sostener las capacidades transversales sin las cuales SPI no puede operar con gobierno técnico verificable. El sistema necesita saber quien accede, bajo que rol, desde que sesión y con que evidencia; necesita registrar eventos auditables, aislar eventos de seguridad, preparar documentación para auditorias, notificar hechos operativos, custodiar adjuntos y documentos generados, formalizar firmas avanzadas y permitir </w:t>
          </w:r>
          <w:r w:rsidRPr="00E738EC">
            <w:rPr>
              <w:rFonts w:ascii="Aptos" w:hAnsi="Aptos"/>
              <w:color w:val="1F2937"/>
            </w:rPr>
            <w:lastRenderedPageBreak/>
            <w:t>verificacion posterior de documentos. El área tambien necesita exponer visibilidad ejecutiva de partes concretas del dominio y permitir, cuando el proceso lo exige, el envio de correo desde la cuenta autorizada del usuario.</w:t>
          </w:r>
        </w:p>
        <w:p w14:paraId="6380770D"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3" w:name="_Toc229603367"/>
          <w:r w:rsidRPr="00E738EC">
            <w:rPr>
              <w:rFonts w:ascii="Aptos" w:eastAsia="Times New Roman" w:hAnsi="Aptos"/>
              <w:b/>
              <w:color w:val="325483"/>
              <w:sz w:val="26"/>
            </w:rPr>
            <w:t>6. Justificacion por módulo</w:t>
          </w:r>
          <w:bookmarkEnd w:id="23"/>
        </w:p>
        <w:tbl>
          <w:tblPr>
            <w:tblStyle w:val="Tablaconcuadrcula"/>
            <w:tblW w:w="0" w:type="auto"/>
            <w:tblLook w:val="04A0" w:firstRow="1" w:lastRow="0" w:firstColumn="1" w:lastColumn="0" w:noHBand="0" w:noVBand="1"/>
          </w:tblPr>
          <w:tblGrid>
            <w:gridCol w:w="1247"/>
            <w:gridCol w:w="2650"/>
            <w:gridCol w:w="3020"/>
            <w:gridCol w:w="2711"/>
          </w:tblGrid>
          <w:tr w:rsidR="00E738EC" w:rsidRPr="00E738EC" w14:paraId="17829066" w14:textId="77777777" w:rsidTr="00E738EC">
            <w:trPr>
              <w:divId w:val="1795253448"/>
              <w:cantSplit/>
              <w:tblHeader/>
            </w:trPr>
            <w:tc>
              <w:tcPr>
                <w:tcW w:w="0" w:type="auto"/>
                <w:tcBorders>
                  <w:bottom w:val="single" w:sz="4" w:space="0" w:color="auto"/>
                </w:tcBorders>
                <w:shd w:val="clear" w:color="auto" w:fill="325483"/>
                <w:hideMark/>
              </w:tcPr>
              <w:p w14:paraId="5264125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6420DE5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Por que existe</w:t>
                </w:r>
              </w:p>
            </w:tc>
            <w:tc>
              <w:tcPr>
                <w:tcW w:w="0" w:type="auto"/>
                <w:tcBorders>
                  <w:bottom w:val="single" w:sz="4" w:space="0" w:color="auto"/>
                </w:tcBorders>
                <w:shd w:val="clear" w:color="auto" w:fill="325483"/>
                <w:hideMark/>
              </w:tcPr>
              <w:p w14:paraId="5BFF5D3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Como opera a alto nivel</w:t>
                </w:r>
              </w:p>
            </w:tc>
            <w:tc>
              <w:tcPr>
                <w:tcW w:w="0" w:type="auto"/>
                <w:tcBorders>
                  <w:bottom w:val="single" w:sz="4" w:space="0" w:color="auto"/>
                </w:tcBorders>
                <w:shd w:val="clear" w:color="auto" w:fill="325483"/>
                <w:hideMark/>
              </w:tcPr>
              <w:p w14:paraId="6EA6FE9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Cuando aplica</w:t>
                </w:r>
              </w:p>
            </w:tc>
          </w:tr>
          <w:tr w:rsidR="00E738EC" w:rsidRPr="00E738EC" w14:paraId="0EE761D2" w14:textId="77777777" w:rsidTr="00E738EC">
            <w:trPr>
              <w:divId w:val="1795253448"/>
              <w:cantSplit/>
              <w:tblHeader/>
            </w:trPr>
            <w:tc>
              <w:tcPr>
                <w:tcW w:w="0" w:type="auto"/>
                <w:tcBorders>
                  <w:bottom w:val="single" w:sz="4" w:space="0" w:color="auto"/>
                </w:tcBorders>
                <w:shd w:val="clear" w:color="auto" w:fill="F3F3F3"/>
                <w:hideMark/>
              </w:tcPr>
              <w:p w14:paraId="06EA57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673BBB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autenticar usuarios y controlar sesiones.</w:t>
                </w:r>
              </w:p>
            </w:tc>
            <w:tc>
              <w:tcPr>
                <w:tcW w:w="0" w:type="auto"/>
                <w:tcBorders>
                  <w:bottom w:val="single" w:sz="4" w:space="0" w:color="auto"/>
                </w:tcBorders>
                <w:shd w:val="clear" w:color="auto" w:fill="F3F3F3"/>
                <w:hideMark/>
              </w:tcPr>
              <w:p w14:paraId="7991EB0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OAuth, JWT, refresh, logout y perfil.</w:t>
                </w:r>
              </w:p>
            </w:tc>
            <w:tc>
              <w:tcPr>
                <w:tcW w:w="0" w:type="auto"/>
                <w:tcBorders>
                  <w:bottom w:val="single" w:sz="4" w:space="0" w:color="auto"/>
                </w:tcBorders>
                <w:shd w:val="clear" w:color="auto" w:fill="F3F3F3"/>
                <w:hideMark/>
              </w:tcPr>
              <w:p w14:paraId="6DF299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 iniciar, mantener o cerrar sesión.</w:t>
                </w:r>
              </w:p>
            </w:tc>
          </w:tr>
          <w:tr w:rsidR="00E738EC" w:rsidRPr="00E738EC" w14:paraId="74F39295" w14:textId="77777777" w:rsidTr="00E738EC">
            <w:trPr>
              <w:divId w:val="1795253448"/>
              <w:cantSplit/>
              <w:tblHeader/>
            </w:trPr>
            <w:tc>
              <w:tcPr>
                <w:tcW w:w="0" w:type="auto"/>
                <w:tcBorders>
                  <w:bottom w:val="single" w:sz="4" w:space="0" w:color="auto"/>
                </w:tcBorders>
                <w:shd w:val="clear" w:color="auto" w:fill="FFFFFF"/>
                <w:hideMark/>
              </w:tcPr>
              <w:p w14:paraId="5DA068C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6DDFF8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detectar y revisar eventos de acceso sensibles.</w:t>
                </w:r>
              </w:p>
            </w:tc>
            <w:tc>
              <w:tcPr>
                <w:tcW w:w="0" w:type="auto"/>
                <w:tcBorders>
                  <w:bottom w:val="single" w:sz="4" w:space="0" w:color="auto"/>
                </w:tcBorders>
                <w:shd w:val="clear" w:color="auto" w:fill="FFFFFF"/>
                <w:hideMark/>
              </w:tcPr>
              <w:p w14:paraId="445B82C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auditoria, correlaciona notificaciones y permite revision TI.</w:t>
                </w:r>
              </w:p>
            </w:tc>
            <w:tc>
              <w:tcPr>
                <w:tcW w:w="0" w:type="auto"/>
                <w:tcBorders>
                  <w:bottom w:val="single" w:sz="4" w:space="0" w:color="auto"/>
                </w:tcBorders>
                <w:shd w:val="clear" w:color="auto" w:fill="FFFFFF"/>
                <w:hideMark/>
              </w:tcPr>
              <w:p w14:paraId="05B467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TI necesita revisar actividad de riesgo.</w:t>
                </w:r>
              </w:p>
            </w:tc>
          </w:tr>
          <w:tr w:rsidR="00E738EC" w:rsidRPr="00E738EC" w14:paraId="5972ECBC" w14:textId="77777777" w:rsidTr="00E738EC">
            <w:trPr>
              <w:divId w:val="1795253448"/>
              <w:cantSplit/>
              <w:tblHeader/>
            </w:trPr>
            <w:tc>
              <w:tcPr>
                <w:tcW w:w="0" w:type="auto"/>
                <w:tcBorders>
                  <w:bottom w:val="single" w:sz="4" w:space="0" w:color="auto"/>
                </w:tcBorders>
                <w:shd w:val="clear" w:color="auto" w:fill="F3F3F3"/>
                <w:hideMark/>
              </w:tcPr>
              <w:p w14:paraId="3F4B4C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46BCD3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sostener trazabilidad institucional.</w:t>
                </w:r>
              </w:p>
            </w:tc>
            <w:tc>
              <w:tcPr>
                <w:tcW w:w="0" w:type="auto"/>
                <w:tcBorders>
                  <w:bottom w:val="single" w:sz="4" w:space="0" w:color="auto"/>
                </w:tcBorders>
                <w:shd w:val="clear" w:color="auto" w:fill="F3F3F3"/>
                <w:hideMark/>
              </w:tcPr>
              <w:p w14:paraId="5510F8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Lista, filtra, detalla y exporta bitacora transversal.</w:t>
                </w:r>
              </w:p>
            </w:tc>
            <w:tc>
              <w:tcPr>
                <w:tcW w:w="0" w:type="auto"/>
                <w:tcBorders>
                  <w:bottom w:val="single" w:sz="4" w:space="0" w:color="auto"/>
                </w:tcBorders>
                <w:shd w:val="clear" w:color="auto" w:fill="F3F3F3"/>
                <w:hideMark/>
              </w:tcPr>
              <w:p w14:paraId="0722B4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se requiere investigacion o evidencia.</w:t>
                </w:r>
              </w:p>
            </w:tc>
          </w:tr>
          <w:tr w:rsidR="00E738EC" w:rsidRPr="00E738EC" w14:paraId="0AA20FE2" w14:textId="77777777" w:rsidTr="00E738EC">
            <w:trPr>
              <w:divId w:val="1795253448"/>
              <w:cantSplit/>
              <w:tblHeader/>
            </w:trPr>
            <w:tc>
              <w:tcPr>
                <w:tcW w:w="0" w:type="auto"/>
                <w:tcBorders>
                  <w:bottom w:val="single" w:sz="4" w:space="0" w:color="auto"/>
                </w:tcBorders>
                <w:shd w:val="clear" w:color="auto" w:fill="FFFFFF"/>
                <w:hideMark/>
              </w:tcPr>
              <w:p w14:paraId="28F0D3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FFFFF"/>
                <w:hideMark/>
              </w:tcPr>
              <w:p w14:paraId="39EF6C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preparar auditoria de forma controlada.</w:t>
                </w:r>
              </w:p>
            </w:tc>
            <w:tc>
              <w:tcPr>
                <w:tcW w:w="0" w:type="auto"/>
                <w:tcBorders>
                  <w:bottom w:val="single" w:sz="4" w:space="0" w:color="auto"/>
                </w:tcBorders>
                <w:shd w:val="clear" w:color="auto" w:fill="FFFFFF"/>
                <w:hideMark/>
              </w:tcPr>
              <w:p w14:paraId="311DC7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Administra ventana, secciones, documentos y accesos externos.</w:t>
                </w:r>
              </w:p>
            </w:tc>
            <w:tc>
              <w:tcPr>
                <w:tcW w:w="0" w:type="auto"/>
                <w:tcBorders>
                  <w:bottom w:val="single" w:sz="4" w:space="0" w:color="auto"/>
                </w:tcBorders>
                <w:shd w:val="clear" w:color="auto" w:fill="FFFFFF"/>
                <w:hideMark/>
              </w:tcPr>
              <w:p w14:paraId="5E8E0D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Antes y durante auditorias formales.</w:t>
                </w:r>
              </w:p>
            </w:tc>
          </w:tr>
          <w:tr w:rsidR="00E738EC" w:rsidRPr="00E738EC" w14:paraId="5AE4360F" w14:textId="77777777" w:rsidTr="00E738EC">
            <w:trPr>
              <w:divId w:val="1795253448"/>
              <w:cantSplit/>
              <w:tblHeader/>
            </w:trPr>
            <w:tc>
              <w:tcPr>
                <w:tcW w:w="0" w:type="auto"/>
                <w:tcBorders>
                  <w:bottom w:val="single" w:sz="4" w:space="0" w:color="auto"/>
                </w:tcBorders>
                <w:shd w:val="clear" w:color="auto" w:fill="F3F3F3"/>
                <w:hideMark/>
              </w:tcPr>
              <w:p w14:paraId="064805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3F3F3"/>
                <w:hideMark/>
              </w:tcPr>
              <w:p w14:paraId="140F91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resolver decisiones del flujo técnico soportado.</w:t>
                </w:r>
              </w:p>
            </w:tc>
            <w:tc>
              <w:tcPr>
                <w:tcW w:w="0" w:type="auto"/>
                <w:tcBorders>
                  <w:bottom w:val="single" w:sz="4" w:space="0" w:color="auto"/>
                </w:tcBorders>
                <w:shd w:val="clear" w:color="auto" w:fill="F3F3F3"/>
                <w:hideMark/>
              </w:tcPr>
              <w:p w14:paraId="344D9D7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Presenta pendientes y registra aprobaciones o rechazos.</w:t>
                </w:r>
              </w:p>
            </w:tc>
            <w:tc>
              <w:tcPr>
                <w:tcW w:w="0" w:type="auto"/>
                <w:tcBorders>
                  <w:bottom w:val="single" w:sz="4" w:space="0" w:color="auto"/>
                </w:tcBorders>
                <w:shd w:val="clear" w:color="auto" w:fill="F3F3F3"/>
                <w:hideMark/>
              </w:tcPr>
              <w:p w14:paraId="209DA58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una solicitud requiere decision formal.</w:t>
                </w:r>
              </w:p>
            </w:tc>
          </w:tr>
          <w:tr w:rsidR="00E738EC" w:rsidRPr="00E738EC" w14:paraId="313D6C39" w14:textId="77777777" w:rsidTr="00E738EC">
            <w:trPr>
              <w:divId w:val="1795253448"/>
              <w:cantSplit/>
              <w:tblHeader/>
            </w:trPr>
            <w:tc>
              <w:tcPr>
                <w:tcW w:w="0" w:type="auto"/>
                <w:tcBorders>
                  <w:bottom w:val="single" w:sz="4" w:space="0" w:color="auto"/>
                </w:tcBorders>
                <w:shd w:val="clear" w:color="auto" w:fill="FFFFFF"/>
                <w:hideMark/>
              </w:tcPr>
              <w:p w14:paraId="7FFACD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FFFFF"/>
                <w:hideMark/>
              </w:tcPr>
              <w:p w14:paraId="53AEFD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entregar visibilidad gerencial del dominio.</w:t>
                </w:r>
              </w:p>
            </w:tc>
            <w:tc>
              <w:tcPr>
                <w:tcW w:w="0" w:type="auto"/>
                <w:tcBorders>
                  <w:bottom w:val="single" w:sz="4" w:space="0" w:color="auto"/>
                </w:tcBorders>
                <w:shd w:val="clear" w:color="auto" w:fill="FFFFFF"/>
                <w:hideMark/>
              </w:tcPr>
              <w:p w14:paraId="7B2D5B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Expone metricas, listados, trazabilidad y documentos asociados.</w:t>
                </w:r>
              </w:p>
            </w:tc>
            <w:tc>
              <w:tcPr>
                <w:tcW w:w="0" w:type="auto"/>
                <w:tcBorders>
                  <w:bottom w:val="single" w:sz="4" w:space="0" w:color="auto"/>
                </w:tcBorders>
                <w:shd w:val="clear" w:color="auto" w:fill="FFFFFF"/>
                <w:hideMark/>
              </w:tcPr>
              <w:p w14:paraId="1617FC7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Durante seguimiento ejecutivo.</w:t>
                </w:r>
              </w:p>
            </w:tc>
          </w:tr>
          <w:tr w:rsidR="00E738EC" w:rsidRPr="00E738EC" w14:paraId="28B44F4C" w14:textId="77777777" w:rsidTr="00E738EC">
            <w:trPr>
              <w:divId w:val="1795253448"/>
              <w:cantSplit/>
              <w:tblHeader/>
            </w:trPr>
            <w:tc>
              <w:tcPr>
                <w:tcW w:w="0" w:type="auto"/>
                <w:tcBorders>
                  <w:bottom w:val="single" w:sz="4" w:space="0" w:color="auto"/>
                </w:tcBorders>
                <w:shd w:val="clear" w:color="auto" w:fill="F3F3F3"/>
                <w:hideMark/>
              </w:tcPr>
              <w:p w14:paraId="1C6D9E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3F3F3"/>
                <w:hideMark/>
              </w:tcPr>
              <w:p w14:paraId="3461904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garantizar integridad y verificabilidad documental.</w:t>
                </w:r>
              </w:p>
            </w:tc>
            <w:tc>
              <w:tcPr>
                <w:tcW w:w="0" w:type="auto"/>
                <w:tcBorders>
                  <w:bottom w:val="single" w:sz="4" w:space="0" w:color="auto"/>
                </w:tcBorders>
                <w:shd w:val="clear" w:color="auto" w:fill="F3F3F3"/>
                <w:hideMark/>
              </w:tcPr>
              <w:p w14:paraId="1DE8F7F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Calcula hash, firma, sella, genera QR y verifica.</w:t>
                </w:r>
              </w:p>
            </w:tc>
            <w:tc>
              <w:tcPr>
                <w:tcW w:w="0" w:type="auto"/>
                <w:tcBorders>
                  <w:bottom w:val="single" w:sz="4" w:space="0" w:color="auto"/>
                </w:tcBorders>
                <w:shd w:val="clear" w:color="auto" w:fill="F3F3F3"/>
                <w:hideMark/>
              </w:tcPr>
              <w:p w14:paraId="0D7DA8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un documento debe quedar formalizado.</w:t>
                </w:r>
              </w:p>
            </w:tc>
          </w:tr>
          <w:tr w:rsidR="00E738EC" w:rsidRPr="00E738EC" w14:paraId="1216AF40" w14:textId="77777777" w:rsidTr="00E738EC">
            <w:trPr>
              <w:divId w:val="1795253448"/>
              <w:cantSplit/>
              <w:tblHeader/>
            </w:trPr>
            <w:tc>
              <w:tcPr>
                <w:tcW w:w="0" w:type="auto"/>
                <w:tcBorders>
                  <w:bottom w:val="single" w:sz="4" w:space="0" w:color="auto"/>
                </w:tcBorders>
                <w:shd w:val="clear" w:color="auto" w:fill="FFFFFF"/>
                <w:hideMark/>
              </w:tcPr>
              <w:p w14:paraId="2852D25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0C5BB1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generar documentos operativos controlados.</w:t>
                </w:r>
              </w:p>
            </w:tc>
            <w:tc>
              <w:tcPr>
                <w:tcW w:w="0" w:type="auto"/>
                <w:tcBorders>
                  <w:bottom w:val="single" w:sz="4" w:space="0" w:color="auto"/>
                </w:tcBorders>
                <w:shd w:val="clear" w:color="auto" w:fill="FFFFFF"/>
                <w:hideMark/>
              </w:tcPr>
              <w:p w14:paraId="34B2F61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 desde plantilla, permite firma posicionada y exporta PDF.</w:t>
                </w:r>
              </w:p>
            </w:tc>
            <w:tc>
              <w:tcPr>
                <w:tcW w:w="0" w:type="auto"/>
                <w:tcBorders>
                  <w:bottom w:val="single" w:sz="4" w:space="0" w:color="auto"/>
                </w:tcBorders>
                <w:shd w:val="clear" w:color="auto" w:fill="FFFFFF"/>
                <w:hideMark/>
              </w:tcPr>
              <w:p w14:paraId="5098D4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una solicitud necesita documento formalizable.</w:t>
                </w:r>
              </w:p>
            </w:tc>
          </w:tr>
          <w:tr w:rsidR="00E738EC" w:rsidRPr="00E738EC" w14:paraId="146BEDB7" w14:textId="77777777" w:rsidTr="00E738EC">
            <w:trPr>
              <w:divId w:val="1795253448"/>
              <w:cantSplit/>
              <w:tblHeader/>
            </w:trPr>
            <w:tc>
              <w:tcPr>
                <w:tcW w:w="0" w:type="auto"/>
                <w:tcBorders>
                  <w:bottom w:val="single" w:sz="4" w:space="0" w:color="auto"/>
                </w:tcBorders>
                <w:shd w:val="clear" w:color="auto" w:fill="F3F3F3"/>
                <w:hideMark/>
              </w:tcPr>
              <w:p w14:paraId="0B4DF3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3F3F3"/>
                <w:hideMark/>
              </w:tcPr>
              <w:p w14:paraId="487335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custodiar adjuntos por solicitud.</w:t>
                </w:r>
              </w:p>
            </w:tc>
            <w:tc>
              <w:tcPr>
                <w:tcW w:w="0" w:type="auto"/>
                <w:tcBorders>
                  <w:bottom w:val="single" w:sz="4" w:space="0" w:color="auto"/>
                </w:tcBorders>
                <w:shd w:val="clear" w:color="auto" w:fill="F3F3F3"/>
                <w:hideMark/>
              </w:tcPr>
              <w:p w14:paraId="06D3D8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lista, descarga y elimina archivos con control de rol.</w:t>
                </w:r>
              </w:p>
            </w:tc>
            <w:tc>
              <w:tcPr>
                <w:tcW w:w="0" w:type="auto"/>
                <w:tcBorders>
                  <w:bottom w:val="single" w:sz="4" w:space="0" w:color="auto"/>
                </w:tcBorders>
                <w:shd w:val="clear" w:color="auto" w:fill="F3F3F3"/>
                <w:hideMark/>
              </w:tcPr>
              <w:p w14:paraId="082F2A0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un flujo requiere anexos.</w:t>
                </w:r>
              </w:p>
            </w:tc>
          </w:tr>
          <w:tr w:rsidR="00E738EC" w:rsidRPr="00E738EC" w14:paraId="16FD8BDD" w14:textId="77777777" w:rsidTr="00E738EC">
            <w:trPr>
              <w:divId w:val="1795253448"/>
              <w:cantSplit/>
              <w:tblHeader/>
            </w:trPr>
            <w:tc>
              <w:tcPr>
                <w:tcW w:w="0" w:type="auto"/>
                <w:tcBorders>
                  <w:bottom w:val="single" w:sz="4" w:space="0" w:color="auto"/>
                </w:tcBorders>
                <w:shd w:val="clear" w:color="auto" w:fill="FFFFFF"/>
                <w:hideMark/>
              </w:tcPr>
              <w:p w14:paraId="0B8B4E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FFFFF"/>
                <w:hideMark/>
              </w:tcPr>
              <w:p w14:paraId="7A50BB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informar eventos operativos al usuario.</w:t>
                </w:r>
              </w:p>
            </w:tc>
            <w:tc>
              <w:tcPr>
                <w:tcW w:w="0" w:type="auto"/>
                <w:tcBorders>
                  <w:bottom w:val="single" w:sz="4" w:space="0" w:color="auto"/>
                </w:tcBorders>
                <w:shd w:val="clear" w:color="auto" w:fill="FFFFFF"/>
                <w:hideMark/>
              </w:tcPr>
              <w:p w14:paraId="063346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Lista, crea, marca como leidas y elimina notificaciones.</w:t>
                </w:r>
              </w:p>
            </w:tc>
            <w:tc>
              <w:tcPr>
                <w:tcW w:w="0" w:type="auto"/>
                <w:tcBorders>
                  <w:bottom w:val="single" w:sz="4" w:space="0" w:color="auto"/>
                </w:tcBorders>
                <w:shd w:val="clear" w:color="auto" w:fill="FFFFFF"/>
                <w:hideMark/>
              </w:tcPr>
              <w:p w14:paraId="782DFAD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el sistema o un rol autorizado debe avisar un evento.</w:t>
                </w:r>
              </w:p>
            </w:tc>
          </w:tr>
          <w:tr w:rsidR="00E738EC" w:rsidRPr="00E738EC" w14:paraId="048C6562" w14:textId="77777777" w:rsidTr="00E738EC">
            <w:trPr>
              <w:divId w:val="1795253448"/>
              <w:cantSplit/>
              <w:tblHeader/>
            </w:trPr>
            <w:tc>
              <w:tcPr>
                <w:tcW w:w="0" w:type="auto"/>
                <w:tcBorders>
                  <w:bottom w:val="single" w:sz="4" w:space="0" w:color="auto"/>
                </w:tcBorders>
                <w:shd w:val="clear" w:color="auto" w:fill="F3F3F3"/>
                <w:hideMark/>
              </w:tcPr>
              <w:p w14:paraId="17EB4A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3F3F3"/>
                <w:hideMark/>
              </w:tcPr>
              <w:p w14:paraId="38A024D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exponer resumen operacional del dominio montado.</w:t>
                </w:r>
              </w:p>
            </w:tc>
            <w:tc>
              <w:tcPr>
                <w:tcW w:w="0" w:type="auto"/>
                <w:tcBorders>
                  <w:bottom w:val="single" w:sz="4" w:space="0" w:color="auto"/>
                </w:tcBorders>
                <w:shd w:val="clear" w:color="auto" w:fill="F3F3F3"/>
                <w:hideMark/>
              </w:tcPr>
              <w:p w14:paraId="72B2D5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Devuelve metricas agregadas del dashboard comercial.</w:t>
                </w:r>
              </w:p>
            </w:tc>
            <w:tc>
              <w:tcPr>
                <w:tcW w:w="0" w:type="auto"/>
                <w:tcBorders>
                  <w:bottom w:val="single" w:sz="4" w:space="0" w:color="auto"/>
                </w:tcBorders>
                <w:shd w:val="clear" w:color="auto" w:fill="F3F3F3"/>
                <w:hideMark/>
              </w:tcPr>
              <w:p w14:paraId="51BE17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el rol autorizado requiere resumen ejecutivo.</w:t>
                </w:r>
              </w:p>
            </w:tc>
          </w:tr>
          <w:tr w:rsidR="00E738EC" w:rsidRPr="00E738EC" w14:paraId="54E9A5DB" w14:textId="77777777" w:rsidTr="00E738EC">
            <w:trPr>
              <w:divId w:val="1795253448"/>
              <w:cantSplit/>
              <w:tblHeader/>
            </w:trPr>
            <w:tc>
              <w:tcPr>
                <w:tcW w:w="0" w:type="auto"/>
                <w:shd w:val="clear" w:color="auto" w:fill="FFFFFF"/>
                <w:hideMark/>
              </w:tcPr>
              <w:p w14:paraId="191A050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shd w:val="clear" w:color="auto" w:fill="FFFFFF"/>
                <w:hideMark/>
              </w:tcPr>
              <w:p w14:paraId="163F4E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enviar correo desde la cuenta real del usuario.</w:t>
                </w:r>
              </w:p>
            </w:tc>
            <w:tc>
              <w:tcPr>
                <w:tcW w:w="0" w:type="auto"/>
                <w:shd w:val="clear" w:color="auto" w:fill="FFFFFF"/>
                <w:hideMark/>
              </w:tcPr>
              <w:p w14:paraId="15C3F0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Gestiona OAuth, estado, envio y revocacion.</w:t>
                </w:r>
              </w:p>
            </w:tc>
            <w:tc>
              <w:tcPr>
                <w:tcW w:w="0" w:type="auto"/>
                <w:shd w:val="clear" w:color="auto" w:fill="FFFFFF"/>
                <w:hideMark/>
              </w:tcPr>
              <w:p w14:paraId="18F047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el flujo requiere correo autenticado.</w:t>
                </w:r>
              </w:p>
            </w:tc>
          </w:tr>
        </w:tbl>
        <w:p w14:paraId="228CB35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4" w:name="_Toc229603368"/>
          <w:r w:rsidRPr="00E738EC">
            <w:rPr>
              <w:rFonts w:ascii="Aptos" w:eastAsia="Times New Roman" w:hAnsi="Aptos"/>
              <w:b/>
              <w:color w:val="325483"/>
              <w:sz w:val="26"/>
            </w:rPr>
            <w:lastRenderedPageBreak/>
            <w:t>7. Requerimientos funcionales del usuario</w:t>
          </w:r>
          <w:bookmarkEnd w:id="24"/>
        </w:p>
        <w:p w14:paraId="0AC85F28"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REQ-GD-001: El sistema debe autenticar usuarios internos mediante Google OAuth y crear una sesión trazable.</w:t>
          </w:r>
        </w:p>
        <w:p w14:paraId="43F73981"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REQ-GD-002: El sistema debe emitir accessToken y refreshToken y permitir renovar la sesión activa valida.</w:t>
          </w:r>
        </w:p>
        <w:p w14:paraId="7E65D7A3"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REQ-GD-003: El sistema debe permitir consultar el perfil del usuario autenticado.</w:t>
          </w:r>
        </w:p>
        <w:p w14:paraId="240E76E3"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REQ-GD-004: El sistema debe permitir cerrar la sesión activa del usuario y registrar dicho cierre.</w:t>
          </w:r>
        </w:p>
        <w:p w14:paraId="59F3A0E1"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REQ-GD-005: El sistema debe permitir registrar la aceptacion interna de LOPDP con evidencia documental.</w:t>
          </w:r>
        </w:p>
        <w:p w14:paraId="726FBD57"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REQ-GD-006: El sistema debe registrar eventos criticos de login y eventos fuera de horario en la bitacora de auditoria.</w:t>
          </w:r>
        </w:p>
        <w:p w14:paraId="43BF9822"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REQ-GD-007: El sistema debe permitir a TI consultar, revisar y exportar eventos de login fuera de horario.</w:t>
          </w:r>
        </w:p>
        <w:p w14:paraId="283C2EFD"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REQ-GD-008: El sistema debe permitir activar o desactivar una ventana de auditoria y definir sus fechas de vigencia.</w:t>
          </w:r>
        </w:p>
        <w:p w14:paraId="27E36333"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REQ-GD-009: El sistema debe permitir administrar secciones y documentos de auditoria segun rol autorizado.</w:t>
          </w:r>
        </w:p>
        <w:p w14:paraId="59615359"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REQ-GD-010: El sistema debe permitir aprobar o rechazar solicitudes del flujo técnico habilitado y persistir la decision.</w:t>
          </w:r>
        </w:p>
        <w:p w14:paraId="05C7638A"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REQ-GD-011: El sistema debe permitir a gerencia consultar metricas, trazabilidad y documentos asociados a una solicitud.</w:t>
          </w:r>
        </w:p>
        <w:p w14:paraId="4D424F51"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REQ-GD-012: El sistema debe permitir crear documentos desde plantilla y recuperarlos por solicitud o identificador.</w:t>
          </w:r>
        </w:p>
        <w:p w14:paraId="03E9BA62"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REQ-GD-013: El sistema debe permitir insertar firma posicionada, exportar PDF y escalar a firma avanzada segun el flujo soportado.</w:t>
          </w:r>
        </w:p>
        <w:p w14:paraId="38A000EB"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REQ-GD-014: El sistema debe permitir subir, listar, descargar y eliminar adjuntos segun rol.</w:t>
          </w:r>
        </w:p>
        <w:p w14:paraId="6D4FFD80"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REQ-GD-015: El sistema debe permitir listar notificaciones del usuario y conocer su conteo no leido.</w:t>
          </w:r>
        </w:p>
        <w:p w14:paraId="30BD184E"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REQ-GD-016: El sistema debe permitir crear notificaciones; solo roles privilegiados pueden direccionarlas a otros usuarios.</w:t>
          </w:r>
        </w:p>
        <w:p w14:paraId="615A251A"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REQ-GD-017: El sistema debe permitir consultar el resumen operacional disponible en dashboard para roles autorizados.</w:t>
          </w:r>
        </w:p>
        <w:p w14:paraId="5A4E3C32"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REQ-GD-018: El sistema debe permitir autorizar Gmail, validar si la autorización existe, enviar correos y revocar el acceso.</w:t>
          </w:r>
        </w:p>
        <w:p w14:paraId="06683DA2"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REQ-GD-019: El sistema debe permitir firmar un documento con hash, sello institucional y QR de verificacion.</w:t>
          </w:r>
        </w:p>
        <w:p w14:paraId="68111FCE" w14:textId="77777777" w:rsidR="00E738EC" w:rsidRPr="00E738EC" w:rsidRDefault="00E738EC" w:rsidP="00E738EC">
          <w:pPr>
            <w:numPr>
              <w:ilvl w:val="0"/>
              <w:numId w:val="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REQ-GD-020: El sistema debe permitir verificar publicamente un documento firmado mediante token de verificacion.</w:t>
          </w:r>
        </w:p>
        <w:p w14:paraId="73FE0543"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5" w:name="_Toc229603369"/>
          <w:r w:rsidRPr="00E738EC">
            <w:rPr>
              <w:rFonts w:ascii="Aptos" w:eastAsia="Times New Roman" w:hAnsi="Aptos"/>
              <w:b/>
              <w:color w:val="325483"/>
              <w:sz w:val="26"/>
            </w:rPr>
            <w:t>8. Requerimientos no funcionales</w:t>
          </w:r>
          <w:bookmarkEnd w:id="25"/>
        </w:p>
        <w:p w14:paraId="731CDCF7" w14:textId="77777777" w:rsidR="00E738EC" w:rsidRPr="00E738EC" w:rsidRDefault="00E738EC" w:rsidP="00E738EC">
          <w:pPr>
            <w:numPr>
              <w:ilvl w:val="0"/>
              <w:numId w:val="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Todo acceso autenticado debe pasar por validación JWT y control de rol aplicable.</w:t>
          </w:r>
        </w:p>
        <w:p w14:paraId="3555D2DD" w14:textId="77777777" w:rsidR="00E738EC" w:rsidRPr="00E738EC" w:rsidRDefault="00E738EC" w:rsidP="00E738EC">
          <w:pPr>
            <w:numPr>
              <w:ilvl w:val="0"/>
              <w:numId w:val="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Los eventos criticos deben dejar evidencia en auditoria.logs o en el log técnico propio del módulo.</w:t>
          </w:r>
        </w:p>
        <w:p w14:paraId="388727C0" w14:textId="77777777" w:rsidR="00E738EC" w:rsidRPr="00E738EC" w:rsidRDefault="00E738EC" w:rsidP="00E738EC">
          <w:pPr>
            <w:numPr>
              <w:ilvl w:val="0"/>
              <w:numId w:val="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La renovacion de sesión no debe operar sobre refresh tokens ya invalidados o sin sesión activa.</w:t>
          </w:r>
        </w:p>
        <w:p w14:paraId="340CC4D2" w14:textId="77777777" w:rsidR="00E738EC" w:rsidRPr="00E738EC" w:rsidRDefault="00E738EC" w:rsidP="00E738EC">
          <w:pPr>
            <w:numPr>
              <w:ilvl w:val="0"/>
              <w:numId w:val="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Los documentos y archivos deben respetar restricciones de tipo, tamano y permisos del flujo que los consuma.</w:t>
          </w:r>
        </w:p>
        <w:p w14:paraId="68E77E7C" w14:textId="77777777" w:rsidR="00E738EC" w:rsidRPr="00E738EC" w:rsidRDefault="00E738EC" w:rsidP="00E738EC">
          <w:pPr>
            <w:numPr>
              <w:ilvl w:val="0"/>
              <w:numId w:val="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La verificacion publica de firma debe estar protegida por rate limit y control de dependencias SQL.</w:t>
          </w:r>
        </w:p>
        <w:p w14:paraId="13EC3EDB" w14:textId="77777777" w:rsidR="00E738EC" w:rsidRPr="00E738EC" w:rsidRDefault="00E738EC" w:rsidP="00E738EC">
          <w:pPr>
            <w:numPr>
              <w:ilvl w:val="0"/>
              <w:numId w:val="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Las notificaciones a terceros deben quedar restringidas a roles privilegiados.</w:t>
          </w:r>
        </w:p>
        <w:p w14:paraId="693408EF" w14:textId="77777777" w:rsidR="00E738EC" w:rsidRPr="00E738EC" w:rsidRDefault="00E738EC" w:rsidP="00E738EC">
          <w:pPr>
            <w:numPr>
              <w:ilvl w:val="0"/>
              <w:numId w:val="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El uso de Gmail debe depender de autorización valida del usuario y responder con error controlado cuando falte dicha autorización.</w:t>
          </w:r>
        </w:p>
        <w:p w14:paraId="0C47AD91"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6" w:name="_Toc229603370"/>
          <w:r w:rsidRPr="00E738EC">
            <w:rPr>
              <w:rFonts w:ascii="Aptos" w:eastAsia="Times New Roman" w:hAnsi="Aptos"/>
              <w:b/>
              <w:color w:val="325483"/>
              <w:sz w:val="26"/>
            </w:rPr>
            <w:lastRenderedPageBreak/>
            <w:t>9. Conclusion</w:t>
          </w:r>
          <w:bookmarkEnd w:id="26"/>
        </w:p>
        <w:p w14:paraId="34DA4701"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Los requerimientos de usuario del Área 01 se justifican por la necesidad institucional de mantener autenticación confiable, seguridad observable, trazabilidad transversal, preparacion documental de auditoria, decisiones soportadas, custodia de documentos y adjuntos, notificaciones operativas, visibilidad ejecutiva del dominio y firma documental verificable.</w:t>
          </w:r>
        </w:p>
        <w:p w14:paraId="34E2B519"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27" w:name="_Toc229603371"/>
          <w:r w:rsidRPr="00E738EC">
            <w:rPr>
              <w:rFonts w:ascii="Aptos" w:eastAsia="Times New Roman" w:hAnsi="Aptos"/>
              <w:b/>
              <w:color w:val="325483"/>
              <w:sz w:val="32"/>
            </w:rPr>
            <w:t>FRS - AREA 01 GOBIERNO, SEGURIDAD, CUMPLIMIENTO Y GESTION DOCUMENTAL</w:t>
          </w:r>
          <w:bookmarkEnd w:id="27"/>
        </w:p>
        <w:p w14:paraId="784A61B6"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Esta sección desarrolla la especificacion funcional del área, detallando el comportamiento esperado de cada módulo, las reglas de negocio observadas y los criterios que permiten validar que la implementacion responde a lo requerido.</w:t>
          </w:r>
        </w:p>
        <w:p w14:paraId="589376F5"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8" w:name="_Toc229603372"/>
          <w:r w:rsidRPr="00E738EC">
            <w:rPr>
              <w:rFonts w:ascii="Aptos" w:eastAsia="Times New Roman" w:hAnsi="Aptos"/>
              <w:b/>
              <w:color w:val="325483"/>
              <w:sz w:val="26"/>
            </w:rPr>
            <w:t>1. Introducción</w:t>
          </w:r>
          <w:bookmarkEnd w:id="28"/>
        </w:p>
        <w:p w14:paraId="2C4767F3"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presente especificacion funcional describe el comportamiento verificable del Área 01 del sistema SPI. Su objetivo es traducir los requerimientos de usuario del dominio a funciones concretas observables en el sistema, explicando para cada módulo por que existe la funcion, como debe ejecutarse y cuando debe intervenir dentro de la operación real. Esta FRS se elaboro a partir del código vigente y de los contratos efectivamente expuestos por backend y frontend.</w:t>
          </w:r>
        </w:p>
        <w:p w14:paraId="4A6BB20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9" w:name="_Toc229603373"/>
          <w:r w:rsidRPr="00E738EC">
            <w:rPr>
              <w:rFonts w:ascii="Aptos" w:eastAsia="Times New Roman" w:hAnsi="Aptos"/>
              <w:b/>
              <w:color w:val="325483"/>
              <w:sz w:val="26"/>
            </w:rPr>
            <w:t>2. Objetivo</w:t>
          </w:r>
          <w:bookmarkEnd w:id="29"/>
        </w:p>
        <w:p w14:paraId="2099FE8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de manera funcional y verificable las capacidades del Área 01, detallando el comportamiento esperado de auth, security, auditoria, audit-prep, approvals, management, signature, documents, files, notifications, dashboard y gmail, junto con sus entradas, salidas, validaciones y contexto de ejecución.</w:t>
          </w:r>
        </w:p>
        <w:p w14:paraId="4EC6532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30" w:name="_Toc229603374"/>
          <w:r w:rsidRPr="00E738EC">
            <w:rPr>
              <w:rFonts w:ascii="Aptos" w:eastAsia="Times New Roman" w:hAnsi="Aptos"/>
              <w:b/>
              <w:color w:val="325483"/>
              <w:sz w:val="26"/>
            </w:rPr>
            <w:t>3. Alcance funcional</w:t>
          </w:r>
          <w:bookmarkEnd w:id="30"/>
        </w:p>
        <w:p w14:paraId="29714F18"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alcance de esta FRS comprende autenticación federada, control de sesión, monitoreo off-hours, consulta y exportacion de auditoria, preparacion documental, aprobaciones del flujo técnico soportado, visibilidad gerencial, gestión documental desde plantilla, custodia de adjuntos, notificaciones operativas, dashboard comercial montado y autorización/envio mediante Gmail.</w:t>
          </w:r>
        </w:p>
        <w:p w14:paraId="7AF4279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31" w:name="_Toc229603375"/>
          <w:r w:rsidRPr="00E738EC">
            <w:rPr>
              <w:rFonts w:ascii="Aptos" w:eastAsia="Times New Roman" w:hAnsi="Aptos"/>
              <w:b/>
              <w:color w:val="325483"/>
              <w:sz w:val="26"/>
            </w:rPr>
            <w:t>4. Requerimientos funcionales detallados</w:t>
          </w:r>
          <w:bookmarkEnd w:id="31"/>
        </w:p>
        <w:p w14:paraId="039F4D22"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32" w:name="_Toc229603376"/>
          <w:r w:rsidRPr="00E738EC">
            <w:rPr>
              <w:rFonts w:ascii="Aptos" w:eastAsia="Times New Roman" w:hAnsi="Aptos"/>
              <w:b/>
              <w:color w:val="8D648C"/>
              <w:sz w:val="22"/>
            </w:rPr>
            <w:t>FR-GD-001 Autenticación federada</w:t>
          </w:r>
          <w:bookmarkEnd w:id="32"/>
        </w:p>
        <w:p w14:paraId="115EC847" w14:textId="77777777" w:rsidR="00E738EC" w:rsidRPr="00E738EC" w:rsidRDefault="00E738EC" w:rsidP="00E738EC">
          <w:pPr>
            <w:numPr>
              <w:ilvl w:val="0"/>
              <w:numId w:val="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/api/v1/auth/google, GET /api/v1/auth/google/callback.</w:t>
          </w:r>
        </w:p>
        <w:p w14:paraId="7C3604BC" w14:textId="77777777" w:rsidR="00E738EC" w:rsidRPr="00E738EC" w:rsidRDefault="00E738EC" w:rsidP="00E738EC">
          <w:pPr>
            <w:numPr>
              <w:ilvl w:val="0"/>
              <w:numId w:val="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Proceso: intercambio de code, resolucion de userinfo, creacion o actualizacion de usuario, generacion de JWT, registro de sesión, auditoria y redireccion al frontend.</w:t>
          </w:r>
        </w:p>
        <w:p w14:paraId="3F60A24C" w14:textId="77777777" w:rsidR="00E738EC" w:rsidRPr="00E738EC" w:rsidRDefault="00E738EC" w:rsidP="00E738EC">
          <w:pPr>
            <w:numPr>
              <w:ilvl w:val="0"/>
              <w:numId w:val="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Cuando aplica: cada vez que un usuario inicia sesión mediante el flujo corporativo.</w:t>
          </w:r>
        </w:p>
        <w:p w14:paraId="793F1D2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33" w:name="_Toc229603377"/>
          <w:r w:rsidRPr="00E738EC">
            <w:rPr>
              <w:rFonts w:ascii="Aptos" w:eastAsia="Times New Roman" w:hAnsi="Aptos"/>
              <w:b/>
              <w:color w:val="8D648C"/>
              <w:sz w:val="22"/>
            </w:rPr>
            <w:t>FR-GD-002 Perfil, refresh y logout</w:t>
          </w:r>
          <w:bookmarkEnd w:id="33"/>
        </w:p>
        <w:p w14:paraId="054DDEA0" w14:textId="77777777" w:rsidR="00E738EC" w:rsidRPr="00E738EC" w:rsidRDefault="00E738EC" w:rsidP="00E738EC">
          <w:pPr>
            <w:numPr>
              <w:ilvl w:val="0"/>
              <w:numId w:val="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/api/v1/auth/me, POST /api/v1/auth/refresh, POST /api/v1/auth/logout.</w:t>
          </w:r>
        </w:p>
        <w:p w14:paraId="17624D03" w14:textId="77777777" w:rsidR="00E738EC" w:rsidRPr="00E738EC" w:rsidRDefault="00E738EC" w:rsidP="00E738EC">
          <w:pPr>
            <w:numPr>
              <w:ilvl w:val="0"/>
              <w:numId w:val="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me devuelve identidad y contexto; refresh valida que el refresh token corresponda a una sesión activa; logout cierra la sesión o sesiones activas asociadas.</w:t>
          </w:r>
        </w:p>
        <w:p w14:paraId="31311800"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34" w:name="_Toc229603378"/>
          <w:r w:rsidRPr="00E738EC">
            <w:rPr>
              <w:rFonts w:ascii="Aptos" w:eastAsia="Times New Roman" w:hAnsi="Aptos"/>
              <w:b/>
              <w:color w:val="8D648C"/>
              <w:sz w:val="22"/>
            </w:rPr>
            <w:t>FR-GD-003 Aceptacion interna LOPDP</w:t>
          </w:r>
          <w:bookmarkEnd w:id="34"/>
        </w:p>
        <w:p w14:paraId="43727C69" w14:textId="77777777" w:rsidR="00E738EC" w:rsidRPr="00E738EC" w:rsidRDefault="00E738EC" w:rsidP="00E738EC">
          <w:pPr>
            <w:numPr>
              <w:ilvl w:val="0"/>
              <w:numId w:val="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 POST /api/v1/auth/lopdp/accept.</w:t>
          </w:r>
        </w:p>
        <w:p w14:paraId="1A1B9BC4" w14:textId="77777777" w:rsidR="00E738EC" w:rsidRPr="00E738EC" w:rsidRDefault="00E738EC" w:rsidP="00E738EC">
          <w:pPr>
            <w:numPr>
              <w:ilvl w:val="0"/>
              <w:numId w:val="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Valida aceptacion y archivos, crea carpeta y evidencia en Drive, actualiza users e inserta fila en user_lopdp_consents.</w:t>
          </w:r>
        </w:p>
        <w:p w14:paraId="30337CF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35" w:name="_Toc229603379"/>
          <w:r w:rsidRPr="00E738EC">
            <w:rPr>
              <w:rFonts w:ascii="Aptos" w:eastAsia="Times New Roman" w:hAnsi="Aptos"/>
              <w:b/>
              <w:color w:val="8D648C"/>
              <w:sz w:val="22"/>
            </w:rPr>
            <w:lastRenderedPageBreak/>
            <w:t>FR-GD-004 Monitoreo de seguridad off-hours</w:t>
          </w:r>
          <w:bookmarkEnd w:id="35"/>
        </w:p>
        <w:p w14:paraId="424D72CF" w14:textId="77777777" w:rsidR="00E738EC" w:rsidRPr="00E738EC" w:rsidRDefault="00E738EC" w:rsidP="00E738EC">
          <w:pPr>
            <w:numPr>
              <w:ilvl w:val="0"/>
              <w:numId w:val="1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/api/v1/security/offhours-logins, GET /api/v1/security/offhours-logins/:id/timeline, POST /api/v1/security/offhours-logins/:id/review, GET /api/v1/security/offhours-logins/export.</w:t>
          </w:r>
        </w:p>
        <w:p w14:paraId="303A44B2" w14:textId="77777777" w:rsidR="00E738EC" w:rsidRPr="00E738EC" w:rsidRDefault="00E738EC" w:rsidP="00E738EC">
          <w:pPr>
            <w:numPr>
              <w:ilvl w:val="0"/>
              <w:numId w:val="1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Lee auditoria.logs, correlaciona notifications, users y departments y permite exportacion saneada.</w:t>
          </w:r>
        </w:p>
        <w:p w14:paraId="466A1DCE"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36" w:name="_Toc229603380"/>
          <w:r w:rsidRPr="00E738EC">
            <w:rPr>
              <w:rFonts w:ascii="Aptos" w:eastAsia="Times New Roman" w:hAnsi="Aptos"/>
              <w:b/>
              <w:color w:val="8D648C"/>
              <w:sz w:val="22"/>
            </w:rPr>
            <w:t>FR-GD-005 Consulta de auditoria</w:t>
          </w:r>
          <w:bookmarkEnd w:id="36"/>
        </w:p>
        <w:p w14:paraId="70064A10" w14:textId="77777777" w:rsidR="00E738EC" w:rsidRPr="00E738EC" w:rsidRDefault="00E738EC" w:rsidP="00E738EC">
          <w:pPr>
            <w:numPr>
              <w:ilvl w:val="0"/>
              <w:numId w:val="1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/api/v1/auditoria, GET /api/v1/auditoria/:id, GET /api/v1/auditoria/export/csv.</w:t>
          </w:r>
        </w:p>
        <w:p w14:paraId="3C544D09" w14:textId="77777777" w:rsidR="00E738EC" w:rsidRPr="00E738EC" w:rsidRDefault="00E738EC" w:rsidP="00E738EC">
          <w:pPr>
            <w:numPr>
              <w:ilvl w:val="0"/>
              <w:numId w:val="1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Filtra, pagina, detalla y exporta bitacora transversal.</w:t>
          </w:r>
        </w:p>
        <w:p w14:paraId="091C2A9D"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37" w:name="_Toc229603381"/>
          <w:r w:rsidRPr="00E738EC">
            <w:rPr>
              <w:rFonts w:ascii="Aptos" w:eastAsia="Times New Roman" w:hAnsi="Aptos"/>
              <w:b/>
              <w:color w:val="8D648C"/>
              <w:sz w:val="22"/>
            </w:rPr>
            <w:t>FR-GD-006 Preparacion de auditoria</w:t>
          </w:r>
          <w:bookmarkEnd w:id="37"/>
        </w:p>
        <w:p w14:paraId="189B826F" w14:textId="77777777" w:rsidR="00E738EC" w:rsidRPr="00E738EC" w:rsidRDefault="00E738EC" w:rsidP="00E738EC">
          <w:pPr>
            <w:numPr>
              <w:ilvl w:val="0"/>
              <w:numId w:val="1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GET/PUT /api/v1/audit-prep/status, GET/POST /api/v1/audit-prep/sections, GET/POST/PATCH /api/v1/audit-prep/documents, GET/POST/DELETE /api/v1/audit-prep/external-access.</w:t>
          </w:r>
        </w:p>
        <w:p w14:paraId="20E7950C" w14:textId="77777777" w:rsidR="00E738EC" w:rsidRPr="00E738EC" w:rsidRDefault="00E738EC" w:rsidP="00E738EC">
          <w:pPr>
            <w:numPr>
              <w:ilvl w:val="0"/>
              <w:numId w:val="1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Mantiene settings, filtra secciones, registra audit_documents, crea carpetas Drive y limita accesos externos activos a dos.</w:t>
          </w:r>
        </w:p>
        <w:p w14:paraId="6F4DB41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38" w:name="_Toc229603382"/>
          <w:r w:rsidRPr="00E738EC">
            <w:rPr>
              <w:rFonts w:ascii="Aptos" w:eastAsia="Times New Roman" w:hAnsi="Aptos"/>
              <w:b/>
              <w:color w:val="8D648C"/>
              <w:sz w:val="22"/>
            </w:rPr>
            <w:t>FR-GD-007 Aprobaciones operativas soportadas</w:t>
          </w:r>
          <w:bookmarkEnd w:id="38"/>
        </w:p>
        <w:p w14:paraId="1302C22E" w14:textId="77777777" w:rsidR="00E738EC" w:rsidRPr="00E738EC" w:rsidRDefault="00E738EC" w:rsidP="00E738EC">
          <w:pPr>
            <w:numPr>
              <w:ilvl w:val="0"/>
              <w:numId w:val="1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/api/v1/approvals/pending, POST /api/v1/approvals/:id/approve, POST /api/v1/approvals/:id/reject.</w:t>
          </w:r>
        </w:p>
        <w:p w14:paraId="6BE020DF" w14:textId="77777777" w:rsidR="00E738EC" w:rsidRPr="00E738EC" w:rsidRDefault="00E738EC" w:rsidP="00E738EC">
          <w:pPr>
            <w:numPr>
              <w:ilvl w:val="0"/>
              <w:numId w:val="1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Lista pendientes, actualiza requests.status, registra decision en request_approvals y dispara correo.</w:t>
          </w:r>
        </w:p>
        <w:p w14:paraId="1059F3C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39" w:name="_Toc229603383"/>
          <w:r w:rsidRPr="00E738EC">
            <w:rPr>
              <w:rFonts w:ascii="Aptos" w:eastAsia="Times New Roman" w:hAnsi="Aptos"/>
              <w:b/>
              <w:color w:val="8D648C"/>
              <w:sz w:val="22"/>
            </w:rPr>
            <w:t>FR-GD-008 Gestión gerencial</w:t>
          </w:r>
          <w:bookmarkEnd w:id="39"/>
        </w:p>
        <w:p w14:paraId="65E95747" w14:textId="77777777" w:rsidR="00E738EC" w:rsidRPr="00E738EC" w:rsidRDefault="00E738EC" w:rsidP="00E738EC">
          <w:pPr>
            <w:numPr>
              <w:ilvl w:val="0"/>
              <w:numId w:val="1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/api/v1/management/stats, GET /api/v1/management/requests, GET /api/v1/management/trace/:id, GET /api/v1/management/documents/:id.</w:t>
          </w:r>
        </w:p>
        <w:p w14:paraId="43C63E05" w14:textId="77777777" w:rsidR="00E738EC" w:rsidRPr="00E738EC" w:rsidRDefault="00E738EC" w:rsidP="00E738EC">
          <w:pPr>
            <w:numPr>
              <w:ilvl w:val="0"/>
              <w:numId w:val="1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Entrega metricas, solicitudes, trazabilidad y soporte documental del dominio.</w:t>
          </w:r>
        </w:p>
        <w:p w14:paraId="27462FFE"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40" w:name="_Toc229603384"/>
          <w:r w:rsidRPr="00E738EC">
            <w:rPr>
              <w:rFonts w:ascii="Aptos" w:eastAsia="Times New Roman" w:hAnsi="Aptos"/>
              <w:b/>
              <w:color w:val="8D648C"/>
              <w:sz w:val="22"/>
            </w:rPr>
            <w:t>FR-GD-009 Gestión documental desde plantilla</w:t>
          </w:r>
          <w:bookmarkEnd w:id="40"/>
        </w:p>
        <w:p w14:paraId="4AABE582" w14:textId="77777777" w:rsidR="00E738EC" w:rsidRPr="00E738EC" w:rsidRDefault="00E738EC" w:rsidP="00E738EC">
          <w:pPr>
            <w:numPr>
              <w:ilvl w:val="0"/>
              <w:numId w:val="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POST /api/v1/documents/from-template, GET /api/v1/documents/by-request/:requestId, GET /api/v1/documents/:documentId, POST /api/v1/documents/:documentId/sign, POST /api/v1/documents/:documentId/sign-advanced, POST /api/v1/documents/:documentId/export-pdf.</w:t>
          </w:r>
        </w:p>
        <w:p w14:paraId="3F909BF2" w14:textId="77777777" w:rsidR="00E738EC" w:rsidRPr="00E738EC" w:rsidRDefault="00E738EC" w:rsidP="00E738EC">
          <w:pPr>
            <w:numPr>
              <w:ilvl w:val="0"/>
              <w:numId w:val="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Crea documentos desde plantilla, permite firma posicionada o avanzada y exporta PDF.</w:t>
          </w:r>
        </w:p>
        <w:p w14:paraId="29BB6616"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41" w:name="_Toc229603385"/>
          <w:r w:rsidRPr="00E738EC">
            <w:rPr>
              <w:rFonts w:ascii="Aptos" w:eastAsia="Times New Roman" w:hAnsi="Aptos"/>
              <w:b/>
              <w:color w:val="8D648C"/>
              <w:sz w:val="22"/>
            </w:rPr>
            <w:t>FR-GD-010 Gestión de adjuntos</w:t>
          </w:r>
          <w:bookmarkEnd w:id="41"/>
        </w:p>
        <w:p w14:paraId="1548254C" w14:textId="77777777" w:rsidR="00E738EC" w:rsidRPr="00E738EC" w:rsidRDefault="00E738EC" w:rsidP="00E738EC">
          <w:pPr>
            <w:numPr>
              <w:ilvl w:val="0"/>
              <w:numId w:val="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POST /api/v1/files/upload/:requestId, GET /api/v1/files/by-request/:requestId, GET /api/v1/files/:fileId/metadata, GET /api/v1/files/:fileId/download, DELETE /api/v1/files/:fileId.</w:t>
          </w:r>
        </w:p>
        <w:p w14:paraId="0BCB9D25" w14:textId="77777777" w:rsidR="00E738EC" w:rsidRPr="00E738EC" w:rsidRDefault="00E738EC" w:rsidP="00E738EC">
          <w:pPr>
            <w:numPr>
              <w:ilvl w:val="0"/>
              <w:numId w:val="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Custodia anexos con carga multiple, metadata, descarga y borrado controlado.</w:t>
          </w:r>
        </w:p>
        <w:p w14:paraId="1D584153"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42" w:name="_Toc229603386"/>
          <w:r w:rsidRPr="00E738EC">
            <w:rPr>
              <w:rFonts w:ascii="Aptos" w:eastAsia="Times New Roman" w:hAnsi="Aptos"/>
              <w:b/>
              <w:color w:val="8D648C"/>
              <w:sz w:val="22"/>
            </w:rPr>
            <w:t>FR-GD-011 Notificaciones operativas</w:t>
          </w:r>
          <w:bookmarkEnd w:id="42"/>
        </w:p>
        <w:p w14:paraId="5DCEDF6C" w14:textId="77777777" w:rsidR="00E738EC" w:rsidRPr="00E738EC" w:rsidRDefault="00E738EC" w:rsidP="00E738EC">
          <w:pPr>
            <w:numPr>
              <w:ilvl w:val="0"/>
              <w:numId w:val="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/api/v1/notifications, POST /api/v1/notifications, PATCH /api/v1/notifications/read-all, PATCH /api/v1/notifications/:id/read, DELETE /api/v1/notifications/clear, DELETE /api/v1/notifications/:id.</w:t>
          </w:r>
        </w:p>
        <w:p w14:paraId="645E1D01" w14:textId="77777777" w:rsidR="00E738EC" w:rsidRPr="00E738EC" w:rsidRDefault="00E738EC" w:rsidP="00E738EC">
          <w:pPr>
            <w:numPr>
              <w:ilvl w:val="0"/>
              <w:numId w:val="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Lista la bandeja del usuario, crea notificaciones y controla lectura o eliminacion.</w:t>
          </w:r>
        </w:p>
        <w:p w14:paraId="098BA95A"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43" w:name="_Toc229603387"/>
          <w:r w:rsidRPr="00E738EC">
            <w:rPr>
              <w:rFonts w:ascii="Aptos" w:eastAsia="Times New Roman" w:hAnsi="Aptos"/>
              <w:b/>
              <w:color w:val="8D648C"/>
              <w:sz w:val="22"/>
            </w:rPr>
            <w:t>FR-GD-012 Dashboard operacional montado</w:t>
          </w:r>
          <w:bookmarkEnd w:id="43"/>
        </w:p>
        <w:p w14:paraId="4DEC8A15" w14:textId="77777777" w:rsidR="00E738EC" w:rsidRPr="00E738EC" w:rsidRDefault="00E738EC" w:rsidP="00E738EC">
          <w:pPr>
            <w:numPr>
              <w:ilvl w:val="0"/>
              <w:numId w:val="1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 GET /api/v1/dashboard/comercial/summary.</w:t>
          </w:r>
        </w:p>
        <w:p w14:paraId="067A1DCD" w14:textId="77777777" w:rsidR="00E738EC" w:rsidRPr="00E738EC" w:rsidRDefault="00E738EC" w:rsidP="00E738EC">
          <w:pPr>
            <w:numPr>
              <w:ilvl w:val="0"/>
              <w:numId w:val="1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Exige autenticación, rol permitido y permite fresh=1 para refresco de cache.</w:t>
          </w:r>
        </w:p>
        <w:p w14:paraId="15D5F09B"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44" w:name="_Toc229603388"/>
          <w:r w:rsidRPr="00E738EC">
            <w:rPr>
              <w:rFonts w:ascii="Aptos" w:eastAsia="Times New Roman" w:hAnsi="Aptos"/>
              <w:b/>
              <w:color w:val="8D648C"/>
              <w:sz w:val="22"/>
            </w:rPr>
            <w:t>FR-GD-013 Autorización y envio mediante Gmail</w:t>
          </w:r>
          <w:bookmarkEnd w:id="44"/>
        </w:p>
        <w:p w14:paraId="4B7C2773" w14:textId="77777777" w:rsidR="00E738EC" w:rsidRPr="00E738EC" w:rsidRDefault="00E738EC" w:rsidP="00E738EC">
          <w:pPr>
            <w:numPr>
              <w:ilvl w:val="0"/>
              <w:numId w:val="1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/api/v1/gmail/auth/url, GET /api/v1/gmail/auth/callback, GET /api/v1/gmail/auth/status, POST /api/v1/gmail/send, DELETE /api/v1/gmail/auth/revoke.</w:t>
          </w:r>
        </w:p>
        <w:p w14:paraId="75024901" w14:textId="77777777" w:rsidR="00E738EC" w:rsidRPr="00E738EC" w:rsidRDefault="00E738EC" w:rsidP="00E738EC">
          <w:pPr>
            <w:numPr>
              <w:ilvl w:val="0"/>
              <w:numId w:val="1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Genera URL de autorización, guarda tokens en user_gmail_tokens, informa estado, envia correo y revoca acceso.</w:t>
          </w:r>
        </w:p>
        <w:p w14:paraId="73B7B09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45" w:name="_Toc229603389"/>
          <w:r w:rsidRPr="00E738EC">
            <w:rPr>
              <w:rFonts w:ascii="Aptos" w:eastAsia="Times New Roman" w:hAnsi="Aptos"/>
              <w:b/>
              <w:color w:val="8D648C"/>
              <w:sz w:val="22"/>
            </w:rPr>
            <w:t>FR-GD-014 Firma avanzada y verificacion publica</w:t>
          </w:r>
          <w:bookmarkEnd w:id="45"/>
        </w:p>
        <w:p w14:paraId="68FE42D5" w14:textId="77777777" w:rsidR="00E738EC" w:rsidRPr="00E738EC" w:rsidRDefault="00E738EC" w:rsidP="00E738EC">
          <w:pPr>
            <w:numPr>
              <w:ilvl w:val="0"/>
              <w:numId w:val="2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POST /api/v1/signature/documents/:documentId/sign, GET /api/v1/signature/verificar/:token, GET /api/v1/signature/documents/:documentId/audit-trail, GET /api/v1/signature/dashboard.</w:t>
          </w:r>
        </w:p>
        <w:p w14:paraId="7D56C535" w14:textId="77777777" w:rsidR="00E738EC" w:rsidRPr="00E738EC" w:rsidRDefault="00E738EC" w:rsidP="00E738EC">
          <w:pPr>
            <w:numPr>
              <w:ilvl w:val="0"/>
              <w:numId w:val="2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Calcula hash, registra firma avanzada, genera sello y QR, bloquea documento, verifica y expone metricas.</w:t>
          </w:r>
        </w:p>
        <w:p w14:paraId="04D88EA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46" w:name="_Toc229603390"/>
          <w:r w:rsidRPr="00E738EC">
            <w:rPr>
              <w:rFonts w:ascii="Aptos" w:eastAsia="Times New Roman" w:hAnsi="Aptos"/>
              <w:b/>
              <w:color w:val="325483"/>
              <w:sz w:val="26"/>
            </w:rPr>
            <w:t>5. Flujos principales</w:t>
          </w:r>
          <w:bookmarkEnd w:id="46"/>
        </w:p>
        <w:p w14:paraId="02E61F40"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47" w:name="_Toc229603391"/>
          <w:r w:rsidRPr="00E738EC">
            <w:rPr>
              <w:rFonts w:ascii="Aptos" w:eastAsia="Times New Roman" w:hAnsi="Aptos"/>
              <w:b/>
              <w:color w:val="8D648C"/>
              <w:sz w:val="22"/>
            </w:rPr>
            <w:t>Flujo A - Login corporativo</w:t>
          </w:r>
          <w:bookmarkEnd w:id="47"/>
        </w:p>
        <w:tbl>
          <w:tblPr>
            <w:tblStyle w:val="Tablaconcuadrcula"/>
            <w:tblW w:w="0" w:type="auto"/>
            <w:tblLook w:val="04A0" w:firstRow="1" w:lastRow="0" w:firstColumn="1" w:lastColumn="0" w:noHBand="0" w:noVBand="1"/>
          </w:tblPr>
          <w:tblGrid>
            <w:gridCol w:w="658"/>
            <w:gridCol w:w="2678"/>
          </w:tblGrid>
          <w:tr w:rsidR="00E738EC" w:rsidRPr="00E738EC" w14:paraId="71B5BBC5" w14:textId="77777777" w:rsidTr="00E738EC">
            <w:trPr>
              <w:divId w:val="1795253448"/>
              <w:cantSplit/>
              <w:tblHeader/>
            </w:trPr>
            <w:tc>
              <w:tcPr>
                <w:tcW w:w="0" w:type="auto"/>
                <w:tcBorders>
                  <w:bottom w:val="single" w:sz="4" w:space="0" w:color="auto"/>
                </w:tcBorders>
                <w:shd w:val="clear" w:color="auto" w:fill="325483"/>
                <w:hideMark/>
              </w:tcPr>
              <w:p w14:paraId="514987A8"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0CE614B9"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3D2384C5" w14:textId="77777777" w:rsidTr="00E738EC">
            <w:trPr>
              <w:divId w:val="1795253448"/>
              <w:cantSplit/>
              <w:tblHeader/>
            </w:trPr>
            <w:tc>
              <w:tcPr>
                <w:tcW w:w="0" w:type="auto"/>
                <w:tcBorders>
                  <w:bottom w:val="single" w:sz="4" w:space="0" w:color="auto"/>
                </w:tcBorders>
                <w:shd w:val="clear" w:color="auto" w:fill="F3F3F3"/>
                <w:hideMark/>
              </w:tcPr>
              <w:p w14:paraId="63F1681B"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3F33B13F"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Usuario inicia login</w:t>
                </w:r>
              </w:p>
            </w:tc>
          </w:tr>
          <w:tr w:rsidR="00E738EC" w:rsidRPr="00E738EC" w14:paraId="77FA5992" w14:textId="77777777" w:rsidTr="00E738EC">
            <w:trPr>
              <w:divId w:val="1795253448"/>
              <w:cantSplit/>
              <w:tblHeader/>
            </w:trPr>
            <w:tc>
              <w:tcPr>
                <w:tcW w:w="0" w:type="auto"/>
                <w:gridSpan w:val="2"/>
                <w:tcBorders>
                  <w:bottom w:val="single" w:sz="4" w:space="0" w:color="auto"/>
                </w:tcBorders>
                <w:shd w:val="clear" w:color="auto" w:fill="FFFFFF"/>
                <w:hideMark/>
              </w:tcPr>
              <w:p w14:paraId="16A94CF7"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681AC4BD" w14:textId="77777777" w:rsidTr="00E738EC">
            <w:trPr>
              <w:divId w:val="1795253448"/>
              <w:cantSplit/>
              <w:tblHeader/>
            </w:trPr>
            <w:tc>
              <w:tcPr>
                <w:tcW w:w="0" w:type="auto"/>
                <w:tcBorders>
                  <w:bottom w:val="single" w:sz="4" w:space="0" w:color="auto"/>
                </w:tcBorders>
                <w:shd w:val="clear" w:color="auto" w:fill="F3F3F3"/>
                <w:hideMark/>
              </w:tcPr>
              <w:p w14:paraId="5A4B3EEF"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13BA2B45"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Google OAuth</w:t>
                </w:r>
              </w:p>
            </w:tc>
          </w:tr>
          <w:tr w:rsidR="00E738EC" w:rsidRPr="00E738EC" w14:paraId="557C7052" w14:textId="77777777" w:rsidTr="00E738EC">
            <w:trPr>
              <w:divId w:val="1795253448"/>
              <w:cantSplit/>
              <w:tblHeader/>
            </w:trPr>
            <w:tc>
              <w:tcPr>
                <w:tcW w:w="0" w:type="auto"/>
                <w:gridSpan w:val="2"/>
                <w:tcBorders>
                  <w:bottom w:val="single" w:sz="4" w:space="0" w:color="auto"/>
                </w:tcBorders>
                <w:shd w:val="clear" w:color="auto" w:fill="FFFFFF"/>
                <w:hideMark/>
              </w:tcPr>
              <w:p w14:paraId="65FA7C38"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0307DDBB" w14:textId="77777777" w:rsidTr="00E738EC">
            <w:trPr>
              <w:divId w:val="1795253448"/>
              <w:cantSplit/>
              <w:tblHeader/>
            </w:trPr>
            <w:tc>
              <w:tcPr>
                <w:tcW w:w="0" w:type="auto"/>
                <w:tcBorders>
                  <w:bottom w:val="single" w:sz="4" w:space="0" w:color="auto"/>
                </w:tcBorders>
                <w:shd w:val="clear" w:color="auto" w:fill="F3F3F3"/>
                <w:hideMark/>
              </w:tcPr>
              <w:p w14:paraId="21EDDCEC"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3D410920"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Callback backend</w:t>
                </w:r>
              </w:p>
            </w:tc>
          </w:tr>
          <w:tr w:rsidR="00E738EC" w:rsidRPr="00E738EC" w14:paraId="162C2DE6" w14:textId="77777777" w:rsidTr="00E738EC">
            <w:trPr>
              <w:divId w:val="1795253448"/>
              <w:cantSplit/>
              <w:tblHeader/>
            </w:trPr>
            <w:tc>
              <w:tcPr>
                <w:tcW w:w="0" w:type="auto"/>
                <w:gridSpan w:val="2"/>
                <w:tcBorders>
                  <w:bottom w:val="single" w:sz="4" w:space="0" w:color="auto"/>
                </w:tcBorders>
                <w:shd w:val="clear" w:color="auto" w:fill="FFFFFF"/>
                <w:hideMark/>
              </w:tcPr>
              <w:p w14:paraId="5FD1FEE3"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3A49F783" w14:textId="77777777" w:rsidTr="00E738EC">
            <w:trPr>
              <w:divId w:val="1795253448"/>
              <w:cantSplit/>
              <w:tblHeader/>
            </w:trPr>
            <w:tc>
              <w:tcPr>
                <w:tcW w:w="0" w:type="auto"/>
                <w:tcBorders>
                  <w:bottom w:val="single" w:sz="4" w:space="0" w:color="auto"/>
                </w:tcBorders>
                <w:shd w:val="clear" w:color="auto" w:fill="F3F3F3"/>
                <w:hideMark/>
              </w:tcPr>
              <w:p w14:paraId="37E99C75"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18240E6C"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Crear/actualizar usuario</w:t>
                </w:r>
              </w:p>
            </w:tc>
          </w:tr>
          <w:tr w:rsidR="00E738EC" w:rsidRPr="00E738EC" w14:paraId="6FEA9385" w14:textId="77777777" w:rsidTr="00E738EC">
            <w:trPr>
              <w:divId w:val="1795253448"/>
              <w:cantSplit/>
              <w:tblHeader/>
            </w:trPr>
            <w:tc>
              <w:tcPr>
                <w:tcW w:w="0" w:type="auto"/>
                <w:gridSpan w:val="2"/>
                <w:tcBorders>
                  <w:bottom w:val="single" w:sz="4" w:space="0" w:color="auto"/>
                </w:tcBorders>
                <w:shd w:val="clear" w:color="auto" w:fill="FFFFFF"/>
                <w:hideMark/>
              </w:tcPr>
              <w:p w14:paraId="42A931DC"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61CCAEFE" w14:textId="77777777" w:rsidTr="00E738EC">
            <w:trPr>
              <w:divId w:val="1795253448"/>
              <w:cantSplit/>
              <w:tblHeader/>
            </w:trPr>
            <w:tc>
              <w:tcPr>
                <w:tcW w:w="0" w:type="auto"/>
                <w:tcBorders>
                  <w:bottom w:val="single" w:sz="4" w:space="0" w:color="auto"/>
                </w:tcBorders>
                <w:shd w:val="clear" w:color="auto" w:fill="F3F3F3"/>
                <w:hideMark/>
              </w:tcPr>
              <w:p w14:paraId="152A43EA"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117C1F62"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Crear sesión y tokens</w:t>
                </w:r>
              </w:p>
            </w:tc>
          </w:tr>
          <w:tr w:rsidR="00E738EC" w:rsidRPr="00E738EC" w14:paraId="45C6EF91" w14:textId="77777777" w:rsidTr="00E738EC">
            <w:trPr>
              <w:divId w:val="1795253448"/>
              <w:cantSplit/>
              <w:tblHeader/>
            </w:trPr>
            <w:tc>
              <w:tcPr>
                <w:tcW w:w="0" w:type="auto"/>
                <w:gridSpan w:val="2"/>
                <w:tcBorders>
                  <w:bottom w:val="single" w:sz="4" w:space="0" w:color="auto"/>
                </w:tcBorders>
                <w:shd w:val="clear" w:color="auto" w:fill="FFFFFF"/>
                <w:hideMark/>
              </w:tcPr>
              <w:p w14:paraId="04622F8D"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4EE97F89" w14:textId="77777777" w:rsidTr="00E738EC">
            <w:trPr>
              <w:divId w:val="1795253448"/>
              <w:cantSplit/>
              <w:tblHeader/>
            </w:trPr>
            <w:tc>
              <w:tcPr>
                <w:tcW w:w="0" w:type="auto"/>
                <w:tcBorders>
                  <w:bottom w:val="single" w:sz="4" w:space="0" w:color="auto"/>
                </w:tcBorders>
                <w:shd w:val="clear" w:color="auto" w:fill="F3F3F3"/>
                <w:hideMark/>
              </w:tcPr>
              <w:p w14:paraId="7BE1621E"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107E0DF1"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Auditoria y off-hours</w:t>
                </w:r>
              </w:p>
            </w:tc>
          </w:tr>
          <w:tr w:rsidR="00E738EC" w:rsidRPr="00E738EC" w14:paraId="05D02EAE" w14:textId="77777777" w:rsidTr="00E738EC">
            <w:trPr>
              <w:divId w:val="1795253448"/>
              <w:cantSplit/>
              <w:tblHeader/>
            </w:trPr>
            <w:tc>
              <w:tcPr>
                <w:tcW w:w="0" w:type="auto"/>
                <w:gridSpan w:val="2"/>
                <w:tcBorders>
                  <w:bottom w:val="single" w:sz="4" w:space="0" w:color="auto"/>
                </w:tcBorders>
                <w:shd w:val="clear" w:color="auto" w:fill="FFFFFF"/>
                <w:hideMark/>
              </w:tcPr>
              <w:p w14:paraId="6ECE9251"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lastRenderedPageBreak/>
                  <w:t>Siguiente paso</w:t>
                </w:r>
              </w:p>
            </w:tc>
          </w:tr>
          <w:tr w:rsidR="00E738EC" w:rsidRPr="00E738EC" w14:paraId="5B09B479" w14:textId="77777777" w:rsidTr="00E738EC">
            <w:trPr>
              <w:divId w:val="1795253448"/>
              <w:cantSplit/>
              <w:tblHeader/>
            </w:trPr>
            <w:tc>
              <w:tcPr>
                <w:tcW w:w="0" w:type="auto"/>
                <w:shd w:val="clear" w:color="auto" w:fill="F3F3F3"/>
                <w:hideMark/>
              </w:tcPr>
              <w:p w14:paraId="1E9B896D"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7</w:t>
                </w:r>
              </w:p>
            </w:tc>
            <w:tc>
              <w:tcPr>
                <w:tcW w:w="0" w:type="auto"/>
                <w:shd w:val="clear" w:color="auto" w:fill="F3F3F3"/>
                <w:hideMark/>
              </w:tcPr>
              <w:p w14:paraId="4FF3E7A0"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Frontend con sesión operativa</w:t>
                </w:r>
              </w:p>
            </w:tc>
          </w:tr>
        </w:tbl>
        <w:p w14:paraId="1E5D6D83" w14:textId="77777777" w:rsidR="00E738EC" w:rsidRPr="00E738EC" w:rsidRDefault="00E738EC" w:rsidP="00E738EC">
          <w:pPr>
            <w:pStyle w:val="Ttulo3"/>
            <w:spacing w:before="120" w:line="240" w:lineRule="auto"/>
            <w:jc w:val="both"/>
            <w:divId w:val="1795253448"/>
            <w:rPr>
              <w:rFonts w:ascii="Aptos" w:eastAsia="Times New Roman" w:hAnsi="Aptos"/>
              <w:b/>
              <w:bCs/>
              <w:color w:val="8D648C"/>
              <w:sz w:val="22"/>
              <w:szCs w:val="22"/>
            </w:rPr>
          </w:pPr>
          <w:bookmarkStart w:id="48" w:name="_Toc229603392"/>
          <w:r w:rsidRPr="00E738EC">
            <w:rPr>
              <w:rFonts w:ascii="Aptos" w:eastAsia="Times New Roman" w:hAnsi="Aptos"/>
              <w:b/>
              <w:color w:val="8D648C"/>
              <w:sz w:val="22"/>
            </w:rPr>
            <w:t>Flujo B - Revision off-hours</w:t>
          </w:r>
          <w:bookmarkEnd w:id="48"/>
        </w:p>
        <w:tbl>
          <w:tblPr>
            <w:tblStyle w:val="Tablaconcuadrcula"/>
            <w:tblW w:w="0" w:type="auto"/>
            <w:tblLook w:val="04A0" w:firstRow="1" w:lastRow="0" w:firstColumn="1" w:lastColumn="0" w:noHBand="0" w:noVBand="1"/>
          </w:tblPr>
          <w:tblGrid>
            <w:gridCol w:w="658"/>
            <w:gridCol w:w="2355"/>
          </w:tblGrid>
          <w:tr w:rsidR="00E738EC" w:rsidRPr="00E738EC" w14:paraId="4188CFB1" w14:textId="77777777" w:rsidTr="00E738EC">
            <w:trPr>
              <w:divId w:val="1795253448"/>
              <w:cantSplit/>
              <w:tblHeader/>
            </w:trPr>
            <w:tc>
              <w:tcPr>
                <w:tcW w:w="0" w:type="auto"/>
                <w:tcBorders>
                  <w:bottom w:val="single" w:sz="4" w:space="0" w:color="auto"/>
                </w:tcBorders>
                <w:shd w:val="clear" w:color="auto" w:fill="325483"/>
                <w:hideMark/>
              </w:tcPr>
              <w:p w14:paraId="013EEF1E"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66681209"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39ADC8B5" w14:textId="77777777" w:rsidTr="00E738EC">
            <w:trPr>
              <w:divId w:val="1795253448"/>
              <w:cantSplit/>
              <w:tblHeader/>
            </w:trPr>
            <w:tc>
              <w:tcPr>
                <w:tcW w:w="0" w:type="auto"/>
                <w:tcBorders>
                  <w:bottom w:val="single" w:sz="4" w:space="0" w:color="auto"/>
                </w:tcBorders>
                <w:shd w:val="clear" w:color="auto" w:fill="F3F3F3"/>
                <w:hideMark/>
              </w:tcPr>
              <w:p w14:paraId="3894983C"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37A114F5"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Login fuera de horario</w:t>
                </w:r>
              </w:p>
            </w:tc>
          </w:tr>
          <w:tr w:rsidR="00E738EC" w:rsidRPr="00E738EC" w14:paraId="320D202E" w14:textId="77777777" w:rsidTr="00E738EC">
            <w:trPr>
              <w:divId w:val="1795253448"/>
              <w:cantSplit/>
              <w:tblHeader/>
            </w:trPr>
            <w:tc>
              <w:tcPr>
                <w:tcW w:w="0" w:type="auto"/>
                <w:gridSpan w:val="2"/>
                <w:tcBorders>
                  <w:bottom w:val="single" w:sz="4" w:space="0" w:color="auto"/>
                </w:tcBorders>
                <w:shd w:val="clear" w:color="auto" w:fill="FFFFFF"/>
                <w:hideMark/>
              </w:tcPr>
              <w:p w14:paraId="5AF98917"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1DB24A22" w14:textId="77777777" w:rsidTr="00E738EC">
            <w:trPr>
              <w:divId w:val="1795253448"/>
              <w:cantSplit/>
              <w:tblHeader/>
            </w:trPr>
            <w:tc>
              <w:tcPr>
                <w:tcW w:w="0" w:type="auto"/>
                <w:tcBorders>
                  <w:bottom w:val="single" w:sz="4" w:space="0" w:color="auto"/>
                </w:tcBorders>
                <w:shd w:val="clear" w:color="auto" w:fill="F3F3F3"/>
                <w:hideMark/>
              </w:tcPr>
              <w:p w14:paraId="3C9862F9"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3D19B144"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auditoria.logs</w:t>
                </w:r>
              </w:p>
            </w:tc>
          </w:tr>
          <w:tr w:rsidR="00E738EC" w:rsidRPr="00E738EC" w14:paraId="3DF5DD95" w14:textId="77777777" w:rsidTr="00E738EC">
            <w:trPr>
              <w:divId w:val="1795253448"/>
              <w:cantSplit/>
              <w:tblHeader/>
            </w:trPr>
            <w:tc>
              <w:tcPr>
                <w:tcW w:w="0" w:type="auto"/>
                <w:gridSpan w:val="2"/>
                <w:tcBorders>
                  <w:bottom w:val="single" w:sz="4" w:space="0" w:color="auto"/>
                </w:tcBorders>
                <w:shd w:val="clear" w:color="auto" w:fill="FFFFFF"/>
                <w:hideMark/>
              </w:tcPr>
              <w:p w14:paraId="5BD2B851"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7FBA4C6F" w14:textId="77777777" w:rsidTr="00E738EC">
            <w:trPr>
              <w:divId w:val="1795253448"/>
              <w:cantSplit/>
              <w:tblHeader/>
            </w:trPr>
            <w:tc>
              <w:tcPr>
                <w:tcW w:w="0" w:type="auto"/>
                <w:tcBorders>
                  <w:bottom w:val="single" w:sz="4" w:space="0" w:color="auto"/>
                </w:tcBorders>
                <w:shd w:val="clear" w:color="auto" w:fill="F3F3F3"/>
                <w:hideMark/>
              </w:tcPr>
              <w:p w14:paraId="1C427506"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3C901D21"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Relacion con notifications</w:t>
                </w:r>
              </w:p>
            </w:tc>
          </w:tr>
          <w:tr w:rsidR="00E738EC" w:rsidRPr="00E738EC" w14:paraId="5F1F57B9" w14:textId="77777777" w:rsidTr="00E738EC">
            <w:trPr>
              <w:divId w:val="1795253448"/>
              <w:cantSplit/>
              <w:tblHeader/>
            </w:trPr>
            <w:tc>
              <w:tcPr>
                <w:tcW w:w="0" w:type="auto"/>
                <w:gridSpan w:val="2"/>
                <w:tcBorders>
                  <w:bottom w:val="single" w:sz="4" w:space="0" w:color="auto"/>
                </w:tcBorders>
                <w:shd w:val="clear" w:color="auto" w:fill="FFFFFF"/>
                <w:hideMark/>
              </w:tcPr>
              <w:p w14:paraId="2913292C"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491B8827" w14:textId="77777777" w:rsidTr="00E738EC">
            <w:trPr>
              <w:divId w:val="1795253448"/>
              <w:cantSplit/>
              <w:tblHeader/>
            </w:trPr>
            <w:tc>
              <w:tcPr>
                <w:tcW w:w="0" w:type="auto"/>
                <w:tcBorders>
                  <w:bottom w:val="single" w:sz="4" w:space="0" w:color="auto"/>
                </w:tcBorders>
                <w:shd w:val="clear" w:color="auto" w:fill="F3F3F3"/>
                <w:hideMark/>
              </w:tcPr>
              <w:p w14:paraId="50752CC6"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3A43763B"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Consulta TI</w:t>
                </w:r>
              </w:p>
            </w:tc>
          </w:tr>
          <w:tr w:rsidR="00E738EC" w:rsidRPr="00E738EC" w14:paraId="6C576D38" w14:textId="77777777" w:rsidTr="00E738EC">
            <w:trPr>
              <w:divId w:val="1795253448"/>
              <w:cantSplit/>
              <w:tblHeader/>
            </w:trPr>
            <w:tc>
              <w:tcPr>
                <w:tcW w:w="0" w:type="auto"/>
                <w:gridSpan w:val="2"/>
                <w:tcBorders>
                  <w:bottom w:val="single" w:sz="4" w:space="0" w:color="auto"/>
                </w:tcBorders>
                <w:shd w:val="clear" w:color="auto" w:fill="FFFFFF"/>
                <w:hideMark/>
              </w:tcPr>
              <w:p w14:paraId="40432E63"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12BB0CA5" w14:textId="77777777" w:rsidTr="00E738EC">
            <w:trPr>
              <w:divId w:val="1795253448"/>
              <w:cantSplit/>
              <w:tblHeader/>
            </w:trPr>
            <w:tc>
              <w:tcPr>
                <w:tcW w:w="0" w:type="auto"/>
                <w:tcBorders>
                  <w:bottom w:val="single" w:sz="4" w:space="0" w:color="auto"/>
                </w:tcBorders>
                <w:shd w:val="clear" w:color="auto" w:fill="F3F3F3"/>
                <w:hideMark/>
              </w:tcPr>
              <w:p w14:paraId="7105F4B4"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0C8984DF"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Timeline y detalle</w:t>
                </w:r>
              </w:p>
            </w:tc>
          </w:tr>
          <w:tr w:rsidR="00E738EC" w:rsidRPr="00E738EC" w14:paraId="4A2B168C" w14:textId="77777777" w:rsidTr="00E738EC">
            <w:trPr>
              <w:divId w:val="1795253448"/>
              <w:cantSplit/>
              <w:tblHeader/>
            </w:trPr>
            <w:tc>
              <w:tcPr>
                <w:tcW w:w="0" w:type="auto"/>
                <w:gridSpan w:val="2"/>
                <w:tcBorders>
                  <w:bottom w:val="single" w:sz="4" w:space="0" w:color="auto"/>
                </w:tcBorders>
                <w:shd w:val="clear" w:color="auto" w:fill="FFFFFF"/>
                <w:hideMark/>
              </w:tcPr>
              <w:p w14:paraId="2CE0E12C"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4ED7C19" w14:textId="77777777" w:rsidTr="00E738EC">
            <w:trPr>
              <w:divId w:val="1795253448"/>
              <w:cantSplit/>
              <w:tblHeader/>
            </w:trPr>
            <w:tc>
              <w:tcPr>
                <w:tcW w:w="0" w:type="auto"/>
                <w:shd w:val="clear" w:color="auto" w:fill="F3F3F3"/>
                <w:hideMark/>
              </w:tcPr>
              <w:p w14:paraId="720CD039"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shd w:val="clear" w:color="auto" w:fill="F3F3F3"/>
                <w:hideMark/>
              </w:tcPr>
              <w:p w14:paraId="709D12F7"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Revision y cierre</w:t>
                </w:r>
              </w:p>
            </w:tc>
          </w:tr>
        </w:tbl>
        <w:p w14:paraId="35BEBA5A" w14:textId="77777777" w:rsidR="00E738EC" w:rsidRPr="00E738EC" w:rsidRDefault="00E738EC" w:rsidP="00E738EC">
          <w:pPr>
            <w:pStyle w:val="Ttulo3"/>
            <w:spacing w:before="120" w:line="240" w:lineRule="auto"/>
            <w:jc w:val="both"/>
            <w:divId w:val="1795253448"/>
            <w:rPr>
              <w:rFonts w:ascii="Aptos" w:eastAsia="Times New Roman" w:hAnsi="Aptos"/>
              <w:b/>
              <w:bCs/>
              <w:color w:val="8D648C"/>
              <w:sz w:val="22"/>
              <w:szCs w:val="22"/>
            </w:rPr>
          </w:pPr>
          <w:bookmarkStart w:id="49" w:name="_Toc229603393"/>
          <w:r w:rsidRPr="00E738EC">
            <w:rPr>
              <w:rFonts w:ascii="Aptos" w:eastAsia="Times New Roman" w:hAnsi="Aptos"/>
              <w:b/>
              <w:color w:val="8D648C"/>
              <w:sz w:val="22"/>
            </w:rPr>
            <w:lastRenderedPageBreak/>
            <w:t>Flujo C - Preparacion y custodia documental de auditoria</w:t>
          </w:r>
          <w:bookmarkEnd w:id="49"/>
        </w:p>
        <w:tbl>
          <w:tblPr>
            <w:tblStyle w:val="Tablaconcuadrcula"/>
            <w:tblW w:w="0" w:type="auto"/>
            <w:tblLook w:val="04A0" w:firstRow="1" w:lastRow="0" w:firstColumn="1" w:lastColumn="0" w:noHBand="0" w:noVBand="1"/>
          </w:tblPr>
          <w:tblGrid>
            <w:gridCol w:w="658"/>
            <w:gridCol w:w="3047"/>
          </w:tblGrid>
          <w:tr w:rsidR="00E738EC" w:rsidRPr="00E738EC" w14:paraId="01846E48" w14:textId="77777777" w:rsidTr="00E738EC">
            <w:trPr>
              <w:divId w:val="1795253448"/>
              <w:cantSplit/>
              <w:tblHeader/>
            </w:trPr>
            <w:tc>
              <w:tcPr>
                <w:tcW w:w="0" w:type="auto"/>
                <w:tcBorders>
                  <w:bottom w:val="single" w:sz="4" w:space="0" w:color="auto"/>
                </w:tcBorders>
                <w:shd w:val="clear" w:color="auto" w:fill="325483"/>
                <w:hideMark/>
              </w:tcPr>
              <w:p w14:paraId="70FFDE6B"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230492E7"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1487EB23" w14:textId="77777777" w:rsidTr="00E738EC">
            <w:trPr>
              <w:divId w:val="1795253448"/>
              <w:cantSplit/>
              <w:tblHeader/>
            </w:trPr>
            <w:tc>
              <w:tcPr>
                <w:tcW w:w="0" w:type="auto"/>
                <w:tcBorders>
                  <w:bottom w:val="single" w:sz="4" w:space="0" w:color="auto"/>
                </w:tcBorders>
                <w:shd w:val="clear" w:color="auto" w:fill="F3F3F3"/>
                <w:hideMark/>
              </w:tcPr>
              <w:p w14:paraId="508762C6"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74E51C9F"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Activar auditoria</w:t>
                </w:r>
              </w:p>
            </w:tc>
          </w:tr>
          <w:tr w:rsidR="00E738EC" w:rsidRPr="00E738EC" w14:paraId="686AC312" w14:textId="77777777" w:rsidTr="00E738EC">
            <w:trPr>
              <w:divId w:val="1795253448"/>
              <w:cantSplit/>
              <w:tblHeader/>
            </w:trPr>
            <w:tc>
              <w:tcPr>
                <w:tcW w:w="0" w:type="auto"/>
                <w:gridSpan w:val="2"/>
                <w:tcBorders>
                  <w:bottom w:val="single" w:sz="4" w:space="0" w:color="auto"/>
                </w:tcBorders>
                <w:shd w:val="clear" w:color="auto" w:fill="FFFFFF"/>
                <w:hideMark/>
              </w:tcPr>
              <w:p w14:paraId="3D545C6E"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7B3800D" w14:textId="77777777" w:rsidTr="00E738EC">
            <w:trPr>
              <w:divId w:val="1795253448"/>
              <w:cantSplit/>
              <w:tblHeader/>
            </w:trPr>
            <w:tc>
              <w:tcPr>
                <w:tcW w:w="0" w:type="auto"/>
                <w:tcBorders>
                  <w:bottom w:val="single" w:sz="4" w:space="0" w:color="auto"/>
                </w:tcBorders>
                <w:shd w:val="clear" w:color="auto" w:fill="F3F3F3"/>
                <w:hideMark/>
              </w:tcPr>
              <w:p w14:paraId="62CA84F2"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0E5B17FA"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Definir secciones</w:t>
                </w:r>
              </w:p>
            </w:tc>
          </w:tr>
          <w:tr w:rsidR="00E738EC" w:rsidRPr="00E738EC" w14:paraId="03A45D34" w14:textId="77777777" w:rsidTr="00E738EC">
            <w:trPr>
              <w:divId w:val="1795253448"/>
              <w:cantSplit/>
              <w:tblHeader/>
            </w:trPr>
            <w:tc>
              <w:tcPr>
                <w:tcW w:w="0" w:type="auto"/>
                <w:gridSpan w:val="2"/>
                <w:tcBorders>
                  <w:bottom w:val="single" w:sz="4" w:space="0" w:color="auto"/>
                </w:tcBorders>
                <w:shd w:val="clear" w:color="auto" w:fill="FFFFFF"/>
                <w:hideMark/>
              </w:tcPr>
              <w:p w14:paraId="1C444F56"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7E23E0E9" w14:textId="77777777" w:rsidTr="00E738EC">
            <w:trPr>
              <w:divId w:val="1795253448"/>
              <w:cantSplit/>
              <w:tblHeader/>
            </w:trPr>
            <w:tc>
              <w:tcPr>
                <w:tcW w:w="0" w:type="auto"/>
                <w:tcBorders>
                  <w:bottom w:val="single" w:sz="4" w:space="0" w:color="auto"/>
                </w:tcBorders>
                <w:shd w:val="clear" w:color="auto" w:fill="F3F3F3"/>
                <w:hideMark/>
              </w:tcPr>
              <w:p w14:paraId="539847E4"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140AD1EB"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Cargar documento</w:t>
                </w:r>
              </w:p>
            </w:tc>
          </w:tr>
          <w:tr w:rsidR="00E738EC" w:rsidRPr="00E738EC" w14:paraId="3D834819" w14:textId="77777777" w:rsidTr="00E738EC">
            <w:trPr>
              <w:divId w:val="1795253448"/>
              <w:cantSplit/>
              <w:tblHeader/>
            </w:trPr>
            <w:tc>
              <w:tcPr>
                <w:tcW w:w="0" w:type="auto"/>
                <w:gridSpan w:val="2"/>
                <w:tcBorders>
                  <w:bottom w:val="single" w:sz="4" w:space="0" w:color="auto"/>
                </w:tcBorders>
                <w:shd w:val="clear" w:color="auto" w:fill="FFFFFF"/>
                <w:hideMark/>
              </w:tcPr>
              <w:p w14:paraId="417841DB"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012E14DC" w14:textId="77777777" w:rsidTr="00E738EC">
            <w:trPr>
              <w:divId w:val="1795253448"/>
              <w:cantSplit/>
              <w:tblHeader/>
            </w:trPr>
            <w:tc>
              <w:tcPr>
                <w:tcW w:w="0" w:type="auto"/>
                <w:tcBorders>
                  <w:bottom w:val="single" w:sz="4" w:space="0" w:color="auto"/>
                </w:tcBorders>
                <w:shd w:val="clear" w:color="auto" w:fill="F3F3F3"/>
                <w:hideMark/>
              </w:tcPr>
              <w:p w14:paraId="7071C33E"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575C0B65"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Persistir audit_documents + Drive</w:t>
                </w:r>
              </w:p>
            </w:tc>
          </w:tr>
          <w:tr w:rsidR="00E738EC" w:rsidRPr="00E738EC" w14:paraId="211241B4" w14:textId="77777777" w:rsidTr="00E738EC">
            <w:trPr>
              <w:divId w:val="1795253448"/>
              <w:cantSplit/>
              <w:tblHeader/>
            </w:trPr>
            <w:tc>
              <w:tcPr>
                <w:tcW w:w="0" w:type="auto"/>
                <w:gridSpan w:val="2"/>
                <w:tcBorders>
                  <w:bottom w:val="single" w:sz="4" w:space="0" w:color="auto"/>
                </w:tcBorders>
                <w:shd w:val="clear" w:color="auto" w:fill="FFFFFF"/>
                <w:hideMark/>
              </w:tcPr>
              <w:p w14:paraId="5FE2F65D"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372F518F" w14:textId="77777777" w:rsidTr="00E738EC">
            <w:trPr>
              <w:divId w:val="1795253448"/>
              <w:cantSplit/>
              <w:tblHeader/>
            </w:trPr>
            <w:tc>
              <w:tcPr>
                <w:tcW w:w="0" w:type="auto"/>
                <w:tcBorders>
                  <w:bottom w:val="single" w:sz="4" w:space="0" w:color="auto"/>
                </w:tcBorders>
                <w:shd w:val="clear" w:color="auto" w:fill="F3F3F3"/>
                <w:hideMark/>
              </w:tcPr>
              <w:p w14:paraId="546F5541"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4E2687AA"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Descarga por rol</w:t>
                </w:r>
              </w:p>
            </w:tc>
          </w:tr>
          <w:tr w:rsidR="00E738EC" w:rsidRPr="00E738EC" w14:paraId="4027CF07" w14:textId="77777777" w:rsidTr="00E738EC">
            <w:trPr>
              <w:divId w:val="1795253448"/>
              <w:cantSplit/>
              <w:tblHeader/>
            </w:trPr>
            <w:tc>
              <w:tcPr>
                <w:tcW w:w="0" w:type="auto"/>
                <w:gridSpan w:val="2"/>
                <w:tcBorders>
                  <w:bottom w:val="single" w:sz="4" w:space="0" w:color="auto"/>
                </w:tcBorders>
                <w:shd w:val="clear" w:color="auto" w:fill="FFFFFF"/>
                <w:hideMark/>
              </w:tcPr>
              <w:p w14:paraId="2D58BBC2"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2D2B6AEE" w14:textId="77777777" w:rsidTr="00E738EC">
            <w:trPr>
              <w:divId w:val="1795253448"/>
              <w:cantSplit/>
              <w:tblHeader/>
            </w:trPr>
            <w:tc>
              <w:tcPr>
                <w:tcW w:w="0" w:type="auto"/>
                <w:shd w:val="clear" w:color="auto" w:fill="F3F3F3"/>
                <w:hideMark/>
              </w:tcPr>
              <w:p w14:paraId="523E194E"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shd w:val="clear" w:color="auto" w:fill="F3F3F3"/>
                <w:hideMark/>
              </w:tcPr>
              <w:p w14:paraId="335DB667"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Alta/revocacion de acceso externo</w:t>
                </w:r>
              </w:p>
            </w:tc>
          </w:tr>
        </w:tbl>
        <w:p w14:paraId="75B1FA4F" w14:textId="77777777" w:rsidR="00E738EC" w:rsidRPr="00E738EC" w:rsidRDefault="00E738EC" w:rsidP="00E738EC">
          <w:pPr>
            <w:pStyle w:val="Ttulo3"/>
            <w:spacing w:before="120" w:line="240" w:lineRule="auto"/>
            <w:jc w:val="both"/>
            <w:divId w:val="1795253448"/>
            <w:rPr>
              <w:rFonts w:ascii="Aptos" w:eastAsia="Times New Roman" w:hAnsi="Aptos"/>
              <w:b/>
              <w:bCs/>
              <w:color w:val="8D648C"/>
              <w:sz w:val="22"/>
              <w:szCs w:val="22"/>
            </w:rPr>
          </w:pPr>
          <w:bookmarkStart w:id="50" w:name="_Toc229603394"/>
          <w:r w:rsidRPr="00E738EC">
            <w:rPr>
              <w:rFonts w:ascii="Aptos" w:eastAsia="Times New Roman" w:hAnsi="Aptos"/>
              <w:b/>
              <w:color w:val="8D648C"/>
              <w:sz w:val="22"/>
            </w:rPr>
            <w:t>Flujo D - Gestión documental y firma</w:t>
          </w:r>
          <w:bookmarkEnd w:id="50"/>
        </w:p>
        <w:tbl>
          <w:tblPr>
            <w:tblStyle w:val="Tablaconcuadrcula"/>
            <w:tblW w:w="0" w:type="auto"/>
            <w:tblLook w:val="04A0" w:firstRow="1" w:lastRow="0" w:firstColumn="1" w:lastColumn="0" w:noHBand="0" w:noVBand="1"/>
          </w:tblPr>
          <w:tblGrid>
            <w:gridCol w:w="658"/>
            <w:gridCol w:w="2682"/>
          </w:tblGrid>
          <w:tr w:rsidR="00E738EC" w:rsidRPr="00E738EC" w14:paraId="755E2266" w14:textId="77777777" w:rsidTr="00E738EC">
            <w:trPr>
              <w:divId w:val="1795253448"/>
              <w:cantSplit/>
              <w:tblHeader/>
            </w:trPr>
            <w:tc>
              <w:tcPr>
                <w:tcW w:w="0" w:type="auto"/>
                <w:tcBorders>
                  <w:bottom w:val="single" w:sz="4" w:space="0" w:color="auto"/>
                </w:tcBorders>
                <w:shd w:val="clear" w:color="auto" w:fill="325483"/>
                <w:hideMark/>
              </w:tcPr>
              <w:p w14:paraId="47DC9E56"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75B329F9"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6E2E7F71" w14:textId="77777777" w:rsidTr="00E738EC">
            <w:trPr>
              <w:divId w:val="1795253448"/>
              <w:cantSplit/>
              <w:tblHeader/>
            </w:trPr>
            <w:tc>
              <w:tcPr>
                <w:tcW w:w="0" w:type="auto"/>
                <w:tcBorders>
                  <w:bottom w:val="single" w:sz="4" w:space="0" w:color="auto"/>
                </w:tcBorders>
                <w:shd w:val="clear" w:color="auto" w:fill="F3F3F3"/>
                <w:hideMark/>
              </w:tcPr>
              <w:p w14:paraId="375AA774"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2BD6E57C"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Crear desde plantilla</w:t>
                </w:r>
              </w:p>
            </w:tc>
          </w:tr>
          <w:tr w:rsidR="00E738EC" w:rsidRPr="00E738EC" w14:paraId="78BE9285" w14:textId="77777777" w:rsidTr="00E738EC">
            <w:trPr>
              <w:divId w:val="1795253448"/>
              <w:cantSplit/>
              <w:tblHeader/>
            </w:trPr>
            <w:tc>
              <w:tcPr>
                <w:tcW w:w="0" w:type="auto"/>
                <w:gridSpan w:val="2"/>
                <w:tcBorders>
                  <w:bottom w:val="single" w:sz="4" w:space="0" w:color="auto"/>
                </w:tcBorders>
                <w:shd w:val="clear" w:color="auto" w:fill="FFFFFF"/>
                <w:hideMark/>
              </w:tcPr>
              <w:p w14:paraId="08DBF123"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lastRenderedPageBreak/>
                  <w:t>Siguiente paso</w:t>
                </w:r>
              </w:p>
            </w:tc>
          </w:tr>
          <w:tr w:rsidR="00E738EC" w:rsidRPr="00E738EC" w14:paraId="798FD3DE" w14:textId="77777777" w:rsidTr="00E738EC">
            <w:trPr>
              <w:divId w:val="1795253448"/>
              <w:cantSplit/>
              <w:tblHeader/>
            </w:trPr>
            <w:tc>
              <w:tcPr>
                <w:tcW w:w="0" w:type="auto"/>
                <w:tcBorders>
                  <w:bottom w:val="single" w:sz="4" w:space="0" w:color="auto"/>
                </w:tcBorders>
                <w:shd w:val="clear" w:color="auto" w:fill="F3F3F3"/>
                <w:hideMark/>
              </w:tcPr>
              <w:p w14:paraId="4207EB1B"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44D34F23"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Recuperar documento</w:t>
                </w:r>
              </w:p>
            </w:tc>
          </w:tr>
          <w:tr w:rsidR="00E738EC" w:rsidRPr="00E738EC" w14:paraId="667D1F4D" w14:textId="77777777" w:rsidTr="00E738EC">
            <w:trPr>
              <w:divId w:val="1795253448"/>
              <w:cantSplit/>
              <w:tblHeader/>
            </w:trPr>
            <w:tc>
              <w:tcPr>
                <w:tcW w:w="0" w:type="auto"/>
                <w:gridSpan w:val="2"/>
                <w:tcBorders>
                  <w:bottom w:val="single" w:sz="4" w:space="0" w:color="auto"/>
                </w:tcBorders>
                <w:shd w:val="clear" w:color="auto" w:fill="FFFFFF"/>
                <w:hideMark/>
              </w:tcPr>
              <w:p w14:paraId="1DBFE9E8"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11F0248" w14:textId="77777777" w:rsidTr="00E738EC">
            <w:trPr>
              <w:divId w:val="1795253448"/>
              <w:cantSplit/>
              <w:tblHeader/>
            </w:trPr>
            <w:tc>
              <w:tcPr>
                <w:tcW w:w="0" w:type="auto"/>
                <w:tcBorders>
                  <w:bottom w:val="single" w:sz="4" w:space="0" w:color="auto"/>
                </w:tcBorders>
                <w:shd w:val="clear" w:color="auto" w:fill="F3F3F3"/>
                <w:hideMark/>
              </w:tcPr>
              <w:p w14:paraId="6926CBC0"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10636B7B"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Firma posicionada o avanzada</w:t>
                </w:r>
              </w:p>
            </w:tc>
          </w:tr>
          <w:tr w:rsidR="00E738EC" w:rsidRPr="00E738EC" w14:paraId="0BBEEF6E" w14:textId="77777777" w:rsidTr="00E738EC">
            <w:trPr>
              <w:divId w:val="1795253448"/>
              <w:cantSplit/>
              <w:tblHeader/>
            </w:trPr>
            <w:tc>
              <w:tcPr>
                <w:tcW w:w="0" w:type="auto"/>
                <w:gridSpan w:val="2"/>
                <w:tcBorders>
                  <w:bottom w:val="single" w:sz="4" w:space="0" w:color="auto"/>
                </w:tcBorders>
                <w:shd w:val="clear" w:color="auto" w:fill="FFFFFF"/>
                <w:hideMark/>
              </w:tcPr>
              <w:p w14:paraId="2DA771A1"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2CC60F8F" w14:textId="77777777" w:rsidTr="00E738EC">
            <w:trPr>
              <w:divId w:val="1795253448"/>
              <w:cantSplit/>
              <w:tblHeader/>
            </w:trPr>
            <w:tc>
              <w:tcPr>
                <w:tcW w:w="0" w:type="auto"/>
                <w:tcBorders>
                  <w:bottom w:val="single" w:sz="4" w:space="0" w:color="auto"/>
                </w:tcBorders>
                <w:shd w:val="clear" w:color="auto" w:fill="F3F3F3"/>
                <w:hideMark/>
              </w:tcPr>
              <w:p w14:paraId="36F3FC71"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49285EB5"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Exportar PDF</w:t>
                </w:r>
              </w:p>
            </w:tc>
          </w:tr>
          <w:tr w:rsidR="00E738EC" w:rsidRPr="00E738EC" w14:paraId="1E420E9E" w14:textId="77777777" w:rsidTr="00E738EC">
            <w:trPr>
              <w:divId w:val="1795253448"/>
              <w:cantSplit/>
              <w:tblHeader/>
            </w:trPr>
            <w:tc>
              <w:tcPr>
                <w:tcW w:w="0" w:type="auto"/>
                <w:gridSpan w:val="2"/>
                <w:tcBorders>
                  <w:bottom w:val="single" w:sz="4" w:space="0" w:color="auto"/>
                </w:tcBorders>
                <w:shd w:val="clear" w:color="auto" w:fill="FFFFFF"/>
                <w:hideMark/>
              </w:tcPr>
              <w:p w14:paraId="454FB791"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BCEE6BE" w14:textId="77777777" w:rsidTr="00E738EC">
            <w:trPr>
              <w:divId w:val="1795253448"/>
              <w:cantSplit/>
              <w:tblHeader/>
            </w:trPr>
            <w:tc>
              <w:tcPr>
                <w:tcW w:w="0" w:type="auto"/>
                <w:tcBorders>
                  <w:bottom w:val="single" w:sz="4" w:space="0" w:color="auto"/>
                </w:tcBorders>
                <w:shd w:val="clear" w:color="auto" w:fill="F3F3F3"/>
                <w:hideMark/>
              </w:tcPr>
              <w:p w14:paraId="67378E2D"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595638D3"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Sello, QR y bloqueo</w:t>
                </w:r>
              </w:p>
            </w:tc>
          </w:tr>
          <w:tr w:rsidR="00E738EC" w:rsidRPr="00E738EC" w14:paraId="0ED61F55" w14:textId="77777777" w:rsidTr="00E738EC">
            <w:trPr>
              <w:divId w:val="1795253448"/>
              <w:cantSplit/>
              <w:tblHeader/>
            </w:trPr>
            <w:tc>
              <w:tcPr>
                <w:tcW w:w="0" w:type="auto"/>
                <w:gridSpan w:val="2"/>
                <w:tcBorders>
                  <w:bottom w:val="single" w:sz="4" w:space="0" w:color="auto"/>
                </w:tcBorders>
                <w:shd w:val="clear" w:color="auto" w:fill="FFFFFF"/>
                <w:hideMark/>
              </w:tcPr>
              <w:p w14:paraId="2B76FD09"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6F3720DD" w14:textId="77777777" w:rsidTr="00E738EC">
            <w:trPr>
              <w:divId w:val="1795253448"/>
              <w:cantSplit/>
              <w:tblHeader/>
            </w:trPr>
            <w:tc>
              <w:tcPr>
                <w:tcW w:w="0" w:type="auto"/>
                <w:shd w:val="clear" w:color="auto" w:fill="F3F3F3"/>
                <w:hideMark/>
              </w:tcPr>
              <w:p w14:paraId="477CCA48"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shd w:val="clear" w:color="auto" w:fill="F3F3F3"/>
                <w:hideMark/>
              </w:tcPr>
              <w:p w14:paraId="19691429"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Verificacion publica</w:t>
                </w:r>
              </w:p>
            </w:tc>
          </w:tr>
        </w:tbl>
        <w:p w14:paraId="30F4B26D" w14:textId="77777777" w:rsidR="00E738EC" w:rsidRPr="00E738EC" w:rsidRDefault="00E738EC" w:rsidP="00E738EC">
          <w:pPr>
            <w:pStyle w:val="Ttulo3"/>
            <w:spacing w:before="120" w:line="240" w:lineRule="auto"/>
            <w:jc w:val="both"/>
            <w:divId w:val="1795253448"/>
            <w:rPr>
              <w:rFonts w:ascii="Aptos" w:eastAsia="Times New Roman" w:hAnsi="Aptos"/>
              <w:b/>
              <w:bCs/>
              <w:color w:val="8D648C"/>
              <w:sz w:val="22"/>
              <w:szCs w:val="22"/>
            </w:rPr>
          </w:pPr>
          <w:bookmarkStart w:id="51" w:name="_Toc229603395"/>
          <w:r w:rsidRPr="00E738EC">
            <w:rPr>
              <w:rFonts w:ascii="Aptos" w:eastAsia="Times New Roman" w:hAnsi="Aptos"/>
              <w:b/>
              <w:color w:val="8D648C"/>
              <w:sz w:val="22"/>
            </w:rPr>
            <w:t>Flujo E - Notificacion y correo autenticado</w:t>
          </w:r>
          <w:bookmarkEnd w:id="51"/>
        </w:p>
        <w:tbl>
          <w:tblPr>
            <w:tblStyle w:val="Tablaconcuadrcula"/>
            <w:tblW w:w="0" w:type="auto"/>
            <w:tblLook w:val="04A0" w:firstRow="1" w:lastRow="0" w:firstColumn="1" w:lastColumn="0" w:noHBand="0" w:noVBand="1"/>
          </w:tblPr>
          <w:tblGrid>
            <w:gridCol w:w="658"/>
            <w:gridCol w:w="2149"/>
          </w:tblGrid>
          <w:tr w:rsidR="00E738EC" w:rsidRPr="00E738EC" w14:paraId="265BFF2E" w14:textId="77777777" w:rsidTr="00E738EC">
            <w:trPr>
              <w:divId w:val="1795253448"/>
              <w:cantSplit/>
              <w:tblHeader/>
            </w:trPr>
            <w:tc>
              <w:tcPr>
                <w:tcW w:w="0" w:type="auto"/>
                <w:tcBorders>
                  <w:bottom w:val="single" w:sz="4" w:space="0" w:color="auto"/>
                </w:tcBorders>
                <w:shd w:val="clear" w:color="auto" w:fill="325483"/>
                <w:hideMark/>
              </w:tcPr>
              <w:p w14:paraId="366DC80E"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2CA08D5D"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0A2FDF67" w14:textId="77777777" w:rsidTr="00E738EC">
            <w:trPr>
              <w:divId w:val="1795253448"/>
              <w:cantSplit/>
              <w:tblHeader/>
            </w:trPr>
            <w:tc>
              <w:tcPr>
                <w:tcW w:w="0" w:type="auto"/>
                <w:tcBorders>
                  <w:bottom w:val="single" w:sz="4" w:space="0" w:color="auto"/>
                </w:tcBorders>
                <w:shd w:val="clear" w:color="auto" w:fill="F3F3F3"/>
                <w:hideMark/>
              </w:tcPr>
              <w:p w14:paraId="32594BBF"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26BBB588"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Evento operativo</w:t>
                </w:r>
              </w:p>
            </w:tc>
          </w:tr>
          <w:tr w:rsidR="00E738EC" w:rsidRPr="00E738EC" w14:paraId="58D7DD6F" w14:textId="77777777" w:rsidTr="00E738EC">
            <w:trPr>
              <w:divId w:val="1795253448"/>
              <w:cantSplit/>
              <w:tblHeader/>
            </w:trPr>
            <w:tc>
              <w:tcPr>
                <w:tcW w:w="0" w:type="auto"/>
                <w:gridSpan w:val="2"/>
                <w:tcBorders>
                  <w:bottom w:val="single" w:sz="4" w:space="0" w:color="auto"/>
                </w:tcBorders>
                <w:shd w:val="clear" w:color="auto" w:fill="FFFFFF"/>
                <w:hideMark/>
              </w:tcPr>
              <w:p w14:paraId="699A2059"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190E2080" w14:textId="77777777" w:rsidTr="00E738EC">
            <w:trPr>
              <w:divId w:val="1795253448"/>
              <w:cantSplit/>
              <w:tblHeader/>
            </w:trPr>
            <w:tc>
              <w:tcPr>
                <w:tcW w:w="0" w:type="auto"/>
                <w:tcBorders>
                  <w:bottom w:val="single" w:sz="4" w:space="0" w:color="auto"/>
                </w:tcBorders>
                <w:shd w:val="clear" w:color="auto" w:fill="F3F3F3"/>
                <w:hideMark/>
              </w:tcPr>
              <w:p w14:paraId="6C56C2C3"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577AB211"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Crear notificacion</w:t>
                </w:r>
              </w:p>
            </w:tc>
          </w:tr>
          <w:tr w:rsidR="00E738EC" w:rsidRPr="00E738EC" w14:paraId="2F3113F6" w14:textId="77777777" w:rsidTr="00E738EC">
            <w:trPr>
              <w:divId w:val="1795253448"/>
              <w:cantSplit/>
              <w:tblHeader/>
            </w:trPr>
            <w:tc>
              <w:tcPr>
                <w:tcW w:w="0" w:type="auto"/>
                <w:gridSpan w:val="2"/>
                <w:tcBorders>
                  <w:bottom w:val="single" w:sz="4" w:space="0" w:color="auto"/>
                </w:tcBorders>
                <w:shd w:val="clear" w:color="auto" w:fill="FFFFFF"/>
                <w:hideMark/>
              </w:tcPr>
              <w:p w14:paraId="4E019EAC"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lastRenderedPageBreak/>
                  <w:t>Siguiente paso</w:t>
                </w:r>
              </w:p>
            </w:tc>
          </w:tr>
          <w:tr w:rsidR="00E738EC" w:rsidRPr="00E738EC" w14:paraId="01BD3821" w14:textId="77777777" w:rsidTr="00E738EC">
            <w:trPr>
              <w:divId w:val="1795253448"/>
              <w:cantSplit/>
              <w:tblHeader/>
            </w:trPr>
            <w:tc>
              <w:tcPr>
                <w:tcW w:w="0" w:type="auto"/>
                <w:tcBorders>
                  <w:bottom w:val="single" w:sz="4" w:space="0" w:color="auto"/>
                </w:tcBorders>
                <w:shd w:val="clear" w:color="auto" w:fill="F3F3F3"/>
                <w:hideMark/>
              </w:tcPr>
              <w:p w14:paraId="08D7984A"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51FA1324"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Usuario lista/lee/limpia</w:t>
                </w:r>
              </w:p>
            </w:tc>
          </w:tr>
          <w:tr w:rsidR="00E738EC" w:rsidRPr="00E738EC" w14:paraId="668154D1" w14:textId="77777777" w:rsidTr="00E738EC">
            <w:trPr>
              <w:divId w:val="1795253448"/>
              <w:cantSplit/>
              <w:tblHeader/>
            </w:trPr>
            <w:tc>
              <w:tcPr>
                <w:tcW w:w="0" w:type="auto"/>
                <w:gridSpan w:val="2"/>
                <w:tcBorders>
                  <w:bottom w:val="single" w:sz="4" w:space="0" w:color="auto"/>
                </w:tcBorders>
                <w:shd w:val="clear" w:color="auto" w:fill="FFFFFF"/>
                <w:hideMark/>
              </w:tcPr>
              <w:p w14:paraId="531EFA9E"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498D2243" w14:textId="77777777" w:rsidTr="00E738EC">
            <w:trPr>
              <w:divId w:val="1795253448"/>
              <w:cantSplit/>
              <w:tblHeader/>
            </w:trPr>
            <w:tc>
              <w:tcPr>
                <w:tcW w:w="0" w:type="auto"/>
                <w:tcBorders>
                  <w:bottom w:val="single" w:sz="4" w:space="0" w:color="auto"/>
                </w:tcBorders>
                <w:shd w:val="clear" w:color="auto" w:fill="F3F3F3"/>
                <w:hideMark/>
              </w:tcPr>
              <w:p w14:paraId="0A9FC978"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2F00B784"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Si requiere correo</w:t>
                </w:r>
              </w:p>
            </w:tc>
          </w:tr>
          <w:tr w:rsidR="00E738EC" w:rsidRPr="00E738EC" w14:paraId="286B3948" w14:textId="77777777" w:rsidTr="00E738EC">
            <w:trPr>
              <w:divId w:val="1795253448"/>
              <w:cantSplit/>
              <w:tblHeader/>
            </w:trPr>
            <w:tc>
              <w:tcPr>
                <w:tcW w:w="0" w:type="auto"/>
                <w:gridSpan w:val="2"/>
                <w:tcBorders>
                  <w:bottom w:val="single" w:sz="4" w:space="0" w:color="auto"/>
                </w:tcBorders>
                <w:shd w:val="clear" w:color="auto" w:fill="FFFFFF"/>
                <w:hideMark/>
              </w:tcPr>
              <w:p w14:paraId="46683FFA"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847C51B" w14:textId="77777777" w:rsidTr="00E738EC">
            <w:trPr>
              <w:divId w:val="1795253448"/>
              <w:cantSplit/>
              <w:tblHeader/>
            </w:trPr>
            <w:tc>
              <w:tcPr>
                <w:tcW w:w="0" w:type="auto"/>
                <w:tcBorders>
                  <w:bottom w:val="single" w:sz="4" w:space="0" w:color="auto"/>
                </w:tcBorders>
                <w:shd w:val="clear" w:color="auto" w:fill="F3F3F3"/>
                <w:hideMark/>
              </w:tcPr>
              <w:p w14:paraId="3481425E"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5DDBE75D"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OAuth Gmail</w:t>
                </w:r>
              </w:p>
            </w:tc>
          </w:tr>
          <w:tr w:rsidR="00E738EC" w:rsidRPr="00E738EC" w14:paraId="3E5E7E72" w14:textId="77777777" w:rsidTr="00E738EC">
            <w:trPr>
              <w:divId w:val="1795253448"/>
              <w:cantSplit/>
              <w:tblHeader/>
            </w:trPr>
            <w:tc>
              <w:tcPr>
                <w:tcW w:w="0" w:type="auto"/>
                <w:gridSpan w:val="2"/>
                <w:tcBorders>
                  <w:bottom w:val="single" w:sz="4" w:space="0" w:color="auto"/>
                </w:tcBorders>
                <w:shd w:val="clear" w:color="auto" w:fill="FFFFFF"/>
                <w:hideMark/>
              </w:tcPr>
              <w:p w14:paraId="54619358"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D052C8C" w14:textId="77777777" w:rsidTr="00E738EC">
            <w:trPr>
              <w:divId w:val="1795253448"/>
              <w:cantSplit/>
              <w:tblHeader/>
            </w:trPr>
            <w:tc>
              <w:tcPr>
                <w:tcW w:w="0" w:type="auto"/>
                <w:tcBorders>
                  <w:bottom w:val="single" w:sz="4" w:space="0" w:color="auto"/>
                </w:tcBorders>
                <w:shd w:val="clear" w:color="auto" w:fill="F3F3F3"/>
                <w:hideMark/>
              </w:tcPr>
              <w:p w14:paraId="4A25AF55"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22C43A81"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Enviar email</w:t>
                </w:r>
              </w:p>
            </w:tc>
          </w:tr>
          <w:tr w:rsidR="00E738EC" w:rsidRPr="00E738EC" w14:paraId="2A07F99D" w14:textId="77777777" w:rsidTr="00E738EC">
            <w:trPr>
              <w:divId w:val="1795253448"/>
              <w:cantSplit/>
              <w:tblHeader/>
            </w:trPr>
            <w:tc>
              <w:tcPr>
                <w:tcW w:w="0" w:type="auto"/>
                <w:gridSpan w:val="2"/>
                <w:tcBorders>
                  <w:bottom w:val="single" w:sz="4" w:space="0" w:color="auto"/>
                </w:tcBorders>
                <w:shd w:val="clear" w:color="auto" w:fill="FFFFFF"/>
                <w:hideMark/>
              </w:tcPr>
              <w:p w14:paraId="2A8ACDDA"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71A0BDCF" w14:textId="77777777" w:rsidTr="00E738EC">
            <w:trPr>
              <w:divId w:val="1795253448"/>
              <w:cantSplit/>
              <w:tblHeader/>
            </w:trPr>
            <w:tc>
              <w:tcPr>
                <w:tcW w:w="0" w:type="auto"/>
                <w:shd w:val="clear" w:color="auto" w:fill="F3F3F3"/>
                <w:hideMark/>
              </w:tcPr>
              <w:p w14:paraId="0EFFD893"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7</w:t>
                </w:r>
              </w:p>
            </w:tc>
            <w:tc>
              <w:tcPr>
                <w:tcW w:w="0" w:type="auto"/>
                <w:shd w:val="clear" w:color="auto" w:fill="F3F3F3"/>
                <w:hideMark/>
              </w:tcPr>
              <w:p w14:paraId="08243F65"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Auditoria del envio</w:t>
                </w:r>
              </w:p>
            </w:tc>
          </w:tr>
        </w:tbl>
        <w:p w14:paraId="3E9EB046" w14:textId="77777777" w:rsidR="00E738EC" w:rsidRPr="00E738EC" w:rsidRDefault="00E738EC" w:rsidP="00E738EC">
          <w:pPr>
            <w:pStyle w:val="Ttulo2"/>
            <w:spacing w:after="120" w:line="240" w:lineRule="auto"/>
            <w:jc w:val="both"/>
            <w:divId w:val="1795253448"/>
            <w:rPr>
              <w:rFonts w:ascii="Aptos" w:eastAsia="Times New Roman" w:hAnsi="Aptos"/>
              <w:b/>
              <w:bCs/>
              <w:color w:val="325483"/>
              <w:sz w:val="26"/>
              <w:szCs w:val="26"/>
            </w:rPr>
          </w:pPr>
          <w:bookmarkStart w:id="52" w:name="_Toc229603396"/>
          <w:r w:rsidRPr="00E738EC">
            <w:rPr>
              <w:rFonts w:ascii="Aptos" w:eastAsia="Times New Roman" w:hAnsi="Aptos"/>
              <w:b/>
              <w:color w:val="325483"/>
              <w:sz w:val="26"/>
            </w:rPr>
            <w:t>6. Conclusion</w:t>
          </w:r>
          <w:bookmarkEnd w:id="52"/>
        </w:p>
        <w:p w14:paraId="68DD53DB"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FRS del Área 01 deja descrito el comportamiento funcional real del dominio ampliado. El área incorpora gestión documental, notificaciones, adjuntos, dashboard operacional y Gmail donde existe evidencia técnica de montaje y consumo.</w:t>
          </w:r>
        </w:p>
        <w:p w14:paraId="0DE6DE04"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53" w:name="_Toc229603397"/>
          <w:r w:rsidRPr="00E738EC">
            <w:rPr>
              <w:rFonts w:ascii="Aptos" w:eastAsia="Times New Roman" w:hAnsi="Aptos"/>
              <w:b/>
              <w:color w:val="325483"/>
              <w:sz w:val="32"/>
            </w:rPr>
            <w:t>DDS - AREA 01 GOBIERNO, SEGURIDAD, CUMPLIMIENTO Y GESTION DOCUMENTAL</w:t>
          </w:r>
          <w:bookmarkEnd w:id="53"/>
        </w:p>
        <w:p w14:paraId="6CDFF0AE"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En esta sección se describe el diseño técnico del área, incluyendo arquitectura aplicativa, responsabilidades por módulo, contratos relevantes, dependencias transversales y consideraciones de integracion necesarias para la validación técnica.</w:t>
          </w:r>
        </w:p>
        <w:p w14:paraId="66212A03"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54" w:name="_Toc229603398"/>
          <w:r w:rsidRPr="00E738EC">
            <w:rPr>
              <w:rFonts w:ascii="Aptos" w:eastAsia="Times New Roman" w:hAnsi="Aptos"/>
              <w:b/>
              <w:color w:val="325483"/>
              <w:sz w:val="26"/>
            </w:rPr>
            <w:t>1. Introducción</w:t>
          </w:r>
          <w:bookmarkEnd w:id="54"/>
        </w:p>
        <w:p w14:paraId="21559706"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 xml:space="preserve">El presente documento describe el diseño técnico real del Área 01 del sistema SPI. Su objetivo no es solamente enumerar archivos, rutas y tablas, sino explicar por que cada componente técnico existe dentro del dominio, </w:t>
          </w:r>
          <w:r w:rsidRPr="00E738EC">
            <w:rPr>
              <w:rFonts w:ascii="Aptos" w:hAnsi="Aptos"/>
              <w:color w:val="1F2937"/>
            </w:rPr>
            <w:lastRenderedPageBreak/>
            <w:t>como se relaciona con los demas módulos y cuando interviene dentro de los flujos transversales de autenticación, seguridad, auditoria, aprobaciones, gestión documental, notificaciones, dashboards y firma.</w:t>
          </w:r>
        </w:p>
        <w:p w14:paraId="6B8F842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55" w:name="_Toc229603399"/>
          <w:r w:rsidRPr="00E738EC">
            <w:rPr>
              <w:rFonts w:ascii="Aptos" w:eastAsia="Times New Roman" w:hAnsi="Aptos"/>
              <w:b/>
              <w:color w:val="325483"/>
              <w:sz w:val="26"/>
            </w:rPr>
            <w:t>2. Objetivo</w:t>
          </w:r>
          <w:bookmarkEnd w:id="55"/>
        </w:p>
        <w:p w14:paraId="7BCE27EE"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Documentar la arquitectura, los componentes técnicos, las dependencias, las integraciones y los mecanismos de control que soportan el Área 01.</w:t>
          </w:r>
        </w:p>
        <w:p w14:paraId="2EDECC3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56" w:name="_Toc229603400"/>
          <w:r w:rsidRPr="00E738EC">
            <w:rPr>
              <w:rFonts w:ascii="Aptos" w:eastAsia="Times New Roman" w:hAnsi="Aptos"/>
              <w:b/>
              <w:color w:val="325483"/>
              <w:sz w:val="26"/>
            </w:rPr>
            <w:t>3. Arquitectura del área</w:t>
          </w:r>
          <w:bookmarkEnd w:id="56"/>
        </w:p>
        <w:p w14:paraId="344D7CCD"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57" w:name="_Toc229603401"/>
          <w:r w:rsidRPr="00E738EC">
            <w:rPr>
              <w:rFonts w:ascii="Aptos" w:eastAsia="Times New Roman" w:hAnsi="Aptos"/>
              <w:b/>
              <w:color w:val="8D648C"/>
              <w:sz w:val="22"/>
            </w:rPr>
            <w:t>3.1 Capas</w:t>
          </w:r>
          <w:bookmarkEnd w:id="57"/>
        </w:p>
        <w:p w14:paraId="1BB99300" w14:textId="77777777" w:rsidR="00E738EC" w:rsidRPr="00E738EC" w:rsidRDefault="00E738EC" w:rsidP="00E738EC">
          <w:pPr>
            <w:numPr>
              <w:ilvl w:val="0"/>
              <w:numId w:val="2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Frontend React.</w:t>
          </w:r>
        </w:p>
        <w:p w14:paraId="39492843" w14:textId="77777777" w:rsidR="00E738EC" w:rsidRPr="00E738EC" w:rsidRDefault="00E738EC" w:rsidP="00E738EC">
          <w:pPr>
            <w:numPr>
              <w:ilvl w:val="0"/>
              <w:numId w:val="2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API Express.</w:t>
          </w:r>
        </w:p>
        <w:p w14:paraId="469A7432" w14:textId="77777777" w:rsidR="00E738EC" w:rsidRPr="00E738EC" w:rsidRDefault="00E738EC" w:rsidP="00E738EC">
          <w:pPr>
            <w:numPr>
              <w:ilvl w:val="0"/>
              <w:numId w:val="2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 de negocio por módulo.</w:t>
          </w:r>
        </w:p>
        <w:p w14:paraId="2E68848C" w14:textId="77777777" w:rsidR="00E738EC" w:rsidRPr="00E738EC" w:rsidRDefault="00E738EC" w:rsidP="00E738EC">
          <w:pPr>
            <w:numPr>
              <w:ilvl w:val="0"/>
              <w:numId w:val="2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Persistencia PostgreSQL.</w:t>
          </w:r>
        </w:p>
        <w:p w14:paraId="7AB1B54A" w14:textId="77777777" w:rsidR="00E738EC" w:rsidRPr="00E738EC" w:rsidRDefault="00E738EC" w:rsidP="00E738EC">
          <w:pPr>
            <w:numPr>
              <w:ilvl w:val="0"/>
              <w:numId w:val="2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Integraciones Google OAuth, Drive, Docs y Gmail.</w:t>
          </w:r>
        </w:p>
        <w:p w14:paraId="0E84CE33" w14:textId="77777777" w:rsidR="00E738EC" w:rsidRPr="00E738EC" w:rsidRDefault="00E738EC" w:rsidP="00E738EC">
          <w:pPr>
            <w:numPr>
              <w:ilvl w:val="0"/>
              <w:numId w:val="2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Jobs internos y utilitarios de soporte.</w:t>
          </w:r>
        </w:p>
        <w:p w14:paraId="17E726D0"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58" w:name="_Toc229603402"/>
          <w:r w:rsidRPr="00E738EC">
            <w:rPr>
              <w:rFonts w:ascii="Aptos" w:eastAsia="Times New Roman" w:hAnsi="Aptos"/>
              <w:b/>
              <w:color w:val="8D648C"/>
              <w:sz w:val="22"/>
            </w:rPr>
            <w:t>3.2 Ruteo y seguridad global</w:t>
          </w:r>
          <w:bookmarkEnd w:id="58"/>
        </w:p>
        <w:p w14:paraId="19C8BA74" w14:textId="77777777" w:rsidR="00E738EC" w:rsidRPr="00E738EC" w:rsidRDefault="00E738EC" w:rsidP="00E738EC">
          <w:pPr>
            <w:numPr>
              <w:ilvl w:val="0"/>
              <w:numId w:val="2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app.js monta autenticación publica en /api/v1/auth.</w:t>
          </w:r>
        </w:p>
        <w:p w14:paraId="44A5B328" w14:textId="77777777" w:rsidR="00E738EC" w:rsidRPr="00E738EC" w:rsidRDefault="00E738EC" w:rsidP="00E738EC">
          <w:pPr>
            <w:numPr>
              <w:ilvl w:val="0"/>
              <w:numId w:val="2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signature conserva montaje histórico en /api y expone alias versionado en /api/v1/signature.</w:t>
          </w:r>
        </w:p>
        <w:p w14:paraId="23D6D628" w14:textId="77777777" w:rsidR="00E738EC" w:rsidRPr="00E738EC" w:rsidRDefault="00E738EC" w:rsidP="00E738EC">
          <w:pPr>
            <w:numPr>
              <w:ilvl w:val="0"/>
              <w:numId w:val="2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documents, files, notifications, dashboard y gmail estan montados en runtime bajo /api/v1.</w:t>
          </w:r>
        </w:p>
        <w:p w14:paraId="03E28118" w14:textId="77777777" w:rsidR="00E738EC" w:rsidRPr="00E738EC" w:rsidRDefault="00E738EC" w:rsidP="00E738EC">
          <w:pPr>
            <w:numPr>
              <w:ilvl w:val="0"/>
              <w:numId w:val="2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verifyToken protege todo lo no exceptuado.</w:t>
          </w:r>
        </w:p>
        <w:p w14:paraId="237F30EA" w14:textId="77777777" w:rsidR="00E738EC" w:rsidRPr="00E738EC" w:rsidRDefault="00E738EC" w:rsidP="00E738EC">
          <w:pPr>
            <w:numPr>
              <w:ilvl w:val="0"/>
              <w:numId w:val="2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requireRole concentra control de acceso por módulo.</w:t>
          </w:r>
        </w:p>
        <w:p w14:paraId="61844783" w14:textId="77777777" w:rsidR="00E738EC" w:rsidRPr="00E738EC" w:rsidRDefault="00E738EC" w:rsidP="00E738EC">
          <w:pPr>
            <w:numPr>
              <w:ilvl w:val="0"/>
              <w:numId w:val="2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auditMiddleware deja trazabilidad transversal.</w:t>
          </w:r>
        </w:p>
        <w:p w14:paraId="2AB869DF"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59" w:name="_Toc229603403"/>
          <w:r w:rsidRPr="00E738EC">
            <w:rPr>
              <w:rFonts w:ascii="Aptos" w:eastAsia="Times New Roman" w:hAnsi="Aptos"/>
              <w:b/>
              <w:color w:val="325483"/>
              <w:sz w:val="26"/>
            </w:rPr>
            <w:t>4. Integraciones del área</w:t>
          </w:r>
          <w:bookmarkEnd w:id="59"/>
        </w:p>
        <w:tbl>
          <w:tblPr>
            <w:tblStyle w:val="Tablaconcuadrcula"/>
            <w:tblW w:w="0" w:type="auto"/>
            <w:tblLook w:val="04A0" w:firstRow="1" w:lastRow="0" w:firstColumn="1" w:lastColumn="0" w:noHBand="0" w:noVBand="1"/>
          </w:tblPr>
          <w:tblGrid>
            <w:gridCol w:w="1554"/>
            <w:gridCol w:w="2638"/>
            <w:gridCol w:w="3080"/>
            <w:gridCol w:w="2356"/>
          </w:tblGrid>
          <w:tr w:rsidR="00E738EC" w:rsidRPr="00E738EC" w14:paraId="2BF06385" w14:textId="77777777" w:rsidTr="00E738EC">
            <w:trPr>
              <w:divId w:val="1795253448"/>
              <w:cantSplit/>
              <w:tblHeader/>
            </w:trPr>
            <w:tc>
              <w:tcPr>
                <w:tcW w:w="0" w:type="auto"/>
                <w:tcBorders>
                  <w:bottom w:val="single" w:sz="4" w:space="0" w:color="auto"/>
                </w:tcBorders>
                <w:shd w:val="clear" w:color="auto" w:fill="325483"/>
                <w:hideMark/>
              </w:tcPr>
              <w:p w14:paraId="7FC25E7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Integracion</w:t>
                </w:r>
              </w:p>
            </w:tc>
            <w:tc>
              <w:tcPr>
                <w:tcW w:w="0" w:type="auto"/>
                <w:tcBorders>
                  <w:bottom w:val="single" w:sz="4" w:space="0" w:color="auto"/>
                </w:tcBorders>
                <w:shd w:val="clear" w:color="auto" w:fill="325483"/>
                <w:hideMark/>
              </w:tcPr>
              <w:p w14:paraId="5EAEB58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Por que existe</w:t>
                </w:r>
              </w:p>
            </w:tc>
            <w:tc>
              <w:tcPr>
                <w:tcW w:w="0" w:type="auto"/>
                <w:tcBorders>
                  <w:bottom w:val="single" w:sz="4" w:space="0" w:color="auto"/>
                </w:tcBorders>
                <w:shd w:val="clear" w:color="auto" w:fill="325483"/>
                <w:hideMark/>
              </w:tcPr>
              <w:p w14:paraId="6F76BBC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Como se usa</w:t>
                </w:r>
              </w:p>
            </w:tc>
            <w:tc>
              <w:tcPr>
                <w:tcW w:w="0" w:type="auto"/>
                <w:tcBorders>
                  <w:bottom w:val="single" w:sz="4" w:space="0" w:color="auto"/>
                </w:tcBorders>
                <w:shd w:val="clear" w:color="auto" w:fill="325483"/>
                <w:hideMark/>
              </w:tcPr>
              <w:p w14:paraId="390FBDC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Cuando interviene</w:t>
                </w:r>
              </w:p>
            </w:tc>
          </w:tr>
          <w:tr w:rsidR="00E738EC" w:rsidRPr="00E738EC" w14:paraId="552DEB84" w14:textId="77777777" w:rsidTr="00E738EC">
            <w:trPr>
              <w:divId w:val="1795253448"/>
              <w:cantSplit/>
              <w:tblHeader/>
            </w:trPr>
            <w:tc>
              <w:tcPr>
                <w:tcW w:w="0" w:type="auto"/>
                <w:tcBorders>
                  <w:bottom w:val="single" w:sz="4" w:space="0" w:color="auto"/>
                </w:tcBorders>
                <w:shd w:val="clear" w:color="auto" w:fill="F3F3F3"/>
                <w:hideMark/>
              </w:tcPr>
              <w:p w14:paraId="4026B2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OAuth</w:t>
                </w:r>
              </w:p>
            </w:tc>
            <w:tc>
              <w:tcPr>
                <w:tcW w:w="0" w:type="auto"/>
                <w:tcBorders>
                  <w:bottom w:val="single" w:sz="4" w:space="0" w:color="auto"/>
                </w:tcBorders>
                <w:shd w:val="clear" w:color="auto" w:fill="F3F3F3"/>
                <w:hideMark/>
              </w:tcPr>
              <w:p w14:paraId="278EE99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delegar autenticación federada y autorización de Gmail</w:t>
                </w:r>
              </w:p>
            </w:tc>
            <w:tc>
              <w:tcPr>
                <w:tcW w:w="0" w:type="auto"/>
                <w:tcBorders>
                  <w:bottom w:val="single" w:sz="4" w:space="0" w:color="auto"/>
                </w:tcBorders>
                <w:shd w:val="clear" w:color="auto" w:fill="F3F3F3"/>
                <w:hideMark/>
              </w:tcPr>
              <w:p w14:paraId="30A39C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Intercambio de code, consulta de userinfo y obtencion de tokens OAuth</w:t>
                </w:r>
              </w:p>
            </w:tc>
            <w:tc>
              <w:tcPr>
                <w:tcW w:w="0" w:type="auto"/>
                <w:tcBorders>
                  <w:bottom w:val="single" w:sz="4" w:space="0" w:color="auto"/>
                </w:tcBorders>
                <w:shd w:val="clear" w:color="auto" w:fill="F3F3F3"/>
                <w:hideMark/>
              </w:tcPr>
              <w:p w14:paraId="0FAC04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Durante login y autorización Gmail</w:t>
                </w:r>
              </w:p>
            </w:tc>
          </w:tr>
          <w:tr w:rsidR="00E738EC" w:rsidRPr="00E738EC" w14:paraId="43BB1CD5" w14:textId="77777777" w:rsidTr="00E738EC">
            <w:trPr>
              <w:divId w:val="1795253448"/>
              <w:cantSplit/>
              <w:tblHeader/>
            </w:trPr>
            <w:tc>
              <w:tcPr>
                <w:tcW w:w="0" w:type="auto"/>
                <w:tcBorders>
                  <w:bottom w:val="single" w:sz="4" w:space="0" w:color="auto"/>
                </w:tcBorders>
                <w:shd w:val="clear" w:color="auto" w:fill="FFFFFF"/>
                <w:hideMark/>
              </w:tcPr>
              <w:p w14:paraId="5DB116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Drive</w:t>
                </w:r>
              </w:p>
            </w:tc>
            <w:tc>
              <w:tcPr>
                <w:tcW w:w="0" w:type="auto"/>
                <w:tcBorders>
                  <w:bottom w:val="single" w:sz="4" w:space="0" w:color="auto"/>
                </w:tcBorders>
                <w:shd w:val="clear" w:color="auto" w:fill="FFFFFF"/>
                <w:hideMark/>
              </w:tcPr>
              <w:p w14:paraId="6DAE58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custodiar evidencia documental y archivos asociados</w:t>
                </w:r>
              </w:p>
            </w:tc>
            <w:tc>
              <w:tcPr>
                <w:tcW w:w="0" w:type="auto"/>
                <w:tcBorders>
                  <w:bottom w:val="single" w:sz="4" w:space="0" w:color="auto"/>
                </w:tcBorders>
                <w:shd w:val="clear" w:color="auto" w:fill="FFFFFF"/>
                <w:hideMark/>
              </w:tcPr>
              <w:p w14:paraId="548357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Creacion de carpetas, carga de archivos y enlace a metadatos persistidos</w:t>
                </w:r>
              </w:p>
            </w:tc>
            <w:tc>
              <w:tcPr>
                <w:tcW w:w="0" w:type="auto"/>
                <w:tcBorders>
                  <w:bottom w:val="single" w:sz="4" w:space="0" w:color="auto"/>
                </w:tcBorders>
                <w:shd w:val="clear" w:color="auto" w:fill="FFFFFF"/>
                <w:hideMark/>
              </w:tcPr>
              <w:p w14:paraId="4DD371A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Durante LOPDP, audit-prep y generacion documental</w:t>
                </w:r>
              </w:p>
            </w:tc>
          </w:tr>
          <w:tr w:rsidR="00E738EC" w:rsidRPr="00E738EC" w14:paraId="64A07011" w14:textId="77777777" w:rsidTr="00E738EC">
            <w:trPr>
              <w:divId w:val="1795253448"/>
              <w:cantSplit/>
              <w:tblHeader/>
            </w:trPr>
            <w:tc>
              <w:tcPr>
                <w:tcW w:w="0" w:type="auto"/>
                <w:tcBorders>
                  <w:bottom w:val="single" w:sz="4" w:space="0" w:color="auto"/>
                </w:tcBorders>
                <w:shd w:val="clear" w:color="auto" w:fill="F3F3F3"/>
                <w:hideMark/>
              </w:tcPr>
              <w:p w14:paraId="7C4DEE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Docs</w:t>
                </w:r>
              </w:p>
            </w:tc>
            <w:tc>
              <w:tcPr>
                <w:tcW w:w="0" w:type="auto"/>
                <w:tcBorders>
                  <w:bottom w:val="single" w:sz="4" w:space="0" w:color="auto"/>
                </w:tcBorders>
                <w:shd w:val="clear" w:color="auto" w:fill="F3F3F3"/>
                <w:hideMark/>
              </w:tcPr>
              <w:p w14:paraId="54B3087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generar o modificar documentos base</w:t>
                </w:r>
              </w:p>
            </w:tc>
            <w:tc>
              <w:tcPr>
                <w:tcW w:w="0" w:type="auto"/>
                <w:tcBorders>
                  <w:bottom w:val="single" w:sz="4" w:space="0" w:color="auto"/>
                </w:tcBorders>
                <w:shd w:val="clear" w:color="auto" w:fill="F3F3F3"/>
                <w:hideMark/>
              </w:tcPr>
              <w:p w14:paraId="7357EA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Plantillas, contenido y exportacion posterior</w:t>
                </w:r>
              </w:p>
            </w:tc>
            <w:tc>
              <w:tcPr>
                <w:tcW w:w="0" w:type="auto"/>
                <w:tcBorders>
                  <w:bottom w:val="single" w:sz="4" w:space="0" w:color="auto"/>
                </w:tcBorders>
                <w:shd w:val="clear" w:color="auto" w:fill="F3F3F3"/>
                <w:hideMark/>
              </w:tcPr>
              <w:p w14:paraId="0EC989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Durante documents</w:t>
                </w:r>
              </w:p>
            </w:tc>
          </w:tr>
          <w:tr w:rsidR="00E738EC" w:rsidRPr="00E738EC" w14:paraId="03D1C0C3" w14:textId="77777777" w:rsidTr="00E738EC">
            <w:trPr>
              <w:divId w:val="1795253448"/>
              <w:cantSplit/>
              <w:tblHeader/>
            </w:trPr>
            <w:tc>
              <w:tcPr>
                <w:tcW w:w="0" w:type="auto"/>
                <w:tcBorders>
                  <w:bottom w:val="single" w:sz="4" w:space="0" w:color="auto"/>
                </w:tcBorders>
                <w:shd w:val="clear" w:color="auto" w:fill="FFFFFF"/>
                <w:hideMark/>
              </w:tcPr>
              <w:p w14:paraId="79F82B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 API</w:t>
                </w:r>
              </w:p>
            </w:tc>
            <w:tc>
              <w:tcPr>
                <w:tcW w:w="0" w:type="auto"/>
                <w:tcBorders>
                  <w:bottom w:val="single" w:sz="4" w:space="0" w:color="auto"/>
                </w:tcBorders>
                <w:shd w:val="clear" w:color="auto" w:fill="FFFFFF"/>
                <w:hideMark/>
              </w:tcPr>
              <w:p w14:paraId="40AA64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enviar correo desde la cuenta autorizada del usuario</w:t>
                </w:r>
              </w:p>
            </w:tc>
            <w:tc>
              <w:tcPr>
                <w:tcW w:w="0" w:type="auto"/>
                <w:tcBorders>
                  <w:bottom w:val="single" w:sz="4" w:space="0" w:color="auto"/>
                </w:tcBorders>
                <w:shd w:val="clear" w:color="auto" w:fill="FFFFFF"/>
                <w:hideMark/>
              </w:tcPr>
              <w:p w14:paraId="63CB80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OAuth por usuario, consulta de estado, envio y revocacion</w:t>
                </w:r>
              </w:p>
            </w:tc>
            <w:tc>
              <w:tcPr>
                <w:tcW w:w="0" w:type="auto"/>
                <w:tcBorders>
                  <w:bottom w:val="single" w:sz="4" w:space="0" w:color="auto"/>
                </w:tcBorders>
                <w:shd w:val="clear" w:color="auto" w:fill="FFFFFF"/>
                <w:hideMark/>
              </w:tcPr>
              <w:p w14:paraId="111593B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Durante flujos que exigen correo autenticado</w:t>
                </w:r>
              </w:p>
            </w:tc>
          </w:tr>
          <w:tr w:rsidR="00E738EC" w:rsidRPr="00E738EC" w14:paraId="60F95E11" w14:textId="77777777" w:rsidTr="00E738EC">
            <w:trPr>
              <w:divId w:val="1795253448"/>
              <w:cantSplit/>
              <w:tblHeader/>
            </w:trPr>
            <w:tc>
              <w:tcPr>
                <w:tcW w:w="0" w:type="auto"/>
                <w:shd w:val="clear" w:color="auto" w:fill="F3F3F3"/>
                <w:hideMark/>
              </w:tcPr>
              <w:p w14:paraId="20DC99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Funciones SQL de firma</w:t>
                </w:r>
              </w:p>
            </w:tc>
            <w:tc>
              <w:tcPr>
                <w:tcW w:w="0" w:type="auto"/>
                <w:shd w:val="clear" w:color="auto" w:fill="F3F3F3"/>
                <w:hideMark/>
              </w:tcPr>
              <w:p w14:paraId="49E8B25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consolidar sello, QR y verificacion documental</w:t>
                </w:r>
              </w:p>
            </w:tc>
            <w:tc>
              <w:tcPr>
                <w:tcW w:w="0" w:type="auto"/>
                <w:shd w:val="clear" w:color="auto" w:fill="F3F3F3"/>
                <w:hideMark/>
              </w:tcPr>
              <w:p w14:paraId="7F0E57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Llamadas a funciones y vistas especializadas de base de datos</w:t>
                </w:r>
              </w:p>
            </w:tc>
            <w:tc>
              <w:tcPr>
                <w:tcW w:w="0" w:type="auto"/>
                <w:shd w:val="clear" w:color="auto" w:fill="F3F3F3"/>
                <w:hideMark/>
              </w:tcPr>
              <w:p w14:paraId="64425D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Durante firma y verificacion publica</w:t>
                </w:r>
              </w:p>
            </w:tc>
          </w:tr>
        </w:tbl>
        <w:p w14:paraId="599AACE8"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60" w:name="_Toc229603404"/>
          <w:r w:rsidRPr="00E738EC">
            <w:rPr>
              <w:rFonts w:ascii="Aptos" w:eastAsia="Times New Roman" w:hAnsi="Aptos"/>
              <w:b/>
              <w:color w:val="8D648C"/>
              <w:sz w:val="22"/>
            </w:rPr>
            <w:lastRenderedPageBreak/>
            <w:t>4.1 Delimitacion frente a respaldo de base de datos</w:t>
          </w:r>
          <w:bookmarkEnd w:id="60"/>
        </w:p>
        <w:p w14:paraId="1DE82E5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repositorio contiene un job técnico de respaldo de base de datos hacia Google Drive, expuesto por internalJobs.routes.js y materializado en databaseBackupToDrive.js. Ese mecanismo no forma parte del dominio funcional del Área 01 y debe tratarse en un expediente separado de infraestructura o continuidad TI.</w:t>
          </w:r>
        </w:p>
        <w:p w14:paraId="6F470603"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61" w:name="_Toc229603405"/>
          <w:r w:rsidRPr="00E738EC">
            <w:rPr>
              <w:rFonts w:ascii="Aptos" w:eastAsia="Times New Roman" w:hAnsi="Aptos"/>
              <w:b/>
              <w:color w:val="325483"/>
              <w:sz w:val="26"/>
            </w:rPr>
            <w:t>5. Diseño por módulo</w:t>
          </w:r>
          <w:bookmarkEnd w:id="61"/>
        </w:p>
        <w:p w14:paraId="12BEA0B2"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62" w:name="_Toc229603406"/>
          <w:r w:rsidRPr="00E738EC">
            <w:rPr>
              <w:rFonts w:ascii="Aptos" w:eastAsia="Times New Roman" w:hAnsi="Aptos"/>
              <w:b/>
              <w:color w:val="8D648C"/>
              <w:sz w:val="22"/>
            </w:rPr>
            <w:t>auth</w:t>
          </w:r>
          <w:bookmarkEnd w:id="62"/>
        </w:p>
        <w:p w14:paraId="36278D0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Usa Google OAuth, crea o actualiza usuario, emite JWT, registra sesión y soporta perfil, refresh, logout y aceptacion documental interna.</w:t>
          </w:r>
        </w:p>
        <w:p w14:paraId="265A2082"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63" w:name="_Toc229603407"/>
          <w:r w:rsidRPr="00E738EC">
            <w:rPr>
              <w:rFonts w:ascii="Aptos" w:eastAsia="Times New Roman" w:hAnsi="Aptos"/>
              <w:b/>
              <w:color w:val="8D648C"/>
              <w:sz w:val="22"/>
            </w:rPr>
            <w:t>security</w:t>
          </w:r>
          <w:bookmarkEnd w:id="63"/>
        </w:p>
        <w:p w14:paraId="6A9DE25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Lee eventos desde auditoria.logs, enlaza notificaciones y contexto de usuario, sanea salida y permite consulta, revision, timeline y exportacion.</w:t>
          </w:r>
        </w:p>
        <w:p w14:paraId="4600BF2E"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64" w:name="_Toc229603408"/>
          <w:r w:rsidRPr="00E738EC">
            <w:rPr>
              <w:rFonts w:ascii="Aptos" w:eastAsia="Times New Roman" w:hAnsi="Aptos"/>
              <w:b/>
              <w:color w:val="8D648C"/>
              <w:sz w:val="22"/>
            </w:rPr>
            <w:t>auditoria</w:t>
          </w:r>
          <w:bookmarkEnd w:id="64"/>
        </w:p>
        <w:p w14:paraId="25B31B8F"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Filtra, pagina y exporta registros de auditoria.logs para investigacion y evidencia.</w:t>
          </w:r>
        </w:p>
        <w:p w14:paraId="6334FA3D"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65" w:name="_Toc229603409"/>
          <w:r w:rsidRPr="00E738EC">
            <w:rPr>
              <w:rFonts w:ascii="Aptos" w:eastAsia="Times New Roman" w:hAnsi="Aptos"/>
              <w:b/>
              <w:color w:val="8D648C"/>
              <w:sz w:val="22"/>
            </w:rPr>
            <w:t>audit-prep</w:t>
          </w:r>
          <w:bookmarkEnd w:id="65"/>
        </w:p>
        <w:p w14:paraId="0270E65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Mantiene audit_settings, filtra audit_sections, registra audit_documents y controla accesos externos temporales.</w:t>
          </w:r>
        </w:p>
        <w:p w14:paraId="4040FB22"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66" w:name="_Toc229603410"/>
          <w:r w:rsidRPr="00E738EC">
            <w:rPr>
              <w:rFonts w:ascii="Aptos" w:eastAsia="Times New Roman" w:hAnsi="Aptos"/>
              <w:b/>
              <w:color w:val="8D648C"/>
              <w:sz w:val="22"/>
            </w:rPr>
            <w:t>approvals</w:t>
          </w:r>
          <w:bookmarkEnd w:id="66"/>
        </w:p>
        <w:p w14:paraId="17EF204C"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Consulta pendientes sobre requests, registra decisiones en request_approvals, actualiza estado y dispara notificacion o correo.</w:t>
          </w:r>
        </w:p>
        <w:p w14:paraId="4BB6BF0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67" w:name="_Toc229603411"/>
          <w:r w:rsidRPr="00E738EC">
            <w:rPr>
              <w:rFonts w:ascii="Aptos" w:eastAsia="Times New Roman" w:hAnsi="Aptos"/>
              <w:b/>
              <w:color w:val="8D648C"/>
              <w:sz w:val="22"/>
            </w:rPr>
            <w:t>management</w:t>
          </w:r>
          <w:bookmarkEnd w:id="67"/>
        </w:p>
        <w:p w14:paraId="3CCB4AF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Agrega metricas desde requests, lista solicitudes, consulta trazabilidad en auditoria.logs y relaciona adjuntos y versiones.</w:t>
          </w:r>
        </w:p>
        <w:p w14:paraId="5E07638E"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68" w:name="_Toc229603412"/>
          <w:r w:rsidRPr="00E738EC">
            <w:rPr>
              <w:rFonts w:ascii="Aptos" w:eastAsia="Times New Roman" w:hAnsi="Aptos"/>
              <w:b/>
              <w:color w:val="8D648C"/>
              <w:sz w:val="22"/>
            </w:rPr>
            <w:t>documents</w:t>
          </w:r>
          <w:bookmarkEnd w:id="68"/>
        </w:p>
        <w:p w14:paraId="5C833486"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createFromTemplate crea documentos, signAtTag inserta firma grafica, signAdvanced escala a firma avanzada, exportPdf genera salida PDF y los endpoints de lectura recuperan el documento por solicitud o identificador.</w:t>
          </w:r>
        </w:p>
        <w:p w14:paraId="3082CEC6"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69" w:name="_Toc229603413"/>
          <w:r w:rsidRPr="00E738EC">
            <w:rPr>
              <w:rFonts w:ascii="Aptos" w:eastAsia="Times New Roman" w:hAnsi="Aptos"/>
              <w:b/>
              <w:color w:val="8D648C"/>
              <w:sz w:val="22"/>
            </w:rPr>
            <w:t>files</w:t>
          </w:r>
          <w:bookmarkEnd w:id="69"/>
        </w:p>
        <w:p w14:paraId="2543507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Usa multer con almacenamiento temporal en /tmp, permite carga multiple, listado por solicitud, metadata, descarga y borrado controlado.</w:t>
          </w:r>
        </w:p>
        <w:p w14:paraId="227259C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70" w:name="_Toc229603414"/>
          <w:r w:rsidRPr="00E738EC">
            <w:rPr>
              <w:rFonts w:ascii="Aptos" w:eastAsia="Times New Roman" w:hAnsi="Aptos"/>
              <w:b/>
              <w:color w:val="8D648C"/>
              <w:sz w:val="22"/>
            </w:rPr>
            <w:t>notifications</w:t>
          </w:r>
          <w:bookmarkEnd w:id="70"/>
        </w:p>
        <w:p w14:paraId="17EA9610"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Lista notificaciones y conteo no leido, crea notificaciones propias o cruzadas segun rol y permite marcar lectura, limpiar historial o eliminar una notificacion.</w:t>
          </w:r>
        </w:p>
        <w:p w14:paraId="1D8B9FD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71" w:name="_Toc229603415"/>
          <w:r w:rsidRPr="00E738EC">
            <w:rPr>
              <w:rFonts w:ascii="Aptos" w:eastAsia="Times New Roman" w:hAnsi="Aptos"/>
              <w:b/>
              <w:color w:val="8D648C"/>
              <w:sz w:val="22"/>
            </w:rPr>
            <w:t>dashboard</w:t>
          </w:r>
          <w:bookmarkEnd w:id="71"/>
        </w:p>
        <w:p w14:paraId="107F74D1"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Expone GET /api/v1/dashboard/comercial/summary, usa cache opcional y clasifica errores de esquema o base de datos.</w:t>
          </w:r>
        </w:p>
        <w:p w14:paraId="04B11F8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72" w:name="_Toc229603416"/>
          <w:r w:rsidRPr="00E738EC">
            <w:rPr>
              <w:rFonts w:ascii="Aptos" w:eastAsia="Times New Roman" w:hAnsi="Aptos"/>
              <w:b/>
              <w:color w:val="8D648C"/>
              <w:sz w:val="22"/>
            </w:rPr>
            <w:t>gmail</w:t>
          </w:r>
          <w:bookmarkEnd w:id="72"/>
        </w:p>
        <w:p w14:paraId="1A12B72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Genera URL de autorización OAuth, procesa callback publico, persiste tokens en user_gmail_tokens, verifica estado de autorización, envia correos y revoca acceso.</w:t>
          </w:r>
        </w:p>
        <w:p w14:paraId="5B09802D"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73" w:name="_Toc229603417"/>
          <w:r w:rsidRPr="00E738EC">
            <w:rPr>
              <w:rFonts w:ascii="Aptos" w:eastAsia="Times New Roman" w:hAnsi="Aptos"/>
              <w:b/>
              <w:color w:val="8D648C"/>
              <w:sz w:val="22"/>
            </w:rPr>
            <w:lastRenderedPageBreak/>
            <w:t>signature</w:t>
          </w:r>
          <w:bookmarkEnd w:id="73"/>
        </w:p>
        <w:p w14:paraId="168727D9"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Calcula hash, registra firma avanzada, genera sello y QR, bloquea documento y expone verificacion publica y dashboard.</w:t>
          </w:r>
        </w:p>
        <w:p w14:paraId="5A10801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74" w:name="_Toc229603418"/>
          <w:r w:rsidRPr="00E738EC">
            <w:rPr>
              <w:rFonts w:ascii="Aptos" w:eastAsia="Times New Roman" w:hAnsi="Aptos"/>
              <w:b/>
              <w:color w:val="325483"/>
              <w:sz w:val="26"/>
            </w:rPr>
            <w:t>6. Modelo técnico de datos</w:t>
          </w:r>
          <w:bookmarkEnd w:id="74"/>
        </w:p>
        <w:p w14:paraId="460E6DB6"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75" w:name="_Toc229603419"/>
          <w:r w:rsidRPr="00E738EC">
            <w:rPr>
              <w:rFonts w:ascii="Aptos" w:eastAsia="Times New Roman" w:hAnsi="Aptos"/>
              <w:b/>
              <w:color w:val="8D648C"/>
              <w:sz w:val="22"/>
            </w:rPr>
            <w:t>Entidades principales</w:t>
          </w:r>
          <w:bookmarkEnd w:id="75"/>
        </w:p>
        <w:p w14:paraId="3293AEEB"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users</w:t>
          </w:r>
        </w:p>
        <w:p w14:paraId="66AA3201"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departments</w:t>
          </w:r>
        </w:p>
        <w:p w14:paraId="2A4D38E4"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user_sessions</w:t>
          </w:r>
        </w:p>
        <w:p w14:paraId="6F8C4536"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user_lopdp_consents</w:t>
          </w:r>
        </w:p>
        <w:p w14:paraId="73482645"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user_gmail_tokens</w:t>
          </w:r>
        </w:p>
        <w:p w14:paraId="31F1166F"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auditoria.logs</w:t>
          </w:r>
        </w:p>
        <w:p w14:paraId="08F6736C"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notifications</w:t>
          </w:r>
        </w:p>
        <w:p w14:paraId="71B6BA91"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requests</w:t>
          </w:r>
        </w:p>
        <w:p w14:paraId="0A203FB2"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request_types</w:t>
          </w:r>
        </w:p>
        <w:p w14:paraId="12383C40"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request_approvals</w:t>
          </w:r>
        </w:p>
        <w:p w14:paraId="126C19A7"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request_attachments</w:t>
          </w:r>
        </w:p>
        <w:p w14:paraId="5820CA33"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request_versions</w:t>
          </w:r>
        </w:p>
        <w:p w14:paraId="7CF9D8A5"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audit_settings</w:t>
          </w:r>
        </w:p>
        <w:p w14:paraId="17F93525"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audit_sections</w:t>
          </w:r>
        </w:p>
        <w:p w14:paraId="4E788204"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audit_documents</w:t>
          </w:r>
        </w:p>
        <w:p w14:paraId="0020A86D"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audit_access_grants</w:t>
          </w:r>
        </w:p>
        <w:p w14:paraId="7FEA1052"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documents</w:t>
          </w:r>
        </w:p>
        <w:p w14:paraId="518118DE"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document_hashes</w:t>
          </w:r>
        </w:p>
        <w:p w14:paraId="60A3E745"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document_signatures_advanced</w:t>
          </w:r>
        </w:p>
        <w:p w14:paraId="0AEC2E1E"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document_seals</w:t>
          </w:r>
        </w:p>
        <w:p w14:paraId="21B1E587"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document_qr_codes</w:t>
          </w:r>
        </w:p>
        <w:p w14:paraId="40BF4176"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document_signature_logs</w:t>
          </w:r>
        </w:p>
        <w:p w14:paraId="043F2868" w14:textId="77777777" w:rsidR="00E738EC" w:rsidRPr="00E738EC" w:rsidRDefault="00E738EC" w:rsidP="00E738EC">
          <w:pPr>
            <w:numPr>
              <w:ilvl w:val="0"/>
              <w:numId w:val="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document_verification_info</w:t>
          </w:r>
        </w:p>
        <w:p w14:paraId="05FDDDC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76" w:name="_Toc229603420"/>
          <w:r w:rsidRPr="00E738EC">
            <w:rPr>
              <w:rFonts w:ascii="Aptos" w:eastAsia="Times New Roman" w:hAnsi="Aptos"/>
              <w:b/>
              <w:color w:val="325483"/>
              <w:sz w:val="26"/>
            </w:rPr>
            <w:t>7. API real del área</w:t>
          </w:r>
          <w:bookmarkEnd w:id="76"/>
        </w:p>
        <w:p w14:paraId="7731AD0C"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auth: /api/v1/auth/*</w:t>
          </w:r>
        </w:p>
        <w:p w14:paraId="47C8A76F"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security: /api/v1/security/*</w:t>
          </w:r>
        </w:p>
        <w:p w14:paraId="77CC33C0"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auditoria: /api/v1/auditoria/*</w:t>
          </w:r>
        </w:p>
        <w:p w14:paraId="6FEA3233"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audit-prep: /api/v1/audit-prep/*</w:t>
          </w:r>
        </w:p>
        <w:p w14:paraId="0694CCA3"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approvals: /api/v1/approvals/*</w:t>
          </w:r>
        </w:p>
        <w:p w14:paraId="157B314E"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management: /api/v1/management/*</w:t>
          </w:r>
        </w:p>
        <w:p w14:paraId="321F37A2"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documents: /api/v1/documents/*</w:t>
          </w:r>
        </w:p>
        <w:p w14:paraId="72A60177"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files: /api/v1/files/*</w:t>
          </w:r>
        </w:p>
        <w:p w14:paraId="6593143C"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notifications: /api/v1/notifications/*</w:t>
          </w:r>
        </w:p>
        <w:p w14:paraId="567C321D"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dashboard: /api/v1/dashboard/comercial/summary</w:t>
          </w:r>
        </w:p>
        <w:p w14:paraId="759B6716"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gmail: /api/v1/gmail/*</w:t>
          </w:r>
        </w:p>
        <w:p w14:paraId="65CEAE0D" w14:textId="77777777" w:rsidR="00E738EC" w:rsidRPr="00E738EC" w:rsidRDefault="00E738EC" w:rsidP="00E738EC">
          <w:pPr>
            <w:numPr>
              <w:ilvl w:val="0"/>
              <w:numId w:val="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signature: /api/ y /api/v1/signature/</w:t>
          </w:r>
        </w:p>
        <w:p w14:paraId="44F81AB0"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77" w:name="_Toc229603421"/>
          <w:r w:rsidRPr="00E738EC">
            <w:rPr>
              <w:rFonts w:ascii="Aptos" w:eastAsia="Times New Roman" w:hAnsi="Aptos"/>
              <w:b/>
              <w:color w:val="325483"/>
              <w:sz w:val="26"/>
            </w:rPr>
            <w:t>8. Frontend consumidor relevante</w:t>
          </w:r>
          <w:bookmarkEnd w:id="77"/>
        </w:p>
        <w:p w14:paraId="7D24B657"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spi_front/src/modules/shared/pages/LoginCallback.jsx</w:t>
          </w:r>
        </w:p>
        <w:p w14:paraId="047410BC"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spi_front/src/modules/audit-prep/AuditPrepPage.jsx</w:t>
          </w:r>
        </w:p>
        <w:p w14:paraId="73B2A9C7"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spi_front/src/modules/auditoria/*</w:t>
          </w:r>
        </w:p>
        <w:p w14:paraId="28281AF3"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spi_front/src/modules/signature/pages/SignatureDashboard.jsx</w:t>
          </w:r>
        </w:p>
        <w:p w14:paraId="259EA63C"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spi_front/src/core/ui/NotificationContext.jsx</w:t>
          </w:r>
        </w:p>
        <w:p w14:paraId="525C09FD"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spi_front/src/core/ui/components/NotificationBell.jsx</w:t>
          </w:r>
        </w:p>
        <w:p w14:paraId="2FF7FF9C"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spi_front/src/core/ui/widgets/GmailAuthWidget.jsx</w:t>
          </w:r>
        </w:p>
        <w:p w14:paraId="5815CF33"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spi_front/src/core/api/documentsApi.js</w:t>
          </w:r>
        </w:p>
        <w:p w14:paraId="57BAB4F6"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spi_front/src/core/api/filesApi.js</w:t>
          </w:r>
        </w:p>
        <w:p w14:paraId="30BD2E9D"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spi_front/src/core/api/notificationsApi.js</w:t>
          </w:r>
        </w:p>
        <w:p w14:paraId="64B2106E" w14:textId="77777777" w:rsidR="00E738EC" w:rsidRPr="00E738EC" w:rsidRDefault="00E738EC" w:rsidP="00E738EC">
          <w:pPr>
            <w:numPr>
              <w:ilvl w:val="0"/>
              <w:numId w:val="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spi_front/src/core/api/dashboardApi.js</w:t>
          </w:r>
        </w:p>
        <w:p w14:paraId="1E2D2C2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78" w:name="_Toc229603422"/>
          <w:r w:rsidRPr="00E738EC">
            <w:rPr>
              <w:rFonts w:ascii="Aptos" w:eastAsia="Times New Roman" w:hAnsi="Aptos"/>
              <w:b/>
              <w:color w:val="325483"/>
              <w:sz w:val="26"/>
            </w:rPr>
            <w:t>9. Conclusion</w:t>
          </w:r>
          <w:bookmarkEnd w:id="78"/>
        </w:p>
        <w:p w14:paraId="4604502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diseño técnico del Área 01 muestra un dominio transversal que articula autenticación, seguridad, auditoria, preparacion documental, documentos formales, adjuntos, notificaciones, dashboard y correo autenticado con una base técnica verificable en runtime.</w:t>
          </w:r>
        </w:p>
        <w:p w14:paraId="2E83BC8A"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79" w:name="_Toc229603423"/>
          <w:r w:rsidRPr="00E738EC">
            <w:rPr>
              <w:rFonts w:ascii="Aptos" w:eastAsia="Times New Roman" w:hAnsi="Aptos"/>
              <w:b/>
              <w:color w:val="325483"/>
              <w:sz w:val="32"/>
            </w:rPr>
            <w:t>DICCIONARIO DE DATOS</w:t>
          </w:r>
          <w:bookmarkEnd w:id="79"/>
        </w:p>
        <w:p w14:paraId="0EE4C1D8"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Esta sección documenta las entidades de datos, campos, relaciones e indices que soportan el funcionamiento real del área, tomando como fuente la estructura vigente de base de datos y su correspondencia con el código en operación.</w:t>
          </w:r>
        </w:p>
        <w:p w14:paraId="78ED286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80" w:name="_Toc229603424"/>
          <w:r w:rsidRPr="00E738EC">
            <w:rPr>
              <w:rFonts w:ascii="Aptos" w:eastAsia="Times New Roman" w:hAnsi="Aptos"/>
              <w:b/>
              <w:color w:val="325483"/>
              <w:sz w:val="26"/>
            </w:rPr>
            <w:t>Área 01: Gobierno, Seguridad, Cumplimiento y Gestión Documental</w:t>
          </w:r>
          <w:bookmarkEnd w:id="80"/>
        </w:p>
        <w:p w14:paraId="3D34B6D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81" w:name="_Toc229603425"/>
          <w:r w:rsidRPr="00E738EC">
            <w:rPr>
              <w:rFonts w:ascii="Aptos" w:eastAsia="Times New Roman" w:hAnsi="Aptos"/>
              <w:b/>
              <w:color w:val="325483"/>
              <w:sz w:val="26"/>
            </w:rPr>
            <w:t>1. Introducción</w:t>
          </w:r>
          <w:bookmarkEnd w:id="81"/>
        </w:p>
        <w:p w14:paraId="2A571678"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presente diccionario de datos documenta las estructuras persistentes que soportan el funcionamiento real del Área 01. Su funcion es explicar no solo que tablas, vistas y campos existen, sino tambien por que forman parte del dominio, como se relacionan con los módulos del área y cuando intervienen dentro de los flujos auditables, gerenciales o documentales del sistema.</w:t>
          </w:r>
        </w:p>
        <w:p w14:paraId="6A05D48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82" w:name="_Toc229603426"/>
          <w:r w:rsidRPr="00E738EC">
            <w:rPr>
              <w:rFonts w:ascii="Aptos" w:eastAsia="Times New Roman" w:hAnsi="Aptos"/>
              <w:b/>
              <w:color w:val="325483"/>
              <w:sz w:val="26"/>
            </w:rPr>
            <w:t>2. Objetivo</w:t>
          </w:r>
          <w:bookmarkEnd w:id="82"/>
        </w:p>
        <w:p w14:paraId="7CB8390E"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Documentar las estructuras de datos reales consumidas por los módulos auth, security, auditoria, audit-prep, approvals, management, signature, documents, files, notifications, dashboard y gmail, tomando como fuente la base vigente en Neon y justificando su uso dentro del dominio de Gobierno, Seguridad, Cumplimiento y Gestión Documental.</w:t>
          </w:r>
        </w:p>
        <w:p w14:paraId="4271B663"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83" w:name="_Toc229603427"/>
          <w:r w:rsidRPr="00E738EC">
            <w:rPr>
              <w:rFonts w:ascii="Aptos" w:eastAsia="Times New Roman" w:hAnsi="Aptos"/>
              <w:b/>
              <w:color w:val="325483"/>
              <w:sz w:val="26"/>
            </w:rPr>
            <w:t>3. Fuente de verdad</w:t>
          </w:r>
          <w:bookmarkEnd w:id="83"/>
        </w:p>
        <w:p w14:paraId="1F6EC7D0" w14:textId="77777777" w:rsidR="00E738EC" w:rsidRPr="00E738EC" w:rsidRDefault="00E738EC" w:rsidP="00E738EC">
          <w:pPr>
            <w:numPr>
              <w:ilvl w:val="0"/>
              <w:numId w:val="2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Motor consultado: PostgreSQL en Neon.</w:t>
          </w:r>
        </w:p>
        <w:p w14:paraId="77F433DA" w14:textId="77777777" w:rsidR="00E738EC" w:rsidRPr="00E738EC" w:rsidRDefault="00E738EC" w:rsidP="00E738EC">
          <w:pPr>
            <w:numPr>
              <w:ilvl w:val="0"/>
              <w:numId w:val="2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Base consultada: FamSPI.</w:t>
          </w:r>
        </w:p>
        <w:p w14:paraId="6E76225C" w14:textId="77777777" w:rsidR="00E738EC" w:rsidRPr="00E738EC" w:rsidRDefault="00E738EC" w:rsidP="00E738EC">
          <w:pPr>
            <w:numPr>
              <w:ilvl w:val="0"/>
              <w:numId w:val="2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Extraccion realizada desde catalogos reales (information_schema, pg_catalog).</w:t>
          </w:r>
        </w:p>
        <w:p w14:paraId="4511207A" w14:textId="77777777" w:rsidR="00E738EC" w:rsidRPr="00E738EC" w:rsidRDefault="00E738EC" w:rsidP="00E738EC">
          <w:pPr>
            <w:numPr>
              <w:ilvl w:val="0"/>
              <w:numId w:val="2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Regla aplicada: cuando el código usa objetos distintos a los existentes en Neon, se registra como discrepancia técnica.</w:t>
          </w:r>
        </w:p>
        <w:p w14:paraId="3D17C84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84" w:name="_Toc229603428"/>
          <w:r w:rsidRPr="00E738EC">
            <w:rPr>
              <w:rFonts w:ascii="Aptos" w:eastAsia="Times New Roman" w:hAnsi="Aptos"/>
              <w:b/>
              <w:color w:val="325483"/>
              <w:sz w:val="26"/>
            </w:rPr>
            <w:t>4. Criterio de inclusion</w:t>
          </w:r>
          <w:bookmarkEnd w:id="84"/>
        </w:p>
        <w:p w14:paraId="546C25F6"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Las entidades incluidas en este diccionario fueron seleccionadas porque participan de manera directa en alguno de los siguientes escenarios:</w:t>
          </w:r>
        </w:p>
        <w:p w14:paraId="53F92F19"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autenticación y manejo de sesión</w:t>
          </w:r>
        </w:p>
        <w:p w14:paraId="1990BF08"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trazabilidad y bitacora del sistema</w:t>
          </w:r>
        </w:p>
        <w:p w14:paraId="60FD4D6D"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revision de seguridad</w:t>
          </w:r>
        </w:p>
        <w:p w14:paraId="70903F4A"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preparacion documental de auditoria</w:t>
          </w:r>
        </w:p>
        <w:p w14:paraId="68D8DAEA"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decisiones de aprobacion del flujo soportado</w:t>
          </w:r>
        </w:p>
        <w:p w14:paraId="62532589"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consulta gerencial de solicitudes y evidencia</w:t>
          </w:r>
        </w:p>
        <w:p w14:paraId="2AD3F381"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generacion documental desde plantilla</w:t>
          </w:r>
        </w:p>
        <w:p w14:paraId="20316392"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custodia de adjuntos por solicitud</w:t>
          </w:r>
        </w:p>
        <w:p w14:paraId="21C5AB5D"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notificaciones operativas por usuario</w:t>
          </w:r>
        </w:p>
        <w:p w14:paraId="374BC1AA"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autorización y uso de Gmail donde existe persistencia verificable</w:t>
          </w:r>
        </w:p>
        <w:p w14:paraId="7051570B" w14:textId="77777777" w:rsidR="00E738EC" w:rsidRPr="00E738EC" w:rsidRDefault="00E738EC" w:rsidP="00E738EC">
          <w:pPr>
            <w:numPr>
              <w:ilvl w:val="0"/>
              <w:numId w:val="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firma avanzada, verificacion y auditoria documental</w:t>
          </w:r>
        </w:p>
        <w:p w14:paraId="7B853B5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85" w:name="_Toc229603429"/>
          <w:r w:rsidRPr="00E738EC">
            <w:rPr>
              <w:rFonts w:ascii="Aptos" w:eastAsia="Times New Roman" w:hAnsi="Aptos"/>
              <w:b/>
              <w:color w:val="325483"/>
              <w:sz w:val="26"/>
            </w:rPr>
            <w:t>5. Como leer este diccionario</w:t>
          </w:r>
          <w:bookmarkEnd w:id="85"/>
        </w:p>
        <w:p w14:paraId="4142DD5D"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Cada entidad documentada incluye:</w:t>
          </w:r>
        </w:p>
        <w:p w14:paraId="3D330164" w14:textId="77777777" w:rsidR="00E738EC" w:rsidRPr="00E738EC" w:rsidRDefault="00E738EC" w:rsidP="00E738EC">
          <w:pPr>
            <w:numPr>
              <w:ilvl w:val="0"/>
              <w:numId w:val="2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w:t>
          </w:r>
        </w:p>
        <w:p w14:paraId="68C9338A" w14:textId="77777777" w:rsidR="00E738EC" w:rsidRPr="00E738EC" w:rsidRDefault="00E738EC" w:rsidP="00E738EC">
          <w:pPr>
            <w:numPr>
              <w:ilvl w:val="0"/>
              <w:numId w:val="2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consumidores</w:t>
          </w:r>
        </w:p>
        <w:p w14:paraId="09CB29A6" w14:textId="77777777" w:rsidR="00E738EC" w:rsidRPr="00E738EC" w:rsidRDefault="00E738EC" w:rsidP="00E738EC">
          <w:pPr>
            <w:numPr>
              <w:ilvl w:val="0"/>
              <w:numId w:val="2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justificacion funcional o técnica de uso</w:t>
          </w:r>
        </w:p>
        <w:p w14:paraId="52098A17" w14:textId="77777777" w:rsidR="00E738EC" w:rsidRPr="00E738EC" w:rsidRDefault="00E738EC" w:rsidP="00E738EC">
          <w:pPr>
            <w:numPr>
              <w:ilvl w:val="0"/>
              <w:numId w:val="2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y relaciones visibles</w:t>
          </w:r>
        </w:p>
        <w:p w14:paraId="53036474" w14:textId="77777777" w:rsidR="00E738EC" w:rsidRPr="00E738EC" w:rsidRDefault="00E738EC" w:rsidP="00E738EC">
          <w:pPr>
            <w:numPr>
              <w:ilvl w:val="0"/>
              <w:numId w:val="2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definicion de campos relevantes</w:t>
          </w:r>
        </w:p>
        <w:p w14:paraId="443196A6" w14:textId="77777777" w:rsidR="00E738EC" w:rsidRPr="00E738EC" w:rsidRDefault="00E738EC" w:rsidP="00E738EC">
          <w:pPr>
            <w:numPr>
              <w:ilvl w:val="0"/>
              <w:numId w:val="2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 cuando aportan criterio de desempeño o trazabilidad</w:t>
          </w:r>
        </w:p>
        <w:p w14:paraId="3D6D365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86" w:name="_Toc229603430"/>
          <w:r w:rsidRPr="00E738EC">
            <w:rPr>
              <w:rFonts w:ascii="Aptos" w:eastAsia="Times New Roman" w:hAnsi="Aptos"/>
              <w:b/>
              <w:color w:val="325483"/>
              <w:sz w:val="26"/>
            </w:rPr>
            <w:t>6. Tablas y vistas incluidas</w:t>
          </w:r>
          <w:bookmarkEnd w:id="86"/>
        </w:p>
        <w:p w14:paraId="21CAB838"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auditoria.logs (table)</w:t>
          </w:r>
        </w:p>
        <w:p w14:paraId="790A058C"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public.audit_access_grants (table)</w:t>
          </w:r>
        </w:p>
        <w:p w14:paraId="1083B776"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public.audit_documents (table)</w:t>
          </w:r>
        </w:p>
        <w:p w14:paraId="2821D70D"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public.audit_sections (table)</w:t>
          </w:r>
        </w:p>
        <w:p w14:paraId="3543D581"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public.audit_settings (table)</w:t>
          </w:r>
        </w:p>
        <w:p w14:paraId="06629028"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public.departments (table)</w:t>
          </w:r>
        </w:p>
        <w:p w14:paraId="0E40FD4A"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public.document_hashes (table)</w:t>
          </w:r>
        </w:p>
        <w:p w14:paraId="6E41C08B"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public.document_qr_codes (table)</w:t>
          </w:r>
        </w:p>
        <w:p w14:paraId="6B848B54"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public.document_seals (table)</w:t>
          </w:r>
        </w:p>
        <w:p w14:paraId="56E21904"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public.document_signature_logs (table)</w:t>
          </w:r>
        </w:p>
        <w:p w14:paraId="3AE67FE7"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public.document_signatures_advanced (table)</w:t>
          </w:r>
        </w:p>
        <w:p w14:paraId="37C58567"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public.document_verification_info (view)</w:t>
          </w:r>
        </w:p>
        <w:p w14:paraId="2F9B9B02"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public.documents (table)</w:t>
          </w:r>
        </w:p>
        <w:p w14:paraId="7F96665A"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public.notifications (table)</w:t>
          </w:r>
        </w:p>
        <w:p w14:paraId="47E1879A"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public.request_approvals (table)</w:t>
          </w:r>
        </w:p>
        <w:p w14:paraId="321BF0FE"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public.request_attachments (table)</w:t>
          </w:r>
        </w:p>
        <w:p w14:paraId="74F91623"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public.request_types (table)</w:t>
          </w:r>
        </w:p>
        <w:p w14:paraId="12D34310"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public.request_versions (table)</w:t>
          </w:r>
        </w:p>
        <w:p w14:paraId="4DC08A83"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public.requests (table)</w:t>
          </w:r>
        </w:p>
        <w:p w14:paraId="6E8EAB4A"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public.user_attendance_records (table)</w:t>
          </w:r>
        </w:p>
        <w:p w14:paraId="724E1EB4"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public.user_lopdp_consents (table)</w:t>
          </w:r>
        </w:p>
        <w:p w14:paraId="39FCE417"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public.user_profile (table)</w:t>
          </w:r>
        </w:p>
        <w:p w14:paraId="35C71435"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public.user_sessions (table)</w:t>
          </w:r>
        </w:p>
        <w:p w14:paraId="315F0487" w14:textId="77777777" w:rsidR="00E738EC" w:rsidRPr="00E738EC" w:rsidRDefault="00E738EC" w:rsidP="00E738EC">
          <w:pPr>
            <w:numPr>
              <w:ilvl w:val="0"/>
              <w:numId w:val="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public.users (table)</w:t>
          </w:r>
        </w:p>
        <w:p w14:paraId="253D8FA1"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87" w:name="_Toc229603431"/>
          <w:r w:rsidRPr="00E738EC">
            <w:rPr>
              <w:rFonts w:ascii="Aptos" w:eastAsia="Times New Roman" w:hAnsi="Aptos"/>
              <w:b/>
              <w:color w:val="325483"/>
              <w:sz w:val="26"/>
            </w:rPr>
            <w:t>7. Cuando intervienen estas entidades</w:t>
          </w:r>
          <w:bookmarkEnd w:id="87"/>
        </w:p>
        <w:p w14:paraId="45BBCC22" w14:textId="77777777" w:rsidR="00E738EC" w:rsidRPr="00E738EC" w:rsidRDefault="00E738EC" w:rsidP="00E738EC">
          <w:pPr>
            <w:numPr>
              <w:ilvl w:val="0"/>
              <w:numId w:val="3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users, departments, user_sessions, user_profile y user_lopdp_consents intervienen durante autenticación, perfil, sesiones y aceptación interna.</w:t>
          </w:r>
        </w:p>
        <w:p w14:paraId="50931A7A" w14:textId="77777777" w:rsidR="00E738EC" w:rsidRPr="00E738EC" w:rsidRDefault="00E738EC" w:rsidP="00E738EC">
          <w:pPr>
            <w:numPr>
              <w:ilvl w:val="0"/>
              <w:numId w:val="3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auditoria.logs y notifications intervienen cuando el sistema registra, expone o revisa eventos relevantes.</w:t>
          </w:r>
        </w:p>
        <w:p w14:paraId="366BAA44" w14:textId="77777777" w:rsidR="00E738EC" w:rsidRPr="00E738EC" w:rsidRDefault="00E738EC" w:rsidP="00E738EC">
          <w:pPr>
            <w:numPr>
              <w:ilvl w:val="0"/>
              <w:numId w:val="3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audit_* intervienen durante preparación documental y control de auditoría.</w:t>
          </w:r>
        </w:p>
        <w:p w14:paraId="5B6FB46A" w14:textId="77777777" w:rsidR="00E738EC" w:rsidRPr="00E738EC" w:rsidRDefault="00E738EC" w:rsidP="00E738EC">
          <w:pPr>
            <w:numPr>
              <w:ilvl w:val="0"/>
              <w:numId w:val="3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requests, request_types, request_approvals, request_attachments y request_versions intervienen durante decisiones operativas y visibilidad gerencial.</w:t>
          </w:r>
        </w:p>
        <w:p w14:paraId="67692BCF" w14:textId="77777777" w:rsidR="00E738EC" w:rsidRPr="00E738EC" w:rsidRDefault="00E738EC" w:rsidP="00E738EC">
          <w:pPr>
            <w:numPr>
              <w:ilvl w:val="0"/>
              <w:numId w:val="3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documents y document_* intervienen durante firma avanzada, verificación pública y audit trail documental.</w:t>
          </w:r>
        </w:p>
        <w:p w14:paraId="48C29438"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88" w:name="_Toc229603432"/>
          <w:r w:rsidRPr="00E738EC">
            <w:rPr>
              <w:rFonts w:ascii="Aptos" w:eastAsia="Times New Roman" w:hAnsi="Aptos"/>
              <w:b/>
              <w:color w:val="325483"/>
              <w:sz w:val="26"/>
            </w:rPr>
            <w:t>8. Diccionario por entidad</w:t>
          </w:r>
          <w:bookmarkEnd w:id="88"/>
        </w:p>
        <w:p w14:paraId="6BBCF106"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89" w:name="_Toc229603433"/>
          <w:r w:rsidRPr="00E738EC">
            <w:rPr>
              <w:rFonts w:ascii="Aptos" w:eastAsia="Times New Roman" w:hAnsi="Aptos"/>
              <w:b/>
              <w:color w:val="8D648C"/>
              <w:sz w:val="22"/>
            </w:rPr>
            <w:t>auditoria.logs</w:t>
          </w:r>
          <w:bookmarkEnd w:id="89"/>
        </w:p>
        <w:p w14:paraId="4A77545D" w14:textId="77777777" w:rsidR="00E738EC" w:rsidRPr="00E738EC" w:rsidRDefault="00E738EC" w:rsidP="00E738EC">
          <w:pPr>
            <w:numPr>
              <w:ilvl w:val="0"/>
              <w:numId w:val="3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5EEC3DE3" w14:textId="77777777" w:rsidR="00E738EC" w:rsidRPr="00E738EC" w:rsidRDefault="00E738EC" w:rsidP="00E738EC">
          <w:pPr>
            <w:numPr>
              <w:ilvl w:val="0"/>
              <w:numId w:val="3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auth, auditoria, security, approvals.</w:t>
          </w:r>
        </w:p>
        <w:p w14:paraId="280F1FF5" w14:textId="77777777" w:rsidR="00E738EC" w:rsidRPr="00E738EC" w:rsidRDefault="00E738EC" w:rsidP="00E738EC">
          <w:pPr>
            <w:numPr>
              <w:ilvl w:val="0"/>
              <w:numId w:val="3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Registra todas las acciones de usuarios del sistema SPI Fam (creaciones, modificaciones, logins, etc.)</w:t>
          </w:r>
        </w:p>
        <w:p w14:paraId="6749C275" w14:textId="77777777" w:rsidR="00E738EC" w:rsidRPr="00E738EC" w:rsidRDefault="00E738EC" w:rsidP="00E738EC">
          <w:pPr>
            <w:numPr>
              <w:ilvl w:val="0"/>
              <w:numId w:val="3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13B5F526" w14:textId="77777777" w:rsidR="00E738EC" w:rsidRPr="00E738EC" w:rsidRDefault="00E738EC" w:rsidP="00E738EC">
          <w:pPr>
            <w:numPr>
              <w:ilvl w:val="0"/>
              <w:numId w:val="3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 no aplica o no visibles.</w:t>
          </w:r>
        </w:p>
        <w:tbl>
          <w:tblPr>
            <w:tblStyle w:val="Tablaconcuadrcula"/>
            <w:tblW w:w="0" w:type="auto"/>
            <w:tblLook w:val="04A0" w:firstRow="1" w:lastRow="0" w:firstColumn="1" w:lastColumn="0" w:noHBand="0" w:noVBand="1"/>
          </w:tblPr>
          <w:tblGrid>
            <w:gridCol w:w="1633"/>
            <w:gridCol w:w="1437"/>
            <w:gridCol w:w="651"/>
            <w:gridCol w:w="3351"/>
            <w:gridCol w:w="2556"/>
          </w:tblGrid>
          <w:tr w:rsidR="00E738EC" w:rsidRPr="00E738EC" w14:paraId="1929800B" w14:textId="77777777" w:rsidTr="00E738EC">
            <w:trPr>
              <w:divId w:val="1795253448"/>
              <w:cantSplit/>
              <w:tblHeader/>
            </w:trPr>
            <w:tc>
              <w:tcPr>
                <w:tcW w:w="0" w:type="auto"/>
                <w:tcBorders>
                  <w:bottom w:val="single" w:sz="4" w:space="0" w:color="auto"/>
                </w:tcBorders>
                <w:shd w:val="clear" w:color="auto" w:fill="325483"/>
                <w:hideMark/>
              </w:tcPr>
              <w:p w14:paraId="468A62D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45FE6FC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4D12FC6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6C6B11A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6292148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4692CAF8" w14:textId="77777777" w:rsidTr="00E738EC">
            <w:trPr>
              <w:divId w:val="1795253448"/>
              <w:cantSplit/>
              <w:tblHeader/>
            </w:trPr>
            <w:tc>
              <w:tcPr>
                <w:tcW w:w="0" w:type="auto"/>
                <w:tcBorders>
                  <w:bottom w:val="single" w:sz="4" w:space="0" w:color="auto"/>
                </w:tcBorders>
                <w:shd w:val="clear" w:color="auto" w:fill="F3F3F3"/>
                <w:hideMark/>
              </w:tcPr>
              <w:p w14:paraId="6821DE0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765020B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7B04DD3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04A71F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nextval('auditoria.logs_id_seq'::regclass)</w:t>
                </w:r>
              </w:p>
            </w:tc>
            <w:tc>
              <w:tcPr>
                <w:tcW w:w="0" w:type="auto"/>
                <w:tcBorders>
                  <w:bottom w:val="single" w:sz="4" w:space="0" w:color="auto"/>
                </w:tcBorders>
                <w:shd w:val="clear" w:color="auto" w:fill="F3F3F3"/>
                <w:hideMark/>
              </w:tcPr>
              <w:p w14:paraId="1A6F9AD0"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AA2C5B5" w14:textId="77777777" w:rsidTr="00E738EC">
            <w:trPr>
              <w:divId w:val="1795253448"/>
              <w:cantSplit/>
              <w:tblHeader/>
            </w:trPr>
            <w:tc>
              <w:tcPr>
                <w:tcW w:w="0" w:type="auto"/>
                <w:tcBorders>
                  <w:bottom w:val="single" w:sz="4" w:space="0" w:color="auto"/>
                </w:tcBorders>
                <w:shd w:val="clear" w:color="auto" w:fill="FFFFFF"/>
                <w:hideMark/>
              </w:tcPr>
              <w:p w14:paraId="088168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usuario_id</w:t>
                </w:r>
              </w:p>
            </w:tc>
            <w:tc>
              <w:tcPr>
                <w:tcW w:w="0" w:type="auto"/>
                <w:tcBorders>
                  <w:bottom w:val="single" w:sz="4" w:space="0" w:color="auto"/>
                </w:tcBorders>
                <w:shd w:val="clear" w:color="auto" w:fill="FFFFFF"/>
                <w:hideMark/>
              </w:tcPr>
              <w:p w14:paraId="679D8E9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2273C0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DA7D8F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B3BA7D7" w14:textId="77777777" w:rsidR="00E738EC" w:rsidRPr="00E738EC" w:rsidRDefault="00E738EC" w:rsidP="00E738EC">
                <w:pPr>
                  <w:spacing w:before="150" w:after="80"/>
                  <w:jc w:val="both"/>
                  <w:rPr>
                    <w:rFonts w:eastAsia="Times New Roman"/>
                    <w:sz w:val="18"/>
                    <w:szCs w:val="20"/>
                  </w:rPr>
                </w:pPr>
              </w:p>
            </w:tc>
          </w:tr>
          <w:tr w:rsidR="00E738EC" w:rsidRPr="00E738EC" w14:paraId="2815A544" w14:textId="77777777" w:rsidTr="00E738EC">
            <w:trPr>
              <w:divId w:val="1795253448"/>
              <w:cantSplit/>
              <w:tblHeader/>
            </w:trPr>
            <w:tc>
              <w:tcPr>
                <w:tcW w:w="0" w:type="auto"/>
                <w:tcBorders>
                  <w:bottom w:val="single" w:sz="4" w:space="0" w:color="auto"/>
                </w:tcBorders>
                <w:shd w:val="clear" w:color="auto" w:fill="F3F3F3"/>
                <w:hideMark/>
              </w:tcPr>
              <w:p w14:paraId="5187B2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usuario_email</w:t>
                </w:r>
              </w:p>
            </w:tc>
            <w:tc>
              <w:tcPr>
                <w:tcW w:w="0" w:type="auto"/>
                <w:tcBorders>
                  <w:bottom w:val="single" w:sz="4" w:space="0" w:color="auto"/>
                </w:tcBorders>
                <w:shd w:val="clear" w:color="auto" w:fill="F3F3F3"/>
                <w:hideMark/>
              </w:tcPr>
              <w:p w14:paraId="5DD5F6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745183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63EC65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14B7D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Correo del usuario que realizó la acción</w:t>
                </w:r>
              </w:p>
            </w:tc>
          </w:tr>
          <w:tr w:rsidR="00E738EC" w:rsidRPr="00E738EC" w14:paraId="12B839F9" w14:textId="77777777" w:rsidTr="00E738EC">
            <w:trPr>
              <w:divId w:val="1795253448"/>
              <w:cantSplit/>
              <w:tblHeader/>
            </w:trPr>
            <w:tc>
              <w:tcPr>
                <w:tcW w:w="0" w:type="auto"/>
                <w:tcBorders>
                  <w:bottom w:val="single" w:sz="4" w:space="0" w:color="auto"/>
                </w:tcBorders>
                <w:shd w:val="clear" w:color="auto" w:fill="FFFFFF"/>
                <w:hideMark/>
              </w:tcPr>
              <w:p w14:paraId="6171EFE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rol</w:t>
                </w:r>
              </w:p>
            </w:tc>
            <w:tc>
              <w:tcPr>
                <w:tcW w:w="0" w:type="auto"/>
                <w:tcBorders>
                  <w:bottom w:val="single" w:sz="4" w:space="0" w:color="auto"/>
                </w:tcBorders>
                <w:shd w:val="clear" w:color="auto" w:fill="FFFFFF"/>
                <w:hideMark/>
              </w:tcPr>
              <w:p w14:paraId="6B0E49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1E1B8E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2482E0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61AF1BA" w14:textId="77777777" w:rsidR="00E738EC" w:rsidRPr="00E738EC" w:rsidRDefault="00E738EC" w:rsidP="00E738EC">
                <w:pPr>
                  <w:spacing w:before="150" w:after="80"/>
                  <w:jc w:val="both"/>
                  <w:rPr>
                    <w:rFonts w:eastAsia="Times New Roman"/>
                    <w:sz w:val="18"/>
                    <w:szCs w:val="20"/>
                  </w:rPr>
                </w:pPr>
              </w:p>
            </w:tc>
          </w:tr>
          <w:tr w:rsidR="00E738EC" w:rsidRPr="00E738EC" w14:paraId="2A227EBB" w14:textId="77777777" w:rsidTr="00E738EC">
            <w:trPr>
              <w:divId w:val="1795253448"/>
              <w:cantSplit/>
              <w:tblHeader/>
            </w:trPr>
            <w:tc>
              <w:tcPr>
                <w:tcW w:w="0" w:type="auto"/>
                <w:tcBorders>
                  <w:bottom w:val="single" w:sz="4" w:space="0" w:color="auto"/>
                </w:tcBorders>
                <w:shd w:val="clear" w:color="auto" w:fill="F3F3F3"/>
                <w:hideMark/>
              </w:tcPr>
              <w:p w14:paraId="4094D1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módulo</w:t>
                </w:r>
              </w:p>
            </w:tc>
            <w:tc>
              <w:tcPr>
                <w:tcW w:w="0" w:type="auto"/>
                <w:tcBorders>
                  <w:bottom w:val="single" w:sz="4" w:space="0" w:color="auto"/>
                </w:tcBorders>
                <w:shd w:val="clear" w:color="auto" w:fill="F3F3F3"/>
                <w:hideMark/>
              </w:tcPr>
              <w:p w14:paraId="282DB07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7BD7A1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A6E622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7B8DDD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Módulo afectado (auth, solicitudes, mantenimientos, etc.)</w:t>
                </w:r>
              </w:p>
            </w:tc>
          </w:tr>
          <w:tr w:rsidR="00E738EC" w:rsidRPr="00E738EC" w14:paraId="13AB83EF" w14:textId="77777777" w:rsidTr="00E738EC">
            <w:trPr>
              <w:divId w:val="1795253448"/>
              <w:cantSplit/>
              <w:tblHeader/>
            </w:trPr>
            <w:tc>
              <w:tcPr>
                <w:tcW w:w="0" w:type="auto"/>
                <w:tcBorders>
                  <w:bottom w:val="single" w:sz="4" w:space="0" w:color="auto"/>
                </w:tcBorders>
                <w:shd w:val="clear" w:color="auto" w:fill="FFFFFF"/>
                <w:hideMark/>
              </w:tcPr>
              <w:p w14:paraId="0864A3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accion</w:t>
                </w:r>
              </w:p>
            </w:tc>
            <w:tc>
              <w:tcPr>
                <w:tcW w:w="0" w:type="auto"/>
                <w:tcBorders>
                  <w:bottom w:val="single" w:sz="4" w:space="0" w:color="auto"/>
                </w:tcBorders>
                <w:shd w:val="clear" w:color="auto" w:fill="FFFFFF"/>
                <w:hideMark/>
              </w:tcPr>
              <w:p w14:paraId="17E7F2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38444E6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F8062C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B5AC1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Tipo de acción (CREATE, UPDATE, DELETE, LOGIN, APPROVE, etc.)</w:t>
                </w:r>
              </w:p>
            </w:tc>
          </w:tr>
          <w:tr w:rsidR="00E738EC" w:rsidRPr="00E738EC" w14:paraId="627E05A8" w14:textId="77777777" w:rsidTr="00E738EC">
            <w:trPr>
              <w:divId w:val="1795253448"/>
              <w:cantSplit/>
              <w:tblHeader/>
            </w:trPr>
            <w:tc>
              <w:tcPr>
                <w:tcW w:w="0" w:type="auto"/>
                <w:tcBorders>
                  <w:bottom w:val="single" w:sz="4" w:space="0" w:color="auto"/>
                </w:tcBorders>
                <w:shd w:val="clear" w:color="auto" w:fill="F3F3F3"/>
                <w:hideMark/>
              </w:tcPr>
              <w:p w14:paraId="35F114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descripcion</w:t>
                </w:r>
              </w:p>
            </w:tc>
            <w:tc>
              <w:tcPr>
                <w:tcW w:w="0" w:type="auto"/>
                <w:tcBorders>
                  <w:bottom w:val="single" w:sz="4" w:space="0" w:color="auto"/>
                </w:tcBorders>
                <w:shd w:val="clear" w:color="auto" w:fill="F3F3F3"/>
                <w:hideMark/>
              </w:tcPr>
              <w:p w14:paraId="7CA8B6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F6FC7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E41198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27D0D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Descripción amigable de la acción realizada</w:t>
                </w:r>
              </w:p>
            </w:tc>
          </w:tr>
          <w:tr w:rsidR="00E738EC" w:rsidRPr="00E738EC" w14:paraId="4BFC0603" w14:textId="77777777" w:rsidTr="00E738EC">
            <w:trPr>
              <w:divId w:val="1795253448"/>
              <w:cantSplit/>
              <w:tblHeader/>
            </w:trPr>
            <w:tc>
              <w:tcPr>
                <w:tcW w:w="0" w:type="auto"/>
                <w:tcBorders>
                  <w:bottom w:val="single" w:sz="4" w:space="0" w:color="auto"/>
                </w:tcBorders>
                <w:shd w:val="clear" w:color="auto" w:fill="FFFFFF"/>
                <w:hideMark/>
              </w:tcPr>
              <w:p w14:paraId="17ABEE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datos_anteriores</w:t>
                </w:r>
              </w:p>
            </w:tc>
            <w:tc>
              <w:tcPr>
                <w:tcW w:w="0" w:type="auto"/>
                <w:tcBorders>
                  <w:bottom w:val="single" w:sz="4" w:space="0" w:color="auto"/>
                </w:tcBorders>
                <w:shd w:val="clear" w:color="auto" w:fill="FFFFFF"/>
                <w:hideMark/>
              </w:tcPr>
              <w:p w14:paraId="39EF30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281F6CB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89AE89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9DA04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 con los datos antes del cambio</w:t>
                </w:r>
              </w:p>
            </w:tc>
          </w:tr>
          <w:tr w:rsidR="00E738EC" w:rsidRPr="00E738EC" w14:paraId="29033408" w14:textId="77777777" w:rsidTr="00E738EC">
            <w:trPr>
              <w:divId w:val="1795253448"/>
              <w:cantSplit/>
              <w:tblHeader/>
            </w:trPr>
            <w:tc>
              <w:tcPr>
                <w:tcW w:w="0" w:type="auto"/>
                <w:tcBorders>
                  <w:bottom w:val="single" w:sz="4" w:space="0" w:color="auto"/>
                </w:tcBorders>
                <w:shd w:val="clear" w:color="auto" w:fill="F3F3F3"/>
                <w:hideMark/>
              </w:tcPr>
              <w:p w14:paraId="1E7F7BF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datos_nuevos</w:t>
                </w:r>
              </w:p>
            </w:tc>
            <w:tc>
              <w:tcPr>
                <w:tcW w:w="0" w:type="auto"/>
                <w:tcBorders>
                  <w:bottom w:val="single" w:sz="4" w:space="0" w:color="auto"/>
                </w:tcBorders>
                <w:shd w:val="clear" w:color="auto" w:fill="F3F3F3"/>
                <w:hideMark/>
              </w:tcPr>
              <w:p w14:paraId="1BC40C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3F3F3"/>
                <w:hideMark/>
              </w:tcPr>
              <w:p w14:paraId="4B1992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F0AF51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26934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 con los datos después del cambio</w:t>
                </w:r>
              </w:p>
            </w:tc>
          </w:tr>
          <w:tr w:rsidR="00E738EC" w:rsidRPr="00E738EC" w14:paraId="4E8AF499" w14:textId="77777777" w:rsidTr="00E738EC">
            <w:trPr>
              <w:divId w:val="1795253448"/>
              <w:cantSplit/>
              <w:tblHeader/>
            </w:trPr>
            <w:tc>
              <w:tcPr>
                <w:tcW w:w="0" w:type="auto"/>
                <w:tcBorders>
                  <w:bottom w:val="single" w:sz="4" w:space="0" w:color="auto"/>
                </w:tcBorders>
                <w:shd w:val="clear" w:color="auto" w:fill="FFFFFF"/>
                <w:hideMark/>
              </w:tcPr>
              <w:p w14:paraId="7AEFEBA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ip</w:t>
                </w:r>
              </w:p>
            </w:tc>
            <w:tc>
              <w:tcPr>
                <w:tcW w:w="0" w:type="auto"/>
                <w:tcBorders>
                  <w:bottom w:val="single" w:sz="4" w:space="0" w:color="auto"/>
                </w:tcBorders>
                <w:shd w:val="clear" w:color="auto" w:fill="FFFFFF"/>
                <w:hideMark/>
              </w:tcPr>
              <w:p w14:paraId="613029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0FC275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21F994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1485253" w14:textId="77777777" w:rsidR="00E738EC" w:rsidRPr="00E738EC" w:rsidRDefault="00E738EC" w:rsidP="00E738EC">
                <w:pPr>
                  <w:spacing w:before="150" w:after="80"/>
                  <w:jc w:val="both"/>
                  <w:rPr>
                    <w:rFonts w:eastAsia="Times New Roman"/>
                    <w:sz w:val="18"/>
                    <w:szCs w:val="20"/>
                  </w:rPr>
                </w:pPr>
              </w:p>
            </w:tc>
          </w:tr>
          <w:tr w:rsidR="00E738EC" w:rsidRPr="00E738EC" w14:paraId="25C692CA" w14:textId="77777777" w:rsidTr="00E738EC">
            <w:trPr>
              <w:divId w:val="1795253448"/>
              <w:cantSplit/>
              <w:tblHeader/>
            </w:trPr>
            <w:tc>
              <w:tcPr>
                <w:tcW w:w="0" w:type="auto"/>
                <w:tcBorders>
                  <w:bottom w:val="single" w:sz="4" w:space="0" w:color="auto"/>
                </w:tcBorders>
                <w:shd w:val="clear" w:color="auto" w:fill="F3F3F3"/>
                <w:hideMark/>
              </w:tcPr>
              <w:p w14:paraId="43D65F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user_agent</w:t>
                </w:r>
              </w:p>
            </w:tc>
            <w:tc>
              <w:tcPr>
                <w:tcW w:w="0" w:type="auto"/>
                <w:tcBorders>
                  <w:bottom w:val="single" w:sz="4" w:space="0" w:color="auto"/>
                </w:tcBorders>
                <w:shd w:val="clear" w:color="auto" w:fill="F3F3F3"/>
                <w:hideMark/>
              </w:tcPr>
              <w:p w14:paraId="120C80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04AD96D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27F9CB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44AC6C61" w14:textId="77777777" w:rsidR="00E738EC" w:rsidRPr="00E738EC" w:rsidRDefault="00E738EC" w:rsidP="00E738EC">
                <w:pPr>
                  <w:spacing w:before="150" w:after="80"/>
                  <w:jc w:val="both"/>
                  <w:rPr>
                    <w:rFonts w:eastAsia="Times New Roman"/>
                    <w:sz w:val="18"/>
                    <w:szCs w:val="20"/>
                  </w:rPr>
                </w:pPr>
              </w:p>
            </w:tc>
          </w:tr>
          <w:tr w:rsidR="00E738EC" w:rsidRPr="00E738EC" w14:paraId="7991B804" w14:textId="77777777" w:rsidTr="00E738EC">
            <w:trPr>
              <w:divId w:val="1795253448"/>
              <w:cantSplit/>
              <w:tblHeader/>
            </w:trPr>
            <w:tc>
              <w:tcPr>
                <w:tcW w:w="0" w:type="auto"/>
                <w:tcBorders>
                  <w:bottom w:val="single" w:sz="4" w:space="0" w:color="auto"/>
                </w:tcBorders>
                <w:shd w:val="clear" w:color="auto" w:fill="FFFFFF"/>
                <w:hideMark/>
              </w:tcPr>
              <w:p w14:paraId="4DFA29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1109618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FFFFF"/>
                <w:hideMark/>
              </w:tcPr>
              <w:p w14:paraId="2FEE95B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EF341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CURRENT_TIMESTAMP</w:t>
                </w:r>
              </w:p>
            </w:tc>
            <w:tc>
              <w:tcPr>
                <w:tcW w:w="0" w:type="auto"/>
                <w:tcBorders>
                  <w:bottom w:val="single" w:sz="4" w:space="0" w:color="auto"/>
                </w:tcBorders>
                <w:shd w:val="clear" w:color="auto" w:fill="FFFFFF"/>
                <w:hideMark/>
              </w:tcPr>
              <w:p w14:paraId="05250D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 y hora del evento registrado</w:t>
                </w:r>
              </w:p>
            </w:tc>
          </w:tr>
          <w:tr w:rsidR="00E738EC" w:rsidRPr="00E738EC" w14:paraId="394E1152" w14:textId="77777777" w:rsidTr="00E738EC">
            <w:trPr>
              <w:divId w:val="1795253448"/>
              <w:cantSplit/>
              <w:tblHeader/>
            </w:trPr>
            <w:tc>
              <w:tcPr>
                <w:tcW w:w="0" w:type="auto"/>
                <w:tcBorders>
                  <w:bottom w:val="single" w:sz="4" w:space="0" w:color="auto"/>
                </w:tcBorders>
                <w:shd w:val="clear" w:color="auto" w:fill="F3F3F3"/>
                <w:hideMark/>
              </w:tcPr>
              <w:p w14:paraId="664D5E6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duracion_ms</w:t>
                </w:r>
              </w:p>
            </w:tc>
            <w:tc>
              <w:tcPr>
                <w:tcW w:w="0" w:type="auto"/>
                <w:tcBorders>
                  <w:bottom w:val="single" w:sz="4" w:space="0" w:color="auto"/>
                </w:tcBorders>
                <w:shd w:val="clear" w:color="auto" w:fill="F3F3F3"/>
                <w:hideMark/>
              </w:tcPr>
              <w:p w14:paraId="412B4D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353943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0E4038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6691B6D" w14:textId="77777777" w:rsidR="00E738EC" w:rsidRPr="00E738EC" w:rsidRDefault="00E738EC" w:rsidP="00E738EC">
                <w:pPr>
                  <w:spacing w:before="150" w:after="80"/>
                  <w:jc w:val="both"/>
                  <w:rPr>
                    <w:rFonts w:eastAsia="Times New Roman"/>
                    <w:sz w:val="18"/>
                    <w:szCs w:val="20"/>
                  </w:rPr>
                </w:pPr>
              </w:p>
            </w:tc>
          </w:tr>
          <w:tr w:rsidR="00E738EC" w:rsidRPr="00E738EC" w14:paraId="42A04772" w14:textId="77777777" w:rsidTr="00E738EC">
            <w:trPr>
              <w:divId w:val="1795253448"/>
              <w:cantSplit/>
              <w:tblHeader/>
            </w:trPr>
            <w:tc>
              <w:tcPr>
                <w:tcW w:w="0" w:type="auto"/>
                <w:tcBorders>
                  <w:bottom w:val="single" w:sz="4" w:space="0" w:color="auto"/>
                </w:tcBorders>
                <w:shd w:val="clear" w:color="auto" w:fill="FFFFFF"/>
                <w:hideMark/>
              </w:tcPr>
              <w:p w14:paraId="02FB3F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request_id</w:t>
                </w:r>
              </w:p>
            </w:tc>
            <w:tc>
              <w:tcPr>
                <w:tcW w:w="0" w:type="auto"/>
                <w:tcBorders>
                  <w:bottom w:val="single" w:sz="4" w:space="0" w:color="auto"/>
                </w:tcBorders>
                <w:shd w:val="clear" w:color="auto" w:fill="FFFFFF"/>
                <w:hideMark/>
              </w:tcPr>
              <w:p w14:paraId="7BCD1F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073010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A00805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047EEC8" w14:textId="77777777" w:rsidR="00E738EC" w:rsidRPr="00E738EC" w:rsidRDefault="00E738EC" w:rsidP="00E738EC">
                <w:pPr>
                  <w:spacing w:before="150" w:after="80"/>
                  <w:jc w:val="both"/>
                  <w:rPr>
                    <w:rFonts w:eastAsia="Times New Roman"/>
                    <w:sz w:val="18"/>
                    <w:szCs w:val="20"/>
                  </w:rPr>
                </w:pPr>
              </w:p>
            </w:tc>
          </w:tr>
          <w:tr w:rsidR="00E738EC" w:rsidRPr="00E738EC" w14:paraId="0B39CA7D" w14:textId="77777777" w:rsidTr="00E738EC">
            <w:trPr>
              <w:divId w:val="1795253448"/>
              <w:cantSplit/>
              <w:tblHeader/>
            </w:trPr>
            <w:tc>
              <w:tcPr>
                <w:tcW w:w="0" w:type="auto"/>
                <w:tcBorders>
                  <w:bottom w:val="single" w:sz="4" w:space="0" w:color="auto"/>
                </w:tcBorders>
                <w:shd w:val="clear" w:color="auto" w:fill="F3F3F3"/>
                <w:hideMark/>
              </w:tcPr>
              <w:p w14:paraId="19E1C3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mantenimiento_id</w:t>
                </w:r>
              </w:p>
            </w:tc>
            <w:tc>
              <w:tcPr>
                <w:tcW w:w="0" w:type="auto"/>
                <w:tcBorders>
                  <w:bottom w:val="single" w:sz="4" w:space="0" w:color="auto"/>
                </w:tcBorders>
                <w:shd w:val="clear" w:color="auto" w:fill="F3F3F3"/>
                <w:hideMark/>
              </w:tcPr>
              <w:p w14:paraId="051A71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2727B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CEED03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0B6ADE3" w14:textId="77777777" w:rsidR="00E738EC" w:rsidRPr="00E738EC" w:rsidRDefault="00E738EC" w:rsidP="00E738EC">
                <w:pPr>
                  <w:spacing w:before="150" w:after="80"/>
                  <w:jc w:val="both"/>
                  <w:rPr>
                    <w:rFonts w:eastAsia="Times New Roman"/>
                    <w:sz w:val="18"/>
                    <w:szCs w:val="20"/>
                  </w:rPr>
                </w:pPr>
              </w:p>
            </w:tc>
          </w:tr>
          <w:tr w:rsidR="00E738EC" w:rsidRPr="00E738EC" w14:paraId="21AB7668" w14:textId="77777777" w:rsidTr="00E738EC">
            <w:trPr>
              <w:divId w:val="1795253448"/>
              <w:cantSplit/>
              <w:tblHeader/>
            </w:trPr>
            <w:tc>
              <w:tcPr>
                <w:tcW w:w="0" w:type="auto"/>
                <w:tcBorders>
                  <w:bottom w:val="single" w:sz="4" w:space="0" w:color="auto"/>
                </w:tcBorders>
                <w:shd w:val="clear" w:color="auto" w:fill="FFFFFF"/>
                <w:hideMark/>
              </w:tcPr>
              <w:p w14:paraId="4319DBE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inventario_id</w:t>
                </w:r>
              </w:p>
            </w:tc>
            <w:tc>
              <w:tcPr>
                <w:tcW w:w="0" w:type="auto"/>
                <w:tcBorders>
                  <w:bottom w:val="single" w:sz="4" w:space="0" w:color="auto"/>
                </w:tcBorders>
                <w:shd w:val="clear" w:color="auto" w:fill="FFFFFF"/>
                <w:hideMark/>
              </w:tcPr>
              <w:p w14:paraId="5215F3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2F1CF40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4CAB5D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FAED843" w14:textId="77777777" w:rsidR="00E738EC" w:rsidRPr="00E738EC" w:rsidRDefault="00E738EC" w:rsidP="00E738EC">
                <w:pPr>
                  <w:spacing w:before="150" w:after="80"/>
                  <w:jc w:val="both"/>
                  <w:rPr>
                    <w:rFonts w:eastAsia="Times New Roman"/>
                    <w:sz w:val="18"/>
                    <w:szCs w:val="20"/>
                  </w:rPr>
                </w:pPr>
              </w:p>
            </w:tc>
          </w:tr>
          <w:tr w:rsidR="00E738EC" w:rsidRPr="00E738EC" w14:paraId="4B252172" w14:textId="77777777" w:rsidTr="00E738EC">
            <w:trPr>
              <w:divId w:val="1795253448"/>
              <w:cantSplit/>
              <w:tblHeader/>
            </w:trPr>
            <w:tc>
              <w:tcPr>
                <w:tcW w:w="0" w:type="auto"/>
                <w:tcBorders>
                  <w:bottom w:val="single" w:sz="4" w:space="0" w:color="auto"/>
                </w:tcBorders>
                <w:shd w:val="clear" w:color="auto" w:fill="F3F3F3"/>
                <w:hideMark/>
              </w:tcPr>
              <w:p w14:paraId="49EA35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auto</w:t>
                </w:r>
              </w:p>
            </w:tc>
            <w:tc>
              <w:tcPr>
                <w:tcW w:w="0" w:type="auto"/>
                <w:tcBorders>
                  <w:bottom w:val="single" w:sz="4" w:space="0" w:color="auto"/>
                </w:tcBorders>
                <w:shd w:val="clear" w:color="auto" w:fill="F3F3F3"/>
                <w:hideMark/>
              </w:tcPr>
              <w:p w14:paraId="390788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7110095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F43D5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false</w:t>
                </w:r>
              </w:p>
            </w:tc>
            <w:tc>
              <w:tcPr>
                <w:tcW w:w="0" w:type="auto"/>
                <w:tcBorders>
                  <w:bottom w:val="single" w:sz="4" w:space="0" w:color="auto"/>
                </w:tcBorders>
                <w:shd w:val="clear" w:color="auto" w:fill="F3F3F3"/>
                <w:hideMark/>
              </w:tcPr>
              <w:p w14:paraId="3866645D"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20D9EA5" w14:textId="77777777" w:rsidTr="00E738EC">
            <w:trPr>
              <w:divId w:val="1795253448"/>
              <w:cantSplit/>
              <w:tblHeader/>
            </w:trPr>
            <w:tc>
              <w:tcPr>
                <w:tcW w:w="0" w:type="auto"/>
                <w:shd w:val="clear" w:color="auto" w:fill="FFFFFF"/>
                <w:hideMark/>
              </w:tcPr>
              <w:p w14:paraId="6A80EE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creado_en</w:t>
                </w:r>
              </w:p>
            </w:tc>
            <w:tc>
              <w:tcPr>
                <w:tcW w:w="0" w:type="auto"/>
                <w:shd w:val="clear" w:color="auto" w:fill="FFFFFF"/>
                <w:hideMark/>
              </w:tcPr>
              <w:p w14:paraId="6F3F07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FFFFF"/>
                <w:hideMark/>
              </w:tcPr>
              <w:p w14:paraId="601FCA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FFFFF"/>
                <w:hideMark/>
              </w:tcPr>
              <w:p w14:paraId="3E97C6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FFFFF"/>
                <w:hideMark/>
              </w:tcPr>
              <w:p w14:paraId="5F9C163A" w14:textId="77777777" w:rsidR="00E738EC" w:rsidRPr="00E738EC" w:rsidRDefault="00E738EC" w:rsidP="00E738EC">
                <w:pPr>
                  <w:spacing w:before="150" w:after="80"/>
                  <w:jc w:val="both"/>
                  <w:rPr>
                    <w:rFonts w:ascii="Aptos" w:eastAsia="Times New Roman" w:hAnsi="Aptos"/>
                    <w:color w:val="1F2937"/>
                    <w:sz w:val="18"/>
                    <w:szCs w:val="18"/>
                  </w:rPr>
                </w:pPr>
              </w:p>
            </w:tc>
          </w:tr>
        </w:tbl>
        <w:p w14:paraId="5F8BBECF" w14:textId="77777777" w:rsidR="00E738EC" w:rsidRPr="00E738EC" w:rsidRDefault="00E738EC" w:rsidP="00E738EC">
          <w:pPr>
            <w:numPr>
              <w:ilvl w:val="0"/>
              <w:numId w:val="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0F24051D" w14:textId="77777777" w:rsidR="00E738EC" w:rsidRPr="00E738EC" w:rsidRDefault="00E738EC" w:rsidP="00E738EC">
          <w:pPr>
            <w:numPr>
              <w:ilvl w:val="0"/>
              <w:numId w:val="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idx_auditoria_accion: CREATE INDEX idx_auditoria_accion ON auditoria.logs USING btree (accion)</w:t>
          </w:r>
        </w:p>
        <w:p w14:paraId="73E4E1F4" w14:textId="77777777" w:rsidR="00E738EC" w:rsidRPr="00E738EC" w:rsidRDefault="00E738EC" w:rsidP="00E738EC">
          <w:pPr>
            <w:numPr>
              <w:ilvl w:val="0"/>
              <w:numId w:val="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idx_auditoria_fecha: CREATE INDEX idx_auditoria_fecha ON auditoria.logs USING btree (fecha DESC)</w:t>
          </w:r>
        </w:p>
        <w:p w14:paraId="2EBD453A" w14:textId="77777777" w:rsidR="00E738EC" w:rsidRPr="00E738EC" w:rsidRDefault="00E738EC" w:rsidP="00E738EC">
          <w:pPr>
            <w:numPr>
              <w:ilvl w:val="0"/>
              <w:numId w:val="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idx_auditoria_modulo: CREATE INDEX idx_auditoria_modulo ON auditoria.logs USING btree (módulo)</w:t>
          </w:r>
        </w:p>
        <w:p w14:paraId="2E159804" w14:textId="77777777" w:rsidR="00E738EC" w:rsidRPr="00E738EC" w:rsidRDefault="00E738EC" w:rsidP="00E738EC">
          <w:pPr>
            <w:numPr>
              <w:ilvl w:val="0"/>
              <w:numId w:val="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idx_auditoria_usuario: CREATE INDEX idx_auditoria_usuario ON auditoria.logs USING btree (usuario_email)</w:t>
          </w:r>
        </w:p>
        <w:p w14:paraId="0D75920B" w14:textId="77777777" w:rsidR="00E738EC" w:rsidRPr="00E738EC" w:rsidRDefault="00E738EC" w:rsidP="00E738EC">
          <w:pPr>
            <w:numPr>
              <w:ilvl w:val="0"/>
              <w:numId w:val="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logs_pkey: CREATE UNIQUE INDEX logs_pkey ON auditoria.logs USING btree (id)</w:t>
          </w:r>
        </w:p>
        <w:p w14:paraId="7270797F"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0" w:name="_Toc229603434"/>
          <w:r w:rsidRPr="00E738EC">
            <w:rPr>
              <w:rFonts w:ascii="Aptos" w:eastAsia="Times New Roman" w:hAnsi="Aptos"/>
              <w:b/>
              <w:color w:val="8D648C"/>
              <w:sz w:val="22"/>
            </w:rPr>
            <w:t>public.audit_access_grants</w:t>
          </w:r>
          <w:bookmarkEnd w:id="90"/>
        </w:p>
        <w:p w14:paraId="5FF2049B" w14:textId="77777777" w:rsidR="00E738EC" w:rsidRPr="00E738EC" w:rsidRDefault="00E738EC" w:rsidP="00E738EC">
          <w:pPr>
            <w:numPr>
              <w:ilvl w:val="0"/>
              <w:numId w:val="3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62A797BB" w14:textId="77777777" w:rsidR="00E738EC" w:rsidRPr="00E738EC" w:rsidRDefault="00E738EC" w:rsidP="00E738EC">
          <w:pPr>
            <w:numPr>
              <w:ilvl w:val="0"/>
              <w:numId w:val="3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audit-prep.</w:t>
          </w:r>
        </w:p>
        <w:p w14:paraId="5274D093" w14:textId="77777777" w:rsidR="00E738EC" w:rsidRPr="00E738EC" w:rsidRDefault="00E738EC" w:rsidP="00E738EC">
          <w:pPr>
            <w:numPr>
              <w:ilvl w:val="0"/>
              <w:numId w:val="3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667289F7" w14:textId="77777777" w:rsidR="00E738EC" w:rsidRPr="00E738EC" w:rsidRDefault="00E738EC" w:rsidP="00E738EC">
          <w:pPr>
            <w:numPr>
              <w:ilvl w:val="0"/>
              <w:numId w:val="3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5323BE84" w14:textId="77777777" w:rsidR="00E738EC" w:rsidRPr="00E738EC" w:rsidRDefault="00E738EC" w:rsidP="00E738EC">
          <w:pPr>
            <w:numPr>
              <w:ilvl w:val="0"/>
              <w:numId w:val="3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1D50BC7A" w14:textId="77777777" w:rsidR="00E738EC" w:rsidRPr="00E738EC" w:rsidRDefault="00E738EC" w:rsidP="00E738EC">
          <w:pPr>
            <w:numPr>
              <w:ilvl w:val="0"/>
              <w:numId w:val="3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created_by -&gt; public.users.id</w:t>
          </w:r>
        </w:p>
        <w:p w14:paraId="3D5B44B9" w14:textId="77777777" w:rsidR="00E738EC" w:rsidRPr="00E738EC" w:rsidRDefault="00E738EC" w:rsidP="00E738EC">
          <w:pPr>
            <w:numPr>
              <w:ilvl w:val="0"/>
              <w:numId w:val="3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revoked_by -&gt; public.users.id</w:t>
          </w:r>
        </w:p>
        <w:tbl>
          <w:tblPr>
            <w:tblStyle w:val="Tablaconcuadrcula"/>
            <w:tblW w:w="0" w:type="auto"/>
            <w:tblLook w:val="04A0" w:firstRow="1" w:lastRow="0" w:firstColumn="1" w:lastColumn="0" w:noHBand="0" w:noVBand="1"/>
          </w:tblPr>
          <w:tblGrid>
            <w:gridCol w:w="1299"/>
            <w:gridCol w:w="2218"/>
            <w:gridCol w:w="651"/>
            <w:gridCol w:w="3887"/>
            <w:gridCol w:w="1301"/>
          </w:tblGrid>
          <w:tr w:rsidR="00E738EC" w:rsidRPr="00E738EC" w14:paraId="7ABC04D5" w14:textId="77777777" w:rsidTr="00E738EC">
            <w:trPr>
              <w:divId w:val="1795253448"/>
              <w:cantSplit/>
              <w:tblHeader/>
            </w:trPr>
            <w:tc>
              <w:tcPr>
                <w:tcW w:w="0" w:type="auto"/>
                <w:tcBorders>
                  <w:bottom w:val="single" w:sz="4" w:space="0" w:color="auto"/>
                </w:tcBorders>
                <w:shd w:val="clear" w:color="auto" w:fill="325483"/>
                <w:hideMark/>
              </w:tcPr>
              <w:p w14:paraId="7168541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4A6E928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0EF82A4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617A821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33DE85B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6FF6B887" w14:textId="77777777" w:rsidTr="00E738EC">
            <w:trPr>
              <w:divId w:val="1795253448"/>
              <w:cantSplit/>
              <w:tblHeader/>
            </w:trPr>
            <w:tc>
              <w:tcPr>
                <w:tcW w:w="0" w:type="auto"/>
                <w:tcBorders>
                  <w:bottom w:val="single" w:sz="4" w:space="0" w:color="auto"/>
                </w:tcBorders>
                <w:shd w:val="clear" w:color="auto" w:fill="F3F3F3"/>
                <w:hideMark/>
              </w:tcPr>
              <w:p w14:paraId="1A1253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4C123E1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72E4A3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8678A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nextval('audit_access_grants_id_seq'::regclass)</w:t>
                </w:r>
              </w:p>
            </w:tc>
            <w:tc>
              <w:tcPr>
                <w:tcW w:w="0" w:type="auto"/>
                <w:tcBorders>
                  <w:bottom w:val="single" w:sz="4" w:space="0" w:color="auto"/>
                </w:tcBorders>
                <w:shd w:val="clear" w:color="auto" w:fill="F3F3F3"/>
                <w:hideMark/>
              </w:tcPr>
              <w:p w14:paraId="472BA21B"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49CE2827" w14:textId="77777777" w:rsidTr="00E738EC">
            <w:trPr>
              <w:divId w:val="1795253448"/>
              <w:cantSplit/>
              <w:tblHeader/>
            </w:trPr>
            <w:tc>
              <w:tcPr>
                <w:tcW w:w="0" w:type="auto"/>
                <w:tcBorders>
                  <w:bottom w:val="single" w:sz="4" w:space="0" w:color="auto"/>
                </w:tcBorders>
                <w:shd w:val="clear" w:color="auto" w:fill="FFFFFF"/>
                <w:hideMark/>
              </w:tcPr>
              <w:p w14:paraId="671201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email</w:t>
                </w:r>
              </w:p>
            </w:tc>
            <w:tc>
              <w:tcPr>
                <w:tcW w:w="0" w:type="auto"/>
                <w:tcBorders>
                  <w:bottom w:val="single" w:sz="4" w:space="0" w:color="auto"/>
                </w:tcBorders>
                <w:shd w:val="clear" w:color="auto" w:fill="FFFFFF"/>
                <w:hideMark/>
              </w:tcPr>
              <w:p w14:paraId="38C748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503BC6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20390D0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7B6C5C6" w14:textId="77777777" w:rsidR="00E738EC" w:rsidRPr="00E738EC" w:rsidRDefault="00E738EC" w:rsidP="00E738EC">
                <w:pPr>
                  <w:spacing w:before="150" w:after="80"/>
                  <w:jc w:val="both"/>
                  <w:rPr>
                    <w:rFonts w:eastAsia="Times New Roman"/>
                    <w:sz w:val="18"/>
                    <w:szCs w:val="20"/>
                  </w:rPr>
                </w:pPr>
              </w:p>
            </w:tc>
          </w:tr>
          <w:tr w:rsidR="00E738EC" w:rsidRPr="00E738EC" w14:paraId="2E9A7552" w14:textId="77777777" w:rsidTr="00E738EC">
            <w:trPr>
              <w:divId w:val="1795253448"/>
              <w:cantSplit/>
              <w:tblHeader/>
            </w:trPr>
            <w:tc>
              <w:tcPr>
                <w:tcW w:w="0" w:type="auto"/>
                <w:tcBorders>
                  <w:bottom w:val="single" w:sz="4" w:space="0" w:color="auto"/>
                </w:tcBorders>
                <w:shd w:val="clear" w:color="auto" w:fill="F3F3F3"/>
                <w:hideMark/>
              </w:tcPr>
              <w:p w14:paraId="04E737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display_name</w:t>
                </w:r>
              </w:p>
            </w:tc>
            <w:tc>
              <w:tcPr>
                <w:tcW w:w="0" w:type="auto"/>
                <w:tcBorders>
                  <w:bottom w:val="single" w:sz="4" w:space="0" w:color="auto"/>
                </w:tcBorders>
                <w:shd w:val="clear" w:color="auto" w:fill="F3F3F3"/>
                <w:hideMark/>
              </w:tcPr>
              <w:p w14:paraId="353ED5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4685447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1A1562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57257AE" w14:textId="77777777" w:rsidR="00E738EC" w:rsidRPr="00E738EC" w:rsidRDefault="00E738EC" w:rsidP="00E738EC">
                <w:pPr>
                  <w:spacing w:before="150" w:after="80"/>
                  <w:jc w:val="both"/>
                  <w:rPr>
                    <w:rFonts w:eastAsia="Times New Roman"/>
                    <w:sz w:val="18"/>
                    <w:szCs w:val="20"/>
                  </w:rPr>
                </w:pPr>
              </w:p>
            </w:tc>
          </w:tr>
          <w:tr w:rsidR="00E738EC" w:rsidRPr="00E738EC" w14:paraId="4E35D158" w14:textId="77777777" w:rsidTr="00E738EC">
            <w:trPr>
              <w:divId w:val="1795253448"/>
              <w:cantSplit/>
              <w:tblHeader/>
            </w:trPr>
            <w:tc>
              <w:tcPr>
                <w:tcW w:w="0" w:type="auto"/>
                <w:tcBorders>
                  <w:bottom w:val="single" w:sz="4" w:space="0" w:color="auto"/>
                </w:tcBorders>
                <w:shd w:val="clear" w:color="auto" w:fill="FFFFFF"/>
                <w:hideMark/>
              </w:tcPr>
              <w:p w14:paraId="769398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expires_at</w:t>
                </w:r>
              </w:p>
            </w:tc>
            <w:tc>
              <w:tcPr>
                <w:tcW w:w="0" w:type="auto"/>
                <w:tcBorders>
                  <w:bottom w:val="single" w:sz="4" w:space="0" w:color="auto"/>
                </w:tcBorders>
                <w:shd w:val="clear" w:color="auto" w:fill="FFFFFF"/>
                <w:hideMark/>
              </w:tcPr>
              <w:p w14:paraId="1743CB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1EE537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A8EB0F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F28E068" w14:textId="77777777" w:rsidR="00E738EC" w:rsidRPr="00E738EC" w:rsidRDefault="00E738EC" w:rsidP="00E738EC">
                <w:pPr>
                  <w:spacing w:before="150" w:after="80"/>
                  <w:jc w:val="both"/>
                  <w:rPr>
                    <w:rFonts w:eastAsia="Times New Roman"/>
                    <w:sz w:val="18"/>
                    <w:szCs w:val="20"/>
                  </w:rPr>
                </w:pPr>
              </w:p>
            </w:tc>
          </w:tr>
          <w:tr w:rsidR="00E738EC" w:rsidRPr="00E738EC" w14:paraId="66AEBEC2" w14:textId="77777777" w:rsidTr="00E738EC">
            <w:trPr>
              <w:divId w:val="1795253448"/>
              <w:cantSplit/>
              <w:tblHeader/>
            </w:trPr>
            <w:tc>
              <w:tcPr>
                <w:tcW w:w="0" w:type="auto"/>
                <w:tcBorders>
                  <w:bottom w:val="single" w:sz="4" w:space="0" w:color="auto"/>
                </w:tcBorders>
                <w:shd w:val="clear" w:color="auto" w:fill="F3F3F3"/>
                <w:hideMark/>
              </w:tcPr>
              <w:p w14:paraId="01ACF57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active</w:t>
                </w:r>
              </w:p>
            </w:tc>
            <w:tc>
              <w:tcPr>
                <w:tcW w:w="0" w:type="auto"/>
                <w:tcBorders>
                  <w:bottom w:val="single" w:sz="4" w:space="0" w:color="auto"/>
                </w:tcBorders>
                <w:shd w:val="clear" w:color="auto" w:fill="F3F3F3"/>
                <w:hideMark/>
              </w:tcPr>
              <w:p w14:paraId="635177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4756B6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49F38F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w:t>
                </w:r>
              </w:p>
            </w:tc>
            <w:tc>
              <w:tcPr>
                <w:tcW w:w="0" w:type="auto"/>
                <w:tcBorders>
                  <w:bottom w:val="single" w:sz="4" w:space="0" w:color="auto"/>
                </w:tcBorders>
                <w:shd w:val="clear" w:color="auto" w:fill="F3F3F3"/>
                <w:hideMark/>
              </w:tcPr>
              <w:p w14:paraId="4B5A6A59"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A20487F" w14:textId="77777777" w:rsidTr="00E738EC">
            <w:trPr>
              <w:divId w:val="1795253448"/>
              <w:cantSplit/>
              <w:tblHeader/>
            </w:trPr>
            <w:tc>
              <w:tcPr>
                <w:tcW w:w="0" w:type="auto"/>
                <w:tcBorders>
                  <w:bottom w:val="single" w:sz="4" w:space="0" w:color="auto"/>
                </w:tcBorders>
                <w:shd w:val="clear" w:color="auto" w:fill="FFFFFF"/>
                <w:hideMark/>
              </w:tcPr>
              <w:p w14:paraId="58D8FD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created_by</w:t>
                </w:r>
              </w:p>
            </w:tc>
            <w:tc>
              <w:tcPr>
                <w:tcW w:w="0" w:type="auto"/>
                <w:tcBorders>
                  <w:bottom w:val="single" w:sz="4" w:space="0" w:color="auto"/>
                </w:tcBorders>
                <w:shd w:val="clear" w:color="auto" w:fill="FFFFFF"/>
                <w:hideMark/>
              </w:tcPr>
              <w:p w14:paraId="17926B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6721B88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3B0CE9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0F32006" w14:textId="77777777" w:rsidR="00E738EC" w:rsidRPr="00E738EC" w:rsidRDefault="00E738EC" w:rsidP="00E738EC">
                <w:pPr>
                  <w:spacing w:before="150" w:after="80"/>
                  <w:jc w:val="both"/>
                  <w:rPr>
                    <w:rFonts w:eastAsia="Times New Roman"/>
                    <w:sz w:val="18"/>
                    <w:szCs w:val="20"/>
                  </w:rPr>
                </w:pPr>
              </w:p>
            </w:tc>
          </w:tr>
          <w:tr w:rsidR="00E738EC" w:rsidRPr="00E738EC" w14:paraId="5796EB56" w14:textId="77777777" w:rsidTr="00E738EC">
            <w:trPr>
              <w:divId w:val="1795253448"/>
              <w:cantSplit/>
              <w:tblHeader/>
            </w:trPr>
            <w:tc>
              <w:tcPr>
                <w:tcW w:w="0" w:type="auto"/>
                <w:tcBorders>
                  <w:bottom w:val="single" w:sz="4" w:space="0" w:color="auto"/>
                </w:tcBorders>
                <w:shd w:val="clear" w:color="auto" w:fill="F3F3F3"/>
                <w:hideMark/>
              </w:tcPr>
              <w:p w14:paraId="1389DA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2A80CB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2A10E0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4750A2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79128C22"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311F71D" w14:textId="77777777" w:rsidTr="00E738EC">
            <w:trPr>
              <w:divId w:val="1795253448"/>
              <w:cantSplit/>
              <w:tblHeader/>
            </w:trPr>
            <w:tc>
              <w:tcPr>
                <w:tcW w:w="0" w:type="auto"/>
                <w:tcBorders>
                  <w:bottom w:val="single" w:sz="4" w:space="0" w:color="auto"/>
                </w:tcBorders>
                <w:shd w:val="clear" w:color="auto" w:fill="FFFFFF"/>
                <w:hideMark/>
              </w:tcPr>
              <w:p w14:paraId="53CF2D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revoked_at</w:t>
                </w:r>
              </w:p>
            </w:tc>
            <w:tc>
              <w:tcPr>
                <w:tcW w:w="0" w:type="auto"/>
                <w:tcBorders>
                  <w:bottom w:val="single" w:sz="4" w:space="0" w:color="auto"/>
                </w:tcBorders>
                <w:shd w:val="clear" w:color="auto" w:fill="FFFFFF"/>
                <w:hideMark/>
              </w:tcPr>
              <w:p w14:paraId="4E0485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1E8E697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86F9E3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D167EF9" w14:textId="77777777" w:rsidR="00E738EC" w:rsidRPr="00E738EC" w:rsidRDefault="00E738EC" w:rsidP="00E738EC">
                <w:pPr>
                  <w:spacing w:before="150" w:after="80"/>
                  <w:jc w:val="both"/>
                  <w:rPr>
                    <w:rFonts w:eastAsia="Times New Roman"/>
                    <w:sz w:val="18"/>
                    <w:szCs w:val="20"/>
                  </w:rPr>
                </w:pPr>
              </w:p>
            </w:tc>
          </w:tr>
          <w:tr w:rsidR="00E738EC" w:rsidRPr="00E738EC" w14:paraId="2A4E6518" w14:textId="77777777" w:rsidTr="00E738EC">
            <w:trPr>
              <w:divId w:val="1795253448"/>
              <w:cantSplit/>
              <w:tblHeader/>
            </w:trPr>
            <w:tc>
              <w:tcPr>
                <w:tcW w:w="0" w:type="auto"/>
                <w:shd w:val="clear" w:color="auto" w:fill="F3F3F3"/>
                <w:hideMark/>
              </w:tcPr>
              <w:p w14:paraId="1341F9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revoked_by</w:t>
                </w:r>
              </w:p>
            </w:tc>
            <w:tc>
              <w:tcPr>
                <w:tcW w:w="0" w:type="auto"/>
                <w:shd w:val="clear" w:color="auto" w:fill="F3F3F3"/>
                <w:hideMark/>
              </w:tcPr>
              <w:p w14:paraId="650DF8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shd w:val="clear" w:color="auto" w:fill="F3F3F3"/>
                <w:hideMark/>
              </w:tcPr>
              <w:p w14:paraId="6409AF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629B093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70BD540D" w14:textId="77777777" w:rsidR="00E738EC" w:rsidRPr="00E738EC" w:rsidRDefault="00E738EC" w:rsidP="00E738EC">
                <w:pPr>
                  <w:spacing w:before="150" w:after="80"/>
                  <w:jc w:val="both"/>
                  <w:rPr>
                    <w:rFonts w:eastAsia="Times New Roman"/>
                    <w:sz w:val="18"/>
                    <w:szCs w:val="20"/>
                  </w:rPr>
                </w:pPr>
              </w:p>
            </w:tc>
          </w:tr>
        </w:tbl>
        <w:p w14:paraId="1C8912A0" w14:textId="77777777" w:rsidR="00E738EC" w:rsidRPr="00E738EC" w:rsidRDefault="00E738EC" w:rsidP="00E738EC">
          <w:pPr>
            <w:numPr>
              <w:ilvl w:val="0"/>
              <w:numId w:val="3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519C53D9" w14:textId="77777777" w:rsidR="00E738EC" w:rsidRPr="00E738EC" w:rsidRDefault="00E738EC" w:rsidP="00E738EC">
          <w:pPr>
            <w:numPr>
              <w:ilvl w:val="0"/>
              <w:numId w:val="3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audit_access_grants_pkey: CREATE UNIQUE INDEX audit_access_grants_pkey ON public.audit_access_grants USING btree (id)</w:t>
          </w:r>
        </w:p>
        <w:p w14:paraId="75498FDC"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1" w:name="_Toc229603435"/>
          <w:r w:rsidRPr="00E738EC">
            <w:rPr>
              <w:rFonts w:ascii="Aptos" w:eastAsia="Times New Roman" w:hAnsi="Aptos"/>
              <w:b/>
              <w:color w:val="8D648C"/>
              <w:sz w:val="22"/>
            </w:rPr>
            <w:t>public.audit_documents</w:t>
          </w:r>
          <w:bookmarkEnd w:id="91"/>
        </w:p>
        <w:p w14:paraId="2220D792" w14:textId="77777777" w:rsidR="00E738EC" w:rsidRPr="00E738EC" w:rsidRDefault="00E738EC" w:rsidP="00E738EC">
          <w:pPr>
            <w:numPr>
              <w:ilvl w:val="0"/>
              <w:numId w:val="3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60FABE33" w14:textId="77777777" w:rsidR="00E738EC" w:rsidRPr="00E738EC" w:rsidRDefault="00E738EC" w:rsidP="00E738EC">
          <w:pPr>
            <w:numPr>
              <w:ilvl w:val="0"/>
              <w:numId w:val="3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audit-prep.</w:t>
          </w:r>
        </w:p>
        <w:p w14:paraId="0E5F9348" w14:textId="77777777" w:rsidR="00E738EC" w:rsidRPr="00E738EC" w:rsidRDefault="00E738EC" w:rsidP="00E738EC">
          <w:pPr>
            <w:numPr>
              <w:ilvl w:val="0"/>
              <w:numId w:val="3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03A1E217" w14:textId="77777777" w:rsidR="00E738EC" w:rsidRPr="00E738EC" w:rsidRDefault="00E738EC" w:rsidP="00E738EC">
          <w:pPr>
            <w:numPr>
              <w:ilvl w:val="0"/>
              <w:numId w:val="3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746B30EB" w14:textId="77777777" w:rsidR="00E738EC" w:rsidRPr="00E738EC" w:rsidRDefault="00E738EC" w:rsidP="00E738EC">
          <w:pPr>
            <w:numPr>
              <w:ilvl w:val="0"/>
              <w:numId w:val="3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4F4099C9" w14:textId="77777777" w:rsidR="00E738EC" w:rsidRPr="00E738EC" w:rsidRDefault="00E738EC" w:rsidP="00E738EC">
          <w:pPr>
            <w:numPr>
              <w:ilvl w:val="0"/>
              <w:numId w:val="3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section_code -&gt; public.audit_sections.code</w:t>
          </w:r>
        </w:p>
        <w:p w14:paraId="7C589BF1" w14:textId="77777777" w:rsidR="00E738EC" w:rsidRPr="00E738EC" w:rsidRDefault="00E738EC" w:rsidP="00E738EC">
          <w:pPr>
            <w:numPr>
              <w:ilvl w:val="0"/>
              <w:numId w:val="3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uploaded_by -&gt; public.users.id</w:t>
          </w:r>
        </w:p>
        <w:tbl>
          <w:tblPr>
            <w:tblStyle w:val="Tablaconcuadrcula"/>
            <w:tblW w:w="0" w:type="auto"/>
            <w:tblLook w:val="04A0" w:firstRow="1" w:lastRow="0" w:firstColumn="1" w:lastColumn="0" w:noHBand="0" w:noVBand="1"/>
          </w:tblPr>
          <w:tblGrid>
            <w:gridCol w:w="1359"/>
            <w:gridCol w:w="2218"/>
            <w:gridCol w:w="651"/>
            <w:gridCol w:w="3658"/>
            <w:gridCol w:w="1301"/>
          </w:tblGrid>
          <w:tr w:rsidR="00E738EC" w:rsidRPr="00E738EC" w14:paraId="2919289A" w14:textId="77777777" w:rsidTr="00E738EC">
            <w:trPr>
              <w:divId w:val="1795253448"/>
              <w:cantSplit/>
              <w:tblHeader/>
            </w:trPr>
            <w:tc>
              <w:tcPr>
                <w:tcW w:w="0" w:type="auto"/>
                <w:tcBorders>
                  <w:bottom w:val="single" w:sz="4" w:space="0" w:color="auto"/>
                </w:tcBorders>
                <w:shd w:val="clear" w:color="auto" w:fill="325483"/>
                <w:hideMark/>
              </w:tcPr>
              <w:p w14:paraId="6E636A4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6F11E3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1B2086D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49E1806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6B07E64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6B0E23DB" w14:textId="77777777" w:rsidTr="00E738EC">
            <w:trPr>
              <w:divId w:val="1795253448"/>
              <w:cantSplit/>
              <w:tblHeader/>
            </w:trPr>
            <w:tc>
              <w:tcPr>
                <w:tcW w:w="0" w:type="auto"/>
                <w:tcBorders>
                  <w:bottom w:val="single" w:sz="4" w:space="0" w:color="auto"/>
                </w:tcBorders>
                <w:shd w:val="clear" w:color="auto" w:fill="F3F3F3"/>
                <w:hideMark/>
              </w:tcPr>
              <w:p w14:paraId="45375F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7855D8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1055294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2E1D34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nextval('audit_documents_id_seq'::regclass)</w:t>
                </w:r>
              </w:p>
            </w:tc>
            <w:tc>
              <w:tcPr>
                <w:tcW w:w="0" w:type="auto"/>
                <w:tcBorders>
                  <w:bottom w:val="single" w:sz="4" w:space="0" w:color="auto"/>
                </w:tcBorders>
                <w:shd w:val="clear" w:color="auto" w:fill="F3F3F3"/>
                <w:hideMark/>
              </w:tcPr>
              <w:p w14:paraId="316782B5"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116D187" w14:textId="77777777" w:rsidTr="00E738EC">
            <w:trPr>
              <w:divId w:val="1795253448"/>
              <w:cantSplit/>
              <w:tblHeader/>
            </w:trPr>
            <w:tc>
              <w:tcPr>
                <w:tcW w:w="0" w:type="auto"/>
                <w:tcBorders>
                  <w:bottom w:val="single" w:sz="4" w:space="0" w:color="auto"/>
                </w:tcBorders>
                <w:shd w:val="clear" w:color="auto" w:fill="FFFFFF"/>
                <w:hideMark/>
              </w:tcPr>
              <w:p w14:paraId="18827B0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section_code</w:t>
                </w:r>
              </w:p>
            </w:tc>
            <w:tc>
              <w:tcPr>
                <w:tcW w:w="0" w:type="auto"/>
                <w:tcBorders>
                  <w:bottom w:val="single" w:sz="4" w:space="0" w:color="auto"/>
                </w:tcBorders>
                <w:shd w:val="clear" w:color="auto" w:fill="FFFFFF"/>
                <w:hideMark/>
              </w:tcPr>
              <w:p w14:paraId="60B76A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777132F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4CBDEA4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CD27672" w14:textId="77777777" w:rsidR="00E738EC" w:rsidRPr="00E738EC" w:rsidRDefault="00E738EC" w:rsidP="00E738EC">
                <w:pPr>
                  <w:spacing w:before="150" w:after="80"/>
                  <w:jc w:val="both"/>
                  <w:rPr>
                    <w:rFonts w:eastAsia="Times New Roman"/>
                    <w:sz w:val="18"/>
                    <w:szCs w:val="20"/>
                  </w:rPr>
                </w:pPr>
              </w:p>
            </w:tc>
          </w:tr>
          <w:tr w:rsidR="00E738EC" w:rsidRPr="00E738EC" w14:paraId="4435AC66" w14:textId="77777777" w:rsidTr="00E738EC">
            <w:trPr>
              <w:divId w:val="1795253448"/>
              <w:cantSplit/>
              <w:tblHeader/>
            </w:trPr>
            <w:tc>
              <w:tcPr>
                <w:tcW w:w="0" w:type="auto"/>
                <w:tcBorders>
                  <w:bottom w:val="single" w:sz="4" w:space="0" w:color="auto"/>
                </w:tcBorders>
                <w:shd w:val="clear" w:color="auto" w:fill="F3F3F3"/>
                <w:hideMark/>
              </w:tcPr>
              <w:p w14:paraId="0370E0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name</w:t>
                </w:r>
              </w:p>
            </w:tc>
            <w:tc>
              <w:tcPr>
                <w:tcW w:w="0" w:type="auto"/>
                <w:tcBorders>
                  <w:bottom w:val="single" w:sz="4" w:space="0" w:color="auto"/>
                </w:tcBorders>
                <w:shd w:val="clear" w:color="auto" w:fill="F3F3F3"/>
                <w:hideMark/>
              </w:tcPr>
              <w:p w14:paraId="1C7145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408AE1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2AF6FBC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0269BD9" w14:textId="77777777" w:rsidR="00E738EC" w:rsidRPr="00E738EC" w:rsidRDefault="00E738EC" w:rsidP="00E738EC">
                <w:pPr>
                  <w:spacing w:before="150" w:after="80"/>
                  <w:jc w:val="both"/>
                  <w:rPr>
                    <w:rFonts w:eastAsia="Times New Roman"/>
                    <w:sz w:val="18"/>
                    <w:szCs w:val="20"/>
                  </w:rPr>
                </w:pPr>
              </w:p>
            </w:tc>
          </w:tr>
          <w:tr w:rsidR="00E738EC" w:rsidRPr="00E738EC" w14:paraId="1027FB6B" w14:textId="77777777" w:rsidTr="00E738EC">
            <w:trPr>
              <w:divId w:val="1795253448"/>
              <w:cantSplit/>
              <w:tblHeader/>
            </w:trPr>
            <w:tc>
              <w:tcPr>
                <w:tcW w:w="0" w:type="auto"/>
                <w:tcBorders>
                  <w:bottom w:val="single" w:sz="4" w:space="0" w:color="auto"/>
                </w:tcBorders>
                <w:shd w:val="clear" w:color="auto" w:fill="FFFFFF"/>
                <w:hideMark/>
              </w:tcPr>
              <w:p w14:paraId="5A23935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status</w:t>
                </w:r>
              </w:p>
            </w:tc>
            <w:tc>
              <w:tcPr>
                <w:tcW w:w="0" w:type="auto"/>
                <w:tcBorders>
                  <w:bottom w:val="single" w:sz="4" w:space="0" w:color="auto"/>
                </w:tcBorders>
                <w:shd w:val="clear" w:color="auto" w:fill="FFFFFF"/>
                <w:hideMark/>
              </w:tcPr>
              <w:p w14:paraId="21D8DC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179AAC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23D8FE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'pendiente'::text</w:t>
                </w:r>
              </w:p>
            </w:tc>
            <w:tc>
              <w:tcPr>
                <w:tcW w:w="0" w:type="auto"/>
                <w:tcBorders>
                  <w:bottom w:val="single" w:sz="4" w:space="0" w:color="auto"/>
                </w:tcBorders>
                <w:shd w:val="clear" w:color="auto" w:fill="FFFFFF"/>
                <w:hideMark/>
              </w:tcPr>
              <w:p w14:paraId="56B59BD4"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4D6E0E97" w14:textId="77777777" w:rsidTr="00E738EC">
            <w:trPr>
              <w:divId w:val="1795253448"/>
              <w:cantSplit/>
              <w:tblHeader/>
            </w:trPr>
            <w:tc>
              <w:tcPr>
                <w:tcW w:w="0" w:type="auto"/>
                <w:tcBorders>
                  <w:bottom w:val="single" w:sz="4" w:space="0" w:color="auto"/>
                </w:tcBorders>
                <w:shd w:val="clear" w:color="auto" w:fill="F3F3F3"/>
                <w:hideMark/>
              </w:tcPr>
              <w:p w14:paraId="68E504D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drive_file_id</w:t>
                </w:r>
              </w:p>
            </w:tc>
            <w:tc>
              <w:tcPr>
                <w:tcW w:w="0" w:type="auto"/>
                <w:tcBorders>
                  <w:bottom w:val="single" w:sz="4" w:space="0" w:color="auto"/>
                </w:tcBorders>
                <w:shd w:val="clear" w:color="auto" w:fill="F3F3F3"/>
                <w:hideMark/>
              </w:tcPr>
              <w:p w14:paraId="34F6DB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7D3DAD9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238E14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B274AD2" w14:textId="77777777" w:rsidR="00E738EC" w:rsidRPr="00E738EC" w:rsidRDefault="00E738EC" w:rsidP="00E738EC">
                <w:pPr>
                  <w:spacing w:before="150" w:after="80"/>
                  <w:jc w:val="both"/>
                  <w:rPr>
                    <w:rFonts w:eastAsia="Times New Roman"/>
                    <w:sz w:val="18"/>
                    <w:szCs w:val="20"/>
                  </w:rPr>
                </w:pPr>
              </w:p>
            </w:tc>
          </w:tr>
          <w:tr w:rsidR="00E738EC" w:rsidRPr="00E738EC" w14:paraId="4779ED8D" w14:textId="77777777" w:rsidTr="00E738EC">
            <w:trPr>
              <w:divId w:val="1795253448"/>
              <w:cantSplit/>
              <w:tblHeader/>
            </w:trPr>
            <w:tc>
              <w:tcPr>
                <w:tcW w:w="0" w:type="auto"/>
                <w:tcBorders>
                  <w:bottom w:val="single" w:sz="4" w:space="0" w:color="auto"/>
                </w:tcBorders>
                <w:shd w:val="clear" w:color="auto" w:fill="FFFFFF"/>
                <w:hideMark/>
              </w:tcPr>
              <w:p w14:paraId="123288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drive_folder_id</w:t>
                </w:r>
              </w:p>
            </w:tc>
            <w:tc>
              <w:tcPr>
                <w:tcW w:w="0" w:type="auto"/>
                <w:tcBorders>
                  <w:bottom w:val="single" w:sz="4" w:space="0" w:color="auto"/>
                </w:tcBorders>
                <w:shd w:val="clear" w:color="auto" w:fill="FFFFFF"/>
                <w:hideMark/>
              </w:tcPr>
              <w:p w14:paraId="37A99C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00E812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220A8C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19F7836F" w14:textId="77777777" w:rsidR="00E738EC" w:rsidRPr="00E738EC" w:rsidRDefault="00E738EC" w:rsidP="00E738EC">
                <w:pPr>
                  <w:spacing w:before="150" w:after="80"/>
                  <w:jc w:val="both"/>
                  <w:rPr>
                    <w:rFonts w:eastAsia="Times New Roman"/>
                    <w:sz w:val="18"/>
                    <w:szCs w:val="20"/>
                  </w:rPr>
                </w:pPr>
              </w:p>
            </w:tc>
          </w:tr>
          <w:tr w:rsidR="00E738EC" w:rsidRPr="00E738EC" w14:paraId="44FF0D97" w14:textId="77777777" w:rsidTr="00E738EC">
            <w:trPr>
              <w:divId w:val="1795253448"/>
              <w:cantSplit/>
              <w:tblHeader/>
            </w:trPr>
            <w:tc>
              <w:tcPr>
                <w:tcW w:w="0" w:type="auto"/>
                <w:tcBorders>
                  <w:bottom w:val="single" w:sz="4" w:space="0" w:color="auto"/>
                </w:tcBorders>
                <w:shd w:val="clear" w:color="auto" w:fill="F3F3F3"/>
                <w:hideMark/>
              </w:tcPr>
              <w:p w14:paraId="2B9B04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uploaded_by</w:t>
                </w:r>
              </w:p>
            </w:tc>
            <w:tc>
              <w:tcPr>
                <w:tcW w:w="0" w:type="auto"/>
                <w:tcBorders>
                  <w:bottom w:val="single" w:sz="4" w:space="0" w:color="auto"/>
                </w:tcBorders>
                <w:shd w:val="clear" w:color="auto" w:fill="F3F3F3"/>
                <w:hideMark/>
              </w:tcPr>
              <w:p w14:paraId="7515F5B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68125A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38D86E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77D1798" w14:textId="77777777" w:rsidR="00E738EC" w:rsidRPr="00E738EC" w:rsidRDefault="00E738EC" w:rsidP="00E738EC">
                <w:pPr>
                  <w:spacing w:before="150" w:after="80"/>
                  <w:jc w:val="both"/>
                  <w:rPr>
                    <w:rFonts w:eastAsia="Times New Roman"/>
                    <w:sz w:val="18"/>
                    <w:szCs w:val="20"/>
                  </w:rPr>
                </w:pPr>
              </w:p>
            </w:tc>
          </w:tr>
          <w:tr w:rsidR="00E738EC" w:rsidRPr="00E738EC" w14:paraId="7E4879DA" w14:textId="77777777" w:rsidTr="00E738EC">
            <w:trPr>
              <w:divId w:val="1795253448"/>
              <w:cantSplit/>
              <w:tblHeader/>
            </w:trPr>
            <w:tc>
              <w:tcPr>
                <w:tcW w:w="0" w:type="auto"/>
                <w:tcBorders>
                  <w:bottom w:val="single" w:sz="4" w:space="0" w:color="auto"/>
                </w:tcBorders>
                <w:shd w:val="clear" w:color="auto" w:fill="FFFFFF"/>
                <w:hideMark/>
              </w:tcPr>
              <w:p w14:paraId="07B93ED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uploaded_at</w:t>
                </w:r>
              </w:p>
            </w:tc>
            <w:tc>
              <w:tcPr>
                <w:tcW w:w="0" w:type="auto"/>
                <w:tcBorders>
                  <w:bottom w:val="single" w:sz="4" w:space="0" w:color="auto"/>
                </w:tcBorders>
                <w:shd w:val="clear" w:color="auto" w:fill="FFFFFF"/>
                <w:hideMark/>
              </w:tcPr>
              <w:p w14:paraId="68AD52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5C322F5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C4EFC4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D317AFF" w14:textId="77777777" w:rsidR="00E738EC" w:rsidRPr="00E738EC" w:rsidRDefault="00E738EC" w:rsidP="00E738EC">
                <w:pPr>
                  <w:spacing w:before="150" w:after="80"/>
                  <w:jc w:val="both"/>
                  <w:rPr>
                    <w:rFonts w:eastAsia="Times New Roman"/>
                    <w:sz w:val="18"/>
                    <w:szCs w:val="20"/>
                  </w:rPr>
                </w:pPr>
              </w:p>
            </w:tc>
          </w:tr>
          <w:tr w:rsidR="00E738EC" w:rsidRPr="00E738EC" w14:paraId="40D5A517" w14:textId="77777777" w:rsidTr="00E738EC">
            <w:trPr>
              <w:divId w:val="1795253448"/>
              <w:cantSplit/>
              <w:tblHeader/>
            </w:trPr>
            <w:tc>
              <w:tcPr>
                <w:tcW w:w="0" w:type="auto"/>
                <w:tcBorders>
                  <w:bottom w:val="single" w:sz="4" w:space="0" w:color="auto"/>
                </w:tcBorders>
                <w:shd w:val="clear" w:color="auto" w:fill="F3F3F3"/>
                <w:hideMark/>
              </w:tcPr>
              <w:p w14:paraId="3D778B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metadata</w:t>
                </w:r>
              </w:p>
            </w:tc>
            <w:tc>
              <w:tcPr>
                <w:tcW w:w="0" w:type="auto"/>
                <w:tcBorders>
                  <w:bottom w:val="single" w:sz="4" w:space="0" w:color="auto"/>
                </w:tcBorders>
                <w:shd w:val="clear" w:color="auto" w:fill="F3F3F3"/>
                <w:hideMark/>
              </w:tcPr>
              <w:p w14:paraId="2E34FE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3F3F3"/>
                <w:hideMark/>
              </w:tcPr>
              <w:p w14:paraId="421BF6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5DF19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3F3F3"/>
                <w:hideMark/>
              </w:tcPr>
              <w:p w14:paraId="1AD6E32B"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463AA939" w14:textId="77777777" w:rsidTr="00E738EC">
            <w:trPr>
              <w:divId w:val="1795253448"/>
              <w:cantSplit/>
              <w:tblHeader/>
            </w:trPr>
            <w:tc>
              <w:tcPr>
                <w:tcW w:w="0" w:type="auto"/>
                <w:tcBorders>
                  <w:bottom w:val="single" w:sz="4" w:space="0" w:color="auto"/>
                </w:tcBorders>
                <w:shd w:val="clear" w:color="auto" w:fill="FFFFFF"/>
                <w:hideMark/>
              </w:tcPr>
              <w:p w14:paraId="5F2B2D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created_at</w:t>
                </w:r>
              </w:p>
            </w:tc>
            <w:tc>
              <w:tcPr>
                <w:tcW w:w="0" w:type="auto"/>
                <w:tcBorders>
                  <w:bottom w:val="single" w:sz="4" w:space="0" w:color="auto"/>
                </w:tcBorders>
                <w:shd w:val="clear" w:color="auto" w:fill="FFFFFF"/>
                <w:hideMark/>
              </w:tcPr>
              <w:p w14:paraId="167334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5CAD68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038BC2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FFFFF"/>
                <w:hideMark/>
              </w:tcPr>
              <w:p w14:paraId="23AD30ED"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6DC58FF" w14:textId="77777777" w:rsidTr="00E738EC">
            <w:trPr>
              <w:divId w:val="1795253448"/>
              <w:cantSplit/>
              <w:tblHeader/>
            </w:trPr>
            <w:tc>
              <w:tcPr>
                <w:tcW w:w="0" w:type="auto"/>
                <w:shd w:val="clear" w:color="auto" w:fill="F3F3F3"/>
                <w:hideMark/>
              </w:tcPr>
              <w:p w14:paraId="537AC1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shd w:val="clear" w:color="auto" w:fill="F3F3F3"/>
                <w:hideMark/>
              </w:tcPr>
              <w:p w14:paraId="2753BF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3F3F3"/>
                <w:hideMark/>
              </w:tcPr>
              <w:p w14:paraId="52F53D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shd w:val="clear" w:color="auto" w:fill="F3F3F3"/>
                <w:hideMark/>
              </w:tcPr>
              <w:p w14:paraId="2555C4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3F3F3"/>
                <w:hideMark/>
              </w:tcPr>
              <w:p w14:paraId="666CCC09" w14:textId="77777777" w:rsidR="00E738EC" w:rsidRPr="00E738EC" w:rsidRDefault="00E738EC" w:rsidP="00E738EC">
                <w:pPr>
                  <w:spacing w:before="150" w:after="80"/>
                  <w:jc w:val="both"/>
                  <w:rPr>
                    <w:rFonts w:ascii="Aptos" w:eastAsia="Times New Roman" w:hAnsi="Aptos"/>
                    <w:color w:val="1F2937"/>
                    <w:sz w:val="18"/>
                    <w:szCs w:val="18"/>
                  </w:rPr>
                </w:pPr>
              </w:p>
            </w:tc>
          </w:tr>
        </w:tbl>
        <w:p w14:paraId="7E4F25C5" w14:textId="77777777" w:rsidR="00E738EC" w:rsidRPr="00E738EC" w:rsidRDefault="00E738EC" w:rsidP="00E738EC">
          <w:pPr>
            <w:numPr>
              <w:ilvl w:val="0"/>
              <w:numId w:val="3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3D68EF93" w14:textId="77777777" w:rsidR="00E738EC" w:rsidRPr="00E738EC" w:rsidRDefault="00E738EC" w:rsidP="00E738EC">
          <w:pPr>
            <w:numPr>
              <w:ilvl w:val="0"/>
              <w:numId w:val="3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audit_documents_pkey: CREATE UNIQUE INDEX audit_documents_pkey ON public.audit_documents USING btree (id)</w:t>
          </w:r>
        </w:p>
        <w:p w14:paraId="7DBBC1BA" w14:textId="77777777" w:rsidR="00E738EC" w:rsidRPr="00E738EC" w:rsidRDefault="00E738EC" w:rsidP="00E738EC">
          <w:pPr>
            <w:numPr>
              <w:ilvl w:val="0"/>
              <w:numId w:val="3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idx_audit_documents_section: CREATE INDEX idx_audit_documents_section ON public.audit_documents USING btree (section_code)</w:t>
          </w:r>
        </w:p>
        <w:p w14:paraId="2703E8EB" w14:textId="77777777" w:rsidR="00E738EC" w:rsidRPr="00E738EC" w:rsidRDefault="00E738EC" w:rsidP="00E738EC">
          <w:pPr>
            <w:numPr>
              <w:ilvl w:val="0"/>
              <w:numId w:val="3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idx_audit_documents_status: CREATE INDEX idx_audit_documents_status ON public.audit_documents USING btree (status)</w:t>
          </w:r>
        </w:p>
        <w:p w14:paraId="5C0B4C0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2" w:name="_Toc229603436"/>
          <w:r w:rsidRPr="00E738EC">
            <w:rPr>
              <w:rFonts w:ascii="Aptos" w:eastAsia="Times New Roman" w:hAnsi="Aptos"/>
              <w:b/>
              <w:color w:val="8D648C"/>
              <w:sz w:val="22"/>
            </w:rPr>
            <w:t>public.audit_sections</w:t>
          </w:r>
          <w:bookmarkEnd w:id="92"/>
        </w:p>
        <w:p w14:paraId="3870550D" w14:textId="77777777" w:rsidR="00E738EC" w:rsidRPr="00E738EC" w:rsidRDefault="00E738EC" w:rsidP="00E738EC">
          <w:pPr>
            <w:numPr>
              <w:ilvl w:val="0"/>
              <w:numId w:val="3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487BA984" w14:textId="77777777" w:rsidR="00E738EC" w:rsidRPr="00E738EC" w:rsidRDefault="00E738EC" w:rsidP="00E738EC">
          <w:pPr>
            <w:numPr>
              <w:ilvl w:val="0"/>
              <w:numId w:val="3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audit-prep.</w:t>
          </w:r>
        </w:p>
        <w:p w14:paraId="4B2305F8" w14:textId="77777777" w:rsidR="00E738EC" w:rsidRPr="00E738EC" w:rsidRDefault="00E738EC" w:rsidP="00E738EC">
          <w:pPr>
            <w:numPr>
              <w:ilvl w:val="0"/>
              <w:numId w:val="3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19A8CCD8" w14:textId="77777777" w:rsidR="00E738EC" w:rsidRPr="00E738EC" w:rsidRDefault="00E738EC" w:rsidP="00E738EC">
          <w:pPr>
            <w:numPr>
              <w:ilvl w:val="0"/>
              <w:numId w:val="3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7BC73476" w14:textId="77777777" w:rsidR="00E738EC" w:rsidRPr="00E738EC" w:rsidRDefault="00E738EC" w:rsidP="00E738EC">
          <w:pPr>
            <w:numPr>
              <w:ilvl w:val="0"/>
              <w:numId w:val="3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 no aplica o no visibles.</w:t>
          </w:r>
        </w:p>
        <w:tbl>
          <w:tblPr>
            <w:tblStyle w:val="Tablaconcuadrcula"/>
            <w:tblW w:w="0" w:type="auto"/>
            <w:tblLook w:val="04A0" w:firstRow="1" w:lastRow="0" w:firstColumn="1" w:lastColumn="0" w:noHBand="0" w:noVBand="1"/>
          </w:tblPr>
          <w:tblGrid>
            <w:gridCol w:w="1294"/>
            <w:gridCol w:w="2218"/>
            <w:gridCol w:w="651"/>
            <w:gridCol w:w="3434"/>
            <w:gridCol w:w="1301"/>
          </w:tblGrid>
          <w:tr w:rsidR="00E738EC" w:rsidRPr="00E738EC" w14:paraId="290349B0" w14:textId="77777777" w:rsidTr="00E738EC">
            <w:trPr>
              <w:divId w:val="1795253448"/>
              <w:cantSplit/>
              <w:tblHeader/>
            </w:trPr>
            <w:tc>
              <w:tcPr>
                <w:tcW w:w="0" w:type="auto"/>
                <w:tcBorders>
                  <w:bottom w:val="single" w:sz="4" w:space="0" w:color="auto"/>
                </w:tcBorders>
                <w:shd w:val="clear" w:color="auto" w:fill="325483"/>
                <w:hideMark/>
              </w:tcPr>
              <w:p w14:paraId="2434835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0D9F467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325E52D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679CCA4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0508431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440FBF89" w14:textId="77777777" w:rsidTr="00E738EC">
            <w:trPr>
              <w:divId w:val="1795253448"/>
              <w:cantSplit/>
              <w:tblHeader/>
            </w:trPr>
            <w:tc>
              <w:tcPr>
                <w:tcW w:w="0" w:type="auto"/>
                <w:tcBorders>
                  <w:bottom w:val="single" w:sz="4" w:space="0" w:color="auto"/>
                </w:tcBorders>
                <w:shd w:val="clear" w:color="auto" w:fill="F3F3F3"/>
                <w:hideMark/>
              </w:tcPr>
              <w:p w14:paraId="7E2EA77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5EDBB2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2D4F9E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274DE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nextval('audit_sections_id_seq'::regclass)</w:t>
                </w:r>
              </w:p>
            </w:tc>
            <w:tc>
              <w:tcPr>
                <w:tcW w:w="0" w:type="auto"/>
                <w:tcBorders>
                  <w:bottom w:val="single" w:sz="4" w:space="0" w:color="auto"/>
                </w:tcBorders>
                <w:shd w:val="clear" w:color="auto" w:fill="F3F3F3"/>
                <w:hideMark/>
              </w:tcPr>
              <w:p w14:paraId="3880E64C"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9CD67CE" w14:textId="77777777" w:rsidTr="00E738EC">
            <w:trPr>
              <w:divId w:val="1795253448"/>
              <w:cantSplit/>
              <w:tblHeader/>
            </w:trPr>
            <w:tc>
              <w:tcPr>
                <w:tcW w:w="0" w:type="auto"/>
                <w:tcBorders>
                  <w:bottom w:val="single" w:sz="4" w:space="0" w:color="auto"/>
                </w:tcBorders>
                <w:shd w:val="clear" w:color="auto" w:fill="FFFFFF"/>
                <w:hideMark/>
              </w:tcPr>
              <w:p w14:paraId="2B33C1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code</w:t>
                </w:r>
              </w:p>
            </w:tc>
            <w:tc>
              <w:tcPr>
                <w:tcW w:w="0" w:type="auto"/>
                <w:tcBorders>
                  <w:bottom w:val="single" w:sz="4" w:space="0" w:color="auto"/>
                </w:tcBorders>
                <w:shd w:val="clear" w:color="auto" w:fill="FFFFFF"/>
                <w:hideMark/>
              </w:tcPr>
              <w:p w14:paraId="7B806C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08D13C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5E0EE8F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D0D1436" w14:textId="77777777" w:rsidR="00E738EC" w:rsidRPr="00E738EC" w:rsidRDefault="00E738EC" w:rsidP="00E738EC">
                <w:pPr>
                  <w:spacing w:before="150" w:after="80"/>
                  <w:jc w:val="both"/>
                  <w:rPr>
                    <w:rFonts w:eastAsia="Times New Roman"/>
                    <w:sz w:val="18"/>
                    <w:szCs w:val="20"/>
                  </w:rPr>
                </w:pPr>
              </w:p>
            </w:tc>
          </w:tr>
          <w:tr w:rsidR="00E738EC" w:rsidRPr="00E738EC" w14:paraId="3394D2BE" w14:textId="77777777" w:rsidTr="00E738EC">
            <w:trPr>
              <w:divId w:val="1795253448"/>
              <w:cantSplit/>
              <w:tblHeader/>
            </w:trPr>
            <w:tc>
              <w:tcPr>
                <w:tcW w:w="0" w:type="auto"/>
                <w:tcBorders>
                  <w:bottom w:val="single" w:sz="4" w:space="0" w:color="auto"/>
                </w:tcBorders>
                <w:shd w:val="clear" w:color="auto" w:fill="F3F3F3"/>
                <w:hideMark/>
              </w:tcPr>
              <w:p w14:paraId="581444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title</w:t>
                </w:r>
              </w:p>
            </w:tc>
            <w:tc>
              <w:tcPr>
                <w:tcW w:w="0" w:type="auto"/>
                <w:tcBorders>
                  <w:bottom w:val="single" w:sz="4" w:space="0" w:color="auto"/>
                </w:tcBorders>
                <w:shd w:val="clear" w:color="auto" w:fill="F3F3F3"/>
                <w:hideMark/>
              </w:tcPr>
              <w:p w14:paraId="1C8EBD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2AFD80E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5A47184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47B2705" w14:textId="77777777" w:rsidR="00E738EC" w:rsidRPr="00E738EC" w:rsidRDefault="00E738EC" w:rsidP="00E738EC">
                <w:pPr>
                  <w:spacing w:before="150" w:after="80"/>
                  <w:jc w:val="both"/>
                  <w:rPr>
                    <w:rFonts w:eastAsia="Times New Roman"/>
                    <w:sz w:val="18"/>
                    <w:szCs w:val="20"/>
                  </w:rPr>
                </w:pPr>
              </w:p>
            </w:tc>
          </w:tr>
          <w:tr w:rsidR="00E738EC" w:rsidRPr="00E738EC" w14:paraId="52A6BD00" w14:textId="77777777" w:rsidTr="00E738EC">
            <w:trPr>
              <w:divId w:val="1795253448"/>
              <w:cantSplit/>
              <w:tblHeader/>
            </w:trPr>
            <w:tc>
              <w:tcPr>
                <w:tcW w:w="0" w:type="auto"/>
                <w:tcBorders>
                  <w:bottom w:val="single" w:sz="4" w:space="0" w:color="auto"/>
                </w:tcBorders>
                <w:shd w:val="clear" w:color="auto" w:fill="FFFFFF"/>
                <w:hideMark/>
              </w:tcPr>
              <w:p w14:paraId="6F659A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description</w:t>
                </w:r>
              </w:p>
            </w:tc>
            <w:tc>
              <w:tcPr>
                <w:tcW w:w="0" w:type="auto"/>
                <w:tcBorders>
                  <w:bottom w:val="single" w:sz="4" w:space="0" w:color="auto"/>
                </w:tcBorders>
                <w:shd w:val="clear" w:color="auto" w:fill="FFFFFF"/>
                <w:hideMark/>
              </w:tcPr>
              <w:p w14:paraId="27E3A0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6281A30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258AD2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EF83219" w14:textId="77777777" w:rsidR="00E738EC" w:rsidRPr="00E738EC" w:rsidRDefault="00E738EC" w:rsidP="00E738EC">
                <w:pPr>
                  <w:spacing w:before="150" w:after="80"/>
                  <w:jc w:val="both"/>
                  <w:rPr>
                    <w:rFonts w:eastAsia="Times New Roman"/>
                    <w:sz w:val="18"/>
                    <w:szCs w:val="20"/>
                  </w:rPr>
                </w:pPr>
              </w:p>
            </w:tc>
          </w:tr>
          <w:tr w:rsidR="00E738EC" w:rsidRPr="00E738EC" w14:paraId="15B08518" w14:textId="77777777" w:rsidTr="00E738EC">
            <w:trPr>
              <w:divId w:val="1795253448"/>
              <w:cantSplit/>
              <w:tblHeader/>
            </w:trPr>
            <w:tc>
              <w:tcPr>
                <w:tcW w:w="0" w:type="auto"/>
                <w:tcBorders>
                  <w:bottom w:val="single" w:sz="4" w:space="0" w:color="auto"/>
                </w:tcBorders>
                <w:shd w:val="clear" w:color="auto" w:fill="F3F3F3"/>
                <w:hideMark/>
              </w:tcPr>
              <w:p w14:paraId="61AD93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w:t>
                </w:r>
              </w:p>
            </w:tc>
            <w:tc>
              <w:tcPr>
                <w:tcW w:w="0" w:type="auto"/>
                <w:tcBorders>
                  <w:bottom w:val="single" w:sz="4" w:space="0" w:color="auto"/>
                </w:tcBorders>
                <w:shd w:val="clear" w:color="auto" w:fill="F3F3F3"/>
                <w:hideMark/>
              </w:tcPr>
              <w:p w14:paraId="5B0526C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FAEAA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AC3EF3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9BD13E1" w14:textId="77777777" w:rsidR="00E738EC" w:rsidRPr="00E738EC" w:rsidRDefault="00E738EC" w:rsidP="00E738EC">
                <w:pPr>
                  <w:spacing w:before="150" w:after="80"/>
                  <w:jc w:val="both"/>
                  <w:rPr>
                    <w:rFonts w:eastAsia="Times New Roman"/>
                    <w:sz w:val="18"/>
                    <w:szCs w:val="20"/>
                  </w:rPr>
                </w:pPr>
              </w:p>
            </w:tc>
          </w:tr>
          <w:tr w:rsidR="00E738EC" w:rsidRPr="00E738EC" w14:paraId="79BAD261" w14:textId="77777777" w:rsidTr="00E738EC">
            <w:trPr>
              <w:divId w:val="1795253448"/>
              <w:cantSplit/>
              <w:tblHeader/>
            </w:trPr>
            <w:tc>
              <w:tcPr>
                <w:tcW w:w="0" w:type="auto"/>
                <w:tcBorders>
                  <w:bottom w:val="single" w:sz="4" w:space="0" w:color="auto"/>
                </w:tcBorders>
                <w:shd w:val="clear" w:color="auto" w:fill="FFFFFF"/>
                <w:hideMark/>
              </w:tcPr>
              <w:p w14:paraId="2FEEA1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storage_path</w:t>
                </w:r>
              </w:p>
            </w:tc>
            <w:tc>
              <w:tcPr>
                <w:tcW w:w="0" w:type="auto"/>
                <w:tcBorders>
                  <w:bottom w:val="single" w:sz="4" w:space="0" w:color="auto"/>
                </w:tcBorders>
                <w:shd w:val="clear" w:color="auto" w:fill="FFFFFF"/>
                <w:hideMark/>
              </w:tcPr>
              <w:p w14:paraId="70C390D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1997885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556CA3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D98CB44" w14:textId="77777777" w:rsidR="00E738EC" w:rsidRPr="00E738EC" w:rsidRDefault="00E738EC" w:rsidP="00E738EC">
                <w:pPr>
                  <w:spacing w:before="150" w:after="80"/>
                  <w:jc w:val="both"/>
                  <w:rPr>
                    <w:rFonts w:eastAsia="Times New Roman"/>
                    <w:sz w:val="18"/>
                    <w:szCs w:val="20"/>
                  </w:rPr>
                </w:pPr>
              </w:p>
            </w:tc>
          </w:tr>
          <w:tr w:rsidR="00E738EC" w:rsidRPr="00E738EC" w14:paraId="0799390D" w14:textId="77777777" w:rsidTr="00E738EC">
            <w:trPr>
              <w:divId w:val="1795253448"/>
              <w:cantSplit/>
              <w:tblHeader/>
            </w:trPr>
            <w:tc>
              <w:tcPr>
                <w:tcW w:w="0" w:type="auto"/>
                <w:tcBorders>
                  <w:bottom w:val="single" w:sz="4" w:space="0" w:color="auto"/>
                </w:tcBorders>
                <w:shd w:val="clear" w:color="auto" w:fill="F3F3F3"/>
                <w:hideMark/>
              </w:tcPr>
              <w:p w14:paraId="0F25DBE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allowed_roles</w:t>
                </w:r>
              </w:p>
            </w:tc>
            <w:tc>
              <w:tcPr>
                <w:tcW w:w="0" w:type="auto"/>
                <w:tcBorders>
                  <w:bottom w:val="single" w:sz="4" w:space="0" w:color="auto"/>
                </w:tcBorders>
                <w:shd w:val="clear" w:color="auto" w:fill="F3F3F3"/>
                <w:hideMark/>
              </w:tcPr>
              <w:p w14:paraId="3A72391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_text[]</w:t>
                </w:r>
              </w:p>
            </w:tc>
            <w:tc>
              <w:tcPr>
                <w:tcW w:w="0" w:type="auto"/>
                <w:tcBorders>
                  <w:bottom w:val="single" w:sz="4" w:space="0" w:color="auto"/>
                </w:tcBorders>
                <w:shd w:val="clear" w:color="auto" w:fill="F3F3F3"/>
                <w:hideMark/>
              </w:tcPr>
              <w:p w14:paraId="4B05BB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35ED0B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1E775A6"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9CBDA89" w14:textId="77777777" w:rsidTr="00E738EC">
            <w:trPr>
              <w:divId w:val="1795253448"/>
              <w:cantSplit/>
              <w:tblHeader/>
            </w:trPr>
            <w:tc>
              <w:tcPr>
                <w:tcW w:w="0" w:type="auto"/>
                <w:tcBorders>
                  <w:bottom w:val="single" w:sz="4" w:space="0" w:color="auto"/>
                </w:tcBorders>
                <w:shd w:val="clear" w:color="auto" w:fill="FFFFFF"/>
                <w:hideMark/>
              </w:tcPr>
              <w:p w14:paraId="1C2E4FB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ordering</w:t>
                </w:r>
              </w:p>
            </w:tc>
            <w:tc>
              <w:tcPr>
                <w:tcW w:w="0" w:type="auto"/>
                <w:tcBorders>
                  <w:bottom w:val="single" w:sz="4" w:space="0" w:color="auto"/>
                </w:tcBorders>
                <w:shd w:val="clear" w:color="auto" w:fill="FFFFFF"/>
                <w:hideMark/>
              </w:tcPr>
              <w:p w14:paraId="37B5B8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518685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0C1EC9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1A9D90E1"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849C12E" w14:textId="77777777" w:rsidTr="00E738EC">
            <w:trPr>
              <w:divId w:val="1795253448"/>
              <w:cantSplit/>
              <w:tblHeader/>
            </w:trPr>
            <w:tc>
              <w:tcPr>
                <w:tcW w:w="0" w:type="auto"/>
                <w:tcBorders>
                  <w:bottom w:val="single" w:sz="4" w:space="0" w:color="auto"/>
                </w:tcBorders>
                <w:shd w:val="clear" w:color="auto" w:fill="F3F3F3"/>
                <w:hideMark/>
              </w:tcPr>
              <w:p w14:paraId="0C8B889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active</w:t>
                </w:r>
              </w:p>
            </w:tc>
            <w:tc>
              <w:tcPr>
                <w:tcW w:w="0" w:type="auto"/>
                <w:tcBorders>
                  <w:bottom w:val="single" w:sz="4" w:space="0" w:color="auto"/>
                </w:tcBorders>
                <w:shd w:val="clear" w:color="auto" w:fill="F3F3F3"/>
                <w:hideMark/>
              </w:tcPr>
              <w:p w14:paraId="60040C5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165AD0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34FAEF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w:t>
                </w:r>
              </w:p>
            </w:tc>
            <w:tc>
              <w:tcPr>
                <w:tcW w:w="0" w:type="auto"/>
                <w:tcBorders>
                  <w:bottom w:val="single" w:sz="4" w:space="0" w:color="auto"/>
                </w:tcBorders>
                <w:shd w:val="clear" w:color="auto" w:fill="F3F3F3"/>
                <w:hideMark/>
              </w:tcPr>
              <w:p w14:paraId="19CFE9D1"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699F8B42" w14:textId="77777777" w:rsidTr="00E738EC">
            <w:trPr>
              <w:divId w:val="1795253448"/>
              <w:cantSplit/>
              <w:tblHeader/>
            </w:trPr>
            <w:tc>
              <w:tcPr>
                <w:tcW w:w="0" w:type="auto"/>
                <w:tcBorders>
                  <w:bottom w:val="single" w:sz="4" w:space="0" w:color="auto"/>
                </w:tcBorders>
                <w:shd w:val="clear" w:color="auto" w:fill="FFFFFF"/>
                <w:hideMark/>
              </w:tcPr>
              <w:p w14:paraId="2084DBC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metadata</w:t>
                </w:r>
              </w:p>
            </w:tc>
            <w:tc>
              <w:tcPr>
                <w:tcW w:w="0" w:type="auto"/>
                <w:tcBorders>
                  <w:bottom w:val="single" w:sz="4" w:space="0" w:color="auto"/>
                </w:tcBorders>
                <w:shd w:val="clear" w:color="auto" w:fill="FFFFFF"/>
                <w:hideMark/>
              </w:tcPr>
              <w:p w14:paraId="23F021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4E42454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5F679D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2523CDEC"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DE3E9AF" w14:textId="77777777" w:rsidTr="00E738EC">
            <w:trPr>
              <w:divId w:val="1795253448"/>
              <w:cantSplit/>
              <w:tblHeader/>
            </w:trPr>
            <w:tc>
              <w:tcPr>
                <w:tcW w:w="0" w:type="auto"/>
                <w:tcBorders>
                  <w:bottom w:val="single" w:sz="4" w:space="0" w:color="auto"/>
                </w:tcBorders>
                <w:shd w:val="clear" w:color="auto" w:fill="F3F3F3"/>
                <w:hideMark/>
              </w:tcPr>
              <w:p w14:paraId="28AE497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4145B9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2AF3817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5ABBA5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6BDA39A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15D4229" w14:textId="77777777" w:rsidTr="00E738EC">
            <w:trPr>
              <w:divId w:val="1795253448"/>
              <w:cantSplit/>
              <w:tblHeader/>
            </w:trPr>
            <w:tc>
              <w:tcPr>
                <w:tcW w:w="0" w:type="auto"/>
                <w:shd w:val="clear" w:color="auto" w:fill="FFFFFF"/>
                <w:hideMark/>
              </w:tcPr>
              <w:p w14:paraId="1B88A2D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shd w:val="clear" w:color="auto" w:fill="FFFFFF"/>
                <w:hideMark/>
              </w:tcPr>
              <w:p w14:paraId="63DBB1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FFFFF"/>
                <w:hideMark/>
              </w:tcPr>
              <w:p w14:paraId="7E3279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shd w:val="clear" w:color="auto" w:fill="FFFFFF"/>
                <w:hideMark/>
              </w:tcPr>
              <w:p w14:paraId="716F6B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FFFFF"/>
                <w:hideMark/>
              </w:tcPr>
              <w:p w14:paraId="5A7338F7" w14:textId="77777777" w:rsidR="00E738EC" w:rsidRPr="00E738EC" w:rsidRDefault="00E738EC" w:rsidP="00E738EC">
                <w:pPr>
                  <w:spacing w:before="150" w:after="80"/>
                  <w:jc w:val="both"/>
                  <w:rPr>
                    <w:rFonts w:ascii="Aptos" w:eastAsia="Times New Roman" w:hAnsi="Aptos"/>
                    <w:color w:val="1F2937"/>
                    <w:sz w:val="18"/>
                    <w:szCs w:val="18"/>
                  </w:rPr>
                </w:pPr>
              </w:p>
            </w:tc>
          </w:tr>
        </w:tbl>
        <w:p w14:paraId="41BFDDFC" w14:textId="77777777" w:rsidR="00E738EC" w:rsidRPr="00E738EC" w:rsidRDefault="00E738EC" w:rsidP="00E738EC">
          <w:pPr>
            <w:numPr>
              <w:ilvl w:val="0"/>
              <w:numId w:val="3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Indices visibles:</w:t>
          </w:r>
        </w:p>
        <w:p w14:paraId="78B3E423" w14:textId="77777777" w:rsidR="00E738EC" w:rsidRPr="00E738EC" w:rsidRDefault="00E738EC" w:rsidP="00E738EC">
          <w:pPr>
            <w:numPr>
              <w:ilvl w:val="0"/>
              <w:numId w:val="3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audit_sections_code_key: CREATE UNIQUE INDEX audit_sections_code_key ON public.audit_sections USING btree (code)</w:t>
          </w:r>
        </w:p>
        <w:p w14:paraId="2843F985" w14:textId="77777777" w:rsidR="00E738EC" w:rsidRPr="00E738EC" w:rsidRDefault="00E738EC" w:rsidP="00E738EC">
          <w:pPr>
            <w:numPr>
              <w:ilvl w:val="0"/>
              <w:numId w:val="3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audit_sections_pkey: CREATE UNIQUE INDEX audit_sections_pkey ON public.audit_sections USING btree (id)</w:t>
          </w:r>
        </w:p>
        <w:p w14:paraId="52C81EE2"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3" w:name="_Toc229603437"/>
          <w:r w:rsidRPr="00E738EC">
            <w:rPr>
              <w:rFonts w:ascii="Aptos" w:eastAsia="Times New Roman" w:hAnsi="Aptos"/>
              <w:b/>
              <w:color w:val="8D648C"/>
              <w:sz w:val="22"/>
            </w:rPr>
            <w:t>public.audit_settings</w:t>
          </w:r>
          <w:bookmarkEnd w:id="93"/>
        </w:p>
        <w:p w14:paraId="6255AD73" w14:textId="77777777" w:rsidR="00E738EC" w:rsidRPr="00E738EC" w:rsidRDefault="00E738EC" w:rsidP="00E738EC">
          <w:pPr>
            <w:numPr>
              <w:ilvl w:val="0"/>
              <w:numId w:val="3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0BEBFD75" w14:textId="77777777" w:rsidR="00E738EC" w:rsidRPr="00E738EC" w:rsidRDefault="00E738EC" w:rsidP="00E738EC">
          <w:pPr>
            <w:numPr>
              <w:ilvl w:val="0"/>
              <w:numId w:val="3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audit-prep.</w:t>
          </w:r>
        </w:p>
        <w:p w14:paraId="77671B76" w14:textId="77777777" w:rsidR="00E738EC" w:rsidRPr="00E738EC" w:rsidRDefault="00E738EC" w:rsidP="00E738EC">
          <w:pPr>
            <w:numPr>
              <w:ilvl w:val="0"/>
              <w:numId w:val="3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49957348" w14:textId="77777777" w:rsidR="00E738EC" w:rsidRPr="00E738EC" w:rsidRDefault="00E738EC" w:rsidP="00E738EC">
          <w:pPr>
            <w:numPr>
              <w:ilvl w:val="0"/>
              <w:numId w:val="3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05745CEA" w14:textId="77777777" w:rsidR="00E738EC" w:rsidRPr="00E738EC" w:rsidRDefault="00E738EC" w:rsidP="00E738EC">
          <w:pPr>
            <w:numPr>
              <w:ilvl w:val="0"/>
              <w:numId w:val="3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 no aplica o no visibles.</w:t>
          </w:r>
        </w:p>
        <w:tbl>
          <w:tblPr>
            <w:tblStyle w:val="Tablaconcuadrcula"/>
            <w:tblW w:w="0" w:type="auto"/>
            <w:tblLook w:val="04A0" w:firstRow="1" w:lastRow="0" w:firstColumn="1" w:lastColumn="0" w:noHBand="0" w:noVBand="1"/>
          </w:tblPr>
          <w:tblGrid>
            <w:gridCol w:w="1626"/>
            <w:gridCol w:w="2218"/>
            <w:gridCol w:w="651"/>
            <w:gridCol w:w="930"/>
            <w:gridCol w:w="1301"/>
          </w:tblGrid>
          <w:tr w:rsidR="00E738EC" w:rsidRPr="00E738EC" w14:paraId="325E8E1C" w14:textId="77777777" w:rsidTr="00E738EC">
            <w:trPr>
              <w:divId w:val="1795253448"/>
              <w:cantSplit/>
              <w:tblHeader/>
            </w:trPr>
            <w:tc>
              <w:tcPr>
                <w:tcW w:w="0" w:type="auto"/>
                <w:tcBorders>
                  <w:bottom w:val="single" w:sz="4" w:space="0" w:color="auto"/>
                </w:tcBorders>
                <w:shd w:val="clear" w:color="auto" w:fill="325483"/>
                <w:hideMark/>
              </w:tcPr>
              <w:p w14:paraId="5C1D229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4C60EA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1D2CA47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54AE188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35EF24A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2CAA95C8" w14:textId="77777777" w:rsidTr="00E738EC">
            <w:trPr>
              <w:divId w:val="1795253448"/>
              <w:cantSplit/>
              <w:tblHeader/>
            </w:trPr>
            <w:tc>
              <w:tcPr>
                <w:tcW w:w="0" w:type="auto"/>
                <w:tcBorders>
                  <w:bottom w:val="single" w:sz="4" w:space="0" w:color="auto"/>
                </w:tcBorders>
                <w:shd w:val="clear" w:color="auto" w:fill="F3F3F3"/>
                <w:hideMark/>
              </w:tcPr>
              <w:p w14:paraId="707EA7C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45F774C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smallint</w:t>
                </w:r>
              </w:p>
            </w:tc>
            <w:tc>
              <w:tcPr>
                <w:tcW w:w="0" w:type="auto"/>
                <w:tcBorders>
                  <w:bottom w:val="single" w:sz="4" w:space="0" w:color="auto"/>
                </w:tcBorders>
                <w:shd w:val="clear" w:color="auto" w:fill="F3F3F3"/>
                <w:hideMark/>
              </w:tcPr>
              <w:p w14:paraId="4148D1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21A8BD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616CF973"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9FDD6D9" w14:textId="77777777" w:rsidTr="00E738EC">
            <w:trPr>
              <w:divId w:val="1795253448"/>
              <w:cantSplit/>
              <w:tblHeader/>
            </w:trPr>
            <w:tc>
              <w:tcPr>
                <w:tcW w:w="0" w:type="auto"/>
                <w:tcBorders>
                  <w:bottom w:val="single" w:sz="4" w:space="0" w:color="auto"/>
                </w:tcBorders>
                <w:shd w:val="clear" w:color="auto" w:fill="FFFFFF"/>
                <w:hideMark/>
              </w:tcPr>
              <w:p w14:paraId="2740ED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audit_mode</w:t>
                </w:r>
              </w:p>
            </w:tc>
            <w:tc>
              <w:tcPr>
                <w:tcW w:w="0" w:type="auto"/>
                <w:tcBorders>
                  <w:bottom w:val="single" w:sz="4" w:space="0" w:color="auto"/>
                </w:tcBorders>
                <w:shd w:val="clear" w:color="auto" w:fill="FFFFFF"/>
                <w:hideMark/>
              </w:tcPr>
              <w:p w14:paraId="00EFAAA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FFFFF"/>
                <w:hideMark/>
              </w:tcPr>
              <w:p w14:paraId="05720EE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03B265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false</w:t>
                </w:r>
              </w:p>
            </w:tc>
            <w:tc>
              <w:tcPr>
                <w:tcW w:w="0" w:type="auto"/>
                <w:tcBorders>
                  <w:bottom w:val="single" w:sz="4" w:space="0" w:color="auto"/>
                </w:tcBorders>
                <w:shd w:val="clear" w:color="auto" w:fill="FFFFFF"/>
                <w:hideMark/>
              </w:tcPr>
              <w:p w14:paraId="6DF34DD5"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67613992" w14:textId="77777777" w:rsidTr="00E738EC">
            <w:trPr>
              <w:divId w:val="1795253448"/>
              <w:cantSplit/>
              <w:tblHeader/>
            </w:trPr>
            <w:tc>
              <w:tcPr>
                <w:tcW w:w="0" w:type="auto"/>
                <w:tcBorders>
                  <w:bottom w:val="single" w:sz="4" w:space="0" w:color="auto"/>
                </w:tcBorders>
                <w:shd w:val="clear" w:color="auto" w:fill="F3F3F3"/>
                <w:hideMark/>
              </w:tcPr>
              <w:p w14:paraId="0A280B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audit_start_date</w:t>
                </w:r>
              </w:p>
            </w:tc>
            <w:tc>
              <w:tcPr>
                <w:tcW w:w="0" w:type="auto"/>
                <w:tcBorders>
                  <w:bottom w:val="single" w:sz="4" w:space="0" w:color="auto"/>
                </w:tcBorders>
                <w:shd w:val="clear" w:color="auto" w:fill="F3F3F3"/>
                <w:hideMark/>
              </w:tcPr>
              <w:p w14:paraId="3D5161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761BBC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128BCB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2DD1AFD" w14:textId="77777777" w:rsidR="00E738EC" w:rsidRPr="00E738EC" w:rsidRDefault="00E738EC" w:rsidP="00E738EC">
                <w:pPr>
                  <w:spacing w:before="150" w:after="80"/>
                  <w:jc w:val="both"/>
                  <w:rPr>
                    <w:rFonts w:eastAsia="Times New Roman"/>
                    <w:sz w:val="18"/>
                    <w:szCs w:val="20"/>
                  </w:rPr>
                </w:pPr>
              </w:p>
            </w:tc>
          </w:tr>
          <w:tr w:rsidR="00E738EC" w:rsidRPr="00E738EC" w14:paraId="31DF8FE0" w14:textId="77777777" w:rsidTr="00E738EC">
            <w:trPr>
              <w:divId w:val="1795253448"/>
              <w:cantSplit/>
              <w:tblHeader/>
            </w:trPr>
            <w:tc>
              <w:tcPr>
                <w:tcW w:w="0" w:type="auto"/>
                <w:tcBorders>
                  <w:bottom w:val="single" w:sz="4" w:space="0" w:color="auto"/>
                </w:tcBorders>
                <w:shd w:val="clear" w:color="auto" w:fill="FFFFFF"/>
                <w:hideMark/>
              </w:tcPr>
              <w:p w14:paraId="17EA71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audit_end_date</w:t>
                </w:r>
              </w:p>
            </w:tc>
            <w:tc>
              <w:tcPr>
                <w:tcW w:w="0" w:type="auto"/>
                <w:tcBorders>
                  <w:bottom w:val="single" w:sz="4" w:space="0" w:color="auto"/>
                </w:tcBorders>
                <w:shd w:val="clear" w:color="auto" w:fill="FFFFFF"/>
                <w:hideMark/>
              </w:tcPr>
              <w:p w14:paraId="181D990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428542B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D5C584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AB30BFC" w14:textId="77777777" w:rsidR="00E738EC" w:rsidRPr="00E738EC" w:rsidRDefault="00E738EC" w:rsidP="00E738EC">
                <w:pPr>
                  <w:spacing w:before="150" w:after="80"/>
                  <w:jc w:val="both"/>
                  <w:rPr>
                    <w:rFonts w:eastAsia="Times New Roman"/>
                    <w:sz w:val="18"/>
                    <w:szCs w:val="20"/>
                  </w:rPr>
                </w:pPr>
              </w:p>
            </w:tc>
          </w:tr>
          <w:tr w:rsidR="00E738EC" w:rsidRPr="00E738EC" w14:paraId="129F6420" w14:textId="77777777" w:rsidTr="00E738EC">
            <w:trPr>
              <w:divId w:val="1795253448"/>
              <w:cantSplit/>
              <w:tblHeader/>
            </w:trPr>
            <w:tc>
              <w:tcPr>
                <w:tcW w:w="0" w:type="auto"/>
                <w:tcBorders>
                  <w:bottom w:val="single" w:sz="4" w:space="0" w:color="auto"/>
                </w:tcBorders>
                <w:shd w:val="clear" w:color="auto" w:fill="F3F3F3"/>
                <w:hideMark/>
              </w:tcPr>
              <w:p w14:paraId="689F49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drive_root_id</w:t>
                </w:r>
              </w:p>
            </w:tc>
            <w:tc>
              <w:tcPr>
                <w:tcW w:w="0" w:type="auto"/>
                <w:tcBorders>
                  <w:bottom w:val="single" w:sz="4" w:space="0" w:color="auto"/>
                </w:tcBorders>
                <w:shd w:val="clear" w:color="auto" w:fill="F3F3F3"/>
                <w:hideMark/>
              </w:tcPr>
              <w:p w14:paraId="41C959D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4894F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2C251E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3CCCB47" w14:textId="77777777" w:rsidR="00E738EC" w:rsidRPr="00E738EC" w:rsidRDefault="00E738EC" w:rsidP="00E738EC">
                <w:pPr>
                  <w:spacing w:before="150" w:after="80"/>
                  <w:jc w:val="both"/>
                  <w:rPr>
                    <w:rFonts w:eastAsia="Times New Roman"/>
                    <w:sz w:val="18"/>
                    <w:szCs w:val="20"/>
                  </w:rPr>
                </w:pPr>
              </w:p>
            </w:tc>
          </w:tr>
          <w:tr w:rsidR="00E738EC" w:rsidRPr="00E738EC" w14:paraId="5FD40E8A" w14:textId="77777777" w:rsidTr="00E738EC">
            <w:trPr>
              <w:divId w:val="1795253448"/>
              <w:cantSplit/>
              <w:tblHeader/>
            </w:trPr>
            <w:tc>
              <w:tcPr>
                <w:tcW w:w="0" w:type="auto"/>
                <w:tcBorders>
                  <w:bottom w:val="single" w:sz="4" w:space="0" w:color="auto"/>
                </w:tcBorders>
                <w:shd w:val="clear" w:color="auto" w:fill="FFFFFF"/>
                <w:hideMark/>
              </w:tcPr>
              <w:p w14:paraId="07D0D7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checklist_schema</w:t>
                </w:r>
              </w:p>
            </w:tc>
            <w:tc>
              <w:tcPr>
                <w:tcW w:w="0" w:type="auto"/>
                <w:tcBorders>
                  <w:bottom w:val="single" w:sz="4" w:space="0" w:color="auto"/>
                </w:tcBorders>
                <w:shd w:val="clear" w:color="auto" w:fill="FFFFFF"/>
                <w:hideMark/>
              </w:tcPr>
              <w:p w14:paraId="71E616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22FE7B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17E5D6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6773C832"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9C6764F" w14:textId="77777777" w:rsidTr="00E738EC">
            <w:trPr>
              <w:divId w:val="1795253448"/>
              <w:cantSplit/>
              <w:tblHeader/>
            </w:trPr>
            <w:tc>
              <w:tcPr>
                <w:tcW w:w="0" w:type="auto"/>
                <w:tcBorders>
                  <w:bottom w:val="single" w:sz="4" w:space="0" w:color="auto"/>
                </w:tcBorders>
                <w:shd w:val="clear" w:color="auto" w:fill="F3F3F3"/>
                <w:hideMark/>
              </w:tcPr>
              <w:p w14:paraId="653E9E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2E6489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61F9CA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6EBEC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63CD65C7"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1C3F477" w14:textId="77777777" w:rsidTr="00E738EC">
            <w:trPr>
              <w:divId w:val="1795253448"/>
              <w:cantSplit/>
              <w:tblHeader/>
            </w:trPr>
            <w:tc>
              <w:tcPr>
                <w:tcW w:w="0" w:type="auto"/>
                <w:shd w:val="clear" w:color="auto" w:fill="FFFFFF"/>
                <w:hideMark/>
              </w:tcPr>
              <w:p w14:paraId="2DB587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shd w:val="clear" w:color="auto" w:fill="FFFFFF"/>
                <w:hideMark/>
              </w:tcPr>
              <w:p w14:paraId="281EC1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FFFFF"/>
                <w:hideMark/>
              </w:tcPr>
              <w:p w14:paraId="3EFEE1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shd w:val="clear" w:color="auto" w:fill="FFFFFF"/>
                <w:hideMark/>
              </w:tcPr>
              <w:p w14:paraId="5319B17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FFFFF"/>
                <w:hideMark/>
              </w:tcPr>
              <w:p w14:paraId="1BB8F60C" w14:textId="77777777" w:rsidR="00E738EC" w:rsidRPr="00E738EC" w:rsidRDefault="00E738EC" w:rsidP="00E738EC">
                <w:pPr>
                  <w:spacing w:before="150" w:after="80"/>
                  <w:jc w:val="both"/>
                  <w:rPr>
                    <w:rFonts w:ascii="Aptos" w:eastAsia="Times New Roman" w:hAnsi="Aptos"/>
                    <w:color w:val="1F2937"/>
                    <w:sz w:val="18"/>
                    <w:szCs w:val="18"/>
                  </w:rPr>
                </w:pPr>
              </w:p>
            </w:tc>
          </w:tr>
        </w:tbl>
        <w:p w14:paraId="7586455B" w14:textId="77777777" w:rsidR="00E738EC" w:rsidRPr="00E738EC" w:rsidRDefault="00E738EC" w:rsidP="00E738EC">
          <w:pPr>
            <w:numPr>
              <w:ilvl w:val="0"/>
              <w:numId w:val="4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3B1FA2E1" w14:textId="77777777" w:rsidR="00E738EC" w:rsidRPr="00E738EC" w:rsidRDefault="00E738EC" w:rsidP="00E738EC">
          <w:pPr>
            <w:numPr>
              <w:ilvl w:val="0"/>
              <w:numId w:val="4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audit_settings_pkey: CREATE UNIQUE INDEX audit_settings_pkey ON public.audit_settings USING btree (id)</w:t>
          </w:r>
        </w:p>
        <w:p w14:paraId="47B85E1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4" w:name="_Toc229603438"/>
          <w:r w:rsidRPr="00E738EC">
            <w:rPr>
              <w:rFonts w:ascii="Aptos" w:eastAsia="Times New Roman" w:hAnsi="Aptos"/>
              <w:b/>
              <w:color w:val="8D648C"/>
              <w:sz w:val="22"/>
            </w:rPr>
            <w:t>public.departments</w:t>
          </w:r>
          <w:bookmarkEnd w:id="94"/>
        </w:p>
        <w:p w14:paraId="06FE75B8" w14:textId="77777777" w:rsidR="00E738EC" w:rsidRPr="00E738EC" w:rsidRDefault="00E738EC" w:rsidP="00E738EC">
          <w:pPr>
            <w:numPr>
              <w:ilvl w:val="0"/>
              <w:numId w:val="4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6AF6D3C1" w14:textId="77777777" w:rsidR="00E738EC" w:rsidRPr="00E738EC" w:rsidRDefault="00E738EC" w:rsidP="00E738EC">
          <w:pPr>
            <w:numPr>
              <w:ilvl w:val="0"/>
              <w:numId w:val="4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auth.</w:t>
          </w:r>
        </w:p>
        <w:p w14:paraId="1A2690FF" w14:textId="77777777" w:rsidR="00E738EC" w:rsidRPr="00E738EC" w:rsidRDefault="00E738EC" w:rsidP="00E738EC">
          <w:pPr>
            <w:numPr>
              <w:ilvl w:val="0"/>
              <w:numId w:val="4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5495401B" w14:textId="77777777" w:rsidR="00E738EC" w:rsidRPr="00E738EC" w:rsidRDefault="00E738EC" w:rsidP="00E738EC">
          <w:pPr>
            <w:numPr>
              <w:ilvl w:val="0"/>
              <w:numId w:val="4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7CC931DC" w14:textId="77777777" w:rsidR="00E738EC" w:rsidRPr="00E738EC" w:rsidRDefault="00E738EC" w:rsidP="00E738EC">
          <w:pPr>
            <w:numPr>
              <w:ilvl w:val="0"/>
              <w:numId w:val="4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 no aplica o no visibles.</w:t>
          </w:r>
        </w:p>
        <w:tbl>
          <w:tblPr>
            <w:tblStyle w:val="Tablaconcuadrcula"/>
            <w:tblW w:w="0" w:type="auto"/>
            <w:tblLook w:val="04A0" w:firstRow="1" w:lastRow="0" w:firstColumn="1" w:lastColumn="0" w:noHBand="0" w:noVBand="1"/>
          </w:tblPr>
          <w:tblGrid>
            <w:gridCol w:w="1101"/>
            <w:gridCol w:w="2474"/>
            <w:gridCol w:w="651"/>
            <w:gridCol w:w="3291"/>
            <w:gridCol w:w="1301"/>
          </w:tblGrid>
          <w:tr w:rsidR="00E738EC" w:rsidRPr="00E738EC" w14:paraId="0623C602" w14:textId="77777777" w:rsidTr="00E738EC">
            <w:trPr>
              <w:divId w:val="1795253448"/>
              <w:cantSplit/>
              <w:tblHeader/>
            </w:trPr>
            <w:tc>
              <w:tcPr>
                <w:tcW w:w="0" w:type="auto"/>
                <w:tcBorders>
                  <w:bottom w:val="single" w:sz="4" w:space="0" w:color="auto"/>
                </w:tcBorders>
                <w:shd w:val="clear" w:color="auto" w:fill="325483"/>
                <w:hideMark/>
              </w:tcPr>
              <w:p w14:paraId="4D8AADE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5C3E167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54F098C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2D21604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7476A1A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2064548A" w14:textId="77777777" w:rsidTr="00E738EC">
            <w:trPr>
              <w:divId w:val="1795253448"/>
              <w:cantSplit/>
              <w:tblHeader/>
            </w:trPr>
            <w:tc>
              <w:tcPr>
                <w:tcW w:w="0" w:type="auto"/>
                <w:tcBorders>
                  <w:bottom w:val="single" w:sz="4" w:space="0" w:color="auto"/>
                </w:tcBorders>
                <w:shd w:val="clear" w:color="auto" w:fill="F3F3F3"/>
                <w:hideMark/>
              </w:tcPr>
              <w:p w14:paraId="256FDB7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4F4372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99B8F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0FCB2FE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nextval('departments_id_seq'::regclass)</w:t>
                </w:r>
              </w:p>
            </w:tc>
            <w:tc>
              <w:tcPr>
                <w:tcW w:w="0" w:type="auto"/>
                <w:tcBorders>
                  <w:bottom w:val="single" w:sz="4" w:space="0" w:color="auto"/>
                </w:tcBorders>
                <w:shd w:val="clear" w:color="auto" w:fill="F3F3F3"/>
                <w:hideMark/>
              </w:tcPr>
              <w:p w14:paraId="00FA60E8"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805EEBE" w14:textId="77777777" w:rsidTr="00E738EC">
            <w:trPr>
              <w:divId w:val="1795253448"/>
              <w:cantSplit/>
              <w:tblHeader/>
            </w:trPr>
            <w:tc>
              <w:tcPr>
                <w:tcW w:w="0" w:type="auto"/>
                <w:tcBorders>
                  <w:bottom w:val="single" w:sz="4" w:space="0" w:color="auto"/>
                </w:tcBorders>
                <w:shd w:val="clear" w:color="auto" w:fill="FFFFFF"/>
                <w:hideMark/>
              </w:tcPr>
              <w:p w14:paraId="440BE4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code</w:t>
                </w:r>
              </w:p>
            </w:tc>
            <w:tc>
              <w:tcPr>
                <w:tcW w:w="0" w:type="auto"/>
                <w:tcBorders>
                  <w:bottom w:val="single" w:sz="4" w:space="0" w:color="auto"/>
                </w:tcBorders>
                <w:shd w:val="clear" w:color="auto" w:fill="FFFFFF"/>
                <w:hideMark/>
              </w:tcPr>
              <w:p w14:paraId="1751F06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3D8045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7D01E37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C8150CF" w14:textId="77777777" w:rsidR="00E738EC" w:rsidRPr="00E738EC" w:rsidRDefault="00E738EC" w:rsidP="00E738EC">
                <w:pPr>
                  <w:spacing w:before="150" w:after="80"/>
                  <w:jc w:val="both"/>
                  <w:rPr>
                    <w:rFonts w:eastAsia="Times New Roman"/>
                    <w:sz w:val="18"/>
                    <w:szCs w:val="20"/>
                  </w:rPr>
                </w:pPr>
              </w:p>
            </w:tc>
          </w:tr>
          <w:tr w:rsidR="00E738EC" w:rsidRPr="00E738EC" w14:paraId="127E7F9B" w14:textId="77777777" w:rsidTr="00E738EC">
            <w:trPr>
              <w:divId w:val="1795253448"/>
              <w:cantSplit/>
              <w:tblHeader/>
            </w:trPr>
            <w:tc>
              <w:tcPr>
                <w:tcW w:w="0" w:type="auto"/>
                <w:tcBorders>
                  <w:bottom w:val="single" w:sz="4" w:space="0" w:color="auto"/>
                </w:tcBorders>
                <w:shd w:val="clear" w:color="auto" w:fill="F3F3F3"/>
                <w:hideMark/>
              </w:tcPr>
              <w:p w14:paraId="36A4A4D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name</w:t>
                </w:r>
              </w:p>
            </w:tc>
            <w:tc>
              <w:tcPr>
                <w:tcW w:w="0" w:type="auto"/>
                <w:tcBorders>
                  <w:bottom w:val="single" w:sz="4" w:space="0" w:color="auto"/>
                </w:tcBorders>
                <w:shd w:val="clear" w:color="auto" w:fill="F3F3F3"/>
                <w:hideMark/>
              </w:tcPr>
              <w:p w14:paraId="6553F62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611775F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5C161E6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7988DA3" w14:textId="77777777" w:rsidR="00E738EC" w:rsidRPr="00E738EC" w:rsidRDefault="00E738EC" w:rsidP="00E738EC">
                <w:pPr>
                  <w:spacing w:before="150" w:after="80"/>
                  <w:jc w:val="both"/>
                  <w:rPr>
                    <w:rFonts w:eastAsia="Times New Roman"/>
                    <w:sz w:val="18"/>
                    <w:szCs w:val="20"/>
                  </w:rPr>
                </w:pPr>
              </w:p>
            </w:tc>
          </w:tr>
          <w:tr w:rsidR="00E738EC" w:rsidRPr="00E738EC" w14:paraId="6B8F3C77" w14:textId="77777777" w:rsidTr="00E738EC">
            <w:trPr>
              <w:divId w:val="1795253448"/>
              <w:cantSplit/>
              <w:tblHeader/>
            </w:trPr>
            <w:tc>
              <w:tcPr>
                <w:tcW w:w="0" w:type="auto"/>
                <w:tcBorders>
                  <w:bottom w:val="single" w:sz="4" w:space="0" w:color="auto"/>
                </w:tcBorders>
                <w:shd w:val="clear" w:color="auto" w:fill="FFFFFF"/>
                <w:hideMark/>
              </w:tcPr>
              <w:p w14:paraId="19F22B8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description</w:t>
                </w:r>
              </w:p>
            </w:tc>
            <w:tc>
              <w:tcPr>
                <w:tcW w:w="0" w:type="auto"/>
                <w:tcBorders>
                  <w:bottom w:val="single" w:sz="4" w:space="0" w:color="auto"/>
                </w:tcBorders>
                <w:shd w:val="clear" w:color="auto" w:fill="FFFFFF"/>
                <w:hideMark/>
              </w:tcPr>
              <w:p w14:paraId="7A7CF2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2670CA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01B701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7A6F845" w14:textId="77777777" w:rsidR="00E738EC" w:rsidRPr="00E738EC" w:rsidRDefault="00E738EC" w:rsidP="00E738EC">
                <w:pPr>
                  <w:spacing w:before="150" w:after="80"/>
                  <w:jc w:val="both"/>
                  <w:rPr>
                    <w:rFonts w:eastAsia="Times New Roman"/>
                    <w:sz w:val="18"/>
                    <w:szCs w:val="20"/>
                  </w:rPr>
                </w:pPr>
              </w:p>
            </w:tc>
          </w:tr>
          <w:tr w:rsidR="00E738EC" w:rsidRPr="00E738EC" w14:paraId="7AB3C75A" w14:textId="77777777" w:rsidTr="00E738EC">
            <w:trPr>
              <w:divId w:val="1795253448"/>
              <w:cantSplit/>
              <w:tblHeader/>
            </w:trPr>
            <w:tc>
              <w:tcPr>
                <w:tcW w:w="0" w:type="auto"/>
                <w:tcBorders>
                  <w:bottom w:val="single" w:sz="4" w:space="0" w:color="auto"/>
                </w:tcBorders>
                <w:shd w:val="clear" w:color="auto" w:fill="F3F3F3"/>
                <w:hideMark/>
              </w:tcPr>
              <w:p w14:paraId="710F93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7D9769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34AAE6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B5B64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1C36BB15"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41BBD545" w14:textId="77777777" w:rsidTr="00E738EC">
            <w:trPr>
              <w:divId w:val="1795253448"/>
              <w:cantSplit/>
              <w:tblHeader/>
            </w:trPr>
            <w:tc>
              <w:tcPr>
                <w:tcW w:w="0" w:type="auto"/>
                <w:shd w:val="clear" w:color="auto" w:fill="FFFFFF"/>
                <w:hideMark/>
              </w:tcPr>
              <w:p w14:paraId="5DF3C6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shd w:val="clear" w:color="auto" w:fill="FFFFFF"/>
                <w:hideMark/>
              </w:tcPr>
              <w:p w14:paraId="6C1D76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shd w:val="clear" w:color="auto" w:fill="FFFFFF"/>
                <w:hideMark/>
              </w:tcPr>
              <w:p w14:paraId="414B1A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FFFFF"/>
                <w:hideMark/>
              </w:tcPr>
              <w:p w14:paraId="793520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FFFFF"/>
                <w:hideMark/>
              </w:tcPr>
              <w:p w14:paraId="06212CAE" w14:textId="77777777" w:rsidR="00E738EC" w:rsidRPr="00E738EC" w:rsidRDefault="00E738EC" w:rsidP="00E738EC">
                <w:pPr>
                  <w:spacing w:before="150" w:after="80"/>
                  <w:jc w:val="both"/>
                  <w:rPr>
                    <w:rFonts w:ascii="Aptos" w:eastAsia="Times New Roman" w:hAnsi="Aptos"/>
                    <w:color w:val="1F2937"/>
                    <w:sz w:val="18"/>
                    <w:szCs w:val="18"/>
                  </w:rPr>
                </w:pPr>
              </w:p>
            </w:tc>
          </w:tr>
        </w:tbl>
        <w:p w14:paraId="5DF18B89" w14:textId="77777777" w:rsidR="00E738EC" w:rsidRPr="00E738EC" w:rsidRDefault="00E738EC" w:rsidP="00E738EC">
          <w:pPr>
            <w:numPr>
              <w:ilvl w:val="0"/>
              <w:numId w:val="4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1682EDF3" w14:textId="77777777" w:rsidR="00E738EC" w:rsidRPr="00E738EC" w:rsidRDefault="00E738EC" w:rsidP="00E738EC">
          <w:pPr>
            <w:numPr>
              <w:ilvl w:val="0"/>
              <w:numId w:val="4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departments_code_key: CREATE UNIQUE INDEX departments_code_key ON public.departments USING btree (code)</w:t>
          </w:r>
        </w:p>
        <w:p w14:paraId="37EF3B53" w14:textId="77777777" w:rsidR="00E738EC" w:rsidRPr="00E738EC" w:rsidRDefault="00E738EC" w:rsidP="00E738EC">
          <w:pPr>
            <w:numPr>
              <w:ilvl w:val="0"/>
              <w:numId w:val="4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departments_pkey: CREATE UNIQUE INDEX departments_pkey ON public.departments USING btree (id)</w:t>
          </w:r>
        </w:p>
        <w:p w14:paraId="6FC3B3E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5" w:name="_Toc229603439"/>
          <w:r w:rsidRPr="00E738EC">
            <w:rPr>
              <w:rFonts w:ascii="Aptos" w:eastAsia="Times New Roman" w:hAnsi="Aptos"/>
              <w:b/>
              <w:color w:val="8D648C"/>
              <w:sz w:val="22"/>
            </w:rPr>
            <w:t>public.document_hashes</w:t>
          </w:r>
          <w:bookmarkEnd w:id="95"/>
        </w:p>
        <w:p w14:paraId="41D942BD" w14:textId="77777777" w:rsidR="00E738EC" w:rsidRPr="00E738EC" w:rsidRDefault="00E738EC" w:rsidP="00E738EC">
          <w:pPr>
            <w:numPr>
              <w:ilvl w:val="0"/>
              <w:numId w:val="4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46E231E3" w14:textId="77777777" w:rsidR="00E738EC" w:rsidRPr="00E738EC" w:rsidRDefault="00E738EC" w:rsidP="00E738EC">
          <w:pPr>
            <w:numPr>
              <w:ilvl w:val="0"/>
              <w:numId w:val="4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signature.</w:t>
          </w:r>
        </w:p>
        <w:p w14:paraId="6EA0BA83" w14:textId="77777777" w:rsidR="00E738EC" w:rsidRPr="00E738EC" w:rsidRDefault="00E738EC" w:rsidP="00E738EC">
          <w:pPr>
            <w:numPr>
              <w:ilvl w:val="0"/>
              <w:numId w:val="4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Cryptographic hashes for document integrity verification</w:t>
          </w:r>
        </w:p>
        <w:p w14:paraId="272026C2" w14:textId="77777777" w:rsidR="00E738EC" w:rsidRPr="00E738EC" w:rsidRDefault="00E738EC" w:rsidP="00E738EC">
          <w:pPr>
            <w:numPr>
              <w:ilvl w:val="0"/>
              <w:numId w:val="4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177B9B00" w14:textId="77777777" w:rsidR="00E738EC" w:rsidRPr="00E738EC" w:rsidRDefault="00E738EC" w:rsidP="00E738EC">
          <w:pPr>
            <w:numPr>
              <w:ilvl w:val="0"/>
              <w:numId w:val="4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7BF5FD27" w14:textId="77777777" w:rsidR="00E738EC" w:rsidRPr="00E738EC" w:rsidRDefault="00E738EC" w:rsidP="00E738EC">
          <w:pPr>
            <w:numPr>
              <w:ilvl w:val="0"/>
              <w:numId w:val="4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calculated_by -&gt; public.users.id</w:t>
          </w:r>
        </w:p>
        <w:tbl>
          <w:tblPr>
            <w:tblStyle w:val="Tablaconcuadrcula"/>
            <w:tblW w:w="0" w:type="auto"/>
            <w:tblLook w:val="04A0" w:firstRow="1" w:lastRow="0" w:firstColumn="1" w:lastColumn="0" w:noHBand="0" w:noVBand="1"/>
          </w:tblPr>
          <w:tblGrid>
            <w:gridCol w:w="1435"/>
            <w:gridCol w:w="1466"/>
            <w:gridCol w:w="651"/>
            <w:gridCol w:w="3735"/>
            <w:gridCol w:w="2341"/>
          </w:tblGrid>
          <w:tr w:rsidR="00E738EC" w:rsidRPr="00E738EC" w14:paraId="6AAAC657" w14:textId="77777777" w:rsidTr="00E738EC">
            <w:trPr>
              <w:divId w:val="1795253448"/>
              <w:cantSplit/>
              <w:tblHeader/>
            </w:trPr>
            <w:tc>
              <w:tcPr>
                <w:tcW w:w="0" w:type="auto"/>
                <w:tcBorders>
                  <w:bottom w:val="single" w:sz="4" w:space="0" w:color="auto"/>
                </w:tcBorders>
                <w:shd w:val="clear" w:color="auto" w:fill="325483"/>
                <w:hideMark/>
              </w:tcPr>
              <w:p w14:paraId="26FDBD2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F4F328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4C51397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6316192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61CF598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70EF3DEA" w14:textId="77777777" w:rsidTr="00E738EC">
            <w:trPr>
              <w:divId w:val="1795253448"/>
              <w:cantSplit/>
              <w:tblHeader/>
            </w:trPr>
            <w:tc>
              <w:tcPr>
                <w:tcW w:w="0" w:type="auto"/>
                <w:tcBorders>
                  <w:bottom w:val="single" w:sz="4" w:space="0" w:color="auto"/>
                </w:tcBorders>
                <w:shd w:val="clear" w:color="auto" w:fill="F3F3F3"/>
                <w:hideMark/>
              </w:tcPr>
              <w:p w14:paraId="3487F5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5ED5F6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515A77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169CD3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nextval('document_hashes_id_seq'::regclass)</w:t>
                </w:r>
              </w:p>
            </w:tc>
            <w:tc>
              <w:tcPr>
                <w:tcW w:w="0" w:type="auto"/>
                <w:tcBorders>
                  <w:bottom w:val="single" w:sz="4" w:space="0" w:color="auto"/>
                </w:tcBorders>
                <w:shd w:val="clear" w:color="auto" w:fill="F3F3F3"/>
                <w:hideMark/>
              </w:tcPr>
              <w:p w14:paraId="196C75C8"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1EDE1E7" w14:textId="77777777" w:rsidTr="00E738EC">
            <w:trPr>
              <w:divId w:val="1795253448"/>
              <w:cantSplit/>
              <w:tblHeader/>
            </w:trPr>
            <w:tc>
              <w:tcPr>
                <w:tcW w:w="0" w:type="auto"/>
                <w:tcBorders>
                  <w:bottom w:val="single" w:sz="4" w:space="0" w:color="auto"/>
                </w:tcBorders>
                <w:shd w:val="clear" w:color="auto" w:fill="FFFFFF"/>
                <w:hideMark/>
              </w:tcPr>
              <w:p w14:paraId="252726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document_id</w:t>
                </w:r>
              </w:p>
            </w:tc>
            <w:tc>
              <w:tcPr>
                <w:tcW w:w="0" w:type="auto"/>
                <w:tcBorders>
                  <w:bottom w:val="single" w:sz="4" w:space="0" w:color="auto"/>
                </w:tcBorders>
                <w:shd w:val="clear" w:color="auto" w:fill="FFFFFF"/>
                <w:hideMark/>
              </w:tcPr>
              <w:p w14:paraId="69EBBE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bigint</w:t>
                </w:r>
              </w:p>
            </w:tc>
            <w:tc>
              <w:tcPr>
                <w:tcW w:w="0" w:type="auto"/>
                <w:tcBorders>
                  <w:bottom w:val="single" w:sz="4" w:space="0" w:color="auto"/>
                </w:tcBorders>
                <w:shd w:val="clear" w:color="auto" w:fill="FFFFFF"/>
                <w:hideMark/>
              </w:tcPr>
              <w:p w14:paraId="13ED9A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1D4A1BE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F1CE0EE" w14:textId="77777777" w:rsidR="00E738EC" w:rsidRPr="00E738EC" w:rsidRDefault="00E738EC" w:rsidP="00E738EC">
                <w:pPr>
                  <w:spacing w:before="150" w:after="80"/>
                  <w:jc w:val="both"/>
                  <w:rPr>
                    <w:rFonts w:eastAsia="Times New Roman"/>
                    <w:sz w:val="18"/>
                    <w:szCs w:val="20"/>
                  </w:rPr>
                </w:pPr>
              </w:p>
            </w:tc>
          </w:tr>
          <w:tr w:rsidR="00E738EC" w:rsidRPr="00E738EC" w14:paraId="0AF5DED3" w14:textId="77777777" w:rsidTr="00E738EC">
            <w:trPr>
              <w:divId w:val="1795253448"/>
              <w:cantSplit/>
              <w:tblHeader/>
            </w:trPr>
            <w:tc>
              <w:tcPr>
                <w:tcW w:w="0" w:type="auto"/>
                <w:tcBorders>
                  <w:bottom w:val="single" w:sz="4" w:space="0" w:color="auto"/>
                </w:tcBorders>
                <w:shd w:val="clear" w:color="auto" w:fill="F3F3F3"/>
                <w:hideMark/>
              </w:tcPr>
              <w:p w14:paraId="2E0033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document_type</w:t>
                </w:r>
              </w:p>
            </w:tc>
            <w:tc>
              <w:tcPr>
                <w:tcW w:w="0" w:type="auto"/>
                <w:tcBorders>
                  <w:bottom w:val="single" w:sz="4" w:space="0" w:color="auto"/>
                </w:tcBorders>
                <w:shd w:val="clear" w:color="auto" w:fill="F3F3F3"/>
                <w:hideMark/>
              </w:tcPr>
              <w:p w14:paraId="58CF69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281BD2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E6BC0C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6CE7F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Type of document: pdf, docx, excel, etc.</w:t>
                </w:r>
              </w:p>
            </w:tc>
          </w:tr>
          <w:tr w:rsidR="00E738EC" w:rsidRPr="00E738EC" w14:paraId="69C45843" w14:textId="77777777" w:rsidTr="00E738EC">
            <w:trPr>
              <w:divId w:val="1795253448"/>
              <w:cantSplit/>
              <w:tblHeader/>
            </w:trPr>
            <w:tc>
              <w:tcPr>
                <w:tcW w:w="0" w:type="auto"/>
                <w:tcBorders>
                  <w:bottom w:val="single" w:sz="4" w:space="0" w:color="auto"/>
                </w:tcBorders>
                <w:shd w:val="clear" w:color="auto" w:fill="FFFFFF"/>
                <w:hideMark/>
              </w:tcPr>
              <w:p w14:paraId="15720D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hash_sha256</w:t>
                </w:r>
              </w:p>
            </w:tc>
            <w:tc>
              <w:tcPr>
                <w:tcW w:w="0" w:type="auto"/>
                <w:tcBorders>
                  <w:bottom w:val="single" w:sz="4" w:space="0" w:color="auto"/>
                </w:tcBorders>
                <w:shd w:val="clear" w:color="auto" w:fill="FFFFFF"/>
                <w:hideMark/>
              </w:tcPr>
              <w:p w14:paraId="5370975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2169F7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7937E53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0618F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SHA-256 hash of the document content</w:t>
                </w:r>
              </w:p>
            </w:tc>
          </w:tr>
          <w:tr w:rsidR="00E738EC" w:rsidRPr="00E738EC" w14:paraId="5368EF2E" w14:textId="77777777" w:rsidTr="00E738EC">
            <w:trPr>
              <w:divId w:val="1795253448"/>
              <w:cantSplit/>
              <w:tblHeader/>
            </w:trPr>
            <w:tc>
              <w:tcPr>
                <w:tcW w:w="0" w:type="auto"/>
                <w:tcBorders>
                  <w:bottom w:val="single" w:sz="4" w:space="0" w:color="auto"/>
                </w:tcBorders>
                <w:shd w:val="clear" w:color="auto" w:fill="F3F3F3"/>
                <w:hideMark/>
              </w:tcPr>
              <w:p w14:paraId="2C7AFE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hash_algorithm</w:t>
                </w:r>
              </w:p>
            </w:tc>
            <w:tc>
              <w:tcPr>
                <w:tcW w:w="0" w:type="auto"/>
                <w:tcBorders>
                  <w:bottom w:val="single" w:sz="4" w:space="0" w:color="auto"/>
                </w:tcBorders>
                <w:shd w:val="clear" w:color="auto" w:fill="F3F3F3"/>
                <w:hideMark/>
              </w:tcPr>
              <w:p w14:paraId="0593666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02CB50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CD2D6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'SHA-256'::character varying</w:t>
                </w:r>
              </w:p>
            </w:tc>
            <w:tc>
              <w:tcPr>
                <w:tcW w:w="0" w:type="auto"/>
                <w:tcBorders>
                  <w:bottom w:val="single" w:sz="4" w:space="0" w:color="auto"/>
                </w:tcBorders>
                <w:shd w:val="clear" w:color="auto" w:fill="F3F3F3"/>
                <w:hideMark/>
              </w:tcPr>
              <w:p w14:paraId="4F7EED78"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389352D5" w14:textId="77777777" w:rsidTr="00E738EC">
            <w:trPr>
              <w:divId w:val="1795253448"/>
              <w:cantSplit/>
              <w:tblHeader/>
            </w:trPr>
            <w:tc>
              <w:tcPr>
                <w:tcW w:w="0" w:type="auto"/>
                <w:tcBorders>
                  <w:bottom w:val="single" w:sz="4" w:space="0" w:color="auto"/>
                </w:tcBorders>
                <w:shd w:val="clear" w:color="auto" w:fill="FFFFFF"/>
                <w:hideMark/>
              </w:tcPr>
              <w:p w14:paraId="7BACA8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calculated_at</w:t>
                </w:r>
              </w:p>
            </w:tc>
            <w:tc>
              <w:tcPr>
                <w:tcW w:w="0" w:type="auto"/>
                <w:tcBorders>
                  <w:bottom w:val="single" w:sz="4" w:space="0" w:color="auto"/>
                </w:tcBorders>
                <w:shd w:val="clear" w:color="auto" w:fill="FFFFFF"/>
                <w:hideMark/>
              </w:tcPr>
              <w:p w14:paraId="29D0D7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4BF8BD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098E9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FFFFF"/>
                <w:hideMark/>
              </w:tcPr>
              <w:p w14:paraId="25513CB9"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0BD2121" w14:textId="77777777" w:rsidTr="00E738EC">
            <w:trPr>
              <w:divId w:val="1795253448"/>
              <w:cantSplit/>
              <w:tblHeader/>
            </w:trPr>
            <w:tc>
              <w:tcPr>
                <w:tcW w:w="0" w:type="auto"/>
                <w:tcBorders>
                  <w:bottom w:val="single" w:sz="4" w:space="0" w:color="auto"/>
                </w:tcBorders>
                <w:shd w:val="clear" w:color="auto" w:fill="F3F3F3"/>
                <w:hideMark/>
              </w:tcPr>
              <w:p w14:paraId="06DD96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calculated_by</w:t>
                </w:r>
              </w:p>
            </w:tc>
            <w:tc>
              <w:tcPr>
                <w:tcW w:w="0" w:type="auto"/>
                <w:tcBorders>
                  <w:bottom w:val="single" w:sz="4" w:space="0" w:color="auto"/>
                </w:tcBorders>
                <w:shd w:val="clear" w:color="auto" w:fill="F3F3F3"/>
                <w:hideMark/>
              </w:tcPr>
              <w:p w14:paraId="7DD49D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09C65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AF99A6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4A6093D" w14:textId="77777777" w:rsidR="00E738EC" w:rsidRPr="00E738EC" w:rsidRDefault="00E738EC" w:rsidP="00E738EC">
                <w:pPr>
                  <w:spacing w:before="150" w:after="80"/>
                  <w:jc w:val="both"/>
                  <w:rPr>
                    <w:rFonts w:eastAsia="Times New Roman"/>
                    <w:sz w:val="18"/>
                    <w:szCs w:val="20"/>
                  </w:rPr>
                </w:pPr>
              </w:p>
            </w:tc>
          </w:tr>
          <w:tr w:rsidR="00E738EC" w:rsidRPr="00E738EC" w14:paraId="005CFC2C" w14:textId="77777777" w:rsidTr="00E738EC">
            <w:trPr>
              <w:divId w:val="1795253448"/>
              <w:cantSplit/>
              <w:tblHeader/>
            </w:trPr>
            <w:tc>
              <w:tcPr>
                <w:tcW w:w="0" w:type="auto"/>
                <w:shd w:val="clear" w:color="auto" w:fill="FFFFFF"/>
                <w:hideMark/>
              </w:tcPr>
              <w:p w14:paraId="22ACE32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is_current</w:t>
                </w:r>
              </w:p>
            </w:tc>
            <w:tc>
              <w:tcPr>
                <w:tcW w:w="0" w:type="auto"/>
                <w:shd w:val="clear" w:color="auto" w:fill="FFFFFF"/>
                <w:hideMark/>
              </w:tcPr>
              <w:p w14:paraId="5D9231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shd w:val="clear" w:color="auto" w:fill="FFFFFF"/>
                <w:hideMark/>
              </w:tcPr>
              <w:p w14:paraId="4C7FAEB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FFFFF"/>
                <w:hideMark/>
              </w:tcPr>
              <w:p w14:paraId="595D92B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w:t>
                </w:r>
              </w:p>
            </w:tc>
            <w:tc>
              <w:tcPr>
                <w:tcW w:w="0" w:type="auto"/>
                <w:shd w:val="clear" w:color="auto" w:fill="FFFFFF"/>
                <w:hideMark/>
              </w:tcPr>
              <w:p w14:paraId="75D17A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 if this is the current valid hash for the document</w:t>
                </w:r>
              </w:p>
            </w:tc>
          </w:tr>
        </w:tbl>
        <w:p w14:paraId="0A42E10E" w14:textId="77777777" w:rsidR="00E738EC" w:rsidRPr="00E738EC" w:rsidRDefault="00E738EC" w:rsidP="00E738EC">
          <w:pPr>
            <w:numPr>
              <w:ilvl w:val="0"/>
              <w:numId w:val="4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Indices visibles:</w:t>
          </w:r>
        </w:p>
        <w:p w14:paraId="42C08AFD" w14:textId="77777777" w:rsidR="00E738EC" w:rsidRPr="00E738EC" w:rsidRDefault="00E738EC" w:rsidP="00E738EC">
          <w:pPr>
            <w:numPr>
              <w:ilvl w:val="0"/>
              <w:numId w:val="4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document_hashes_pkey: CREATE UNIQUE INDEX document_hashes_pkey ON public.document_hashes USING btree (id)</w:t>
          </w:r>
        </w:p>
        <w:p w14:paraId="6FA0D6E7" w14:textId="77777777" w:rsidR="00E738EC" w:rsidRPr="00E738EC" w:rsidRDefault="00E738EC" w:rsidP="00E738EC">
          <w:pPr>
            <w:numPr>
              <w:ilvl w:val="0"/>
              <w:numId w:val="4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idx_document_hashes_current: CREATE INDEX idx_document_hashes_current ON public.document_hashes USING btree (document_id, is_current) WHERE (is_current = true)</w:t>
          </w:r>
        </w:p>
        <w:p w14:paraId="08614605" w14:textId="77777777" w:rsidR="00E738EC" w:rsidRPr="00E738EC" w:rsidRDefault="00E738EC" w:rsidP="00E738EC">
          <w:pPr>
            <w:numPr>
              <w:ilvl w:val="0"/>
              <w:numId w:val="4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idx_document_hashes_document_id: CREATE INDEX idx_document_hashes_document_id ON public.document_hashes USING btree (document_id)</w:t>
          </w:r>
        </w:p>
        <w:p w14:paraId="16C7E916" w14:textId="77777777" w:rsidR="00E738EC" w:rsidRPr="00E738EC" w:rsidRDefault="00E738EC" w:rsidP="00E738EC">
          <w:pPr>
            <w:numPr>
              <w:ilvl w:val="0"/>
              <w:numId w:val="4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unique_current_hash: CREATE UNIQUE INDEX unique_current_hash ON public.document_hashes USING btree (document_id, is_current)</w:t>
          </w:r>
        </w:p>
        <w:p w14:paraId="0E45BE79"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6" w:name="_Toc229603440"/>
          <w:r w:rsidRPr="00E738EC">
            <w:rPr>
              <w:rFonts w:ascii="Aptos" w:eastAsia="Times New Roman" w:hAnsi="Aptos"/>
              <w:b/>
              <w:color w:val="8D648C"/>
              <w:sz w:val="22"/>
            </w:rPr>
            <w:t>public.document_qr_codes</w:t>
          </w:r>
          <w:bookmarkEnd w:id="96"/>
        </w:p>
        <w:p w14:paraId="24A8D464" w14:textId="77777777" w:rsidR="00E738EC" w:rsidRPr="00E738EC" w:rsidRDefault="00E738EC" w:rsidP="00E738EC">
          <w:pPr>
            <w:numPr>
              <w:ilvl w:val="0"/>
              <w:numId w:val="4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7BE8CF26" w14:textId="77777777" w:rsidR="00E738EC" w:rsidRPr="00E738EC" w:rsidRDefault="00E738EC" w:rsidP="00E738EC">
          <w:pPr>
            <w:numPr>
              <w:ilvl w:val="0"/>
              <w:numId w:val="4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signature.</w:t>
          </w:r>
        </w:p>
        <w:p w14:paraId="2D5FE84E" w14:textId="77777777" w:rsidR="00E738EC" w:rsidRPr="00E738EC" w:rsidRDefault="00E738EC" w:rsidP="00E738EC">
          <w:pPr>
            <w:numPr>
              <w:ilvl w:val="0"/>
              <w:numId w:val="4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QR codes for public document verification</w:t>
          </w:r>
        </w:p>
        <w:p w14:paraId="535FC9C8" w14:textId="77777777" w:rsidR="00E738EC" w:rsidRPr="00E738EC" w:rsidRDefault="00E738EC" w:rsidP="00E738EC">
          <w:pPr>
            <w:numPr>
              <w:ilvl w:val="0"/>
              <w:numId w:val="4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1CCCE882" w14:textId="77777777" w:rsidR="00E738EC" w:rsidRPr="00E738EC" w:rsidRDefault="00E738EC" w:rsidP="00E738EC">
          <w:pPr>
            <w:numPr>
              <w:ilvl w:val="0"/>
              <w:numId w:val="4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7C007773" w14:textId="77777777" w:rsidR="00E738EC" w:rsidRPr="00E738EC" w:rsidRDefault="00E738EC" w:rsidP="00E738EC">
          <w:pPr>
            <w:numPr>
              <w:ilvl w:val="0"/>
              <w:numId w:val="4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document_id -&gt; public.documents.id</w:t>
          </w:r>
        </w:p>
        <w:p w14:paraId="38F367C5" w14:textId="77777777" w:rsidR="00E738EC" w:rsidRPr="00E738EC" w:rsidRDefault="00E738EC" w:rsidP="00E738EC">
          <w:pPr>
            <w:numPr>
              <w:ilvl w:val="0"/>
              <w:numId w:val="4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seal_id -&gt; public.document_seals.id</w:t>
          </w:r>
        </w:p>
        <w:tbl>
          <w:tblPr>
            <w:tblStyle w:val="Tablaconcuadrcula"/>
            <w:tblW w:w="0" w:type="auto"/>
            <w:tblLook w:val="04A0" w:firstRow="1" w:lastRow="0" w:firstColumn="1" w:lastColumn="0" w:noHBand="0" w:noVBand="1"/>
          </w:tblPr>
          <w:tblGrid>
            <w:gridCol w:w="1595"/>
            <w:gridCol w:w="1507"/>
            <w:gridCol w:w="651"/>
            <w:gridCol w:w="3892"/>
            <w:gridCol w:w="1983"/>
          </w:tblGrid>
          <w:tr w:rsidR="00E738EC" w:rsidRPr="00E738EC" w14:paraId="4DD0D7CF" w14:textId="77777777" w:rsidTr="00E738EC">
            <w:trPr>
              <w:divId w:val="1795253448"/>
              <w:cantSplit/>
              <w:tblHeader/>
            </w:trPr>
            <w:tc>
              <w:tcPr>
                <w:tcW w:w="0" w:type="auto"/>
                <w:tcBorders>
                  <w:bottom w:val="single" w:sz="4" w:space="0" w:color="auto"/>
                </w:tcBorders>
                <w:shd w:val="clear" w:color="auto" w:fill="325483"/>
                <w:hideMark/>
              </w:tcPr>
              <w:p w14:paraId="6CE0C71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06434F2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5F400D7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3752667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6F31352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5C49EB5F" w14:textId="77777777" w:rsidTr="00E738EC">
            <w:trPr>
              <w:divId w:val="1795253448"/>
              <w:cantSplit/>
              <w:tblHeader/>
            </w:trPr>
            <w:tc>
              <w:tcPr>
                <w:tcW w:w="0" w:type="auto"/>
                <w:tcBorders>
                  <w:bottom w:val="single" w:sz="4" w:space="0" w:color="auto"/>
                </w:tcBorders>
                <w:shd w:val="clear" w:color="auto" w:fill="F3F3F3"/>
                <w:hideMark/>
              </w:tcPr>
              <w:p w14:paraId="5FF3F4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2CF1AD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4E8BD1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4DF1E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nextval('document_qr_codes_id_seq'::regclass)</w:t>
                </w:r>
              </w:p>
            </w:tc>
            <w:tc>
              <w:tcPr>
                <w:tcW w:w="0" w:type="auto"/>
                <w:tcBorders>
                  <w:bottom w:val="single" w:sz="4" w:space="0" w:color="auto"/>
                </w:tcBorders>
                <w:shd w:val="clear" w:color="auto" w:fill="F3F3F3"/>
                <w:hideMark/>
              </w:tcPr>
              <w:p w14:paraId="5E9D86D1"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ED8F0AE" w14:textId="77777777" w:rsidTr="00E738EC">
            <w:trPr>
              <w:divId w:val="1795253448"/>
              <w:cantSplit/>
              <w:tblHeader/>
            </w:trPr>
            <w:tc>
              <w:tcPr>
                <w:tcW w:w="0" w:type="auto"/>
                <w:tcBorders>
                  <w:bottom w:val="single" w:sz="4" w:space="0" w:color="auto"/>
                </w:tcBorders>
                <w:shd w:val="clear" w:color="auto" w:fill="FFFFFF"/>
                <w:hideMark/>
              </w:tcPr>
              <w:p w14:paraId="1AD787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document_id</w:t>
                </w:r>
              </w:p>
            </w:tc>
            <w:tc>
              <w:tcPr>
                <w:tcW w:w="0" w:type="auto"/>
                <w:tcBorders>
                  <w:bottom w:val="single" w:sz="4" w:space="0" w:color="auto"/>
                </w:tcBorders>
                <w:shd w:val="clear" w:color="auto" w:fill="FFFFFF"/>
                <w:hideMark/>
              </w:tcPr>
              <w:p w14:paraId="597570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bigint</w:t>
                </w:r>
              </w:p>
            </w:tc>
            <w:tc>
              <w:tcPr>
                <w:tcW w:w="0" w:type="auto"/>
                <w:tcBorders>
                  <w:bottom w:val="single" w:sz="4" w:space="0" w:color="auto"/>
                </w:tcBorders>
                <w:shd w:val="clear" w:color="auto" w:fill="FFFFFF"/>
                <w:hideMark/>
              </w:tcPr>
              <w:p w14:paraId="09593C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F62A76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6BDEA79" w14:textId="77777777" w:rsidR="00E738EC" w:rsidRPr="00E738EC" w:rsidRDefault="00E738EC" w:rsidP="00E738EC">
                <w:pPr>
                  <w:spacing w:before="150" w:after="80"/>
                  <w:jc w:val="both"/>
                  <w:rPr>
                    <w:rFonts w:eastAsia="Times New Roman"/>
                    <w:sz w:val="18"/>
                    <w:szCs w:val="20"/>
                  </w:rPr>
                </w:pPr>
              </w:p>
            </w:tc>
          </w:tr>
          <w:tr w:rsidR="00E738EC" w:rsidRPr="00E738EC" w14:paraId="2BA70D82" w14:textId="77777777" w:rsidTr="00E738EC">
            <w:trPr>
              <w:divId w:val="1795253448"/>
              <w:cantSplit/>
              <w:tblHeader/>
            </w:trPr>
            <w:tc>
              <w:tcPr>
                <w:tcW w:w="0" w:type="auto"/>
                <w:tcBorders>
                  <w:bottom w:val="single" w:sz="4" w:space="0" w:color="auto"/>
                </w:tcBorders>
                <w:shd w:val="clear" w:color="auto" w:fill="F3F3F3"/>
                <w:hideMark/>
              </w:tcPr>
              <w:p w14:paraId="639643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seal_id</w:t>
                </w:r>
              </w:p>
            </w:tc>
            <w:tc>
              <w:tcPr>
                <w:tcW w:w="0" w:type="auto"/>
                <w:tcBorders>
                  <w:bottom w:val="single" w:sz="4" w:space="0" w:color="auto"/>
                </w:tcBorders>
                <w:shd w:val="clear" w:color="auto" w:fill="F3F3F3"/>
                <w:hideMark/>
              </w:tcPr>
              <w:p w14:paraId="16A50B4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54AD9CF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36BC69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8AD4E70" w14:textId="77777777" w:rsidR="00E738EC" w:rsidRPr="00E738EC" w:rsidRDefault="00E738EC" w:rsidP="00E738EC">
                <w:pPr>
                  <w:spacing w:before="150" w:after="80"/>
                  <w:jc w:val="both"/>
                  <w:rPr>
                    <w:rFonts w:eastAsia="Times New Roman"/>
                    <w:sz w:val="18"/>
                    <w:szCs w:val="20"/>
                  </w:rPr>
                </w:pPr>
              </w:p>
            </w:tc>
          </w:tr>
          <w:tr w:rsidR="00E738EC" w:rsidRPr="00E738EC" w14:paraId="324A6B96" w14:textId="77777777" w:rsidTr="00E738EC">
            <w:trPr>
              <w:divId w:val="1795253448"/>
              <w:cantSplit/>
              <w:tblHeader/>
            </w:trPr>
            <w:tc>
              <w:tcPr>
                <w:tcW w:w="0" w:type="auto"/>
                <w:tcBorders>
                  <w:bottom w:val="single" w:sz="4" w:space="0" w:color="auto"/>
                </w:tcBorders>
                <w:shd w:val="clear" w:color="auto" w:fill="FFFFFF"/>
                <w:hideMark/>
              </w:tcPr>
              <w:p w14:paraId="42BE009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qr_code</w:t>
                </w:r>
              </w:p>
            </w:tc>
            <w:tc>
              <w:tcPr>
                <w:tcW w:w="0" w:type="auto"/>
                <w:tcBorders>
                  <w:bottom w:val="single" w:sz="4" w:space="0" w:color="auto"/>
                </w:tcBorders>
                <w:shd w:val="clear" w:color="auto" w:fill="FFFFFF"/>
                <w:hideMark/>
              </w:tcPr>
              <w:p w14:paraId="0E290B2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579CB0E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13B656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EAF332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Base64 encoded QR code image</w:t>
                </w:r>
              </w:p>
            </w:tc>
          </w:tr>
          <w:tr w:rsidR="00E738EC" w:rsidRPr="00E738EC" w14:paraId="0F6B4B98" w14:textId="77777777" w:rsidTr="00E738EC">
            <w:trPr>
              <w:divId w:val="1795253448"/>
              <w:cantSplit/>
              <w:tblHeader/>
            </w:trPr>
            <w:tc>
              <w:tcPr>
                <w:tcW w:w="0" w:type="auto"/>
                <w:tcBorders>
                  <w:bottom w:val="single" w:sz="4" w:space="0" w:color="auto"/>
                </w:tcBorders>
                <w:shd w:val="clear" w:color="auto" w:fill="F3F3F3"/>
                <w:hideMark/>
              </w:tcPr>
              <w:p w14:paraId="6C0E1C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qr_url</w:t>
                </w:r>
              </w:p>
            </w:tc>
            <w:tc>
              <w:tcPr>
                <w:tcW w:w="0" w:type="auto"/>
                <w:tcBorders>
                  <w:bottom w:val="single" w:sz="4" w:space="0" w:color="auto"/>
                </w:tcBorders>
                <w:shd w:val="clear" w:color="auto" w:fill="F3F3F3"/>
                <w:hideMark/>
              </w:tcPr>
              <w:p w14:paraId="7458FDA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150761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5734857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4F17D9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Public URL for document verification</w:t>
                </w:r>
              </w:p>
            </w:tc>
          </w:tr>
          <w:tr w:rsidR="00E738EC" w:rsidRPr="00E738EC" w14:paraId="7EBDA360" w14:textId="77777777" w:rsidTr="00E738EC">
            <w:trPr>
              <w:divId w:val="1795253448"/>
              <w:cantSplit/>
              <w:tblHeader/>
            </w:trPr>
            <w:tc>
              <w:tcPr>
                <w:tcW w:w="0" w:type="auto"/>
                <w:tcBorders>
                  <w:bottom w:val="single" w:sz="4" w:space="0" w:color="auto"/>
                </w:tcBorders>
                <w:shd w:val="clear" w:color="auto" w:fill="FFFFFF"/>
                <w:hideMark/>
              </w:tcPr>
              <w:p w14:paraId="223FBB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verification_token</w:t>
                </w:r>
              </w:p>
            </w:tc>
            <w:tc>
              <w:tcPr>
                <w:tcW w:w="0" w:type="auto"/>
                <w:tcBorders>
                  <w:bottom w:val="single" w:sz="4" w:space="0" w:color="auto"/>
                </w:tcBorders>
                <w:shd w:val="clear" w:color="auto" w:fill="FFFFFF"/>
                <w:hideMark/>
              </w:tcPr>
              <w:p w14:paraId="02170F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uuid</w:t>
                </w:r>
              </w:p>
            </w:tc>
            <w:tc>
              <w:tcPr>
                <w:tcW w:w="0" w:type="auto"/>
                <w:tcBorders>
                  <w:bottom w:val="single" w:sz="4" w:space="0" w:color="auto"/>
                </w:tcBorders>
                <w:shd w:val="clear" w:color="auto" w:fill="FFFFFF"/>
                <w:hideMark/>
              </w:tcPr>
              <w:p w14:paraId="49BDC2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FDA01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gen_random_uuid()</w:t>
                </w:r>
              </w:p>
            </w:tc>
            <w:tc>
              <w:tcPr>
                <w:tcW w:w="0" w:type="auto"/>
                <w:tcBorders>
                  <w:bottom w:val="single" w:sz="4" w:space="0" w:color="auto"/>
                </w:tcBorders>
                <w:shd w:val="clear" w:color="auto" w:fill="FFFFFF"/>
                <w:hideMark/>
              </w:tcPr>
              <w:p w14:paraId="398A03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for public verification endpoint</w:t>
                </w:r>
              </w:p>
            </w:tc>
          </w:tr>
          <w:tr w:rsidR="00E738EC" w:rsidRPr="00E738EC" w14:paraId="4B286D30" w14:textId="77777777" w:rsidTr="00E738EC">
            <w:trPr>
              <w:divId w:val="1795253448"/>
              <w:cantSplit/>
              <w:tblHeader/>
            </w:trPr>
            <w:tc>
              <w:tcPr>
                <w:tcW w:w="0" w:type="auto"/>
                <w:tcBorders>
                  <w:bottom w:val="single" w:sz="4" w:space="0" w:color="auto"/>
                </w:tcBorders>
                <w:shd w:val="clear" w:color="auto" w:fill="F3F3F3"/>
                <w:hideMark/>
              </w:tcPr>
              <w:p w14:paraId="4C318B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generated_at</w:t>
                </w:r>
              </w:p>
            </w:tc>
            <w:tc>
              <w:tcPr>
                <w:tcW w:w="0" w:type="auto"/>
                <w:tcBorders>
                  <w:bottom w:val="single" w:sz="4" w:space="0" w:color="auto"/>
                </w:tcBorders>
                <w:shd w:val="clear" w:color="auto" w:fill="F3F3F3"/>
                <w:hideMark/>
              </w:tcPr>
              <w:p w14:paraId="23C31C1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0F19EB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072808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73BA3FA4"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373750FD" w14:textId="77777777" w:rsidTr="00E738EC">
            <w:trPr>
              <w:divId w:val="1795253448"/>
              <w:cantSplit/>
              <w:tblHeader/>
            </w:trPr>
            <w:tc>
              <w:tcPr>
                <w:tcW w:w="0" w:type="auto"/>
                <w:tcBorders>
                  <w:bottom w:val="single" w:sz="4" w:space="0" w:color="auto"/>
                </w:tcBorders>
                <w:shd w:val="clear" w:color="auto" w:fill="FFFFFF"/>
                <w:hideMark/>
              </w:tcPr>
              <w:p w14:paraId="68F1B8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expires_at</w:t>
                </w:r>
              </w:p>
            </w:tc>
            <w:tc>
              <w:tcPr>
                <w:tcW w:w="0" w:type="auto"/>
                <w:tcBorders>
                  <w:bottom w:val="single" w:sz="4" w:space="0" w:color="auto"/>
                </w:tcBorders>
                <w:shd w:val="clear" w:color="auto" w:fill="FFFFFF"/>
                <w:hideMark/>
              </w:tcPr>
              <w:p w14:paraId="1C5165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79BA1D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40860F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07C2F82" w14:textId="77777777" w:rsidR="00E738EC" w:rsidRPr="00E738EC" w:rsidRDefault="00E738EC" w:rsidP="00E738EC">
                <w:pPr>
                  <w:spacing w:before="150" w:after="80"/>
                  <w:jc w:val="both"/>
                  <w:rPr>
                    <w:rFonts w:eastAsia="Times New Roman"/>
                    <w:sz w:val="18"/>
                    <w:szCs w:val="20"/>
                  </w:rPr>
                </w:pPr>
              </w:p>
            </w:tc>
          </w:tr>
          <w:tr w:rsidR="00E738EC" w:rsidRPr="00E738EC" w14:paraId="12C889CB" w14:textId="77777777" w:rsidTr="00E738EC">
            <w:trPr>
              <w:divId w:val="1795253448"/>
              <w:cantSplit/>
              <w:tblHeader/>
            </w:trPr>
            <w:tc>
              <w:tcPr>
                <w:tcW w:w="0" w:type="auto"/>
                <w:tcBorders>
                  <w:bottom w:val="single" w:sz="4" w:space="0" w:color="auto"/>
                </w:tcBorders>
                <w:shd w:val="clear" w:color="auto" w:fill="F3F3F3"/>
                <w:hideMark/>
              </w:tcPr>
              <w:p w14:paraId="602ACD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is_active</w:t>
                </w:r>
              </w:p>
            </w:tc>
            <w:tc>
              <w:tcPr>
                <w:tcW w:w="0" w:type="auto"/>
                <w:tcBorders>
                  <w:bottom w:val="single" w:sz="4" w:space="0" w:color="auto"/>
                </w:tcBorders>
                <w:shd w:val="clear" w:color="auto" w:fill="F3F3F3"/>
                <w:hideMark/>
              </w:tcPr>
              <w:p w14:paraId="6521745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4F79D9B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0A147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w:t>
                </w:r>
              </w:p>
            </w:tc>
            <w:tc>
              <w:tcPr>
                <w:tcW w:w="0" w:type="auto"/>
                <w:tcBorders>
                  <w:bottom w:val="single" w:sz="4" w:space="0" w:color="auto"/>
                </w:tcBorders>
                <w:shd w:val="clear" w:color="auto" w:fill="F3F3F3"/>
                <w:hideMark/>
              </w:tcPr>
              <w:p w14:paraId="16353896"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D3BE56B" w14:textId="77777777" w:rsidTr="00E738EC">
            <w:trPr>
              <w:divId w:val="1795253448"/>
              <w:cantSplit/>
              <w:tblHeader/>
            </w:trPr>
            <w:tc>
              <w:tcPr>
                <w:tcW w:w="0" w:type="auto"/>
                <w:tcBorders>
                  <w:bottom w:val="single" w:sz="4" w:space="0" w:color="auto"/>
                </w:tcBorders>
                <w:shd w:val="clear" w:color="auto" w:fill="FFFFFF"/>
                <w:hideMark/>
              </w:tcPr>
              <w:p w14:paraId="325AE6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access_count</w:t>
                </w:r>
              </w:p>
            </w:tc>
            <w:tc>
              <w:tcPr>
                <w:tcW w:w="0" w:type="auto"/>
                <w:tcBorders>
                  <w:bottom w:val="single" w:sz="4" w:space="0" w:color="auto"/>
                </w:tcBorders>
                <w:shd w:val="clear" w:color="auto" w:fill="FFFFFF"/>
                <w:hideMark/>
              </w:tcPr>
              <w:p w14:paraId="643CED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105D93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0FB5DF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76516FD3"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6EEDFFA3" w14:textId="77777777" w:rsidTr="00E738EC">
            <w:trPr>
              <w:divId w:val="1795253448"/>
              <w:cantSplit/>
              <w:tblHeader/>
            </w:trPr>
            <w:tc>
              <w:tcPr>
                <w:tcW w:w="0" w:type="auto"/>
                <w:shd w:val="clear" w:color="auto" w:fill="F3F3F3"/>
                <w:hideMark/>
              </w:tcPr>
              <w:p w14:paraId="6DDD05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last_accessed_at</w:t>
                </w:r>
              </w:p>
            </w:tc>
            <w:tc>
              <w:tcPr>
                <w:tcW w:w="0" w:type="auto"/>
                <w:shd w:val="clear" w:color="auto" w:fill="F3F3F3"/>
                <w:hideMark/>
              </w:tcPr>
              <w:p w14:paraId="533356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3F3F3"/>
                <w:hideMark/>
              </w:tcPr>
              <w:p w14:paraId="7397751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1474887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55A325CD" w14:textId="77777777" w:rsidR="00E738EC" w:rsidRPr="00E738EC" w:rsidRDefault="00E738EC" w:rsidP="00E738EC">
                <w:pPr>
                  <w:spacing w:before="150" w:after="80"/>
                  <w:jc w:val="both"/>
                  <w:rPr>
                    <w:rFonts w:eastAsia="Times New Roman"/>
                    <w:sz w:val="18"/>
                    <w:szCs w:val="20"/>
                  </w:rPr>
                </w:pPr>
              </w:p>
            </w:tc>
          </w:tr>
        </w:tbl>
        <w:p w14:paraId="3B750C12" w14:textId="77777777" w:rsidR="00E738EC" w:rsidRPr="00E738EC" w:rsidRDefault="00E738EC" w:rsidP="00E738EC">
          <w:pPr>
            <w:numPr>
              <w:ilvl w:val="0"/>
              <w:numId w:val="4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145CF21F" w14:textId="77777777" w:rsidR="00E738EC" w:rsidRPr="00E738EC" w:rsidRDefault="00E738EC" w:rsidP="00E738EC">
          <w:pPr>
            <w:numPr>
              <w:ilvl w:val="0"/>
              <w:numId w:val="4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document_qr_codes_pkey: CREATE UNIQUE INDEX document_qr_codes_pkey ON public.document_qr_codes USING btree (id)</w:t>
          </w:r>
        </w:p>
        <w:p w14:paraId="4CC15219" w14:textId="77777777" w:rsidR="00E738EC" w:rsidRPr="00E738EC" w:rsidRDefault="00E738EC" w:rsidP="00E738EC">
          <w:pPr>
            <w:numPr>
              <w:ilvl w:val="0"/>
              <w:numId w:val="4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idx_document_qr_codes_active: CREATE INDEX idx_document_qr_codes_active ON public.document_qr_codes USING btree (is_active) WHERE (is_active = true)</w:t>
          </w:r>
        </w:p>
        <w:p w14:paraId="2F7763D2" w14:textId="77777777" w:rsidR="00E738EC" w:rsidRPr="00E738EC" w:rsidRDefault="00E738EC" w:rsidP="00E738EC">
          <w:pPr>
            <w:numPr>
              <w:ilvl w:val="0"/>
              <w:numId w:val="4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idx_document_qr_codes_document_id: CREATE INDEX idx_document_qr_codes_document_id ON public.document_qr_codes USING btree (document_id)</w:t>
          </w:r>
        </w:p>
        <w:p w14:paraId="123D47DC" w14:textId="77777777" w:rsidR="00E738EC" w:rsidRPr="00E738EC" w:rsidRDefault="00E738EC" w:rsidP="00E738EC">
          <w:pPr>
            <w:numPr>
              <w:ilvl w:val="0"/>
              <w:numId w:val="4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idx_document_qr_codes_seal_id: CREATE INDEX idx_document_qr_codes_seal_id ON public.document_qr_codes USING btree (seal_id)</w:t>
          </w:r>
        </w:p>
        <w:p w14:paraId="53FA6ADC" w14:textId="77777777" w:rsidR="00E738EC" w:rsidRPr="00E738EC" w:rsidRDefault="00E738EC" w:rsidP="00E738EC">
          <w:pPr>
            <w:numPr>
              <w:ilvl w:val="0"/>
              <w:numId w:val="4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idx_document_qr_codes_token: CREATE INDEX idx_document_qr_codes_token ON public.document_qr_codes USING btree (verification_token)</w:t>
          </w:r>
        </w:p>
        <w:p w14:paraId="48E24CA4" w14:textId="77777777" w:rsidR="00E738EC" w:rsidRPr="00E738EC" w:rsidRDefault="00E738EC" w:rsidP="00E738EC">
          <w:pPr>
            <w:numPr>
              <w:ilvl w:val="0"/>
              <w:numId w:val="4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idx_document_qr_codes_verification: CREATE INDEX idx_document_qr_codes_verification ON public.document_qr_codes USING btree (document_id, is_active, verification_token)</w:t>
          </w:r>
        </w:p>
        <w:p w14:paraId="2CA31DCD"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7" w:name="_Toc229603441"/>
          <w:r w:rsidRPr="00E738EC">
            <w:rPr>
              <w:rFonts w:ascii="Aptos" w:eastAsia="Times New Roman" w:hAnsi="Aptos"/>
              <w:b/>
              <w:color w:val="8D648C"/>
              <w:sz w:val="22"/>
            </w:rPr>
            <w:t>public.document_seals</w:t>
          </w:r>
          <w:bookmarkEnd w:id="97"/>
        </w:p>
        <w:p w14:paraId="08BAFC5F" w14:textId="77777777" w:rsidR="00E738EC" w:rsidRPr="00E738EC" w:rsidRDefault="00E738EC" w:rsidP="00E738EC">
          <w:pPr>
            <w:numPr>
              <w:ilvl w:val="0"/>
              <w:numId w:val="4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08707326" w14:textId="77777777" w:rsidR="00E738EC" w:rsidRPr="00E738EC" w:rsidRDefault="00E738EC" w:rsidP="00E738EC">
          <w:pPr>
            <w:numPr>
              <w:ilvl w:val="0"/>
              <w:numId w:val="4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signature.</w:t>
          </w:r>
        </w:p>
        <w:p w14:paraId="5CFE39D7" w14:textId="77777777" w:rsidR="00E738EC" w:rsidRPr="00E738EC" w:rsidRDefault="00E738EC" w:rsidP="00E738EC">
          <w:pPr>
            <w:numPr>
              <w:ilvl w:val="0"/>
              <w:numId w:val="4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Institutional digital seals for document authentication</w:t>
          </w:r>
        </w:p>
        <w:p w14:paraId="1FFDE06C" w14:textId="77777777" w:rsidR="00E738EC" w:rsidRPr="00E738EC" w:rsidRDefault="00E738EC" w:rsidP="00E738EC">
          <w:pPr>
            <w:numPr>
              <w:ilvl w:val="0"/>
              <w:numId w:val="4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6997579D" w14:textId="77777777" w:rsidR="00E738EC" w:rsidRPr="00E738EC" w:rsidRDefault="00E738EC" w:rsidP="00E738EC">
          <w:pPr>
            <w:numPr>
              <w:ilvl w:val="0"/>
              <w:numId w:val="4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6E090DB4" w14:textId="77777777" w:rsidR="00E738EC" w:rsidRPr="00E738EC" w:rsidRDefault="00E738EC" w:rsidP="00E738EC">
          <w:pPr>
            <w:numPr>
              <w:ilvl w:val="0"/>
              <w:numId w:val="4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authorized_user_id -&gt; public.users.id</w:t>
          </w:r>
        </w:p>
        <w:p w14:paraId="6C5FB344" w14:textId="77777777" w:rsidR="00E738EC" w:rsidRPr="00E738EC" w:rsidRDefault="00E738EC" w:rsidP="00E738EC">
          <w:pPr>
            <w:numPr>
              <w:ilvl w:val="0"/>
              <w:numId w:val="4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document_hash_id -&gt; public.document_hashes.id</w:t>
          </w:r>
        </w:p>
        <w:p w14:paraId="2E6D21BA" w14:textId="77777777" w:rsidR="00E738EC" w:rsidRPr="00E738EC" w:rsidRDefault="00E738EC" w:rsidP="00E738EC">
          <w:pPr>
            <w:numPr>
              <w:ilvl w:val="0"/>
              <w:numId w:val="4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document_id -&gt; public.documents.id</w:t>
          </w:r>
        </w:p>
        <w:tbl>
          <w:tblPr>
            <w:tblStyle w:val="Tablaconcuadrcula"/>
            <w:tblW w:w="0" w:type="auto"/>
            <w:tblLook w:val="04A0" w:firstRow="1" w:lastRow="0" w:firstColumn="1" w:lastColumn="0" w:noHBand="0" w:noVBand="1"/>
          </w:tblPr>
          <w:tblGrid>
            <w:gridCol w:w="1708"/>
            <w:gridCol w:w="1369"/>
            <w:gridCol w:w="651"/>
            <w:gridCol w:w="3583"/>
            <w:gridCol w:w="2317"/>
          </w:tblGrid>
          <w:tr w:rsidR="00E738EC" w:rsidRPr="00E738EC" w14:paraId="55DA1317" w14:textId="77777777" w:rsidTr="00E738EC">
            <w:trPr>
              <w:divId w:val="1795253448"/>
              <w:cantSplit/>
              <w:tblHeader/>
            </w:trPr>
            <w:tc>
              <w:tcPr>
                <w:tcW w:w="0" w:type="auto"/>
                <w:tcBorders>
                  <w:bottom w:val="single" w:sz="4" w:space="0" w:color="auto"/>
                </w:tcBorders>
                <w:shd w:val="clear" w:color="auto" w:fill="325483"/>
                <w:hideMark/>
              </w:tcPr>
              <w:p w14:paraId="2BB3B74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288C2A4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243E410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0350961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459A91D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202B4B65" w14:textId="77777777" w:rsidTr="00E738EC">
            <w:trPr>
              <w:divId w:val="1795253448"/>
              <w:cantSplit/>
              <w:tblHeader/>
            </w:trPr>
            <w:tc>
              <w:tcPr>
                <w:tcW w:w="0" w:type="auto"/>
                <w:tcBorders>
                  <w:bottom w:val="single" w:sz="4" w:space="0" w:color="auto"/>
                </w:tcBorders>
                <w:shd w:val="clear" w:color="auto" w:fill="F3F3F3"/>
                <w:hideMark/>
              </w:tcPr>
              <w:p w14:paraId="2A1B415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72A71E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1045D67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24182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nextval('document_seals_id_seq'::regclass)</w:t>
                </w:r>
              </w:p>
            </w:tc>
            <w:tc>
              <w:tcPr>
                <w:tcW w:w="0" w:type="auto"/>
                <w:tcBorders>
                  <w:bottom w:val="single" w:sz="4" w:space="0" w:color="auto"/>
                </w:tcBorders>
                <w:shd w:val="clear" w:color="auto" w:fill="F3F3F3"/>
                <w:hideMark/>
              </w:tcPr>
              <w:p w14:paraId="0626F901"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C14E423" w14:textId="77777777" w:rsidTr="00E738EC">
            <w:trPr>
              <w:divId w:val="1795253448"/>
              <w:cantSplit/>
              <w:tblHeader/>
            </w:trPr>
            <w:tc>
              <w:tcPr>
                <w:tcW w:w="0" w:type="auto"/>
                <w:tcBorders>
                  <w:bottom w:val="single" w:sz="4" w:space="0" w:color="auto"/>
                </w:tcBorders>
                <w:shd w:val="clear" w:color="auto" w:fill="FFFFFF"/>
                <w:hideMark/>
              </w:tcPr>
              <w:p w14:paraId="37F825B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document_id</w:t>
                </w:r>
              </w:p>
            </w:tc>
            <w:tc>
              <w:tcPr>
                <w:tcW w:w="0" w:type="auto"/>
                <w:tcBorders>
                  <w:bottom w:val="single" w:sz="4" w:space="0" w:color="auto"/>
                </w:tcBorders>
                <w:shd w:val="clear" w:color="auto" w:fill="FFFFFF"/>
                <w:hideMark/>
              </w:tcPr>
              <w:p w14:paraId="45CC27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bigint</w:t>
                </w:r>
              </w:p>
            </w:tc>
            <w:tc>
              <w:tcPr>
                <w:tcW w:w="0" w:type="auto"/>
                <w:tcBorders>
                  <w:bottom w:val="single" w:sz="4" w:space="0" w:color="auto"/>
                </w:tcBorders>
                <w:shd w:val="clear" w:color="auto" w:fill="FFFFFF"/>
                <w:hideMark/>
              </w:tcPr>
              <w:p w14:paraId="441C547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0DE17A4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1E1BD05B" w14:textId="77777777" w:rsidR="00E738EC" w:rsidRPr="00E738EC" w:rsidRDefault="00E738EC" w:rsidP="00E738EC">
                <w:pPr>
                  <w:spacing w:before="150" w:after="80"/>
                  <w:jc w:val="both"/>
                  <w:rPr>
                    <w:rFonts w:eastAsia="Times New Roman"/>
                    <w:sz w:val="18"/>
                    <w:szCs w:val="20"/>
                  </w:rPr>
                </w:pPr>
              </w:p>
            </w:tc>
          </w:tr>
          <w:tr w:rsidR="00E738EC" w:rsidRPr="00E738EC" w14:paraId="03C1D6B0" w14:textId="77777777" w:rsidTr="00E738EC">
            <w:trPr>
              <w:divId w:val="1795253448"/>
              <w:cantSplit/>
              <w:tblHeader/>
            </w:trPr>
            <w:tc>
              <w:tcPr>
                <w:tcW w:w="0" w:type="auto"/>
                <w:tcBorders>
                  <w:bottom w:val="single" w:sz="4" w:space="0" w:color="auto"/>
                </w:tcBorders>
                <w:shd w:val="clear" w:color="auto" w:fill="F3F3F3"/>
                <w:hideMark/>
              </w:tcPr>
              <w:p w14:paraId="3880EB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seal_code</w:t>
                </w:r>
              </w:p>
            </w:tc>
            <w:tc>
              <w:tcPr>
                <w:tcW w:w="0" w:type="auto"/>
                <w:tcBorders>
                  <w:bottom w:val="single" w:sz="4" w:space="0" w:color="auto"/>
                </w:tcBorders>
                <w:shd w:val="clear" w:color="auto" w:fill="F3F3F3"/>
                <w:hideMark/>
              </w:tcPr>
              <w:p w14:paraId="44DA76F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0C11BD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1FAAB7B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357A0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Unique institutional seal code (format: SPI-YYYY-TYPE-NNNNN)</w:t>
                </w:r>
              </w:p>
            </w:tc>
          </w:tr>
          <w:tr w:rsidR="00E738EC" w:rsidRPr="00E738EC" w14:paraId="3B0AF98C" w14:textId="77777777" w:rsidTr="00E738EC">
            <w:trPr>
              <w:divId w:val="1795253448"/>
              <w:cantSplit/>
              <w:tblHeader/>
            </w:trPr>
            <w:tc>
              <w:tcPr>
                <w:tcW w:w="0" w:type="auto"/>
                <w:tcBorders>
                  <w:bottom w:val="single" w:sz="4" w:space="0" w:color="auto"/>
                </w:tcBorders>
                <w:shd w:val="clear" w:color="auto" w:fill="FFFFFF"/>
                <w:hideMark/>
              </w:tcPr>
              <w:p w14:paraId="3E55C0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seal_type</w:t>
                </w:r>
              </w:p>
            </w:tc>
            <w:tc>
              <w:tcPr>
                <w:tcW w:w="0" w:type="auto"/>
                <w:tcBorders>
                  <w:bottom w:val="single" w:sz="4" w:space="0" w:color="auto"/>
                </w:tcBorders>
                <w:shd w:val="clear" w:color="auto" w:fill="FFFFFF"/>
                <w:hideMark/>
              </w:tcPr>
              <w:p w14:paraId="7ABA7E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5FA418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543141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'institutional'::character varying</w:t>
                </w:r>
              </w:p>
            </w:tc>
            <w:tc>
              <w:tcPr>
                <w:tcW w:w="0" w:type="auto"/>
                <w:tcBorders>
                  <w:bottom w:val="single" w:sz="4" w:space="0" w:color="auto"/>
                </w:tcBorders>
                <w:shd w:val="clear" w:color="auto" w:fill="FFFFFF"/>
                <w:hideMark/>
              </w:tcPr>
              <w:p w14:paraId="69674D3D"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456AC80" w14:textId="77777777" w:rsidTr="00E738EC">
            <w:trPr>
              <w:divId w:val="1795253448"/>
              <w:cantSplit/>
              <w:tblHeader/>
            </w:trPr>
            <w:tc>
              <w:tcPr>
                <w:tcW w:w="0" w:type="auto"/>
                <w:tcBorders>
                  <w:bottom w:val="single" w:sz="4" w:space="0" w:color="auto"/>
                </w:tcBorders>
                <w:shd w:val="clear" w:color="auto" w:fill="F3F3F3"/>
                <w:hideMark/>
              </w:tcPr>
              <w:p w14:paraId="2F14484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issued_by</w:t>
                </w:r>
              </w:p>
            </w:tc>
            <w:tc>
              <w:tcPr>
                <w:tcW w:w="0" w:type="auto"/>
                <w:tcBorders>
                  <w:bottom w:val="single" w:sz="4" w:space="0" w:color="auto"/>
                </w:tcBorders>
                <w:shd w:val="clear" w:color="auto" w:fill="F3F3F3"/>
                <w:hideMark/>
              </w:tcPr>
              <w:p w14:paraId="38258C2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137EB57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F0590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'SPI Fam'::character varying</w:t>
                </w:r>
              </w:p>
            </w:tc>
            <w:tc>
              <w:tcPr>
                <w:tcW w:w="0" w:type="auto"/>
                <w:tcBorders>
                  <w:bottom w:val="single" w:sz="4" w:space="0" w:color="auto"/>
                </w:tcBorders>
                <w:shd w:val="clear" w:color="auto" w:fill="F3F3F3"/>
                <w:hideMark/>
              </w:tcPr>
              <w:p w14:paraId="137B82D4"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364ACA32" w14:textId="77777777" w:rsidTr="00E738EC">
            <w:trPr>
              <w:divId w:val="1795253448"/>
              <w:cantSplit/>
              <w:tblHeader/>
            </w:trPr>
            <w:tc>
              <w:tcPr>
                <w:tcW w:w="0" w:type="auto"/>
                <w:tcBorders>
                  <w:bottom w:val="single" w:sz="4" w:space="0" w:color="auto"/>
                </w:tcBorders>
                <w:shd w:val="clear" w:color="auto" w:fill="FFFFFF"/>
                <w:hideMark/>
              </w:tcPr>
              <w:p w14:paraId="0C2467C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authorized_role</w:t>
                </w:r>
              </w:p>
            </w:tc>
            <w:tc>
              <w:tcPr>
                <w:tcW w:w="0" w:type="auto"/>
                <w:tcBorders>
                  <w:bottom w:val="single" w:sz="4" w:space="0" w:color="auto"/>
                </w:tcBorders>
                <w:shd w:val="clear" w:color="auto" w:fill="FFFFFF"/>
                <w:hideMark/>
              </w:tcPr>
              <w:p w14:paraId="6BAEA0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255217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59696C0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C62D3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Role that authorized the seal (DPD, Manager, etc.)</w:t>
                </w:r>
              </w:p>
            </w:tc>
          </w:tr>
          <w:tr w:rsidR="00E738EC" w:rsidRPr="00E738EC" w14:paraId="2DCA7B8C" w14:textId="77777777" w:rsidTr="00E738EC">
            <w:trPr>
              <w:divId w:val="1795253448"/>
              <w:cantSplit/>
              <w:tblHeader/>
            </w:trPr>
            <w:tc>
              <w:tcPr>
                <w:tcW w:w="0" w:type="auto"/>
                <w:tcBorders>
                  <w:bottom w:val="single" w:sz="4" w:space="0" w:color="auto"/>
                </w:tcBorders>
                <w:shd w:val="clear" w:color="auto" w:fill="F3F3F3"/>
                <w:hideMark/>
              </w:tcPr>
              <w:p w14:paraId="6E3BA9E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authorized_user_id</w:t>
                </w:r>
              </w:p>
            </w:tc>
            <w:tc>
              <w:tcPr>
                <w:tcW w:w="0" w:type="auto"/>
                <w:tcBorders>
                  <w:bottom w:val="single" w:sz="4" w:space="0" w:color="auto"/>
                </w:tcBorders>
                <w:shd w:val="clear" w:color="auto" w:fill="F3F3F3"/>
                <w:hideMark/>
              </w:tcPr>
              <w:p w14:paraId="01F185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29A866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C6729E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CBF3113" w14:textId="77777777" w:rsidR="00E738EC" w:rsidRPr="00E738EC" w:rsidRDefault="00E738EC" w:rsidP="00E738EC">
                <w:pPr>
                  <w:spacing w:before="150" w:after="80"/>
                  <w:jc w:val="both"/>
                  <w:rPr>
                    <w:rFonts w:eastAsia="Times New Roman"/>
                    <w:sz w:val="18"/>
                    <w:szCs w:val="20"/>
                  </w:rPr>
                </w:pPr>
              </w:p>
            </w:tc>
          </w:tr>
          <w:tr w:rsidR="00E738EC" w:rsidRPr="00E738EC" w14:paraId="058FD928" w14:textId="77777777" w:rsidTr="00E738EC">
            <w:trPr>
              <w:divId w:val="1795253448"/>
              <w:cantSplit/>
              <w:tblHeader/>
            </w:trPr>
            <w:tc>
              <w:tcPr>
                <w:tcW w:w="0" w:type="auto"/>
                <w:tcBorders>
                  <w:bottom w:val="single" w:sz="4" w:space="0" w:color="auto"/>
                </w:tcBorders>
                <w:shd w:val="clear" w:color="auto" w:fill="FFFFFF"/>
                <w:hideMark/>
              </w:tcPr>
              <w:p w14:paraId="4BF274F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seal_token</w:t>
                </w:r>
              </w:p>
            </w:tc>
            <w:tc>
              <w:tcPr>
                <w:tcW w:w="0" w:type="auto"/>
                <w:tcBorders>
                  <w:bottom w:val="single" w:sz="4" w:space="0" w:color="auto"/>
                </w:tcBorders>
                <w:shd w:val="clear" w:color="auto" w:fill="FFFFFF"/>
                <w:hideMark/>
              </w:tcPr>
              <w:p w14:paraId="2F7CF5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uuid</w:t>
                </w:r>
              </w:p>
            </w:tc>
            <w:tc>
              <w:tcPr>
                <w:tcW w:w="0" w:type="auto"/>
                <w:tcBorders>
                  <w:bottom w:val="single" w:sz="4" w:space="0" w:color="auto"/>
                </w:tcBorders>
                <w:shd w:val="clear" w:color="auto" w:fill="FFFFFF"/>
                <w:hideMark/>
              </w:tcPr>
              <w:p w14:paraId="67D69E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F9CEE2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gen_random_uuid()</w:t>
                </w:r>
              </w:p>
            </w:tc>
            <w:tc>
              <w:tcPr>
                <w:tcW w:w="0" w:type="auto"/>
                <w:tcBorders>
                  <w:bottom w:val="single" w:sz="4" w:space="0" w:color="auto"/>
                </w:tcBorders>
                <w:shd w:val="clear" w:color="auto" w:fill="FFFFFF"/>
                <w:hideMark/>
              </w:tcPr>
              <w:p w14:paraId="32691D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Unique token for seal verification and API access</w:t>
                </w:r>
              </w:p>
            </w:tc>
          </w:tr>
          <w:tr w:rsidR="00E738EC" w:rsidRPr="00E738EC" w14:paraId="425471FF" w14:textId="77777777" w:rsidTr="00E738EC">
            <w:trPr>
              <w:divId w:val="1795253448"/>
              <w:cantSplit/>
              <w:tblHeader/>
            </w:trPr>
            <w:tc>
              <w:tcPr>
                <w:tcW w:w="0" w:type="auto"/>
                <w:tcBorders>
                  <w:bottom w:val="single" w:sz="4" w:space="0" w:color="auto"/>
                </w:tcBorders>
                <w:shd w:val="clear" w:color="auto" w:fill="F3F3F3"/>
                <w:hideMark/>
              </w:tcPr>
              <w:p w14:paraId="7A8A76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document_hash_id</w:t>
                </w:r>
              </w:p>
            </w:tc>
            <w:tc>
              <w:tcPr>
                <w:tcW w:w="0" w:type="auto"/>
                <w:tcBorders>
                  <w:bottom w:val="single" w:sz="4" w:space="0" w:color="auto"/>
                </w:tcBorders>
                <w:shd w:val="clear" w:color="auto" w:fill="F3F3F3"/>
                <w:hideMark/>
              </w:tcPr>
              <w:p w14:paraId="2CE926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076CC9E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38A714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12923F0" w14:textId="77777777" w:rsidR="00E738EC" w:rsidRPr="00E738EC" w:rsidRDefault="00E738EC" w:rsidP="00E738EC">
                <w:pPr>
                  <w:spacing w:before="150" w:after="80"/>
                  <w:jc w:val="both"/>
                  <w:rPr>
                    <w:rFonts w:eastAsia="Times New Roman"/>
                    <w:sz w:val="18"/>
                    <w:szCs w:val="20"/>
                  </w:rPr>
                </w:pPr>
              </w:p>
            </w:tc>
          </w:tr>
          <w:tr w:rsidR="00E738EC" w:rsidRPr="00E738EC" w14:paraId="3A685385" w14:textId="77777777" w:rsidTr="00E738EC">
            <w:trPr>
              <w:divId w:val="1795253448"/>
              <w:cantSplit/>
              <w:tblHeader/>
            </w:trPr>
            <w:tc>
              <w:tcPr>
                <w:tcW w:w="0" w:type="auto"/>
                <w:tcBorders>
                  <w:bottom w:val="single" w:sz="4" w:space="0" w:color="auto"/>
                </w:tcBorders>
                <w:shd w:val="clear" w:color="auto" w:fill="FFFFFF"/>
                <w:hideMark/>
              </w:tcPr>
              <w:p w14:paraId="3CA62C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issued_at</w:t>
                </w:r>
              </w:p>
            </w:tc>
            <w:tc>
              <w:tcPr>
                <w:tcW w:w="0" w:type="auto"/>
                <w:tcBorders>
                  <w:bottom w:val="single" w:sz="4" w:space="0" w:color="auto"/>
                </w:tcBorders>
                <w:shd w:val="clear" w:color="auto" w:fill="FFFFFF"/>
                <w:hideMark/>
              </w:tcPr>
              <w:p w14:paraId="4DFBE9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543A401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9BAD6E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FFFFF"/>
                <w:hideMark/>
              </w:tcPr>
              <w:p w14:paraId="6FD430FD"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F909A65" w14:textId="77777777" w:rsidTr="00E738EC">
            <w:trPr>
              <w:divId w:val="1795253448"/>
              <w:cantSplit/>
              <w:tblHeader/>
            </w:trPr>
            <w:tc>
              <w:tcPr>
                <w:tcW w:w="0" w:type="auto"/>
                <w:tcBorders>
                  <w:bottom w:val="single" w:sz="4" w:space="0" w:color="auto"/>
                </w:tcBorders>
                <w:shd w:val="clear" w:color="auto" w:fill="F3F3F3"/>
                <w:hideMark/>
              </w:tcPr>
              <w:p w14:paraId="4F58E7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expires_at</w:t>
                </w:r>
              </w:p>
            </w:tc>
            <w:tc>
              <w:tcPr>
                <w:tcW w:w="0" w:type="auto"/>
                <w:tcBorders>
                  <w:bottom w:val="single" w:sz="4" w:space="0" w:color="auto"/>
                </w:tcBorders>
                <w:shd w:val="clear" w:color="auto" w:fill="F3F3F3"/>
                <w:hideMark/>
              </w:tcPr>
              <w:p w14:paraId="20BC30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6E8F7E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1E9D31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2548574" w14:textId="77777777" w:rsidR="00E738EC" w:rsidRPr="00E738EC" w:rsidRDefault="00E738EC" w:rsidP="00E738EC">
                <w:pPr>
                  <w:spacing w:before="150" w:after="80"/>
                  <w:jc w:val="both"/>
                  <w:rPr>
                    <w:rFonts w:eastAsia="Times New Roman"/>
                    <w:sz w:val="18"/>
                    <w:szCs w:val="20"/>
                  </w:rPr>
                </w:pPr>
              </w:p>
            </w:tc>
          </w:tr>
          <w:tr w:rsidR="00E738EC" w:rsidRPr="00E738EC" w14:paraId="63AC824B" w14:textId="77777777" w:rsidTr="00E738EC">
            <w:trPr>
              <w:divId w:val="1795253448"/>
              <w:cantSplit/>
              <w:tblHeader/>
            </w:trPr>
            <w:tc>
              <w:tcPr>
                <w:tcW w:w="0" w:type="auto"/>
                <w:tcBorders>
                  <w:bottom w:val="single" w:sz="4" w:space="0" w:color="auto"/>
                </w:tcBorders>
                <w:shd w:val="clear" w:color="auto" w:fill="FFFFFF"/>
                <w:hideMark/>
              </w:tcPr>
              <w:p w14:paraId="397FD3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is_active</w:t>
                </w:r>
              </w:p>
            </w:tc>
            <w:tc>
              <w:tcPr>
                <w:tcW w:w="0" w:type="auto"/>
                <w:tcBorders>
                  <w:bottom w:val="single" w:sz="4" w:space="0" w:color="auto"/>
                </w:tcBorders>
                <w:shd w:val="clear" w:color="auto" w:fill="FFFFFF"/>
                <w:hideMark/>
              </w:tcPr>
              <w:p w14:paraId="77E997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FFFFF"/>
                <w:hideMark/>
              </w:tcPr>
              <w:p w14:paraId="576128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566FB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w:t>
                </w:r>
              </w:p>
            </w:tc>
            <w:tc>
              <w:tcPr>
                <w:tcW w:w="0" w:type="auto"/>
                <w:tcBorders>
                  <w:bottom w:val="single" w:sz="4" w:space="0" w:color="auto"/>
                </w:tcBorders>
                <w:shd w:val="clear" w:color="auto" w:fill="FFFFFF"/>
                <w:hideMark/>
              </w:tcPr>
              <w:p w14:paraId="1AD47580"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723E381" w14:textId="77777777" w:rsidTr="00E738EC">
            <w:trPr>
              <w:divId w:val="1795253448"/>
              <w:cantSplit/>
              <w:tblHeader/>
            </w:trPr>
            <w:tc>
              <w:tcPr>
                <w:tcW w:w="0" w:type="auto"/>
                <w:shd w:val="clear" w:color="auto" w:fill="F3F3F3"/>
                <w:hideMark/>
              </w:tcPr>
              <w:p w14:paraId="6C0F6C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shd w:val="clear" w:color="auto" w:fill="F3F3F3"/>
                <w:hideMark/>
              </w:tcPr>
              <w:p w14:paraId="26BFBB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3F3F3"/>
                <w:hideMark/>
              </w:tcPr>
              <w:p w14:paraId="24876F5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7AC63AE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3F3F3"/>
                <w:hideMark/>
              </w:tcPr>
              <w:p w14:paraId="21CED73C" w14:textId="77777777" w:rsidR="00E738EC" w:rsidRPr="00E738EC" w:rsidRDefault="00E738EC" w:rsidP="00E738EC">
                <w:pPr>
                  <w:spacing w:before="150" w:after="80"/>
                  <w:jc w:val="both"/>
                  <w:rPr>
                    <w:rFonts w:ascii="Aptos" w:eastAsia="Times New Roman" w:hAnsi="Aptos"/>
                    <w:color w:val="1F2937"/>
                    <w:sz w:val="18"/>
                    <w:szCs w:val="18"/>
                  </w:rPr>
                </w:pPr>
              </w:p>
            </w:tc>
          </w:tr>
        </w:tbl>
        <w:p w14:paraId="56DB8302" w14:textId="77777777" w:rsidR="00E738EC" w:rsidRPr="00E738EC" w:rsidRDefault="00E738EC" w:rsidP="00E738EC">
          <w:pPr>
            <w:numPr>
              <w:ilvl w:val="0"/>
              <w:numId w:val="4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3E3DD7F1" w14:textId="77777777" w:rsidR="00E738EC" w:rsidRPr="00E738EC" w:rsidRDefault="00E738EC" w:rsidP="00E738EC">
          <w:pPr>
            <w:numPr>
              <w:ilvl w:val="0"/>
              <w:numId w:val="4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document_seals_pkey: CREATE UNIQUE INDEX document_seals_pkey ON public.document_seals USING btree (id)</w:t>
          </w:r>
        </w:p>
        <w:p w14:paraId="659207D3" w14:textId="77777777" w:rsidR="00E738EC" w:rsidRPr="00E738EC" w:rsidRDefault="00E738EC" w:rsidP="00E738EC">
          <w:pPr>
            <w:numPr>
              <w:ilvl w:val="0"/>
              <w:numId w:val="4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document_seals_seal_code_key: CREATE UNIQUE INDEX document_seals_seal_code_key ON public.document_seals USING btree (seal_code)</w:t>
          </w:r>
        </w:p>
        <w:p w14:paraId="2E430A3C" w14:textId="77777777" w:rsidR="00E738EC" w:rsidRPr="00E738EC" w:rsidRDefault="00E738EC" w:rsidP="00E738EC">
          <w:pPr>
            <w:numPr>
              <w:ilvl w:val="0"/>
              <w:numId w:val="4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idx_document_seals_active: CREATE INDEX idx_document_seals_active ON public.document_seals USING btree (is_active) WHERE (is_active = true)</w:t>
          </w:r>
        </w:p>
        <w:p w14:paraId="5CEC7ECE" w14:textId="77777777" w:rsidR="00E738EC" w:rsidRPr="00E738EC" w:rsidRDefault="00E738EC" w:rsidP="00E738EC">
          <w:pPr>
            <w:numPr>
              <w:ilvl w:val="0"/>
              <w:numId w:val="4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idx_document_seals_document_id: CREATE INDEX idx_document_seals_document_id ON public.document_seals USING btree (document_id)</w:t>
          </w:r>
        </w:p>
        <w:p w14:paraId="77C98AF6" w14:textId="77777777" w:rsidR="00E738EC" w:rsidRPr="00E738EC" w:rsidRDefault="00E738EC" w:rsidP="00E738EC">
          <w:pPr>
            <w:numPr>
              <w:ilvl w:val="0"/>
              <w:numId w:val="4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idx_document_seals_seal_code: CREATE INDEX idx_document_seals_seal_code ON public.document_seals USING btree (seal_code)</w:t>
          </w:r>
        </w:p>
        <w:p w14:paraId="09E4EF50" w14:textId="77777777" w:rsidR="00E738EC" w:rsidRPr="00E738EC" w:rsidRDefault="00E738EC" w:rsidP="00E738EC">
          <w:pPr>
            <w:numPr>
              <w:ilvl w:val="0"/>
              <w:numId w:val="4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idx_document_seals_token: CREATE INDEX idx_document_seals_token ON public.document_seals USING btree (seal_token)</w:t>
          </w:r>
        </w:p>
        <w:p w14:paraId="2EBD91ED" w14:textId="77777777" w:rsidR="00E738EC" w:rsidRPr="00E738EC" w:rsidRDefault="00E738EC" w:rsidP="00E738EC">
          <w:pPr>
            <w:numPr>
              <w:ilvl w:val="0"/>
              <w:numId w:val="4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idx_document_seals_verification: CREATE INDEX idx_document_seals_verification ON public.document_seals USING btree (document_id, is_active, seal_token)</w:t>
          </w:r>
        </w:p>
        <w:p w14:paraId="3993FDFA"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8" w:name="_Toc229603442"/>
          <w:r w:rsidRPr="00E738EC">
            <w:rPr>
              <w:rFonts w:ascii="Aptos" w:eastAsia="Times New Roman" w:hAnsi="Aptos"/>
              <w:b/>
              <w:color w:val="8D648C"/>
              <w:sz w:val="22"/>
            </w:rPr>
            <w:t>public.document_signature_logs</w:t>
          </w:r>
          <w:bookmarkEnd w:id="98"/>
        </w:p>
        <w:p w14:paraId="7D83213B" w14:textId="77777777" w:rsidR="00E738EC" w:rsidRPr="00E738EC" w:rsidRDefault="00E738EC" w:rsidP="00E738EC">
          <w:pPr>
            <w:numPr>
              <w:ilvl w:val="0"/>
              <w:numId w:val="4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2A9EC43A" w14:textId="77777777" w:rsidR="00E738EC" w:rsidRPr="00E738EC" w:rsidRDefault="00E738EC" w:rsidP="00E738EC">
          <w:pPr>
            <w:numPr>
              <w:ilvl w:val="0"/>
              <w:numId w:val="4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signature.</w:t>
          </w:r>
        </w:p>
        <w:p w14:paraId="27DABF36" w14:textId="77777777" w:rsidR="00E738EC" w:rsidRPr="00E738EC" w:rsidRDefault="00E738EC" w:rsidP="00E738EC">
          <w:pPr>
            <w:numPr>
              <w:ilvl w:val="0"/>
              <w:numId w:val="4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0DE641CD" w14:textId="77777777" w:rsidR="00E738EC" w:rsidRPr="00E738EC" w:rsidRDefault="00E738EC" w:rsidP="00E738EC">
          <w:pPr>
            <w:numPr>
              <w:ilvl w:val="0"/>
              <w:numId w:val="4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55771E60" w14:textId="77777777" w:rsidR="00E738EC" w:rsidRPr="00E738EC" w:rsidRDefault="00E738EC" w:rsidP="00E738EC">
          <w:pPr>
            <w:numPr>
              <w:ilvl w:val="0"/>
              <w:numId w:val="4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55D53EF6" w14:textId="77777777" w:rsidR="00E738EC" w:rsidRPr="00E738EC" w:rsidRDefault="00E738EC" w:rsidP="00E738EC">
          <w:pPr>
            <w:numPr>
              <w:ilvl w:val="0"/>
              <w:numId w:val="4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user_id -&gt; public.users.id</w:t>
          </w:r>
        </w:p>
        <w:tbl>
          <w:tblPr>
            <w:tblStyle w:val="Tablaconcuadrcula"/>
            <w:tblW w:w="0" w:type="auto"/>
            <w:tblLook w:val="04A0" w:firstRow="1" w:lastRow="0" w:firstColumn="1" w:lastColumn="0" w:noHBand="0" w:noVBand="1"/>
          </w:tblPr>
          <w:tblGrid>
            <w:gridCol w:w="1854"/>
            <w:gridCol w:w="1527"/>
            <w:gridCol w:w="651"/>
            <w:gridCol w:w="4295"/>
            <w:gridCol w:w="1301"/>
          </w:tblGrid>
          <w:tr w:rsidR="00E738EC" w:rsidRPr="00E738EC" w14:paraId="4D5920A5" w14:textId="77777777" w:rsidTr="00E738EC">
            <w:trPr>
              <w:divId w:val="1795253448"/>
              <w:cantSplit/>
              <w:tblHeader/>
            </w:trPr>
            <w:tc>
              <w:tcPr>
                <w:tcW w:w="0" w:type="auto"/>
                <w:tcBorders>
                  <w:bottom w:val="single" w:sz="4" w:space="0" w:color="auto"/>
                </w:tcBorders>
                <w:shd w:val="clear" w:color="auto" w:fill="325483"/>
                <w:hideMark/>
              </w:tcPr>
              <w:p w14:paraId="70DD476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408DA5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12ACFDC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1190310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63B5B7C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3B6596DF" w14:textId="77777777" w:rsidTr="00E738EC">
            <w:trPr>
              <w:divId w:val="1795253448"/>
              <w:cantSplit/>
              <w:tblHeader/>
            </w:trPr>
            <w:tc>
              <w:tcPr>
                <w:tcW w:w="0" w:type="auto"/>
                <w:tcBorders>
                  <w:bottom w:val="single" w:sz="4" w:space="0" w:color="auto"/>
                </w:tcBorders>
                <w:shd w:val="clear" w:color="auto" w:fill="F3F3F3"/>
                <w:hideMark/>
              </w:tcPr>
              <w:p w14:paraId="6F4626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713AC8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7729D2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1A7F4A2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nextval('document_signature_logs_id_seq'::regclass)</w:t>
                </w:r>
              </w:p>
            </w:tc>
            <w:tc>
              <w:tcPr>
                <w:tcW w:w="0" w:type="auto"/>
                <w:tcBorders>
                  <w:bottom w:val="single" w:sz="4" w:space="0" w:color="auto"/>
                </w:tcBorders>
                <w:shd w:val="clear" w:color="auto" w:fill="F3F3F3"/>
                <w:hideMark/>
              </w:tcPr>
              <w:p w14:paraId="204CBFC4"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30A76AAA" w14:textId="77777777" w:rsidTr="00E738EC">
            <w:trPr>
              <w:divId w:val="1795253448"/>
              <w:cantSplit/>
              <w:tblHeader/>
            </w:trPr>
            <w:tc>
              <w:tcPr>
                <w:tcW w:w="0" w:type="auto"/>
                <w:tcBorders>
                  <w:bottom w:val="single" w:sz="4" w:space="0" w:color="auto"/>
                </w:tcBorders>
                <w:shd w:val="clear" w:color="auto" w:fill="FFFFFF"/>
                <w:hideMark/>
              </w:tcPr>
              <w:p w14:paraId="4359CC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document_id</w:t>
                </w:r>
              </w:p>
            </w:tc>
            <w:tc>
              <w:tcPr>
                <w:tcW w:w="0" w:type="auto"/>
                <w:tcBorders>
                  <w:bottom w:val="single" w:sz="4" w:space="0" w:color="auto"/>
                </w:tcBorders>
                <w:shd w:val="clear" w:color="auto" w:fill="FFFFFF"/>
                <w:hideMark/>
              </w:tcPr>
              <w:p w14:paraId="670AA60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bigint</w:t>
                </w:r>
              </w:p>
            </w:tc>
            <w:tc>
              <w:tcPr>
                <w:tcW w:w="0" w:type="auto"/>
                <w:tcBorders>
                  <w:bottom w:val="single" w:sz="4" w:space="0" w:color="auto"/>
                </w:tcBorders>
                <w:shd w:val="clear" w:color="auto" w:fill="FFFFFF"/>
                <w:hideMark/>
              </w:tcPr>
              <w:p w14:paraId="1E9141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4597143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FEF76A5" w14:textId="77777777" w:rsidR="00E738EC" w:rsidRPr="00E738EC" w:rsidRDefault="00E738EC" w:rsidP="00E738EC">
                <w:pPr>
                  <w:spacing w:before="150" w:after="80"/>
                  <w:jc w:val="both"/>
                  <w:rPr>
                    <w:rFonts w:eastAsia="Times New Roman"/>
                    <w:sz w:val="18"/>
                    <w:szCs w:val="20"/>
                  </w:rPr>
                </w:pPr>
              </w:p>
            </w:tc>
          </w:tr>
          <w:tr w:rsidR="00E738EC" w:rsidRPr="00E738EC" w14:paraId="48D4561A" w14:textId="77777777" w:rsidTr="00E738EC">
            <w:trPr>
              <w:divId w:val="1795253448"/>
              <w:cantSplit/>
              <w:tblHeader/>
            </w:trPr>
            <w:tc>
              <w:tcPr>
                <w:tcW w:w="0" w:type="auto"/>
                <w:tcBorders>
                  <w:bottom w:val="single" w:sz="4" w:space="0" w:color="auto"/>
                </w:tcBorders>
                <w:shd w:val="clear" w:color="auto" w:fill="F3F3F3"/>
                <w:hideMark/>
              </w:tcPr>
              <w:p w14:paraId="21B3C3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event_type</w:t>
                </w:r>
              </w:p>
            </w:tc>
            <w:tc>
              <w:tcPr>
                <w:tcW w:w="0" w:type="auto"/>
                <w:tcBorders>
                  <w:bottom w:val="single" w:sz="4" w:space="0" w:color="auto"/>
                </w:tcBorders>
                <w:shd w:val="clear" w:color="auto" w:fill="F3F3F3"/>
                <w:hideMark/>
              </w:tcPr>
              <w:p w14:paraId="08643F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08DCF1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1F1FBEE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FEC570D" w14:textId="77777777" w:rsidR="00E738EC" w:rsidRPr="00E738EC" w:rsidRDefault="00E738EC" w:rsidP="00E738EC">
                <w:pPr>
                  <w:spacing w:before="150" w:after="80"/>
                  <w:jc w:val="both"/>
                  <w:rPr>
                    <w:rFonts w:eastAsia="Times New Roman"/>
                    <w:sz w:val="18"/>
                    <w:szCs w:val="20"/>
                  </w:rPr>
                </w:pPr>
              </w:p>
            </w:tc>
          </w:tr>
          <w:tr w:rsidR="00E738EC" w:rsidRPr="00E738EC" w14:paraId="64A34151" w14:textId="77777777" w:rsidTr="00E738EC">
            <w:trPr>
              <w:divId w:val="1795253448"/>
              <w:cantSplit/>
              <w:tblHeader/>
            </w:trPr>
            <w:tc>
              <w:tcPr>
                <w:tcW w:w="0" w:type="auto"/>
                <w:tcBorders>
                  <w:bottom w:val="single" w:sz="4" w:space="0" w:color="auto"/>
                </w:tcBorders>
                <w:shd w:val="clear" w:color="auto" w:fill="FFFFFF"/>
                <w:hideMark/>
              </w:tcPr>
              <w:p w14:paraId="14F80F1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event_description</w:t>
                </w:r>
              </w:p>
            </w:tc>
            <w:tc>
              <w:tcPr>
                <w:tcW w:w="0" w:type="auto"/>
                <w:tcBorders>
                  <w:bottom w:val="single" w:sz="4" w:space="0" w:color="auto"/>
                </w:tcBorders>
                <w:shd w:val="clear" w:color="auto" w:fill="FFFFFF"/>
                <w:hideMark/>
              </w:tcPr>
              <w:p w14:paraId="0B68CC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4E76C2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D03C64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4DAB01E" w14:textId="77777777" w:rsidR="00E738EC" w:rsidRPr="00E738EC" w:rsidRDefault="00E738EC" w:rsidP="00E738EC">
                <w:pPr>
                  <w:spacing w:before="150" w:after="80"/>
                  <w:jc w:val="both"/>
                  <w:rPr>
                    <w:rFonts w:eastAsia="Times New Roman"/>
                    <w:sz w:val="18"/>
                    <w:szCs w:val="20"/>
                  </w:rPr>
                </w:pPr>
              </w:p>
            </w:tc>
          </w:tr>
          <w:tr w:rsidR="00E738EC" w:rsidRPr="00E738EC" w14:paraId="78096369" w14:textId="77777777" w:rsidTr="00E738EC">
            <w:trPr>
              <w:divId w:val="1795253448"/>
              <w:cantSplit/>
              <w:tblHeader/>
            </w:trPr>
            <w:tc>
              <w:tcPr>
                <w:tcW w:w="0" w:type="auto"/>
                <w:tcBorders>
                  <w:bottom w:val="single" w:sz="4" w:space="0" w:color="auto"/>
                </w:tcBorders>
                <w:shd w:val="clear" w:color="auto" w:fill="F3F3F3"/>
                <w:hideMark/>
              </w:tcPr>
              <w:p w14:paraId="660DB9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user_id</w:t>
                </w:r>
              </w:p>
            </w:tc>
            <w:tc>
              <w:tcPr>
                <w:tcW w:w="0" w:type="auto"/>
                <w:tcBorders>
                  <w:bottom w:val="single" w:sz="4" w:space="0" w:color="auto"/>
                </w:tcBorders>
                <w:shd w:val="clear" w:color="auto" w:fill="F3F3F3"/>
                <w:hideMark/>
              </w:tcPr>
              <w:p w14:paraId="37843F1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7754B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9D3727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FDB383D" w14:textId="77777777" w:rsidR="00E738EC" w:rsidRPr="00E738EC" w:rsidRDefault="00E738EC" w:rsidP="00E738EC">
                <w:pPr>
                  <w:spacing w:before="150" w:after="80"/>
                  <w:jc w:val="both"/>
                  <w:rPr>
                    <w:rFonts w:eastAsia="Times New Roman"/>
                    <w:sz w:val="18"/>
                    <w:szCs w:val="20"/>
                  </w:rPr>
                </w:pPr>
              </w:p>
            </w:tc>
          </w:tr>
          <w:tr w:rsidR="00E738EC" w:rsidRPr="00E738EC" w14:paraId="3EBFA143" w14:textId="77777777" w:rsidTr="00E738EC">
            <w:trPr>
              <w:divId w:val="1795253448"/>
              <w:cantSplit/>
              <w:tblHeader/>
            </w:trPr>
            <w:tc>
              <w:tcPr>
                <w:tcW w:w="0" w:type="auto"/>
                <w:tcBorders>
                  <w:bottom w:val="single" w:sz="4" w:space="0" w:color="auto"/>
                </w:tcBorders>
                <w:shd w:val="clear" w:color="auto" w:fill="FFFFFF"/>
                <w:hideMark/>
              </w:tcPr>
              <w:p w14:paraId="1B37988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user_name</w:t>
                </w:r>
              </w:p>
            </w:tc>
            <w:tc>
              <w:tcPr>
                <w:tcW w:w="0" w:type="auto"/>
                <w:tcBorders>
                  <w:bottom w:val="single" w:sz="4" w:space="0" w:color="auto"/>
                </w:tcBorders>
                <w:shd w:val="clear" w:color="auto" w:fill="FFFFFF"/>
                <w:hideMark/>
              </w:tcPr>
              <w:p w14:paraId="3EE31D6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29EADD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24A85A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FF5AB75" w14:textId="77777777" w:rsidR="00E738EC" w:rsidRPr="00E738EC" w:rsidRDefault="00E738EC" w:rsidP="00E738EC">
                <w:pPr>
                  <w:spacing w:before="150" w:after="80"/>
                  <w:jc w:val="both"/>
                  <w:rPr>
                    <w:rFonts w:eastAsia="Times New Roman"/>
                    <w:sz w:val="18"/>
                    <w:szCs w:val="20"/>
                  </w:rPr>
                </w:pPr>
              </w:p>
            </w:tc>
          </w:tr>
          <w:tr w:rsidR="00E738EC" w:rsidRPr="00E738EC" w14:paraId="51442E8B" w14:textId="77777777" w:rsidTr="00E738EC">
            <w:trPr>
              <w:divId w:val="1795253448"/>
              <w:cantSplit/>
              <w:tblHeader/>
            </w:trPr>
            <w:tc>
              <w:tcPr>
                <w:tcW w:w="0" w:type="auto"/>
                <w:tcBorders>
                  <w:bottom w:val="single" w:sz="4" w:space="0" w:color="auto"/>
                </w:tcBorders>
                <w:shd w:val="clear" w:color="auto" w:fill="F3F3F3"/>
                <w:hideMark/>
              </w:tcPr>
              <w:p w14:paraId="589A67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user_role</w:t>
                </w:r>
              </w:p>
            </w:tc>
            <w:tc>
              <w:tcPr>
                <w:tcW w:w="0" w:type="auto"/>
                <w:tcBorders>
                  <w:bottom w:val="single" w:sz="4" w:space="0" w:color="auto"/>
                </w:tcBorders>
                <w:shd w:val="clear" w:color="auto" w:fill="F3F3F3"/>
                <w:hideMark/>
              </w:tcPr>
              <w:p w14:paraId="368628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53C362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9AA02F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A3F80FC" w14:textId="77777777" w:rsidR="00E738EC" w:rsidRPr="00E738EC" w:rsidRDefault="00E738EC" w:rsidP="00E738EC">
                <w:pPr>
                  <w:spacing w:before="150" w:after="80"/>
                  <w:jc w:val="both"/>
                  <w:rPr>
                    <w:rFonts w:eastAsia="Times New Roman"/>
                    <w:sz w:val="18"/>
                    <w:szCs w:val="20"/>
                  </w:rPr>
                </w:pPr>
              </w:p>
            </w:tc>
          </w:tr>
          <w:tr w:rsidR="00E738EC" w:rsidRPr="00E738EC" w14:paraId="23A2841F" w14:textId="77777777" w:rsidTr="00E738EC">
            <w:trPr>
              <w:divId w:val="1795253448"/>
              <w:cantSplit/>
              <w:tblHeader/>
            </w:trPr>
            <w:tc>
              <w:tcPr>
                <w:tcW w:w="0" w:type="auto"/>
                <w:tcBorders>
                  <w:bottom w:val="single" w:sz="4" w:space="0" w:color="auto"/>
                </w:tcBorders>
                <w:shd w:val="clear" w:color="auto" w:fill="FFFFFF"/>
                <w:hideMark/>
              </w:tcPr>
              <w:p w14:paraId="3FBA730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user_email</w:t>
                </w:r>
              </w:p>
            </w:tc>
            <w:tc>
              <w:tcPr>
                <w:tcW w:w="0" w:type="auto"/>
                <w:tcBorders>
                  <w:bottom w:val="single" w:sz="4" w:space="0" w:color="auto"/>
                </w:tcBorders>
                <w:shd w:val="clear" w:color="auto" w:fill="FFFFFF"/>
                <w:hideMark/>
              </w:tcPr>
              <w:p w14:paraId="6EDB6F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7353E4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483C91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EC6972D" w14:textId="77777777" w:rsidR="00E738EC" w:rsidRPr="00E738EC" w:rsidRDefault="00E738EC" w:rsidP="00E738EC">
                <w:pPr>
                  <w:spacing w:before="150" w:after="80"/>
                  <w:jc w:val="both"/>
                  <w:rPr>
                    <w:rFonts w:eastAsia="Times New Roman"/>
                    <w:sz w:val="18"/>
                    <w:szCs w:val="20"/>
                  </w:rPr>
                </w:pPr>
              </w:p>
            </w:tc>
          </w:tr>
          <w:tr w:rsidR="00E738EC" w:rsidRPr="00E738EC" w14:paraId="1B387796" w14:textId="77777777" w:rsidTr="00E738EC">
            <w:trPr>
              <w:divId w:val="1795253448"/>
              <w:cantSplit/>
              <w:tblHeader/>
            </w:trPr>
            <w:tc>
              <w:tcPr>
                <w:tcW w:w="0" w:type="auto"/>
                <w:tcBorders>
                  <w:bottom w:val="single" w:sz="4" w:space="0" w:color="auto"/>
                </w:tcBorders>
                <w:shd w:val="clear" w:color="auto" w:fill="F3F3F3"/>
                <w:hideMark/>
              </w:tcPr>
              <w:p w14:paraId="2CB36CF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ip_address</w:t>
                </w:r>
              </w:p>
            </w:tc>
            <w:tc>
              <w:tcPr>
                <w:tcW w:w="0" w:type="auto"/>
                <w:tcBorders>
                  <w:bottom w:val="single" w:sz="4" w:space="0" w:color="auto"/>
                </w:tcBorders>
                <w:shd w:val="clear" w:color="auto" w:fill="F3F3F3"/>
                <w:hideMark/>
              </w:tcPr>
              <w:p w14:paraId="7A67C8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inet</w:t>
                </w:r>
              </w:p>
            </w:tc>
            <w:tc>
              <w:tcPr>
                <w:tcW w:w="0" w:type="auto"/>
                <w:tcBorders>
                  <w:bottom w:val="single" w:sz="4" w:space="0" w:color="auto"/>
                </w:tcBorders>
                <w:shd w:val="clear" w:color="auto" w:fill="F3F3F3"/>
                <w:hideMark/>
              </w:tcPr>
              <w:p w14:paraId="7A8C33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F971A8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2E2A09E" w14:textId="77777777" w:rsidR="00E738EC" w:rsidRPr="00E738EC" w:rsidRDefault="00E738EC" w:rsidP="00E738EC">
                <w:pPr>
                  <w:spacing w:before="150" w:after="80"/>
                  <w:jc w:val="both"/>
                  <w:rPr>
                    <w:rFonts w:eastAsia="Times New Roman"/>
                    <w:sz w:val="18"/>
                    <w:szCs w:val="20"/>
                  </w:rPr>
                </w:pPr>
              </w:p>
            </w:tc>
          </w:tr>
          <w:tr w:rsidR="00E738EC" w:rsidRPr="00E738EC" w14:paraId="13608B1F" w14:textId="77777777" w:rsidTr="00E738EC">
            <w:trPr>
              <w:divId w:val="1795253448"/>
              <w:cantSplit/>
              <w:tblHeader/>
            </w:trPr>
            <w:tc>
              <w:tcPr>
                <w:tcW w:w="0" w:type="auto"/>
                <w:tcBorders>
                  <w:bottom w:val="single" w:sz="4" w:space="0" w:color="auto"/>
                </w:tcBorders>
                <w:shd w:val="clear" w:color="auto" w:fill="FFFFFF"/>
                <w:hideMark/>
              </w:tcPr>
              <w:p w14:paraId="605073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user_agent</w:t>
                </w:r>
              </w:p>
            </w:tc>
            <w:tc>
              <w:tcPr>
                <w:tcW w:w="0" w:type="auto"/>
                <w:tcBorders>
                  <w:bottom w:val="single" w:sz="4" w:space="0" w:color="auto"/>
                </w:tcBorders>
                <w:shd w:val="clear" w:color="auto" w:fill="FFFFFF"/>
                <w:hideMark/>
              </w:tcPr>
              <w:p w14:paraId="095BD24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229FE6D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B6753D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6075BFA" w14:textId="77777777" w:rsidR="00E738EC" w:rsidRPr="00E738EC" w:rsidRDefault="00E738EC" w:rsidP="00E738EC">
                <w:pPr>
                  <w:spacing w:before="150" w:after="80"/>
                  <w:jc w:val="both"/>
                  <w:rPr>
                    <w:rFonts w:eastAsia="Times New Roman"/>
                    <w:sz w:val="18"/>
                    <w:szCs w:val="20"/>
                  </w:rPr>
                </w:pPr>
              </w:p>
            </w:tc>
          </w:tr>
          <w:tr w:rsidR="00E738EC" w:rsidRPr="00E738EC" w14:paraId="66C4ECA5" w14:textId="77777777" w:rsidTr="00E738EC">
            <w:trPr>
              <w:divId w:val="1795253448"/>
              <w:cantSplit/>
              <w:tblHeader/>
            </w:trPr>
            <w:tc>
              <w:tcPr>
                <w:tcW w:w="0" w:type="auto"/>
                <w:tcBorders>
                  <w:bottom w:val="single" w:sz="4" w:space="0" w:color="auto"/>
                </w:tcBorders>
                <w:shd w:val="clear" w:color="auto" w:fill="F3F3F3"/>
                <w:hideMark/>
              </w:tcPr>
              <w:p w14:paraId="79C5DD2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session_id</w:t>
                </w:r>
              </w:p>
            </w:tc>
            <w:tc>
              <w:tcPr>
                <w:tcW w:w="0" w:type="auto"/>
                <w:tcBorders>
                  <w:bottom w:val="single" w:sz="4" w:space="0" w:color="auto"/>
                </w:tcBorders>
                <w:shd w:val="clear" w:color="auto" w:fill="F3F3F3"/>
                <w:hideMark/>
              </w:tcPr>
              <w:p w14:paraId="36C1360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2D4241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1D968A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C8FE158" w14:textId="77777777" w:rsidR="00E738EC" w:rsidRPr="00E738EC" w:rsidRDefault="00E738EC" w:rsidP="00E738EC">
                <w:pPr>
                  <w:spacing w:before="150" w:after="80"/>
                  <w:jc w:val="both"/>
                  <w:rPr>
                    <w:rFonts w:eastAsia="Times New Roman"/>
                    <w:sz w:val="18"/>
                    <w:szCs w:val="20"/>
                  </w:rPr>
                </w:pPr>
              </w:p>
            </w:tc>
          </w:tr>
          <w:tr w:rsidR="00E738EC" w:rsidRPr="00E738EC" w14:paraId="200CB08A" w14:textId="77777777" w:rsidTr="00E738EC">
            <w:trPr>
              <w:divId w:val="1795253448"/>
              <w:cantSplit/>
              <w:tblHeader/>
            </w:trPr>
            <w:tc>
              <w:tcPr>
                <w:tcW w:w="0" w:type="auto"/>
                <w:tcBorders>
                  <w:bottom w:val="single" w:sz="4" w:space="0" w:color="auto"/>
                </w:tcBorders>
                <w:shd w:val="clear" w:color="auto" w:fill="FFFFFF"/>
                <w:hideMark/>
              </w:tcPr>
              <w:p w14:paraId="2BB763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event_hash</w:t>
                </w:r>
              </w:p>
            </w:tc>
            <w:tc>
              <w:tcPr>
                <w:tcW w:w="0" w:type="auto"/>
                <w:tcBorders>
                  <w:bottom w:val="single" w:sz="4" w:space="0" w:color="auto"/>
                </w:tcBorders>
                <w:shd w:val="clear" w:color="auto" w:fill="FFFFFF"/>
                <w:hideMark/>
              </w:tcPr>
              <w:p w14:paraId="35735B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257E0C0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6FA0C00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4F40266" w14:textId="77777777" w:rsidR="00E738EC" w:rsidRPr="00E738EC" w:rsidRDefault="00E738EC" w:rsidP="00E738EC">
                <w:pPr>
                  <w:spacing w:before="150" w:after="80"/>
                  <w:jc w:val="both"/>
                  <w:rPr>
                    <w:rFonts w:eastAsia="Times New Roman"/>
                    <w:sz w:val="18"/>
                    <w:szCs w:val="20"/>
                  </w:rPr>
                </w:pPr>
              </w:p>
            </w:tc>
          </w:tr>
          <w:tr w:rsidR="00E738EC" w:rsidRPr="00E738EC" w14:paraId="5F8B4F2B" w14:textId="77777777" w:rsidTr="00E738EC">
            <w:trPr>
              <w:divId w:val="1795253448"/>
              <w:cantSplit/>
              <w:tblHeader/>
            </w:trPr>
            <w:tc>
              <w:tcPr>
                <w:tcW w:w="0" w:type="auto"/>
                <w:tcBorders>
                  <w:bottom w:val="single" w:sz="4" w:space="0" w:color="auto"/>
                </w:tcBorders>
                <w:shd w:val="clear" w:color="auto" w:fill="F3F3F3"/>
                <w:hideMark/>
              </w:tcPr>
              <w:p w14:paraId="21DD5B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previous_event_hash</w:t>
                </w:r>
              </w:p>
            </w:tc>
            <w:tc>
              <w:tcPr>
                <w:tcW w:w="0" w:type="auto"/>
                <w:tcBorders>
                  <w:bottom w:val="single" w:sz="4" w:space="0" w:color="auto"/>
                </w:tcBorders>
                <w:shd w:val="clear" w:color="auto" w:fill="F3F3F3"/>
                <w:hideMark/>
              </w:tcPr>
              <w:p w14:paraId="44092E6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2F45FC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AE2BE3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7A7E865" w14:textId="77777777" w:rsidR="00E738EC" w:rsidRPr="00E738EC" w:rsidRDefault="00E738EC" w:rsidP="00E738EC">
                <w:pPr>
                  <w:spacing w:before="150" w:after="80"/>
                  <w:jc w:val="both"/>
                  <w:rPr>
                    <w:rFonts w:eastAsia="Times New Roman"/>
                    <w:sz w:val="18"/>
                    <w:szCs w:val="20"/>
                  </w:rPr>
                </w:pPr>
              </w:p>
            </w:tc>
          </w:tr>
          <w:tr w:rsidR="00E738EC" w:rsidRPr="00E738EC" w14:paraId="6B921FBC" w14:textId="77777777" w:rsidTr="00E738EC">
            <w:trPr>
              <w:divId w:val="1795253448"/>
              <w:cantSplit/>
              <w:tblHeader/>
            </w:trPr>
            <w:tc>
              <w:tcPr>
                <w:tcW w:w="0" w:type="auto"/>
                <w:tcBorders>
                  <w:bottom w:val="single" w:sz="4" w:space="0" w:color="auto"/>
                </w:tcBorders>
                <w:shd w:val="clear" w:color="auto" w:fill="FFFFFF"/>
                <w:hideMark/>
              </w:tcPr>
              <w:p w14:paraId="7E6914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event_data</w:t>
                </w:r>
              </w:p>
            </w:tc>
            <w:tc>
              <w:tcPr>
                <w:tcW w:w="0" w:type="auto"/>
                <w:tcBorders>
                  <w:bottom w:val="single" w:sz="4" w:space="0" w:color="auto"/>
                </w:tcBorders>
                <w:shd w:val="clear" w:color="auto" w:fill="FFFFFF"/>
                <w:hideMark/>
              </w:tcPr>
              <w:p w14:paraId="204C80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31DC4F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BD44FF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B0DCD84" w14:textId="77777777" w:rsidR="00E738EC" w:rsidRPr="00E738EC" w:rsidRDefault="00E738EC" w:rsidP="00E738EC">
                <w:pPr>
                  <w:spacing w:before="150" w:after="80"/>
                  <w:jc w:val="both"/>
                  <w:rPr>
                    <w:rFonts w:eastAsia="Times New Roman"/>
                    <w:sz w:val="18"/>
                    <w:szCs w:val="20"/>
                  </w:rPr>
                </w:pPr>
              </w:p>
            </w:tc>
          </w:tr>
          <w:tr w:rsidR="00E738EC" w:rsidRPr="00E738EC" w14:paraId="4DAD2043" w14:textId="77777777" w:rsidTr="00E738EC">
            <w:trPr>
              <w:divId w:val="1795253448"/>
              <w:cantSplit/>
              <w:tblHeader/>
            </w:trPr>
            <w:tc>
              <w:tcPr>
                <w:tcW w:w="0" w:type="auto"/>
                <w:tcBorders>
                  <w:bottom w:val="single" w:sz="4" w:space="0" w:color="auto"/>
                </w:tcBorders>
                <w:shd w:val="clear" w:color="auto" w:fill="F3F3F3"/>
                <w:hideMark/>
              </w:tcPr>
              <w:p w14:paraId="5FD866E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event_timestamp</w:t>
                </w:r>
              </w:p>
            </w:tc>
            <w:tc>
              <w:tcPr>
                <w:tcW w:w="0" w:type="auto"/>
                <w:tcBorders>
                  <w:bottom w:val="single" w:sz="4" w:space="0" w:color="auto"/>
                </w:tcBorders>
                <w:shd w:val="clear" w:color="auto" w:fill="F3F3F3"/>
                <w:hideMark/>
              </w:tcPr>
              <w:p w14:paraId="0BEFC2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07F406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7BB61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2AA316C4"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3289295E" w14:textId="77777777" w:rsidTr="00E738EC">
            <w:trPr>
              <w:divId w:val="1795253448"/>
              <w:cantSplit/>
              <w:tblHeader/>
            </w:trPr>
            <w:tc>
              <w:tcPr>
                <w:tcW w:w="0" w:type="auto"/>
                <w:shd w:val="clear" w:color="auto" w:fill="FFFFFF"/>
                <w:hideMark/>
              </w:tcPr>
              <w:p w14:paraId="05BB99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shd w:val="clear" w:color="auto" w:fill="FFFFFF"/>
                <w:hideMark/>
              </w:tcPr>
              <w:p w14:paraId="090F24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FFFFF"/>
                <w:hideMark/>
              </w:tcPr>
              <w:p w14:paraId="2501A9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FFFFF"/>
                <w:hideMark/>
              </w:tcPr>
              <w:p w14:paraId="4BC3EB8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FFFFF"/>
                <w:hideMark/>
              </w:tcPr>
              <w:p w14:paraId="362E8AA2" w14:textId="77777777" w:rsidR="00E738EC" w:rsidRPr="00E738EC" w:rsidRDefault="00E738EC" w:rsidP="00E738EC">
                <w:pPr>
                  <w:spacing w:before="150" w:after="80"/>
                  <w:jc w:val="both"/>
                  <w:rPr>
                    <w:rFonts w:ascii="Aptos" w:eastAsia="Times New Roman" w:hAnsi="Aptos"/>
                    <w:color w:val="1F2937"/>
                    <w:sz w:val="18"/>
                    <w:szCs w:val="18"/>
                  </w:rPr>
                </w:pPr>
              </w:p>
            </w:tc>
          </w:tr>
        </w:tbl>
        <w:p w14:paraId="5304BDAF" w14:textId="77777777" w:rsidR="00E738EC" w:rsidRPr="00E738EC" w:rsidRDefault="00E738EC" w:rsidP="00E738EC">
          <w:pPr>
            <w:numPr>
              <w:ilvl w:val="0"/>
              <w:numId w:val="5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77EDC7CD" w14:textId="77777777" w:rsidR="00E738EC" w:rsidRPr="00E738EC" w:rsidRDefault="00E738EC" w:rsidP="00E738EC">
          <w:pPr>
            <w:numPr>
              <w:ilvl w:val="0"/>
              <w:numId w:val="5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document_signature_logs_pkey: CREATE UNIQUE INDEX document_signature_logs_pkey ON public.document_signature_logs USING btree (id)</w:t>
          </w:r>
        </w:p>
        <w:p w14:paraId="7816EC8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99" w:name="_Toc229603443"/>
          <w:r w:rsidRPr="00E738EC">
            <w:rPr>
              <w:rFonts w:ascii="Aptos" w:eastAsia="Times New Roman" w:hAnsi="Aptos"/>
              <w:b/>
              <w:color w:val="8D648C"/>
              <w:sz w:val="22"/>
            </w:rPr>
            <w:t>public.document_signatures_advanced</w:t>
          </w:r>
          <w:bookmarkEnd w:id="99"/>
        </w:p>
        <w:p w14:paraId="227C9DA2" w14:textId="77777777" w:rsidR="00E738EC" w:rsidRPr="00E738EC" w:rsidRDefault="00E738EC" w:rsidP="00E738EC">
          <w:pPr>
            <w:numPr>
              <w:ilvl w:val="0"/>
              <w:numId w:val="5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21B8184F" w14:textId="77777777" w:rsidR="00E738EC" w:rsidRPr="00E738EC" w:rsidRDefault="00E738EC" w:rsidP="00E738EC">
          <w:pPr>
            <w:numPr>
              <w:ilvl w:val="0"/>
              <w:numId w:val="5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signature.</w:t>
          </w:r>
        </w:p>
        <w:p w14:paraId="2E895AFA" w14:textId="77777777" w:rsidR="00E738EC" w:rsidRPr="00E738EC" w:rsidRDefault="00E738EC" w:rsidP="00E738EC">
          <w:pPr>
            <w:numPr>
              <w:ilvl w:val="0"/>
              <w:numId w:val="5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Advanced electronic signatures with full audit trail</w:t>
          </w:r>
        </w:p>
        <w:p w14:paraId="6673FF36" w14:textId="77777777" w:rsidR="00E738EC" w:rsidRPr="00E738EC" w:rsidRDefault="00E738EC" w:rsidP="00E738EC">
          <w:pPr>
            <w:numPr>
              <w:ilvl w:val="0"/>
              <w:numId w:val="5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0B12A505" w14:textId="77777777" w:rsidR="00E738EC" w:rsidRPr="00E738EC" w:rsidRDefault="00E738EC" w:rsidP="00E738EC">
          <w:pPr>
            <w:numPr>
              <w:ilvl w:val="0"/>
              <w:numId w:val="5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65516198" w14:textId="77777777" w:rsidR="00E738EC" w:rsidRPr="00E738EC" w:rsidRDefault="00E738EC" w:rsidP="00E738EC">
          <w:pPr>
            <w:numPr>
              <w:ilvl w:val="0"/>
              <w:numId w:val="5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document_hash_id -&gt; public.document_hashes.id</w:t>
          </w:r>
        </w:p>
        <w:p w14:paraId="7E19E792" w14:textId="77777777" w:rsidR="00E738EC" w:rsidRPr="00E738EC" w:rsidRDefault="00E738EC" w:rsidP="00E738EC">
          <w:pPr>
            <w:numPr>
              <w:ilvl w:val="0"/>
              <w:numId w:val="5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document_id -&gt; public.documents.id</w:t>
          </w:r>
        </w:p>
        <w:p w14:paraId="42D5C6B2" w14:textId="77777777" w:rsidR="00E738EC" w:rsidRPr="00E738EC" w:rsidRDefault="00E738EC" w:rsidP="00E738EC">
          <w:pPr>
            <w:numPr>
              <w:ilvl w:val="0"/>
              <w:numId w:val="5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signer_user_id -&gt; public.users.id</w:t>
          </w:r>
        </w:p>
        <w:tbl>
          <w:tblPr>
            <w:tblStyle w:val="Tablaconcuadrcula"/>
            <w:tblW w:w="0" w:type="auto"/>
            <w:tblLook w:val="04A0" w:firstRow="1" w:lastRow="0" w:firstColumn="1" w:lastColumn="0" w:noHBand="0" w:noVBand="1"/>
          </w:tblPr>
          <w:tblGrid>
            <w:gridCol w:w="1646"/>
            <w:gridCol w:w="1009"/>
            <w:gridCol w:w="625"/>
            <w:gridCol w:w="4555"/>
            <w:gridCol w:w="1793"/>
          </w:tblGrid>
          <w:tr w:rsidR="00E738EC" w:rsidRPr="00E738EC" w14:paraId="214311C7" w14:textId="77777777" w:rsidTr="00E738EC">
            <w:trPr>
              <w:divId w:val="1795253448"/>
              <w:cantSplit/>
              <w:tblHeader/>
            </w:trPr>
            <w:tc>
              <w:tcPr>
                <w:tcW w:w="0" w:type="auto"/>
                <w:tcBorders>
                  <w:bottom w:val="single" w:sz="4" w:space="0" w:color="auto"/>
                </w:tcBorders>
                <w:shd w:val="clear" w:color="auto" w:fill="325483"/>
                <w:hideMark/>
              </w:tcPr>
              <w:p w14:paraId="1E3481D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5F65F38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653BE3B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459B0E3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687D12B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742E3777" w14:textId="77777777" w:rsidTr="00E738EC">
            <w:trPr>
              <w:divId w:val="1795253448"/>
              <w:cantSplit/>
              <w:tblHeader/>
            </w:trPr>
            <w:tc>
              <w:tcPr>
                <w:tcW w:w="0" w:type="auto"/>
                <w:tcBorders>
                  <w:bottom w:val="single" w:sz="4" w:space="0" w:color="auto"/>
                </w:tcBorders>
                <w:shd w:val="clear" w:color="auto" w:fill="F3F3F3"/>
                <w:hideMark/>
              </w:tcPr>
              <w:p w14:paraId="250DD45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id</w:t>
                </w:r>
              </w:p>
            </w:tc>
            <w:tc>
              <w:tcPr>
                <w:tcW w:w="0" w:type="auto"/>
                <w:tcBorders>
                  <w:bottom w:val="single" w:sz="4" w:space="0" w:color="auto"/>
                </w:tcBorders>
                <w:shd w:val="clear" w:color="auto" w:fill="F3F3F3"/>
                <w:hideMark/>
              </w:tcPr>
              <w:p w14:paraId="1E97C7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3FC5A9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1D06FC4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nextval('document_signatures_advanced_id_seq'::regclass)</w:t>
                </w:r>
              </w:p>
            </w:tc>
            <w:tc>
              <w:tcPr>
                <w:tcW w:w="0" w:type="auto"/>
                <w:tcBorders>
                  <w:bottom w:val="single" w:sz="4" w:space="0" w:color="auto"/>
                </w:tcBorders>
                <w:shd w:val="clear" w:color="auto" w:fill="F3F3F3"/>
                <w:hideMark/>
              </w:tcPr>
              <w:p w14:paraId="300969D7"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8E9FE33" w14:textId="77777777" w:rsidTr="00E738EC">
            <w:trPr>
              <w:divId w:val="1795253448"/>
              <w:cantSplit/>
              <w:tblHeader/>
            </w:trPr>
            <w:tc>
              <w:tcPr>
                <w:tcW w:w="0" w:type="auto"/>
                <w:tcBorders>
                  <w:bottom w:val="single" w:sz="4" w:space="0" w:color="auto"/>
                </w:tcBorders>
                <w:shd w:val="clear" w:color="auto" w:fill="FFFFFF"/>
                <w:hideMark/>
              </w:tcPr>
              <w:p w14:paraId="2C12D2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document_id</w:t>
                </w:r>
              </w:p>
            </w:tc>
            <w:tc>
              <w:tcPr>
                <w:tcW w:w="0" w:type="auto"/>
                <w:tcBorders>
                  <w:bottom w:val="single" w:sz="4" w:space="0" w:color="auto"/>
                </w:tcBorders>
                <w:shd w:val="clear" w:color="auto" w:fill="FFFFFF"/>
                <w:hideMark/>
              </w:tcPr>
              <w:p w14:paraId="692940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bigint</w:t>
                </w:r>
              </w:p>
            </w:tc>
            <w:tc>
              <w:tcPr>
                <w:tcW w:w="0" w:type="auto"/>
                <w:tcBorders>
                  <w:bottom w:val="single" w:sz="4" w:space="0" w:color="auto"/>
                </w:tcBorders>
                <w:shd w:val="clear" w:color="auto" w:fill="FFFFFF"/>
                <w:hideMark/>
              </w:tcPr>
              <w:p w14:paraId="6E906F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616D5B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512AFAB" w14:textId="77777777" w:rsidR="00E738EC" w:rsidRPr="00E738EC" w:rsidRDefault="00E738EC" w:rsidP="00E738EC">
                <w:pPr>
                  <w:spacing w:before="150" w:after="80"/>
                  <w:jc w:val="both"/>
                  <w:rPr>
                    <w:rFonts w:eastAsia="Times New Roman"/>
                    <w:sz w:val="18"/>
                    <w:szCs w:val="20"/>
                  </w:rPr>
                </w:pPr>
              </w:p>
            </w:tc>
          </w:tr>
          <w:tr w:rsidR="00E738EC" w:rsidRPr="00E738EC" w14:paraId="120C4DEB" w14:textId="77777777" w:rsidTr="00E738EC">
            <w:trPr>
              <w:divId w:val="1795253448"/>
              <w:cantSplit/>
              <w:tblHeader/>
            </w:trPr>
            <w:tc>
              <w:tcPr>
                <w:tcW w:w="0" w:type="auto"/>
                <w:tcBorders>
                  <w:bottom w:val="single" w:sz="4" w:space="0" w:color="auto"/>
                </w:tcBorders>
                <w:shd w:val="clear" w:color="auto" w:fill="F3F3F3"/>
                <w:hideMark/>
              </w:tcPr>
              <w:p w14:paraId="23C9C4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signer_user_id</w:t>
                </w:r>
              </w:p>
            </w:tc>
            <w:tc>
              <w:tcPr>
                <w:tcW w:w="0" w:type="auto"/>
                <w:tcBorders>
                  <w:bottom w:val="single" w:sz="4" w:space="0" w:color="auto"/>
                </w:tcBorders>
                <w:shd w:val="clear" w:color="auto" w:fill="F3F3F3"/>
                <w:hideMark/>
              </w:tcPr>
              <w:p w14:paraId="0E84DB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19E7F4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729A21D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E11202E" w14:textId="77777777" w:rsidR="00E738EC" w:rsidRPr="00E738EC" w:rsidRDefault="00E738EC" w:rsidP="00E738EC">
                <w:pPr>
                  <w:spacing w:before="150" w:after="80"/>
                  <w:jc w:val="both"/>
                  <w:rPr>
                    <w:rFonts w:eastAsia="Times New Roman"/>
                    <w:sz w:val="18"/>
                    <w:szCs w:val="20"/>
                  </w:rPr>
                </w:pPr>
              </w:p>
            </w:tc>
          </w:tr>
          <w:tr w:rsidR="00E738EC" w:rsidRPr="00E738EC" w14:paraId="3E6981EE" w14:textId="77777777" w:rsidTr="00E738EC">
            <w:trPr>
              <w:divId w:val="1795253448"/>
              <w:cantSplit/>
              <w:tblHeader/>
            </w:trPr>
            <w:tc>
              <w:tcPr>
                <w:tcW w:w="0" w:type="auto"/>
                <w:tcBorders>
                  <w:bottom w:val="single" w:sz="4" w:space="0" w:color="auto"/>
                </w:tcBorders>
                <w:shd w:val="clear" w:color="auto" w:fill="FFFFFF"/>
                <w:hideMark/>
              </w:tcPr>
              <w:p w14:paraId="7D15F5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signer_role</w:t>
                </w:r>
              </w:p>
            </w:tc>
            <w:tc>
              <w:tcPr>
                <w:tcW w:w="0" w:type="auto"/>
                <w:tcBorders>
                  <w:bottom w:val="single" w:sz="4" w:space="0" w:color="auto"/>
                </w:tcBorders>
                <w:shd w:val="clear" w:color="auto" w:fill="FFFFFF"/>
                <w:hideMark/>
              </w:tcPr>
              <w:p w14:paraId="4E7C0E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0852AF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672056C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EAD6E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Role of the signer at the time of signing</w:t>
                </w:r>
              </w:p>
            </w:tc>
          </w:tr>
          <w:tr w:rsidR="00E738EC" w:rsidRPr="00E738EC" w14:paraId="5BC641C9" w14:textId="77777777" w:rsidTr="00E738EC">
            <w:trPr>
              <w:divId w:val="1795253448"/>
              <w:cantSplit/>
              <w:tblHeader/>
            </w:trPr>
            <w:tc>
              <w:tcPr>
                <w:tcW w:w="0" w:type="auto"/>
                <w:tcBorders>
                  <w:bottom w:val="single" w:sz="4" w:space="0" w:color="auto"/>
                </w:tcBorders>
                <w:shd w:val="clear" w:color="auto" w:fill="F3F3F3"/>
                <w:hideMark/>
              </w:tcPr>
              <w:p w14:paraId="70AA54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signature_type</w:t>
                </w:r>
              </w:p>
            </w:tc>
            <w:tc>
              <w:tcPr>
                <w:tcW w:w="0" w:type="auto"/>
                <w:tcBorders>
                  <w:bottom w:val="single" w:sz="4" w:space="0" w:color="auto"/>
                </w:tcBorders>
                <w:shd w:val="clear" w:color="auto" w:fill="F3F3F3"/>
                <w:hideMark/>
              </w:tcPr>
              <w:p w14:paraId="51752E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1794A64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CBC26F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'advanced_electronic'::character varying</w:t>
                </w:r>
              </w:p>
            </w:tc>
            <w:tc>
              <w:tcPr>
                <w:tcW w:w="0" w:type="auto"/>
                <w:tcBorders>
                  <w:bottom w:val="single" w:sz="4" w:space="0" w:color="auto"/>
                </w:tcBorders>
                <w:shd w:val="clear" w:color="auto" w:fill="F3F3F3"/>
                <w:hideMark/>
              </w:tcPr>
              <w:p w14:paraId="192FD9E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Type of signature: advanced_electronic, qualified, etc.</w:t>
                </w:r>
              </w:p>
            </w:tc>
          </w:tr>
          <w:tr w:rsidR="00E738EC" w:rsidRPr="00E738EC" w14:paraId="7FA2C0DB" w14:textId="77777777" w:rsidTr="00E738EC">
            <w:trPr>
              <w:divId w:val="1795253448"/>
              <w:cantSplit/>
              <w:tblHeader/>
            </w:trPr>
            <w:tc>
              <w:tcPr>
                <w:tcW w:w="0" w:type="auto"/>
                <w:tcBorders>
                  <w:bottom w:val="single" w:sz="4" w:space="0" w:color="auto"/>
                </w:tcBorders>
                <w:shd w:val="clear" w:color="auto" w:fill="FFFFFF"/>
                <w:hideMark/>
              </w:tcPr>
              <w:p w14:paraId="5FD6AC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signer_name</w:t>
                </w:r>
              </w:p>
            </w:tc>
            <w:tc>
              <w:tcPr>
                <w:tcW w:w="0" w:type="auto"/>
                <w:tcBorders>
                  <w:bottom w:val="single" w:sz="4" w:space="0" w:color="auto"/>
                </w:tcBorders>
                <w:shd w:val="clear" w:color="auto" w:fill="FFFFFF"/>
                <w:hideMark/>
              </w:tcPr>
              <w:p w14:paraId="49B542C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49CF08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2696875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7D348F4" w14:textId="77777777" w:rsidR="00E738EC" w:rsidRPr="00E738EC" w:rsidRDefault="00E738EC" w:rsidP="00E738EC">
                <w:pPr>
                  <w:spacing w:before="150" w:after="80"/>
                  <w:jc w:val="both"/>
                  <w:rPr>
                    <w:rFonts w:eastAsia="Times New Roman"/>
                    <w:sz w:val="18"/>
                    <w:szCs w:val="20"/>
                  </w:rPr>
                </w:pPr>
              </w:p>
            </w:tc>
          </w:tr>
          <w:tr w:rsidR="00E738EC" w:rsidRPr="00E738EC" w14:paraId="0A38430D" w14:textId="77777777" w:rsidTr="00E738EC">
            <w:trPr>
              <w:divId w:val="1795253448"/>
              <w:cantSplit/>
              <w:tblHeader/>
            </w:trPr>
            <w:tc>
              <w:tcPr>
                <w:tcW w:w="0" w:type="auto"/>
                <w:tcBorders>
                  <w:bottom w:val="single" w:sz="4" w:space="0" w:color="auto"/>
                </w:tcBorders>
                <w:shd w:val="clear" w:color="auto" w:fill="F3F3F3"/>
                <w:hideMark/>
              </w:tcPr>
              <w:p w14:paraId="21CD9A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signer_email</w:t>
                </w:r>
              </w:p>
            </w:tc>
            <w:tc>
              <w:tcPr>
                <w:tcW w:w="0" w:type="auto"/>
                <w:tcBorders>
                  <w:bottom w:val="single" w:sz="4" w:space="0" w:color="auto"/>
                </w:tcBorders>
                <w:shd w:val="clear" w:color="auto" w:fill="F3F3F3"/>
                <w:hideMark/>
              </w:tcPr>
              <w:p w14:paraId="67AB28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2C40D1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DA52DD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4DBAAE7" w14:textId="77777777" w:rsidR="00E738EC" w:rsidRPr="00E738EC" w:rsidRDefault="00E738EC" w:rsidP="00E738EC">
                <w:pPr>
                  <w:spacing w:before="150" w:after="80"/>
                  <w:jc w:val="both"/>
                  <w:rPr>
                    <w:rFonts w:eastAsia="Times New Roman"/>
                    <w:sz w:val="18"/>
                    <w:szCs w:val="20"/>
                  </w:rPr>
                </w:pPr>
              </w:p>
            </w:tc>
          </w:tr>
          <w:tr w:rsidR="00E738EC" w:rsidRPr="00E738EC" w14:paraId="12155F59" w14:textId="77777777" w:rsidTr="00E738EC">
            <w:trPr>
              <w:divId w:val="1795253448"/>
              <w:cantSplit/>
              <w:tblHeader/>
            </w:trPr>
            <w:tc>
              <w:tcPr>
                <w:tcW w:w="0" w:type="auto"/>
                <w:tcBorders>
                  <w:bottom w:val="single" w:sz="4" w:space="0" w:color="auto"/>
                </w:tcBorders>
                <w:shd w:val="clear" w:color="auto" w:fill="FFFFFF"/>
                <w:hideMark/>
              </w:tcPr>
              <w:p w14:paraId="2B7109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signer_department</w:t>
                </w:r>
              </w:p>
            </w:tc>
            <w:tc>
              <w:tcPr>
                <w:tcW w:w="0" w:type="auto"/>
                <w:tcBorders>
                  <w:bottom w:val="single" w:sz="4" w:space="0" w:color="auto"/>
                </w:tcBorders>
                <w:shd w:val="clear" w:color="auto" w:fill="FFFFFF"/>
                <w:hideMark/>
              </w:tcPr>
              <w:p w14:paraId="2A776A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4242C5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6A0D5D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3384E02" w14:textId="77777777" w:rsidR="00E738EC" w:rsidRPr="00E738EC" w:rsidRDefault="00E738EC" w:rsidP="00E738EC">
                <w:pPr>
                  <w:spacing w:before="150" w:after="80"/>
                  <w:jc w:val="both"/>
                  <w:rPr>
                    <w:rFonts w:eastAsia="Times New Roman"/>
                    <w:sz w:val="18"/>
                    <w:szCs w:val="20"/>
                  </w:rPr>
                </w:pPr>
              </w:p>
            </w:tc>
          </w:tr>
          <w:tr w:rsidR="00E738EC" w:rsidRPr="00E738EC" w14:paraId="26DD260A" w14:textId="77777777" w:rsidTr="00E738EC">
            <w:trPr>
              <w:divId w:val="1795253448"/>
              <w:cantSplit/>
              <w:tblHeader/>
            </w:trPr>
            <w:tc>
              <w:tcPr>
                <w:tcW w:w="0" w:type="auto"/>
                <w:tcBorders>
                  <w:bottom w:val="single" w:sz="4" w:space="0" w:color="auto"/>
                </w:tcBorders>
                <w:shd w:val="clear" w:color="auto" w:fill="F3F3F3"/>
                <w:hideMark/>
              </w:tcPr>
              <w:p w14:paraId="58F78A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signed_at</w:t>
                </w:r>
              </w:p>
            </w:tc>
            <w:tc>
              <w:tcPr>
                <w:tcW w:w="0" w:type="auto"/>
                <w:tcBorders>
                  <w:bottom w:val="single" w:sz="4" w:space="0" w:color="auto"/>
                </w:tcBorders>
                <w:shd w:val="clear" w:color="auto" w:fill="F3F3F3"/>
                <w:hideMark/>
              </w:tcPr>
              <w:p w14:paraId="2B9416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6B2AC35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2953E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127ED5C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387F3A1" w14:textId="77777777" w:rsidTr="00E738EC">
            <w:trPr>
              <w:divId w:val="1795253448"/>
              <w:cantSplit/>
              <w:tblHeader/>
            </w:trPr>
            <w:tc>
              <w:tcPr>
                <w:tcW w:w="0" w:type="auto"/>
                <w:tcBorders>
                  <w:bottom w:val="single" w:sz="4" w:space="0" w:color="auto"/>
                </w:tcBorders>
                <w:shd w:val="clear" w:color="auto" w:fill="FFFFFF"/>
                <w:hideMark/>
              </w:tcPr>
              <w:p w14:paraId="0D091E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ip_address</w:t>
                </w:r>
              </w:p>
            </w:tc>
            <w:tc>
              <w:tcPr>
                <w:tcW w:w="0" w:type="auto"/>
                <w:tcBorders>
                  <w:bottom w:val="single" w:sz="4" w:space="0" w:color="auto"/>
                </w:tcBorders>
                <w:shd w:val="clear" w:color="auto" w:fill="FFFFFF"/>
                <w:hideMark/>
              </w:tcPr>
              <w:p w14:paraId="31D7AE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inet</w:t>
                </w:r>
              </w:p>
            </w:tc>
            <w:tc>
              <w:tcPr>
                <w:tcW w:w="0" w:type="auto"/>
                <w:tcBorders>
                  <w:bottom w:val="single" w:sz="4" w:space="0" w:color="auto"/>
                </w:tcBorders>
                <w:shd w:val="clear" w:color="auto" w:fill="FFFFFF"/>
                <w:hideMark/>
              </w:tcPr>
              <w:p w14:paraId="3A54957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59F5AFD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166E5BA" w14:textId="77777777" w:rsidR="00E738EC" w:rsidRPr="00E738EC" w:rsidRDefault="00E738EC" w:rsidP="00E738EC">
                <w:pPr>
                  <w:spacing w:before="150" w:after="80"/>
                  <w:jc w:val="both"/>
                  <w:rPr>
                    <w:rFonts w:eastAsia="Times New Roman"/>
                    <w:sz w:val="18"/>
                    <w:szCs w:val="20"/>
                  </w:rPr>
                </w:pPr>
              </w:p>
            </w:tc>
          </w:tr>
          <w:tr w:rsidR="00E738EC" w:rsidRPr="00E738EC" w14:paraId="2BCE3B95" w14:textId="77777777" w:rsidTr="00E738EC">
            <w:trPr>
              <w:divId w:val="1795253448"/>
              <w:cantSplit/>
              <w:tblHeader/>
            </w:trPr>
            <w:tc>
              <w:tcPr>
                <w:tcW w:w="0" w:type="auto"/>
                <w:tcBorders>
                  <w:bottom w:val="single" w:sz="4" w:space="0" w:color="auto"/>
                </w:tcBorders>
                <w:shd w:val="clear" w:color="auto" w:fill="F3F3F3"/>
                <w:hideMark/>
              </w:tcPr>
              <w:p w14:paraId="319A1FE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user_agent</w:t>
                </w:r>
              </w:p>
            </w:tc>
            <w:tc>
              <w:tcPr>
                <w:tcW w:w="0" w:type="auto"/>
                <w:tcBorders>
                  <w:bottom w:val="single" w:sz="4" w:space="0" w:color="auto"/>
                </w:tcBorders>
                <w:shd w:val="clear" w:color="auto" w:fill="F3F3F3"/>
                <w:hideMark/>
              </w:tcPr>
              <w:p w14:paraId="00C6FE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D2C60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A8267C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7D5453E" w14:textId="77777777" w:rsidR="00E738EC" w:rsidRPr="00E738EC" w:rsidRDefault="00E738EC" w:rsidP="00E738EC">
                <w:pPr>
                  <w:spacing w:before="150" w:after="80"/>
                  <w:jc w:val="both"/>
                  <w:rPr>
                    <w:rFonts w:eastAsia="Times New Roman"/>
                    <w:sz w:val="18"/>
                    <w:szCs w:val="20"/>
                  </w:rPr>
                </w:pPr>
              </w:p>
            </w:tc>
          </w:tr>
          <w:tr w:rsidR="00E738EC" w:rsidRPr="00E738EC" w14:paraId="3B5D1B26" w14:textId="77777777" w:rsidTr="00E738EC">
            <w:trPr>
              <w:divId w:val="1795253448"/>
              <w:cantSplit/>
              <w:tblHeader/>
            </w:trPr>
            <w:tc>
              <w:tcPr>
                <w:tcW w:w="0" w:type="auto"/>
                <w:tcBorders>
                  <w:bottom w:val="single" w:sz="4" w:space="0" w:color="auto"/>
                </w:tcBorders>
                <w:shd w:val="clear" w:color="auto" w:fill="FFFFFF"/>
                <w:hideMark/>
              </w:tcPr>
              <w:p w14:paraId="21D097B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session_id</w:t>
                </w:r>
              </w:p>
            </w:tc>
            <w:tc>
              <w:tcPr>
                <w:tcW w:w="0" w:type="auto"/>
                <w:tcBorders>
                  <w:bottom w:val="single" w:sz="4" w:space="0" w:color="auto"/>
                </w:tcBorders>
                <w:shd w:val="clear" w:color="auto" w:fill="FFFFFF"/>
                <w:hideMark/>
              </w:tcPr>
              <w:p w14:paraId="5A5970D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3449EF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36C1E4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5D15956" w14:textId="77777777" w:rsidR="00E738EC" w:rsidRPr="00E738EC" w:rsidRDefault="00E738EC" w:rsidP="00E738EC">
                <w:pPr>
                  <w:spacing w:before="150" w:after="80"/>
                  <w:jc w:val="both"/>
                  <w:rPr>
                    <w:rFonts w:eastAsia="Times New Roman"/>
                    <w:sz w:val="18"/>
                    <w:szCs w:val="20"/>
                  </w:rPr>
                </w:pPr>
              </w:p>
            </w:tc>
          </w:tr>
          <w:tr w:rsidR="00E738EC" w:rsidRPr="00E738EC" w14:paraId="6AEB4F77" w14:textId="77777777" w:rsidTr="00E738EC">
            <w:trPr>
              <w:divId w:val="1795253448"/>
              <w:cantSplit/>
              <w:tblHeader/>
            </w:trPr>
            <w:tc>
              <w:tcPr>
                <w:tcW w:w="0" w:type="auto"/>
                <w:tcBorders>
                  <w:bottom w:val="single" w:sz="4" w:space="0" w:color="auto"/>
                </w:tcBorders>
                <w:shd w:val="clear" w:color="auto" w:fill="F3F3F3"/>
                <w:hideMark/>
              </w:tcPr>
              <w:p w14:paraId="7DE751A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auth_method</w:t>
                </w:r>
              </w:p>
            </w:tc>
            <w:tc>
              <w:tcPr>
                <w:tcW w:w="0" w:type="auto"/>
                <w:tcBorders>
                  <w:bottom w:val="single" w:sz="4" w:space="0" w:color="auto"/>
                </w:tcBorders>
                <w:shd w:val="clear" w:color="auto" w:fill="F3F3F3"/>
                <w:hideMark/>
              </w:tcPr>
              <w:p w14:paraId="2E344D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277FE6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0C210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'oauth_corporate'::character varying</w:t>
                </w:r>
              </w:p>
            </w:tc>
            <w:tc>
              <w:tcPr>
                <w:tcW w:w="0" w:type="auto"/>
                <w:tcBorders>
                  <w:bottom w:val="single" w:sz="4" w:space="0" w:color="auto"/>
                </w:tcBorders>
                <w:shd w:val="clear" w:color="auto" w:fill="F3F3F3"/>
                <w:hideMark/>
              </w:tcPr>
              <w:p w14:paraId="5FF591E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Authentication method used: oauth_corporate, certificate, etc.</w:t>
                </w:r>
              </w:p>
            </w:tc>
          </w:tr>
          <w:tr w:rsidR="00E738EC" w:rsidRPr="00E738EC" w14:paraId="67A5173B" w14:textId="77777777" w:rsidTr="00E738EC">
            <w:trPr>
              <w:divId w:val="1795253448"/>
              <w:cantSplit/>
              <w:tblHeader/>
            </w:trPr>
            <w:tc>
              <w:tcPr>
                <w:tcW w:w="0" w:type="auto"/>
                <w:tcBorders>
                  <w:bottom w:val="single" w:sz="4" w:space="0" w:color="auto"/>
                </w:tcBorders>
                <w:shd w:val="clear" w:color="auto" w:fill="FFFFFF"/>
                <w:hideMark/>
              </w:tcPr>
              <w:p w14:paraId="60546E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document_hash_id</w:t>
                </w:r>
              </w:p>
            </w:tc>
            <w:tc>
              <w:tcPr>
                <w:tcW w:w="0" w:type="auto"/>
                <w:tcBorders>
                  <w:bottom w:val="single" w:sz="4" w:space="0" w:color="auto"/>
                </w:tcBorders>
                <w:shd w:val="clear" w:color="auto" w:fill="FFFFFF"/>
                <w:hideMark/>
              </w:tcPr>
              <w:p w14:paraId="221D68E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5D4D16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176E76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9986D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Reference to the document hash at time of signing</w:t>
                </w:r>
              </w:p>
            </w:tc>
          </w:tr>
          <w:tr w:rsidR="00E738EC" w:rsidRPr="00E738EC" w14:paraId="688C2235" w14:textId="77777777" w:rsidTr="00E738EC">
            <w:trPr>
              <w:divId w:val="1795253448"/>
              <w:cantSplit/>
              <w:tblHeader/>
            </w:trPr>
            <w:tc>
              <w:tcPr>
                <w:tcW w:w="0" w:type="auto"/>
                <w:tcBorders>
                  <w:bottom w:val="single" w:sz="4" w:space="0" w:color="auto"/>
                </w:tcBorders>
                <w:shd w:val="clear" w:color="auto" w:fill="F3F3F3"/>
                <w:hideMark/>
              </w:tcPr>
              <w:p w14:paraId="437915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signature_hash</w:t>
                </w:r>
              </w:p>
            </w:tc>
            <w:tc>
              <w:tcPr>
                <w:tcW w:w="0" w:type="auto"/>
                <w:tcBorders>
                  <w:bottom w:val="single" w:sz="4" w:space="0" w:color="auto"/>
                </w:tcBorders>
                <w:shd w:val="clear" w:color="auto" w:fill="F3F3F3"/>
                <w:hideMark/>
              </w:tcPr>
              <w:p w14:paraId="173D1B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1E44284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7CA021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BBFCF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 xml:space="preserve">Hash of the complete signature </w:t>
                </w:r>
                <w:r w:rsidRPr="00E738EC">
                  <w:rPr>
                    <w:rFonts w:ascii="Aptos" w:eastAsia="Times New Roman" w:hAnsi="Aptos"/>
                    <w:color w:val="1F2937"/>
                    <w:sz w:val="18"/>
                    <w:szCs w:val="18"/>
                  </w:rPr>
                  <w:lastRenderedPageBreak/>
                  <w:t>record for tamper detection</w:t>
                </w:r>
              </w:p>
            </w:tc>
          </w:tr>
          <w:tr w:rsidR="00E738EC" w:rsidRPr="00E738EC" w14:paraId="016338B4" w14:textId="77777777" w:rsidTr="00E738EC">
            <w:trPr>
              <w:divId w:val="1795253448"/>
              <w:cantSplit/>
              <w:tblHeader/>
            </w:trPr>
            <w:tc>
              <w:tcPr>
                <w:tcW w:w="0" w:type="auto"/>
                <w:tcBorders>
                  <w:bottom w:val="single" w:sz="4" w:space="0" w:color="auto"/>
                </w:tcBorders>
                <w:shd w:val="clear" w:color="auto" w:fill="FFFFFF"/>
                <w:hideMark/>
              </w:tcPr>
              <w:p w14:paraId="63092E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is_valid</w:t>
                </w:r>
              </w:p>
            </w:tc>
            <w:tc>
              <w:tcPr>
                <w:tcW w:w="0" w:type="auto"/>
                <w:tcBorders>
                  <w:bottom w:val="single" w:sz="4" w:space="0" w:color="auto"/>
                </w:tcBorders>
                <w:shd w:val="clear" w:color="auto" w:fill="FFFFFF"/>
                <w:hideMark/>
              </w:tcPr>
              <w:p w14:paraId="723F8B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FFFFF"/>
                <w:hideMark/>
              </w:tcPr>
              <w:p w14:paraId="0ADBDB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F7BED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w:t>
                </w:r>
              </w:p>
            </w:tc>
            <w:tc>
              <w:tcPr>
                <w:tcW w:w="0" w:type="auto"/>
                <w:tcBorders>
                  <w:bottom w:val="single" w:sz="4" w:space="0" w:color="auto"/>
                </w:tcBorders>
                <w:shd w:val="clear" w:color="auto" w:fill="FFFFFF"/>
                <w:hideMark/>
              </w:tcPr>
              <w:p w14:paraId="4061C22E"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6C2F73E" w14:textId="77777777" w:rsidTr="00E738EC">
            <w:trPr>
              <w:divId w:val="1795253448"/>
              <w:cantSplit/>
              <w:tblHeader/>
            </w:trPr>
            <w:tc>
              <w:tcPr>
                <w:tcW w:w="0" w:type="auto"/>
                <w:tcBorders>
                  <w:bottom w:val="single" w:sz="4" w:space="0" w:color="auto"/>
                </w:tcBorders>
                <w:shd w:val="clear" w:color="auto" w:fill="F3F3F3"/>
                <w:hideMark/>
              </w:tcPr>
              <w:p w14:paraId="56830A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invalidated_at</w:t>
                </w:r>
              </w:p>
            </w:tc>
            <w:tc>
              <w:tcPr>
                <w:tcW w:w="0" w:type="auto"/>
                <w:tcBorders>
                  <w:bottom w:val="single" w:sz="4" w:space="0" w:color="auto"/>
                </w:tcBorders>
                <w:shd w:val="clear" w:color="auto" w:fill="F3F3F3"/>
                <w:hideMark/>
              </w:tcPr>
              <w:p w14:paraId="7C3BE05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201B2A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D2FAFD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9798A7F" w14:textId="77777777" w:rsidR="00E738EC" w:rsidRPr="00E738EC" w:rsidRDefault="00E738EC" w:rsidP="00E738EC">
                <w:pPr>
                  <w:spacing w:before="150" w:after="80"/>
                  <w:jc w:val="both"/>
                  <w:rPr>
                    <w:rFonts w:eastAsia="Times New Roman"/>
                    <w:sz w:val="18"/>
                    <w:szCs w:val="20"/>
                  </w:rPr>
                </w:pPr>
              </w:p>
            </w:tc>
          </w:tr>
          <w:tr w:rsidR="00E738EC" w:rsidRPr="00E738EC" w14:paraId="3D493AAD" w14:textId="77777777" w:rsidTr="00E738EC">
            <w:trPr>
              <w:divId w:val="1795253448"/>
              <w:cantSplit/>
              <w:tblHeader/>
            </w:trPr>
            <w:tc>
              <w:tcPr>
                <w:tcW w:w="0" w:type="auto"/>
                <w:tcBorders>
                  <w:bottom w:val="single" w:sz="4" w:space="0" w:color="auto"/>
                </w:tcBorders>
                <w:shd w:val="clear" w:color="auto" w:fill="FFFFFF"/>
                <w:hideMark/>
              </w:tcPr>
              <w:p w14:paraId="0093B57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invalidation_reason</w:t>
                </w:r>
              </w:p>
            </w:tc>
            <w:tc>
              <w:tcPr>
                <w:tcW w:w="0" w:type="auto"/>
                <w:tcBorders>
                  <w:bottom w:val="single" w:sz="4" w:space="0" w:color="auto"/>
                </w:tcBorders>
                <w:shd w:val="clear" w:color="auto" w:fill="FFFFFF"/>
                <w:hideMark/>
              </w:tcPr>
              <w:p w14:paraId="3DA5ECC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21785D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1952A8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28D9991" w14:textId="77777777" w:rsidR="00E738EC" w:rsidRPr="00E738EC" w:rsidRDefault="00E738EC" w:rsidP="00E738EC">
                <w:pPr>
                  <w:spacing w:before="150" w:after="80"/>
                  <w:jc w:val="both"/>
                  <w:rPr>
                    <w:rFonts w:eastAsia="Times New Roman"/>
                    <w:sz w:val="18"/>
                    <w:szCs w:val="20"/>
                  </w:rPr>
                </w:pPr>
              </w:p>
            </w:tc>
          </w:tr>
          <w:tr w:rsidR="00E738EC" w:rsidRPr="00E738EC" w14:paraId="74D73981" w14:textId="77777777" w:rsidTr="00E738EC">
            <w:trPr>
              <w:divId w:val="1795253448"/>
              <w:cantSplit/>
              <w:tblHeader/>
            </w:trPr>
            <w:tc>
              <w:tcPr>
                <w:tcW w:w="0" w:type="auto"/>
                <w:shd w:val="clear" w:color="auto" w:fill="F3F3F3"/>
                <w:hideMark/>
              </w:tcPr>
              <w:p w14:paraId="3D5CC1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shd w:val="clear" w:color="auto" w:fill="F3F3F3"/>
                <w:hideMark/>
              </w:tcPr>
              <w:p w14:paraId="2A6552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3F3F3"/>
                <w:hideMark/>
              </w:tcPr>
              <w:p w14:paraId="0C19E9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5923F6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3F3F3"/>
                <w:hideMark/>
              </w:tcPr>
              <w:p w14:paraId="53C62DC8" w14:textId="77777777" w:rsidR="00E738EC" w:rsidRPr="00E738EC" w:rsidRDefault="00E738EC" w:rsidP="00E738EC">
                <w:pPr>
                  <w:spacing w:before="150" w:after="80"/>
                  <w:jc w:val="both"/>
                  <w:rPr>
                    <w:rFonts w:ascii="Aptos" w:eastAsia="Times New Roman" w:hAnsi="Aptos"/>
                    <w:color w:val="1F2937"/>
                    <w:sz w:val="18"/>
                    <w:szCs w:val="18"/>
                  </w:rPr>
                </w:pPr>
              </w:p>
            </w:tc>
          </w:tr>
        </w:tbl>
        <w:p w14:paraId="7FC6009F" w14:textId="77777777" w:rsidR="00E738EC" w:rsidRPr="00E738EC" w:rsidRDefault="00E738EC" w:rsidP="00E738EC">
          <w:pPr>
            <w:numPr>
              <w:ilvl w:val="0"/>
              <w:numId w:val="5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6A12D037" w14:textId="77777777" w:rsidR="00E738EC" w:rsidRPr="00E738EC" w:rsidRDefault="00E738EC" w:rsidP="00E738EC">
          <w:pPr>
            <w:numPr>
              <w:ilvl w:val="0"/>
              <w:numId w:val="5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document_signatures_advanced_pkey: CREATE UNIQUE INDEX document_signatures_advanced_pkey ON public.document_signatures_advanced USING btree (id)</w:t>
          </w:r>
        </w:p>
        <w:p w14:paraId="6ECAC2F1" w14:textId="77777777" w:rsidR="00E738EC" w:rsidRPr="00E738EC" w:rsidRDefault="00E738EC" w:rsidP="00E738EC">
          <w:pPr>
            <w:numPr>
              <w:ilvl w:val="0"/>
              <w:numId w:val="5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idx_document_signatures_advanced_document_id: CREATE INDEX idx_document_signatures_advanced_document_id ON public.document_signatures_advanced USING btree (document_id)</w:t>
          </w:r>
        </w:p>
        <w:p w14:paraId="73A58624" w14:textId="77777777" w:rsidR="00E738EC" w:rsidRPr="00E738EC" w:rsidRDefault="00E738EC" w:rsidP="00E738EC">
          <w:pPr>
            <w:numPr>
              <w:ilvl w:val="0"/>
              <w:numId w:val="5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idx_document_signatures_advanced_signed_at: CREATE INDEX idx_document_signatures_advanced_signed_at ON public.document_signatures_advanced USING btree (signed_at DESC)</w:t>
          </w:r>
        </w:p>
        <w:p w14:paraId="3018172E" w14:textId="77777777" w:rsidR="00E738EC" w:rsidRPr="00E738EC" w:rsidRDefault="00E738EC" w:rsidP="00E738EC">
          <w:pPr>
            <w:numPr>
              <w:ilvl w:val="0"/>
              <w:numId w:val="5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idx_document_signatures_advanced_signer: CREATE INDEX idx_document_signatures_advanced_signer ON public.document_signatures_advanced USING btree (signer_user_id)</w:t>
          </w:r>
        </w:p>
        <w:p w14:paraId="273DFC2E" w14:textId="77777777" w:rsidR="00E738EC" w:rsidRPr="00E738EC" w:rsidRDefault="00E738EC" w:rsidP="00E738EC">
          <w:pPr>
            <w:numPr>
              <w:ilvl w:val="0"/>
              <w:numId w:val="5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idx_document_signatures_advanced_valid: CREATE INDEX idx_document_signatures_advanced_valid ON public.document_signatures_advanced USING btree (is_valid) WHERE (is_valid = true)</w:t>
          </w:r>
        </w:p>
        <w:p w14:paraId="10003A98"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0" w:name="_Toc229603444"/>
          <w:r w:rsidRPr="00E738EC">
            <w:rPr>
              <w:rFonts w:ascii="Aptos" w:eastAsia="Times New Roman" w:hAnsi="Aptos"/>
              <w:b/>
              <w:color w:val="8D648C"/>
              <w:sz w:val="22"/>
            </w:rPr>
            <w:t>public.document_verification_info</w:t>
          </w:r>
          <w:bookmarkEnd w:id="100"/>
        </w:p>
        <w:p w14:paraId="73D49070" w14:textId="77777777" w:rsidR="00E738EC" w:rsidRPr="00E738EC" w:rsidRDefault="00E738EC" w:rsidP="00E738EC">
          <w:pPr>
            <w:numPr>
              <w:ilvl w:val="0"/>
              <w:numId w:val="5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view.</w:t>
          </w:r>
        </w:p>
        <w:p w14:paraId="3CB613DF" w14:textId="77777777" w:rsidR="00E738EC" w:rsidRPr="00E738EC" w:rsidRDefault="00E738EC" w:rsidP="00E738EC">
          <w:pPr>
            <w:numPr>
              <w:ilvl w:val="0"/>
              <w:numId w:val="5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signature.</w:t>
          </w:r>
        </w:p>
        <w:p w14:paraId="30251D2B" w14:textId="77777777" w:rsidR="00E738EC" w:rsidRPr="00E738EC" w:rsidRDefault="00E738EC" w:rsidP="00E738EC">
          <w:pPr>
            <w:numPr>
              <w:ilvl w:val="0"/>
              <w:numId w:val="5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Complete verification information for documents with seals and QR codes</w:t>
          </w:r>
        </w:p>
        <w:p w14:paraId="1ADCB538" w14:textId="77777777" w:rsidR="00E738EC" w:rsidRPr="00E738EC" w:rsidRDefault="00E738EC" w:rsidP="00E738EC">
          <w:pPr>
            <w:numPr>
              <w:ilvl w:val="0"/>
              <w:numId w:val="5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No aplica / no visible.</w:t>
          </w:r>
        </w:p>
        <w:p w14:paraId="2020DA78" w14:textId="77777777" w:rsidR="00E738EC" w:rsidRPr="00E738EC" w:rsidRDefault="00E738EC" w:rsidP="00E738EC">
          <w:pPr>
            <w:numPr>
              <w:ilvl w:val="0"/>
              <w:numId w:val="5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 no aplica o no visibles.</w:t>
          </w:r>
        </w:p>
        <w:tbl>
          <w:tblPr>
            <w:tblStyle w:val="Tablaconcuadrcula"/>
            <w:tblW w:w="0" w:type="auto"/>
            <w:tblLook w:val="04A0" w:firstRow="1" w:lastRow="0" w:firstColumn="1" w:lastColumn="0" w:noHBand="0" w:noVBand="1"/>
          </w:tblPr>
          <w:tblGrid>
            <w:gridCol w:w="1740"/>
            <w:gridCol w:w="2218"/>
            <w:gridCol w:w="651"/>
            <w:gridCol w:w="889"/>
            <w:gridCol w:w="1301"/>
          </w:tblGrid>
          <w:tr w:rsidR="00E738EC" w:rsidRPr="00E738EC" w14:paraId="10183806" w14:textId="77777777" w:rsidTr="00E738EC">
            <w:trPr>
              <w:divId w:val="1795253448"/>
              <w:cantSplit/>
              <w:tblHeader/>
            </w:trPr>
            <w:tc>
              <w:tcPr>
                <w:tcW w:w="0" w:type="auto"/>
                <w:tcBorders>
                  <w:bottom w:val="single" w:sz="4" w:space="0" w:color="auto"/>
                </w:tcBorders>
                <w:shd w:val="clear" w:color="auto" w:fill="325483"/>
                <w:hideMark/>
              </w:tcPr>
              <w:p w14:paraId="2769FF1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286CED5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75DA6C2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5774524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2484A77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5C0FDE19" w14:textId="77777777" w:rsidTr="00E738EC">
            <w:trPr>
              <w:divId w:val="1795253448"/>
              <w:cantSplit/>
              <w:tblHeader/>
            </w:trPr>
            <w:tc>
              <w:tcPr>
                <w:tcW w:w="0" w:type="auto"/>
                <w:tcBorders>
                  <w:bottom w:val="single" w:sz="4" w:space="0" w:color="auto"/>
                </w:tcBorders>
                <w:shd w:val="clear" w:color="auto" w:fill="F3F3F3"/>
                <w:hideMark/>
              </w:tcPr>
              <w:p w14:paraId="0C2A0AD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document_id</w:t>
                </w:r>
              </w:p>
            </w:tc>
            <w:tc>
              <w:tcPr>
                <w:tcW w:w="0" w:type="auto"/>
                <w:tcBorders>
                  <w:bottom w:val="single" w:sz="4" w:space="0" w:color="auto"/>
                </w:tcBorders>
                <w:shd w:val="clear" w:color="auto" w:fill="F3F3F3"/>
                <w:hideMark/>
              </w:tcPr>
              <w:p w14:paraId="43EE60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bigint</w:t>
                </w:r>
              </w:p>
            </w:tc>
            <w:tc>
              <w:tcPr>
                <w:tcW w:w="0" w:type="auto"/>
                <w:tcBorders>
                  <w:bottom w:val="single" w:sz="4" w:space="0" w:color="auto"/>
                </w:tcBorders>
                <w:shd w:val="clear" w:color="auto" w:fill="F3F3F3"/>
                <w:hideMark/>
              </w:tcPr>
              <w:p w14:paraId="2AEF4D0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96B780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AE7DCD6" w14:textId="77777777" w:rsidR="00E738EC" w:rsidRPr="00E738EC" w:rsidRDefault="00E738EC" w:rsidP="00E738EC">
                <w:pPr>
                  <w:spacing w:before="150" w:after="80"/>
                  <w:jc w:val="both"/>
                  <w:rPr>
                    <w:rFonts w:eastAsia="Times New Roman"/>
                    <w:sz w:val="18"/>
                    <w:szCs w:val="20"/>
                  </w:rPr>
                </w:pPr>
              </w:p>
            </w:tc>
          </w:tr>
          <w:tr w:rsidR="00E738EC" w:rsidRPr="00E738EC" w14:paraId="29CAF90C" w14:textId="77777777" w:rsidTr="00E738EC">
            <w:trPr>
              <w:divId w:val="1795253448"/>
              <w:cantSplit/>
              <w:tblHeader/>
            </w:trPr>
            <w:tc>
              <w:tcPr>
                <w:tcW w:w="0" w:type="auto"/>
                <w:tcBorders>
                  <w:bottom w:val="single" w:sz="4" w:space="0" w:color="auto"/>
                </w:tcBorders>
                <w:shd w:val="clear" w:color="auto" w:fill="FFFFFF"/>
                <w:hideMark/>
              </w:tcPr>
              <w:p w14:paraId="67C855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doc_drive_id</w:t>
                </w:r>
              </w:p>
            </w:tc>
            <w:tc>
              <w:tcPr>
                <w:tcW w:w="0" w:type="auto"/>
                <w:tcBorders>
                  <w:bottom w:val="single" w:sz="4" w:space="0" w:color="auto"/>
                </w:tcBorders>
                <w:shd w:val="clear" w:color="auto" w:fill="FFFFFF"/>
                <w:hideMark/>
              </w:tcPr>
              <w:p w14:paraId="0B8C8E1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2A33EE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56213D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EA0618B" w14:textId="77777777" w:rsidR="00E738EC" w:rsidRPr="00E738EC" w:rsidRDefault="00E738EC" w:rsidP="00E738EC">
                <w:pPr>
                  <w:spacing w:before="150" w:after="80"/>
                  <w:jc w:val="both"/>
                  <w:rPr>
                    <w:rFonts w:eastAsia="Times New Roman"/>
                    <w:sz w:val="18"/>
                    <w:szCs w:val="20"/>
                  </w:rPr>
                </w:pPr>
              </w:p>
            </w:tc>
          </w:tr>
          <w:tr w:rsidR="00E738EC" w:rsidRPr="00E738EC" w14:paraId="675D3FE8" w14:textId="77777777" w:rsidTr="00E738EC">
            <w:trPr>
              <w:divId w:val="1795253448"/>
              <w:cantSplit/>
              <w:tblHeader/>
            </w:trPr>
            <w:tc>
              <w:tcPr>
                <w:tcW w:w="0" w:type="auto"/>
                <w:tcBorders>
                  <w:bottom w:val="single" w:sz="4" w:space="0" w:color="auto"/>
                </w:tcBorders>
                <w:shd w:val="clear" w:color="auto" w:fill="F3F3F3"/>
                <w:hideMark/>
              </w:tcPr>
              <w:p w14:paraId="6AC11C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pdf_drive_id</w:t>
                </w:r>
              </w:p>
            </w:tc>
            <w:tc>
              <w:tcPr>
                <w:tcW w:w="0" w:type="auto"/>
                <w:tcBorders>
                  <w:bottom w:val="single" w:sz="4" w:space="0" w:color="auto"/>
                </w:tcBorders>
                <w:shd w:val="clear" w:color="auto" w:fill="F3F3F3"/>
                <w:hideMark/>
              </w:tcPr>
              <w:p w14:paraId="0D6583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0A6E59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667FE6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E98CF81" w14:textId="77777777" w:rsidR="00E738EC" w:rsidRPr="00E738EC" w:rsidRDefault="00E738EC" w:rsidP="00E738EC">
                <w:pPr>
                  <w:spacing w:before="150" w:after="80"/>
                  <w:jc w:val="both"/>
                  <w:rPr>
                    <w:rFonts w:eastAsia="Times New Roman"/>
                    <w:sz w:val="18"/>
                    <w:szCs w:val="20"/>
                  </w:rPr>
                </w:pPr>
              </w:p>
            </w:tc>
          </w:tr>
          <w:tr w:rsidR="00E738EC" w:rsidRPr="00E738EC" w14:paraId="06E7AD50" w14:textId="77777777" w:rsidTr="00E738EC">
            <w:trPr>
              <w:divId w:val="1795253448"/>
              <w:cantSplit/>
              <w:tblHeader/>
            </w:trPr>
            <w:tc>
              <w:tcPr>
                <w:tcW w:w="0" w:type="auto"/>
                <w:tcBorders>
                  <w:bottom w:val="single" w:sz="4" w:space="0" w:color="auto"/>
                </w:tcBorders>
                <w:shd w:val="clear" w:color="auto" w:fill="FFFFFF"/>
                <w:hideMark/>
              </w:tcPr>
              <w:p w14:paraId="7F69A2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signature_status</w:t>
                </w:r>
              </w:p>
            </w:tc>
            <w:tc>
              <w:tcPr>
                <w:tcW w:w="0" w:type="auto"/>
                <w:tcBorders>
                  <w:bottom w:val="single" w:sz="4" w:space="0" w:color="auto"/>
                </w:tcBorders>
                <w:shd w:val="clear" w:color="auto" w:fill="FFFFFF"/>
                <w:hideMark/>
              </w:tcPr>
              <w:p w14:paraId="12879A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773F78D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90AD2F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F4C8DC6" w14:textId="77777777" w:rsidR="00E738EC" w:rsidRPr="00E738EC" w:rsidRDefault="00E738EC" w:rsidP="00E738EC">
                <w:pPr>
                  <w:spacing w:before="150" w:after="80"/>
                  <w:jc w:val="both"/>
                  <w:rPr>
                    <w:rFonts w:eastAsia="Times New Roman"/>
                    <w:sz w:val="18"/>
                    <w:szCs w:val="20"/>
                  </w:rPr>
                </w:pPr>
              </w:p>
            </w:tc>
          </w:tr>
          <w:tr w:rsidR="00E738EC" w:rsidRPr="00E738EC" w14:paraId="5524C3A6" w14:textId="77777777" w:rsidTr="00E738EC">
            <w:trPr>
              <w:divId w:val="1795253448"/>
              <w:cantSplit/>
              <w:tblHeader/>
            </w:trPr>
            <w:tc>
              <w:tcPr>
                <w:tcW w:w="0" w:type="auto"/>
                <w:tcBorders>
                  <w:bottom w:val="single" w:sz="4" w:space="0" w:color="auto"/>
                </w:tcBorders>
                <w:shd w:val="clear" w:color="auto" w:fill="F3F3F3"/>
                <w:hideMark/>
              </w:tcPr>
              <w:p w14:paraId="00F09B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is_locked</w:t>
                </w:r>
              </w:p>
            </w:tc>
            <w:tc>
              <w:tcPr>
                <w:tcW w:w="0" w:type="auto"/>
                <w:tcBorders>
                  <w:bottom w:val="single" w:sz="4" w:space="0" w:color="auto"/>
                </w:tcBorders>
                <w:shd w:val="clear" w:color="auto" w:fill="F3F3F3"/>
                <w:hideMark/>
              </w:tcPr>
              <w:p w14:paraId="2985660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7DA7DE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C04570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D8C945F" w14:textId="77777777" w:rsidR="00E738EC" w:rsidRPr="00E738EC" w:rsidRDefault="00E738EC" w:rsidP="00E738EC">
                <w:pPr>
                  <w:spacing w:before="150" w:after="80"/>
                  <w:jc w:val="both"/>
                  <w:rPr>
                    <w:rFonts w:eastAsia="Times New Roman"/>
                    <w:sz w:val="18"/>
                    <w:szCs w:val="20"/>
                  </w:rPr>
                </w:pPr>
              </w:p>
            </w:tc>
          </w:tr>
          <w:tr w:rsidR="00E738EC" w:rsidRPr="00E738EC" w14:paraId="6FA0ACA3" w14:textId="77777777" w:rsidTr="00E738EC">
            <w:trPr>
              <w:divId w:val="1795253448"/>
              <w:cantSplit/>
              <w:tblHeader/>
            </w:trPr>
            <w:tc>
              <w:tcPr>
                <w:tcW w:w="0" w:type="auto"/>
                <w:tcBorders>
                  <w:bottom w:val="single" w:sz="4" w:space="0" w:color="auto"/>
                </w:tcBorders>
                <w:shd w:val="clear" w:color="auto" w:fill="FFFFFF"/>
                <w:hideMark/>
              </w:tcPr>
              <w:p w14:paraId="7E7287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seal_code</w:t>
                </w:r>
              </w:p>
            </w:tc>
            <w:tc>
              <w:tcPr>
                <w:tcW w:w="0" w:type="auto"/>
                <w:tcBorders>
                  <w:bottom w:val="single" w:sz="4" w:space="0" w:color="auto"/>
                </w:tcBorders>
                <w:shd w:val="clear" w:color="auto" w:fill="FFFFFF"/>
                <w:hideMark/>
              </w:tcPr>
              <w:p w14:paraId="0AC71A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1356E2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72B9F1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F83D575" w14:textId="77777777" w:rsidR="00E738EC" w:rsidRPr="00E738EC" w:rsidRDefault="00E738EC" w:rsidP="00E738EC">
                <w:pPr>
                  <w:spacing w:before="150" w:after="80"/>
                  <w:jc w:val="both"/>
                  <w:rPr>
                    <w:rFonts w:eastAsia="Times New Roman"/>
                    <w:sz w:val="18"/>
                    <w:szCs w:val="20"/>
                  </w:rPr>
                </w:pPr>
              </w:p>
            </w:tc>
          </w:tr>
          <w:tr w:rsidR="00E738EC" w:rsidRPr="00E738EC" w14:paraId="657800D7" w14:textId="77777777" w:rsidTr="00E738EC">
            <w:trPr>
              <w:divId w:val="1795253448"/>
              <w:cantSplit/>
              <w:tblHeader/>
            </w:trPr>
            <w:tc>
              <w:tcPr>
                <w:tcW w:w="0" w:type="auto"/>
                <w:tcBorders>
                  <w:bottom w:val="single" w:sz="4" w:space="0" w:color="auto"/>
                </w:tcBorders>
                <w:shd w:val="clear" w:color="auto" w:fill="F3F3F3"/>
                <w:hideMark/>
              </w:tcPr>
              <w:p w14:paraId="020BDF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seal_token</w:t>
                </w:r>
              </w:p>
            </w:tc>
            <w:tc>
              <w:tcPr>
                <w:tcW w:w="0" w:type="auto"/>
                <w:tcBorders>
                  <w:bottom w:val="single" w:sz="4" w:space="0" w:color="auto"/>
                </w:tcBorders>
                <w:shd w:val="clear" w:color="auto" w:fill="F3F3F3"/>
                <w:hideMark/>
              </w:tcPr>
              <w:p w14:paraId="1C9690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uuid</w:t>
                </w:r>
              </w:p>
            </w:tc>
            <w:tc>
              <w:tcPr>
                <w:tcW w:w="0" w:type="auto"/>
                <w:tcBorders>
                  <w:bottom w:val="single" w:sz="4" w:space="0" w:color="auto"/>
                </w:tcBorders>
                <w:shd w:val="clear" w:color="auto" w:fill="F3F3F3"/>
                <w:hideMark/>
              </w:tcPr>
              <w:p w14:paraId="5725BE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E13C9A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82B0553" w14:textId="77777777" w:rsidR="00E738EC" w:rsidRPr="00E738EC" w:rsidRDefault="00E738EC" w:rsidP="00E738EC">
                <w:pPr>
                  <w:spacing w:before="150" w:after="80"/>
                  <w:jc w:val="both"/>
                  <w:rPr>
                    <w:rFonts w:eastAsia="Times New Roman"/>
                    <w:sz w:val="18"/>
                    <w:szCs w:val="20"/>
                  </w:rPr>
                </w:pPr>
              </w:p>
            </w:tc>
          </w:tr>
          <w:tr w:rsidR="00E738EC" w:rsidRPr="00E738EC" w14:paraId="3B6E7F30" w14:textId="77777777" w:rsidTr="00E738EC">
            <w:trPr>
              <w:divId w:val="1795253448"/>
              <w:cantSplit/>
              <w:tblHeader/>
            </w:trPr>
            <w:tc>
              <w:tcPr>
                <w:tcW w:w="0" w:type="auto"/>
                <w:tcBorders>
                  <w:bottom w:val="single" w:sz="4" w:space="0" w:color="auto"/>
                </w:tcBorders>
                <w:shd w:val="clear" w:color="auto" w:fill="FFFFFF"/>
                <w:hideMark/>
              </w:tcPr>
              <w:p w14:paraId="47C5211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issued_by</w:t>
                </w:r>
              </w:p>
            </w:tc>
            <w:tc>
              <w:tcPr>
                <w:tcW w:w="0" w:type="auto"/>
                <w:tcBorders>
                  <w:bottom w:val="single" w:sz="4" w:space="0" w:color="auto"/>
                </w:tcBorders>
                <w:shd w:val="clear" w:color="auto" w:fill="FFFFFF"/>
                <w:hideMark/>
              </w:tcPr>
              <w:p w14:paraId="7092E8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4EECDB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FB8EE5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49D23AE" w14:textId="77777777" w:rsidR="00E738EC" w:rsidRPr="00E738EC" w:rsidRDefault="00E738EC" w:rsidP="00E738EC">
                <w:pPr>
                  <w:spacing w:before="150" w:after="80"/>
                  <w:jc w:val="both"/>
                  <w:rPr>
                    <w:rFonts w:eastAsia="Times New Roman"/>
                    <w:sz w:val="18"/>
                    <w:szCs w:val="20"/>
                  </w:rPr>
                </w:pPr>
              </w:p>
            </w:tc>
          </w:tr>
          <w:tr w:rsidR="00E738EC" w:rsidRPr="00E738EC" w14:paraId="69CE3164" w14:textId="77777777" w:rsidTr="00E738EC">
            <w:trPr>
              <w:divId w:val="1795253448"/>
              <w:cantSplit/>
              <w:tblHeader/>
            </w:trPr>
            <w:tc>
              <w:tcPr>
                <w:tcW w:w="0" w:type="auto"/>
                <w:tcBorders>
                  <w:bottom w:val="single" w:sz="4" w:space="0" w:color="auto"/>
                </w:tcBorders>
                <w:shd w:val="clear" w:color="auto" w:fill="F3F3F3"/>
                <w:hideMark/>
              </w:tcPr>
              <w:p w14:paraId="1912180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authorized_role</w:t>
                </w:r>
              </w:p>
            </w:tc>
            <w:tc>
              <w:tcPr>
                <w:tcW w:w="0" w:type="auto"/>
                <w:tcBorders>
                  <w:bottom w:val="single" w:sz="4" w:space="0" w:color="auto"/>
                </w:tcBorders>
                <w:shd w:val="clear" w:color="auto" w:fill="F3F3F3"/>
                <w:hideMark/>
              </w:tcPr>
              <w:p w14:paraId="663071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6B8D74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CAB8EC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4C90CB25" w14:textId="77777777" w:rsidR="00E738EC" w:rsidRPr="00E738EC" w:rsidRDefault="00E738EC" w:rsidP="00E738EC">
                <w:pPr>
                  <w:spacing w:before="150" w:after="80"/>
                  <w:jc w:val="both"/>
                  <w:rPr>
                    <w:rFonts w:eastAsia="Times New Roman"/>
                    <w:sz w:val="18"/>
                    <w:szCs w:val="20"/>
                  </w:rPr>
                </w:pPr>
              </w:p>
            </w:tc>
          </w:tr>
          <w:tr w:rsidR="00E738EC" w:rsidRPr="00E738EC" w14:paraId="494FB811" w14:textId="77777777" w:rsidTr="00E738EC">
            <w:trPr>
              <w:divId w:val="1795253448"/>
              <w:cantSplit/>
              <w:tblHeader/>
            </w:trPr>
            <w:tc>
              <w:tcPr>
                <w:tcW w:w="0" w:type="auto"/>
                <w:tcBorders>
                  <w:bottom w:val="single" w:sz="4" w:space="0" w:color="auto"/>
                </w:tcBorders>
                <w:shd w:val="clear" w:color="auto" w:fill="FFFFFF"/>
                <w:hideMark/>
              </w:tcPr>
              <w:p w14:paraId="2649B9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issued_at</w:t>
                </w:r>
              </w:p>
            </w:tc>
            <w:tc>
              <w:tcPr>
                <w:tcW w:w="0" w:type="auto"/>
                <w:tcBorders>
                  <w:bottom w:val="single" w:sz="4" w:space="0" w:color="auto"/>
                </w:tcBorders>
                <w:shd w:val="clear" w:color="auto" w:fill="FFFFFF"/>
                <w:hideMark/>
              </w:tcPr>
              <w:p w14:paraId="755294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7C0F047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72C1F2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2B3083C" w14:textId="77777777" w:rsidR="00E738EC" w:rsidRPr="00E738EC" w:rsidRDefault="00E738EC" w:rsidP="00E738EC">
                <w:pPr>
                  <w:spacing w:before="150" w:after="80"/>
                  <w:jc w:val="both"/>
                  <w:rPr>
                    <w:rFonts w:eastAsia="Times New Roman"/>
                    <w:sz w:val="18"/>
                    <w:szCs w:val="20"/>
                  </w:rPr>
                </w:pPr>
              </w:p>
            </w:tc>
          </w:tr>
          <w:tr w:rsidR="00E738EC" w:rsidRPr="00E738EC" w14:paraId="7316C974" w14:textId="77777777" w:rsidTr="00E738EC">
            <w:trPr>
              <w:divId w:val="1795253448"/>
              <w:cantSplit/>
              <w:tblHeader/>
            </w:trPr>
            <w:tc>
              <w:tcPr>
                <w:tcW w:w="0" w:type="auto"/>
                <w:tcBorders>
                  <w:bottom w:val="single" w:sz="4" w:space="0" w:color="auto"/>
                </w:tcBorders>
                <w:shd w:val="clear" w:color="auto" w:fill="F3F3F3"/>
                <w:hideMark/>
              </w:tcPr>
              <w:p w14:paraId="12554E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seal_active</w:t>
                </w:r>
              </w:p>
            </w:tc>
            <w:tc>
              <w:tcPr>
                <w:tcW w:w="0" w:type="auto"/>
                <w:tcBorders>
                  <w:bottom w:val="single" w:sz="4" w:space="0" w:color="auto"/>
                </w:tcBorders>
                <w:shd w:val="clear" w:color="auto" w:fill="F3F3F3"/>
                <w:hideMark/>
              </w:tcPr>
              <w:p w14:paraId="6DC293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5CB0AD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0F55F9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0608D3A" w14:textId="77777777" w:rsidR="00E738EC" w:rsidRPr="00E738EC" w:rsidRDefault="00E738EC" w:rsidP="00E738EC">
                <w:pPr>
                  <w:spacing w:before="150" w:after="80"/>
                  <w:jc w:val="both"/>
                  <w:rPr>
                    <w:rFonts w:eastAsia="Times New Roman"/>
                    <w:sz w:val="18"/>
                    <w:szCs w:val="20"/>
                  </w:rPr>
                </w:pPr>
              </w:p>
            </w:tc>
          </w:tr>
          <w:tr w:rsidR="00E738EC" w:rsidRPr="00E738EC" w14:paraId="3C04D97C" w14:textId="77777777" w:rsidTr="00E738EC">
            <w:trPr>
              <w:divId w:val="1795253448"/>
              <w:cantSplit/>
              <w:tblHeader/>
            </w:trPr>
            <w:tc>
              <w:tcPr>
                <w:tcW w:w="0" w:type="auto"/>
                <w:tcBorders>
                  <w:bottom w:val="single" w:sz="4" w:space="0" w:color="auto"/>
                </w:tcBorders>
                <w:shd w:val="clear" w:color="auto" w:fill="FFFFFF"/>
                <w:hideMark/>
              </w:tcPr>
              <w:p w14:paraId="4C3B55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qr_url</w:t>
                </w:r>
              </w:p>
            </w:tc>
            <w:tc>
              <w:tcPr>
                <w:tcW w:w="0" w:type="auto"/>
                <w:tcBorders>
                  <w:bottom w:val="single" w:sz="4" w:space="0" w:color="auto"/>
                </w:tcBorders>
                <w:shd w:val="clear" w:color="auto" w:fill="FFFFFF"/>
                <w:hideMark/>
              </w:tcPr>
              <w:p w14:paraId="1B40CC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1FDF6F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9BD992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9A8CE72" w14:textId="77777777" w:rsidR="00E738EC" w:rsidRPr="00E738EC" w:rsidRDefault="00E738EC" w:rsidP="00E738EC">
                <w:pPr>
                  <w:spacing w:before="150" w:after="80"/>
                  <w:jc w:val="both"/>
                  <w:rPr>
                    <w:rFonts w:eastAsia="Times New Roman"/>
                    <w:sz w:val="18"/>
                    <w:szCs w:val="20"/>
                  </w:rPr>
                </w:pPr>
              </w:p>
            </w:tc>
          </w:tr>
          <w:tr w:rsidR="00E738EC" w:rsidRPr="00E738EC" w14:paraId="7F36C54B" w14:textId="77777777" w:rsidTr="00E738EC">
            <w:trPr>
              <w:divId w:val="1795253448"/>
              <w:cantSplit/>
              <w:tblHeader/>
            </w:trPr>
            <w:tc>
              <w:tcPr>
                <w:tcW w:w="0" w:type="auto"/>
                <w:tcBorders>
                  <w:bottom w:val="single" w:sz="4" w:space="0" w:color="auto"/>
                </w:tcBorders>
                <w:shd w:val="clear" w:color="auto" w:fill="F3F3F3"/>
                <w:hideMark/>
              </w:tcPr>
              <w:p w14:paraId="21183D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verification_token</w:t>
                </w:r>
              </w:p>
            </w:tc>
            <w:tc>
              <w:tcPr>
                <w:tcW w:w="0" w:type="auto"/>
                <w:tcBorders>
                  <w:bottom w:val="single" w:sz="4" w:space="0" w:color="auto"/>
                </w:tcBorders>
                <w:shd w:val="clear" w:color="auto" w:fill="F3F3F3"/>
                <w:hideMark/>
              </w:tcPr>
              <w:p w14:paraId="39F718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uuid</w:t>
                </w:r>
              </w:p>
            </w:tc>
            <w:tc>
              <w:tcPr>
                <w:tcW w:w="0" w:type="auto"/>
                <w:tcBorders>
                  <w:bottom w:val="single" w:sz="4" w:space="0" w:color="auto"/>
                </w:tcBorders>
                <w:shd w:val="clear" w:color="auto" w:fill="F3F3F3"/>
                <w:hideMark/>
              </w:tcPr>
              <w:p w14:paraId="576F74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9D9A56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DAADEEB" w14:textId="77777777" w:rsidR="00E738EC" w:rsidRPr="00E738EC" w:rsidRDefault="00E738EC" w:rsidP="00E738EC">
                <w:pPr>
                  <w:spacing w:before="150" w:after="80"/>
                  <w:jc w:val="both"/>
                  <w:rPr>
                    <w:rFonts w:eastAsia="Times New Roman"/>
                    <w:sz w:val="18"/>
                    <w:szCs w:val="20"/>
                  </w:rPr>
                </w:pPr>
              </w:p>
            </w:tc>
          </w:tr>
          <w:tr w:rsidR="00E738EC" w:rsidRPr="00E738EC" w14:paraId="37DFE880" w14:textId="77777777" w:rsidTr="00E738EC">
            <w:trPr>
              <w:divId w:val="1795253448"/>
              <w:cantSplit/>
              <w:tblHeader/>
            </w:trPr>
            <w:tc>
              <w:tcPr>
                <w:tcW w:w="0" w:type="auto"/>
                <w:tcBorders>
                  <w:bottom w:val="single" w:sz="4" w:space="0" w:color="auto"/>
                </w:tcBorders>
                <w:shd w:val="clear" w:color="auto" w:fill="FFFFFF"/>
                <w:hideMark/>
              </w:tcPr>
              <w:p w14:paraId="733BCB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access_count</w:t>
                </w:r>
              </w:p>
            </w:tc>
            <w:tc>
              <w:tcPr>
                <w:tcW w:w="0" w:type="auto"/>
                <w:tcBorders>
                  <w:bottom w:val="single" w:sz="4" w:space="0" w:color="auto"/>
                </w:tcBorders>
                <w:shd w:val="clear" w:color="auto" w:fill="FFFFFF"/>
                <w:hideMark/>
              </w:tcPr>
              <w:p w14:paraId="580D07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06F3A5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C2478C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E3B66B5" w14:textId="77777777" w:rsidR="00E738EC" w:rsidRPr="00E738EC" w:rsidRDefault="00E738EC" w:rsidP="00E738EC">
                <w:pPr>
                  <w:spacing w:before="150" w:after="80"/>
                  <w:jc w:val="both"/>
                  <w:rPr>
                    <w:rFonts w:eastAsia="Times New Roman"/>
                    <w:sz w:val="18"/>
                    <w:szCs w:val="20"/>
                  </w:rPr>
                </w:pPr>
              </w:p>
            </w:tc>
          </w:tr>
          <w:tr w:rsidR="00E738EC" w:rsidRPr="00E738EC" w14:paraId="207D0FC1" w14:textId="77777777" w:rsidTr="00E738EC">
            <w:trPr>
              <w:divId w:val="1795253448"/>
              <w:cantSplit/>
              <w:tblHeader/>
            </w:trPr>
            <w:tc>
              <w:tcPr>
                <w:tcW w:w="0" w:type="auto"/>
                <w:tcBorders>
                  <w:bottom w:val="single" w:sz="4" w:space="0" w:color="auto"/>
                </w:tcBorders>
                <w:shd w:val="clear" w:color="auto" w:fill="F3F3F3"/>
                <w:hideMark/>
              </w:tcPr>
              <w:p w14:paraId="23E739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last_accessed_at</w:t>
                </w:r>
              </w:p>
            </w:tc>
            <w:tc>
              <w:tcPr>
                <w:tcW w:w="0" w:type="auto"/>
                <w:tcBorders>
                  <w:bottom w:val="single" w:sz="4" w:space="0" w:color="auto"/>
                </w:tcBorders>
                <w:shd w:val="clear" w:color="auto" w:fill="F3F3F3"/>
                <w:hideMark/>
              </w:tcPr>
              <w:p w14:paraId="789812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7D0E1D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18B87B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0E30680" w14:textId="77777777" w:rsidR="00E738EC" w:rsidRPr="00E738EC" w:rsidRDefault="00E738EC" w:rsidP="00E738EC">
                <w:pPr>
                  <w:spacing w:before="150" w:after="80"/>
                  <w:jc w:val="both"/>
                  <w:rPr>
                    <w:rFonts w:eastAsia="Times New Roman"/>
                    <w:sz w:val="18"/>
                    <w:szCs w:val="20"/>
                  </w:rPr>
                </w:pPr>
              </w:p>
            </w:tc>
          </w:tr>
          <w:tr w:rsidR="00E738EC" w:rsidRPr="00E738EC" w14:paraId="43BFC283" w14:textId="77777777" w:rsidTr="00E738EC">
            <w:trPr>
              <w:divId w:val="1795253448"/>
              <w:cantSplit/>
              <w:tblHeader/>
            </w:trPr>
            <w:tc>
              <w:tcPr>
                <w:tcW w:w="0" w:type="auto"/>
                <w:tcBorders>
                  <w:bottom w:val="single" w:sz="4" w:space="0" w:color="auto"/>
                </w:tcBorders>
                <w:shd w:val="clear" w:color="auto" w:fill="FFFFFF"/>
                <w:hideMark/>
              </w:tcPr>
              <w:p w14:paraId="78D21BE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qr_active</w:t>
                </w:r>
              </w:p>
            </w:tc>
            <w:tc>
              <w:tcPr>
                <w:tcW w:w="0" w:type="auto"/>
                <w:tcBorders>
                  <w:bottom w:val="single" w:sz="4" w:space="0" w:color="auto"/>
                </w:tcBorders>
                <w:shd w:val="clear" w:color="auto" w:fill="FFFFFF"/>
                <w:hideMark/>
              </w:tcPr>
              <w:p w14:paraId="2F8477F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FFFFF"/>
                <w:hideMark/>
              </w:tcPr>
              <w:p w14:paraId="07FC27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F7357D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6FDDACD" w14:textId="77777777" w:rsidR="00E738EC" w:rsidRPr="00E738EC" w:rsidRDefault="00E738EC" w:rsidP="00E738EC">
                <w:pPr>
                  <w:spacing w:before="150" w:after="80"/>
                  <w:jc w:val="both"/>
                  <w:rPr>
                    <w:rFonts w:eastAsia="Times New Roman"/>
                    <w:sz w:val="18"/>
                    <w:szCs w:val="20"/>
                  </w:rPr>
                </w:pPr>
              </w:p>
            </w:tc>
          </w:tr>
          <w:tr w:rsidR="00E738EC" w:rsidRPr="00E738EC" w14:paraId="4CAC305A" w14:textId="77777777" w:rsidTr="00E738EC">
            <w:trPr>
              <w:divId w:val="1795253448"/>
              <w:cantSplit/>
              <w:tblHeader/>
            </w:trPr>
            <w:tc>
              <w:tcPr>
                <w:tcW w:w="0" w:type="auto"/>
                <w:tcBorders>
                  <w:bottom w:val="single" w:sz="4" w:space="0" w:color="auto"/>
                </w:tcBorders>
                <w:shd w:val="clear" w:color="auto" w:fill="F3F3F3"/>
                <w:hideMark/>
              </w:tcPr>
              <w:p w14:paraId="2E9605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hash_sha256</w:t>
                </w:r>
              </w:p>
            </w:tc>
            <w:tc>
              <w:tcPr>
                <w:tcW w:w="0" w:type="auto"/>
                <w:tcBorders>
                  <w:bottom w:val="single" w:sz="4" w:space="0" w:color="auto"/>
                </w:tcBorders>
                <w:shd w:val="clear" w:color="auto" w:fill="F3F3F3"/>
                <w:hideMark/>
              </w:tcPr>
              <w:p w14:paraId="4C6AD24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39130C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ACB932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ED92D50" w14:textId="77777777" w:rsidR="00E738EC" w:rsidRPr="00E738EC" w:rsidRDefault="00E738EC" w:rsidP="00E738EC">
                <w:pPr>
                  <w:spacing w:before="150" w:after="80"/>
                  <w:jc w:val="both"/>
                  <w:rPr>
                    <w:rFonts w:eastAsia="Times New Roman"/>
                    <w:sz w:val="18"/>
                    <w:szCs w:val="20"/>
                  </w:rPr>
                </w:pPr>
              </w:p>
            </w:tc>
          </w:tr>
          <w:tr w:rsidR="00E738EC" w:rsidRPr="00E738EC" w14:paraId="459BBA83" w14:textId="77777777" w:rsidTr="00E738EC">
            <w:trPr>
              <w:divId w:val="1795253448"/>
              <w:cantSplit/>
              <w:tblHeader/>
            </w:trPr>
            <w:tc>
              <w:tcPr>
                <w:tcW w:w="0" w:type="auto"/>
                <w:tcBorders>
                  <w:bottom w:val="single" w:sz="4" w:space="0" w:color="auto"/>
                </w:tcBorders>
                <w:shd w:val="clear" w:color="auto" w:fill="FFFFFF"/>
                <w:hideMark/>
              </w:tcPr>
              <w:p w14:paraId="04C7C1D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hash_calculated_at</w:t>
                </w:r>
              </w:p>
            </w:tc>
            <w:tc>
              <w:tcPr>
                <w:tcW w:w="0" w:type="auto"/>
                <w:tcBorders>
                  <w:bottom w:val="single" w:sz="4" w:space="0" w:color="auto"/>
                </w:tcBorders>
                <w:shd w:val="clear" w:color="auto" w:fill="FFFFFF"/>
                <w:hideMark/>
              </w:tcPr>
              <w:p w14:paraId="7E632F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3E25845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05267A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45F430B" w14:textId="77777777" w:rsidR="00E738EC" w:rsidRPr="00E738EC" w:rsidRDefault="00E738EC" w:rsidP="00E738EC">
                <w:pPr>
                  <w:spacing w:before="150" w:after="80"/>
                  <w:jc w:val="both"/>
                  <w:rPr>
                    <w:rFonts w:eastAsia="Times New Roman"/>
                    <w:sz w:val="18"/>
                    <w:szCs w:val="20"/>
                  </w:rPr>
                </w:pPr>
              </w:p>
            </w:tc>
          </w:tr>
          <w:tr w:rsidR="00E738EC" w:rsidRPr="00E738EC" w14:paraId="3D942531" w14:textId="77777777" w:rsidTr="00E738EC">
            <w:trPr>
              <w:divId w:val="1795253448"/>
              <w:cantSplit/>
              <w:tblHeader/>
            </w:trPr>
            <w:tc>
              <w:tcPr>
                <w:tcW w:w="0" w:type="auto"/>
                <w:tcBorders>
                  <w:bottom w:val="single" w:sz="4" w:space="0" w:color="auto"/>
                </w:tcBorders>
                <w:shd w:val="clear" w:color="auto" w:fill="F3F3F3"/>
                <w:hideMark/>
              </w:tcPr>
              <w:p w14:paraId="024F12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last_signed_at</w:t>
                </w:r>
              </w:p>
            </w:tc>
            <w:tc>
              <w:tcPr>
                <w:tcW w:w="0" w:type="auto"/>
                <w:tcBorders>
                  <w:bottom w:val="single" w:sz="4" w:space="0" w:color="auto"/>
                </w:tcBorders>
                <w:shd w:val="clear" w:color="auto" w:fill="F3F3F3"/>
                <w:hideMark/>
              </w:tcPr>
              <w:p w14:paraId="2E7DDE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2DC331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440E2E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84EAEC9" w14:textId="77777777" w:rsidR="00E738EC" w:rsidRPr="00E738EC" w:rsidRDefault="00E738EC" w:rsidP="00E738EC">
                <w:pPr>
                  <w:spacing w:before="150" w:after="80"/>
                  <w:jc w:val="both"/>
                  <w:rPr>
                    <w:rFonts w:eastAsia="Times New Roman"/>
                    <w:sz w:val="18"/>
                    <w:szCs w:val="20"/>
                  </w:rPr>
                </w:pPr>
              </w:p>
            </w:tc>
          </w:tr>
          <w:tr w:rsidR="00E738EC" w:rsidRPr="00E738EC" w14:paraId="383587CE" w14:textId="77777777" w:rsidTr="00E738EC">
            <w:trPr>
              <w:divId w:val="1795253448"/>
              <w:cantSplit/>
              <w:tblHeader/>
            </w:trPr>
            <w:tc>
              <w:tcPr>
                <w:tcW w:w="0" w:type="auto"/>
                <w:tcBorders>
                  <w:bottom w:val="single" w:sz="4" w:space="0" w:color="auto"/>
                </w:tcBorders>
                <w:shd w:val="clear" w:color="auto" w:fill="FFFFFF"/>
                <w:hideMark/>
              </w:tcPr>
              <w:p w14:paraId="7763B0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last_signer_name</w:t>
                </w:r>
              </w:p>
            </w:tc>
            <w:tc>
              <w:tcPr>
                <w:tcW w:w="0" w:type="auto"/>
                <w:tcBorders>
                  <w:bottom w:val="single" w:sz="4" w:space="0" w:color="auto"/>
                </w:tcBorders>
                <w:shd w:val="clear" w:color="auto" w:fill="FFFFFF"/>
                <w:hideMark/>
              </w:tcPr>
              <w:p w14:paraId="466E67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148D9B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79C8DB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BF52FBE" w14:textId="77777777" w:rsidR="00E738EC" w:rsidRPr="00E738EC" w:rsidRDefault="00E738EC" w:rsidP="00E738EC">
                <w:pPr>
                  <w:spacing w:before="150" w:after="80"/>
                  <w:jc w:val="both"/>
                  <w:rPr>
                    <w:rFonts w:eastAsia="Times New Roman"/>
                    <w:sz w:val="18"/>
                    <w:szCs w:val="20"/>
                  </w:rPr>
                </w:pPr>
              </w:p>
            </w:tc>
          </w:tr>
          <w:tr w:rsidR="00E738EC" w:rsidRPr="00E738EC" w14:paraId="65EF3133" w14:textId="77777777" w:rsidTr="00E738EC">
            <w:trPr>
              <w:divId w:val="1795253448"/>
              <w:cantSplit/>
              <w:tblHeader/>
            </w:trPr>
            <w:tc>
              <w:tcPr>
                <w:tcW w:w="0" w:type="auto"/>
                <w:shd w:val="clear" w:color="auto" w:fill="F3F3F3"/>
                <w:hideMark/>
              </w:tcPr>
              <w:p w14:paraId="78A7C6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last_signer_role</w:t>
                </w:r>
              </w:p>
            </w:tc>
            <w:tc>
              <w:tcPr>
                <w:tcW w:w="0" w:type="auto"/>
                <w:shd w:val="clear" w:color="auto" w:fill="F3F3F3"/>
                <w:hideMark/>
              </w:tcPr>
              <w:p w14:paraId="577210D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shd w:val="clear" w:color="auto" w:fill="F3F3F3"/>
                <w:hideMark/>
              </w:tcPr>
              <w:p w14:paraId="4DFDCC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1CAB3D0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7050C700" w14:textId="77777777" w:rsidR="00E738EC" w:rsidRPr="00E738EC" w:rsidRDefault="00E738EC" w:rsidP="00E738EC">
                <w:pPr>
                  <w:spacing w:before="150" w:after="80"/>
                  <w:jc w:val="both"/>
                  <w:rPr>
                    <w:rFonts w:eastAsia="Times New Roman"/>
                    <w:sz w:val="18"/>
                    <w:szCs w:val="20"/>
                  </w:rPr>
                </w:pPr>
              </w:p>
            </w:tc>
          </w:tr>
        </w:tbl>
        <w:p w14:paraId="243F6871"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1" w:name="_Toc229603445"/>
          <w:r w:rsidRPr="00E738EC">
            <w:rPr>
              <w:rFonts w:ascii="Aptos" w:eastAsia="Times New Roman" w:hAnsi="Aptos"/>
              <w:b/>
              <w:color w:val="8D648C"/>
              <w:sz w:val="22"/>
            </w:rPr>
            <w:t>public.documents</w:t>
          </w:r>
          <w:bookmarkEnd w:id="101"/>
        </w:p>
        <w:p w14:paraId="2F9674A5"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3A059D42"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signature.</w:t>
          </w:r>
        </w:p>
        <w:p w14:paraId="046EB31D"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Documentos generados desde plantillas: DOCX/PDF/firma y carpeta Drive por request.</w:t>
          </w:r>
        </w:p>
        <w:p w14:paraId="25DA139D"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3A2F2ABA"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3E87005B"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current_hash_id -&gt; public.document_hashes.id</w:t>
          </w:r>
        </w:p>
        <w:p w14:paraId="5C257448"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locked_by -&gt; public.users.id</w:t>
          </w:r>
        </w:p>
        <w:p w14:paraId="23EAC41A"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request_id -&gt; public.requests.id</w:t>
          </w:r>
        </w:p>
        <w:p w14:paraId="0071DA0A" w14:textId="77777777" w:rsidR="00E738EC" w:rsidRPr="00E738EC" w:rsidRDefault="00E738EC" w:rsidP="00E738EC">
          <w:pPr>
            <w:numPr>
              <w:ilvl w:val="0"/>
              <w:numId w:val="5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request_type_id -&gt; public.request_types.id</w:t>
          </w:r>
        </w:p>
        <w:tbl>
          <w:tblPr>
            <w:tblStyle w:val="Tablaconcuadrcula"/>
            <w:tblW w:w="0" w:type="auto"/>
            <w:tblLook w:val="04A0" w:firstRow="1" w:lastRow="0" w:firstColumn="1" w:lastColumn="0" w:noHBand="0" w:noVBand="1"/>
          </w:tblPr>
          <w:tblGrid>
            <w:gridCol w:w="1506"/>
            <w:gridCol w:w="1850"/>
            <w:gridCol w:w="651"/>
            <w:gridCol w:w="3176"/>
            <w:gridCol w:w="2445"/>
          </w:tblGrid>
          <w:tr w:rsidR="00E738EC" w:rsidRPr="00E738EC" w14:paraId="117EAD63" w14:textId="77777777" w:rsidTr="00E738EC">
            <w:trPr>
              <w:divId w:val="1795253448"/>
              <w:cantSplit/>
              <w:tblHeader/>
            </w:trPr>
            <w:tc>
              <w:tcPr>
                <w:tcW w:w="0" w:type="auto"/>
                <w:tcBorders>
                  <w:bottom w:val="single" w:sz="4" w:space="0" w:color="auto"/>
                </w:tcBorders>
                <w:shd w:val="clear" w:color="auto" w:fill="325483"/>
                <w:hideMark/>
              </w:tcPr>
              <w:p w14:paraId="2AC654C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15AF110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782D7B3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03DC051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2ABC365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07F3F6AD" w14:textId="77777777" w:rsidTr="00E738EC">
            <w:trPr>
              <w:divId w:val="1795253448"/>
              <w:cantSplit/>
              <w:tblHeader/>
            </w:trPr>
            <w:tc>
              <w:tcPr>
                <w:tcW w:w="0" w:type="auto"/>
                <w:tcBorders>
                  <w:bottom w:val="single" w:sz="4" w:space="0" w:color="auto"/>
                </w:tcBorders>
                <w:shd w:val="clear" w:color="auto" w:fill="F3F3F3"/>
                <w:hideMark/>
              </w:tcPr>
              <w:p w14:paraId="43CE5E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5F0821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bigint</w:t>
                </w:r>
              </w:p>
            </w:tc>
            <w:tc>
              <w:tcPr>
                <w:tcW w:w="0" w:type="auto"/>
                <w:tcBorders>
                  <w:bottom w:val="single" w:sz="4" w:space="0" w:color="auto"/>
                </w:tcBorders>
                <w:shd w:val="clear" w:color="auto" w:fill="F3F3F3"/>
                <w:hideMark/>
              </w:tcPr>
              <w:p w14:paraId="5601EE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232784D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nextval('documents_id_seq'::regclass)</w:t>
                </w:r>
              </w:p>
            </w:tc>
            <w:tc>
              <w:tcPr>
                <w:tcW w:w="0" w:type="auto"/>
                <w:tcBorders>
                  <w:bottom w:val="single" w:sz="4" w:space="0" w:color="auto"/>
                </w:tcBorders>
                <w:shd w:val="clear" w:color="auto" w:fill="F3F3F3"/>
                <w:hideMark/>
              </w:tcPr>
              <w:p w14:paraId="3E20B607"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94BB9A1" w14:textId="77777777" w:rsidTr="00E738EC">
            <w:trPr>
              <w:divId w:val="1795253448"/>
              <w:cantSplit/>
              <w:tblHeader/>
            </w:trPr>
            <w:tc>
              <w:tcPr>
                <w:tcW w:w="0" w:type="auto"/>
                <w:tcBorders>
                  <w:bottom w:val="single" w:sz="4" w:space="0" w:color="auto"/>
                </w:tcBorders>
                <w:shd w:val="clear" w:color="auto" w:fill="FFFFFF"/>
                <w:hideMark/>
              </w:tcPr>
              <w:p w14:paraId="354AECF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request_id</w:t>
                </w:r>
              </w:p>
            </w:tc>
            <w:tc>
              <w:tcPr>
                <w:tcW w:w="0" w:type="auto"/>
                <w:tcBorders>
                  <w:bottom w:val="single" w:sz="4" w:space="0" w:color="auto"/>
                </w:tcBorders>
                <w:shd w:val="clear" w:color="auto" w:fill="FFFFFF"/>
                <w:hideMark/>
              </w:tcPr>
              <w:p w14:paraId="1670A5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7A968C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7C955C2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8FE27DB" w14:textId="77777777" w:rsidR="00E738EC" w:rsidRPr="00E738EC" w:rsidRDefault="00E738EC" w:rsidP="00E738EC">
                <w:pPr>
                  <w:spacing w:before="150" w:after="80"/>
                  <w:jc w:val="both"/>
                  <w:rPr>
                    <w:rFonts w:eastAsia="Times New Roman"/>
                    <w:sz w:val="18"/>
                    <w:szCs w:val="20"/>
                  </w:rPr>
                </w:pPr>
              </w:p>
            </w:tc>
          </w:tr>
          <w:tr w:rsidR="00E738EC" w:rsidRPr="00E738EC" w14:paraId="4E4B9CE5" w14:textId="77777777" w:rsidTr="00E738EC">
            <w:trPr>
              <w:divId w:val="1795253448"/>
              <w:cantSplit/>
              <w:tblHeader/>
            </w:trPr>
            <w:tc>
              <w:tcPr>
                <w:tcW w:w="0" w:type="auto"/>
                <w:tcBorders>
                  <w:bottom w:val="single" w:sz="4" w:space="0" w:color="auto"/>
                </w:tcBorders>
                <w:shd w:val="clear" w:color="auto" w:fill="F3F3F3"/>
                <w:hideMark/>
              </w:tcPr>
              <w:p w14:paraId="091D0A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request_type_id</w:t>
                </w:r>
              </w:p>
            </w:tc>
            <w:tc>
              <w:tcPr>
                <w:tcW w:w="0" w:type="auto"/>
                <w:tcBorders>
                  <w:bottom w:val="single" w:sz="4" w:space="0" w:color="auto"/>
                </w:tcBorders>
                <w:shd w:val="clear" w:color="auto" w:fill="F3F3F3"/>
                <w:hideMark/>
              </w:tcPr>
              <w:p w14:paraId="3A245A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1FC1CD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8FE544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FF3FD5C" w14:textId="77777777" w:rsidR="00E738EC" w:rsidRPr="00E738EC" w:rsidRDefault="00E738EC" w:rsidP="00E738EC">
                <w:pPr>
                  <w:spacing w:before="150" w:after="80"/>
                  <w:jc w:val="both"/>
                  <w:rPr>
                    <w:rFonts w:eastAsia="Times New Roman"/>
                    <w:sz w:val="18"/>
                    <w:szCs w:val="20"/>
                  </w:rPr>
                </w:pPr>
              </w:p>
            </w:tc>
          </w:tr>
          <w:tr w:rsidR="00E738EC" w:rsidRPr="00E738EC" w14:paraId="7A63CFB9" w14:textId="77777777" w:rsidTr="00E738EC">
            <w:trPr>
              <w:divId w:val="1795253448"/>
              <w:cantSplit/>
              <w:tblHeader/>
            </w:trPr>
            <w:tc>
              <w:tcPr>
                <w:tcW w:w="0" w:type="auto"/>
                <w:tcBorders>
                  <w:bottom w:val="single" w:sz="4" w:space="0" w:color="auto"/>
                </w:tcBorders>
                <w:shd w:val="clear" w:color="auto" w:fill="FFFFFF"/>
                <w:hideMark/>
              </w:tcPr>
              <w:p w14:paraId="45CEDB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doc_drive_id</w:t>
                </w:r>
              </w:p>
            </w:tc>
            <w:tc>
              <w:tcPr>
                <w:tcW w:w="0" w:type="auto"/>
                <w:tcBorders>
                  <w:bottom w:val="single" w:sz="4" w:space="0" w:color="auto"/>
                </w:tcBorders>
                <w:shd w:val="clear" w:color="auto" w:fill="FFFFFF"/>
                <w:hideMark/>
              </w:tcPr>
              <w:p w14:paraId="2BC2D81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6CE847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617DA8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C26DFC7" w14:textId="77777777" w:rsidR="00E738EC" w:rsidRPr="00E738EC" w:rsidRDefault="00E738EC" w:rsidP="00E738EC">
                <w:pPr>
                  <w:spacing w:before="150" w:after="80"/>
                  <w:jc w:val="both"/>
                  <w:rPr>
                    <w:rFonts w:eastAsia="Times New Roman"/>
                    <w:sz w:val="18"/>
                    <w:szCs w:val="20"/>
                  </w:rPr>
                </w:pPr>
              </w:p>
            </w:tc>
          </w:tr>
          <w:tr w:rsidR="00E738EC" w:rsidRPr="00E738EC" w14:paraId="6E34B9ED" w14:textId="77777777" w:rsidTr="00E738EC">
            <w:trPr>
              <w:divId w:val="1795253448"/>
              <w:cantSplit/>
              <w:tblHeader/>
            </w:trPr>
            <w:tc>
              <w:tcPr>
                <w:tcW w:w="0" w:type="auto"/>
                <w:tcBorders>
                  <w:bottom w:val="single" w:sz="4" w:space="0" w:color="auto"/>
                </w:tcBorders>
                <w:shd w:val="clear" w:color="auto" w:fill="F3F3F3"/>
                <w:hideMark/>
              </w:tcPr>
              <w:p w14:paraId="6224E4E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pdf_drive_id</w:t>
                </w:r>
              </w:p>
            </w:tc>
            <w:tc>
              <w:tcPr>
                <w:tcW w:w="0" w:type="auto"/>
                <w:tcBorders>
                  <w:bottom w:val="single" w:sz="4" w:space="0" w:color="auto"/>
                </w:tcBorders>
                <w:shd w:val="clear" w:color="auto" w:fill="F3F3F3"/>
                <w:hideMark/>
              </w:tcPr>
              <w:p w14:paraId="3C6ED6D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033433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499F74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1AFBEBA" w14:textId="77777777" w:rsidR="00E738EC" w:rsidRPr="00E738EC" w:rsidRDefault="00E738EC" w:rsidP="00E738EC">
                <w:pPr>
                  <w:spacing w:before="150" w:after="80"/>
                  <w:jc w:val="both"/>
                  <w:rPr>
                    <w:rFonts w:eastAsia="Times New Roman"/>
                    <w:sz w:val="18"/>
                    <w:szCs w:val="20"/>
                  </w:rPr>
                </w:pPr>
              </w:p>
            </w:tc>
          </w:tr>
          <w:tr w:rsidR="00E738EC" w:rsidRPr="00E738EC" w14:paraId="2F682A75" w14:textId="77777777" w:rsidTr="00E738EC">
            <w:trPr>
              <w:divId w:val="1795253448"/>
              <w:cantSplit/>
              <w:tblHeader/>
            </w:trPr>
            <w:tc>
              <w:tcPr>
                <w:tcW w:w="0" w:type="auto"/>
                <w:tcBorders>
                  <w:bottom w:val="single" w:sz="4" w:space="0" w:color="auto"/>
                </w:tcBorders>
                <w:shd w:val="clear" w:color="auto" w:fill="FFFFFF"/>
                <w:hideMark/>
              </w:tcPr>
              <w:p w14:paraId="77CDBE4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folder_drive_id</w:t>
                </w:r>
              </w:p>
            </w:tc>
            <w:tc>
              <w:tcPr>
                <w:tcW w:w="0" w:type="auto"/>
                <w:tcBorders>
                  <w:bottom w:val="single" w:sz="4" w:space="0" w:color="auto"/>
                </w:tcBorders>
                <w:shd w:val="clear" w:color="auto" w:fill="FFFFFF"/>
                <w:hideMark/>
              </w:tcPr>
              <w:p w14:paraId="2B09B8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2EE7D5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EE5EC6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5AB1598" w14:textId="77777777" w:rsidR="00E738EC" w:rsidRPr="00E738EC" w:rsidRDefault="00E738EC" w:rsidP="00E738EC">
                <w:pPr>
                  <w:spacing w:before="150" w:after="80"/>
                  <w:jc w:val="both"/>
                  <w:rPr>
                    <w:rFonts w:eastAsia="Times New Roman"/>
                    <w:sz w:val="18"/>
                    <w:szCs w:val="20"/>
                  </w:rPr>
                </w:pPr>
              </w:p>
            </w:tc>
          </w:tr>
          <w:tr w:rsidR="00E738EC" w:rsidRPr="00E738EC" w14:paraId="4436A4F2" w14:textId="77777777" w:rsidTr="00E738EC">
            <w:trPr>
              <w:divId w:val="1795253448"/>
              <w:cantSplit/>
              <w:tblHeader/>
            </w:trPr>
            <w:tc>
              <w:tcPr>
                <w:tcW w:w="0" w:type="auto"/>
                <w:tcBorders>
                  <w:bottom w:val="single" w:sz="4" w:space="0" w:color="auto"/>
                </w:tcBorders>
                <w:shd w:val="clear" w:color="auto" w:fill="F3F3F3"/>
                <w:hideMark/>
              </w:tcPr>
              <w:p w14:paraId="4A3193D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version_number</w:t>
                </w:r>
              </w:p>
            </w:tc>
            <w:tc>
              <w:tcPr>
                <w:tcW w:w="0" w:type="auto"/>
                <w:tcBorders>
                  <w:bottom w:val="single" w:sz="4" w:space="0" w:color="auto"/>
                </w:tcBorders>
                <w:shd w:val="clear" w:color="auto" w:fill="F3F3F3"/>
                <w:hideMark/>
              </w:tcPr>
              <w:p w14:paraId="6B0232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4E488E0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07D44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70C4AD3B"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3BB78375" w14:textId="77777777" w:rsidTr="00E738EC">
            <w:trPr>
              <w:divId w:val="1795253448"/>
              <w:cantSplit/>
              <w:tblHeader/>
            </w:trPr>
            <w:tc>
              <w:tcPr>
                <w:tcW w:w="0" w:type="auto"/>
                <w:tcBorders>
                  <w:bottom w:val="single" w:sz="4" w:space="0" w:color="auto"/>
                </w:tcBorders>
                <w:shd w:val="clear" w:color="auto" w:fill="FFFFFF"/>
                <w:hideMark/>
              </w:tcPr>
              <w:p w14:paraId="7F62C3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signed</w:t>
                </w:r>
              </w:p>
            </w:tc>
            <w:tc>
              <w:tcPr>
                <w:tcW w:w="0" w:type="auto"/>
                <w:tcBorders>
                  <w:bottom w:val="single" w:sz="4" w:space="0" w:color="auto"/>
                </w:tcBorders>
                <w:shd w:val="clear" w:color="auto" w:fill="FFFFFF"/>
                <w:hideMark/>
              </w:tcPr>
              <w:p w14:paraId="0AE4EC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FFFFF"/>
                <w:hideMark/>
              </w:tcPr>
              <w:p w14:paraId="0B5C91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93AEB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false</w:t>
                </w:r>
              </w:p>
            </w:tc>
            <w:tc>
              <w:tcPr>
                <w:tcW w:w="0" w:type="auto"/>
                <w:tcBorders>
                  <w:bottom w:val="single" w:sz="4" w:space="0" w:color="auto"/>
                </w:tcBorders>
                <w:shd w:val="clear" w:color="auto" w:fill="FFFFFF"/>
                <w:hideMark/>
              </w:tcPr>
              <w:p w14:paraId="645C15A7"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A9DD1F4" w14:textId="77777777" w:rsidTr="00E738EC">
            <w:trPr>
              <w:divId w:val="1795253448"/>
              <w:cantSplit/>
              <w:tblHeader/>
            </w:trPr>
            <w:tc>
              <w:tcPr>
                <w:tcW w:w="0" w:type="auto"/>
                <w:tcBorders>
                  <w:bottom w:val="single" w:sz="4" w:space="0" w:color="auto"/>
                </w:tcBorders>
                <w:shd w:val="clear" w:color="auto" w:fill="F3F3F3"/>
                <w:hideMark/>
              </w:tcPr>
              <w:p w14:paraId="0A3AE6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10AAF71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09D678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3D637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4C191DEC"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A21192D" w14:textId="77777777" w:rsidTr="00E738EC">
            <w:trPr>
              <w:divId w:val="1795253448"/>
              <w:cantSplit/>
              <w:tblHeader/>
            </w:trPr>
            <w:tc>
              <w:tcPr>
                <w:tcW w:w="0" w:type="auto"/>
                <w:tcBorders>
                  <w:bottom w:val="single" w:sz="4" w:space="0" w:color="auto"/>
                </w:tcBorders>
                <w:shd w:val="clear" w:color="auto" w:fill="FFFFFF"/>
                <w:hideMark/>
              </w:tcPr>
              <w:p w14:paraId="138C7B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tcBorders>
                  <w:bottom w:val="single" w:sz="4" w:space="0" w:color="auto"/>
                </w:tcBorders>
                <w:shd w:val="clear" w:color="auto" w:fill="FFFFFF"/>
                <w:hideMark/>
              </w:tcPr>
              <w:p w14:paraId="0F5A3E1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FFFFF"/>
                <w:hideMark/>
              </w:tcPr>
              <w:p w14:paraId="140C454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5C9AD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FFFFF"/>
                <w:hideMark/>
              </w:tcPr>
              <w:p w14:paraId="150273CC"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78AA32B" w14:textId="77777777" w:rsidTr="00E738EC">
            <w:trPr>
              <w:divId w:val="1795253448"/>
              <w:cantSplit/>
              <w:tblHeader/>
            </w:trPr>
            <w:tc>
              <w:tcPr>
                <w:tcW w:w="0" w:type="auto"/>
                <w:tcBorders>
                  <w:bottom w:val="single" w:sz="4" w:space="0" w:color="auto"/>
                </w:tcBorders>
                <w:shd w:val="clear" w:color="auto" w:fill="F3F3F3"/>
                <w:hideMark/>
              </w:tcPr>
              <w:p w14:paraId="02CF92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signature_status</w:t>
                </w:r>
              </w:p>
            </w:tc>
            <w:tc>
              <w:tcPr>
                <w:tcW w:w="0" w:type="auto"/>
                <w:tcBorders>
                  <w:bottom w:val="single" w:sz="4" w:space="0" w:color="auto"/>
                </w:tcBorders>
                <w:shd w:val="clear" w:color="auto" w:fill="F3F3F3"/>
                <w:hideMark/>
              </w:tcPr>
              <w:p w14:paraId="7031AA4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3C5E4C9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8AD5C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'pending'::character varying</w:t>
                </w:r>
              </w:p>
            </w:tc>
            <w:tc>
              <w:tcPr>
                <w:tcW w:w="0" w:type="auto"/>
                <w:tcBorders>
                  <w:bottom w:val="single" w:sz="4" w:space="0" w:color="auto"/>
                </w:tcBorders>
                <w:shd w:val="clear" w:color="auto" w:fill="F3F3F3"/>
                <w:hideMark/>
              </w:tcPr>
              <w:p w14:paraId="7DB8045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Status: pending, signed, locked, expired</w:t>
                </w:r>
              </w:p>
            </w:tc>
          </w:tr>
          <w:tr w:rsidR="00E738EC" w:rsidRPr="00E738EC" w14:paraId="791598A9" w14:textId="77777777" w:rsidTr="00E738EC">
            <w:trPr>
              <w:divId w:val="1795253448"/>
              <w:cantSplit/>
              <w:tblHeader/>
            </w:trPr>
            <w:tc>
              <w:tcPr>
                <w:tcW w:w="0" w:type="auto"/>
                <w:tcBorders>
                  <w:bottom w:val="single" w:sz="4" w:space="0" w:color="auto"/>
                </w:tcBorders>
                <w:shd w:val="clear" w:color="auto" w:fill="FFFFFF"/>
                <w:hideMark/>
              </w:tcPr>
              <w:p w14:paraId="3CA2795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current_hash_id</w:t>
                </w:r>
              </w:p>
            </w:tc>
            <w:tc>
              <w:tcPr>
                <w:tcW w:w="0" w:type="auto"/>
                <w:tcBorders>
                  <w:bottom w:val="single" w:sz="4" w:space="0" w:color="auto"/>
                </w:tcBorders>
                <w:shd w:val="clear" w:color="auto" w:fill="FFFFFF"/>
                <w:hideMark/>
              </w:tcPr>
              <w:p w14:paraId="40150A5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0239A2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829BF2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497A8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Reference to the current document hash</w:t>
                </w:r>
              </w:p>
            </w:tc>
          </w:tr>
          <w:tr w:rsidR="00E738EC" w:rsidRPr="00E738EC" w14:paraId="0BDD5965" w14:textId="77777777" w:rsidTr="00E738EC">
            <w:trPr>
              <w:divId w:val="1795253448"/>
              <w:cantSplit/>
              <w:tblHeader/>
            </w:trPr>
            <w:tc>
              <w:tcPr>
                <w:tcW w:w="0" w:type="auto"/>
                <w:tcBorders>
                  <w:bottom w:val="single" w:sz="4" w:space="0" w:color="auto"/>
                </w:tcBorders>
                <w:shd w:val="clear" w:color="auto" w:fill="F3F3F3"/>
                <w:hideMark/>
              </w:tcPr>
              <w:p w14:paraId="4C8E8B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is_locked</w:t>
                </w:r>
              </w:p>
            </w:tc>
            <w:tc>
              <w:tcPr>
                <w:tcW w:w="0" w:type="auto"/>
                <w:tcBorders>
                  <w:bottom w:val="single" w:sz="4" w:space="0" w:color="auto"/>
                </w:tcBorders>
                <w:shd w:val="clear" w:color="auto" w:fill="F3F3F3"/>
                <w:hideMark/>
              </w:tcPr>
              <w:p w14:paraId="1382BE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19E055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E35A6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false</w:t>
                </w:r>
              </w:p>
            </w:tc>
            <w:tc>
              <w:tcPr>
                <w:tcW w:w="0" w:type="auto"/>
                <w:tcBorders>
                  <w:bottom w:val="single" w:sz="4" w:space="0" w:color="auto"/>
                </w:tcBorders>
                <w:shd w:val="clear" w:color="auto" w:fill="F3F3F3"/>
                <w:hideMark/>
              </w:tcPr>
              <w:p w14:paraId="7B47C8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 if document is locked after signing</w:t>
                </w:r>
              </w:p>
            </w:tc>
          </w:tr>
          <w:tr w:rsidR="00E738EC" w:rsidRPr="00E738EC" w14:paraId="3E3D221C" w14:textId="77777777" w:rsidTr="00E738EC">
            <w:trPr>
              <w:divId w:val="1795253448"/>
              <w:cantSplit/>
              <w:tblHeader/>
            </w:trPr>
            <w:tc>
              <w:tcPr>
                <w:tcW w:w="0" w:type="auto"/>
                <w:tcBorders>
                  <w:bottom w:val="single" w:sz="4" w:space="0" w:color="auto"/>
                </w:tcBorders>
                <w:shd w:val="clear" w:color="auto" w:fill="FFFFFF"/>
                <w:hideMark/>
              </w:tcPr>
              <w:p w14:paraId="45BB3C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locked_at</w:t>
                </w:r>
              </w:p>
            </w:tc>
            <w:tc>
              <w:tcPr>
                <w:tcW w:w="0" w:type="auto"/>
                <w:tcBorders>
                  <w:bottom w:val="single" w:sz="4" w:space="0" w:color="auto"/>
                </w:tcBorders>
                <w:shd w:val="clear" w:color="auto" w:fill="FFFFFF"/>
                <w:hideMark/>
              </w:tcPr>
              <w:p w14:paraId="3B0EC44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408D27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2285A7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12407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when document was locked</w:t>
                </w:r>
              </w:p>
            </w:tc>
          </w:tr>
          <w:tr w:rsidR="00E738EC" w:rsidRPr="00E738EC" w14:paraId="665D7F72" w14:textId="77777777" w:rsidTr="00E738EC">
            <w:trPr>
              <w:divId w:val="1795253448"/>
              <w:cantSplit/>
              <w:tblHeader/>
            </w:trPr>
            <w:tc>
              <w:tcPr>
                <w:tcW w:w="0" w:type="auto"/>
                <w:shd w:val="clear" w:color="auto" w:fill="F3F3F3"/>
                <w:hideMark/>
              </w:tcPr>
              <w:p w14:paraId="4A526A4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locked_by</w:t>
                </w:r>
              </w:p>
            </w:tc>
            <w:tc>
              <w:tcPr>
                <w:tcW w:w="0" w:type="auto"/>
                <w:shd w:val="clear" w:color="auto" w:fill="F3F3F3"/>
                <w:hideMark/>
              </w:tcPr>
              <w:p w14:paraId="56C42B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shd w:val="clear" w:color="auto" w:fill="F3F3F3"/>
                <w:hideMark/>
              </w:tcPr>
              <w:p w14:paraId="3EC16FF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1DF26D3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7854C0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 who locked the document</w:t>
                </w:r>
              </w:p>
            </w:tc>
          </w:tr>
        </w:tbl>
        <w:p w14:paraId="2BEF376B" w14:textId="77777777" w:rsidR="00E738EC" w:rsidRPr="00E738EC" w:rsidRDefault="00E738EC" w:rsidP="00E738EC">
          <w:pPr>
            <w:numPr>
              <w:ilvl w:val="0"/>
              <w:numId w:val="5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132DD924" w14:textId="77777777" w:rsidR="00E738EC" w:rsidRPr="00E738EC" w:rsidRDefault="00E738EC" w:rsidP="00E738EC">
          <w:pPr>
            <w:numPr>
              <w:ilvl w:val="0"/>
              <w:numId w:val="5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documents_pkey: CREATE UNIQUE INDEX documents_pkey ON public.documents USING btree (id)</w:t>
          </w:r>
        </w:p>
        <w:p w14:paraId="60F008AD" w14:textId="77777777" w:rsidR="00E738EC" w:rsidRPr="00E738EC" w:rsidRDefault="00E738EC" w:rsidP="00E738EC">
          <w:pPr>
            <w:numPr>
              <w:ilvl w:val="0"/>
              <w:numId w:val="5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idx_documents_request_id: CREATE INDEX idx_documents_request_id ON public.documents USING btree (request_id)</w:t>
          </w:r>
        </w:p>
        <w:p w14:paraId="7389C370"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2" w:name="_Toc229603446"/>
          <w:r w:rsidRPr="00E738EC">
            <w:rPr>
              <w:rFonts w:ascii="Aptos" w:eastAsia="Times New Roman" w:hAnsi="Aptos"/>
              <w:b/>
              <w:color w:val="8D648C"/>
              <w:sz w:val="22"/>
            </w:rPr>
            <w:lastRenderedPageBreak/>
            <w:t>public.notifications</w:t>
          </w:r>
          <w:bookmarkEnd w:id="102"/>
        </w:p>
        <w:p w14:paraId="071BA3CA" w14:textId="77777777" w:rsidR="00E738EC" w:rsidRPr="00E738EC" w:rsidRDefault="00E738EC" w:rsidP="00E738EC">
          <w:pPr>
            <w:numPr>
              <w:ilvl w:val="0"/>
              <w:numId w:val="5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4A6738DA" w14:textId="77777777" w:rsidR="00E738EC" w:rsidRPr="00E738EC" w:rsidRDefault="00E738EC" w:rsidP="00E738EC">
          <w:pPr>
            <w:numPr>
              <w:ilvl w:val="0"/>
              <w:numId w:val="5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auth, security, approvals.</w:t>
          </w:r>
        </w:p>
        <w:p w14:paraId="74FCCD12" w14:textId="77777777" w:rsidR="00E738EC" w:rsidRPr="00E738EC" w:rsidRDefault="00E738EC" w:rsidP="00E738EC">
          <w:pPr>
            <w:numPr>
              <w:ilvl w:val="0"/>
              <w:numId w:val="5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21542F7D" w14:textId="77777777" w:rsidR="00E738EC" w:rsidRPr="00E738EC" w:rsidRDefault="00E738EC" w:rsidP="00E738EC">
          <w:pPr>
            <w:numPr>
              <w:ilvl w:val="0"/>
              <w:numId w:val="5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35AEA34E" w14:textId="77777777" w:rsidR="00E738EC" w:rsidRPr="00E738EC" w:rsidRDefault="00E738EC" w:rsidP="00E738EC">
          <w:pPr>
            <w:numPr>
              <w:ilvl w:val="0"/>
              <w:numId w:val="5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07BBB976" w14:textId="77777777" w:rsidR="00E738EC" w:rsidRPr="00E738EC" w:rsidRDefault="00E738EC" w:rsidP="00E738EC">
          <w:pPr>
            <w:numPr>
              <w:ilvl w:val="0"/>
              <w:numId w:val="5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user_id -&gt; public.users.id</w:t>
          </w:r>
        </w:p>
        <w:tbl>
          <w:tblPr>
            <w:tblStyle w:val="Tablaconcuadrcula"/>
            <w:tblW w:w="0" w:type="auto"/>
            <w:tblLook w:val="04A0" w:firstRow="1" w:lastRow="0" w:firstColumn="1" w:lastColumn="0" w:noHBand="0" w:noVBand="1"/>
          </w:tblPr>
          <w:tblGrid>
            <w:gridCol w:w="1046"/>
            <w:gridCol w:w="2218"/>
            <w:gridCol w:w="651"/>
            <w:gridCol w:w="3263"/>
            <w:gridCol w:w="1301"/>
          </w:tblGrid>
          <w:tr w:rsidR="00E738EC" w:rsidRPr="00E738EC" w14:paraId="2D2525BC" w14:textId="77777777" w:rsidTr="00E738EC">
            <w:trPr>
              <w:divId w:val="1795253448"/>
              <w:cantSplit/>
              <w:tblHeader/>
            </w:trPr>
            <w:tc>
              <w:tcPr>
                <w:tcW w:w="0" w:type="auto"/>
                <w:tcBorders>
                  <w:bottom w:val="single" w:sz="4" w:space="0" w:color="auto"/>
                </w:tcBorders>
                <w:shd w:val="clear" w:color="auto" w:fill="325483"/>
                <w:hideMark/>
              </w:tcPr>
              <w:p w14:paraId="47C69A5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291BD77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2C25E49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44BF786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007BEC4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7A3322F6" w14:textId="77777777" w:rsidTr="00E738EC">
            <w:trPr>
              <w:divId w:val="1795253448"/>
              <w:cantSplit/>
              <w:tblHeader/>
            </w:trPr>
            <w:tc>
              <w:tcPr>
                <w:tcW w:w="0" w:type="auto"/>
                <w:tcBorders>
                  <w:bottom w:val="single" w:sz="4" w:space="0" w:color="auto"/>
                </w:tcBorders>
                <w:shd w:val="clear" w:color="auto" w:fill="F3F3F3"/>
                <w:hideMark/>
              </w:tcPr>
              <w:p w14:paraId="0525560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0461D0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377756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784AEBE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nextval('notifications_id_seq'::regclass)</w:t>
                </w:r>
              </w:p>
            </w:tc>
            <w:tc>
              <w:tcPr>
                <w:tcW w:w="0" w:type="auto"/>
                <w:tcBorders>
                  <w:bottom w:val="single" w:sz="4" w:space="0" w:color="auto"/>
                </w:tcBorders>
                <w:shd w:val="clear" w:color="auto" w:fill="F3F3F3"/>
                <w:hideMark/>
              </w:tcPr>
              <w:p w14:paraId="6D47E543"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67698436" w14:textId="77777777" w:rsidTr="00E738EC">
            <w:trPr>
              <w:divId w:val="1795253448"/>
              <w:cantSplit/>
              <w:tblHeader/>
            </w:trPr>
            <w:tc>
              <w:tcPr>
                <w:tcW w:w="0" w:type="auto"/>
                <w:tcBorders>
                  <w:bottom w:val="single" w:sz="4" w:space="0" w:color="auto"/>
                </w:tcBorders>
                <w:shd w:val="clear" w:color="auto" w:fill="FFFFFF"/>
                <w:hideMark/>
              </w:tcPr>
              <w:p w14:paraId="16D13F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user_id</w:t>
                </w:r>
              </w:p>
            </w:tc>
            <w:tc>
              <w:tcPr>
                <w:tcW w:w="0" w:type="auto"/>
                <w:tcBorders>
                  <w:bottom w:val="single" w:sz="4" w:space="0" w:color="auto"/>
                </w:tcBorders>
                <w:shd w:val="clear" w:color="auto" w:fill="FFFFFF"/>
                <w:hideMark/>
              </w:tcPr>
              <w:p w14:paraId="74841FD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0BC5849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37BA16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8EB56B1" w14:textId="77777777" w:rsidR="00E738EC" w:rsidRPr="00E738EC" w:rsidRDefault="00E738EC" w:rsidP="00E738EC">
                <w:pPr>
                  <w:spacing w:before="150" w:after="80"/>
                  <w:jc w:val="both"/>
                  <w:rPr>
                    <w:rFonts w:eastAsia="Times New Roman"/>
                    <w:sz w:val="18"/>
                    <w:szCs w:val="20"/>
                  </w:rPr>
                </w:pPr>
              </w:p>
            </w:tc>
          </w:tr>
          <w:tr w:rsidR="00E738EC" w:rsidRPr="00E738EC" w14:paraId="144BE431" w14:textId="77777777" w:rsidTr="00E738EC">
            <w:trPr>
              <w:divId w:val="1795253448"/>
              <w:cantSplit/>
              <w:tblHeader/>
            </w:trPr>
            <w:tc>
              <w:tcPr>
                <w:tcW w:w="0" w:type="auto"/>
                <w:tcBorders>
                  <w:bottom w:val="single" w:sz="4" w:space="0" w:color="auto"/>
                </w:tcBorders>
                <w:shd w:val="clear" w:color="auto" w:fill="F3F3F3"/>
                <w:hideMark/>
              </w:tcPr>
              <w:p w14:paraId="5602097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title</w:t>
                </w:r>
              </w:p>
            </w:tc>
            <w:tc>
              <w:tcPr>
                <w:tcW w:w="0" w:type="auto"/>
                <w:tcBorders>
                  <w:bottom w:val="single" w:sz="4" w:space="0" w:color="auto"/>
                </w:tcBorders>
                <w:shd w:val="clear" w:color="auto" w:fill="F3F3F3"/>
                <w:hideMark/>
              </w:tcPr>
              <w:p w14:paraId="27332C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71510C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D4BD06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0875EC7" w14:textId="77777777" w:rsidR="00E738EC" w:rsidRPr="00E738EC" w:rsidRDefault="00E738EC" w:rsidP="00E738EC">
                <w:pPr>
                  <w:spacing w:before="150" w:after="80"/>
                  <w:jc w:val="both"/>
                  <w:rPr>
                    <w:rFonts w:eastAsia="Times New Roman"/>
                    <w:sz w:val="18"/>
                    <w:szCs w:val="20"/>
                  </w:rPr>
                </w:pPr>
              </w:p>
            </w:tc>
          </w:tr>
          <w:tr w:rsidR="00E738EC" w:rsidRPr="00E738EC" w14:paraId="65E0DF00" w14:textId="77777777" w:rsidTr="00E738EC">
            <w:trPr>
              <w:divId w:val="1795253448"/>
              <w:cantSplit/>
              <w:tblHeader/>
            </w:trPr>
            <w:tc>
              <w:tcPr>
                <w:tcW w:w="0" w:type="auto"/>
                <w:tcBorders>
                  <w:bottom w:val="single" w:sz="4" w:space="0" w:color="auto"/>
                </w:tcBorders>
                <w:shd w:val="clear" w:color="auto" w:fill="FFFFFF"/>
                <w:hideMark/>
              </w:tcPr>
              <w:p w14:paraId="3E7DF4D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message</w:t>
                </w:r>
              </w:p>
            </w:tc>
            <w:tc>
              <w:tcPr>
                <w:tcW w:w="0" w:type="auto"/>
                <w:tcBorders>
                  <w:bottom w:val="single" w:sz="4" w:space="0" w:color="auto"/>
                </w:tcBorders>
                <w:shd w:val="clear" w:color="auto" w:fill="FFFFFF"/>
                <w:hideMark/>
              </w:tcPr>
              <w:p w14:paraId="012753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5CB0672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6714A6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33F7E65" w14:textId="77777777" w:rsidR="00E738EC" w:rsidRPr="00E738EC" w:rsidRDefault="00E738EC" w:rsidP="00E738EC">
                <w:pPr>
                  <w:spacing w:before="150" w:after="80"/>
                  <w:jc w:val="both"/>
                  <w:rPr>
                    <w:rFonts w:eastAsia="Times New Roman"/>
                    <w:sz w:val="18"/>
                    <w:szCs w:val="20"/>
                  </w:rPr>
                </w:pPr>
              </w:p>
            </w:tc>
          </w:tr>
          <w:tr w:rsidR="00E738EC" w:rsidRPr="00E738EC" w14:paraId="2F4E6546" w14:textId="77777777" w:rsidTr="00E738EC">
            <w:trPr>
              <w:divId w:val="1795253448"/>
              <w:cantSplit/>
              <w:tblHeader/>
            </w:trPr>
            <w:tc>
              <w:tcPr>
                <w:tcW w:w="0" w:type="auto"/>
                <w:tcBorders>
                  <w:bottom w:val="single" w:sz="4" w:space="0" w:color="auto"/>
                </w:tcBorders>
                <w:shd w:val="clear" w:color="auto" w:fill="F3F3F3"/>
                <w:hideMark/>
              </w:tcPr>
              <w:p w14:paraId="7ED7FC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type</w:t>
                </w:r>
              </w:p>
            </w:tc>
            <w:tc>
              <w:tcPr>
                <w:tcW w:w="0" w:type="auto"/>
                <w:tcBorders>
                  <w:bottom w:val="single" w:sz="4" w:space="0" w:color="auto"/>
                </w:tcBorders>
                <w:shd w:val="clear" w:color="auto" w:fill="F3F3F3"/>
                <w:hideMark/>
              </w:tcPr>
              <w:p w14:paraId="3EEBBF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7530BF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A2997E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'info'::character varying</w:t>
                </w:r>
              </w:p>
            </w:tc>
            <w:tc>
              <w:tcPr>
                <w:tcW w:w="0" w:type="auto"/>
                <w:tcBorders>
                  <w:bottom w:val="single" w:sz="4" w:space="0" w:color="auto"/>
                </w:tcBorders>
                <w:shd w:val="clear" w:color="auto" w:fill="F3F3F3"/>
                <w:hideMark/>
              </w:tcPr>
              <w:p w14:paraId="58B4E8A8"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9A55A34" w14:textId="77777777" w:rsidTr="00E738EC">
            <w:trPr>
              <w:divId w:val="1795253448"/>
              <w:cantSplit/>
              <w:tblHeader/>
            </w:trPr>
            <w:tc>
              <w:tcPr>
                <w:tcW w:w="0" w:type="auto"/>
                <w:tcBorders>
                  <w:bottom w:val="single" w:sz="4" w:space="0" w:color="auto"/>
                </w:tcBorders>
                <w:shd w:val="clear" w:color="auto" w:fill="FFFFFF"/>
                <w:hideMark/>
              </w:tcPr>
              <w:p w14:paraId="6D900C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source</w:t>
                </w:r>
              </w:p>
            </w:tc>
            <w:tc>
              <w:tcPr>
                <w:tcW w:w="0" w:type="auto"/>
                <w:tcBorders>
                  <w:bottom w:val="single" w:sz="4" w:space="0" w:color="auto"/>
                </w:tcBorders>
                <w:shd w:val="clear" w:color="auto" w:fill="FFFFFF"/>
                <w:hideMark/>
              </w:tcPr>
              <w:p w14:paraId="4A29CA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4041AA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239F71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4C8E27A" w14:textId="77777777" w:rsidR="00E738EC" w:rsidRPr="00E738EC" w:rsidRDefault="00E738EC" w:rsidP="00E738EC">
                <w:pPr>
                  <w:spacing w:before="150" w:after="80"/>
                  <w:jc w:val="both"/>
                  <w:rPr>
                    <w:rFonts w:eastAsia="Times New Roman"/>
                    <w:sz w:val="18"/>
                    <w:szCs w:val="20"/>
                  </w:rPr>
                </w:pPr>
              </w:p>
            </w:tc>
          </w:tr>
          <w:tr w:rsidR="00E738EC" w:rsidRPr="00E738EC" w14:paraId="66A5362F" w14:textId="77777777" w:rsidTr="00E738EC">
            <w:trPr>
              <w:divId w:val="1795253448"/>
              <w:cantSplit/>
              <w:tblHeader/>
            </w:trPr>
            <w:tc>
              <w:tcPr>
                <w:tcW w:w="0" w:type="auto"/>
                <w:tcBorders>
                  <w:bottom w:val="single" w:sz="4" w:space="0" w:color="auto"/>
                </w:tcBorders>
                <w:shd w:val="clear" w:color="auto" w:fill="F3F3F3"/>
                <w:hideMark/>
              </w:tcPr>
              <w:p w14:paraId="37826E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status</w:t>
                </w:r>
              </w:p>
            </w:tc>
            <w:tc>
              <w:tcPr>
                <w:tcW w:w="0" w:type="auto"/>
                <w:tcBorders>
                  <w:bottom w:val="single" w:sz="4" w:space="0" w:color="auto"/>
                </w:tcBorders>
                <w:shd w:val="clear" w:color="auto" w:fill="F3F3F3"/>
                <w:hideMark/>
              </w:tcPr>
              <w:p w14:paraId="21DDEC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59BC11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F0046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'unread'::character varying</w:t>
                </w:r>
              </w:p>
            </w:tc>
            <w:tc>
              <w:tcPr>
                <w:tcW w:w="0" w:type="auto"/>
                <w:tcBorders>
                  <w:bottom w:val="single" w:sz="4" w:space="0" w:color="auto"/>
                </w:tcBorders>
                <w:shd w:val="clear" w:color="auto" w:fill="F3F3F3"/>
                <w:hideMark/>
              </w:tcPr>
              <w:p w14:paraId="688F9071"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15132E7" w14:textId="77777777" w:rsidTr="00E738EC">
            <w:trPr>
              <w:divId w:val="1795253448"/>
              <w:cantSplit/>
              <w:tblHeader/>
            </w:trPr>
            <w:tc>
              <w:tcPr>
                <w:tcW w:w="0" w:type="auto"/>
                <w:tcBorders>
                  <w:bottom w:val="single" w:sz="4" w:space="0" w:color="auto"/>
                </w:tcBorders>
                <w:shd w:val="clear" w:color="auto" w:fill="FFFFFF"/>
                <w:hideMark/>
              </w:tcPr>
              <w:p w14:paraId="6B1CA1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priority</w:t>
                </w:r>
              </w:p>
            </w:tc>
            <w:tc>
              <w:tcPr>
                <w:tcW w:w="0" w:type="auto"/>
                <w:tcBorders>
                  <w:bottom w:val="single" w:sz="4" w:space="0" w:color="auto"/>
                </w:tcBorders>
                <w:shd w:val="clear" w:color="auto" w:fill="FFFFFF"/>
                <w:hideMark/>
              </w:tcPr>
              <w:p w14:paraId="447D27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1053575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84A4E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05A3A081"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47C855E4" w14:textId="77777777" w:rsidTr="00E738EC">
            <w:trPr>
              <w:divId w:val="1795253448"/>
              <w:cantSplit/>
              <w:tblHeader/>
            </w:trPr>
            <w:tc>
              <w:tcPr>
                <w:tcW w:w="0" w:type="auto"/>
                <w:tcBorders>
                  <w:bottom w:val="single" w:sz="4" w:space="0" w:color="auto"/>
                </w:tcBorders>
                <w:shd w:val="clear" w:color="auto" w:fill="F3F3F3"/>
                <w:hideMark/>
              </w:tcPr>
              <w:p w14:paraId="531AB10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meta</w:t>
                </w:r>
              </w:p>
            </w:tc>
            <w:tc>
              <w:tcPr>
                <w:tcW w:w="0" w:type="auto"/>
                <w:tcBorders>
                  <w:bottom w:val="single" w:sz="4" w:space="0" w:color="auto"/>
                </w:tcBorders>
                <w:shd w:val="clear" w:color="auto" w:fill="F3F3F3"/>
                <w:hideMark/>
              </w:tcPr>
              <w:p w14:paraId="4206C6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3F3F3"/>
                <w:hideMark/>
              </w:tcPr>
              <w:p w14:paraId="190709C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E0E47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3F3F3"/>
                <w:hideMark/>
              </w:tcPr>
              <w:p w14:paraId="44DF5B8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422CF052" w14:textId="77777777" w:rsidTr="00E738EC">
            <w:trPr>
              <w:divId w:val="1795253448"/>
              <w:cantSplit/>
              <w:tblHeader/>
            </w:trPr>
            <w:tc>
              <w:tcPr>
                <w:tcW w:w="0" w:type="auto"/>
                <w:tcBorders>
                  <w:bottom w:val="single" w:sz="4" w:space="0" w:color="auto"/>
                </w:tcBorders>
                <w:shd w:val="clear" w:color="auto" w:fill="FFFFFF"/>
                <w:hideMark/>
              </w:tcPr>
              <w:p w14:paraId="6B93D6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FFFFF"/>
                <w:hideMark/>
              </w:tcPr>
              <w:p w14:paraId="219CDC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19CEFB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48737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FFFFF"/>
                <w:hideMark/>
              </w:tcPr>
              <w:p w14:paraId="4257ED07"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456B9C5" w14:textId="77777777" w:rsidTr="00E738EC">
            <w:trPr>
              <w:divId w:val="1795253448"/>
              <w:cantSplit/>
              <w:tblHeader/>
            </w:trPr>
            <w:tc>
              <w:tcPr>
                <w:tcW w:w="0" w:type="auto"/>
                <w:shd w:val="clear" w:color="auto" w:fill="F3F3F3"/>
                <w:hideMark/>
              </w:tcPr>
              <w:p w14:paraId="510C5E4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read_at</w:t>
                </w:r>
              </w:p>
            </w:tc>
            <w:tc>
              <w:tcPr>
                <w:tcW w:w="0" w:type="auto"/>
                <w:shd w:val="clear" w:color="auto" w:fill="F3F3F3"/>
                <w:hideMark/>
              </w:tcPr>
              <w:p w14:paraId="628946C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3F3F3"/>
                <w:hideMark/>
              </w:tcPr>
              <w:p w14:paraId="476DCFC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5AC8228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4AE1D289" w14:textId="77777777" w:rsidR="00E738EC" w:rsidRPr="00E738EC" w:rsidRDefault="00E738EC" w:rsidP="00E738EC">
                <w:pPr>
                  <w:spacing w:before="150" w:after="80"/>
                  <w:jc w:val="both"/>
                  <w:rPr>
                    <w:rFonts w:eastAsia="Times New Roman"/>
                    <w:sz w:val="18"/>
                    <w:szCs w:val="20"/>
                  </w:rPr>
                </w:pPr>
              </w:p>
            </w:tc>
          </w:tr>
        </w:tbl>
        <w:p w14:paraId="1E2198E7" w14:textId="77777777" w:rsidR="00E738EC" w:rsidRPr="00E738EC" w:rsidRDefault="00E738EC" w:rsidP="00E738EC">
          <w:pPr>
            <w:numPr>
              <w:ilvl w:val="0"/>
              <w:numId w:val="5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09F3A3B2" w14:textId="77777777" w:rsidR="00E738EC" w:rsidRPr="00E738EC" w:rsidRDefault="00E738EC" w:rsidP="00E738EC">
          <w:pPr>
            <w:numPr>
              <w:ilvl w:val="0"/>
              <w:numId w:val="5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idx_notifications_status: CREATE INDEX idx_notifications_status ON public.notifications USING btree (status)</w:t>
          </w:r>
        </w:p>
        <w:p w14:paraId="62DBABF8" w14:textId="77777777" w:rsidR="00E738EC" w:rsidRPr="00E738EC" w:rsidRDefault="00E738EC" w:rsidP="00E738EC">
          <w:pPr>
            <w:numPr>
              <w:ilvl w:val="0"/>
              <w:numId w:val="5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idx_notifications_user: CREATE INDEX idx_notifications_user ON public.notifications USING btree (user_id)</w:t>
          </w:r>
        </w:p>
        <w:p w14:paraId="20612DCD" w14:textId="77777777" w:rsidR="00E738EC" w:rsidRPr="00E738EC" w:rsidRDefault="00E738EC" w:rsidP="00E738EC">
          <w:pPr>
            <w:numPr>
              <w:ilvl w:val="0"/>
              <w:numId w:val="5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notifications_pkey: CREATE UNIQUE INDEX notifications_pkey ON public.notifications USING btree (id)</w:t>
          </w:r>
        </w:p>
        <w:p w14:paraId="4B26C9BE"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3" w:name="_Toc229603447"/>
          <w:r w:rsidRPr="00E738EC">
            <w:rPr>
              <w:rFonts w:ascii="Aptos" w:eastAsia="Times New Roman" w:hAnsi="Aptos"/>
              <w:b/>
              <w:color w:val="8D648C"/>
              <w:sz w:val="22"/>
            </w:rPr>
            <w:t>public.request_approvals</w:t>
          </w:r>
          <w:bookmarkEnd w:id="103"/>
        </w:p>
        <w:p w14:paraId="2A1667AD"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38940FAC"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approvals.</w:t>
          </w:r>
        </w:p>
        <w:p w14:paraId="2329F953"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1C4EB5B4"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129D77FC"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3E10BDDD"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approver_id -&gt; public.users.id</w:t>
          </w:r>
        </w:p>
        <w:p w14:paraId="23508D6C"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request_id -&gt; public.requests.id</w:t>
          </w:r>
        </w:p>
        <w:p w14:paraId="644E1C4F"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Restricciones CHECK relevantes:</w:t>
          </w:r>
        </w:p>
        <w:p w14:paraId="23A0E5C2" w14:textId="77777777" w:rsidR="00E738EC" w:rsidRPr="00E738EC" w:rsidRDefault="00E738EC" w:rsidP="00E738EC">
          <w:pPr>
            <w:numPr>
              <w:ilvl w:val="0"/>
              <w:numId w:val="5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CHECK (((action IS NULL) OR (action = ANY (ARRAY['approve'::text, 'reject'::text])))) NOT VALID</w:t>
          </w:r>
        </w:p>
        <w:tbl>
          <w:tblPr>
            <w:tblStyle w:val="Tablaconcuadrcula"/>
            <w:tblW w:w="0" w:type="auto"/>
            <w:tblLook w:val="04A0" w:firstRow="1" w:lastRow="0" w:firstColumn="1" w:lastColumn="0" w:noHBand="0" w:noVBand="1"/>
          </w:tblPr>
          <w:tblGrid>
            <w:gridCol w:w="1523"/>
            <w:gridCol w:w="2423"/>
            <w:gridCol w:w="651"/>
            <w:gridCol w:w="3730"/>
            <w:gridCol w:w="1301"/>
          </w:tblGrid>
          <w:tr w:rsidR="00E738EC" w:rsidRPr="00E738EC" w14:paraId="086304B9" w14:textId="77777777" w:rsidTr="00E738EC">
            <w:trPr>
              <w:divId w:val="1795253448"/>
              <w:cantSplit/>
              <w:tblHeader/>
            </w:trPr>
            <w:tc>
              <w:tcPr>
                <w:tcW w:w="0" w:type="auto"/>
                <w:tcBorders>
                  <w:bottom w:val="single" w:sz="4" w:space="0" w:color="auto"/>
                </w:tcBorders>
                <w:shd w:val="clear" w:color="auto" w:fill="325483"/>
                <w:hideMark/>
              </w:tcPr>
              <w:p w14:paraId="6E9AFBE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4ABE77C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0805E33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64EB5BB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342B9E4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2B8CD78F" w14:textId="77777777" w:rsidTr="00E738EC">
            <w:trPr>
              <w:divId w:val="1795253448"/>
              <w:cantSplit/>
              <w:tblHeader/>
            </w:trPr>
            <w:tc>
              <w:tcPr>
                <w:tcW w:w="0" w:type="auto"/>
                <w:tcBorders>
                  <w:bottom w:val="single" w:sz="4" w:space="0" w:color="auto"/>
                </w:tcBorders>
                <w:shd w:val="clear" w:color="auto" w:fill="F3F3F3"/>
                <w:hideMark/>
              </w:tcPr>
              <w:p w14:paraId="59B8F04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26E650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CA532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189081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nextval('request_approvals_id_seq'::regclass)</w:t>
                </w:r>
              </w:p>
            </w:tc>
            <w:tc>
              <w:tcPr>
                <w:tcW w:w="0" w:type="auto"/>
                <w:tcBorders>
                  <w:bottom w:val="single" w:sz="4" w:space="0" w:color="auto"/>
                </w:tcBorders>
                <w:shd w:val="clear" w:color="auto" w:fill="F3F3F3"/>
                <w:hideMark/>
              </w:tcPr>
              <w:p w14:paraId="7AB92351"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A55F173" w14:textId="77777777" w:rsidTr="00E738EC">
            <w:trPr>
              <w:divId w:val="1795253448"/>
              <w:cantSplit/>
              <w:tblHeader/>
            </w:trPr>
            <w:tc>
              <w:tcPr>
                <w:tcW w:w="0" w:type="auto"/>
                <w:tcBorders>
                  <w:bottom w:val="single" w:sz="4" w:space="0" w:color="auto"/>
                </w:tcBorders>
                <w:shd w:val="clear" w:color="auto" w:fill="FFFFFF"/>
                <w:hideMark/>
              </w:tcPr>
              <w:p w14:paraId="553649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request_id</w:t>
                </w:r>
              </w:p>
            </w:tc>
            <w:tc>
              <w:tcPr>
                <w:tcW w:w="0" w:type="auto"/>
                <w:tcBorders>
                  <w:bottom w:val="single" w:sz="4" w:space="0" w:color="auto"/>
                </w:tcBorders>
                <w:shd w:val="clear" w:color="auto" w:fill="FFFFFF"/>
                <w:hideMark/>
              </w:tcPr>
              <w:p w14:paraId="1EB2DC8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4EC244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DBFB56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E9F8FA2" w14:textId="77777777" w:rsidR="00E738EC" w:rsidRPr="00E738EC" w:rsidRDefault="00E738EC" w:rsidP="00E738EC">
                <w:pPr>
                  <w:spacing w:before="150" w:after="80"/>
                  <w:jc w:val="both"/>
                  <w:rPr>
                    <w:rFonts w:eastAsia="Times New Roman"/>
                    <w:sz w:val="18"/>
                    <w:szCs w:val="20"/>
                  </w:rPr>
                </w:pPr>
              </w:p>
            </w:tc>
          </w:tr>
          <w:tr w:rsidR="00E738EC" w:rsidRPr="00E738EC" w14:paraId="3D24BDF2" w14:textId="77777777" w:rsidTr="00E738EC">
            <w:trPr>
              <w:divId w:val="1795253448"/>
              <w:cantSplit/>
              <w:tblHeader/>
            </w:trPr>
            <w:tc>
              <w:tcPr>
                <w:tcW w:w="0" w:type="auto"/>
                <w:tcBorders>
                  <w:bottom w:val="single" w:sz="4" w:space="0" w:color="auto"/>
                </w:tcBorders>
                <w:shd w:val="clear" w:color="auto" w:fill="F3F3F3"/>
                <w:hideMark/>
              </w:tcPr>
              <w:p w14:paraId="6E1C9A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approver_id</w:t>
                </w:r>
              </w:p>
            </w:tc>
            <w:tc>
              <w:tcPr>
                <w:tcW w:w="0" w:type="auto"/>
                <w:tcBorders>
                  <w:bottom w:val="single" w:sz="4" w:space="0" w:color="auto"/>
                </w:tcBorders>
                <w:shd w:val="clear" w:color="auto" w:fill="F3F3F3"/>
                <w:hideMark/>
              </w:tcPr>
              <w:p w14:paraId="5A4FA7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3CE5B9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406219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A42BBA1" w14:textId="77777777" w:rsidR="00E738EC" w:rsidRPr="00E738EC" w:rsidRDefault="00E738EC" w:rsidP="00E738EC">
                <w:pPr>
                  <w:spacing w:before="150" w:after="80"/>
                  <w:jc w:val="both"/>
                  <w:rPr>
                    <w:rFonts w:eastAsia="Times New Roman"/>
                    <w:sz w:val="18"/>
                    <w:szCs w:val="20"/>
                  </w:rPr>
                </w:pPr>
              </w:p>
            </w:tc>
          </w:tr>
          <w:tr w:rsidR="00E738EC" w:rsidRPr="00E738EC" w14:paraId="6AB77804" w14:textId="77777777" w:rsidTr="00E738EC">
            <w:trPr>
              <w:divId w:val="1795253448"/>
              <w:cantSplit/>
              <w:tblHeader/>
            </w:trPr>
            <w:tc>
              <w:tcPr>
                <w:tcW w:w="0" w:type="auto"/>
                <w:tcBorders>
                  <w:bottom w:val="single" w:sz="4" w:space="0" w:color="auto"/>
                </w:tcBorders>
                <w:shd w:val="clear" w:color="auto" w:fill="FFFFFF"/>
                <w:hideMark/>
              </w:tcPr>
              <w:p w14:paraId="4597B8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w:t>
                </w:r>
              </w:p>
            </w:tc>
            <w:tc>
              <w:tcPr>
                <w:tcW w:w="0" w:type="auto"/>
                <w:tcBorders>
                  <w:bottom w:val="single" w:sz="4" w:space="0" w:color="auto"/>
                </w:tcBorders>
                <w:shd w:val="clear" w:color="auto" w:fill="FFFFFF"/>
                <w:hideMark/>
              </w:tcPr>
              <w:p w14:paraId="687D452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28D204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C107DA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FB054F1" w14:textId="77777777" w:rsidR="00E738EC" w:rsidRPr="00E738EC" w:rsidRDefault="00E738EC" w:rsidP="00E738EC">
                <w:pPr>
                  <w:spacing w:before="150" w:after="80"/>
                  <w:jc w:val="both"/>
                  <w:rPr>
                    <w:rFonts w:eastAsia="Times New Roman"/>
                    <w:sz w:val="18"/>
                    <w:szCs w:val="20"/>
                  </w:rPr>
                </w:pPr>
              </w:p>
            </w:tc>
          </w:tr>
          <w:tr w:rsidR="00E738EC" w:rsidRPr="00E738EC" w14:paraId="544D8E0F" w14:textId="77777777" w:rsidTr="00E738EC">
            <w:trPr>
              <w:divId w:val="1795253448"/>
              <w:cantSplit/>
              <w:tblHeader/>
            </w:trPr>
            <w:tc>
              <w:tcPr>
                <w:tcW w:w="0" w:type="auto"/>
                <w:tcBorders>
                  <w:bottom w:val="single" w:sz="4" w:space="0" w:color="auto"/>
                </w:tcBorders>
                <w:shd w:val="clear" w:color="auto" w:fill="F3F3F3"/>
                <w:hideMark/>
              </w:tcPr>
              <w:p w14:paraId="1B8422D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token_expires_at</w:t>
                </w:r>
              </w:p>
            </w:tc>
            <w:tc>
              <w:tcPr>
                <w:tcW w:w="0" w:type="auto"/>
                <w:tcBorders>
                  <w:bottom w:val="single" w:sz="4" w:space="0" w:color="auto"/>
                </w:tcBorders>
                <w:shd w:val="clear" w:color="auto" w:fill="F3F3F3"/>
                <w:hideMark/>
              </w:tcPr>
              <w:p w14:paraId="3738A54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132AAB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6FF6BB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FD4DDCA" w14:textId="77777777" w:rsidR="00E738EC" w:rsidRPr="00E738EC" w:rsidRDefault="00E738EC" w:rsidP="00E738EC">
                <w:pPr>
                  <w:spacing w:before="150" w:after="80"/>
                  <w:jc w:val="both"/>
                  <w:rPr>
                    <w:rFonts w:eastAsia="Times New Roman"/>
                    <w:sz w:val="18"/>
                    <w:szCs w:val="20"/>
                  </w:rPr>
                </w:pPr>
              </w:p>
            </w:tc>
          </w:tr>
          <w:tr w:rsidR="00E738EC" w:rsidRPr="00E738EC" w14:paraId="299C93D1" w14:textId="77777777" w:rsidTr="00E738EC">
            <w:trPr>
              <w:divId w:val="1795253448"/>
              <w:cantSplit/>
              <w:tblHeader/>
            </w:trPr>
            <w:tc>
              <w:tcPr>
                <w:tcW w:w="0" w:type="auto"/>
                <w:tcBorders>
                  <w:bottom w:val="single" w:sz="4" w:space="0" w:color="auto"/>
                </w:tcBorders>
                <w:shd w:val="clear" w:color="auto" w:fill="FFFFFF"/>
                <w:hideMark/>
              </w:tcPr>
              <w:p w14:paraId="3E4FC3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used</w:t>
                </w:r>
              </w:p>
            </w:tc>
            <w:tc>
              <w:tcPr>
                <w:tcW w:w="0" w:type="auto"/>
                <w:tcBorders>
                  <w:bottom w:val="single" w:sz="4" w:space="0" w:color="auto"/>
                </w:tcBorders>
                <w:shd w:val="clear" w:color="auto" w:fill="FFFFFF"/>
                <w:hideMark/>
              </w:tcPr>
              <w:p w14:paraId="14FB59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FFFFF"/>
                <w:hideMark/>
              </w:tcPr>
              <w:p w14:paraId="09A203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75E2D9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false</w:t>
                </w:r>
              </w:p>
            </w:tc>
            <w:tc>
              <w:tcPr>
                <w:tcW w:w="0" w:type="auto"/>
                <w:tcBorders>
                  <w:bottom w:val="single" w:sz="4" w:space="0" w:color="auto"/>
                </w:tcBorders>
                <w:shd w:val="clear" w:color="auto" w:fill="FFFFFF"/>
                <w:hideMark/>
              </w:tcPr>
              <w:p w14:paraId="63074986"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0454CB3" w14:textId="77777777" w:rsidTr="00E738EC">
            <w:trPr>
              <w:divId w:val="1795253448"/>
              <w:cantSplit/>
              <w:tblHeader/>
            </w:trPr>
            <w:tc>
              <w:tcPr>
                <w:tcW w:w="0" w:type="auto"/>
                <w:tcBorders>
                  <w:bottom w:val="single" w:sz="4" w:space="0" w:color="auto"/>
                </w:tcBorders>
                <w:shd w:val="clear" w:color="auto" w:fill="F3F3F3"/>
                <w:hideMark/>
              </w:tcPr>
              <w:p w14:paraId="76DF6F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action</w:t>
                </w:r>
              </w:p>
            </w:tc>
            <w:tc>
              <w:tcPr>
                <w:tcW w:w="0" w:type="auto"/>
                <w:tcBorders>
                  <w:bottom w:val="single" w:sz="4" w:space="0" w:color="auto"/>
                </w:tcBorders>
                <w:shd w:val="clear" w:color="auto" w:fill="F3F3F3"/>
                <w:hideMark/>
              </w:tcPr>
              <w:p w14:paraId="74BBB8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0956C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F73B96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59C17AD" w14:textId="77777777" w:rsidR="00E738EC" w:rsidRPr="00E738EC" w:rsidRDefault="00E738EC" w:rsidP="00E738EC">
                <w:pPr>
                  <w:spacing w:before="150" w:after="80"/>
                  <w:jc w:val="both"/>
                  <w:rPr>
                    <w:rFonts w:eastAsia="Times New Roman"/>
                    <w:sz w:val="18"/>
                    <w:szCs w:val="20"/>
                  </w:rPr>
                </w:pPr>
              </w:p>
            </w:tc>
          </w:tr>
          <w:tr w:rsidR="00E738EC" w:rsidRPr="00E738EC" w14:paraId="588B94EE" w14:textId="77777777" w:rsidTr="00E738EC">
            <w:trPr>
              <w:divId w:val="1795253448"/>
              <w:cantSplit/>
              <w:tblHeader/>
            </w:trPr>
            <w:tc>
              <w:tcPr>
                <w:tcW w:w="0" w:type="auto"/>
                <w:tcBorders>
                  <w:bottom w:val="single" w:sz="4" w:space="0" w:color="auto"/>
                </w:tcBorders>
                <w:shd w:val="clear" w:color="auto" w:fill="FFFFFF"/>
                <w:hideMark/>
              </w:tcPr>
              <w:p w14:paraId="7D9C24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comments</w:t>
                </w:r>
              </w:p>
            </w:tc>
            <w:tc>
              <w:tcPr>
                <w:tcW w:w="0" w:type="auto"/>
                <w:tcBorders>
                  <w:bottom w:val="single" w:sz="4" w:space="0" w:color="auto"/>
                </w:tcBorders>
                <w:shd w:val="clear" w:color="auto" w:fill="FFFFFF"/>
                <w:hideMark/>
              </w:tcPr>
              <w:p w14:paraId="6A2F3D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314AB0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969BC9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873AB9F" w14:textId="77777777" w:rsidR="00E738EC" w:rsidRPr="00E738EC" w:rsidRDefault="00E738EC" w:rsidP="00E738EC">
                <w:pPr>
                  <w:spacing w:before="150" w:after="80"/>
                  <w:jc w:val="both"/>
                  <w:rPr>
                    <w:rFonts w:eastAsia="Times New Roman"/>
                    <w:sz w:val="18"/>
                    <w:szCs w:val="20"/>
                  </w:rPr>
                </w:pPr>
              </w:p>
            </w:tc>
          </w:tr>
          <w:tr w:rsidR="00E738EC" w:rsidRPr="00E738EC" w14:paraId="391810EE" w14:textId="77777777" w:rsidTr="00E738EC">
            <w:trPr>
              <w:divId w:val="1795253448"/>
              <w:cantSplit/>
              <w:tblHeader/>
            </w:trPr>
            <w:tc>
              <w:tcPr>
                <w:tcW w:w="0" w:type="auto"/>
                <w:shd w:val="clear" w:color="auto" w:fill="F3F3F3"/>
                <w:hideMark/>
              </w:tcPr>
              <w:p w14:paraId="7DDD41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acted_at</w:t>
                </w:r>
              </w:p>
            </w:tc>
            <w:tc>
              <w:tcPr>
                <w:tcW w:w="0" w:type="auto"/>
                <w:shd w:val="clear" w:color="auto" w:fill="F3F3F3"/>
                <w:hideMark/>
              </w:tcPr>
              <w:p w14:paraId="2C2E8F0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shd w:val="clear" w:color="auto" w:fill="F3F3F3"/>
                <w:hideMark/>
              </w:tcPr>
              <w:p w14:paraId="1131C41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3D3CFB0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67761BDE" w14:textId="77777777" w:rsidR="00E738EC" w:rsidRPr="00E738EC" w:rsidRDefault="00E738EC" w:rsidP="00E738EC">
                <w:pPr>
                  <w:spacing w:before="150" w:after="80"/>
                  <w:jc w:val="both"/>
                  <w:rPr>
                    <w:rFonts w:eastAsia="Times New Roman"/>
                    <w:sz w:val="18"/>
                    <w:szCs w:val="20"/>
                  </w:rPr>
                </w:pPr>
              </w:p>
            </w:tc>
          </w:tr>
        </w:tbl>
        <w:p w14:paraId="6B4E48E9" w14:textId="77777777" w:rsidR="00E738EC" w:rsidRPr="00E738EC" w:rsidRDefault="00E738EC" w:rsidP="00E738EC">
          <w:pPr>
            <w:numPr>
              <w:ilvl w:val="0"/>
              <w:numId w:val="5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354FF34E" w14:textId="77777777" w:rsidR="00E738EC" w:rsidRPr="00E738EC" w:rsidRDefault="00E738EC" w:rsidP="00E738EC">
          <w:pPr>
            <w:numPr>
              <w:ilvl w:val="0"/>
              <w:numId w:val="5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idx_request_approvals_pending: CREATE INDEX idx_request_approvals_pending ON public.request_approvals USING btree (used, token_expires_at)</w:t>
          </w:r>
        </w:p>
        <w:p w14:paraId="5735B719" w14:textId="77777777" w:rsidR="00E738EC" w:rsidRPr="00E738EC" w:rsidRDefault="00E738EC" w:rsidP="00E738EC">
          <w:pPr>
            <w:numPr>
              <w:ilvl w:val="0"/>
              <w:numId w:val="5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request_approvals_pkey: CREATE UNIQUE INDEX request_approvals_pkey ON public.request_approvals USING btree (id)</w:t>
          </w:r>
        </w:p>
        <w:p w14:paraId="42BE2A06" w14:textId="77777777" w:rsidR="00E738EC" w:rsidRPr="00E738EC" w:rsidRDefault="00E738EC" w:rsidP="00E738EC">
          <w:pPr>
            <w:numPr>
              <w:ilvl w:val="0"/>
              <w:numId w:val="5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request_approvals_token_key: CREATE UNIQUE INDEX request_approvals_token_key ON public.request_approvals USING btree (token)</w:t>
          </w:r>
        </w:p>
        <w:p w14:paraId="145F1042"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4" w:name="_Toc229603448"/>
          <w:r w:rsidRPr="00E738EC">
            <w:rPr>
              <w:rFonts w:ascii="Aptos" w:eastAsia="Times New Roman" w:hAnsi="Aptos"/>
              <w:b/>
              <w:color w:val="8D648C"/>
              <w:sz w:val="22"/>
            </w:rPr>
            <w:t>public.request_attachments</w:t>
          </w:r>
          <w:bookmarkEnd w:id="104"/>
        </w:p>
        <w:p w14:paraId="1DFF72EB" w14:textId="77777777" w:rsidR="00E738EC" w:rsidRPr="00E738EC" w:rsidRDefault="00E738EC" w:rsidP="00E738EC">
          <w:pPr>
            <w:numPr>
              <w:ilvl w:val="0"/>
              <w:numId w:val="6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6BE86B06" w14:textId="77777777" w:rsidR="00E738EC" w:rsidRPr="00E738EC" w:rsidRDefault="00E738EC" w:rsidP="00E738EC">
          <w:pPr>
            <w:numPr>
              <w:ilvl w:val="0"/>
              <w:numId w:val="6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management.</w:t>
          </w:r>
        </w:p>
        <w:p w14:paraId="4E5EB439" w14:textId="77777777" w:rsidR="00E738EC" w:rsidRPr="00E738EC" w:rsidRDefault="00E738EC" w:rsidP="00E738EC">
          <w:pPr>
            <w:numPr>
              <w:ilvl w:val="0"/>
              <w:numId w:val="6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2234D00B" w14:textId="77777777" w:rsidR="00E738EC" w:rsidRPr="00E738EC" w:rsidRDefault="00E738EC" w:rsidP="00E738EC">
          <w:pPr>
            <w:numPr>
              <w:ilvl w:val="0"/>
              <w:numId w:val="6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5F1DE799" w14:textId="77777777" w:rsidR="00E738EC" w:rsidRPr="00E738EC" w:rsidRDefault="00E738EC" w:rsidP="00E738EC">
          <w:pPr>
            <w:numPr>
              <w:ilvl w:val="0"/>
              <w:numId w:val="6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194ABBDD" w14:textId="77777777" w:rsidR="00E738EC" w:rsidRPr="00E738EC" w:rsidRDefault="00E738EC" w:rsidP="00E738EC">
          <w:pPr>
            <w:numPr>
              <w:ilvl w:val="0"/>
              <w:numId w:val="6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request_id -&gt; public.requests.id</w:t>
          </w:r>
        </w:p>
        <w:p w14:paraId="6315DA9C" w14:textId="77777777" w:rsidR="00E738EC" w:rsidRPr="00E738EC" w:rsidRDefault="00E738EC" w:rsidP="00E738EC">
          <w:pPr>
            <w:numPr>
              <w:ilvl w:val="0"/>
              <w:numId w:val="6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uploaded_by -&gt; public.users.id</w:t>
          </w:r>
        </w:p>
        <w:tbl>
          <w:tblPr>
            <w:tblStyle w:val="Tablaconcuadrcula"/>
            <w:tblW w:w="0" w:type="auto"/>
            <w:tblLook w:val="04A0" w:firstRow="1" w:lastRow="0" w:firstColumn="1" w:lastColumn="0" w:noHBand="0" w:noVBand="1"/>
          </w:tblPr>
          <w:tblGrid>
            <w:gridCol w:w="1219"/>
            <w:gridCol w:w="2474"/>
            <w:gridCol w:w="651"/>
            <w:gridCol w:w="3958"/>
            <w:gridCol w:w="1301"/>
          </w:tblGrid>
          <w:tr w:rsidR="00E738EC" w:rsidRPr="00E738EC" w14:paraId="5C1DAA77" w14:textId="77777777" w:rsidTr="00E738EC">
            <w:trPr>
              <w:divId w:val="1795253448"/>
              <w:cantSplit/>
              <w:tblHeader/>
            </w:trPr>
            <w:tc>
              <w:tcPr>
                <w:tcW w:w="0" w:type="auto"/>
                <w:tcBorders>
                  <w:bottom w:val="single" w:sz="4" w:space="0" w:color="auto"/>
                </w:tcBorders>
                <w:shd w:val="clear" w:color="auto" w:fill="325483"/>
                <w:hideMark/>
              </w:tcPr>
              <w:p w14:paraId="58707DE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E9A914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3AC36D5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7647614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2B6BA82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028AF2E5" w14:textId="77777777" w:rsidTr="00E738EC">
            <w:trPr>
              <w:divId w:val="1795253448"/>
              <w:cantSplit/>
              <w:tblHeader/>
            </w:trPr>
            <w:tc>
              <w:tcPr>
                <w:tcW w:w="0" w:type="auto"/>
                <w:tcBorders>
                  <w:bottom w:val="single" w:sz="4" w:space="0" w:color="auto"/>
                </w:tcBorders>
                <w:shd w:val="clear" w:color="auto" w:fill="F3F3F3"/>
                <w:hideMark/>
              </w:tcPr>
              <w:p w14:paraId="792185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15FB0E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5B6F0E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E9B06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nextval('request_attachments_id_seq'::regclass)</w:t>
                </w:r>
              </w:p>
            </w:tc>
            <w:tc>
              <w:tcPr>
                <w:tcW w:w="0" w:type="auto"/>
                <w:tcBorders>
                  <w:bottom w:val="single" w:sz="4" w:space="0" w:color="auto"/>
                </w:tcBorders>
                <w:shd w:val="clear" w:color="auto" w:fill="F3F3F3"/>
                <w:hideMark/>
              </w:tcPr>
              <w:p w14:paraId="2C66E5C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39DEB64" w14:textId="77777777" w:rsidTr="00E738EC">
            <w:trPr>
              <w:divId w:val="1795253448"/>
              <w:cantSplit/>
              <w:tblHeader/>
            </w:trPr>
            <w:tc>
              <w:tcPr>
                <w:tcW w:w="0" w:type="auto"/>
                <w:tcBorders>
                  <w:bottom w:val="single" w:sz="4" w:space="0" w:color="auto"/>
                </w:tcBorders>
                <w:shd w:val="clear" w:color="auto" w:fill="FFFFFF"/>
                <w:hideMark/>
              </w:tcPr>
              <w:p w14:paraId="2794F3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request_id</w:t>
                </w:r>
              </w:p>
            </w:tc>
            <w:tc>
              <w:tcPr>
                <w:tcW w:w="0" w:type="auto"/>
                <w:tcBorders>
                  <w:bottom w:val="single" w:sz="4" w:space="0" w:color="auto"/>
                </w:tcBorders>
                <w:shd w:val="clear" w:color="auto" w:fill="FFFFFF"/>
                <w:hideMark/>
              </w:tcPr>
              <w:p w14:paraId="18529F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34B493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E9BA29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3BA7818" w14:textId="77777777" w:rsidR="00E738EC" w:rsidRPr="00E738EC" w:rsidRDefault="00E738EC" w:rsidP="00E738EC">
                <w:pPr>
                  <w:spacing w:before="150" w:after="80"/>
                  <w:jc w:val="both"/>
                  <w:rPr>
                    <w:rFonts w:eastAsia="Times New Roman"/>
                    <w:sz w:val="18"/>
                    <w:szCs w:val="20"/>
                  </w:rPr>
                </w:pPr>
              </w:p>
            </w:tc>
          </w:tr>
          <w:tr w:rsidR="00E738EC" w:rsidRPr="00E738EC" w14:paraId="6EFBBA0C" w14:textId="77777777" w:rsidTr="00E738EC">
            <w:trPr>
              <w:divId w:val="1795253448"/>
              <w:cantSplit/>
              <w:tblHeader/>
            </w:trPr>
            <w:tc>
              <w:tcPr>
                <w:tcW w:w="0" w:type="auto"/>
                <w:tcBorders>
                  <w:bottom w:val="single" w:sz="4" w:space="0" w:color="auto"/>
                </w:tcBorders>
                <w:shd w:val="clear" w:color="auto" w:fill="F3F3F3"/>
                <w:hideMark/>
              </w:tcPr>
              <w:p w14:paraId="7C5C17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drive_file_id</w:t>
                </w:r>
              </w:p>
            </w:tc>
            <w:tc>
              <w:tcPr>
                <w:tcW w:w="0" w:type="auto"/>
                <w:tcBorders>
                  <w:bottom w:val="single" w:sz="4" w:space="0" w:color="auto"/>
                </w:tcBorders>
                <w:shd w:val="clear" w:color="auto" w:fill="F3F3F3"/>
                <w:hideMark/>
              </w:tcPr>
              <w:p w14:paraId="73FB57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0C5DD41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69F5CE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ABB5013" w14:textId="77777777" w:rsidR="00E738EC" w:rsidRPr="00E738EC" w:rsidRDefault="00E738EC" w:rsidP="00E738EC">
                <w:pPr>
                  <w:spacing w:before="150" w:after="80"/>
                  <w:jc w:val="both"/>
                  <w:rPr>
                    <w:rFonts w:eastAsia="Times New Roman"/>
                    <w:sz w:val="18"/>
                    <w:szCs w:val="20"/>
                  </w:rPr>
                </w:pPr>
              </w:p>
            </w:tc>
          </w:tr>
          <w:tr w:rsidR="00E738EC" w:rsidRPr="00E738EC" w14:paraId="6D34099E" w14:textId="77777777" w:rsidTr="00E738EC">
            <w:trPr>
              <w:divId w:val="1795253448"/>
              <w:cantSplit/>
              <w:tblHeader/>
            </w:trPr>
            <w:tc>
              <w:tcPr>
                <w:tcW w:w="0" w:type="auto"/>
                <w:tcBorders>
                  <w:bottom w:val="single" w:sz="4" w:space="0" w:color="auto"/>
                </w:tcBorders>
                <w:shd w:val="clear" w:color="auto" w:fill="FFFFFF"/>
                <w:hideMark/>
              </w:tcPr>
              <w:p w14:paraId="4A1D53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filename</w:t>
                </w:r>
              </w:p>
            </w:tc>
            <w:tc>
              <w:tcPr>
                <w:tcW w:w="0" w:type="auto"/>
                <w:tcBorders>
                  <w:bottom w:val="single" w:sz="4" w:space="0" w:color="auto"/>
                </w:tcBorders>
                <w:shd w:val="clear" w:color="auto" w:fill="FFFFFF"/>
                <w:hideMark/>
              </w:tcPr>
              <w:p w14:paraId="6220BE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1D47E18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9A3FAC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2D91629" w14:textId="77777777" w:rsidR="00E738EC" w:rsidRPr="00E738EC" w:rsidRDefault="00E738EC" w:rsidP="00E738EC">
                <w:pPr>
                  <w:spacing w:before="150" w:after="80"/>
                  <w:jc w:val="both"/>
                  <w:rPr>
                    <w:rFonts w:eastAsia="Times New Roman"/>
                    <w:sz w:val="18"/>
                    <w:szCs w:val="20"/>
                  </w:rPr>
                </w:pPr>
              </w:p>
            </w:tc>
          </w:tr>
          <w:tr w:rsidR="00E738EC" w:rsidRPr="00E738EC" w14:paraId="24F08ACA" w14:textId="77777777" w:rsidTr="00E738EC">
            <w:trPr>
              <w:divId w:val="1795253448"/>
              <w:cantSplit/>
              <w:tblHeader/>
            </w:trPr>
            <w:tc>
              <w:tcPr>
                <w:tcW w:w="0" w:type="auto"/>
                <w:tcBorders>
                  <w:bottom w:val="single" w:sz="4" w:space="0" w:color="auto"/>
                </w:tcBorders>
                <w:shd w:val="clear" w:color="auto" w:fill="F3F3F3"/>
                <w:hideMark/>
              </w:tcPr>
              <w:p w14:paraId="0061F3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mimetype</w:t>
                </w:r>
              </w:p>
            </w:tc>
            <w:tc>
              <w:tcPr>
                <w:tcW w:w="0" w:type="auto"/>
                <w:tcBorders>
                  <w:bottom w:val="single" w:sz="4" w:space="0" w:color="auto"/>
                </w:tcBorders>
                <w:shd w:val="clear" w:color="auto" w:fill="F3F3F3"/>
                <w:hideMark/>
              </w:tcPr>
              <w:p w14:paraId="48CFED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BE3AD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892DDD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5547A9C" w14:textId="77777777" w:rsidR="00E738EC" w:rsidRPr="00E738EC" w:rsidRDefault="00E738EC" w:rsidP="00E738EC">
                <w:pPr>
                  <w:spacing w:before="150" w:after="80"/>
                  <w:jc w:val="both"/>
                  <w:rPr>
                    <w:rFonts w:eastAsia="Times New Roman"/>
                    <w:sz w:val="18"/>
                    <w:szCs w:val="20"/>
                  </w:rPr>
                </w:pPr>
              </w:p>
            </w:tc>
          </w:tr>
          <w:tr w:rsidR="00E738EC" w:rsidRPr="00E738EC" w14:paraId="7CF35760" w14:textId="77777777" w:rsidTr="00E738EC">
            <w:trPr>
              <w:divId w:val="1795253448"/>
              <w:cantSplit/>
              <w:tblHeader/>
            </w:trPr>
            <w:tc>
              <w:tcPr>
                <w:tcW w:w="0" w:type="auto"/>
                <w:tcBorders>
                  <w:bottom w:val="single" w:sz="4" w:space="0" w:color="auto"/>
                </w:tcBorders>
                <w:shd w:val="clear" w:color="auto" w:fill="FFFFFF"/>
                <w:hideMark/>
              </w:tcPr>
              <w:p w14:paraId="3B0932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uploaded_by</w:t>
                </w:r>
              </w:p>
            </w:tc>
            <w:tc>
              <w:tcPr>
                <w:tcW w:w="0" w:type="auto"/>
                <w:tcBorders>
                  <w:bottom w:val="single" w:sz="4" w:space="0" w:color="auto"/>
                </w:tcBorders>
                <w:shd w:val="clear" w:color="auto" w:fill="FFFFFF"/>
                <w:hideMark/>
              </w:tcPr>
              <w:p w14:paraId="6AD913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24C41D7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2AC613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A1B1B4D" w14:textId="77777777" w:rsidR="00E738EC" w:rsidRPr="00E738EC" w:rsidRDefault="00E738EC" w:rsidP="00E738EC">
                <w:pPr>
                  <w:spacing w:before="150" w:after="80"/>
                  <w:jc w:val="both"/>
                  <w:rPr>
                    <w:rFonts w:eastAsia="Times New Roman"/>
                    <w:sz w:val="18"/>
                    <w:szCs w:val="20"/>
                  </w:rPr>
                </w:pPr>
              </w:p>
            </w:tc>
          </w:tr>
          <w:tr w:rsidR="00E738EC" w:rsidRPr="00E738EC" w14:paraId="0D816436" w14:textId="77777777" w:rsidTr="00E738EC">
            <w:trPr>
              <w:divId w:val="1795253448"/>
              <w:cantSplit/>
              <w:tblHeader/>
            </w:trPr>
            <w:tc>
              <w:tcPr>
                <w:tcW w:w="0" w:type="auto"/>
                <w:tcBorders>
                  <w:bottom w:val="single" w:sz="4" w:space="0" w:color="auto"/>
                </w:tcBorders>
                <w:shd w:val="clear" w:color="auto" w:fill="F3F3F3"/>
                <w:hideMark/>
              </w:tcPr>
              <w:p w14:paraId="1E6BE8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2CB7BCC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1FD1E6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27FC0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0A0F717C"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575407B" w14:textId="77777777" w:rsidTr="00E738EC">
            <w:trPr>
              <w:divId w:val="1795253448"/>
              <w:cantSplit/>
              <w:tblHeader/>
            </w:trPr>
            <w:tc>
              <w:tcPr>
                <w:tcW w:w="0" w:type="auto"/>
                <w:tcBorders>
                  <w:bottom w:val="single" w:sz="4" w:space="0" w:color="auto"/>
                </w:tcBorders>
                <w:shd w:val="clear" w:color="auto" w:fill="FFFFFF"/>
                <w:hideMark/>
              </w:tcPr>
              <w:p w14:paraId="37EE2E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drive_link</w:t>
                </w:r>
              </w:p>
            </w:tc>
            <w:tc>
              <w:tcPr>
                <w:tcW w:w="0" w:type="auto"/>
                <w:tcBorders>
                  <w:bottom w:val="single" w:sz="4" w:space="0" w:color="auto"/>
                </w:tcBorders>
                <w:shd w:val="clear" w:color="auto" w:fill="FFFFFF"/>
                <w:hideMark/>
              </w:tcPr>
              <w:p w14:paraId="4767B3A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7063FEF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738EF6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E45C3CB" w14:textId="77777777" w:rsidR="00E738EC" w:rsidRPr="00E738EC" w:rsidRDefault="00E738EC" w:rsidP="00E738EC">
                <w:pPr>
                  <w:spacing w:before="150" w:after="80"/>
                  <w:jc w:val="both"/>
                  <w:rPr>
                    <w:rFonts w:eastAsia="Times New Roman"/>
                    <w:sz w:val="18"/>
                    <w:szCs w:val="20"/>
                  </w:rPr>
                </w:pPr>
              </w:p>
            </w:tc>
          </w:tr>
          <w:tr w:rsidR="00E738EC" w:rsidRPr="00E738EC" w14:paraId="20A36319" w14:textId="77777777" w:rsidTr="00E738EC">
            <w:trPr>
              <w:divId w:val="1795253448"/>
              <w:cantSplit/>
              <w:tblHeader/>
            </w:trPr>
            <w:tc>
              <w:tcPr>
                <w:tcW w:w="0" w:type="auto"/>
                <w:tcBorders>
                  <w:bottom w:val="single" w:sz="4" w:space="0" w:color="auto"/>
                </w:tcBorders>
                <w:shd w:val="clear" w:color="auto" w:fill="F3F3F3"/>
                <w:hideMark/>
              </w:tcPr>
              <w:p w14:paraId="7E375A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mime_type</w:t>
                </w:r>
              </w:p>
            </w:tc>
            <w:tc>
              <w:tcPr>
                <w:tcW w:w="0" w:type="auto"/>
                <w:tcBorders>
                  <w:bottom w:val="single" w:sz="4" w:space="0" w:color="auto"/>
                </w:tcBorders>
                <w:shd w:val="clear" w:color="auto" w:fill="F3F3F3"/>
                <w:hideMark/>
              </w:tcPr>
              <w:p w14:paraId="2C929E0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0FC4DF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EC2590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0DF4693" w14:textId="77777777" w:rsidR="00E738EC" w:rsidRPr="00E738EC" w:rsidRDefault="00E738EC" w:rsidP="00E738EC">
                <w:pPr>
                  <w:spacing w:before="150" w:after="80"/>
                  <w:jc w:val="both"/>
                  <w:rPr>
                    <w:rFonts w:eastAsia="Times New Roman"/>
                    <w:sz w:val="18"/>
                    <w:szCs w:val="20"/>
                  </w:rPr>
                </w:pPr>
              </w:p>
            </w:tc>
          </w:tr>
          <w:tr w:rsidR="00E738EC" w:rsidRPr="00E738EC" w14:paraId="07D90E3C" w14:textId="77777777" w:rsidTr="00E738EC">
            <w:trPr>
              <w:divId w:val="1795253448"/>
              <w:cantSplit/>
              <w:tblHeader/>
            </w:trPr>
            <w:tc>
              <w:tcPr>
                <w:tcW w:w="0" w:type="auto"/>
                <w:tcBorders>
                  <w:bottom w:val="single" w:sz="4" w:space="0" w:color="auto"/>
                </w:tcBorders>
                <w:shd w:val="clear" w:color="auto" w:fill="FFFFFF"/>
                <w:hideMark/>
              </w:tcPr>
              <w:p w14:paraId="371D8CE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size</w:t>
                </w:r>
              </w:p>
            </w:tc>
            <w:tc>
              <w:tcPr>
                <w:tcW w:w="0" w:type="auto"/>
                <w:tcBorders>
                  <w:bottom w:val="single" w:sz="4" w:space="0" w:color="auto"/>
                </w:tcBorders>
                <w:shd w:val="clear" w:color="auto" w:fill="FFFFFF"/>
                <w:hideMark/>
              </w:tcPr>
              <w:p w14:paraId="03B427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bigint</w:t>
                </w:r>
              </w:p>
            </w:tc>
            <w:tc>
              <w:tcPr>
                <w:tcW w:w="0" w:type="auto"/>
                <w:tcBorders>
                  <w:bottom w:val="single" w:sz="4" w:space="0" w:color="auto"/>
                </w:tcBorders>
                <w:shd w:val="clear" w:color="auto" w:fill="FFFFFF"/>
                <w:hideMark/>
              </w:tcPr>
              <w:p w14:paraId="315F3D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DC8E31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EBD1B9D" w14:textId="77777777" w:rsidR="00E738EC" w:rsidRPr="00E738EC" w:rsidRDefault="00E738EC" w:rsidP="00E738EC">
                <w:pPr>
                  <w:spacing w:before="150" w:after="80"/>
                  <w:jc w:val="both"/>
                  <w:rPr>
                    <w:rFonts w:eastAsia="Times New Roman"/>
                    <w:sz w:val="18"/>
                    <w:szCs w:val="20"/>
                  </w:rPr>
                </w:pPr>
              </w:p>
            </w:tc>
          </w:tr>
          <w:tr w:rsidR="00E738EC" w:rsidRPr="00E738EC" w14:paraId="66E9AFC4" w14:textId="77777777" w:rsidTr="00E738EC">
            <w:trPr>
              <w:divId w:val="1795253448"/>
              <w:cantSplit/>
              <w:tblHeader/>
            </w:trPr>
            <w:tc>
              <w:tcPr>
                <w:tcW w:w="0" w:type="auto"/>
                <w:shd w:val="clear" w:color="auto" w:fill="F3F3F3"/>
                <w:hideMark/>
              </w:tcPr>
              <w:p w14:paraId="2D03D01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title</w:t>
                </w:r>
              </w:p>
            </w:tc>
            <w:tc>
              <w:tcPr>
                <w:tcW w:w="0" w:type="auto"/>
                <w:shd w:val="clear" w:color="auto" w:fill="F3F3F3"/>
                <w:hideMark/>
              </w:tcPr>
              <w:p w14:paraId="0653CA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shd w:val="clear" w:color="auto" w:fill="F3F3F3"/>
                <w:hideMark/>
              </w:tcPr>
              <w:p w14:paraId="57997F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36CDC7E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0F7A6E64" w14:textId="77777777" w:rsidR="00E738EC" w:rsidRPr="00E738EC" w:rsidRDefault="00E738EC" w:rsidP="00E738EC">
                <w:pPr>
                  <w:spacing w:before="150" w:after="80"/>
                  <w:jc w:val="both"/>
                  <w:rPr>
                    <w:rFonts w:eastAsia="Times New Roman"/>
                    <w:sz w:val="18"/>
                    <w:szCs w:val="20"/>
                  </w:rPr>
                </w:pPr>
              </w:p>
            </w:tc>
          </w:tr>
        </w:tbl>
        <w:p w14:paraId="2E08F04F" w14:textId="77777777" w:rsidR="00E738EC" w:rsidRPr="00E738EC" w:rsidRDefault="00E738EC" w:rsidP="00E738EC">
          <w:pPr>
            <w:numPr>
              <w:ilvl w:val="0"/>
              <w:numId w:val="6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27F7D513" w14:textId="77777777" w:rsidR="00E738EC" w:rsidRPr="00E738EC" w:rsidRDefault="00E738EC" w:rsidP="00E738EC">
          <w:pPr>
            <w:numPr>
              <w:ilvl w:val="0"/>
              <w:numId w:val="6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idx_request_attachments_request: CREATE INDEX idx_request_attachments_request ON public.request_attachments USING btree (request_id)</w:t>
          </w:r>
        </w:p>
        <w:p w14:paraId="69B61397" w14:textId="77777777" w:rsidR="00E738EC" w:rsidRPr="00E738EC" w:rsidRDefault="00E738EC" w:rsidP="00E738EC">
          <w:pPr>
            <w:numPr>
              <w:ilvl w:val="0"/>
              <w:numId w:val="6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request_attachments_pkey: CREATE UNIQUE INDEX request_attachments_pkey ON public.request_attachments USING btree (id)</w:t>
          </w:r>
        </w:p>
        <w:p w14:paraId="091A71F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5" w:name="_Toc229603449"/>
          <w:r w:rsidRPr="00E738EC">
            <w:rPr>
              <w:rFonts w:ascii="Aptos" w:eastAsia="Times New Roman" w:hAnsi="Aptos"/>
              <w:b/>
              <w:color w:val="8D648C"/>
              <w:sz w:val="22"/>
            </w:rPr>
            <w:t>public.request_types</w:t>
          </w:r>
          <w:bookmarkEnd w:id="105"/>
        </w:p>
        <w:p w14:paraId="56927F45" w14:textId="77777777" w:rsidR="00E738EC" w:rsidRPr="00E738EC" w:rsidRDefault="00E738EC" w:rsidP="00E738EC">
          <w:pPr>
            <w:numPr>
              <w:ilvl w:val="0"/>
              <w:numId w:val="6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4D296DE8" w14:textId="77777777" w:rsidR="00E738EC" w:rsidRPr="00E738EC" w:rsidRDefault="00E738EC" w:rsidP="00E738EC">
          <w:pPr>
            <w:numPr>
              <w:ilvl w:val="0"/>
              <w:numId w:val="6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management, signature.</w:t>
          </w:r>
        </w:p>
        <w:p w14:paraId="496A3014" w14:textId="77777777" w:rsidR="00E738EC" w:rsidRPr="00E738EC" w:rsidRDefault="00E738EC" w:rsidP="00E738EC">
          <w:pPr>
            <w:numPr>
              <w:ilvl w:val="0"/>
              <w:numId w:val="6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09C33E18" w14:textId="77777777" w:rsidR="00E738EC" w:rsidRPr="00E738EC" w:rsidRDefault="00E738EC" w:rsidP="00E738EC">
          <w:pPr>
            <w:numPr>
              <w:ilvl w:val="0"/>
              <w:numId w:val="6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2231D57E" w14:textId="77777777" w:rsidR="00E738EC" w:rsidRPr="00E738EC" w:rsidRDefault="00E738EC" w:rsidP="00E738EC">
          <w:pPr>
            <w:numPr>
              <w:ilvl w:val="0"/>
              <w:numId w:val="6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 no aplica o no visibles.</w:t>
          </w:r>
        </w:p>
        <w:tbl>
          <w:tblPr>
            <w:tblStyle w:val="Tablaconcuadrcula"/>
            <w:tblW w:w="0" w:type="auto"/>
            <w:tblLook w:val="04A0" w:firstRow="1" w:lastRow="0" w:firstColumn="1" w:lastColumn="0" w:noHBand="0" w:noVBand="1"/>
          </w:tblPr>
          <w:tblGrid>
            <w:gridCol w:w="1521"/>
            <w:gridCol w:w="2474"/>
            <w:gridCol w:w="651"/>
            <w:gridCol w:w="3388"/>
            <w:gridCol w:w="1301"/>
          </w:tblGrid>
          <w:tr w:rsidR="00E738EC" w:rsidRPr="00E738EC" w14:paraId="34508621" w14:textId="77777777" w:rsidTr="00E738EC">
            <w:trPr>
              <w:divId w:val="1795253448"/>
              <w:cantSplit/>
              <w:tblHeader/>
            </w:trPr>
            <w:tc>
              <w:tcPr>
                <w:tcW w:w="0" w:type="auto"/>
                <w:tcBorders>
                  <w:bottom w:val="single" w:sz="4" w:space="0" w:color="auto"/>
                </w:tcBorders>
                <w:shd w:val="clear" w:color="auto" w:fill="325483"/>
                <w:hideMark/>
              </w:tcPr>
              <w:p w14:paraId="6CD8142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889B35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15B12F9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497AEBA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0BAE2F1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5C4574AA" w14:textId="77777777" w:rsidTr="00E738EC">
            <w:trPr>
              <w:divId w:val="1795253448"/>
              <w:cantSplit/>
              <w:tblHeader/>
            </w:trPr>
            <w:tc>
              <w:tcPr>
                <w:tcW w:w="0" w:type="auto"/>
                <w:tcBorders>
                  <w:bottom w:val="single" w:sz="4" w:space="0" w:color="auto"/>
                </w:tcBorders>
                <w:shd w:val="clear" w:color="auto" w:fill="F3F3F3"/>
                <w:hideMark/>
              </w:tcPr>
              <w:p w14:paraId="1036697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1279E7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9C18C2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12AF0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nextval('request_types_id_seq'::regclass)</w:t>
                </w:r>
              </w:p>
            </w:tc>
            <w:tc>
              <w:tcPr>
                <w:tcW w:w="0" w:type="auto"/>
                <w:tcBorders>
                  <w:bottom w:val="single" w:sz="4" w:space="0" w:color="auto"/>
                </w:tcBorders>
                <w:shd w:val="clear" w:color="auto" w:fill="F3F3F3"/>
                <w:hideMark/>
              </w:tcPr>
              <w:p w14:paraId="275AAA56"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8613620" w14:textId="77777777" w:rsidTr="00E738EC">
            <w:trPr>
              <w:divId w:val="1795253448"/>
              <w:cantSplit/>
              <w:tblHeader/>
            </w:trPr>
            <w:tc>
              <w:tcPr>
                <w:tcW w:w="0" w:type="auto"/>
                <w:tcBorders>
                  <w:bottom w:val="single" w:sz="4" w:space="0" w:color="auto"/>
                </w:tcBorders>
                <w:shd w:val="clear" w:color="auto" w:fill="FFFFFF"/>
                <w:hideMark/>
              </w:tcPr>
              <w:p w14:paraId="6F998C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title</w:t>
                </w:r>
              </w:p>
            </w:tc>
            <w:tc>
              <w:tcPr>
                <w:tcW w:w="0" w:type="auto"/>
                <w:tcBorders>
                  <w:bottom w:val="single" w:sz="4" w:space="0" w:color="auto"/>
                </w:tcBorders>
                <w:shd w:val="clear" w:color="auto" w:fill="FFFFFF"/>
                <w:hideMark/>
              </w:tcPr>
              <w:p w14:paraId="70A756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5EB092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703515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1555671B" w14:textId="77777777" w:rsidR="00E738EC" w:rsidRPr="00E738EC" w:rsidRDefault="00E738EC" w:rsidP="00E738EC">
                <w:pPr>
                  <w:spacing w:before="150" w:after="80"/>
                  <w:jc w:val="both"/>
                  <w:rPr>
                    <w:rFonts w:eastAsia="Times New Roman"/>
                    <w:sz w:val="18"/>
                    <w:szCs w:val="20"/>
                  </w:rPr>
                </w:pPr>
              </w:p>
            </w:tc>
          </w:tr>
          <w:tr w:rsidR="00E738EC" w:rsidRPr="00E738EC" w14:paraId="0A6711C8" w14:textId="77777777" w:rsidTr="00E738EC">
            <w:trPr>
              <w:divId w:val="1795253448"/>
              <w:cantSplit/>
              <w:tblHeader/>
            </w:trPr>
            <w:tc>
              <w:tcPr>
                <w:tcW w:w="0" w:type="auto"/>
                <w:tcBorders>
                  <w:bottom w:val="single" w:sz="4" w:space="0" w:color="auto"/>
                </w:tcBorders>
                <w:shd w:val="clear" w:color="auto" w:fill="F3F3F3"/>
                <w:hideMark/>
              </w:tcPr>
              <w:p w14:paraId="14662FC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drive_folder_id</w:t>
                </w:r>
              </w:p>
            </w:tc>
            <w:tc>
              <w:tcPr>
                <w:tcW w:w="0" w:type="auto"/>
                <w:tcBorders>
                  <w:bottom w:val="single" w:sz="4" w:space="0" w:color="auto"/>
                </w:tcBorders>
                <w:shd w:val="clear" w:color="auto" w:fill="F3F3F3"/>
                <w:hideMark/>
              </w:tcPr>
              <w:p w14:paraId="2F42FF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386097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C901F9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01901CD" w14:textId="77777777" w:rsidR="00E738EC" w:rsidRPr="00E738EC" w:rsidRDefault="00E738EC" w:rsidP="00E738EC">
                <w:pPr>
                  <w:spacing w:before="150" w:after="80"/>
                  <w:jc w:val="both"/>
                  <w:rPr>
                    <w:rFonts w:eastAsia="Times New Roman"/>
                    <w:sz w:val="18"/>
                    <w:szCs w:val="20"/>
                  </w:rPr>
                </w:pPr>
              </w:p>
            </w:tc>
          </w:tr>
          <w:tr w:rsidR="00E738EC" w:rsidRPr="00E738EC" w14:paraId="5890F103" w14:textId="77777777" w:rsidTr="00E738EC">
            <w:trPr>
              <w:divId w:val="1795253448"/>
              <w:cantSplit/>
              <w:tblHeader/>
            </w:trPr>
            <w:tc>
              <w:tcPr>
                <w:tcW w:w="0" w:type="auto"/>
                <w:tcBorders>
                  <w:bottom w:val="single" w:sz="4" w:space="0" w:color="auto"/>
                </w:tcBorders>
                <w:shd w:val="clear" w:color="auto" w:fill="FFFFFF"/>
                <w:hideMark/>
              </w:tcPr>
              <w:p w14:paraId="2F21E65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schema</w:t>
                </w:r>
              </w:p>
            </w:tc>
            <w:tc>
              <w:tcPr>
                <w:tcW w:w="0" w:type="auto"/>
                <w:tcBorders>
                  <w:bottom w:val="single" w:sz="4" w:space="0" w:color="auto"/>
                </w:tcBorders>
                <w:shd w:val="clear" w:color="auto" w:fill="FFFFFF"/>
                <w:hideMark/>
              </w:tcPr>
              <w:p w14:paraId="428DA8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4F7CEF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6F62CF4"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D275266" w14:textId="77777777" w:rsidR="00E738EC" w:rsidRPr="00E738EC" w:rsidRDefault="00E738EC" w:rsidP="00E738EC">
                <w:pPr>
                  <w:spacing w:before="150" w:after="80"/>
                  <w:jc w:val="both"/>
                  <w:rPr>
                    <w:rFonts w:eastAsia="Times New Roman"/>
                    <w:sz w:val="18"/>
                    <w:szCs w:val="20"/>
                  </w:rPr>
                </w:pPr>
              </w:p>
            </w:tc>
          </w:tr>
          <w:tr w:rsidR="00E738EC" w:rsidRPr="00E738EC" w14:paraId="12E842D9" w14:textId="77777777" w:rsidTr="00E738EC">
            <w:trPr>
              <w:divId w:val="1795253448"/>
              <w:cantSplit/>
              <w:tblHeader/>
            </w:trPr>
            <w:tc>
              <w:tcPr>
                <w:tcW w:w="0" w:type="auto"/>
                <w:tcBorders>
                  <w:bottom w:val="single" w:sz="4" w:space="0" w:color="auto"/>
                </w:tcBorders>
                <w:shd w:val="clear" w:color="auto" w:fill="F3F3F3"/>
                <w:hideMark/>
              </w:tcPr>
              <w:p w14:paraId="4B7AF7C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477F5D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7C38FF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1A41D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001DD104"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5F61821" w14:textId="77777777" w:rsidTr="00E738EC">
            <w:trPr>
              <w:divId w:val="1795253448"/>
              <w:cantSplit/>
              <w:tblHeader/>
            </w:trPr>
            <w:tc>
              <w:tcPr>
                <w:tcW w:w="0" w:type="auto"/>
                <w:tcBorders>
                  <w:bottom w:val="single" w:sz="4" w:space="0" w:color="auto"/>
                </w:tcBorders>
                <w:shd w:val="clear" w:color="auto" w:fill="FFFFFF"/>
                <w:hideMark/>
              </w:tcPr>
              <w:p w14:paraId="735941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code</w:t>
                </w:r>
              </w:p>
            </w:tc>
            <w:tc>
              <w:tcPr>
                <w:tcW w:w="0" w:type="auto"/>
                <w:tcBorders>
                  <w:bottom w:val="single" w:sz="4" w:space="0" w:color="auto"/>
                </w:tcBorders>
                <w:shd w:val="clear" w:color="auto" w:fill="FFFFFF"/>
                <w:hideMark/>
              </w:tcPr>
              <w:p w14:paraId="423C06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13C2C4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1FFE14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0728F73" w14:textId="77777777" w:rsidR="00E738EC" w:rsidRPr="00E738EC" w:rsidRDefault="00E738EC" w:rsidP="00E738EC">
                <w:pPr>
                  <w:spacing w:before="150" w:after="80"/>
                  <w:jc w:val="both"/>
                  <w:rPr>
                    <w:rFonts w:eastAsia="Times New Roman"/>
                    <w:sz w:val="18"/>
                    <w:szCs w:val="20"/>
                  </w:rPr>
                </w:pPr>
              </w:p>
            </w:tc>
          </w:tr>
          <w:tr w:rsidR="00E738EC" w:rsidRPr="00E738EC" w14:paraId="0FB79FA7" w14:textId="77777777" w:rsidTr="00E738EC">
            <w:trPr>
              <w:divId w:val="1795253448"/>
              <w:cantSplit/>
              <w:tblHeader/>
            </w:trPr>
            <w:tc>
              <w:tcPr>
                <w:tcW w:w="0" w:type="auto"/>
                <w:tcBorders>
                  <w:bottom w:val="single" w:sz="4" w:space="0" w:color="auto"/>
                </w:tcBorders>
                <w:shd w:val="clear" w:color="auto" w:fill="F3F3F3"/>
                <w:hideMark/>
              </w:tcPr>
              <w:p w14:paraId="4D086C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versión</w:t>
                </w:r>
              </w:p>
            </w:tc>
            <w:tc>
              <w:tcPr>
                <w:tcW w:w="0" w:type="auto"/>
                <w:tcBorders>
                  <w:bottom w:val="single" w:sz="4" w:space="0" w:color="auto"/>
                </w:tcBorders>
                <w:shd w:val="clear" w:color="auto" w:fill="F3F3F3"/>
                <w:hideMark/>
              </w:tcPr>
              <w:p w14:paraId="572F96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57A5B0A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A770F1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48A10EA" w14:textId="77777777" w:rsidR="00E738EC" w:rsidRPr="00E738EC" w:rsidRDefault="00E738EC" w:rsidP="00E738EC">
                <w:pPr>
                  <w:spacing w:before="150" w:after="80"/>
                  <w:jc w:val="both"/>
                  <w:rPr>
                    <w:rFonts w:eastAsia="Times New Roman"/>
                    <w:sz w:val="18"/>
                    <w:szCs w:val="20"/>
                  </w:rPr>
                </w:pPr>
              </w:p>
            </w:tc>
          </w:tr>
          <w:tr w:rsidR="00E738EC" w:rsidRPr="00E738EC" w14:paraId="74E51F5E" w14:textId="77777777" w:rsidTr="00E738EC">
            <w:trPr>
              <w:divId w:val="1795253448"/>
              <w:cantSplit/>
              <w:tblHeader/>
            </w:trPr>
            <w:tc>
              <w:tcPr>
                <w:tcW w:w="0" w:type="auto"/>
                <w:tcBorders>
                  <w:bottom w:val="single" w:sz="4" w:space="0" w:color="auto"/>
                </w:tcBorders>
                <w:shd w:val="clear" w:color="auto" w:fill="FFFFFF"/>
                <w:hideMark/>
              </w:tcPr>
              <w:p w14:paraId="127477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reference</w:t>
                </w:r>
              </w:p>
            </w:tc>
            <w:tc>
              <w:tcPr>
                <w:tcW w:w="0" w:type="auto"/>
                <w:tcBorders>
                  <w:bottom w:val="single" w:sz="4" w:space="0" w:color="auto"/>
                </w:tcBorders>
                <w:shd w:val="clear" w:color="auto" w:fill="FFFFFF"/>
                <w:hideMark/>
              </w:tcPr>
              <w:p w14:paraId="19174F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2E62B0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B0FC5E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7286CDC" w14:textId="77777777" w:rsidR="00E738EC" w:rsidRPr="00E738EC" w:rsidRDefault="00E738EC" w:rsidP="00E738EC">
                <w:pPr>
                  <w:spacing w:before="150" w:after="80"/>
                  <w:jc w:val="both"/>
                  <w:rPr>
                    <w:rFonts w:eastAsia="Times New Roman"/>
                    <w:sz w:val="18"/>
                    <w:szCs w:val="20"/>
                  </w:rPr>
                </w:pPr>
              </w:p>
            </w:tc>
          </w:tr>
          <w:tr w:rsidR="00E738EC" w:rsidRPr="00E738EC" w14:paraId="3E5C0BF5" w14:textId="77777777" w:rsidTr="00E738EC">
            <w:trPr>
              <w:divId w:val="1795253448"/>
              <w:cantSplit/>
              <w:tblHeader/>
            </w:trPr>
            <w:tc>
              <w:tcPr>
                <w:tcW w:w="0" w:type="auto"/>
                <w:shd w:val="clear" w:color="auto" w:fill="F3F3F3"/>
                <w:hideMark/>
              </w:tcPr>
              <w:p w14:paraId="14F145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template_doc_id</w:t>
                </w:r>
              </w:p>
            </w:tc>
            <w:tc>
              <w:tcPr>
                <w:tcW w:w="0" w:type="auto"/>
                <w:shd w:val="clear" w:color="auto" w:fill="F3F3F3"/>
                <w:hideMark/>
              </w:tcPr>
              <w:p w14:paraId="06F586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shd w:val="clear" w:color="auto" w:fill="F3F3F3"/>
                <w:hideMark/>
              </w:tcPr>
              <w:p w14:paraId="143057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1DAA1D8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223AA1C0" w14:textId="77777777" w:rsidR="00E738EC" w:rsidRPr="00E738EC" w:rsidRDefault="00E738EC" w:rsidP="00E738EC">
                <w:pPr>
                  <w:spacing w:before="150" w:after="80"/>
                  <w:jc w:val="both"/>
                  <w:rPr>
                    <w:rFonts w:eastAsia="Times New Roman"/>
                    <w:sz w:val="18"/>
                    <w:szCs w:val="20"/>
                  </w:rPr>
                </w:pPr>
              </w:p>
            </w:tc>
          </w:tr>
        </w:tbl>
        <w:p w14:paraId="6C437B3C" w14:textId="77777777" w:rsidR="00E738EC" w:rsidRPr="00E738EC" w:rsidRDefault="00E738EC" w:rsidP="00E738EC">
          <w:pPr>
            <w:numPr>
              <w:ilvl w:val="0"/>
              <w:numId w:val="6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73DBA6B4" w14:textId="77777777" w:rsidR="00E738EC" w:rsidRPr="00E738EC" w:rsidRDefault="00E738EC" w:rsidP="00E738EC">
          <w:pPr>
            <w:numPr>
              <w:ilvl w:val="0"/>
              <w:numId w:val="6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idx_request_types_schema_gin: CREATE INDEX idx_request_types_schema_gin ON public.request_types USING gin (schema)</w:t>
          </w:r>
        </w:p>
        <w:p w14:paraId="4C97359C" w14:textId="77777777" w:rsidR="00E738EC" w:rsidRPr="00E738EC" w:rsidRDefault="00E738EC" w:rsidP="00E738EC">
          <w:pPr>
            <w:numPr>
              <w:ilvl w:val="0"/>
              <w:numId w:val="6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request_types_code_unique: CREATE UNIQUE INDEX request_types_code_unique ON public.request_types USING btree (code)</w:t>
          </w:r>
        </w:p>
        <w:p w14:paraId="5FF08301" w14:textId="77777777" w:rsidR="00E738EC" w:rsidRPr="00E738EC" w:rsidRDefault="00E738EC" w:rsidP="00E738EC">
          <w:pPr>
            <w:numPr>
              <w:ilvl w:val="0"/>
              <w:numId w:val="6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request_types_pkey: CREATE UNIQUE INDEX request_types_pkey ON public.request_types USING btree (id)</w:t>
          </w:r>
        </w:p>
        <w:p w14:paraId="28DE955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6" w:name="_Toc229603450"/>
          <w:r w:rsidRPr="00E738EC">
            <w:rPr>
              <w:rFonts w:ascii="Aptos" w:eastAsia="Times New Roman" w:hAnsi="Aptos"/>
              <w:b/>
              <w:color w:val="8D648C"/>
              <w:sz w:val="22"/>
            </w:rPr>
            <w:t>public.request_versions</w:t>
          </w:r>
          <w:bookmarkEnd w:id="106"/>
        </w:p>
        <w:p w14:paraId="7E139ACB" w14:textId="77777777" w:rsidR="00E738EC" w:rsidRPr="00E738EC" w:rsidRDefault="00E738EC" w:rsidP="00E738EC">
          <w:pPr>
            <w:numPr>
              <w:ilvl w:val="0"/>
              <w:numId w:val="6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5126516F" w14:textId="77777777" w:rsidR="00E738EC" w:rsidRPr="00E738EC" w:rsidRDefault="00E738EC" w:rsidP="00E738EC">
          <w:pPr>
            <w:numPr>
              <w:ilvl w:val="0"/>
              <w:numId w:val="6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management.</w:t>
          </w:r>
        </w:p>
        <w:p w14:paraId="460EFA8C" w14:textId="77777777" w:rsidR="00E738EC" w:rsidRPr="00E738EC" w:rsidRDefault="00E738EC" w:rsidP="00E738EC">
          <w:pPr>
            <w:numPr>
              <w:ilvl w:val="0"/>
              <w:numId w:val="6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47AEA3ED" w14:textId="77777777" w:rsidR="00E738EC" w:rsidRPr="00E738EC" w:rsidRDefault="00E738EC" w:rsidP="00E738EC">
          <w:pPr>
            <w:numPr>
              <w:ilvl w:val="0"/>
              <w:numId w:val="6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11D3977D" w14:textId="77777777" w:rsidR="00E738EC" w:rsidRPr="00E738EC" w:rsidRDefault="00E738EC" w:rsidP="00E738EC">
          <w:pPr>
            <w:numPr>
              <w:ilvl w:val="0"/>
              <w:numId w:val="6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7D674875" w14:textId="77777777" w:rsidR="00E738EC" w:rsidRPr="00E738EC" w:rsidRDefault="00E738EC" w:rsidP="00E738EC">
          <w:pPr>
            <w:numPr>
              <w:ilvl w:val="0"/>
              <w:numId w:val="6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request_id -&gt; public.requests.id</w:t>
          </w:r>
        </w:p>
        <w:tbl>
          <w:tblPr>
            <w:tblStyle w:val="Tablaconcuadrcula"/>
            <w:tblW w:w="0" w:type="auto"/>
            <w:tblLook w:val="04A0" w:firstRow="1" w:lastRow="0" w:firstColumn="1" w:lastColumn="0" w:noHBand="0" w:noVBand="1"/>
          </w:tblPr>
          <w:tblGrid>
            <w:gridCol w:w="1471"/>
            <w:gridCol w:w="2474"/>
            <w:gridCol w:w="651"/>
            <w:gridCol w:w="3616"/>
            <w:gridCol w:w="1301"/>
          </w:tblGrid>
          <w:tr w:rsidR="00E738EC" w:rsidRPr="00E738EC" w14:paraId="7389FE17" w14:textId="77777777" w:rsidTr="00E738EC">
            <w:trPr>
              <w:divId w:val="1795253448"/>
              <w:cantSplit/>
              <w:tblHeader/>
            </w:trPr>
            <w:tc>
              <w:tcPr>
                <w:tcW w:w="0" w:type="auto"/>
                <w:tcBorders>
                  <w:bottom w:val="single" w:sz="4" w:space="0" w:color="auto"/>
                </w:tcBorders>
                <w:shd w:val="clear" w:color="auto" w:fill="325483"/>
                <w:hideMark/>
              </w:tcPr>
              <w:p w14:paraId="7E53BD9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D9D4B4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465CF12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769B43D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3D86B2E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60C12D30" w14:textId="77777777" w:rsidTr="00E738EC">
            <w:trPr>
              <w:divId w:val="1795253448"/>
              <w:cantSplit/>
              <w:tblHeader/>
            </w:trPr>
            <w:tc>
              <w:tcPr>
                <w:tcW w:w="0" w:type="auto"/>
                <w:tcBorders>
                  <w:bottom w:val="single" w:sz="4" w:space="0" w:color="auto"/>
                </w:tcBorders>
                <w:shd w:val="clear" w:color="auto" w:fill="F3F3F3"/>
                <w:hideMark/>
              </w:tcPr>
              <w:p w14:paraId="0FE59E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770664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4B4613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5A6B4C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nextval('request_versions_id_seq'::regclass)</w:t>
                </w:r>
              </w:p>
            </w:tc>
            <w:tc>
              <w:tcPr>
                <w:tcW w:w="0" w:type="auto"/>
                <w:tcBorders>
                  <w:bottom w:val="single" w:sz="4" w:space="0" w:color="auto"/>
                </w:tcBorders>
                <w:shd w:val="clear" w:color="auto" w:fill="F3F3F3"/>
                <w:hideMark/>
              </w:tcPr>
              <w:p w14:paraId="615DA649"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61A2460" w14:textId="77777777" w:rsidTr="00E738EC">
            <w:trPr>
              <w:divId w:val="1795253448"/>
              <w:cantSplit/>
              <w:tblHeader/>
            </w:trPr>
            <w:tc>
              <w:tcPr>
                <w:tcW w:w="0" w:type="auto"/>
                <w:tcBorders>
                  <w:bottom w:val="single" w:sz="4" w:space="0" w:color="auto"/>
                </w:tcBorders>
                <w:shd w:val="clear" w:color="auto" w:fill="FFFFFF"/>
                <w:hideMark/>
              </w:tcPr>
              <w:p w14:paraId="6DEF6F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request_id</w:t>
                </w:r>
              </w:p>
            </w:tc>
            <w:tc>
              <w:tcPr>
                <w:tcW w:w="0" w:type="auto"/>
                <w:tcBorders>
                  <w:bottom w:val="single" w:sz="4" w:space="0" w:color="auto"/>
                </w:tcBorders>
                <w:shd w:val="clear" w:color="auto" w:fill="FFFFFF"/>
                <w:hideMark/>
              </w:tcPr>
              <w:p w14:paraId="158796B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0DADAD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AF2F64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5DE240F" w14:textId="77777777" w:rsidR="00E738EC" w:rsidRPr="00E738EC" w:rsidRDefault="00E738EC" w:rsidP="00E738EC">
                <w:pPr>
                  <w:spacing w:before="150" w:after="80"/>
                  <w:jc w:val="both"/>
                  <w:rPr>
                    <w:rFonts w:eastAsia="Times New Roman"/>
                    <w:sz w:val="18"/>
                    <w:szCs w:val="20"/>
                  </w:rPr>
                </w:pPr>
              </w:p>
            </w:tc>
          </w:tr>
          <w:tr w:rsidR="00E738EC" w:rsidRPr="00E738EC" w14:paraId="71FA422A" w14:textId="77777777" w:rsidTr="00E738EC">
            <w:trPr>
              <w:divId w:val="1795253448"/>
              <w:cantSplit/>
              <w:tblHeader/>
            </w:trPr>
            <w:tc>
              <w:tcPr>
                <w:tcW w:w="0" w:type="auto"/>
                <w:tcBorders>
                  <w:bottom w:val="single" w:sz="4" w:space="0" w:color="auto"/>
                </w:tcBorders>
                <w:shd w:val="clear" w:color="auto" w:fill="F3F3F3"/>
                <w:hideMark/>
              </w:tcPr>
              <w:p w14:paraId="53F230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version_number</w:t>
                </w:r>
              </w:p>
            </w:tc>
            <w:tc>
              <w:tcPr>
                <w:tcW w:w="0" w:type="auto"/>
                <w:tcBorders>
                  <w:bottom w:val="single" w:sz="4" w:space="0" w:color="auto"/>
                </w:tcBorders>
                <w:shd w:val="clear" w:color="auto" w:fill="F3F3F3"/>
                <w:hideMark/>
              </w:tcPr>
              <w:p w14:paraId="0D4C84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4B96A5E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D67F13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479D20A5" w14:textId="77777777" w:rsidR="00E738EC" w:rsidRPr="00E738EC" w:rsidRDefault="00E738EC" w:rsidP="00E738EC">
                <w:pPr>
                  <w:spacing w:before="150" w:after="80"/>
                  <w:jc w:val="both"/>
                  <w:rPr>
                    <w:rFonts w:eastAsia="Times New Roman"/>
                    <w:sz w:val="18"/>
                    <w:szCs w:val="20"/>
                  </w:rPr>
                </w:pPr>
              </w:p>
            </w:tc>
          </w:tr>
          <w:tr w:rsidR="00E738EC" w:rsidRPr="00E738EC" w14:paraId="3B0E632C" w14:textId="77777777" w:rsidTr="00E738EC">
            <w:trPr>
              <w:divId w:val="1795253448"/>
              <w:cantSplit/>
              <w:tblHeader/>
            </w:trPr>
            <w:tc>
              <w:tcPr>
                <w:tcW w:w="0" w:type="auto"/>
                <w:tcBorders>
                  <w:bottom w:val="single" w:sz="4" w:space="0" w:color="auto"/>
                </w:tcBorders>
                <w:shd w:val="clear" w:color="auto" w:fill="FFFFFF"/>
                <w:hideMark/>
              </w:tcPr>
              <w:p w14:paraId="28C938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payload</w:t>
                </w:r>
              </w:p>
            </w:tc>
            <w:tc>
              <w:tcPr>
                <w:tcW w:w="0" w:type="auto"/>
                <w:tcBorders>
                  <w:bottom w:val="single" w:sz="4" w:space="0" w:color="auto"/>
                </w:tcBorders>
                <w:shd w:val="clear" w:color="auto" w:fill="FFFFFF"/>
                <w:hideMark/>
              </w:tcPr>
              <w:p w14:paraId="4A8948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0F9E65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A9C679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D3F939A" w14:textId="77777777" w:rsidR="00E738EC" w:rsidRPr="00E738EC" w:rsidRDefault="00E738EC" w:rsidP="00E738EC">
                <w:pPr>
                  <w:spacing w:before="150" w:after="80"/>
                  <w:jc w:val="both"/>
                  <w:rPr>
                    <w:rFonts w:eastAsia="Times New Roman"/>
                    <w:sz w:val="18"/>
                    <w:szCs w:val="20"/>
                  </w:rPr>
                </w:pPr>
              </w:p>
            </w:tc>
          </w:tr>
          <w:tr w:rsidR="00E738EC" w:rsidRPr="00E738EC" w14:paraId="65800082" w14:textId="77777777" w:rsidTr="00E738EC">
            <w:trPr>
              <w:divId w:val="1795253448"/>
              <w:cantSplit/>
              <w:tblHeader/>
            </w:trPr>
            <w:tc>
              <w:tcPr>
                <w:tcW w:w="0" w:type="auto"/>
                <w:shd w:val="clear" w:color="auto" w:fill="F3F3F3"/>
                <w:hideMark/>
              </w:tcPr>
              <w:p w14:paraId="31FF5BF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shd w:val="clear" w:color="auto" w:fill="F3F3F3"/>
                <w:hideMark/>
              </w:tcPr>
              <w:p w14:paraId="2C76CE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shd w:val="clear" w:color="auto" w:fill="F3F3F3"/>
                <w:hideMark/>
              </w:tcPr>
              <w:p w14:paraId="64DF7C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6CB23C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3F3F3"/>
                <w:hideMark/>
              </w:tcPr>
              <w:p w14:paraId="0CD5147F" w14:textId="77777777" w:rsidR="00E738EC" w:rsidRPr="00E738EC" w:rsidRDefault="00E738EC" w:rsidP="00E738EC">
                <w:pPr>
                  <w:spacing w:before="150" w:after="80"/>
                  <w:jc w:val="both"/>
                  <w:rPr>
                    <w:rFonts w:ascii="Aptos" w:eastAsia="Times New Roman" w:hAnsi="Aptos"/>
                    <w:color w:val="1F2937"/>
                    <w:sz w:val="18"/>
                    <w:szCs w:val="18"/>
                  </w:rPr>
                </w:pPr>
              </w:p>
            </w:tc>
          </w:tr>
        </w:tbl>
        <w:p w14:paraId="7AA07A27" w14:textId="77777777" w:rsidR="00E738EC" w:rsidRPr="00E738EC" w:rsidRDefault="00E738EC" w:rsidP="00E738EC">
          <w:pPr>
            <w:numPr>
              <w:ilvl w:val="0"/>
              <w:numId w:val="6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797B1ED4" w14:textId="77777777" w:rsidR="00E738EC" w:rsidRPr="00E738EC" w:rsidRDefault="00E738EC" w:rsidP="00E738EC">
          <w:pPr>
            <w:numPr>
              <w:ilvl w:val="0"/>
              <w:numId w:val="6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request_versions_pkey: CREATE UNIQUE INDEX request_versions_pkey ON public.request_versions USING btree (id)</w:t>
          </w:r>
        </w:p>
        <w:p w14:paraId="035AA42E" w14:textId="77777777" w:rsidR="00E738EC" w:rsidRPr="00E738EC" w:rsidRDefault="00E738EC" w:rsidP="00E738EC">
          <w:pPr>
            <w:numPr>
              <w:ilvl w:val="0"/>
              <w:numId w:val="6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uidx_request_versions_req_ver: CREATE UNIQUE INDEX uidx_request_versions_req_ver ON public.request_versions USING btree (request_id, version_number)</w:t>
          </w:r>
        </w:p>
        <w:p w14:paraId="4759213F"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7" w:name="_Toc229603451"/>
          <w:r w:rsidRPr="00E738EC">
            <w:rPr>
              <w:rFonts w:ascii="Aptos" w:eastAsia="Times New Roman" w:hAnsi="Aptos"/>
              <w:b/>
              <w:color w:val="8D648C"/>
              <w:sz w:val="22"/>
            </w:rPr>
            <w:t>public.requests</w:t>
          </w:r>
          <w:bookmarkEnd w:id="107"/>
        </w:p>
        <w:p w14:paraId="415D51FE"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341F4A87"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approvals, management, signature.</w:t>
          </w:r>
        </w:p>
        <w:p w14:paraId="2F7ADAEF"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172DDE04"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55AAF51A"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Relaciones foraneas:</w:t>
          </w:r>
        </w:p>
        <w:p w14:paraId="1A89C263"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origin_department_id -&gt; public.departments.id</w:t>
          </w:r>
        </w:p>
        <w:p w14:paraId="31F2FE92"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request_type_id -&gt; public.request_types.id</w:t>
          </w:r>
        </w:p>
        <w:p w14:paraId="521D0021"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requester_id -&gt; public.users.id</w:t>
          </w:r>
        </w:p>
        <w:p w14:paraId="3D9ACAB4"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Restricciones CHECK relevantes:</w:t>
          </w:r>
        </w:p>
        <w:p w14:paraId="765F37A0" w14:textId="77777777" w:rsidR="00E738EC" w:rsidRPr="00E738EC" w:rsidRDefault="00E738EC" w:rsidP="00E738EC">
          <w:pPr>
            <w:numPr>
              <w:ilvl w:val="0"/>
              <w:numId w:val="6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CHECK ((status = ANY (ARRAY['pendiente'::text, 'en_revision'::text, 'aprobado'::text, 'rechazado'::text, 'cancelado'::text])))</w:t>
          </w:r>
        </w:p>
        <w:tbl>
          <w:tblPr>
            <w:tblStyle w:val="Tablaconcuadrcula"/>
            <w:tblW w:w="0" w:type="auto"/>
            <w:tblLook w:val="04A0" w:firstRow="1" w:lastRow="0" w:firstColumn="1" w:lastColumn="0" w:noHBand="0" w:noVBand="1"/>
          </w:tblPr>
          <w:tblGrid>
            <w:gridCol w:w="2220"/>
            <w:gridCol w:w="1366"/>
            <w:gridCol w:w="651"/>
            <w:gridCol w:w="2970"/>
            <w:gridCol w:w="2421"/>
          </w:tblGrid>
          <w:tr w:rsidR="00E738EC" w:rsidRPr="00E738EC" w14:paraId="31DFDEB0" w14:textId="77777777" w:rsidTr="00E738EC">
            <w:trPr>
              <w:divId w:val="1795253448"/>
              <w:cantSplit/>
              <w:tblHeader/>
            </w:trPr>
            <w:tc>
              <w:tcPr>
                <w:tcW w:w="0" w:type="auto"/>
                <w:tcBorders>
                  <w:bottom w:val="single" w:sz="4" w:space="0" w:color="auto"/>
                </w:tcBorders>
                <w:shd w:val="clear" w:color="auto" w:fill="325483"/>
                <w:hideMark/>
              </w:tcPr>
              <w:p w14:paraId="3DE5E5F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7B423D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14D023F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1001407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1B128E0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2444E8AB" w14:textId="77777777" w:rsidTr="00E738EC">
            <w:trPr>
              <w:divId w:val="1795253448"/>
              <w:cantSplit/>
              <w:tblHeader/>
            </w:trPr>
            <w:tc>
              <w:tcPr>
                <w:tcW w:w="0" w:type="auto"/>
                <w:tcBorders>
                  <w:bottom w:val="single" w:sz="4" w:space="0" w:color="auto"/>
                </w:tcBorders>
                <w:shd w:val="clear" w:color="auto" w:fill="F3F3F3"/>
                <w:hideMark/>
              </w:tcPr>
              <w:p w14:paraId="746EE3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5D1E40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C9843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2866EC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nextval('requests_id_seq'::regclass)</w:t>
                </w:r>
              </w:p>
            </w:tc>
            <w:tc>
              <w:tcPr>
                <w:tcW w:w="0" w:type="auto"/>
                <w:tcBorders>
                  <w:bottom w:val="single" w:sz="4" w:space="0" w:color="auto"/>
                </w:tcBorders>
                <w:shd w:val="clear" w:color="auto" w:fill="F3F3F3"/>
                <w:hideMark/>
              </w:tcPr>
              <w:p w14:paraId="0F9362E0"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64F21C12" w14:textId="77777777" w:rsidTr="00E738EC">
            <w:trPr>
              <w:divId w:val="1795253448"/>
              <w:cantSplit/>
              <w:tblHeader/>
            </w:trPr>
            <w:tc>
              <w:tcPr>
                <w:tcW w:w="0" w:type="auto"/>
                <w:tcBorders>
                  <w:bottom w:val="single" w:sz="4" w:space="0" w:color="auto"/>
                </w:tcBorders>
                <w:shd w:val="clear" w:color="auto" w:fill="FFFFFF"/>
                <w:hideMark/>
              </w:tcPr>
              <w:p w14:paraId="029EB1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requester_id</w:t>
                </w:r>
              </w:p>
            </w:tc>
            <w:tc>
              <w:tcPr>
                <w:tcW w:w="0" w:type="auto"/>
                <w:tcBorders>
                  <w:bottom w:val="single" w:sz="4" w:space="0" w:color="auto"/>
                </w:tcBorders>
                <w:shd w:val="clear" w:color="auto" w:fill="FFFFFF"/>
                <w:hideMark/>
              </w:tcPr>
              <w:p w14:paraId="1D1CA7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6F5AF0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0EC6410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6B911F0" w14:textId="77777777" w:rsidR="00E738EC" w:rsidRPr="00E738EC" w:rsidRDefault="00E738EC" w:rsidP="00E738EC">
                <w:pPr>
                  <w:spacing w:before="150" w:after="80"/>
                  <w:jc w:val="both"/>
                  <w:rPr>
                    <w:rFonts w:eastAsia="Times New Roman"/>
                    <w:sz w:val="18"/>
                    <w:szCs w:val="20"/>
                  </w:rPr>
                </w:pPr>
              </w:p>
            </w:tc>
          </w:tr>
          <w:tr w:rsidR="00E738EC" w:rsidRPr="00E738EC" w14:paraId="7EFE84DD" w14:textId="77777777" w:rsidTr="00E738EC">
            <w:trPr>
              <w:divId w:val="1795253448"/>
              <w:cantSplit/>
              <w:tblHeader/>
            </w:trPr>
            <w:tc>
              <w:tcPr>
                <w:tcW w:w="0" w:type="auto"/>
                <w:tcBorders>
                  <w:bottom w:val="single" w:sz="4" w:space="0" w:color="auto"/>
                </w:tcBorders>
                <w:shd w:val="clear" w:color="auto" w:fill="F3F3F3"/>
                <w:hideMark/>
              </w:tcPr>
              <w:p w14:paraId="372BD05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status</w:t>
                </w:r>
              </w:p>
            </w:tc>
            <w:tc>
              <w:tcPr>
                <w:tcW w:w="0" w:type="auto"/>
                <w:tcBorders>
                  <w:bottom w:val="single" w:sz="4" w:space="0" w:color="auto"/>
                </w:tcBorders>
                <w:shd w:val="clear" w:color="auto" w:fill="F3F3F3"/>
                <w:hideMark/>
              </w:tcPr>
              <w:p w14:paraId="26E5098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3BAB4B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56ADE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'pendiente'::text</w:t>
                </w:r>
              </w:p>
            </w:tc>
            <w:tc>
              <w:tcPr>
                <w:tcW w:w="0" w:type="auto"/>
                <w:tcBorders>
                  <w:bottom w:val="single" w:sz="4" w:space="0" w:color="auto"/>
                </w:tcBorders>
                <w:shd w:val="clear" w:color="auto" w:fill="F3F3F3"/>
                <w:hideMark/>
              </w:tcPr>
              <w:p w14:paraId="5FE212F7"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0FE1943" w14:textId="77777777" w:rsidTr="00E738EC">
            <w:trPr>
              <w:divId w:val="1795253448"/>
              <w:cantSplit/>
              <w:tblHeader/>
            </w:trPr>
            <w:tc>
              <w:tcPr>
                <w:tcW w:w="0" w:type="auto"/>
                <w:tcBorders>
                  <w:bottom w:val="single" w:sz="4" w:space="0" w:color="auto"/>
                </w:tcBorders>
                <w:shd w:val="clear" w:color="auto" w:fill="FFFFFF"/>
                <w:hideMark/>
              </w:tcPr>
              <w:p w14:paraId="053C0B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version_number</w:t>
                </w:r>
              </w:p>
            </w:tc>
            <w:tc>
              <w:tcPr>
                <w:tcW w:w="0" w:type="auto"/>
                <w:tcBorders>
                  <w:bottom w:val="single" w:sz="4" w:space="0" w:color="auto"/>
                </w:tcBorders>
                <w:shd w:val="clear" w:color="auto" w:fill="FFFFFF"/>
                <w:hideMark/>
              </w:tcPr>
              <w:p w14:paraId="6B8463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50F6B0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2E1F6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51A98FCA"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38AF8E34" w14:textId="77777777" w:rsidTr="00E738EC">
            <w:trPr>
              <w:divId w:val="1795253448"/>
              <w:cantSplit/>
              <w:tblHeader/>
            </w:trPr>
            <w:tc>
              <w:tcPr>
                <w:tcW w:w="0" w:type="auto"/>
                <w:tcBorders>
                  <w:bottom w:val="single" w:sz="4" w:space="0" w:color="auto"/>
                </w:tcBorders>
                <w:shd w:val="clear" w:color="auto" w:fill="F3F3F3"/>
                <w:hideMark/>
              </w:tcPr>
              <w:p w14:paraId="5F1C1A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5426D2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706091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3C532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7F3F410D"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6D2C62D6" w14:textId="77777777" w:rsidTr="00E738EC">
            <w:trPr>
              <w:divId w:val="1795253448"/>
              <w:cantSplit/>
              <w:tblHeader/>
            </w:trPr>
            <w:tc>
              <w:tcPr>
                <w:tcW w:w="0" w:type="auto"/>
                <w:tcBorders>
                  <w:bottom w:val="single" w:sz="4" w:space="0" w:color="auto"/>
                </w:tcBorders>
                <w:shd w:val="clear" w:color="auto" w:fill="FFFFFF"/>
                <w:hideMark/>
              </w:tcPr>
              <w:p w14:paraId="41EF2BB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tcBorders>
                  <w:bottom w:val="single" w:sz="4" w:space="0" w:color="auto"/>
                </w:tcBorders>
                <w:shd w:val="clear" w:color="auto" w:fill="FFFFFF"/>
                <w:hideMark/>
              </w:tcPr>
              <w:p w14:paraId="0F6E037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FFFFF"/>
                <w:hideMark/>
              </w:tcPr>
              <w:p w14:paraId="0A87FE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E3DD0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FFFFF"/>
                <w:hideMark/>
              </w:tcPr>
              <w:p w14:paraId="447C3C91"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64BD14C" w14:textId="77777777" w:rsidTr="00E738EC">
            <w:trPr>
              <w:divId w:val="1795253448"/>
              <w:cantSplit/>
              <w:tblHeader/>
            </w:trPr>
            <w:tc>
              <w:tcPr>
                <w:tcW w:w="0" w:type="auto"/>
                <w:tcBorders>
                  <w:bottom w:val="single" w:sz="4" w:space="0" w:color="auto"/>
                </w:tcBorders>
                <w:shd w:val="clear" w:color="auto" w:fill="F3F3F3"/>
                <w:hideMark/>
              </w:tcPr>
              <w:p w14:paraId="5AD895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request_group_id</w:t>
                </w:r>
              </w:p>
            </w:tc>
            <w:tc>
              <w:tcPr>
                <w:tcW w:w="0" w:type="auto"/>
                <w:tcBorders>
                  <w:bottom w:val="single" w:sz="4" w:space="0" w:color="auto"/>
                </w:tcBorders>
                <w:shd w:val="clear" w:color="auto" w:fill="F3F3F3"/>
                <w:hideMark/>
              </w:tcPr>
              <w:p w14:paraId="41F09B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uuid</w:t>
                </w:r>
              </w:p>
            </w:tc>
            <w:tc>
              <w:tcPr>
                <w:tcW w:w="0" w:type="auto"/>
                <w:tcBorders>
                  <w:bottom w:val="single" w:sz="4" w:space="0" w:color="auto"/>
                </w:tcBorders>
                <w:shd w:val="clear" w:color="auto" w:fill="F3F3F3"/>
                <w:hideMark/>
              </w:tcPr>
              <w:p w14:paraId="467ED45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AA4B4C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BB8A982" w14:textId="77777777" w:rsidR="00E738EC" w:rsidRPr="00E738EC" w:rsidRDefault="00E738EC" w:rsidP="00E738EC">
                <w:pPr>
                  <w:spacing w:before="150" w:after="80"/>
                  <w:jc w:val="both"/>
                  <w:rPr>
                    <w:rFonts w:eastAsia="Times New Roman"/>
                    <w:sz w:val="18"/>
                    <w:szCs w:val="20"/>
                  </w:rPr>
                </w:pPr>
              </w:p>
            </w:tc>
          </w:tr>
          <w:tr w:rsidR="00E738EC" w:rsidRPr="00E738EC" w14:paraId="7C79C2E7" w14:textId="77777777" w:rsidTr="00E738EC">
            <w:trPr>
              <w:divId w:val="1795253448"/>
              <w:cantSplit/>
              <w:tblHeader/>
            </w:trPr>
            <w:tc>
              <w:tcPr>
                <w:tcW w:w="0" w:type="auto"/>
                <w:tcBorders>
                  <w:bottom w:val="single" w:sz="4" w:space="0" w:color="auto"/>
                </w:tcBorders>
                <w:shd w:val="clear" w:color="auto" w:fill="FFFFFF"/>
                <w:hideMark/>
              </w:tcPr>
              <w:p w14:paraId="45A907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request_type_id</w:t>
                </w:r>
              </w:p>
            </w:tc>
            <w:tc>
              <w:tcPr>
                <w:tcW w:w="0" w:type="auto"/>
                <w:tcBorders>
                  <w:bottom w:val="single" w:sz="4" w:space="0" w:color="auto"/>
                </w:tcBorders>
                <w:shd w:val="clear" w:color="auto" w:fill="FFFFFF"/>
                <w:hideMark/>
              </w:tcPr>
              <w:p w14:paraId="009E4B3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53B7AE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8B52A2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91F9A92" w14:textId="77777777" w:rsidR="00E738EC" w:rsidRPr="00E738EC" w:rsidRDefault="00E738EC" w:rsidP="00E738EC">
                <w:pPr>
                  <w:spacing w:before="150" w:after="80"/>
                  <w:jc w:val="both"/>
                  <w:rPr>
                    <w:rFonts w:eastAsia="Times New Roman"/>
                    <w:sz w:val="18"/>
                    <w:szCs w:val="20"/>
                  </w:rPr>
                </w:pPr>
              </w:p>
            </w:tc>
          </w:tr>
          <w:tr w:rsidR="00E738EC" w:rsidRPr="00E738EC" w14:paraId="03723B90" w14:textId="77777777" w:rsidTr="00E738EC">
            <w:trPr>
              <w:divId w:val="1795253448"/>
              <w:cantSplit/>
              <w:tblHeader/>
            </w:trPr>
            <w:tc>
              <w:tcPr>
                <w:tcW w:w="0" w:type="auto"/>
                <w:tcBorders>
                  <w:bottom w:val="single" w:sz="4" w:space="0" w:color="auto"/>
                </w:tcBorders>
                <w:shd w:val="clear" w:color="auto" w:fill="F3F3F3"/>
                <w:hideMark/>
              </w:tcPr>
              <w:p w14:paraId="66371F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payload</w:t>
                </w:r>
              </w:p>
            </w:tc>
            <w:tc>
              <w:tcPr>
                <w:tcW w:w="0" w:type="auto"/>
                <w:tcBorders>
                  <w:bottom w:val="single" w:sz="4" w:space="0" w:color="auto"/>
                </w:tcBorders>
                <w:shd w:val="clear" w:color="auto" w:fill="F3F3F3"/>
                <w:hideMark/>
              </w:tcPr>
              <w:p w14:paraId="6BBC02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3F3F3"/>
                <w:hideMark/>
              </w:tcPr>
              <w:p w14:paraId="26B47F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590500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C5AD38A" w14:textId="77777777" w:rsidR="00E738EC" w:rsidRPr="00E738EC" w:rsidRDefault="00E738EC" w:rsidP="00E738EC">
                <w:pPr>
                  <w:spacing w:before="150" w:after="80"/>
                  <w:jc w:val="both"/>
                  <w:rPr>
                    <w:rFonts w:eastAsia="Times New Roman"/>
                    <w:sz w:val="18"/>
                    <w:szCs w:val="20"/>
                  </w:rPr>
                </w:pPr>
              </w:p>
            </w:tc>
          </w:tr>
          <w:tr w:rsidR="00E738EC" w:rsidRPr="00E738EC" w14:paraId="611F08A9" w14:textId="77777777" w:rsidTr="00E738EC">
            <w:trPr>
              <w:divId w:val="1795253448"/>
              <w:cantSplit/>
              <w:tblHeader/>
            </w:trPr>
            <w:tc>
              <w:tcPr>
                <w:tcW w:w="0" w:type="auto"/>
                <w:tcBorders>
                  <w:bottom w:val="single" w:sz="4" w:space="0" w:color="auto"/>
                </w:tcBorders>
                <w:shd w:val="clear" w:color="auto" w:fill="FFFFFF"/>
                <w:hideMark/>
              </w:tcPr>
              <w:p w14:paraId="5063C26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acta_generada</w:t>
                </w:r>
              </w:p>
            </w:tc>
            <w:tc>
              <w:tcPr>
                <w:tcW w:w="0" w:type="auto"/>
                <w:tcBorders>
                  <w:bottom w:val="single" w:sz="4" w:space="0" w:color="auto"/>
                </w:tcBorders>
                <w:shd w:val="clear" w:color="auto" w:fill="FFFFFF"/>
                <w:hideMark/>
              </w:tcPr>
              <w:p w14:paraId="1E25C1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FFFFF"/>
                <w:hideMark/>
              </w:tcPr>
              <w:p w14:paraId="296A50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EA02C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false</w:t>
                </w:r>
              </w:p>
            </w:tc>
            <w:tc>
              <w:tcPr>
                <w:tcW w:w="0" w:type="auto"/>
                <w:tcBorders>
                  <w:bottom w:val="single" w:sz="4" w:space="0" w:color="auto"/>
                </w:tcBorders>
                <w:shd w:val="clear" w:color="auto" w:fill="FFFFFF"/>
                <w:hideMark/>
              </w:tcPr>
              <w:p w14:paraId="11EA35C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119693D" w14:textId="77777777" w:rsidTr="00E738EC">
            <w:trPr>
              <w:divId w:val="1795253448"/>
              <w:cantSplit/>
              <w:tblHeader/>
            </w:trPr>
            <w:tc>
              <w:tcPr>
                <w:tcW w:w="0" w:type="auto"/>
                <w:tcBorders>
                  <w:bottom w:val="single" w:sz="4" w:space="0" w:color="auto"/>
                </w:tcBorders>
                <w:shd w:val="clear" w:color="auto" w:fill="F3F3F3"/>
                <w:hideMark/>
              </w:tcPr>
              <w:p w14:paraId="7E9C19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legacy_purchase_id</w:t>
                </w:r>
              </w:p>
            </w:tc>
            <w:tc>
              <w:tcPr>
                <w:tcW w:w="0" w:type="auto"/>
                <w:tcBorders>
                  <w:bottom w:val="single" w:sz="4" w:space="0" w:color="auto"/>
                </w:tcBorders>
                <w:shd w:val="clear" w:color="auto" w:fill="F3F3F3"/>
                <w:hideMark/>
              </w:tcPr>
              <w:p w14:paraId="459108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uuid</w:t>
                </w:r>
              </w:p>
            </w:tc>
            <w:tc>
              <w:tcPr>
                <w:tcW w:w="0" w:type="auto"/>
                <w:tcBorders>
                  <w:bottom w:val="single" w:sz="4" w:space="0" w:color="auto"/>
                </w:tcBorders>
                <w:shd w:val="clear" w:color="auto" w:fill="F3F3F3"/>
                <w:hideMark/>
              </w:tcPr>
              <w:p w14:paraId="680CEC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2DDE19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524D5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Reverse mapping to legacy purchase for debugging</w:t>
                </w:r>
              </w:p>
            </w:tc>
          </w:tr>
          <w:tr w:rsidR="00E738EC" w:rsidRPr="00E738EC" w14:paraId="56F3A308" w14:textId="77777777" w:rsidTr="00E738EC">
            <w:trPr>
              <w:divId w:val="1795253448"/>
              <w:cantSplit/>
              <w:tblHeader/>
            </w:trPr>
            <w:tc>
              <w:tcPr>
                <w:tcW w:w="0" w:type="auto"/>
                <w:tcBorders>
                  <w:bottom w:val="single" w:sz="4" w:space="0" w:color="auto"/>
                </w:tcBorders>
                <w:shd w:val="clear" w:color="auto" w:fill="FFFFFF"/>
                <w:hideMark/>
              </w:tcPr>
              <w:p w14:paraId="16E6FB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drive_comercial_folder_id</w:t>
                </w:r>
              </w:p>
            </w:tc>
            <w:tc>
              <w:tcPr>
                <w:tcW w:w="0" w:type="auto"/>
                <w:tcBorders>
                  <w:bottom w:val="single" w:sz="4" w:space="0" w:color="auto"/>
                </w:tcBorders>
                <w:shd w:val="clear" w:color="auto" w:fill="FFFFFF"/>
                <w:hideMark/>
              </w:tcPr>
              <w:p w14:paraId="364E8C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7E7875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E3C1FF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13A25DC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Drive folder ID for the main "Comercial" folder at root level</w:t>
                </w:r>
              </w:p>
            </w:tc>
          </w:tr>
          <w:tr w:rsidR="00E738EC" w:rsidRPr="00E738EC" w14:paraId="1C3F6778" w14:textId="77777777" w:rsidTr="00E738EC">
            <w:trPr>
              <w:divId w:val="1795253448"/>
              <w:cantSplit/>
              <w:tblHeader/>
            </w:trPr>
            <w:tc>
              <w:tcPr>
                <w:tcW w:w="0" w:type="auto"/>
                <w:tcBorders>
                  <w:bottom w:val="single" w:sz="4" w:space="0" w:color="auto"/>
                </w:tcBorders>
                <w:shd w:val="clear" w:color="auto" w:fill="F3F3F3"/>
                <w:hideMark/>
              </w:tcPr>
              <w:p w14:paraId="5BC255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drive_user_folder_id</w:t>
                </w:r>
              </w:p>
            </w:tc>
            <w:tc>
              <w:tcPr>
                <w:tcW w:w="0" w:type="auto"/>
                <w:tcBorders>
                  <w:bottom w:val="single" w:sz="4" w:space="0" w:color="auto"/>
                </w:tcBorders>
                <w:shd w:val="clear" w:color="auto" w:fill="F3F3F3"/>
                <w:hideMark/>
              </w:tcPr>
              <w:p w14:paraId="495CC9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079D9C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491A6C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2B887D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Drive folder ID for the user-specific folder within "Comercial"</w:t>
                </w:r>
              </w:p>
            </w:tc>
          </w:tr>
          <w:tr w:rsidR="00E738EC" w:rsidRPr="00E738EC" w14:paraId="710565A7" w14:textId="77777777" w:rsidTr="00E738EC">
            <w:trPr>
              <w:divId w:val="1795253448"/>
              <w:cantSplit/>
              <w:tblHeader/>
            </w:trPr>
            <w:tc>
              <w:tcPr>
                <w:tcW w:w="0" w:type="auto"/>
                <w:tcBorders>
                  <w:bottom w:val="single" w:sz="4" w:space="0" w:color="auto"/>
                </w:tcBorders>
                <w:shd w:val="clear" w:color="auto" w:fill="FFFFFF"/>
                <w:hideMark/>
              </w:tcPr>
              <w:p w14:paraId="47713A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drive_type_folder_id</w:t>
                </w:r>
              </w:p>
            </w:tc>
            <w:tc>
              <w:tcPr>
                <w:tcW w:w="0" w:type="auto"/>
                <w:tcBorders>
                  <w:bottom w:val="single" w:sz="4" w:space="0" w:color="auto"/>
                </w:tcBorders>
                <w:shd w:val="clear" w:color="auto" w:fill="FFFFFF"/>
                <w:hideMark/>
              </w:tcPr>
              <w:p w14:paraId="5DEA1D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798211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DDBB69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0F779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Drive folder ID for the request type folder (e.g., "Inspección de Ambiente")</w:t>
                </w:r>
              </w:p>
            </w:tc>
          </w:tr>
          <w:tr w:rsidR="00E738EC" w:rsidRPr="00E738EC" w14:paraId="4DDBB218" w14:textId="77777777" w:rsidTr="00E738EC">
            <w:trPr>
              <w:divId w:val="1795253448"/>
              <w:cantSplit/>
              <w:tblHeader/>
            </w:trPr>
            <w:tc>
              <w:tcPr>
                <w:tcW w:w="0" w:type="auto"/>
                <w:tcBorders>
                  <w:bottom w:val="single" w:sz="4" w:space="0" w:color="auto"/>
                </w:tcBorders>
                <w:shd w:val="clear" w:color="auto" w:fill="F3F3F3"/>
                <w:hideMark/>
              </w:tcPr>
              <w:p w14:paraId="7719A1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drive_request_folder_id</w:t>
                </w:r>
              </w:p>
            </w:tc>
            <w:tc>
              <w:tcPr>
                <w:tcW w:w="0" w:type="auto"/>
                <w:tcBorders>
                  <w:bottom w:val="single" w:sz="4" w:space="0" w:color="auto"/>
                </w:tcBorders>
                <w:shd w:val="clear" w:color="auto" w:fill="F3F3F3"/>
                <w:hideMark/>
              </w:tcPr>
              <w:p w14:paraId="2D515E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25A556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2FC57E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5C47C2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Drive folder ID for the specific request folder (REQ-xxxx)</w:t>
                </w:r>
              </w:p>
            </w:tc>
          </w:tr>
          <w:tr w:rsidR="00E738EC" w:rsidRPr="00E738EC" w14:paraId="51655F74" w14:textId="77777777" w:rsidTr="00E738EC">
            <w:trPr>
              <w:divId w:val="1795253448"/>
              <w:cantSplit/>
              <w:tblHeader/>
            </w:trPr>
            <w:tc>
              <w:tcPr>
                <w:tcW w:w="0" w:type="auto"/>
                <w:tcBorders>
                  <w:bottom w:val="single" w:sz="4" w:space="0" w:color="auto"/>
                </w:tcBorders>
                <w:shd w:val="clear" w:color="auto" w:fill="FFFFFF"/>
                <w:hideMark/>
              </w:tcPr>
              <w:p w14:paraId="004C18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origin_department_id</w:t>
                </w:r>
              </w:p>
            </w:tc>
            <w:tc>
              <w:tcPr>
                <w:tcW w:w="0" w:type="auto"/>
                <w:tcBorders>
                  <w:bottom w:val="single" w:sz="4" w:space="0" w:color="auto"/>
                </w:tcBorders>
                <w:shd w:val="clear" w:color="auto" w:fill="FFFFFF"/>
                <w:hideMark/>
              </w:tcPr>
              <w:p w14:paraId="026671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2F29B16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D87870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3543AEE" w14:textId="77777777" w:rsidR="00E738EC" w:rsidRPr="00E738EC" w:rsidRDefault="00E738EC" w:rsidP="00E738EC">
                <w:pPr>
                  <w:spacing w:before="150" w:after="80"/>
                  <w:jc w:val="both"/>
                  <w:rPr>
                    <w:rFonts w:eastAsia="Times New Roman"/>
                    <w:sz w:val="18"/>
                    <w:szCs w:val="20"/>
                  </w:rPr>
                </w:pPr>
              </w:p>
            </w:tc>
          </w:tr>
          <w:tr w:rsidR="00E738EC" w:rsidRPr="00E738EC" w14:paraId="1E6B1AFD" w14:textId="77777777" w:rsidTr="00E738EC">
            <w:trPr>
              <w:divId w:val="1795253448"/>
              <w:cantSplit/>
              <w:tblHeader/>
            </w:trPr>
            <w:tc>
              <w:tcPr>
                <w:tcW w:w="0" w:type="auto"/>
                <w:shd w:val="clear" w:color="auto" w:fill="F3F3F3"/>
                <w:hideMark/>
              </w:tcPr>
              <w:p w14:paraId="390BB8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origin_department_name</w:t>
                </w:r>
              </w:p>
            </w:tc>
            <w:tc>
              <w:tcPr>
                <w:tcW w:w="0" w:type="auto"/>
                <w:shd w:val="clear" w:color="auto" w:fill="F3F3F3"/>
                <w:hideMark/>
              </w:tcPr>
              <w:p w14:paraId="11AAB7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shd w:val="clear" w:color="auto" w:fill="F3F3F3"/>
                <w:hideMark/>
              </w:tcPr>
              <w:p w14:paraId="5D4976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666628E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783B8505" w14:textId="77777777" w:rsidR="00E738EC" w:rsidRPr="00E738EC" w:rsidRDefault="00E738EC" w:rsidP="00E738EC">
                <w:pPr>
                  <w:spacing w:before="150" w:after="80"/>
                  <w:jc w:val="both"/>
                  <w:rPr>
                    <w:rFonts w:eastAsia="Times New Roman"/>
                    <w:sz w:val="18"/>
                    <w:szCs w:val="20"/>
                  </w:rPr>
                </w:pPr>
              </w:p>
            </w:tc>
          </w:tr>
        </w:tbl>
        <w:p w14:paraId="0DF70D4B"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59C59E42"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idx_requests_created_at: CREATE INDEX idx_requests_created_at ON public.requests USING btree (created_at)</w:t>
          </w:r>
        </w:p>
        <w:p w14:paraId="0D5523AB"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idx_requests_drive_comercial_folder: CREATE INDEX idx_requests_drive_comercial_folder ON public.requests USING btree (drive_comercial_folder_id) WHERE (drive_comercial_folder_id IS NOT NULL)</w:t>
          </w:r>
        </w:p>
        <w:p w14:paraId="16461ADC"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idx_requests_drive_request_folder: CREATE INDEX idx_requests_drive_request_folder ON public.requests USING btree (drive_request_folder_id) WHERE (drive_request_folder_id IS NOT NULL)</w:t>
          </w:r>
        </w:p>
        <w:p w14:paraId="1A812531"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idx_requests_drive_type_folder: CREATE INDEX idx_requests_drive_type_folder ON public.requests USING btree (drive_type_folder_id) WHERE (drive_type_folder_id IS NOT NULL)</w:t>
          </w:r>
        </w:p>
        <w:p w14:paraId="677C9646"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idx_requests_drive_user_folder: CREATE INDEX idx_requests_drive_user_folder ON public.requests USING btree (drive_user_folder_id) WHERE (drive_user_folder_id IS NOT NULL)</w:t>
          </w:r>
        </w:p>
        <w:p w14:paraId="319DF497"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idx_requests_legacy_purchase_id: CREATE INDEX idx_requests_legacy_purchase_id ON public.requests USING btree (legacy_purchase_id) WHERE (legacy_purchase_id IS NOT NULL)</w:t>
          </w:r>
        </w:p>
        <w:p w14:paraId="13BD13AF"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idx_requests_payload_gin: CREATE INDEX idx_requests_payload_gin ON public.requests USING gin (payload)</w:t>
          </w:r>
        </w:p>
        <w:p w14:paraId="57A8D758"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idx_requests_status: CREATE INDEX idx_requests_status ON public.requests USING btree (status)</w:t>
          </w:r>
        </w:p>
        <w:p w14:paraId="035A42B5" w14:textId="77777777" w:rsidR="00E738EC" w:rsidRPr="00E738EC" w:rsidRDefault="00E738EC" w:rsidP="00E738EC">
          <w:pPr>
            <w:numPr>
              <w:ilvl w:val="0"/>
              <w:numId w:val="6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requests_pkey: CREATE UNIQUE INDEX requests_pkey ON public.requests USING btree (id)</w:t>
          </w:r>
        </w:p>
        <w:p w14:paraId="38BDD74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8" w:name="_Toc229603452"/>
          <w:r w:rsidRPr="00E738EC">
            <w:rPr>
              <w:rFonts w:ascii="Aptos" w:eastAsia="Times New Roman" w:hAnsi="Aptos"/>
              <w:b/>
              <w:color w:val="8D648C"/>
              <w:sz w:val="22"/>
            </w:rPr>
            <w:t>public.user_attendance_records</w:t>
          </w:r>
          <w:bookmarkEnd w:id="108"/>
        </w:p>
        <w:p w14:paraId="65F850C6" w14:textId="77777777" w:rsidR="00E738EC" w:rsidRPr="00E738EC" w:rsidRDefault="00E738EC" w:rsidP="00E738EC">
          <w:pPr>
            <w:numPr>
              <w:ilvl w:val="0"/>
              <w:numId w:val="6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023FAC8D" w14:textId="77777777" w:rsidR="00E738EC" w:rsidRPr="00E738EC" w:rsidRDefault="00E738EC" w:rsidP="00E738EC">
          <w:pPr>
            <w:numPr>
              <w:ilvl w:val="0"/>
              <w:numId w:val="6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auth (referencia transversal).</w:t>
          </w:r>
        </w:p>
        <w:p w14:paraId="5FCB50EC" w14:textId="77777777" w:rsidR="00E738EC" w:rsidRPr="00E738EC" w:rsidRDefault="00E738EC" w:rsidP="00E738EC">
          <w:pPr>
            <w:numPr>
              <w:ilvl w:val="0"/>
              <w:numId w:val="6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Daily attendance records per user with entry, lunch, and exit times. Integrates with user signatures from lopdp_internal_signature_file_id.</w:t>
          </w:r>
        </w:p>
        <w:p w14:paraId="15EC5451" w14:textId="77777777" w:rsidR="00E738EC" w:rsidRPr="00E738EC" w:rsidRDefault="00E738EC" w:rsidP="00E738EC">
          <w:pPr>
            <w:numPr>
              <w:ilvl w:val="0"/>
              <w:numId w:val="6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266B6518" w14:textId="77777777" w:rsidR="00E738EC" w:rsidRPr="00E738EC" w:rsidRDefault="00E738EC" w:rsidP="00E738EC">
          <w:pPr>
            <w:numPr>
              <w:ilvl w:val="0"/>
              <w:numId w:val="6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01121001" w14:textId="77777777" w:rsidR="00E738EC" w:rsidRPr="00E738EC" w:rsidRDefault="00E738EC" w:rsidP="00E738EC">
          <w:pPr>
            <w:numPr>
              <w:ilvl w:val="0"/>
              <w:numId w:val="6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user_id -&gt; public.users.id</w:t>
          </w:r>
        </w:p>
        <w:tbl>
          <w:tblPr>
            <w:tblStyle w:val="Tablaconcuadrcula"/>
            <w:tblW w:w="0" w:type="auto"/>
            <w:tblLook w:val="04A0" w:firstRow="1" w:lastRow="0" w:firstColumn="1" w:lastColumn="0" w:noHBand="0" w:noVBand="1"/>
          </w:tblPr>
          <w:tblGrid>
            <w:gridCol w:w="2533"/>
            <w:gridCol w:w="990"/>
            <w:gridCol w:w="615"/>
            <w:gridCol w:w="3948"/>
            <w:gridCol w:w="1542"/>
          </w:tblGrid>
          <w:tr w:rsidR="00E738EC" w:rsidRPr="00E738EC" w14:paraId="544B7EDB" w14:textId="77777777" w:rsidTr="00E738EC">
            <w:trPr>
              <w:divId w:val="1795253448"/>
              <w:cantSplit/>
              <w:tblHeader/>
            </w:trPr>
            <w:tc>
              <w:tcPr>
                <w:tcW w:w="0" w:type="auto"/>
                <w:tcBorders>
                  <w:bottom w:val="single" w:sz="4" w:space="0" w:color="auto"/>
                </w:tcBorders>
                <w:shd w:val="clear" w:color="auto" w:fill="325483"/>
                <w:hideMark/>
              </w:tcPr>
              <w:p w14:paraId="2CFCB86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63A15B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2D5EEBF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2D8F886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76707BD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449FBA8E" w14:textId="77777777" w:rsidTr="00E738EC">
            <w:trPr>
              <w:divId w:val="1795253448"/>
              <w:cantSplit/>
              <w:tblHeader/>
            </w:trPr>
            <w:tc>
              <w:tcPr>
                <w:tcW w:w="0" w:type="auto"/>
                <w:tcBorders>
                  <w:bottom w:val="single" w:sz="4" w:space="0" w:color="auto"/>
                </w:tcBorders>
                <w:shd w:val="clear" w:color="auto" w:fill="F3F3F3"/>
                <w:hideMark/>
              </w:tcPr>
              <w:p w14:paraId="6F4E87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32B9C1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1B35276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1347F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nextval('user_attendance_records_id_seq'::regclass)</w:t>
                </w:r>
              </w:p>
            </w:tc>
            <w:tc>
              <w:tcPr>
                <w:tcW w:w="0" w:type="auto"/>
                <w:tcBorders>
                  <w:bottom w:val="single" w:sz="4" w:space="0" w:color="auto"/>
                </w:tcBorders>
                <w:shd w:val="clear" w:color="auto" w:fill="F3F3F3"/>
                <w:hideMark/>
              </w:tcPr>
              <w:p w14:paraId="35F9A0E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7FC91B7" w14:textId="77777777" w:rsidTr="00E738EC">
            <w:trPr>
              <w:divId w:val="1795253448"/>
              <w:cantSplit/>
              <w:tblHeader/>
            </w:trPr>
            <w:tc>
              <w:tcPr>
                <w:tcW w:w="0" w:type="auto"/>
                <w:tcBorders>
                  <w:bottom w:val="single" w:sz="4" w:space="0" w:color="auto"/>
                </w:tcBorders>
                <w:shd w:val="clear" w:color="auto" w:fill="FFFFFF"/>
                <w:hideMark/>
              </w:tcPr>
              <w:p w14:paraId="3EC4A9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user_id</w:t>
                </w:r>
              </w:p>
            </w:tc>
            <w:tc>
              <w:tcPr>
                <w:tcW w:w="0" w:type="auto"/>
                <w:tcBorders>
                  <w:bottom w:val="single" w:sz="4" w:space="0" w:color="auto"/>
                </w:tcBorders>
                <w:shd w:val="clear" w:color="auto" w:fill="FFFFFF"/>
                <w:hideMark/>
              </w:tcPr>
              <w:p w14:paraId="199D3FD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40A7A5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7A7E492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9C93B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Foreign key to users table</w:t>
                </w:r>
              </w:p>
            </w:tc>
          </w:tr>
          <w:tr w:rsidR="00E738EC" w:rsidRPr="00E738EC" w14:paraId="352C961D" w14:textId="77777777" w:rsidTr="00E738EC">
            <w:trPr>
              <w:divId w:val="1795253448"/>
              <w:cantSplit/>
              <w:tblHeader/>
            </w:trPr>
            <w:tc>
              <w:tcPr>
                <w:tcW w:w="0" w:type="auto"/>
                <w:tcBorders>
                  <w:bottom w:val="single" w:sz="4" w:space="0" w:color="auto"/>
                </w:tcBorders>
                <w:shd w:val="clear" w:color="auto" w:fill="F3F3F3"/>
                <w:hideMark/>
              </w:tcPr>
              <w:p w14:paraId="4F6EE8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date</w:t>
                </w:r>
              </w:p>
            </w:tc>
            <w:tc>
              <w:tcPr>
                <w:tcW w:w="0" w:type="auto"/>
                <w:tcBorders>
                  <w:bottom w:val="single" w:sz="4" w:space="0" w:color="auto"/>
                </w:tcBorders>
                <w:shd w:val="clear" w:color="auto" w:fill="F3F3F3"/>
                <w:hideMark/>
              </w:tcPr>
              <w:p w14:paraId="6CE414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date</w:t>
                </w:r>
              </w:p>
            </w:tc>
            <w:tc>
              <w:tcPr>
                <w:tcW w:w="0" w:type="auto"/>
                <w:tcBorders>
                  <w:bottom w:val="single" w:sz="4" w:space="0" w:color="auto"/>
                </w:tcBorders>
                <w:shd w:val="clear" w:color="auto" w:fill="F3F3F3"/>
                <w:hideMark/>
              </w:tcPr>
              <w:p w14:paraId="04FACF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24FDDF9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A7853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Date of the attendance record (without time component)</w:t>
                </w:r>
              </w:p>
            </w:tc>
          </w:tr>
          <w:tr w:rsidR="00E738EC" w:rsidRPr="00E738EC" w14:paraId="7C58EA77" w14:textId="77777777" w:rsidTr="00E738EC">
            <w:trPr>
              <w:divId w:val="1795253448"/>
              <w:cantSplit/>
              <w:tblHeader/>
            </w:trPr>
            <w:tc>
              <w:tcPr>
                <w:tcW w:w="0" w:type="auto"/>
                <w:tcBorders>
                  <w:bottom w:val="single" w:sz="4" w:space="0" w:color="auto"/>
                </w:tcBorders>
                <w:shd w:val="clear" w:color="auto" w:fill="FFFFFF"/>
                <w:hideMark/>
              </w:tcPr>
              <w:p w14:paraId="0A8795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entry_time</w:t>
                </w:r>
              </w:p>
            </w:tc>
            <w:tc>
              <w:tcPr>
                <w:tcW w:w="0" w:type="auto"/>
                <w:tcBorders>
                  <w:bottom w:val="single" w:sz="4" w:space="0" w:color="auto"/>
                </w:tcBorders>
                <w:shd w:val="clear" w:color="auto" w:fill="FFFFFF"/>
                <w:hideMark/>
              </w:tcPr>
              <w:p w14:paraId="0E7E32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1A76698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BBA34A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183E7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when user clocked in for the day</w:t>
                </w:r>
              </w:p>
            </w:tc>
          </w:tr>
          <w:tr w:rsidR="00E738EC" w:rsidRPr="00E738EC" w14:paraId="54BFA744" w14:textId="77777777" w:rsidTr="00E738EC">
            <w:trPr>
              <w:divId w:val="1795253448"/>
              <w:cantSplit/>
              <w:tblHeader/>
            </w:trPr>
            <w:tc>
              <w:tcPr>
                <w:tcW w:w="0" w:type="auto"/>
                <w:tcBorders>
                  <w:bottom w:val="single" w:sz="4" w:space="0" w:color="auto"/>
                </w:tcBorders>
                <w:shd w:val="clear" w:color="auto" w:fill="F3F3F3"/>
                <w:hideMark/>
              </w:tcPr>
              <w:p w14:paraId="7A27CA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lunch_start_time</w:t>
                </w:r>
              </w:p>
            </w:tc>
            <w:tc>
              <w:tcPr>
                <w:tcW w:w="0" w:type="auto"/>
                <w:tcBorders>
                  <w:bottom w:val="single" w:sz="4" w:space="0" w:color="auto"/>
                </w:tcBorders>
                <w:shd w:val="clear" w:color="auto" w:fill="F3F3F3"/>
                <w:hideMark/>
              </w:tcPr>
              <w:p w14:paraId="6383C6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51512F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28C688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4F92FB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when user started lunch break (requires signature)</w:t>
                </w:r>
              </w:p>
            </w:tc>
          </w:tr>
          <w:tr w:rsidR="00E738EC" w:rsidRPr="00E738EC" w14:paraId="6477A0E4" w14:textId="77777777" w:rsidTr="00E738EC">
            <w:trPr>
              <w:divId w:val="1795253448"/>
              <w:cantSplit/>
              <w:tblHeader/>
            </w:trPr>
            <w:tc>
              <w:tcPr>
                <w:tcW w:w="0" w:type="auto"/>
                <w:tcBorders>
                  <w:bottom w:val="single" w:sz="4" w:space="0" w:color="auto"/>
                </w:tcBorders>
                <w:shd w:val="clear" w:color="auto" w:fill="FFFFFF"/>
                <w:hideMark/>
              </w:tcPr>
              <w:p w14:paraId="5780C3E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lunch_end_time</w:t>
                </w:r>
              </w:p>
            </w:tc>
            <w:tc>
              <w:tcPr>
                <w:tcW w:w="0" w:type="auto"/>
                <w:tcBorders>
                  <w:bottom w:val="single" w:sz="4" w:space="0" w:color="auto"/>
                </w:tcBorders>
                <w:shd w:val="clear" w:color="auto" w:fill="FFFFFF"/>
                <w:hideMark/>
              </w:tcPr>
              <w:p w14:paraId="01E94E5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6E6F21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852864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0F510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when user returned from lunch break</w:t>
                </w:r>
              </w:p>
            </w:tc>
          </w:tr>
          <w:tr w:rsidR="00E738EC" w:rsidRPr="00E738EC" w14:paraId="38E4BAAC" w14:textId="77777777" w:rsidTr="00E738EC">
            <w:trPr>
              <w:divId w:val="1795253448"/>
              <w:cantSplit/>
              <w:tblHeader/>
            </w:trPr>
            <w:tc>
              <w:tcPr>
                <w:tcW w:w="0" w:type="auto"/>
                <w:tcBorders>
                  <w:bottom w:val="single" w:sz="4" w:space="0" w:color="auto"/>
                </w:tcBorders>
                <w:shd w:val="clear" w:color="auto" w:fill="F3F3F3"/>
                <w:hideMark/>
              </w:tcPr>
              <w:p w14:paraId="5C6436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exit_time</w:t>
                </w:r>
              </w:p>
            </w:tc>
            <w:tc>
              <w:tcPr>
                <w:tcW w:w="0" w:type="auto"/>
                <w:tcBorders>
                  <w:bottom w:val="single" w:sz="4" w:space="0" w:color="auto"/>
                </w:tcBorders>
                <w:shd w:val="clear" w:color="auto" w:fill="F3F3F3"/>
                <w:hideMark/>
              </w:tcPr>
              <w:p w14:paraId="0B9726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40ACAF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BDC5C0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FC2A2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when user clocked out for the day (requires signature)</w:t>
                </w:r>
              </w:p>
            </w:tc>
          </w:tr>
          <w:tr w:rsidR="00E738EC" w:rsidRPr="00E738EC" w14:paraId="742D9C20" w14:textId="77777777" w:rsidTr="00E738EC">
            <w:trPr>
              <w:divId w:val="1795253448"/>
              <w:cantSplit/>
              <w:tblHeader/>
            </w:trPr>
            <w:tc>
              <w:tcPr>
                <w:tcW w:w="0" w:type="auto"/>
                <w:tcBorders>
                  <w:bottom w:val="single" w:sz="4" w:space="0" w:color="auto"/>
                </w:tcBorders>
                <w:shd w:val="clear" w:color="auto" w:fill="FFFFFF"/>
                <w:hideMark/>
              </w:tcPr>
              <w:p w14:paraId="39DA32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notes</w:t>
                </w:r>
              </w:p>
            </w:tc>
            <w:tc>
              <w:tcPr>
                <w:tcW w:w="0" w:type="auto"/>
                <w:tcBorders>
                  <w:bottom w:val="single" w:sz="4" w:space="0" w:color="auto"/>
                </w:tcBorders>
                <w:shd w:val="clear" w:color="auto" w:fill="FFFFFF"/>
                <w:hideMark/>
              </w:tcPr>
              <w:p w14:paraId="02C96B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043A57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D2A0F3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196E0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Optional notes for special circumstances (late arrival, early departure, etc.)</w:t>
                </w:r>
              </w:p>
            </w:tc>
          </w:tr>
          <w:tr w:rsidR="00E738EC" w:rsidRPr="00E738EC" w14:paraId="1693B412" w14:textId="77777777" w:rsidTr="00E738EC">
            <w:trPr>
              <w:divId w:val="1795253448"/>
              <w:cantSplit/>
              <w:tblHeader/>
            </w:trPr>
            <w:tc>
              <w:tcPr>
                <w:tcW w:w="0" w:type="auto"/>
                <w:tcBorders>
                  <w:bottom w:val="single" w:sz="4" w:space="0" w:color="auto"/>
                </w:tcBorders>
                <w:shd w:val="clear" w:color="auto" w:fill="F3F3F3"/>
                <w:hideMark/>
              </w:tcPr>
              <w:p w14:paraId="14CB7D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5D9E27B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1766FFE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574525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3A883630"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B57566C" w14:textId="77777777" w:rsidTr="00E738EC">
            <w:trPr>
              <w:divId w:val="1795253448"/>
              <w:cantSplit/>
              <w:tblHeader/>
            </w:trPr>
            <w:tc>
              <w:tcPr>
                <w:tcW w:w="0" w:type="auto"/>
                <w:tcBorders>
                  <w:bottom w:val="single" w:sz="4" w:space="0" w:color="auto"/>
                </w:tcBorders>
                <w:shd w:val="clear" w:color="auto" w:fill="FFFFFF"/>
                <w:hideMark/>
              </w:tcPr>
              <w:p w14:paraId="3B6FC7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tcBorders>
                  <w:bottom w:val="single" w:sz="4" w:space="0" w:color="auto"/>
                </w:tcBorders>
                <w:shd w:val="clear" w:color="auto" w:fill="FFFFFF"/>
                <w:hideMark/>
              </w:tcPr>
              <w:p w14:paraId="4A5270E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57C11F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6D637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FFFFF"/>
                <w:hideMark/>
              </w:tcPr>
              <w:p w14:paraId="03277244"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4AA72B48" w14:textId="77777777" w:rsidTr="00E738EC">
            <w:trPr>
              <w:divId w:val="1795253448"/>
              <w:cantSplit/>
              <w:tblHeader/>
            </w:trPr>
            <w:tc>
              <w:tcPr>
                <w:tcW w:w="0" w:type="auto"/>
                <w:tcBorders>
                  <w:bottom w:val="single" w:sz="4" w:space="0" w:color="auto"/>
                </w:tcBorders>
                <w:shd w:val="clear" w:color="auto" w:fill="F3F3F3"/>
                <w:hideMark/>
              </w:tcPr>
              <w:p w14:paraId="009B3E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entry_location</w:t>
                </w:r>
              </w:p>
            </w:tc>
            <w:tc>
              <w:tcPr>
                <w:tcW w:w="0" w:type="auto"/>
                <w:tcBorders>
                  <w:bottom w:val="single" w:sz="4" w:space="0" w:color="auto"/>
                </w:tcBorders>
                <w:shd w:val="clear" w:color="auto" w:fill="F3F3F3"/>
                <w:hideMark/>
              </w:tcPr>
              <w:p w14:paraId="5EAC7B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1A1CA11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75D36B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E09D7C3" w14:textId="77777777" w:rsidR="00E738EC" w:rsidRPr="00E738EC" w:rsidRDefault="00E738EC" w:rsidP="00E738EC">
                <w:pPr>
                  <w:spacing w:before="150" w:after="80"/>
                  <w:jc w:val="both"/>
                  <w:rPr>
                    <w:rFonts w:eastAsia="Times New Roman"/>
                    <w:sz w:val="18"/>
                    <w:szCs w:val="20"/>
                  </w:rPr>
                </w:pPr>
              </w:p>
            </w:tc>
          </w:tr>
          <w:tr w:rsidR="00E738EC" w:rsidRPr="00E738EC" w14:paraId="4C11D94B" w14:textId="77777777" w:rsidTr="00E738EC">
            <w:trPr>
              <w:divId w:val="1795253448"/>
              <w:cantSplit/>
              <w:tblHeader/>
            </w:trPr>
            <w:tc>
              <w:tcPr>
                <w:tcW w:w="0" w:type="auto"/>
                <w:tcBorders>
                  <w:bottom w:val="single" w:sz="4" w:space="0" w:color="auto"/>
                </w:tcBorders>
                <w:shd w:val="clear" w:color="auto" w:fill="FFFFFF"/>
                <w:hideMark/>
              </w:tcPr>
              <w:p w14:paraId="0A34420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lunch_start_location</w:t>
                </w:r>
              </w:p>
            </w:tc>
            <w:tc>
              <w:tcPr>
                <w:tcW w:w="0" w:type="auto"/>
                <w:tcBorders>
                  <w:bottom w:val="single" w:sz="4" w:space="0" w:color="auto"/>
                </w:tcBorders>
                <w:shd w:val="clear" w:color="auto" w:fill="FFFFFF"/>
                <w:hideMark/>
              </w:tcPr>
              <w:p w14:paraId="11D5A3F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4C0109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ED6AFF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D28AA15" w14:textId="77777777" w:rsidR="00E738EC" w:rsidRPr="00E738EC" w:rsidRDefault="00E738EC" w:rsidP="00E738EC">
                <w:pPr>
                  <w:spacing w:before="150" w:after="80"/>
                  <w:jc w:val="both"/>
                  <w:rPr>
                    <w:rFonts w:eastAsia="Times New Roman"/>
                    <w:sz w:val="18"/>
                    <w:szCs w:val="20"/>
                  </w:rPr>
                </w:pPr>
              </w:p>
            </w:tc>
          </w:tr>
          <w:tr w:rsidR="00E738EC" w:rsidRPr="00E738EC" w14:paraId="564560FD" w14:textId="77777777" w:rsidTr="00E738EC">
            <w:trPr>
              <w:divId w:val="1795253448"/>
              <w:cantSplit/>
              <w:tblHeader/>
            </w:trPr>
            <w:tc>
              <w:tcPr>
                <w:tcW w:w="0" w:type="auto"/>
                <w:tcBorders>
                  <w:bottom w:val="single" w:sz="4" w:space="0" w:color="auto"/>
                </w:tcBorders>
                <w:shd w:val="clear" w:color="auto" w:fill="F3F3F3"/>
                <w:hideMark/>
              </w:tcPr>
              <w:p w14:paraId="63CA01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lunch_end_location</w:t>
                </w:r>
              </w:p>
            </w:tc>
            <w:tc>
              <w:tcPr>
                <w:tcW w:w="0" w:type="auto"/>
                <w:tcBorders>
                  <w:bottom w:val="single" w:sz="4" w:space="0" w:color="auto"/>
                </w:tcBorders>
                <w:shd w:val="clear" w:color="auto" w:fill="F3F3F3"/>
                <w:hideMark/>
              </w:tcPr>
              <w:p w14:paraId="579D75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4EA5CD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9C2613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411824B7" w14:textId="77777777" w:rsidR="00E738EC" w:rsidRPr="00E738EC" w:rsidRDefault="00E738EC" w:rsidP="00E738EC">
                <w:pPr>
                  <w:spacing w:before="150" w:after="80"/>
                  <w:jc w:val="both"/>
                  <w:rPr>
                    <w:rFonts w:eastAsia="Times New Roman"/>
                    <w:sz w:val="18"/>
                    <w:szCs w:val="20"/>
                  </w:rPr>
                </w:pPr>
              </w:p>
            </w:tc>
          </w:tr>
          <w:tr w:rsidR="00E738EC" w:rsidRPr="00E738EC" w14:paraId="00CC4801" w14:textId="77777777" w:rsidTr="00E738EC">
            <w:trPr>
              <w:divId w:val="1795253448"/>
              <w:cantSplit/>
              <w:tblHeader/>
            </w:trPr>
            <w:tc>
              <w:tcPr>
                <w:tcW w:w="0" w:type="auto"/>
                <w:tcBorders>
                  <w:bottom w:val="single" w:sz="4" w:space="0" w:color="auto"/>
                </w:tcBorders>
                <w:shd w:val="clear" w:color="auto" w:fill="FFFFFF"/>
                <w:hideMark/>
              </w:tcPr>
              <w:p w14:paraId="3EA6A1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exit_location</w:t>
                </w:r>
              </w:p>
            </w:tc>
            <w:tc>
              <w:tcPr>
                <w:tcW w:w="0" w:type="auto"/>
                <w:tcBorders>
                  <w:bottom w:val="single" w:sz="4" w:space="0" w:color="auto"/>
                </w:tcBorders>
                <w:shd w:val="clear" w:color="auto" w:fill="FFFFFF"/>
                <w:hideMark/>
              </w:tcPr>
              <w:p w14:paraId="199FD18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2335F1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774E97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B2E0D98" w14:textId="77777777" w:rsidR="00E738EC" w:rsidRPr="00E738EC" w:rsidRDefault="00E738EC" w:rsidP="00E738EC">
                <w:pPr>
                  <w:spacing w:before="150" w:after="80"/>
                  <w:jc w:val="both"/>
                  <w:rPr>
                    <w:rFonts w:eastAsia="Times New Roman"/>
                    <w:sz w:val="18"/>
                    <w:szCs w:val="20"/>
                  </w:rPr>
                </w:pPr>
              </w:p>
            </w:tc>
          </w:tr>
          <w:tr w:rsidR="00E738EC" w:rsidRPr="00E738EC" w14:paraId="2289D9CD" w14:textId="77777777" w:rsidTr="00E738EC">
            <w:trPr>
              <w:divId w:val="1795253448"/>
              <w:cantSplit/>
              <w:tblHeader/>
            </w:trPr>
            <w:tc>
              <w:tcPr>
                <w:tcW w:w="0" w:type="auto"/>
                <w:tcBorders>
                  <w:bottom w:val="single" w:sz="4" w:space="0" w:color="auto"/>
                </w:tcBorders>
                <w:shd w:val="clear" w:color="auto" w:fill="F3F3F3"/>
                <w:hideMark/>
              </w:tcPr>
              <w:p w14:paraId="37F3024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is_overtime</w:t>
                </w:r>
              </w:p>
            </w:tc>
            <w:tc>
              <w:tcPr>
                <w:tcW w:w="0" w:type="auto"/>
                <w:tcBorders>
                  <w:bottom w:val="single" w:sz="4" w:space="0" w:color="auto"/>
                </w:tcBorders>
                <w:shd w:val="clear" w:color="auto" w:fill="F3F3F3"/>
                <w:hideMark/>
              </w:tcPr>
              <w:p w14:paraId="00ABA6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540C407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512EA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false</w:t>
                </w:r>
              </w:p>
            </w:tc>
            <w:tc>
              <w:tcPr>
                <w:tcW w:w="0" w:type="auto"/>
                <w:tcBorders>
                  <w:bottom w:val="single" w:sz="4" w:space="0" w:color="auto"/>
                </w:tcBorders>
                <w:shd w:val="clear" w:color="auto" w:fill="F3F3F3"/>
                <w:hideMark/>
              </w:tcPr>
              <w:p w14:paraId="71B0B1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Indicates if the user worked overtime on this day</w:t>
                </w:r>
              </w:p>
            </w:tc>
          </w:tr>
          <w:tr w:rsidR="00E738EC" w:rsidRPr="00E738EC" w14:paraId="1B85955D" w14:textId="77777777" w:rsidTr="00E738EC">
            <w:trPr>
              <w:divId w:val="1795253448"/>
              <w:cantSplit/>
              <w:tblHeader/>
            </w:trPr>
            <w:tc>
              <w:tcPr>
                <w:tcW w:w="0" w:type="auto"/>
                <w:tcBorders>
                  <w:bottom w:val="single" w:sz="4" w:space="0" w:color="auto"/>
                </w:tcBorders>
                <w:shd w:val="clear" w:color="auto" w:fill="FFFFFF"/>
                <w:hideMark/>
              </w:tcPr>
              <w:p w14:paraId="1D7547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overtime_hours</w:t>
                </w:r>
              </w:p>
            </w:tc>
            <w:tc>
              <w:tcPr>
                <w:tcW w:w="0" w:type="auto"/>
                <w:tcBorders>
                  <w:bottom w:val="single" w:sz="4" w:space="0" w:color="auto"/>
                </w:tcBorders>
                <w:shd w:val="clear" w:color="auto" w:fill="FFFFFF"/>
                <w:hideMark/>
              </w:tcPr>
              <w:p w14:paraId="3751F00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FFFFF"/>
                <w:hideMark/>
              </w:tcPr>
              <w:p w14:paraId="5D7300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FEB2B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0.00</w:t>
                </w:r>
              </w:p>
            </w:tc>
            <w:tc>
              <w:tcPr>
                <w:tcW w:w="0" w:type="auto"/>
                <w:tcBorders>
                  <w:bottom w:val="single" w:sz="4" w:space="0" w:color="auto"/>
                </w:tcBorders>
                <w:shd w:val="clear" w:color="auto" w:fill="FFFFFF"/>
                <w:hideMark/>
              </w:tcPr>
              <w:p w14:paraId="1BDD80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Number of overtime hours worked (automatically calculated)</w:t>
                </w:r>
              </w:p>
            </w:tc>
          </w:tr>
          <w:tr w:rsidR="00E738EC" w:rsidRPr="00E738EC" w14:paraId="7BC648A8" w14:textId="77777777" w:rsidTr="00E738EC">
            <w:trPr>
              <w:divId w:val="1795253448"/>
              <w:cantSplit/>
              <w:tblHeader/>
            </w:trPr>
            <w:tc>
              <w:tcPr>
                <w:tcW w:w="0" w:type="auto"/>
                <w:tcBorders>
                  <w:bottom w:val="single" w:sz="4" w:space="0" w:color="auto"/>
                </w:tcBorders>
                <w:shd w:val="clear" w:color="auto" w:fill="F3F3F3"/>
                <w:hideMark/>
              </w:tcPr>
              <w:p w14:paraId="6EBFDE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total_hours</w:t>
                </w:r>
              </w:p>
            </w:tc>
            <w:tc>
              <w:tcPr>
                <w:tcW w:w="0" w:type="auto"/>
                <w:tcBorders>
                  <w:bottom w:val="single" w:sz="4" w:space="0" w:color="auto"/>
                </w:tcBorders>
                <w:shd w:val="clear" w:color="auto" w:fill="F3F3F3"/>
                <w:hideMark/>
              </w:tcPr>
              <w:p w14:paraId="51BBA34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3F3F3"/>
                <w:hideMark/>
              </w:tcPr>
              <w:p w14:paraId="26733A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D9DCF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0.00</w:t>
                </w:r>
              </w:p>
            </w:tc>
            <w:tc>
              <w:tcPr>
                <w:tcW w:w="0" w:type="auto"/>
                <w:tcBorders>
                  <w:bottom w:val="single" w:sz="4" w:space="0" w:color="auto"/>
                </w:tcBorders>
                <w:shd w:val="clear" w:color="auto" w:fill="F3F3F3"/>
                <w:hideMark/>
              </w:tcPr>
              <w:p w14:paraId="1A1D94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Total hours worked including overtime</w:t>
                </w:r>
              </w:p>
            </w:tc>
          </w:tr>
          <w:tr w:rsidR="00E738EC" w:rsidRPr="00E738EC" w14:paraId="4987EC57" w14:textId="77777777" w:rsidTr="00E738EC">
            <w:trPr>
              <w:divId w:val="1795253448"/>
              <w:cantSplit/>
              <w:tblHeader/>
            </w:trPr>
            <w:tc>
              <w:tcPr>
                <w:tcW w:w="0" w:type="auto"/>
                <w:tcBorders>
                  <w:bottom w:val="single" w:sz="4" w:space="0" w:color="auto"/>
                </w:tcBorders>
                <w:shd w:val="clear" w:color="auto" w:fill="FFFFFF"/>
                <w:hideMark/>
              </w:tcPr>
              <w:p w14:paraId="00DE58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entry_location_accuracy</w:t>
                </w:r>
              </w:p>
            </w:tc>
            <w:tc>
              <w:tcPr>
                <w:tcW w:w="0" w:type="auto"/>
                <w:tcBorders>
                  <w:bottom w:val="single" w:sz="4" w:space="0" w:color="auto"/>
                </w:tcBorders>
                <w:shd w:val="clear" w:color="auto" w:fill="FFFFFF"/>
                <w:hideMark/>
              </w:tcPr>
              <w:p w14:paraId="6CEBAB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FFFFF"/>
                <w:hideMark/>
              </w:tcPr>
              <w:p w14:paraId="281A30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FC2C35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DCBABBB" w14:textId="77777777" w:rsidR="00E738EC" w:rsidRPr="00E738EC" w:rsidRDefault="00E738EC" w:rsidP="00E738EC">
                <w:pPr>
                  <w:spacing w:before="150" w:after="80"/>
                  <w:jc w:val="both"/>
                  <w:rPr>
                    <w:rFonts w:eastAsia="Times New Roman"/>
                    <w:sz w:val="18"/>
                    <w:szCs w:val="20"/>
                  </w:rPr>
                </w:pPr>
              </w:p>
            </w:tc>
          </w:tr>
          <w:tr w:rsidR="00E738EC" w:rsidRPr="00E738EC" w14:paraId="299BDDAE" w14:textId="77777777" w:rsidTr="00E738EC">
            <w:trPr>
              <w:divId w:val="1795253448"/>
              <w:cantSplit/>
              <w:tblHeader/>
            </w:trPr>
            <w:tc>
              <w:tcPr>
                <w:tcW w:w="0" w:type="auto"/>
                <w:tcBorders>
                  <w:bottom w:val="single" w:sz="4" w:space="0" w:color="auto"/>
                </w:tcBorders>
                <w:shd w:val="clear" w:color="auto" w:fill="F3F3F3"/>
                <w:hideMark/>
              </w:tcPr>
              <w:p w14:paraId="7E82A3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entry_location_timestamp</w:t>
                </w:r>
              </w:p>
            </w:tc>
            <w:tc>
              <w:tcPr>
                <w:tcW w:w="0" w:type="auto"/>
                <w:tcBorders>
                  <w:bottom w:val="single" w:sz="4" w:space="0" w:color="auto"/>
                </w:tcBorders>
                <w:shd w:val="clear" w:color="auto" w:fill="F3F3F3"/>
                <w:hideMark/>
              </w:tcPr>
              <w:p w14:paraId="74C403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1EBCD3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D10E38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BF53917" w14:textId="77777777" w:rsidR="00E738EC" w:rsidRPr="00E738EC" w:rsidRDefault="00E738EC" w:rsidP="00E738EC">
                <w:pPr>
                  <w:spacing w:before="150" w:after="80"/>
                  <w:jc w:val="both"/>
                  <w:rPr>
                    <w:rFonts w:eastAsia="Times New Roman"/>
                    <w:sz w:val="18"/>
                    <w:szCs w:val="20"/>
                  </w:rPr>
                </w:pPr>
              </w:p>
            </w:tc>
          </w:tr>
          <w:tr w:rsidR="00E738EC" w:rsidRPr="00E738EC" w14:paraId="0F95FCEB" w14:textId="77777777" w:rsidTr="00E738EC">
            <w:trPr>
              <w:divId w:val="1795253448"/>
              <w:cantSplit/>
              <w:tblHeader/>
            </w:trPr>
            <w:tc>
              <w:tcPr>
                <w:tcW w:w="0" w:type="auto"/>
                <w:tcBorders>
                  <w:bottom w:val="single" w:sz="4" w:space="0" w:color="auto"/>
                </w:tcBorders>
                <w:shd w:val="clear" w:color="auto" w:fill="FFFFFF"/>
                <w:hideMark/>
              </w:tcPr>
              <w:p w14:paraId="5B942A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entry_location_source</w:t>
                </w:r>
              </w:p>
            </w:tc>
            <w:tc>
              <w:tcPr>
                <w:tcW w:w="0" w:type="auto"/>
                <w:tcBorders>
                  <w:bottom w:val="single" w:sz="4" w:space="0" w:color="auto"/>
                </w:tcBorders>
                <w:shd w:val="clear" w:color="auto" w:fill="FFFFFF"/>
                <w:hideMark/>
              </w:tcPr>
              <w:p w14:paraId="5E2156F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4011D17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69DA1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'gps'::text</w:t>
                </w:r>
              </w:p>
            </w:tc>
            <w:tc>
              <w:tcPr>
                <w:tcW w:w="0" w:type="auto"/>
                <w:tcBorders>
                  <w:bottom w:val="single" w:sz="4" w:space="0" w:color="auto"/>
                </w:tcBorders>
                <w:shd w:val="clear" w:color="auto" w:fill="FFFFFF"/>
                <w:hideMark/>
              </w:tcPr>
              <w:p w14:paraId="684DE6A3"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0DF588CA" w14:textId="77777777" w:rsidTr="00E738EC">
            <w:trPr>
              <w:divId w:val="1795253448"/>
              <w:cantSplit/>
              <w:tblHeader/>
            </w:trPr>
            <w:tc>
              <w:tcPr>
                <w:tcW w:w="0" w:type="auto"/>
                <w:tcBorders>
                  <w:bottom w:val="single" w:sz="4" w:space="0" w:color="auto"/>
                </w:tcBorders>
                <w:shd w:val="clear" w:color="auto" w:fill="F3F3F3"/>
                <w:hideMark/>
              </w:tcPr>
              <w:p w14:paraId="081486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lunch_start_location_accuracy</w:t>
                </w:r>
              </w:p>
            </w:tc>
            <w:tc>
              <w:tcPr>
                <w:tcW w:w="0" w:type="auto"/>
                <w:tcBorders>
                  <w:bottom w:val="single" w:sz="4" w:space="0" w:color="auto"/>
                </w:tcBorders>
                <w:shd w:val="clear" w:color="auto" w:fill="F3F3F3"/>
                <w:hideMark/>
              </w:tcPr>
              <w:p w14:paraId="168A38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3F3F3"/>
                <w:hideMark/>
              </w:tcPr>
              <w:p w14:paraId="4FAE00B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15F716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58F8532" w14:textId="77777777" w:rsidR="00E738EC" w:rsidRPr="00E738EC" w:rsidRDefault="00E738EC" w:rsidP="00E738EC">
                <w:pPr>
                  <w:spacing w:before="150" w:after="80"/>
                  <w:jc w:val="both"/>
                  <w:rPr>
                    <w:rFonts w:eastAsia="Times New Roman"/>
                    <w:sz w:val="18"/>
                    <w:szCs w:val="20"/>
                  </w:rPr>
                </w:pPr>
              </w:p>
            </w:tc>
          </w:tr>
          <w:tr w:rsidR="00E738EC" w:rsidRPr="00E738EC" w14:paraId="7ECB96EC" w14:textId="77777777" w:rsidTr="00E738EC">
            <w:trPr>
              <w:divId w:val="1795253448"/>
              <w:cantSplit/>
              <w:tblHeader/>
            </w:trPr>
            <w:tc>
              <w:tcPr>
                <w:tcW w:w="0" w:type="auto"/>
                <w:tcBorders>
                  <w:bottom w:val="single" w:sz="4" w:space="0" w:color="auto"/>
                </w:tcBorders>
                <w:shd w:val="clear" w:color="auto" w:fill="FFFFFF"/>
                <w:hideMark/>
              </w:tcPr>
              <w:p w14:paraId="1F8D54A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lunch_start_location_timestamp</w:t>
                </w:r>
              </w:p>
            </w:tc>
            <w:tc>
              <w:tcPr>
                <w:tcW w:w="0" w:type="auto"/>
                <w:tcBorders>
                  <w:bottom w:val="single" w:sz="4" w:space="0" w:color="auto"/>
                </w:tcBorders>
                <w:shd w:val="clear" w:color="auto" w:fill="FFFFFF"/>
                <w:hideMark/>
              </w:tcPr>
              <w:p w14:paraId="0BF51E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55A699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358EED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5CFC529" w14:textId="77777777" w:rsidR="00E738EC" w:rsidRPr="00E738EC" w:rsidRDefault="00E738EC" w:rsidP="00E738EC">
                <w:pPr>
                  <w:spacing w:before="150" w:after="80"/>
                  <w:jc w:val="both"/>
                  <w:rPr>
                    <w:rFonts w:eastAsia="Times New Roman"/>
                    <w:sz w:val="18"/>
                    <w:szCs w:val="20"/>
                  </w:rPr>
                </w:pPr>
              </w:p>
            </w:tc>
          </w:tr>
          <w:tr w:rsidR="00E738EC" w:rsidRPr="00E738EC" w14:paraId="00BF62F5" w14:textId="77777777" w:rsidTr="00E738EC">
            <w:trPr>
              <w:divId w:val="1795253448"/>
              <w:cantSplit/>
              <w:tblHeader/>
            </w:trPr>
            <w:tc>
              <w:tcPr>
                <w:tcW w:w="0" w:type="auto"/>
                <w:tcBorders>
                  <w:bottom w:val="single" w:sz="4" w:space="0" w:color="auto"/>
                </w:tcBorders>
                <w:shd w:val="clear" w:color="auto" w:fill="F3F3F3"/>
                <w:hideMark/>
              </w:tcPr>
              <w:p w14:paraId="6369E4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lunch_start_location_source</w:t>
                </w:r>
              </w:p>
            </w:tc>
            <w:tc>
              <w:tcPr>
                <w:tcW w:w="0" w:type="auto"/>
                <w:tcBorders>
                  <w:bottom w:val="single" w:sz="4" w:space="0" w:color="auto"/>
                </w:tcBorders>
                <w:shd w:val="clear" w:color="auto" w:fill="F3F3F3"/>
                <w:hideMark/>
              </w:tcPr>
              <w:p w14:paraId="7071E9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5D09BD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9B6E28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'gps'::text</w:t>
                </w:r>
              </w:p>
            </w:tc>
            <w:tc>
              <w:tcPr>
                <w:tcW w:w="0" w:type="auto"/>
                <w:tcBorders>
                  <w:bottom w:val="single" w:sz="4" w:space="0" w:color="auto"/>
                </w:tcBorders>
                <w:shd w:val="clear" w:color="auto" w:fill="F3F3F3"/>
                <w:hideMark/>
              </w:tcPr>
              <w:p w14:paraId="581D8D37"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7802127" w14:textId="77777777" w:rsidTr="00E738EC">
            <w:trPr>
              <w:divId w:val="1795253448"/>
              <w:cantSplit/>
              <w:tblHeader/>
            </w:trPr>
            <w:tc>
              <w:tcPr>
                <w:tcW w:w="0" w:type="auto"/>
                <w:tcBorders>
                  <w:bottom w:val="single" w:sz="4" w:space="0" w:color="auto"/>
                </w:tcBorders>
                <w:shd w:val="clear" w:color="auto" w:fill="FFFFFF"/>
                <w:hideMark/>
              </w:tcPr>
              <w:p w14:paraId="4943FA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lunch_end_location_accuracy</w:t>
                </w:r>
              </w:p>
            </w:tc>
            <w:tc>
              <w:tcPr>
                <w:tcW w:w="0" w:type="auto"/>
                <w:tcBorders>
                  <w:bottom w:val="single" w:sz="4" w:space="0" w:color="auto"/>
                </w:tcBorders>
                <w:shd w:val="clear" w:color="auto" w:fill="FFFFFF"/>
                <w:hideMark/>
              </w:tcPr>
              <w:p w14:paraId="4FF425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FFFFF"/>
                <w:hideMark/>
              </w:tcPr>
              <w:p w14:paraId="6447BC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F0D2BA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750880D" w14:textId="77777777" w:rsidR="00E738EC" w:rsidRPr="00E738EC" w:rsidRDefault="00E738EC" w:rsidP="00E738EC">
                <w:pPr>
                  <w:spacing w:before="150" w:after="80"/>
                  <w:jc w:val="both"/>
                  <w:rPr>
                    <w:rFonts w:eastAsia="Times New Roman"/>
                    <w:sz w:val="18"/>
                    <w:szCs w:val="20"/>
                  </w:rPr>
                </w:pPr>
              </w:p>
            </w:tc>
          </w:tr>
          <w:tr w:rsidR="00E738EC" w:rsidRPr="00E738EC" w14:paraId="6ADEC24D" w14:textId="77777777" w:rsidTr="00E738EC">
            <w:trPr>
              <w:divId w:val="1795253448"/>
              <w:cantSplit/>
              <w:tblHeader/>
            </w:trPr>
            <w:tc>
              <w:tcPr>
                <w:tcW w:w="0" w:type="auto"/>
                <w:tcBorders>
                  <w:bottom w:val="single" w:sz="4" w:space="0" w:color="auto"/>
                </w:tcBorders>
                <w:shd w:val="clear" w:color="auto" w:fill="F3F3F3"/>
                <w:hideMark/>
              </w:tcPr>
              <w:p w14:paraId="6984CB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lunch_end_location_timestamp</w:t>
                </w:r>
              </w:p>
            </w:tc>
            <w:tc>
              <w:tcPr>
                <w:tcW w:w="0" w:type="auto"/>
                <w:tcBorders>
                  <w:bottom w:val="single" w:sz="4" w:space="0" w:color="auto"/>
                </w:tcBorders>
                <w:shd w:val="clear" w:color="auto" w:fill="F3F3F3"/>
                <w:hideMark/>
              </w:tcPr>
              <w:p w14:paraId="267F004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71399D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A6B43B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010AD8D" w14:textId="77777777" w:rsidR="00E738EC" w:rsidRPr="00E738EC" w:rsidRDefault="00E738EC" w:rsidP="00E738EC">
                <w:pPr>
                  <w:spacing w:before="150" w:after="80"/>
                  <w:jc w:val="both"/>
                  <w:rPr>
                    <w:rFonts w:eastAsia="Times New Roman"/>
                    <w:sz w:val="18"/>
                    <w:szCs w:val="20"/>
                  </w:rPr>
                </w:pPr>
              </w:p>
            </w:tc>
          </w:tr>
          <w:tr w:rsidR="00E738EC" w:rsidRPr="00E738EC" w14:paraId="2BEA00C6" w14:textId="77777777" w:rsidTr="00E738EC">
            <w:trPr>
              <w:divId w:val="1795253448"/>
              <w:cantSplit/>
              <w:tblHeader/>
            </w:trPr>
            <w:tc>
              <w:tcPr>
                <w:tcW w:w="0" w:type="auto"/>
                <w:tcBorders>
                  <w:bottom w:val="single" w:sz="4" w:space="0" w:color="auto"/>
                </w:tcBorders>
                <w:shd w:val="clear" w:color="auto" w:fill="FFFFFF"/>
                <w:hideMark/>
              </w:tcPr>
              <w:p w14:paraId="7ED0FA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lunch_end_location_source</w:t>
                </w:r>
              </w:p>
            </w:tc>
            <w:tc>
              <w:tcPr>
                <w:tcW w:w="0" w:type="auto"/>
                <w:tcBorders>
                  <w:bottom w:val="single" w:sz="4" w:space="0" w:color="auto"/>
                </w:tcBorders>
                <w:shd w:val="clear" w:color="auto" w:fill="FFFFFF"/>
                <w:hideMark/>
              </w:tcPr>
              <w:p w14:paraId="3218D5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7DC07F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CF3C7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'gps'::text</w:t>
                </w:r>
              </w:p>
            </w:tc>
            <w:tc>
              <w:tcPr>
                <w:tcW w:w="0" w:type="auto"/>
                <w:tcBorders>
                  <w:bottom w:val="single" w:sz="4" w:space="0" w:color="auto"/>
                </w:tcBorders>
                <w:shd w:val="clear" w:color="auto" w:fill="FFFFFF"/>
                <w:hideMark/>
              </w:tcPr>
              <w:p w14:paraId="0F28D116"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4B21C990" w14:textId="77777777" w:rsidTr="00E738EC">
            <w:trPr>
              <w:divId w:val="1795253448"/>
              <w:cantSplit/>
              <w:tblHeader/>
            </w:trPr>
            <w:tc>
              <w:tcPr>
                <w:tcW w:w="0" w:type="auto"/>
                <w:tcBorders>
                  <w:bottom w:val="single" w:sz="4" w:space="0" w:color="auto"/>
                </w:tcBorders>
                <w:shd w:val="clear" w:color="auto" w:fill="F3F3F3"/>
                <w:hideMark/>
              </w:tcPr>
              <w:p w14:paraId="4B2C86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exit_location_accuracy</w:t>
                </w:r>
              </w:p>
            </w:tc>
            <w:tc>
              <w:tcPr>
                <w:tcW w:w="0" w:type="auto"/>
                <w:tcBorders>
                  <w:bottom w:val="single" w:sz="4" w:space="0" w:color="auto"/>
                </w:tcBorders>
                <w:shd w:val="clear" w:color="auto" w:fill="F3F3F3"/>
                <w:hideMark/>
              </w:tcPr>
              <w:p w14:paraId="0625E77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3F3F3"/>
                <w:hideMark/>
              </w:tcPr>
              <w:p w14:paraId="772D80E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7B6A1AB"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464D3E5" w14:textId="77777777" w:rsidR="00E738EC" w:rsidRPr="00E738EC" w:rsidRDefault="00E738EC" w:rsidP="00E738EC">
                <w:pPr>
                  <w:spacing w:before="150" w:after="80"/>
                  <w:jc w:val="both"/>
                  <w:rPr>
                    <w:rFonts w:eastAsia="Times New Roman"/>
                    <w:sz w:val="18"/>
                    <w:szCs w:val="20"/>
                  </w:rPr>
                </w:pPr>
              </w:p>
            </w:tc>
          </w:tr>
          <w:tr w:rsidR="00E738EC" w:rsidRPr="00E738EC" w14:paraId="150CA377" w14:textId="77777777" w:rsidTr="00E738EC">
            <w:trPr>
              <w:divId w:val="1795253448"/>
              <w:cantSplit/>
              <w:tblHeader/>
            </w:trPr>
            <w:tc>
              <w:tcPr>
                <w:tcW w:w="0" w:type="auto"/>
                <w:tcBorders>
                  <w:bottom w:val="single" w:sz="4" w:space="0" w:color="auto"/>
                </w:tcBorders>
                <w:shd w:val="clear" w:color="auto" w:fill="FFFFFF"/>
                <w:hideMark/>
              </w:tcPr>
              <w:p w14:paraId="6A3E7D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exit_location_timestamp</w:t>
                </w:r>
              </w:p>
            </w:tc>
            <w:tc>
              <w:tcPr>
                <w:tcW w:w="0" w:type="auto"/>
                <w:tcBorders>
                  <w:bottom w:val="single" w:sz="4" w:space="0" w:color="auto"/>
                </w:tcBorders>
                <w:shd w:val="clear" w:color="auto" w:fill="FFFFFF"/>
                <w:hideMark/>
              </w:tcPr>
              <w:p w14:paraId="7A559F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41D52E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2A72EE9C"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16389DDB" w14:textId="77777777" w:rsidR="00E738EC" w:rsidRPr="00E738EC" w:rsidRDefault="00E738EC" w:rsidP="00E738EC">
                <w:pPr>
                  <w:spacing w:before="150" w:after="80"/>
                  <w:jc w:val="both"/>
                  <w:rPr>
                    <w:rFonts w:eastAsia="Times New Roman"/>
                    <w:sz w:val="18"/>
                    <w:szCs w:val="20"/>
                  </w:rPr>
                </w:pPr>
              </w:p>
            </w:tc>
          </w:tr>
          <w:tr w:rsidR="00E738EC" w:rsidRPr="00E738EC" w14:paraId="41DCB715" w14:textId="77777777" w:rsidTr="00E738EC">
            <w:trPr>
              <w:divId w:val="1795253448"/>
              <w:cantSplit/>
              <w:tblHeader/>
            </w:trPr>
            <w:tc>
              <w:tcPr>
                <w:tcW w:w="0" w:type="auto"/>
                <w:tcBorders>
                  <w:bottom w:val="single" w:sz="4" w:space="0" w:color="auto"/>
                </w:tcBorders>
                <w:shd w:val="clear" w:color="auto" w:fill="F3F3F3"/>
                <w:hideMark/>
              </w:tcPr>
              <w:p w14:paraId="20E7DBF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exit_location_source</w:t>
                </w:r>
              </w:p>
            </w:tc>
            <w:tc>
              <w:tcPr>
                <w:tcW w:w="0" w:type="auto"/>
                <w:tcBorders>
                  <w:bottom w:val="single" w:sz="4" w:space="0" w:color="auto"/>
                </w:tcBorders>
                <w:shd w:val="clear" w:color="auto" w:fill="F3F3F3"/>
                <w:hideMark/>
              </w:tcPr>
              <w:p w14:paraId="79EE03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3B0FA3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20A7EB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'gps'::text</w:t>
                </w:r>
              </w:p>
            </w:tc>
            <w:tc>
              <w:tcPr>
                <w:tcW w:w="0" w:type="auto"/>
                <w:tcBorders>
                  <w:bottom w:val="single" w:sz="4" w:space="0" w:color="auto"/>
                </w:tcBorders>
                <w:shd w:val="clear" w:color="auto" w:fill="F3F3F3"/>
                <w:hideMark/>
              </w:tcPr>
              <w:p w14:paraId="47AC8E52"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31A447A6" w14:textId="77777777" w:rsidTr="00E738EC">
            <w:trPr>
              <w:divId w:val="1795253448"/>
              <w:cantSplit/>
              <w:tblHeader/>
            </w:trPr>
            <w:tc>
              <w:tcPr>
                <w:tcW w:w="0" w:type="auto"/>
                <w:tcBorders>
                  <w:bottom w:val="single" w:sz="4" w:space="0" w:color="auto"/>
                </w:tcBorders>
                <w:shd w:val="clear" w:color="auto" w:fill="FFFFFF"/>
                <w:hideMark/>
              </w:tcPr>
              <w:p w14:paraId="4B686B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auto_shift_end_at</w:t>
                </w:r>
              </w:p>
            </w:tc>
            <w:tc>
              <w:tcPr>
                <w:tcW w:w="0" w:type="auto"/>
                <w:tcBorders>
                  <w:bottom w:val="single" w:sz="4" w:space="0" w:color="auto"/>
                </w:tcBorders>
                <w:shd w:val="clear" w:color="auto" w:fill="FFFFFF"/>
                <w:hideMark/>
              </w:tcPr>
              <w:p w14:paraId="7FF318F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2C12FC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F7B07B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DE4E7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Calculated timestamp when 8h shift should end (entry_time + 8 hours)</w:t>
                </w:r>
              </w:p>
            </w:tc>
          </w:tr>
          <w:tr w:rsidR="00E738EC" w:rsidRPr="00E738EC" w14:paraId="0D1B4478" w14:textId="77777777" w:rsidTr="00E738EC">
            <w:trPr>
              <w:divId w:val="1795253448"/>
              <w:cantSplit/>
              <w:tblHeader/>
            </w:trPr>
            <w:tc>
              <w:tcPr>
                <w:tcW w:w="0" w:type="auto"/>
                <w:tcBorders>
                  <w:bottom w:val="single" w:sz="4" w:space="0" w:color="auto"/>
                </w:tcBorders>
                <w:shd w:val="clear" w:color="auto" w:fill="F3F3F3"/>
                <w:hideMark/>
              </w:tcPr>
              <w:p w14:paraId="065D7F6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auto_closed_at</w:t>
                </w:r>
              </w:p>
            </w:tc>
            <w:tc>
              <w:tcPr>
                <w:tcW w:w="0" w:type="auto"/>
                <w:tcBorders>
                  <w:bottom w:val="single" w:sz="4" w:space="0" w:color="auto"/>
                </w:tcBorders>
                <w:shd w:val="clear" w:color="auto" w:fill="F3F3F3"/>
                <w:hideMark/>
              </w:tcPr>
              <w:p w14:paraId="4BEC58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44FB8E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01909DB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23FF1D7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when system automatically closed the shift</w:t>
                </w:r>
              </w:p>
            </w:tc>
          </w:tr>
          <w:tr w:rsidR="00E738EC" w:rsidRPr="00E738EC" w14:paraId="119B1183" w14:textId="77777777" w:rsidTr="00E738EC">
            <w:trPr>
              <w:divId w:val="1795253448"/>
              <w:cantSplit/>
              <w:tblHeader/>
            </w:trPr>
            <w:tc>
              <w:tcPr>
                <w:tcW w:w="0" w:type="auto"/>
                <w:tcBorders>
                  <w:bottom w:val="single" w:sz="4" w:space="0" w:color="auto"/>
                </w:tcBorders>
                <w:shd w:val="clear" w:color="auto" w:fill="FFFFFF"/>
                <w:hideMark/>
              </w:tcPr>
              <w:p w14:paraId="6A1E587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overtime_start_at</w:t>
                </w:r>
              </w:p>
            </w:tc>
            <w:tc>
              <w:tcPr>
                <w:tcW w:w="0" w:type="auto"/>
                <w:tcBorders>
                  <w:bottom w:val="single" w:sz="4" w:space="0" w:color="auto"/>
                </w:tcBorders>
                <w:shd w:val="clear" w:color="auto" w:fill="FFFFFF"/>
                <w:hideMark/>
              </w:tcPr>
              <w:p w14:paraId="2934BD8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FFFFF"/>
                <w:hideMark/>
              </w:tcPr>
              <w:p w14:paraId="6757188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354563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57B98A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when overtime counting started (same as auto_shift_end_at)</w:t>
                </w:r>
              </w:p>
            </w:tc>
          </w:tr>
          <w:tr w:rsidR="00E738EC" w:rsidRPr="00E738EC" w14:paraId="7D026ECB" w14:textId="77777777" w:rsidTr="00E738EC">
            <w:trPr>
              <w:divId w:val="1795253448"/>
              <w:cantSplit/>
              <w:tblHeader/>
            </w:trPr>
            <w:tc>
              <w:tcPr>
                <w:tcW w:w="0" w:type="auto"/>
                <w:tcBorders>
                  <w:bottom w:val="single" w:sz="4" w:space="0" w:color="auto"/>
                </w:tcBorders>
                <w:shd w:val="clear" w:color="auto" w:fill="F3F3F3"/>
                <w:hideMark/>
              </w:tcPr>
              <w:p w14:paraId="04FB8AD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latitude</w:t>
                </w:r>
              </w:p>
            </w:tc>
            <w:tc>
              <w:tcPr>
                <w:tcW w:w="0" w:type="auto"/>
                <w:tcBorders>
                  <w:bottom w:val="single" w:sz="4" w:space="0" w:color="auto"/>
                </w:tcBorders>
                <w:shd w:val="clear" w:color="auto" w:fill="F3F3F3"/>
                <w:hideMark/>
              </w:tcPr>
              <w:p w14:paraId="4109E8B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3F3F3"/>
                <w:hideMark/>
              </w:tcPr>
              <w:p w14:paraId="34319E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E97B5A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4D20C3C0" w14:textId="77777777" w:rsidR="00E738EC" w:rsidRPr="00E738EC" w:rsidRDefault="00E738EC" w:rsidP="00E738EC">
                <w:pPr>
                  <w:spacing w:before="150" w:after="80"/>
                  <w:jc w:val="both"/>
                  <w:rPr>
                    <w:rFonts w:eastAsia="Times New Roman"/>
                    <w:sz w:val="18"/>
                    <w:szCs w:val="20"/>
                  </w:rPr>
                </w:pPr>
              </w:p>
            </w:tc>
          </w:tr>
          <w:tr w:rsidR="00E738EC" w:rsidRPr="00E738EC" w14:paraId="3B3EBF73" w14:textId="77777777" w:rsidTr="00E738EC">
            <w:trPr>
              <w:divId w:val="1795253448"/>
              <w:cantSplit/>
              <w:tblHeader/>
            </w:trPr>
            <w:tc>
              <w:tcPr>
                <w:tcW w:w="0" w:type="auto"/>
                <w:tcBorders>
                  <w:bottom w:val="single" w:sz="4" w:space="0" w:color="auto"/>
                </w:tcBorders>
                <w:shd w:val="clear" w:color="auto" w:fill="FFFFFF"/>
                <w:hideMark/>
              </w:tcPr>
              <w:p w14:paraId="61615D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longitude</w:t>
                </w:r>
              </w:p>
            </w:tc>
            <w:tc>
              <w:tcPr>
                <w:tcW w:w="0" w:type="auto"/>
                <w:tcBorders>
                  <w:bottom w:val="single" w:sz="4" w:space="0" w:color="auto"/>
                </w:tcBorders>
                <w:shd w:val="clear" w:color="auto" w:fill="FFFFFF"/>
                <w:hideMark/>
              </w:tcPr>
              <w:p w14:paraId="6F5F1F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FFFFF"/>
                <w:hideMark/>
              </w:tcPr>
              <w:p w14:paraId="2F59AF3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EA3368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66FD4AC" w14:textId="77777777" w:rsidR="00E738EC" w:rsidRPr="00E738EC" w:rsidRDefault="00E738EC" w:rsidP="00E738EC">
                <w:pPr>
                  <w:spacing w:before="150" w:after="80"/>
                  <w:jc w:val="both"/>
                  <w:rPr>
                    <w:rFonts w:eastAsia="Times New Roman"/>
                    <w:sz w:val="18"/>
                    <w:szCs w:val="20"/>
                  </w:rPr>
                </w:pPr>
              </w:p>
            </w:tc>
          </w:tr>
          <w:tr w:rsidR="00E738EC" w:rsidRPr="00E738EC" w14:paraId="31517F2C" w14:textId="77777777" w:rsidTr="00E738EC">
            <w:trPr>
              <w:divId w:val="1795253448"/>
              <w:cantSplit/>
              <w:tblHeader/>
            </w:trPr>
            <w:tc>
              <w:tcPr>
                <w:tcW w:w="0" w:type="auto"/>
                <w:tcBorders>
                  <w:bottom w:val="single" w:sz="4" w:space="0" w:color="auto"/>
                </w:tcBorders>
                <w:shd w:val="clear" w:color="auto" w:fill="F3F3F3"/>
                <w:hideMark/>
              </w:tcPr>
              <w:p w14:paraId="714367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accuracy</w:t>
                </w:r>
              </w:p>
            </w:tc>
            <w:tc>
              <w:tcPr>
                <w:tcW w:w="0" w:type="auto"/>
                <w:tcBorders>
                  <w:bottom w:val="single" w:sz="4" w:space="0" w:color="auto"/>
                </w:tcBorders>
                <w:shd w:val="clear" w:color="auto" w:fill="F3F3F3"/>
                <w:hideMark/>
              </w:tcPr>
              <w:p w14:paraId="41D675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numeric</w:t>
                </w:r>
              </w:p>
            </w:tc>
            <w:tc>
              <w:tcPr>
                <w:tcW w:w="0" w:type="auto"/>
                <w:tcBorders>
                  <w:bottom w:val="single" w:sz="4" w:space="0" w:color="auto"/>
                </w:tcBorders>
                <w:shd w:val="clear" w:color="auto" w:fill="F3F3F3"/>
                <w:hideMark/>
              </w:tcPr>
              <w:p w14:paraId="5B601C8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132B73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1AC7D58" w14:textId="77777777" w:rsidR="00E738EC" w:rsidRPr="00E738EC" w:rsidRDefault="00E738EC" w:rsidP="00E738EC">
                <w:pPr>
                  <w:spacing w:before="150" w:after="80"/>
                  <w:jc w:val="both"/>
                  <w:rPr>
                    <w:rFonts w:eastAsia="Times New Roman"/>
                    <w:sz w:val="18"/>
                    <w:szCs w:val="20"/>
                  </w:rPr>
                </w:pPr>
              </w:p>
            </w:tc>
          </w:tr>
          <w:tr w:rsidR="00E738EC" w:rsidRPr="00E738EC" w14:paraId="0640B1D7" w14:textId="77777777" w:rsidTr="00E738EC">
            <w:trPr>
              <w:divId w:val="1795253448"/>
              <w:cantSplit/>
              <w:tblHeader/>
            </w:trPr>
            <w:tc>
              <w:tcPr>
                <w:tcW w:w="0" w:type="auto"/>
                <w:shd w:val="clear" w:color="auto" w:fill="FFFFFF"/>
                <w:hideMark/>
              </w:tcPr>
              <w:p w14:paraId="1E888B8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location_address</w:t>
                </w:r>
              </w:p>
            </w:tc>
            <w:tc>
              <w:tcPr>
                <w:tcW w:w="0" w:type="auto"/>
                <w:shd w:val="clear" w:color="auto" w:fill="FFFFFF"/>
                <w:hideMark/>
              </w:tcPr>
              <w:p w14:paraId="775DC45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shd w:val="clear" w:color="auto" w:fill="FFFFFF"/>
                <w:hideMark/>
              </w:tcPr>
              <w:p w14:paraId="6342E3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FFFFF"/>
                <w:hideMark/>
              </w:tcPr>
              <w:p w14:paraId="180F22A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FFFFF"/>
                <w:hideMark/>
              </w:tcPr>
              <w:p w14:paraId="17B14214" w14:textId="77777777" w:rsidR="00E738EC" w:rsidRPr="00E738EC" w:rsidRDefault="00E738EC" w:rsidP="00E738EC">
                <w:pPr>
                  <w:spacing w:before="150" w:after="80"/>
                  <w:jc w:val="both"/>
                  <w:rPr>
                    <w:rFonts w:eastAsia="Times New Roman"/>
                    <w:sz w:val="18"/>
                    <w:szCs w:val="20"/>
                  </w:rPr>
                </w:pPr>
              </w:p>
            </w:tc>
          </w:tr>
        </w:tbl>
        <w:p w14:paraId="7AF33DE6" w14:textId="77777777" w:rsidR="00E738EC" w:rsidRPr="00E738EC" w:rsidRDefault="00E738EC" w:rsidP="00E738EC">
          <w:pPr>
            <w:numPr>
              <w:ilvl w:val="0"/>
              <w:numId w:val="6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609A949E" w14:textId="77777777" w:rsidR="00E738EC" w:rsidRPr="00E738EC" w:rsidRDefault="00E738EC" w:rsidP="00E738EC">
          <w:pPr>
            <w:numPr>
              <w:ilvl w:val="0"/>
              <w:numId w:val="6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idx_attendance_date: CREATE INDEX idx_attendance_date ON public.user_attendance_records USING btree (date DESC)</w:t>
          </w:r>
        </w:p>
        <w:p w14:paraId="2544592D" w14:textId="77777777" w:rsidR="00E738EC" w:rsidRPr="00E738EC" w:rsidRDefault="00E738EC" w:rsidP="00E738EC">
          <w:pPr>
            <w:numPr>
              <w:ilvl w:val="0"/>
              <w:numId w:val="6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idx_attendance_incomplete: CREATE INDEX idx_attendance_incomplete ON public.user_attendance_records USING btree (user_id, date) WHERE (exit_time IS NULL)</w:t>
          </w:r>
        </w:p>
        <w:p w14:paraId="4A1DDCC7" w14:textId="77777777" w:rsidR="00E738EC" w:rsidRPr="00E738EC" w:rsidRDefault="00E738EC" w:rsidP="00E738EC">
          <w:pPr>
            <w:numPr>
              <w:ilvl w:val="0"/>
              <w:numId w:val="6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idx_attendance_user_date: CREATE INDEX idx_attendance_user_date ON public.user_attendance_records USING btree (user_id, date DESC)</w:t>
          </w:r>
        </w:p>
        <w:p w14:paraId="76AB986E" w14:textId="77777777" w:rsidR="00E738EC" w:rsidRPr="00E738EC" w:rsidRDefault="00E738EC" w:rsidP="00E738EC">
          <w:pPr>
            <w:numPr>
              <w:ilvl w:val="0"/>
              <w:numId w:val="6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idx_user_attendance_records_auto_closed_at: CREATE INDEX idx_user_attendance_records_auto_closed_at ON public.user_attendance_records USING btree (auto_closed_at)</w:t>
          </w:r>
        </w:p>
        <w:p w14:paraId="3003A182" w14:textId="77777777" w:rsidR="00E738EC" w:rsidRPr="00E738EC" w:rsidRDefault="00E738EC" w:rsidP="00E738EC">
          <w:pPr>
            <w:numPr>
              <w:ilvl w:val="0"/>
              <w:numId w:val="6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idx_user_attendance_records_auto_shift_end_at: CREATE INDEX idx_user_attendance_records_auto_shift_end_at ON public.user_attendance_records USING btree (auto_shift_end_at)</w:t>
          </w:r>
        </w:p>
        <w:p w14:paraId="1657C149" w14:textId="77777777" w:rsidR="00E738EC" w:rsidRPr="00E738EC" w:rsidRDefault="00E738EC" w:rsidP="00E738EC">
          <w:pPr>
            <w:numPr>
              <w:ilvl w:val="0"/>
              <w:numId w:val="6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unique_user_date: CREATE UNIQUE INDEX unique_user_date ON public.user_attendance_records USING btree (user_id, date)</w:t>
          </w:r>
        </w:p>
        <w:p w14:paraId="3F9EC4D1" w14:textId="77777777" w:rsidR="00E738EC" w:rsidRPr="00E738EC" w:rsidRDefault="00E738EC" w:rsidP="00E738EC">
          <w:pPr>
            <w:numPr>
              <w:ilvl w:val="0"/>
              <w:numId w:val="6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user_attendance_records_pkey: CREATE UNIQUE INDEX user_attendance_records_pkey ON public.user_attendance_records USING btree (id)</w:t>
          </w:r>
        </w:p>
        <w:p w14:paraId="48F161B6"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09" w:name="_Toc229603453"/>
          <w:r w:rsidRPr="00E738EC">
            <w:rPr>
              <w:rFonts w:ascii="Aptos" w:eastAsia="Times New Roman" w:hAnsi="Aptos"/>
              <w:b/>
              <w:color w:val="8D648C"/>
              <w:sz w:val="22"/>
            </w:rPr>
            <w:t>public.user_lopdp_consents</w:t>
          </w:r>
          <w:bookmarkEnd w:id="109"/>
        </w:p>
        <w:p w14:paraId="6F3E7083" w14:textId="77777777" w:rsidR="00E738EC" w:rsidRPr="00E738EC" w:rsidRDefault="00E738EC" w:rsidP="00E738EC">
          <w:pPr>
            <w:numPr>
              <w:ilvl w:val="0"/>
              <w:numId w:val="7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496F32EC" w14:textId="77777777" w:rsidR="00E738EC" w:rsidRPr="00E738EC" w:rsidRDefault="00E738EC" w:rsidP="00E738EC">
          <w:pPr>
            <w:numPr>
              <w:ilvl w:val="0"/>
              <w:numId w:val="7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auth.</w:t>
          </w:r>
        </w:p>
        <w:p w14:paraId="4A015FC6" w14:textId="77777777" w:rsidR="00E738EC" w:rsidRPr="00E738EC" w:rsidRDefault="00E738EC" w:rsidP="00E738EC">
          <w:pPr>
            <w:numPr>
              <w:ilvl w:val="0"/>
              <w:numId w:val="7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Descripción: Sin comentario de catalogo.</w:t>
          </w:r>
        </w:p>
        <w:p w14:paraId="31C4192E" w14:textId="77777777" w:rsidR="00E738EC" w:rsidRPr="00E738EC" w:rsidRDefault="00E738EC" w:rsidP="00E738EC">
          <w:pPr>
            <w:numPr>
              <w:ilvl w:val="0"/>
              <w:numId w:val="7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4B06C2EA" w14:textId="77777777" w:rsidR="00E738EC" w:rsidRPr="00E738EC" w:rsidRDefault="00E738EC" w:rsidP="00E738EC">
          <w:pPr>
            <w:numPr>
              <w:ilvl w:val="0"/>
              <w:numId w:val="7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 no aplica o no visibles.</w:t>
          </w:r>
        </w:p>
        <w:tbl>
          <w:tblPr>
            <w:tblStyle w:val="Tablaconcuadrcula"/>
            <w:tblW w:w="0" w:type="auto"/>
            <w:tblLook w:val="04A0" w:firstRow="1" w:lastRow="0" w:firstColumn="1" w:lastColumn="0" w:noHBand="0" w:noVBand="1"/>
          </w:tblPr>
          <w:tblGrid>
            <w:gridCol w:w="1487"/>
            <w:gridCol w:w="2223"/>
            <w:gridCol w:w="651"/>
            <w:gridCol w:w="3966"/>
            <w:gridCol w:w="1301"/>
          </w:tblGrid>
          <w:tr w:rsidR="00E738EC" w:rsidRPr="00E738EC" w14:paraId="13A29EBB" w14:textId="77777777" w:rsidTr="00E738EC">
            <w:trPr>
              <w:divId w:val="1795253448"/>
              <w:cantSplit/>
              <w:tblHeader/>
            </w:trPr>
            <w:tc>
              <w:tcPr>
                <w:tcW w:w="0" w:type="auto"/>
                <w:tcBorders>
                  <w:bottom w:val="single" w:sz="4" w:space="0" w:color="auto"/>
                </w:tcBorders>
                <w:shd w:val="clear" w:color="auto" w:fill="325483"/>
                <w:hideMark/>
              </w:tcPr>
              <w:p w14:paraId="5D70769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E82EBD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3F9EF85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50A9FBE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2431555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5FEC59C7" w14:textId="77777777" w:rsidTr="00E738EC">
            <w:trPr>
              <w:divId w:val="1795253448"/>
              <w:cantSplit/>
              <w:tblHeader/>
            </w:trPr>
            <w:tc>
              <w:tcPr>
                <w:tcW w:w="0" w:type="auto"/>
                <w:tcBorders>
                  <w:bottom w:val="single" w:sz="4" w:space="0" w:color="auto"/>
                </w:tcBorders>
                <w:shd w:val="clear" w:color="auto" w:fill="F3F3F3"/>
                <w:hideMark/>
              </w:tcPr>
              <w:p w14:paraId="60B0160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5E4A80F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6B4306F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056FB74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nextval('user_lopdp_consents_id_seq'::regclass)</w:t>
                </w:r>
              </w:p>
            </w:tc>
            <w:tc>
              <w:tcPr>
                <w:tcW w:w="0" w:type="auto"/>
                <w:tcBorders>
                  <w:bottom w:val="single" w:sz="4" w:space="0" w:color="auto"/>
                </w:tcBorders>
                <w:shd w:val="clear" w:color="auto" w:fill="F3F3F3"/>
                <w:hideMark/>
              </w:tcPr>
              <w:p w14:paraId="29D8095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92F50CB" w14:textId="77777777" w:rsidTr="00E738EC">
            <w:trPr>
              <w:divId w:val="1795253448"/>
              <w:cantSplit/>
              <w:tblHeader/>
            </w:trPr>
            <w:tc>
              <w:tcPr>
                <w:tcW w:w="0" w:type="auto"/>
                <w:tcBorders>
                  <w:bottom w:val="single" w:sz="4" w:space="0" w:color="auto"/>
                </w:tcBorders>
                <w:shd w:val="clear" w:color="auto" w:fill="FFFFFF"/>
                <w:hideMark/>
              </w:tcPr>
              <w:p w14:paraId="093D001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user_id</w:t>
                </w:r>
              </w:p>
            </w:tc>
            <w:tc>
              <w:tcPr>
                <w:tcW w:w="0" w:type="auto"/>
                <w:tcBorders>
                  <w:bottom w:val="single" w:sz="4" w:space="0" w:color="auto"/>
                </w:tcBorders>
                <w:shd w:val="clear" w:color="auto" w:fill="FFFFFF"/>
                <w:hideMark/>
              </w:tcPr>
              <w:p w14:paraId="043908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1B14C0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61A6E6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3F0B224A" w14:textId="77777777" w:rsidR="00E738EC" w:rsidRPr="00E738EC" w:rsidRDefault="00E738EC" w:rsidP="00E738EC">
                <w:pPr>
                  <w:spacing w:before="150" w:after="80"/>
                  <w:jc w:val="both"/>
                  <w:rPr>
                    <w:rFonts w:eastAsia="Times New Roman"/>
                    <w:sz w:val="18"/>
                    <w:szCs w:val="20"/>
                  </w:rPr>
                </w:pPr>
              </w:p>
            </w:tc>
          </w:tr>
          <w:tr w:rsidR="00E738EC" w:rsidRPr="00E738EC" w14:paraId="4DD570E6" w14:textId="77777777" w:rsidTr="00E738EC">
            <w:trPr>
              <w:divId w:val="1795253448"/>
              <w:cantSplit/>
              <w:tblHeader/>
            </w:trPr>
            <w:tc>
              <w:tcPr>
                <w:tcW w:w="0" w:type="auto"/>
                <w:tcBorders>
                  <w:bottom w:val="single" w:sz="4" w:space="0" w:color="auto"/>
                </w:tcBorders>
                <w:shd w:val="clear" w:color="auto" w:fill="F3F3F3"/>
                <w:hideMark/>
              </w:tcPr>
              <w:p w14:paraId="173B42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user_email</w:t>
                </w:r>
              </w:p>
            </w:tc>
            <w:tc>
              <w:tcPr>
                <w:tcW w:w="0" w:type="auto"/>
                <w:tcBorders>
                  <w:bottom w:val="single" w:sz="4" w:space="0" w:color="auto"/>
                </w:tcBorders>
                <w:shd w:val="clear" w:color="auto" w:fill="F3F3F3"/>
                <w:hideMark/>
              </w:tcPr>
              <w:p w14:paraId="576F4E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641A99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6B84E39F"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41D29B2" w14:textId="77777777" w:rsidR="00E738EC" w:rsidRPr="00E738EC" w:rsidRDefault="00E738EC" w:rsidP="00E738EC">
                <w:pPr>
                  <w:spacing w:before="150" w:after="80"/>
                  <w:jc w:val="both"/>
                  <w:rPr>
                    <w:rFonts w:eastAsia="Times New Roman"/>
                    <w:sz w:val="18"/>
                    <w:szCs w:val="20"/>
                  </w:rPr>
                </w:pPr>
              </w:p>
            </w:tc>
          </w:tr>
          <w:tr w:rsidR="00E738EC" w:rsidRPr="00E738EC" w14:paraId="70DE62F6" w14:textId="77777777" w:rsidTr="00E738EC">
            <w:trPr>
              <w:divId w:val="1795253448"/>
              <w:cantSplit/>
              <w:tblHeader/>
            </w:trPr>
            <w:tc>
              <w:tcPr>
                <w:tcW w:w="0" w:type="auto"/>
                <w:tcBorders>
                  <w:bottom w:val="single" w:sz="4" w:space="0" w:color="auto"/>
                </w:tcBorders>
                <w:shd w:val="clear" w:color="auto" w:fill="FFFFFF"/>
                <w:hideMark/>
              </w:tcPr>
              <w:p w14:paraId="1058FC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status</w:t>
                </w:r>
              </w:p>
            </w:tc>
            <w:tc>
              <w:tcPr>
                <w:tcW w:w="0" w:type="auto"/>
                <w:tcBorders>
                  <w:bottom w:val="single" w:sz="4" w:space="0" w:color="auto"/>
                </w:tcBorders>
                <w:shd w:val="clear" w:color="auto" w:fill="FFFFFF"/>
                <w:hideMark/>
              </w:tcPr>
              <w:p w14:paraId="40D0FA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2C1EAB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2FAE8C9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65408B1" w14:textId="77777777" w:rsidR="00E738EC" w:rsidRPr="00E738EC" w:rsidRDefault="00E738EC" w:rsidP="00E738EC">
                <w:pPr>
                  <w:spacing w:before="150" w:after="80"/>
                  <w:jc w:val="both"/>
                  <w:rPr>
                    <w:rFonts w:eastAsia="Times New Roman"/>
                    <w:sz w:val="18"/>
                    <w:szCs w:val="20"/>
                  </w:rPr>
                </w:pPr>
              </w:p>
            </w:tc>
          </w:tr>
          <w:tr w:rsidR="00E738EC" w:rsidRPr="00E738EC" w14:paraId="15E0EB01" w14:textId="77777777" w:rsidTr="00E738EC">
            <w:trPr>
              <w:divId w:val="1795253448"/>
              <w:cantSplit/>
              <w:tblHeader/>
            </w:trPr>
            <w:tc>
              <w:tcPr>
                <w:tcW w:w="0" w:type="auto"/>
                <w:tcBorders>
                  <w:bottom w:val="single" w:sz="4" w:space="0" w:color="auto"/>
                </w:tcBorders>
                <w:shd w:val="clear" w:color="auto" w:fill="F3F3F3"/>
                <w:hideMark/>
              </w:tcPr>
              <w:p w14:paraId="1E8770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pdf_file_id</w:t>
                </w:r>
              </w:p>
            </w:tc>
            <w:tc>
              <w:tcPr>
                <w:tcW w:w="0" w:type="auto"/>
                <w:tcBorders>
                  <w:bottom w:val="single" w:sz="4" w:space="0" w:color="auto"/>
                </w:tcBorders>
                <w:shd w:val="clear" w:color="auto" w:fill="F3F3F3"/>
                <w:hideMark/>
              </w:tcPr>
              <w:p w14:paraId="4CF1D9F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7544ECE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040DE3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398BEEB" w14:textId="77777777" w:rsidR="00E738EC" w:rsidRPr="00E738EC" w:rsidRDefault="00E738EC" w:rsidP="00E738EC">
                <w:pPr>
                  <w:spacing w:before="150" w:after="80"/>
                  <w:jc w:val="both"/>
                  <w:rPr>
                    <w:rFonts w:eastAsia="Times New Roman"/>
                    <w:sz w:val="18"/>
                    <w:szCs w:val="20"/>
                  </w:rPr>
                </w:pPr>
              </w:p>
            </w:tc>
          </w:tr>
          <w:tr w:rsidR="00E738EC" w:rsidRPr="00E738EC" w14:paraId="2231A198" w14:textId="77777777" w:rsidTr="00E738EC">
            <w:trPr>
              <w:divId w:val="1795253448"/>
              <w:cantSplit/>
              <w:tblHeader/>
            </w:trPr>
            <w:tc>
              <w:tcPr>
                <w:tcW w:w="0" w:type="auto"/>
                <w:tcBorders>
                  <w:bottom w:val="single" w:sz="4" w:space="0" w:color="auto"/>
                </w:tcBorders>
                <w:shd w:val="clear" w:color="auto" w:fill="FFFFFF"/>
                <w:hideMark/>
              </w:tcPr>
              <w:p w14:paraId="70A450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signature_file_id</w:t>
                </w:r>
              </w:p>
            </w:tc>
            <w:tc>
              <w:tcPr>
                <w:tcW w:w="0" w:type="auto"/>
                <w:tcBorders>
                  <w:bottom w:val="single" w:sz="4" w:space="0" w:color="auto"/>
                </w:tcBorders>
                <w:shd w:val="clear" w:color="auto" w:fill="FFFFFF"/>
                <w:hideMark/>
              </w:tcPr>
              <w:p w14:paraId="6AB498C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2D5608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58817FF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B165116" w14:textId="77777777" w:rsidR="00E738EC" w:rsidRPr="00E738EC" w:rsidRDefault="00E738EC" w:rsidP="00E738EC">
                <w:pPr>
                  <w:spacing w:before="150" w:after="80"/>
                  <w:jc w:val="both"/>
                  <w:rPr>
                    <w:rFonts w:eastAsia="Times New Roman"/>
                    <w:sz w:val="18"/>
                    <w:szCs w:val="20"/>
                  </w:rPr>
                </w:pPr>
              </w:p>
            </w:tc>
          </w:tr>
          <w:tr w:rsidR="00E738EC" w:rsidRPr="00E738EC" w14:paraId="05984D7A" w14:textId="77777777" w:rsidTr="00E738EC">
            <w:trPr>
              <w:divId w:val="1795253448"/>
              <w:cantSplit/>
              <w:tblHeader/>
            </w:trPr>
            <w:tc>
              <w:tcPr>
                <w:tcW w:w="0" w:type="auto"/>
                <w:tcBorders>
                  <w:bottom w:val="single" w:sz="4" w:space="0" w:color="auto"/>
                </w:tcBorders>
                <w:shd w:val="clear" w:color="auto" w:fill="F3F3F3"/>
                <w:hideMark/>
              </w:tcPr>
              <w:p w14:paraId="65110D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ip</w:t>
                </w:r>
              </w:p>
            </w:tc>
            <w:tc>
              <w:tcPr>
                <w:tcW w:w="0" w:type="auto"/>
                <w:tcBorders>
                  <w:bottom w:val="single" w:sz="4" w:space="0" w:color="auto"/>
                </w:tcBorders>
                <w:shd w:val="clear" w:color="auto" w:fill="F3F3F3"/>
                <w:hideMark/>
              </w:tcPr>
              <w:p w14:paraId="5A4293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472439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53C69D4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58CCCC5" w14:textId="77777777" w:rsidR="00E738EC" w:rsidRPr="00E738EC" w:rsidRDefault="00E738EC" w:rsidP="00E738EC">
                <w:pPr>
                  <w:spacing w:before="150" w:after="80"/>
                  <w:jc w:val="both"/>
                  <w:rPr>
                    <w:rFonts w:eastAsia="Times New Roman"/>
                    <w:sz w:val="18"/>
                    <w:szCs w:val="20"/>
                  </w:rPr>
                </w:pPr>
              </w:p>
            </w:tc>
          </w:tr>
          <w:tr w:rsidR="00E738EC" w:rsidRPr="00E738EC" w14:paraId="605376B8" w14:textId="77777777" w:rsidTr="00E738EC">
            <w:trPr>
              <w:divId w:val="1795253448"/>
              <w:cantSplit/>
              <w:tblHeader/>
            </w:trPr>
            <w:tc>
              <w:tcPr>
                <w:tcW w:w="0" w:type="auto"/>
                <w:tcBorders>
                  <w:bottom w:val="single" w:sz="4" w:space="0" w:color="auto"/>
                </w:tcBorders>
                <w:shd w:val="clear" w:color="auto" w:fill="FFFFFF"/>
                <w:hideMark/>
              </w:tcPr>
              <w:p w14:paraId="3EE105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user_agent</w:t>
                </w:r>
              </w:p>
            </w:tc>
            <w:tc>
              <w:tcPr>
                <w:tcW w:w="0" w:type="auto"/>
                <w:tcBorders>
                  <w:bottom w:val="single" w:sz="4" w:space="0" w:color="auto"/>
                </w:tcBorders>
                <w:shd w:val="clear" w:color="auto" w:fill="FFFFFF"/>
                <w:hideMark/>
              </w:tcPr>
              <w:p w14:paraId="59A5AA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438CD85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0D54316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1F85EA3" w14:textId="77777777" w:rsidR="00E738EC" w:rsidRPr="00E738EC" w:rsidRDefault="00E738EC" w:rsidP="00E738EC">
                <w:pPr>
                  <w:spacing w:before="150" w:after="80"/>
                  <w:jc w:val="both"/>
                  <w:rPr>
                    <w:rFonts w:eastAsia="Times New Roman"/>
                    <w:sz w:val="18"/>
                    <w:szCs w:val="20"/>
                  </w:rPr>
                </w:pPr>
              </w:p>
            </w:tc>
          </w:tr>
          <w:tr w:rsidR="00E738EC" w:rsidRPr="00E738EC" w14:paraId="38E782F2" w14:textId="77777777" w:rsidTr="00E738EC">
            <w:trPr>
              <w:divId w:val="1795253448"/>
              <w:cantSplit/>
              <w:tblHeader/>
            </w:trPr>
            <w:tc>
              <w:tcPr>
                <w:tcW w:w="0" w:type="auto"/>
                <w:tcBorders>
                  <w:bottom w:val="single" w:sz="4" w:space="0" w:color="auto"/>
                </w:tcBorders>
                <w:shd w:val="clear" w:color="auto" w:fill="F3F3F3"/>
                <w:hideMark/>
              </w:tcPr>
              <w:p w14:paraId="7CFE53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notes</w:t>
                </w:r>
              </w:p>
            </w:tc>
            <w:tc>
              <w:tcPr>
                <w:tcW w:w="0" w:type="auto"/>
                <w:tcBorders>
                  <w:bottom w:val="single" w:sz="4" w:space="0" w:color="auto"/>
                </w:tcBorders>
                <w:shd w:val="clear" w:color="auto" w:fill="F3F3F3"/>
                <w:hideMark/>
              </w:tcPr>
              <w:p w14:paraId="43C5DEC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18FFB7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5233F79"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446BDAD" w14:textId="77777777" w:rsidR="00E738EC" w:rsidRPr="00E738EC" w:rsidRDefault="00E738EC" w:rsidP="00E738EC">
                <w:pPr>
                  <w:spacing w:before="150" w:after="80"/>
                  <w:jc w:val="both"/>
                  <w:rPr>
                    <w:rFonts w:eastAsia="Times New Roman"/>
                    <w:sz w:val="18"/>
                    <w:szCs w:val="20"/>
                  </w:rPr>
                </w:pPr>
              </w:p>
            </w:tc>
          </w:tr>
          <w:tr w:rsidR="00E738EC" w:rsidRPr="00E738EC" w14:paraId="1B70D822" w14:textId="77777777" w:rsidTr="00E738EC">
            <w:trPr>
              <w:divId w:val="1795253448"/>
              <w:cantSplit/>
              <w:tblHeader/>
            </w:trPr>
            <w:tc>
              <w:tcPr>
                <w:tcW w:w="0" w:type="auto"/>
                <w:shd w:val="clear" w:color="auto" w:fill="FFFFFF"/>
                <w:hideMark/>
              </w:tcPr>
              <w:p w14:paraId="249743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shd w:val="clear" w:color="auto" w:fill="FFFFFF"/>
                <w:hideMark/>
              </w:tcPr>
              <w:p w14:paraId="5A007B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shd w:val="clear" w:color="auto" w:fill="FFFFFF"/>
                <w:hideMark/>
              </w:tcPr>
              <w:p w14:paraId="5FA06E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FFFFF"/>
                <w:hideMark/>
              </w:tcPr>
              <w:p w14:paraId="28AE83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CURRENT_TIMESTAMP</w:t>
                </w:r>
              </w:p>
            </w:tc>
            <w:tc>
              <w:tcPr>
                <w:tcW w:w="0" w:type="auto"/>
                <w:shd w:val="clear" w:color="auto" w:fill="FFFFFF"/>
                <w:hideMark/>
              </w:tcPr>
              <w:p w14:paraId="49ECC5E6" w14:textId="77777777" w:rsidR="00E738EC" w:rsidRPr="00E738EC" w:rsidRDefault="00E738EC" w:rsidP="00E738EC">
                <w:pPr>
                  <w:spacing w:before="150" w:after="80"/>
                  <w:jc w:val="both"/>
                  <w:rPr>
                    <w:rFonts w:ascii="Aptos" w:eastAsia="Times New Roman" w:hAnsi="Aptos"/>
                    <w:color w:val="1F2937"/>
                    <w:sz w:val="18"/>
                    <w:szCs w:val="18"/>
                  </w:rPr>
                </w:pPr>
              </w:p>
            </w:tc>
          </w:tr>
        </w:tbl>
        <w:p w14:paraId="53204014" w14:textId="77777777" w:rsidR="00E738EC" w:rsidRPr="00E738EC" w:rsidRDefault="00E738EC" w:rsidP="00E738EC">
          <w:pPr>
            <w:numPr>
              <w:ilvl w:val="0"/>
              <w:numId w:val="7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17473428" w14:textId="77777777" w:rsidR="00E738EC" w:rsidRPr="00E738EC" w:rsidRDefault="00E738EC" w:rsidP="00E738EC">
          <w:pPr>
            <w:numPr>
              <w:ilvl w:val="0"/>
              <w:numId w:val="7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user_lopdp_consents_pkey: CREATE UNIQUE INDEX user_lopdp_consents_pkey ON public.user_lopdp_consents USING btree (id)</w:t>
          </w:r>
        </w:p>
        <w:p w14:paraId="21A8A3CC"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10" w:name="_Toc229603454"/>
          <w:r w:rsidRPr="00E738EC">
            <w:rPr>
              <w:rFonts w:ascii="Aptos" w:eastAsia="Times New Roman" w:hAnsi="Aptos"/>
              <w:b/>
              <w:color w:val="8D648C"/>
              <w:sz w:val="22"/>
            </w:rPr>
            <w:t>public.user_profile</w:t>
          </w:r>
          <w:bookmarkEnd w:id="110"/>
        </w:p>
        <w:p w14:paraId="5DA0849A" w14:textId="77777777" w:rsidR="00E738EC" w:rsidRPr="00E738EC" w:rsidRDefault="00E738EC" w:rsidP="00E738EC">
          <w:pPr>
            <w:numPr>
              <w:ilvl w:val="0"/>
              <w:numId w:val="7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720BEA53" w14:textId="77777777" w:rsidR="00E738EC" w:rsidRPr="00E738EC" w:rsidRDefault="00E738EC" w:rsidP="00E738EC">
          <w:pPr>
            <w:numPr>
              <w:ilvl w:val="0"/>
              <w:numId w:val="7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auth.</w:t>
          </w:r>
        </w:p>
        <w:p w14:paraId="4E295EF3" w14:textId="77777777" w:rsidR="00E738EC" w:rsidRPr="00E738EC" w:rsidRDefault="00E738EC" w:rsidP="00E738EC">
          <w:pPr>
            <w:numPr>
              <w:ilvl w:val="0"/>
              <w:numId w:val="7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242C603A" w14:textId="77777777" w:rsidR="00E738EC" w:rsidRPr="00E738EC" w:rsidRDefault="00E738EC" w:rsidP="00E738EC">
          <w:pPr>
            <w:numPr>
              <w:ilvl w:val="0"/>
              <w:numId w:val="7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557463A4" w14:textId="77777777" w:rsidR="00E738EC" w:rsidRPr="00E738EC" w:rsidRDefault="00E738EC" w:rsidP="00E738EC">
          <w:pPr>
            <w:numPr>
              <w:ilvl w:val="0"/>
              <w:numId w:val="7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6D1F6ADC" w14:textId="77777777" w:rsidR="00E738EC" w:rsidRPr="00E738EC" w:rsidRDefault="00E738EC" w:rsidP="00E738EC">
          <w:pPr>
            <w:numPr>
              <w:ilvl w:val="0"/>
              <w:numId w:val="7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user_id -&gt; public.users.id</w:t>
          </w:r>
        </w:p>
        <w:tbl>
          <w:tblPr>
            <w:tblStyle w:val="Tablaconcuadrcula"/>
            <w:tblW w:w="0" w:type="auto"/>
            <w:tblLook w:val="04A0" w:firstRow="1" w:lastRow="0" w:firstColumn="1" w:lastColumn="0" w:noHBand="0" w:noVBand="1"/>
          </w:tblPr>
          <w:tblGrid>
            <w:gridCol w:w="1388"/>
            <w:gridCol w:w="2218"/>
            <w:gridCol w:w="651"/>
            <w:gridCol w:w="3213"/>
            <w:gridCol w:w="1301"/>
          </w:tblGrid>
          <w:tr w:rsidR="00E738EC" w:rsidRPr="00E738EC" w14:paraId="1E0A53FB" w14:textId="77777777" w:rsidTr="00E738EC">
            <w:trPr>
              <w:divId w:val="1795253448"/>
              <w:cantSplit/>
              <w:tblHeader/>
            </w:trPr>
            <w:tc>
              <w:tcPr>
                <w:tcW w:w="0" w:type="auto"/>
                <w:tcBorders>
                  <w:bottom w:val="single" w:sz="4" w:space="0" w:color="auto"/>
                </w:tcBorders>
                <w:shd w:val="clear" w:color="auto" w:fill="325483"/>
                <w:hideMark/>
              </w:tcPr>
              <w:p w14:paraId="6953636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F19F67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6211BB2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5D44B0C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2F3EFA0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72FADAD7" w14:textId="77777777" w:rsidTr="00E738EC">
            <w:trPr>
              <w:divId w:val="1795253448"/>
              <w:cantSplit/>
              <w:tblHeader/>
            </w:trPr>
            <w:tc>
              <w:tcPr>
                <w:tcW w:w="0" w:type="auto"/>
                <w:tcBorders>
                  <w:bottom w:val="single" w:sz="4" w:space="0" w:color="auto"/>
                </w:tcBorders>
                <w:shd w:val="clear" w:color="auto" w:fill="F3F3F3"/>
                <w:hideMark/>
              </w:tcPr>
              <w:p w14:paraId="0D44869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18EB66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19C195C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329CF24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nextval('user_profile_id_seq'::regclass)</w:t>
                </w:r>
              </w:p>
            </w:tc>
            <w:tc>
              <w:tcPr>
                <w:tcW w:w="0" w:type="auto"/>
                <w:tcBorders>
                  <w:bottom w:val="single" w:sz="4" w:space="0" w:color="auto"/>
                </w:tcBorders>
                <w:shd w:val="clear" w:color="auto" w:fill="F3F3F3"/>
                <w:hideMark/>
              </w:tcPr>
              <w:p w14:paraId="4A06691A"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71850FE9" w14:textId="77777777" w:rsidTr="00E738EC">
            <w:trPr>
              <w:divId w:val="1795253448"/>
              <w:cantSplit/>
              <w:tblHeader/>
            </w:trPr>
            <w:tc>
              <w:tcPr>
                <w:tcW w:w="0" w:type="auto"/>
                <w:tcBorders>
                  <w:bottom w:val="single" w:sz="4" w:space="0" w:color="auto"/>
                </w:tcBorders>
                <w:shd w:val="clear" w:color="auto" w:fill="FFFFFF"/>
                <w:hideMark/>
              </w:tcPr>
              <w:p w14:paraId="1CAA667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user_id</w:t>
                </w:r>
              </w:p>
            </w:tc>
            <w:tc>
              <w:tcPr>
                <w:tcW w:w="0" w:type="auto"/>
                <w:tcBorders>
                  <w:bottom w:val="single" w:sz="4" w:space="0" w:color="auto"/>
                </w:tcBorders>
                <w:shd w:val="clear" w:color="auto" w:fill="FFFFFF"/>
                <w:hideMark/>
              </w:tcPr>
              <w:p w14:paraId="502A90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FFFFF"/>
                <w:hideMark/>
              </w:tcPr>
              <w:p w14:paraId="0C083F7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33780CCE"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1F8FFA61" w14:textId="77777777" w:rsidR="00E738EC" w:rsidRPr="00E738EC" w:rsidRDefault="00E738EC" w:rsidP="00E738EC">
                <w:pPr>
                  <w:spacing w:before="150" w:after="80"/>
                  <w:jc w:val="both"/>
                  <w:rPr>
                    <w:rFonts w:eastAsia="Times New Roman"/>
                    <w:sz w:val="18"/>
                    <w:szCs w:val="20"/>
                  </w:rPr>
                </w:pPr>
              </w:p>
            </w:tc>
          </w:tr>
          <w:tr w:rsidR="00E738EC" w:rsidRPr="00E738EC" w14:paraId="1569B946" w14:textId="77777777" w:rsidTr="00E738EC">
            <w:trPr>
              <w:divId w:val="1795253448"/>
              <w:cantSplit/>
              <w:tblHeader/>
            </w:trPr>
            <w:tc>
              <w:tcPr>
                <w:tcW w:w="0" w:type="auto"/>
                <w:tcBorders>
                  <w:bottom w:val="single" w:sz="4" w:space="0" w:color="auto"/>
                </w:tcBorders>
                <w:shd w:val="clear" w:color="auto" w:fill="F3F3F3"/>
                <w:hideMark/>
              </w:tcPr>
              <w:p w14:paraId="18C0521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avatar_url</w:t>
                </w:r>
              </w:p>
            </w:tc>
            <w:tc>
              <w:tcPr>
                <w:tcW w:w="0" w:type="auto"/>
                <w:tcBorders>
                  <w:bottom w:val="single" w:sz="4" w:space="0" w:color="auto"/>
                </w:tcBorders>
                <w:shd w:val="clear" w:color="auto" w:fill="F3F3F3"/>
                <w:hideMark/>
              </w:tcPr>
              <w:p w14:paraId="2519D3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6AE5402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7DB3CC8"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0B7C768" w14:textId="77777777" w:rsidR="00E738EC" w:rsidRPr="00E738EC" w:rsidRDefault="00E738EC" w:rsidP="00E738EC">
                <w:pPr>
                  <w:spacing w:before="150" w:after="80"/>
                  <w:jc w:val="both"/>
                  <w:rPr>
                    <w:rFonts w:eastAsia="Times New Roman"/>
                    <w:sz w:val="18"/>
                    <w:szCs w:val="20"/>
                  </w:rPr>
                </w:pPr>
              </w:p>
            </w:tc>
          </w:tr>
          <w:tr w:rsidR="00E738EC" w:rsidRPr="00E738EC" w14:paraId="2BECEEFF" w14:textId="77777777" w:rsidTr="00E738EC">
            <w:trPr>
              <w:divId w:val="1795253448"/>
              <w:cantSplit/>
              <w:tblHeader/>
            </w:trPr>
            <w:tc>
              <w:tcPr>
                <w:tcW w:w="0" w:type="auto"/>
                <w:tcBorders>
                  <w:bottom w:val="single" w:sz="4" w:space="0" w:color="auto"/>
                </w:tcBorders>
                <w:shd w:val="clear" w:color="auto" w:fill="FFFFFF"/>
                <w:hideMark/>
              </w:tcPr>
              <w:p w14:paraId="13F579C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avatar_drive_id</w:t>
                </w:r>
              </w:p>
            </w:tc>
            <w:tc>
              <w:tcPr>
                <w:tcW w:w="0" w:type="auto"/>
                <w:tcBorders>
                  <w:bottom w:val="single" w:sz="4" w:space="0" w:color="auto"/>
                </w:tcBorders>
                <w:shd w:val="clear" w:color="auto" w:fill="FFFFFF"/>
                <w:hideMark/>
              </w:tcPr>
              <w:p w14:paraId="4B4D04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64B975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9CC7EDD"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52BC9E3" w14:textId="77777777" w:rsidR="00E738EC" w:rsidRPr="00E738EC" w:rsidRDefault="00E738EC" w:rsidP="00E738EC">
                <w:pPr>
                  <w:spacing w:before="150" w:after="80"/>
                  <w:jc w:val="both"/>
                  <w:rPr>
                    <w:rFonts w:eastAsia="Times New Roman"/>
                    <w:sz w:val="18"/>
                    <w:szCs w:val="20"/>
                  </w:rPr>
                </w:pPr>
              </w:p>
            </w:tc>
          </w:tr>
          <w:tr w:rsidR="00E738EC" w:rsidRPr="00E738EC" w14:paraId="7735F5DD" w14:textId="77777777" w:rsidTr="00E738EC">
            <w:trPr>
              <w:divId w:val="1795253448"/>
              <w:cantSplit/>
              <w:tblHeader/>
            </w:trPr>
            <w:tc>
              <w:tcPr>
                <w:tcW w:w="0" w:type="auto"/>
                <w:tcBorders>
                  <w:bottom w:val="single" w:sz="4" w:space="0" w:color="auto"/>
                </w:tcBorders>
                <w:shd w:val="clear" w:color="auto" w:fill="F3F3F3"/>
                <w:hideMark/>
              </w:tcPr>
              <w:p w14:paraId="3B9964E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metadata</w:t>
                </w:r>
              </w:p>
            </w:tc>
            <w:tc>
              <w:tcPr>
                <w:tcW w:w="0" w:type="auto"/>
                <w:tcBorders>
                  <w:bottom w:val="single" w:sz="4" w:space="0" w:color="auto"/>
                </w:tcBorders>
                <w:shd w:val="clear" w:color="auto" w:fill="F3F3F3"/>
                <w:hideMark/>
              </w:tcPr>
              <w:p w14:paraId="06C101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3F3F3"/>
                <w:hideMark/>
              </w:tcPr>
              <w:p w14:paraId="3573E5A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A3DD1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3F3F3"/>
                <w:hideMark/>
              </w:tcPr>
              <w:p w14:paraId="708D48FD"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1D0E104F" w14:textId="77777777" w:rsidTr="00E738EC">
            <w:trPr>
              <w:divId w:val="1795253448"/>
              <w:cantSplit/>
              <w:tblHeader/>
            </w:trPr>
            <w:tc>
              <w:tcPr>
                <w:tcW w:w="0" w:type="auto"/>
                <w:tcBorders>
                  <w:bottom w:val="single" w:sz="4" w:space="0" w:color="auto"/>
                </w:tcBorders>
                <w:shd w:val="clear" w:color="auto" w:fill="FFFFFF"/>
                <w:hideMark/>
              </w:tcPr>
              <w:p w14:paraId="6C26051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preferences</w:t>
                </w:r>
              </w:p>
            </w:tc>
            <w:tc>
              <w:tcPr>
                <w:tcW w:w="0" w:type="auto"/>
                <w:tcBorders>
                  <w:bottom w:val="single" w:sz="4" w:space="0" w:color="auto"/>
                </w:tcBorders>
                <w:shd w:val="clear" w:color="auto" w:fill="FFFFFF"/>
                <w:hideMark/>
              </w:tcPr>
              <w:p w14:paraId="099EFD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3376D5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0E783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'{}'::jsonb</w:t>
                </w:r>
              </w:p>
            </w:tc>
            <w:tc>
              <w:tcPr>
                <w:tcW w:w="0" w:type="auto"/>
                <w:tcBorders>
                  <w:bottom w:val="single" w:sz="4" w:space="0" w:color="auto"/>
                </w:tcBorders>
                <w:shd w:val="clear" w:color="auto" w:fill="FFFFFF"/>
                <w:hideMark/>
              </w:tcPr>
              <w:p w14:paraId="7CA9E6F4"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4283048" w14:textId="77777777" w:rsidTr="00E738EC">
            <w:trPr>
              <w:divId w:val="1795253448"/>
              <w:cantSplit/>
              <w:tblHeader/>
            </w:trPr>
            <w:tc>
              <w:tcPr>
                <w:tcW w:w="0" w:type="auto"/>
                <w:tcBorders>
                  <w:bottom w:val="single" w:sz="4" w:space="0" w:color="auto"/>
                </w:tcBorders>
                <w:shd w:val="clear" w:color="auto" w:fill="F3F3F3"/>
                <w:hideMark/>
              </w:tcPr>
              <w:p w14:paraId="3F946F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3C7EDD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tcBorders>
                  <w:bottom w:val="single" w:sz="4" w:space="0" w:color="auto"/>
                </w:tcBorders>
                <w:shd w:val="clear" w:color="auto" w:fill="F3F3F3"/>
                <w:hideMark/>
              </w:tcPr>
              <w:p w14:paraId="6A0638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0BAD7F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1A07467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A567653" w14:textId="77777777" w:rsidTr="00E738EC">
            <w:trPr>
              <w:divId w:val="1795253448"/>
              <w:cantSplit/>
              <w:tblHeader/>
            </w:trPr>
            <w:tc>
              <w:tcPr>
                <w:tcW w:w="0" w:type="auto"/>
                <w:shd w:val="clear" w:color="auto" w:fill="FFFFFF"/>
                <w:hideMark/>
              </w:tcPr>
              <w:p w14:paraId="34D112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shd w:val="clear" w:color="auto" w:fill="FFFFFF"/>
                <w:hideMark/>
              </w:tcPr>
              <w:p w14:paraId="53B3F2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 time zone</w:t>
                </w:r>
              </w:p>
            </w:tc>
            <w:tc>
              <w:tcPr>
                <w:tcW w:w="0" w:type="auto"/>
                <w:shd w:val="clear" w:color="auto" w:fill="FFFFFF"/>
                <w:hideMark/>
              </w:tcPr>
              <w:p w14:paraId="396795B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shd w:val="clear" w:color="auto" w:fill="FFFFFF"/>
                <w:hideMark/>
              </w:tcPr>
              <w:p w14:paraId="55E752B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shd w:val="clear" w:color="auto" w:fill="FFFFFF"/>
                <w:hideMark/>
              </w:tcPr>
              <w:p w14:paraId="265D0A07" w14:textId="77777777" w:rsidR="00E738EC" w:rsidRPr="00E738EC" w:rsidRDefault="00E738EC" w:rsidP="00E738EC">
                <w:pPr>
                  <w:spacing w:before="150" w:after="80"/>
                  <w:jc w:val="both"/>
                  <w:rPr>
                    <w:rFonts w:ascii="Aptos" w:eastAsia="Times New Roman" w:hAnsi="Aptos"/>
                    <w:color w:val="1F2937"/>
                    <w:sz w:val="18"/>
                    <w:szCs w:val="18"/>
                  </w:rPr>
                </w:pPr>
              </w:p>
            </w:tc>
          </w:tr>
        </w:tbl>
        <w:p w14:paraId="42062871" w14:textId="77777777" w:rsidR="00E738EC" w:rsidRPr="00E738EC" w:rsidRDefault="00E738EC" w:rsidP="00E738EC">
          <w:pPr>
            <w:numPr>
              <w:ilvl w:val="0"/>
              <w:numId w:val="7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014A4C2C" w14:textId="77777777" w:rsidR="00E738EC" w:rsidRPr="00E738EC" w:rsidRDefault="00E738EC" w:rsidP="00E738EC">
          <w:pPr>
            <w:numPr>
              <w:ilvl w:val="0"/>
              <w:numId w:val="7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idx_user_profile_user_id: CREATE INDEX idx_user_profile_user_id ON public.user_profile USING btree (user_id)</w:t>
          </w:r>
        </w:p>
        <w:p w14:paraId="1A58F4A6" w14:textId="77777777" w:rsidR="00E738EC" w:rsidRPr="00E738EC" w:rsidRDefault="00E738EC" w:rsidP="00E738EC">
          <w:pPr>
            <w:numPr>
              <w:ilvl w:val="0"/>
              <w:numId w:val="7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user_profile_pkey: CREATE UNIQUE INDEX user_profile_pkey ON public.user_profile USING btree (id)</w:t>
          </w:r>
        </w:p>
        <w:p w14:paraId="61AE54C7" w14:textId="77777777" w:rsidR="00E738EC" w:rsidRPr="00E738EC" w:rsidRDefault="00E738EC" w:rsidP="00E738EC">
          <w:pPr>
            <w:numPr>
              <w:ilvl w:val="0"/>
              <w:numId w:val="7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user_profile_user_id_key: CREATE UNIQUE INDEX user_profile_user_id_key ON public.user_profile USING btree (user_id)</w:t>
          </w:r>
        </w:p>
        <w:p w14:paraId="77F73EC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11" w:name="_Toc229603455"/>
          <w:r w:rsidRPr="00E738EC">
            <w:rPr>
              <w:rFonts w:ascii="Aptos" w:eastAsia="Times New Roman" w:hAnsi="Aptos"/>
              <w:b/>
              <w:color w:val="8D648C"/>
              <w:sz w:val="22"/>
            </w:rPr>
            <w:t>public.user_sessions</w:t>
          </w:r>
          <w:bookmarkEnd w:id="111"/>
        </w:p>
        <w:p w14:paraId="633050C7" w14:textId="77777777" w:rsidR="00E738EC" w:rsidRPr="00E738EC" w:rsidRDefault="00E738EC" w:rsidP="00E738EC">
          <w:pPr>
            <w:numPr>
              <w:ilvl w:val="0"/>
              <w:numId w:val="7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4F97BF21" w14:textId="77777777" w:rsidR="00E738EC" w:rsidRPr="00E738EC" w:rsidRDefault="00E738EC" w:rsidP="00E738EC">
          <w:pPr>
            <w:numPr>
              <w:ilvl w:val="0"/>
              <w:numId w:val="7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que la consumen: auth.</w:t>
          </w:r>
        </w:p>
        <w:p w14:paraId="0B8C30DB" w14:textId="77777777" w:rsidR="00E738EC" w:rsidRPr="00E738EC" w:rsidRDefault="00E738EC" w:rsidP="00E738EC">
          <w:pPr>
            <w:numPr>
              <w:ilvl w:val="0"/>
              <w:numId w:val="7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1C3AE933" w14:textId="77777777" w:rsidR="00E738EC" w:rsidRPr="00E738EC" w:rsidRDefault="00E738EC" w:rsidP="00E738EC">
          <w:pPr>
            <w:numPr>
              <w:ilvl w:val="0"/>
              <w:numId w:val="7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1B110061" w14:textId="77777777" w:rsidR="00E738EC" w:rsidRPr="00E738EC" w:rsidRDefault="00E738EC" w:rsidP="00E738EC">
          <w:pPr>
            <w:numPr>
              <w:ilvl w:val="0"/>
              <w:numId w:val="7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 no aplica o no visibles.</w:t>
          </w:r>
        </w:p>
        <w:tbl>
          <w:tblPr>
            <w:tblStyle w:val="Tablaconcuadrcula"/>
            <w:tblW w:w="0" w:type="auto"/>
            <w:tblLook w:val="04A0" w:firstRow="1" w:lastRow="0" w:firstColumn="1" w:lastColumn="0" w:noHBand="0" w:noVBand="1"/>
          </w:tblPr>
          <w:tblGrid>
            <w:gridCol w:w="1278"/>
            <w:gridCol w:w="2474"/>
            <w:gridCol w:w="651"/>
            <w:gridCol w:w="3397"/>
            <w:gridCol w:w="1301"/>
          </w:tblGrid>
          <w:tr w:rsidR="00E738EC" w:rsidRPr="00E738EC" w14:paraId="04CFF4C7" w14:textId="77777777" w:rsidTr="00E738EC">
            <w:trPr>
              <w:divId w:val="1795253448"/>
              <w:cantSplit/>
              <w:tblHeader/>
            </w:trPr>
            <w:tc>
              <w:tcPr>
                <w:tcW w:w="0" w:type="auto"/>
                <w:tcBorders>
                  <w:bottom w:val="single" w:sz="4" w:space="0" w:color="auto"/>
                </w:tcBorders>
                <w:shd w:val="clear" w:color="auto" w:fill="325483"/>
                <w:hideMark/>
              </w:tcPr>
              <w:p w14:paraId="76483B3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4C148CB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4B680DE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71E9DED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3417818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135CBD90" w14:textId="77777777" w:rsidTr="00E738EC">
            <w:trPr>
              <w:divId w:val="1795253448"/>
              <w:cantSplit/>
              <w:tblHeader/>
            </w:trPr>
            <w:tc>
              <w:tcPr>
                <w:tcW w:w="0" w:type="auto"/>
                <w:tcBorders>
                  <w:bottom w:val="single" w:sz="4" w:space="0" w:color="auto"/>
                </w:tcBorders>
                <w:shd w:val="clear" w:color="auto" w:fill="F3F3F3"/>
                <w:hideMark/>
              </w:tcPr>
              <w:p w14:paraId="38EE31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24F30E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1B8638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0721D9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nextval('user_sessions_id_seq'::regclass)</w:t>
                </w:r>
              </w:p>
            </w:tc>
            <w:tc>
              <w:tcPr>
                <w:tcW w:w="0" w:type="auto"/>
                <w:tcBorders>
                  <w:bottom w:val="single" w:sz="4" w:space="0" w:color="auto"/>
                </w:tcBorders>
                <w:shd w:val="clear" w:color="auto" w:fill="F3F3F3"/>
                <w:hideMark/>
              </w:tcPr>
              <w:p w14:paraId="38AB0146"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43EC623" w14:textId="77777777" w:rsidTr="00E738EC">
            <w:trPr>
              <w:divId w:val="1795253448"/>
              <w:cantSplit/>
              <w:tblHeader/>
            </w:trPr>
            <w:tc>
              <w:tcPr>
                <w:tcW w:w="0" w:type="auto"/>
                <w:tcBorders>
                  <w:bottom w:val="single" w:sz="4" w:space="0" w:color="auto"/>
                </w:tcBorders>
                <w:shd w:val="clear" w:color="auto" w:fill="FFFFFF"/>
                <w:hideMark/>
              </w:tcPr>
              <w:p w14:paraId="67E0FC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user_email</w:t>
                </w:r>
              </w:p>
            </w:tc>
            <w:tc>
              <w:tcPr>
                <w:tcW w:w="0" w:type="auto"/>
                <w:tcBorders>
                  <w:bottom w:val="single" w:sz="4" w:space="0" w:color="auto"/>
                </w:tcBorders>
                <w:shd w:val="clear" w:color="auto" w:fill="FFFFFF"/>
                <w:hideMark/>
              </w:tcPr>
              <w:p w14:paraId="3D4B52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0DA8821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14938FC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BFFED47" w14:textId="77777777" w:rsidR="00E738EC" w:rsidRPr="00E738EC" w:rsidRDefault="00E738EC" w:rsidP="00E738EC">
                <w:pPr>
                  <w:spacing w:before="150" w:after="80"/>
                  <w:jc w:val="both"/>
                  <w:rPr>
                    <w:rFonts w:eastAsia="Times New Roman"/>
                    <w:sz w:val="18"/>
                    <w:szCs w:val="20"/>
                  </w:rPr>
                </w:pPr>
              </w:p>
            </w:tc>
          </w:tr>
          <w:tr w:rsidR="00E738EC" w:rsidRPr="00E738EC" w14:paraId="044782E7" w14:textId="77777777" w:rsidTr="00E738EC">
            <w:trPr>
              <w:divId w:val="1795253448"/>
              <w:cantSplit/>
              <w:tblHeader/>
            </w:trPr>
            <w:tc>
              <w:tcPr>
                <w:tcW w:w="0" w:type="auto"/>
                <w:tcBorders>
                  <w:bottom w:val="single" w:sz="4" w:space="0" w:color="auto"/>
                </w:tcBorders>
                <w:shd w:val="clear" w:color="auto" w:fill="F3F3F3"/>
                <w:hideMark/>
              </w:tcPr>
              <w:p w14:paraId="174404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login_time</w:t>
                </w:r>
              </w:p>
            </w:tc>
            <w:tc>
              <w:tcPr>
                <w:tcW w:w="0" w:type="auto"/>
                <w:tcBorders>
                  <w:bottom w:val="single" w:sz="4" w:space="0" w:color="auto"/>
                </w:tcBorders>
                <w:shd w:val="clear" w:color="auto" w:fill="F3F3F3"/>
                <w:hideMark/>
              </w:tcPr>
              <w:p w14:paraId="27718A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49DFC7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8EA27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39EAEB09"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C9EADA0" w14:textId="77777777" w:rsidTr="00E738EC">
            <w:trPr>
              <w:divId w:val="1795253448"/>
              <w:cantSplit/>
              <w:tblHeader/>
            </w:trPr>
            <w:tc>
              <w:tcPr>
                <w:tcW w:w="0" w:type="auto"/>
                <w:tcBorders>
                  <w:bottom w:val="single" w:sz="4" w:space="0" w:color="auto"/>
                </w:tcBorders>
                <w:shd w:val="clear" w:color="auto" w:fill="FFFFFF"/>
                <w:hideMark/>
              </w:tcPr>
              <w:p w14:paraId="467588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logout_time</w:t>
                </w:r>
              </w:p>
            </w:tc>
            <w:tc>
              <w:tcPr>
                <w:tcW w:w="0" w:type="auto"/>
                <w:tcBorders>
                  <w:bottom w:val="single" w:sz="4" w:space="0" w:color="auto"/>
                </w:tcBorders>
                <w:shd w:val="clear" w:color="auto" w:fill="FFFFFF"/>
                <w:hideMark/>
              </w:tcPr>
              <w:p w14:paraId="25F2F9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FFFFF"/>
                <w:hideMark/>
              </w:tcPr>
              <w:p w14:paraId="75495CF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A8113A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64DBBAEB" w14:textId="77777777" w:rsidR="00E738EC" w:rsidRPr="00E738EC" w:rsidRDefault="00E738EC" w:rsidP="00E738EC">
                <w:pPr>
                  <w:spacing w:before="150" w:after="80"/>
                  <w:jc w:val="both"/>
                  <w:rPr>
                    <w:rFonts w:eastAsia="Times New Roman"/>
                    <w:sz w:val="18"/>
                    <w:szCs w:val="20"/>
                  </w:rPr>
                </w:pPr>
              </w:p>
            </w:tc>
          </w:tr>
          <w:tr w:rsidR="00E738EC" w:rsidRPr="00E738EC" w14:paraId="4344EDBB" w14:textId="77777777" w:rsidTr="00E738EC">
            <w:trPr>
              <w:divId w:val="1795253448"/>
              <w:cantSplit/>
              <w:tblHeader/>
            </w:trPr>
            <w:tc>
              <w:tcPr>
                <w:tcW w:w="0" w:type="auto"/>
                <w:tcBorders>
                  <w:bottom w:val="single" w:sz="4" w:space="0" w:color="auto"/>
                </w:tcBorders>
                <w:shd w:val="clear" w:color="auto" w:fill="F3F3F3"/>
                <w:hideMark/>
              </w:tcPr>
              <w:p w14:paraId="4E77AE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ip</w:t>
                </w:r>
              </w:p>
            </w:tc>
            <w:tc>
              <w:tcPr>
                <w:tcW w:w="0" w:type="auto"/>
                <w:tcBorders>
                  <w:bottom w:val="single" w:sz="4" w:space="0" w:color="auto"/>
                </w:tcBorders>
                <w:shd w:val="clear" w:color="auto" w:fill="F3F3F3"/>
                <w:hideMark/>
              </w:tcPr>
              <w:p w14:paraId="60670F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6CBA27D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3C973813"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104F0A25" w14:textId="77777777" w:rsidR="00E738EC" w:rsidRPr="00E738EC" w:rsidRDefault="00E738EC" w:rsidP="00E738EC">
                <w:pPr>
                  <w:spacing w:before="150" w:after="80"/>
                  <w:jc w:val="both"/>
                  <w:rPr>
                    <w:rFonts w:eastAsia="Times New Roman"/>
                    <w:sz w:val="18"/>
                    <w:szCs w:val="20"/>
                  </w:rPr>
                </w:pPr>
              </w:p>
            </w:tc>
          </w:tr>
          <w:tr w:rsidR="00E738EC" w:rsidRPr="00E738EC" w14:paraId="093F499C" w14:textId="77777777" w:rsidTr="00E738EC">
            <w:trPr>
              <w:divId w:val="1795253448"/>
              <w:cantSplit/>
              <w:tblHeader/>
            </w:trPr>
            <w:tc>
              <w:tcPr>
                <w:tcW w:w="0" w:type="auto"/>
                <w:tcBorders>
                  <w:bottom w:val="single" w:sz="4" w:space="0" w:color="auto"/>
                </w:tcBorders>
                <w:shd w:val="clear" w:color="auto" w:fill="FFFFFF"/>
                <w:hideMark/>
              </w:tcPr>
              <w:p w14:paraId="4660F2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user_agent</w:t>
                </w:r>
              </w:p>
            </w:tc>
            <w:tc>
              <w:tcPr>
                <w:tcW w:w="0" w:type="auto"/>
                <w:tcBorders>
                  <w:bottom w:val="single" w:sz="4" w:space="0" w:color="auto"/>
                </w:tcBorders>
                <w:shd w:val="clear" w:color="auto" w:fill="FFFFFF"/>
                <w:hideMark/>
              </w:tcPr>
              <w:p w14:paraId="10545FB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0FE7CA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A5E57A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0557391" w14:textId="77777777" w:rsidR="00E738EC" w:rsidRPr="00E738EC" w:rsidRDefault="00E738EC" w:rsidP="00E738EC">
                <w:pPr>
                  <w:spacing w:before="150" w:after="80"/>
                  <w:jc w:val="both"/>
                  <w:rPr>
                    <w:rFonts w:eastAsia="Times New Roman"/>
                    <w:sz w:val="18"/>
                    <w:szCs w:val="20"/>
                  </w:rPr>
                </w:pPr>
              </w:p>
            </w:tc>
          </w:tr>
          <w:tr w:rsidR="00E738EC" w:rsidRPr="00E738EC" w14:paraId="6092D338" w14:textId="77777777" w:rsidTr="00E738EC">
            <w:trPr>
              <w:divId w:val="1795253448"/>
              <w:cantSplit/>
              <w:tblHeader/>
            </w:trPr>
            <w:tc>
              <w:tcPr>
                <w:tcW w:w="0" w:type="auto"/>
                <w:shd w:val="clear" w:color="auto" w:fill="F3F3F3"/>
                <w:hideMark/>
              </w:tcPr>
              <w:p w14:paraId="5BF7A7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refresh_token</w:t>
                </w:r>
              </w:p>
            </w:tc>
            <w:tc>
              <w:tcPr>
                <w:tcW w:w="0" w:type="auto"/>
                <w:shd w:val="clear" w:color="auto" w:fill="F3F3F3"/>
                <w:hideMark/>
              </w:tcPr>
              <w:p w14:paraId="46E2FF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shd w:val="clear" w:color="auto" w:fill="F3F3F3"/>
                <w:hideMark/>
              </w:tcPr>
              <w:p w14:paraId="0D7644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shd w:val="clear" w:color="auto" w:fill="F3F3F3"/>
                <w:hideMark/>
              </w:tcPr>
              <w:p w14:paraId="0D37104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shd w:val="clear" w:color="auto" w:fill="F3F3F3"/>
                <w:hideMark/>
              </w:tcPr>
              <w:p w14:paraId="14782792" w14:textId="77777777" w:rsidR="00E738EC" w:rsidRPr="00E738EC" w:rsidRDefault="00E738EC" w:rsidP="00E738EC">
                <w:pPr>
                  <w:spacing w:before="150" w:after="80"/>
                  <w:jc w:val="both"/>
                  <w:rPr>
                    <w:rFonts w:eastAsia="Times New Roman"/>
                    <w:sz w:val="18"/>
                    <w:szCs w:val="20"/>
                  </w:rPr>
                </w:pPr>
              </w:p>
            </w:tc>
          </w:tr>
        </w:tbl>
        <w:p w14:paraId="7BBDFA9C" w14:textId="77777777" w:rsidR="00E738EC" w:rsidRPr="00E738EC" w:rsidRDefault="00E738EC" w:rsidP="00E738EC">
          <w:pPr>
            <w:numPr>
              <w:ilvl w:val="0"/>
              <w:numId w:val="7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424428C2" w14:textId="77777777" w:rsidR="00E738EC" w:rsidRPr="00E738EC" w:rsidRDefault="00E738EC" w:rsidP="00E738EC">
          <w:pPr>
            <w:numPr>
              <w:ilvl w:val="0"/>
              <w:numId w:val="7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user_sessions_pkey: CREATE UNIQUE INDEX user_sessions_pkey ON public.user_sessions USING btree (id)</w:t>
          </w:r>
        </w:p>
        <w:p w14:paraId="4BDC7E81"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12" w:name="_Toc229603456"/>
          <w:r w:rsidRPr="00E738EC">
            <w:rPr>
              <w:rFonts w:ascii="Aptos" w:eastAsia="Times New Roman" w:hAnsi="Aptos"/>
              <w:b/>
              <w:color w:val="8D648C"/>
              <w:sz w:val="22"/>
            </w:rPr>
            <w:t>public.users</w:t>
          </w:r>
          <w:bookmarkEnd w:id="112"/>
        </w:p>
        <w:p w14:paraId="64EE0782" w14:textId="77777777" w:rsidR="00E738EC" w:rsidRPr="00E738EC" w:rsidRDefault="00E738EC" w:rsidP="00E738EC">
          <w:pPr>
            <w:numPr>
              <w:ilvl w:val="0"/>
              <w:numId w:val="7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Tipo de objeto: table.</w:t>
          </w:r>
        </w:p>
        <w:p w14:paraId="1AA2EE9B" w14:textId="77777777" w:rsidR="00E738EC" w:rsidRPr="00E738EC" w:rsidRDefault="00E738EC" w:rsidP="00E738EC">
          <w:pPr>
            <w:numPr>
              <w:ilvl w:val="0"/>
              <w:numId w:val="7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Módulos que la consumen: auth, approvals, audit-prep, management, signature.</w:t>
          </w:r>
        </w:p>
        <w:p w14:paraId="77A864C1" w14:textId="77777777" w:rsidR="00E738EC" w:rsidRPr="00E738EC" w:rsidRDefault="00E738EC" w:rsidP="00E738EC">
          <w:pPr>
            <w:numPr>
              <w:ilvl w:val="0"/>
              <w:numId w:val="7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Descripción: Sin comentario de catalogo.</w:t>
          </w:r>
        </w:p>
        <w:p w14:paraId="122E4603" w14:textId="77777777" w:rsidR="00E738EC" w:rsidRPr="00E738EC" w:rsidRDefault="00E738EC" w:rsidP="00E738EC">
          <w:pPr>
            <w:numPr>
              <w:ilvl w:val="0"/>
              <w:numId w:val="7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Clave primaria: id</w:t>
          </w:r>
        </w:p>
        <w:p w14:paraId="1440AB59" w14:textId="77777777" w:rsidR="00E738EC" w:rsidRPr="00E738EC" w:rsidRDefault="00E738EC" w:rsidP="00E738EC">
          <w:pPr>
            <w:numPr>
              <w:ilvl w:val="0"/>
              <w:numId w:val="7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Relaciones foraneas:</w:t>
          </w:r>
        </w:p>
        <w:p w14:paraId="0FFA2909" w14:textId="77777777" w:rsidR="00E738EC" w:rsidRPr="00E738EC" w:rsidRDefault="00E738EC" w:rsidP="00E738EC">
          <w:pPr>
            <w:numPr>
              <w:ilvl w:val="0"/>
              <w:numId w:val="7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department_id -&gt; public.departments.id</w:t>
          </w:r>
        </w:p>
        <w:p w14:paraId="0B04FE7D" w14:textId="77777777" w:rsidR="00E738EC" w:rsidRPr="00E738EC" w:rsidRDefault="00E738EC" w:rsidP="00E738EC">
          <w:pPr>
            <w:numPr>
              <w:ilvl w:val="0"/>
              <w:numId w:val="7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department_id -&gt; public.departments.id</w:t>
          </w:r>
        </w:p>
        <w:tbl>
          <w:tblPr>
            <w:tblStyle w:val="Tablaconcuadrcula"/>
            <w:tblW w:w="0" w:type="auto"/>
            <w:tblLook w:val="04A0" w:firstRow="1" w:lastRow="0" w:firstColumn="1" w:lastColumn="0" w:noHBand="0" w:noVBand="1"/>
          </w:tblPr>
          <w:tblGrid>
            <w:gridCol w:w="2698"/>
            <w:gridCol w:w="1298"/>
            <w:gridCol w:w="651"/>
            <w:gridCol w:w="2719"/>
            <w:gridCol w:w="2262"/>
          </w:tblGrid>
          <w:tr w:rsidR="00E738EC" w:rsidRPr="00E738EC" w14:paraId="284941F1" w14:textId="77777777" w:rsidTr="00E738EC">
            <w:trPr>
              <w:divId w:val="1795253448"/>
              <w:cantSplit/>
              <w:tblHeader/>
            </w:trPr>
            <w:tc>
              <w:tcPr>
                <w:tcW w:w="0" w:type="auto"/>
                <w:tcBorders>
                  <w:bottom w:val="single" w:sz="4" w:space="0" w:color="auto"/>
                </w:tcBorders>
                <w:shd w:val="clear" w:color="auto" w:fill="325483"/>
                <w:hideMark/>
              </w:tcPr>
              <w:p w14:paraId="59A3A81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673B04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w:t>
                </w:r>
              </w:p>
            </w:tc>
            <w:tc>
              <w:tcPr>
                <w:tcW w:w="0" w:type="auto"/>
                <w:tcBorders>
                  <w:bottom w:val="single" w:sz="4" w:space="0" w:color="auto"/>
                </w:tcBorders>
                <w:shd w:val="clear" w:color="auto" w:fill="325483"/>
                <w:hideMark/>
              </w:tcPr>
              <w:p w14:paraId="4F3D6EC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Nulo</w:t>
                </w:r>
              </w:p>
            </w:tc>
            <w:tc>
              <w:tcPr>
                <w:tcW w:w="0" w:type="auto"/>
                <w:tcBorders>
                  <w:bottom w:val="single" w:sz="4" w:space="0" w:color="auto"/>
                </w:tcBorders>
                <w:shd w:val="clear" w:color="auto" w:fill="325483"/>
                <w:hideMark/>
              </w:tcPr>
              <w:p w14:paraId="02D0898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Default</w:t>
                </w:r>
              </w:p>
            </w:tc>
            <w:tc>
              <w:tcPr>
                <w:tcW w:w="0" w:type="auto"/>
                <w:tcBorders>
                  <w:bottom w:val="single" w:sz="4" w:space="0" w:color="auto"/>
                </w:tcBorders>
                <w:shd w:val="clear" w:color="auto" w:fill="325483"/>
                <w:hideMark/>
              </w:tcPr>
              <w:p w14:paraId="153834A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Comentario</w:t>
                </w:r>
              </w:p>
            </w:tc>
          </w:tr>
          <w:tr w:rsidR="00E738EC" w:rsidRPr="00E738EC" w14:paraId="00BB01AD" w14:textId="77777777" w:rsidTr="00E738EC">
            <w:trPr>
              <w:divId w:val="1795253448"/>
              <w:cantSplit/>
              <w:tblHeader/>
            </w:trPr>
            <w:tc>
              <w:tcPr>
                <w:tcW w:w="0" w:type="auto"/>
                <w:tcBorders>
                  <w:bottom w:val="single" w:sz="4" w:space="0" w:color="auto"/>
                </w:tcBorders>
                <w:shd w:val="clear" w:color="auto" w:fill="F3F3F3"/>
                <w:hideMark/>
              </w:tcPr>
              <w:p w14:paraId="1D737F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w:t>
                </w:r>
              </w:p>
            </w:tc>
            <w:tc>
              <w:tcPr>
                <w:tcW w:w="0" w:type="auto"/>
                <w:tcBorders>
                  <w:bottom w:val="single" w:sz="4" w:space="0" w:color="auto"/>
                </w:tcBorders>
                <w:shd w:val="clear" w:color="auto" w:fill="F3F3F3"/>
                <w:hideMark/>
              </w:tcPr>
              <w:p w14:paraId="72EBB6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57BA12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185188D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nextval('users_id_seq'::regclass)</w:t>
                </w:r>
              </w:p>
            </w:tc>
            <w:tc>
              <w:tcPr>
                <w:tcW w:w="0" w:type="auto"/>
                <w:tcBorders>
                  <w:bottom w:val="single" w:sz="4" w:space="0" w:color="auto"/>
                </w:tcBorders>
                <w:shd w:val="clear" w:color="auto" w:fill="F3F3F3"/>
                <w:hideMark/>
              </w:tcPr>
              <w:p w14:paraId="0AFC00E5"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61BDEDD3" w14:textId="77777777" w:rsidTr="00E738EC">
            <w:trPr>
              <w:divId w:val="1795253448"/>
              <w:cantSplit/>
              <w:tblHeader/>
            </w:trPr>
            <w:tc>
              <w:tcPr>
                <w:tcW w:w="0" w:type="auto"/>
                <w:tcBorders>
                  <w:bottom w:val="single" w:sz="4" w:space="0" w:color="auto"/>
                </w:tcBorders>
                <w:shd w:val="clear" w:color="auto" w:fill="FFFFFF"/>
                <w:hideMark/>
              </w:tcPr>
              <w:p w14:paraId="213BEAF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google_id</w:t>
                </w:r>
              </w:p>
            </w:tc>
            <w:tc>
              <w:tcPr>
                <w:tcW w:w="0" w:type="auto"/>
                <w:tcBorders>
                  <w:bottom w:val="single" w:sz="4" w:space="0" w:color="auto"/>
                </w:tcBorders>
                <w:shd w:val="clear" w:color="auto" w:fill="FFFFFF"/>
                <w:hideMark/>
              </w:tcPr>
              <w:p w14:paraId="12B1EA8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4E7E6E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635B80B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864E54F" w14:textId="77777777" w:rsidR="00E738EC" w:rsidRPr="00E738EC" w:rsidRDefault="00E738EC" w:rsidP="00E738EC">
                <w:pPr>
                  <w:spacing w:before="150" w:after="80"/>
                  <w:jc w:val="both"/>
                  <w:rPr>
                    <w:rFonts w:eastAsia="Times New Roman"/>
                    <w:sz w:val="18"/>
                    <w:szCs w:val="20"/>
                  </w:rPr>
                </w:pPr>
              </w:p>
            </w:tc>
          </w:tr>
          <w:tr w:rsidR="00E738EC" w:rsidRPr="00E738EC" w14:paraId="7C9B4833" w14:textId="77777777" w:rsidTr="00E738EC">
            <w:trPr>
              <w:divId w:val="1795253448"/>
              <w:cantSplit/>
              <w:tblHeader/>
            </w:trPr>
            <w:tc>
              <w:tcPr>
                <w:tcW w:w="0" w:type="auto"/>
                <w:tcBorders>
                  <w:bottom w:val="single" w:sz="4" w:space="0" w:color="auto"/>
                </w:tcBorders>
                <w:shd w:val="clear" w:color="auto" w:fill="F3F3F3"/>
                <w:hideMark/>
              </w:tcPr>
              <w:p w14:paraId="4E59A7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email</w:t>
                </w:r>
              </w:p>
            </w:tc>
            <w:tc>
              <w:tcPr>
                <w:tcW w:w="0" w:type="auto"/>
                <w:tcBorders>
                  <w:bottom w:val="single" w:sz="4" w:space="0" w:color="auto"/>
                </w:tcBorders>
                <w:shd w:val="clear" w:color="auto" w:fill="F3F3F3"/>
                <w:hideMark/>
              </w:tcPr>
              <w:p w14:paraId="607F5A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10B7D4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7761EEE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315F66C" w14:textId="77777777" w:rsidR="00E738EC" w:rsidRPr="00E738EC" w:rsidRDefault="00E738EC" w:rsidP="00E738EC">
                <w:pPr>
                  <w:spacing w:before="150" w:after="80"/>
                  <w:jc w:val="both"/>
                  <w:rPr>
                    <w:rFonts w:eastAsia="Times New Roman"/>
                    <w:sz w:val="18"/>
                    <w:szCs w:val="20"/>
                  </w:rPr>
                </w:pPr>
              </w:p>
            </w:tc>
          </w:tr>
          <w:tr w:rsidR="00E738EC" w:rsidRPr="00E738EC" w14:paraId="3308B752" w14:textId="77777777" w:rsidTr="00E738EC">
            <w:trPr>
              <w:divId w:val="1795253448"/>
              <w:cantSplit/>
              <w:tblHeader/>
            </w:trPr>
            <w:tc>
              <w:tcPr>
                <w:tcW w:w="0" w:type="auto"/>
                <w:tcBorders>
                  <w:bottom w:val="single" w:sz="4" w:space="0" w:color="auto"/>
                </w:tcBorders>
                <w:shd w:val="clear" w:color="auto" w:fill="FFFFFF"/>
                <w:hideMark/>
              </w:tcPr>
              <w:p w14:paraId="6C2DCAD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name</w:t>
                </w:r>
              </w:p>
            </w:tc>
            <w:tc>
              <w:tcPr>
                <w:tcW w:w="0" w:type="auto"/>
                <w:tcBorders>
                  <w:bottom w:val="single" w:sz="4" w:space="0" w:color="auto"/>
                </w:tcBorders>
                <w:shd w:val="clear" w:color="auto" w:fill="FFFFFF"/>
                <w:hideMark/>
              </w:tcPr>
              <w:p w14:paraId="33CC2D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3B0A5B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76BC462"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1C59907C" w14:textId="77777777" w:rsidR="00E738EC" w:rsidRPr="00E738EC" w:rsidRDefault="00E738EC" w:rsidP="00E738EC">
                <w:pPr>
                  <w:spacing w:before="150" w:after="80"/>
                  <w:jc w:val="both"/>
                  <w:rPr>
                    <w:rFonts w:eastAsia="Times New Roman"/>
                    <w:sz w:val="18"/>
                    <w:szCs w:val="20"/>
                  </w:rPr>
                </w:pPr>
              </w:p>
            </w:tc>
          </w:tr>
          <w:tr w:rsidR="00E738EC" w:rsidRPr="00E738EC" w14:paraId="43854CD0" w14:textId="77777777" w:rsidTr="00E738EC">
            <w:trPr>
              <w:divId w:val="1795253448"/>
              <w:cantSplit/>
              <w:tblHeader/>
            </w:trPr>
            <w:tc>
              <w:tcPr>
                <w:tcW w:w="0" w:type="auto"/>
                <w:tcBorders>
                  <w:bottom w:val="single" w:sz="4" w:space="0" w:color="auto"/>
                </w:tcBorders>
                <w:shd w:val="clear" w:color="auto" w:fill="F3F3F3"/>
                <w:hideMark/>
              </w:tcPr>
              <w:p w14:paraId="706D89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department_id</w:t>
                </w:r>
              </w:p>
            </w:tc>
            <w:tc>
              <w:tcPr>
                <w:tcW w:w="0" w:type="auto"/>
                <w:tcBorders>
                  <w:bottom w:val="single" w:sz="4" w:space="0" w:color="auto"/>
                </w:tcBorders>
                <w:shd w:val="clear" w:color="auto" w:fill="F3F3F3"/>
                <w:hideMark/>
              </w:tcPr>
              <w:p w14:paraId="35353D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integer</w:t>
                </w:r>
              </w:p>
            </w:tc>
            <w:tc>
              <w:tcPr>
                <w:tcW w:w="0" w:type="auto"/>
                <w:tcBorders>
                  <w:bottom w:val="single" w:sz="4" w:space="0" w:color="auto"/>
                </w:tcBorders>
                <w:shd w:val="clear" w:color="auto" w:fill="F3F3F3"/>
                <w:hideMark/>
              </w:tcPr>
              <w:p w14:paraId="5677A9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7B082C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5994FB9B" w14:textId="77777777" w:rsidR="00E738EC" w:rsidRPr="00E738EC" w:rsidRDefault="00E738EC" w:rsidP="00E738EC">
                <w:pPr>
                  <w:spacing w:before="150" w:after="80"/>
                  <w:jc w:val="both"/>
                  <w:rPr>
                    <w:rFonts w:eastAsia="Times New Roman"/>
                    <w:sz w:val="18"/>
                    <w:szCs w:val="20"/>
                  </w:rPr>
                </w:pPr>
              </w:p>
            </w:tc>
          </w:tr>
          <w:tr w:rsidR="00E738EC" w:rsidRPr="00E738EC" w14:paraId="4130EB4A" w14:textId="77777777" w:rsidTr="00E738EC">
            <w:trPr>
              <w:divId w:val="1795253448"/>
              <w:cantSplit/>
              <w:tblHeader/>
            </w:trPr>
            <w:tc>
              <w:tcPr>
                <w:tcW w:w="0" w:type="auto"/>
                <w:tcBorders>
                  <w:bottom w:val="single" w:sz="4" w:space="0" w:color="auto"/>
                </w:tcBorders>
                <w:shd w:val="clear" w:color="auto" w:fill="FFFFFF"/>
                <w:hideMark/>
              </w:tcPr>
              <w:p w14:paraId="6BE0A9C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role</w:t>
                </w:r>
              </w:p>
            </w:tc>
            <w:tc>
              <w:tcPr>
                <w:tcW w:w="0" w:type="auto"/>
                <w:tcBorders>
                  <w:bottom w:val="single" w:sz="4" w:space="0" w:color="auto"/>
                </w:tcBorders>
                <w:shd w:val="clear" w:color="auto" w:fill="FFFFFF"/>
                <w:hideMark/>
              </w:tcPr>
              <w:p w14:paraId="24DEAF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0E03A5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CF6B11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5EF391E5" w14:textId="77777777" w:rsidR="00E738EC" w:rsidRPr="00E738EC" w:rsidRDefault="00E738EC" w:rsidP="00E738EC">
                <w:pPr>
                  <w:spacing w:before="150" w:after="80"/>
                  <w:jc w:val="both"/>
                  <w:rPr>
                    <w:rFonts w:eastAsia="Times New Roman"/>
                    <w:sz w:val="18"/>
                    <w:szCs w:val="20"/>
                  </w:rPr>
                </w:pPr>
              </w:p>
            </w:tc>
          </w:tr>
          <w:tr w:rsidR="00E738EC" w:rsidRPr="00E738EC" w14:paraId="651B9FB9" w14:textId="77777777" w:rsidTr="00E738EC">
            <w:trPr>
              <w:divId w:val="1795253448"/>
              <w:cantSplit/>
              <w:tblHeader/>
            </w:trPr>
            <w:tc>
              <w:tcPr>
                <w:tcW w:w="0" w:type="auto"/>
                <w:tcBorders>
                  <w:bottom w:val="single" w:sz="4" w:space="0" w:color="auto"/>
                </w:tcBorders>
                <w:shd w:val="clear" w:color="auto" w:fill="F3F3F3"/>
                <w:hideMark/>
              </w:tcPr>
              <w:p w14:paraId="0CBF3B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created_at</w:t>
                </w:r>
              </w:p>
            </w:tc>
            <w:tc>
              <w:tcPr>
                <w:tcW w:w="0" w:type="auto"/>
                <w:tcBorders>
                  <w:bottom w:val="single" w:sz="4" w:space="0" w:color="auto"/>
                </w:tcBorders>
                <w:shd w:val="clear" w:color="auto" w:fill="F3F3F3"/>
                <w:hideMark/>
              </w:tcPr>
              <w:p w14:paraId="1F54610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031C37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6C981B0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3F3F3"/>
                <w:hideMark/>
              </w:tcPr>
              <w:p w14:paraId="2252FF5F"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2B76DD6A" w14:textId="77777777" w:rsidTr="00E738EC">
            <w:trPr>
              <w:divId w:val="1795253448"/>
              <w:cantSplit/>
              <w:tblHeader/>
            </w:trPr>
            <w:tc>
              <w:tcPr>
                <w:tcW w:w="0" w:type="auto"/>
                <w:tcBorders>
                  <w:bottom w:val="single" w:sz="4" w:space="0" w:color="auto"/>
                </w:tcBorders>
                <w:shd w:val="clear" w:color="auto" w:fill="FFFFFF"/>
                <w:hideMark/>
              </w:tcPr>
              <w:p w14:paraId="6FCB6F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updated_at</w:t>
                </w:r>
              </w:p>
            </w:tc>
            <w:tc>
              <w:tcPr>
                <w:tcW w:w="0" w:type="auto"/>
                <w:tcBorders>
                  <w:bottom w:val="single" w:sz="4" w:space="0" w:color="auto"/>
                </w:tcBorders>
                <w:shd w:val="clear" w:color="auto" w:fill="FFFFFF"/>
                <w:hideMark/>
              </w:tcPr>
              <w:p w14:paraId="6A850F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FFFFF"/>
                <w:hideMark/>
              </w:tcPr>
              <w:p w14:paraId="0DC105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0ECFE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w:t>
                </w:r>
              </w:p>
            </w:tc>
            <w:tc>
              <w:tcPr>
                <w:tcW w:w="0" w:type="auto"/>
                <w:tcBorders>
                  <w:bottom w:val="single" w:sz="4" w:space="0" w:color="auto"/>
                </w:tcBorders>
                <w:shd w:val="clear" w:color="auto" w:fill="FFFFFF"/>
                <w:hideMark/>
              </w:tcPr>
              <w:p w14:paraId="5EF9AD36"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6B7D2EA3" w14:textId="77777777" w:rsidTr="00E738EC">
            <w:trPr>
              <w:divId w:val="1795253448"/>
              <w:cantSplit/>
              <w:tblHeader/>
            </w:trPr>
            <w:tc>
              <w:tcPr>
                <w:tcW w:w="0" w:type="auto"/>
                <w:tcBorders>
                  <w:bottom w:val="single" w:sz="4" w:space="0" w:color="auto"/>
                </w:tcBorders>
                <w:shd w:val="clear" w:color="auto" w:fill="F3F3F3"/>
                <w:hideMark/>
              </w:tcPr>
              <w:p w14:paraId="0A18FB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fullname</w:t>
                </w:r>
              </w:p>
            </w:tc>
            <w:tc>
              <w:tcPr>
                <w:tcW w:w="0" w:type="auto"/>
                <w:tcBorders>
                  <w:bottom w:val="single" w:sz="4" w:space="0" w:color="auto"/>
                </w:tcBorders>
                <w:shd w:val="clear" w:color="auto" w:fill="F3F3F3"/>
                <w:hideMark/>
              </w:tcPr>
              <w:p w14:paraId="7B738A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1A84DB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75D983A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349C4E86" w14:textId="77777777" w:rsidR="00E738EC" w:rsidRPr="00E738EC" w:rsidRDefault="00E738EC" w:rsidP="00E738EC">
                <w:pPr>
                  <w:spacing w:before="150" w:after="80"/>
                  <w:jc w:val="both"/>
                  <w:rPr>
                    <w:rFonts w:eastAsia="Times New Roman"/>
                    <w:sz w:val="18"/>
                    <w:szCs w:val="20"/>
                  </w:rPr>
                </w:pPr>
              </w:p>
            </w:tc>
          </w:tr>
          <w:tr w:rsidR="00E738EC" w:rsidRPr="00E738EC" w14:paraId="316A4ADF" w14:textId="77777777" w:rsidTr="00E738EC">
            <w:trPr>
              <w:divId w:val="1795253448"/>
              <w:cantSplit/>
              <w:tblHeader/>
            </w:trPr>
            <w:tc>
              <w:tcPr>
                <w:tcW w:w="0" w:type="auto"/>
                <w:tcBorders>
                  <w:bottom w:val="single" w:sz="4" w:space="0" w:color="auto"/>
                </w:tcBorders>
                <w:shd w:val="clear" w:color="auto" w:fill="FFFFFF"/>
                <w:hideMark/>
              </w:tcPr>
              <w:p w14:paraId="3C7319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lopdp_internal_status</w:t>
                </w:r>
              </w:p>
            </w:tc>
            <w:tc>
              <w:tcPr>
                <w:tcW w:w="0" w:type="auto"/>
                <w:tcBorders>
                  <w:bottom w:val="single" w:sz="4" w:space="0" w:color="auto"/>
                </w:tcBorders>
                <w:shd w:val="clear" w:color="auto" w:fill="FFFFFF"/>
                <w:hideMark/>
              </w:tcPr>
              <w:p w14:paraId="26AFC26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3FC0BE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6061EE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'granted'::character varying</w:t>
                </w:r>
              </w:p>
            </w:tc>
            <w:tc>
              <w:tcPr>
                <w:tcW w:w="0" w:type="auto"/>
                <w:tcBorders>
                  <w:bottom w:val="single" w:sz="4" w:space="0" w:color="auto"/>
                </w:tcBorders>
                <w:shd w:val="clear" w:color="auto" w:fill="FFFFFF"/>
                <w:hideMark/>
              </w:tcPr>
              <w:p w14:paraId="28005FDC" w14:textId="77777777" w:rsidR="00E738EC" w:rsidRPr="00E738EC" w:rsidRDefault="00E738EC" w:rsidP="00E738EC">
                <w:pPr>
                  <w:spacing w:before="150" w:after="80"/>
                  <w:jc w:val="both"/>
                  <w:rPr>
                    <w:rFonts w:ascii="Aptos" w:eastAsia="Times New Roman" w:hAnsi="Aptos"/>
                    <w:color w:val="1F2937"/>
                    <w:sz w:val="18"/>
                    <w:szCs w:val="18"/>
                  </w:rPr>
                </w:pPr>
              </w:p>
            </w:tc>
          </w:tr>
          <w:tr w:rsidR="00E738EC" w:rsidRPr="00E738EC" w14:paraId="5AAFAAE6" w14:textId="77777777" w:rsidTr="00E738EC">
            <w:trPr>
              <w:divId w:val="1795253448"/>
              <w:cantSplit/>
              <w:tblHeader/>
            </w:trPr>
            <w:tc>
              <w:tcPr>
                <w:tcW w:w="0" w:type="auto"/>
                <w:tcBorders>
                  <w:bottom w:val="single" w:sz="4" w:space="0" w:color="auto"/>
                </w:tcBorders>
                <w:shd w:val="clear" w:color="auto" w:fill="F3F3F3"/>
                <w:hideMark/>
              </w:tcPr>
              <w:p w14:paraId="55C71F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lopdp_internal_signed_at</w:t>
                </w:r>
              </w:p>
            </w:tc>
            <w:tc>
              <w:tcPr>
                <w:tcW w:w="0" w:type="auto"/>
                <w:tcBorders>
                  <w:bottom w:val="single" w:sz="4" w:space="0" w:color="auto"/>
                </w:tcBorders>
                <w:shd w:val="clear" w:color="auto" w:fill="F3F3F3"/>
                <w:hideMark/>
              </w:tcPr>
              <w:p w14:paraId="531377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timestamp without time zone</w:t>
                </w:r>
              </w:p>
            </w:tc>
            <w:tc>
              <w:tcPr>
                <w:tcW w:w="0" w:type="auto"/>
                <w:tcBorders>
                  <w:bottom w:val="single" w:sz="4" w:space="0" w:color="auto"/>
                </w:tcBorders>
                <w:shd w:val="clear" w:color="auto" w:fill="F3F3F3"/>
                <w:hideMark/>
              </w:tcPr>
              <w:p w14:paraId="2CD8E0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172EEA31"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7DDB21E1" w14:textId="77777777" w:rsidR="00E738EC" w:rsidRPr="00E738EC" w:rsidRDefault="00E738EC" w:rsidP="00E738EC">
                <w:pPr>
                  <w:spacing w:before="150" w:after="80"/>
                  <w:jc w:val="both"/>
                  <w:rPr>
                    <w:rFonts w:eastAsia="Times New Roman"/>
                    <w:sz w:val="18"/>
                    <w:szCs w:val="20"/>
                  </w:rPr>
                </w:pPr>
              </w:p>
            </w:tc>
          </w:tr>
          <w:tr w:rsidR="00E738EC" w:rsidRPr="00E738EC" w14:paraId="32BE31FE" w14:textId="77777777" w:rsidTr="00E738EC">
            <w:trPr>
              <w:divId w:val="1795253448"/>
              <w:cantSplit/>
              <w:tblHeader/>
            </w:trPr>
            <w:tc>
              <w:tcPr>
                <w:tcW w:w="0" w:type="auto"/>
                <w:tcBorders>
                  <w:bottom w:val="single" w:sz="4" w:space="0" w:color="auto"/>
                </w:tcBorders>
                <w:shd w:val="clear" w:color="auto" w:fill="FFFFFF"/>
                <w:hideMark/>
              </w:tcPr>
              <w:p w14:paraId="203C24A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lopdp_internal_pdf_file_id</w:t>
                </w:r>
              </w:p>
            </w:tc>
            <w:tc>
              <w:tcPr>
                <w:tcW w:w="0" w:type="auto"/>
                <w:tcBorders>
                  <w:bottom w:val="single" w:sz="4" w:space="0" w:color="auto"/>
                </w:tcBorders>
                <w:shd w:val="clear" w:color="auto" w:fill="FFFFFF"/>
                <w:hideMark/>
              </w:tcPr>
              <w:p w14:paraId="3E55FD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03EF7B0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154F933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28CF4607" w14:textId="77777777" w:rsidR="00E738EC" w:rsidRPr="00E738EC" w:rsidRDefault="00E738EC" w:rsidP="00E738EC">
                <w:pPr>
                  <w:spacing w:before="150" w:after="80"/>
                  <w:jc w:val="both"/>
                  <w:rPr>
                    <w:rFonts w:eastAsia="Times New Roman"/>
                    <w:sz w:val="18"/>
                    <w:szCs w:val="20"/>
                  </w:rPr>
                </w:pPr>
              </w:p>
            </w:tc>
          </w:tr>
          <w:tr w:rsidR="00E738EC" w:rsidRPr="00E738EC" w14:paraId="05AE5EED" w14:textId="77777777" w:rsidTr="00E738EC">
            <w:trPr>
              <w:divId w:val="1795253448"/>
              <w:cantSplit/>
              <w:tblHeader/>
            </w:trPr>
            <w:tc>
              <w:tcPr>
                <w:tcW w:w="0" w:type="auto"/>
                <w:tcBorders>
                  <w:bottom w:val="single" w:sz="4" w:space="0" w:color="auto"/>
                </w:tcBorders>
                <w:shd w:val="clear" w:color="auto" w:fill="F3F3F3"/>
                <w:hideMark/>
              </w:tcPr>
              <w:p w14:paraId="4590A0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lopdp_internal_signature_file_id</w:t>
                </w:r>
              </w:p>
            </w:tc>
            <w:tc>
              <w:tcPr>
                <w:tcW w:w="0" w:type="auto"/>
                <w:tcBorders>
                  <w:bottom w:val="single" w:sz="4" w:space="0" w:color="auto"/>
                </w:tcBorders>
                <w:shd w:val="clear" w:color="auto" w:fill="F3F3F3"/>
                <w:hideMark/>
              </w:tcPr>
              <w:p w14:paraId="586F4C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40C3A47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C887A57"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ACA15AE" w14:textId="77777777" w:rsidR="00E738EC" w:rsidRPr="00E738EC" w:rsidRDefault="00E738EC" w:rsidP="00E738EC">
                <w:pPr>
                  <w:spacing w:before="150" w:after="80"/>
                  <w:jc w:val="both"/>
                  <w:rPr>
                    <w:rFonts w:eastAsia="Times New Roman"/>
                    <w:sz w:val="18"/>
                    <w:szCs w:val="20"/>
                  </w:rPr>
                </w:pPr>
              </w:p>
            </w:tc>
          </w:tr>
          <w:tr w:rsidR="00E738EC" w:rsidRPr="00E738EC" w14:paraId="3A54C041" w14:textId="77777777" w:rsidTr="00E738EC">
            <w:trPr>
              <w:divId w:val="1795253448"/>
              <w:cantSplit/>
              <w:tblHeader/>
            </w:trPr>
            <w:tc>
              <w:tcPr>
                <w:tcW w:w="0" w:type="auto"/>
                <w:tcBorders>
                  <w:bottom w:val="single" w:sz="4" w:space="0" w:color="auto"/>
                </w:tcBorders>
                <w:shd w:val="clear" w:color="auto" w:fill="FFFFFF"/>
                <w:hideMark/>
              </w:tcPr>
              <w:p w14:paraId="0D7C4B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lopdp_internal_ip</w:t>
                </w:r>
              </w:p>
            </w:tc>
            <w:tc>
              <w:tcPr>
                <w:tcW w:w="0" w:type="auto"/>
                <w:tcBorders>
                  <w:bottom w:val="single" w:sz="4" w:space="0" w:color="auto"/>
                </w:tcBorders>
                <w:shd w:val="clear" w:color="auto" w:fill="FFFFFF"/>
                <w:hideMark/>
              </w:tcPr>
              <w:p w14:paraId="747280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67C61A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35EC574A"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46DD7EC2" w14:textId="77777777" w:rsidR="00E738EC" w:rsidRPr="00E738EC" w:rsidRDefault="00E738EC" w:rsidP="00E738EC">
                <w:pPr>
                  <w:spacing w:before="150" w:after="80"/>
                  <w:jc w:val="both"/>
                  <w:rPr>
                    <w:rFonts w:eastAsia="Times New Roman"/>
                    <w:sz w:val="18"/>
                    <w:szCs w:val="20"/>
                  </w:rPr>
                </w:pPr>
              </w:p>
            </w:tc>
          </w:tr>
          <w:tr w:rsidR="00E738EC" w:rsidRPr="00E738EC" w14:paraId="4C22DEE2" w14:textId="77777777" w:rsidTr="00E738EC">
            <w:trPr>
              <w:divId w:val="1795253448"/>
              <w:cantSplit/>
              <w:tblHeader/>
            </w:trPr>
            <w:tc>
              <w:tcPr>
                <w:tcW w:w="0" w:type="auto"/>
                <w:tcBorders>
                  <w:bottom w:val="single" w:sz="4" w:space="0" w:color="auto"/>
                </w:tcBorders>
                <w:shd w:val="clear" w:color="auto" w:fill="F3F3F3"/>
                <w:hideMark/>
              </w:tcPr>
              <w:p w14:paraId="6060470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lopdp_internal_user_agent</w:t>
                </w:r>
              </w:p>
            </w:tc>
            <w:tc>
              <w:tcPr>
                <w:tcW w:w="0" w:type="auto"/>
                <w:tcBorders>
                  <w:bottom w:val="single" w:sz="4" w:space="0" w:color="auto"/>
                </w:tcBorders>
                <w:shd w:val="clear" w:color="auto" w:fill="F3F3F3"/>
                <w:hideMark/>
              </w:tcPr>
              <w:p w14:paraId="68924B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3F3F3"/>
                <w:hideMark/>
              </w:tcPr>
              <w:p w14:paraId="4F5944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EB4F47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6F132297" w14:textId="77777777" w:rsidR="00E738EC" w:rsidRPr="00E738EC" w:rsidRDefault="00E738EC" w:rsidP="00E738EC">
                <w:pPr>
                  <w:spacing w:before="150" w:after="80"/>
                  <w:jc w:val="both"/>
                  <w:rPr>
                    <w:rFonts w:eastAsia="Times New Roman"/>
                    <w:sz w:val="18"/>
                    <w:szCs w:val="20"/>
                  </w:rPr>
                </w:pPr>
              </w:p>
            </w:tc>
          </w:tr>
          <w:tr w:rsidR="00E738EC" w:rsidRPr="00E738EC" w14:paraId="72896605" w14:textId="77777777" w:rsidTr="00E738EC">
            <w:trPr>
              <w:divId w:val="1795253448"/>
              <w:cantSplit/>
              <w:tblHeader/>
            </w:trPr>
            <w:tc>
              <w:tcPr>
                <w:tcW w:w="0" w:type="auto"/>
                <w:tcBorders>
                  <w:bottom w:val="single" w:sz="4" w:space="0" w:color="auto"/>
                </w:tcBorders>
                <w:shd w:val="clear" w:color="auto" w:fill="FFFFFF"/>
                <w:hideMark/>
              </w:tcPr>
              <w:p w14:paraId="70CD70D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lopdp_internal_notes</w:t>
                </w:r>
              </w:p>
            </w:tc>
            <w:tc>
              <w:tcPr>
                <w:tcW w:w="0" w:type="auto"/>
                <w:tcBorders>
                  <w:bottom w:val="single" w:sz="4" w:space="0" w:color="auto"/>
                </w:tcBorders>
                <w:shd w:val="clear" w:color="auto" w:fill="FFFFFF"/>
                <w:hideMark/>
              </w:tcPr>
              <w:p w14:paraId="146E17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text</w:t>
                </w:r>
              </w:p>
            </w:tc>
            <w:tc>
              <w:tcPr>
                <w:tcW w:w="0" w:type="auto"/>
                <w:tcBorders>
                  <w:bottom w:val="single" w:sz="4" w:space="0" w:color="auto"/>
                </w:tcBorders>
                <w:shd w:val="clear" w:color="auto" w:fill="FFFFFF"/>
                <w:hideMark/>
              </w:tcPr>
              <w:p w14:paraId="5E8D78B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745C0C25"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0A4ACC39" w14:textId="77777777" w:rsidR="00E738EC" w:rsidRPr="00E738EC" w:rsidRDefault="00E738EC" w:rsidP="00E738EC">
                <w:pPr>
                  <w:spacing w:before="150" w:after="80"/>
                  <w:jc w:val="both"/>
                  <w:rPr>
                    <w:rFonts w:eastAsia="Times New Roman"/>
                    <w:sz w:val="18"/>
                    <w:szCs w:val="20"/>
                  </w:rPr>
                </w:pPr>
              </w:p>
            </w:tc>
          </w:tr>
          <w:tr w:rsidR="00E738EC" w:rsidRPr="00E738EC" w14:paraId="164C52E5" w14:textId="77777777" w:rsidTr="00E738EC">
            <w:trPr>
              <w:divId w:val="1795253448"/>
              <w:cantSplit/>
              <w:tblHeader/>
            </w:trPr>
            <w:tc>
              <w:tcPr>
                <w:tcW w:w="0" w:type="auto"/>
                <w:tcBorders>
                  <w:bottom w:val="single" w:sz="4" w:space="0" w:color="auto"/>
                </w:tcBorders>
                <w:shd w:val="clear" w:color="auto" w:fill="F3F3F3"/>
                <w:hideMark/>
              </w:tcPr>
              <w:p w14:paraId="1C1BBA5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can_sign_documents</w:t>
                </w:r>
              </w:p>
            </w:tc>
            <w:tc>
              <w:tcPr>
                <w:tcW w:w="0" w:type="auto"/>
                <w:tcBorders>
                  <w:bottom w:val="single" w:sz="4" w:space="0" w:color="auto"/>
                </w:tcBorders>
                <w:shd w:val="clear" w:color="auto" w:fill="F3F3F3"/>
                <w:hideMark/>
              </w:tcPr>
              <w:p w14:paraId="6EC769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tcBorders>
                  <w:bottom w:val="single" w:sz="4" w:space="0" w:color="auto"/>
                </w:tcBorders>
                <w:shd w:val="clear" w:color="auto" w:fill="F3F3F3"/>
                <w:hideMark/>
              </w:tcPr>
              <w:p w14:paraId="732736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4264C4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false</w:t>
                </w:r>
              </w:p>
            </w:tc>
            <w:tc>
              <w:tcPr>
                <w:tcW w:w="0" w:type="auto"/>
                <w:tcBorders>
                  <w:bottom w:val="single" w:sz="4" w:space="0" w:color="auto"/>
                </w:tcBorders>
                <w:shd w:val="clear" w:color="auto" w:fill="F3F3F3"/>
                <w:hideMark/>
              </w:tcPr>
              <w:p w14:paraId="2ED401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Whether user has permission to sign documents</w:t>
                </w:r>
              </w:p>
            </w:tc>
          </w:tr>
          <w:tr w:rsidR="00E738EC" w:rsidRPr="00E738EC" w14:paraId="22D3410B" w14:textId="77777777" w:rsidTr="00E738EC">
            <w:trPr>
              <w:divId w:val="1795253448"/>
              <w:cantSplit/>
              <w:tblHeader/>
            </w:trPr>
            <w:tc>
              <w:tcPr>
                <w:tcW w:w="0" w:type="auto"/>
                <w:tcBorders>
                  <w:bottom w:val="single" w:sz="4" w:space="0" w:color="auto"/>
                </w:tcBorders>
                <w:shd w:val="clear" w:color="auto" w:fill="FFFFFF"/>
                <w:hideMark/>
              </w:tcPr>
              <w:p w14:paraId="0914D8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signature_role</w:t>
                </w:r>
              </w:p>
            </w:tc>
            <w:tc>
              <w:tcPr>
                <w:tcW w:w="0" w:type="auto"/>
                <w:tcBorders>
                  <w:bottom w:val="single" w:sz="4" w:space="0" w:color="auto"/>
                </w:tcBorders>
                <w:shd w:val="clear" w:color="auto" w:fill="FFFFFF"/>
                <w:hideMark/>
              </w:tcPr>
              <w:p w14:paraId="7FBEF6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FFFFF"/>
                <w:hideMark/>
              </w:tcPr>
              <w:p w14:paraId="5C15D5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FFFFF"/>
                <w:hideMark/>
              </w:tcPr>
              <w:p w14:paraId="4CBC9760"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FFFFF"/>
                <w:hideMark/>
              </w:tcPr>
              <w:p w14:paraId="7A0813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Role for signature authorization (DPD, Manager, etc.)</w:t>
                </w:r>
              </w:p>
            </w:tc>
          </w:tr>
          <w:tr w:rsidR="00E738EC" w:rsidRPr="00E738EC" w14:paraId="6C15A703" w14:textId="77777777" w:rsidTr="00E738EC">
            <w:trPr>
              <w:divId w:val="1795253448"/>
              <w:cantSplit/>
              <w:tblHeader/>
            </w:trPr>
            <w:tc>
              <w:tcPr>
                <w:tcW w:w="0" w:type="auto"/>
                <w:tcBorders>
                  <w:bottom w:val="single" w:sz="4" w:space="0" w:color="auto"/>
                </w:tcBorders>
                <w:shd w:val="clear" w:color="auto" w:fill="F3F3F3"/>
                <w:hideMark/>
              </w:tcPr>
              <w:p w14:paraId="1D730B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signature_certificate_id</w:t>
                </w:r>
              </w:p>
            </w:tc>
            <w:tc>
              <w:tcPr>
                <w:tcW w:w="0" w:type="auto"/>
                <w:tcBorders>
                  <w:bottom w:val="single" w:sz="4" w:space="0" w:color="auto"/>
                </w:tcBorders>
                <w:shd w:val="clear" w:color="auto" w:fill="F3F3F3"/>
                <w:hideMark/>
              </w:tcPr>
              <w:p w14:paraId="61856D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character varying</w:t>
                </w:r>
              </w:p>
            </w:tc>
            <w:tc>
              <w:tcPr>
                <w:tcW w:w="0" w:type="auto"/>
                <w:tcBorders>
                  <w:bottom w:val="single" w:sz="4" w:space="0" w:color="auto"/>
                </w:tcBorders>
                <w:shd w:val="clear" w:color="auto" w:fill="F3F3F3"/>
                <w:hideMark/>
              </w:tcPr>
              <w:p w14:paraId="56CD647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YES</w:t>
                </w:r>
              </w:p>
            </w:tc>
            <w:tc>
              <w:tcPr>
                <w:tcW w:w="0" w:type="auto"/>
                <w:tcBorders>
                  <w:bottom w:val="single" w:sz="4" w:space="0" w:color="auto"/>
                </w:tcBorders>
                <w:shd w:val="clear" w:color="auto" w:fill="F3F3F3"/>
                <w:hideMark/>
              </w:tcPr>
              <w:p w14:paraId="2094AC56" w14:textId="77777777" w:rsidR="00E738EC" w:rsidRPr="00E738EC" w:rsidRDefault="00E738EC" w:rsidP="00E738EC">
                <w:pPr>
                  <w:spacing w:before="150" w:after="80"/>
                  <w:jc w:val="both"/>
                  <w:rPr>
                    <w:rFonts w:ascii="Aptos" w:eastAsia="Times New Roman" w:hAnsi="Aptos"/>
                    <w:color w:val="1F2937"/>
                    <w:sz w:val="18"/>
                    <w:szCs w:val="18"/>
                  </w:rPr>
                </w:pPr>
              </w:p>
            </w:tc>
            <w:tc>
              <w:tcPr>
                <w:tcW w:w="0" w:type="auto"/>
                <w:tcBorders>
                  <w:bottom w:val="single" w:sz="4" w:space="0" w:color="auto"/>
                </w:tcBorders>
                <w:shd w:val="clear" w:color="auto" w:fill="F3F3F3"/>
                <w:hideMark/>
              </w:tcPr>
              <w:p w14:paraId="02A417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ID of digital certificate for qualified signatures</w:t>
                </w:r>
              </w:p>
            </w:tc>
          </w:tr>
          <w:tr w:rsidR="00E738EC" w:rsidRPr="00E738EC" w14:paraId="7B9BF251" w14:textId="77777777" w:rsidTr="00E738EC">
            <w:trPr>
              <w:divId w:val="1795253448"/>
              <w:cantSplit/>
              <w:tblHeader/>
            </w:trPr>
            <w:tc>
              <w:tcPr>
                <w:tcW w:w="0" w:type="auto"/>
                <w:shd w:val="clear" w:color="auto" w:fill="FFFFFF"/>
                <w:hideMark/>
              </w:tcPr>
              <w:p w14:paraId="15B515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active</w:t>
                </w:r>
              </w:p>
            </w:tc>
            <w:tc>
              <w:tcPr>
                <w:tcW w:w="0" w:type="auto"/>
                <w:shd w:val="clear" w:color="auto" w:fill="FFFFFF"/>
                <w:hideMark/>
              </w:tcPr>
              <w:p w14:paraId="5EF39BF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boolean</w:t>
                </w:r>
              </w:p>
            </w:tc>
            <w:tc>
              <w:tcPr>
                <w:tcW w:w="0" w:type="auto"/>
                <w:shd w:val="clear" w:color="auto" w:fill="FFFFFF"/>
                <w:hideMark/>
              </w:tcPr>
              <w:p w14:paraId="42B2E2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shd w:val="clear" w:color="auto" w:fill="FFFFFF"/>
                <w:hideMark/>
              </w:tcPr>
              <w:p w14:paraId="63AC8E5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true</w:t>
                </w:r>
              </w:p>
            </w:tc>
            <w:tc>
              <w:tcPr>
                <w:tcW w:w="0" w:type="auto"/>
                <w:shd w:val="clear" w:color="auto" w:fill="FFFFFF"/>
                <w:hideMark/>
              </w:tcPr>
              <w:p w14:paraId="6DDE13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Indica si el usuario está activo en el sistema. Los usuarios inactivos no pueden acceder.</w:t>
                </w:r>
              </w:p>
            </w:tc>
          </w:tr>
        </w:tbl>
        <w:p w14:paraId="28AC16C5" w14:textId="77777777" w:rsidR="00E738EC" w:rsidRPr="00E738EC" w:rsidRDefault="00E738EC" w:rsidP="00E738EC">
          <w:pPr>
            <w:numPr>
              <w:ilvl w:val="0"/>
              <w:numId w:val="7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Indices visibles:</w:t>
          </w:r>
        </w:p>
        <w:p w14:paraId="6CF25B74" w14:textId="77777777" w:rsidR="00E738EC" w:rsidRPr="00E738EC" w:rsidRDefault="00E738EC" w:rsidP="00E738EC">
          <w:pPr>
            <w:numPr>
              <w:ilvl w:val="0"/>
              <w:numId w:val="7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idx_users_active: CREATE INDEX idx_users_active ON public.users USING btree (active)</w:t>
          </w:r>
        </w:p>
        <w:p w14:paraId="28AB73D1" w14:textId="77777777" w:rsidR="00E738EC" w:rsidRPr="00E738EC" w:rsidRDefault="00E738EC" w:rsidP="00E738EC">
          <w:pPr>
            <w:numPr>
              <w:ilvl w:val="0"/>
              <w:numId w:val="7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users_email_key: CREATE UNIQUE INDEX users_email_key ON public.users USING btree (email)</w:t>
          </w:r>
        </w:p>
        <w:p w14:paraId="5486EA5F" w14:textId="77777777" w:rsidR="00E738EC" w:rsidRPr="00E738EC" w:rsidRDefault="00E738EC" w:rsidP="00E738EC">
          <w:pPr>
            <w:numPr>
              <w:ilvl w:val="0"/>
              <w:numId w:val="7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users_google_id_key: CREATE UNIQUE INDEX users_google_id_key ON public.users USING btree (google_id)</w:t>
          </w:r>
        </w:p>
        <w:p w14:paraId="56DA295C" w14:textId="77777777" w:rsidR="00E738EC" w:rsidRPr="00E738EC" w:rsidRDefault="00E738EC" w:rsidP="00E738EC">
          <w:pPr>
            <w:numPr>
              <w:ilvl w:val="0"/>
              <w:numId w:val="7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users_pkey: CREATE UNIQUE INDEX users_pkey ON public.users USING btree (id)</w:t>
          </w:r>
        </w:p>
        <w:p w14:paraId="0A71890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13" w:name="_Toc229603457"/>
          <w:r w:rsidRPr="00E738EC">
            <w:rPr>
              <w:rFonts w:ascii="Aptos" w:eastAsia="Times New Roman" w:hAnsi="Aptos"/>
              <w:b/>
              <w:color w:val="325483"/>
              <w:sz w:val="26"/>
            </w:rPr>
            <w:t>5. Hallazgos de consistencia código vs base real</w:t>
          </w:r>
          <w:bookmarkEnd w:id="113"/>
        </w:p>
        <w:p w14:paraId="40A202B8" w14:textId="77777777" w:rsidR="00E738EC" w:rsidRPr="00E738EC" w:rsidRDefault="00E738EC" w:rsidP="00E738EC">
          <w:pPr>
            <w:numPr>
              <w:ilvl w:val="0"/>
              <w:numId w:val="7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security core esta alineado con auditoria.logs, notifications y user_sessions; las tablas auxiliares esperadas por security.whitelist.js y security.siem.js no forman parte del flujo core verificado.</w:t>
          </w:r>
        </w:p>
        <w:p w14:paraId="224F2363" w14:textId="77777777" w:rsidR="00E738EC" w:rsidRPr="00E738EC" w:rsidRDefault="00E738EC" w:rsidP="00E738EC">
          <w:pPr>
            <w:numPr>
              <w:ilvl w:val="0"/>
              <w:numId w:val="7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management.service.js ya usa auditoria.logs, request_attachments y request_versions.</w:t>
          </w:r>
        </w:p>
        <w:p w14:paraId="510D5EF0" w14:textId="77777777" w:rsidR="00E738EC" w:rsidRPr="00E738EC" w:rsidRDefault="00E738EC" w:rsidP="00E738EC">
          <w:pPr>
            <w:numPr>
              <w:ilvl w:val="0"/>
              <w:numId w:val="7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audit-prep.service.js ya no depende de users.nombre_completo; usa fullname, name o email segun disponibilidad.</w:t>
          </w:r>
        </w:p>
        <w:p w14:paraId="08FFEC17" w14:textId="77777777" w:rsidR="00E738EC" w:rsidRPr="00E738EC" w:rsidRDefault="00E738EC" w:rsidP="00E738EC">
          <w:pPr>
            <w:numPr>
              <w:ilvl w:val="0"/>
              <w:numId w:val="7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signature.controller.js y services/signatures/* ya trabajan con signer_email y no insertan consent_text sobre document_signatures_advanced.</w:t>
          </w:r>
        </w:p>
        <w:p w14:paraId="5D10EC18" w14:textId="77777777" w:rsidR="00E738EC" w:rsidRPr="00E738EC" w:rsidRDefault="00E738EC" w:rsidP="00E738EC">
          <w:pPr>
            <w:numPr>
              <w:ilvl w:val="0"/>
              <w:numId w:val="7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signature mantiene dependencia fuerte de create_document_seal_and_qr, track_qr_access y document_verification_info; estos objetos deben existir en el entorno.</w:t>
          </w:r>
        </w:p>
        <w:p w14:paraId="6D3E4855" w14:textId="77777777" w:rsidR="00E738EC" w:rsidRPr="00E738EC" w:rsidRDefault="00E738EC" w:rsidP="00E738EC">
          <w:pPr>
            <w:numPr>
              <w:ilvl w:val="0"/>
              <w:numId w:val="7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auth/me ya no toca user_attendance_records, pero auth.googleCallback sigue ejecutando ensureDailyClockIn() como side effect transversal.</w:t>
          </w:r>
        </w:p>
        <w:p w14:paraId="0969C923" w14:textId="77777777" w:rsidR="00E738EC" w:rsidRPr="00E738EC" w:rsidRDefault="00E738EC" w:rsidP="00E738EC">
          <w:pPr>
            <w:numPr>
              <w:ilvl w:val="0"/>
              <w:numId w:val="7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approvals sigue limitado a la cola técnica soportada por requests y request_approvals; no implementa un motor transversal de aprobaciones por área.</w:t>
          </w:r>
        </w:p>
        <w:p w14:paraId="3A55F8B1"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114" w:name="_Toc229603458"/>
          <w:r w:rsidRPr="00E738EC">
            <w:rPr>
              <w:rFonts w:ascii="Aptos" w:eastAsia="Times New Roman" w:hAnsi="Aptos"/>
              <w:b/>
              <w:color w:val="325483"/>
              <w:sz w:val="32"/>
            </w:rPr>
            <w:lastRenderedPageBreak/>
            <w:t>Evaluación de Riesgos — Área 01: Gobierno, Seguridad, Cumplimiento y Gestión Documental</w:t>
          </w:r>
          <w:bookmarkEnd w:id="114"/>
        </w:p>
        <w:p w14:paraId="0F3261E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15" w:name="_Toc229603459"/>
          <w:r w:rsidRPr="00E738EC">
            <w:rPr>
              <w:rFonts w:ascii="Aptos" w:eastAsia="Times New Roman" w:hAnsi="Aptos"/>
              <w:b/>
              <w:color w:val="325483"/>
              <w:sz w:val="26"/>
            </w:rPr>
            <w:t>Propósito</w:t>
          </w:r>
          <w:bookmarkEnd w:id="115"/>
        </w:p>
        <w:p w14:paraId="1AE2152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Este documento establece la evaluación específica de riesgos del Área 01 del sistema SPI, cubriendo los módulos: auth, security, auditoria, audit-prep, approvals, management, signature, documents, files, notifications, dashboard y gmail. La evaluación aplica metodología FMEA conforme a WHO TRS 1019 Appendix 5.</w:t>
          </w:r>
        </w:p>
        <w:p w14:paraId="6E529B9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16" w:name="_Toc229603460"/>
          <w:r w:rsidRPr="00E738EC">
            <w:rPr>
              <w:rFonts w:ascii="Aptos" w:eastAsia="Times New Roman" w:hAnsi="Aptos"/>
              <w:b/>
              <w:color w:val="325483"/>
              <w:sz w:val="26"/>
            </w:rPr>
            <w:t>Metodología FMEA</w:t>
          </w:r>
          <w:bookmarkEnd w:id="116"/>
        </w:p>
        <w:p w14:paraId="7228A814"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RPN = Severidad × Probabilidad × Detectabilidad. Umbrales: RPN ≥ 50 = Crítico (bloquea IQ), RPN 30–49 = Alto (mitigación requerida antes de OQ), RPN 20–29 = Medio (seguimiento en OQ/PQ).</w:t>
          </w:r>
        </w:p>
        <w:p w14:paraId="1CC50393"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17" w:name="_Toc229603461"/>
          <w:r w:rsidRPr="00E738EC">
            <w:rPr>
              <w:rFonts w:ascii="Aptos" w:eastAsia="Times New Roman" w:hAnsi="Aptos"/>
              <w:b/>
              <w:color w:val="325483"/>
              <w:sz w:val="26"/>
            </w:rPr>
            <w:t>Matriz FMEA — Área 01</w:t>
          </w:r>
          <w:bookmarkEnd w:id="117"/>
        </w:p>
        <w:tbl>
          <w:tblPr>
            <w:tblStyle w:val="Tablaconcuadrcula"/>
            <w:tblW w:w="0" w:type="auto"/>
            <w:tblLook w:val="04A0" w:firstRow="1" w:lastRow="0" w:firstColumn="1" w:lastColumn="0" w:noHBand="0" w:noVBand="1"/>
          </w:tblPr>
          <w:tblGrid>
            <w:gridCol w:w="557"/>
            <w:gridCol w:w="1209"/>
            <w:gridCol w:w="1445"/>
            <w:gridCol w:w="1458"/>
            <w:gridCol w:w="332"/>
            <w:gridCol w:w="334"/>
            <w:gridCol w:w="353"/>
            <w:gridCol w:w="595"/>
            <w:gridCol w:w="1502"/>
            <w:gridCol w:w="983"/>
            <w:gridCol w:w="860"/>
          </w:tblGrid>
          <w:tr w:rsidR="00E738EC" w:rsidRPr="00E738EC" w14:paraId="026773DE" w14:textId="77777777" w:rsidTr="00E738EC">
            <w:trPr>
              <w:divId w:val="1795253448"/>
              <w:cantSplit/>
              <w:tblHeader/>
            </w:trPr>
            <w:tc>
              <w:tcPr>
                <w:tcW w:w="0" w:type="auto"/>
                <w:tcBorders>
                  <w:bottom w:val="single" w:sz="4" w:space="0" w:color="auto"/>
                </w:tcBorders>
                <w:shd w:val="clear" w:color="auto" w:fill="325483"/>
                <w:hideMark/>
              </w:tcPr>
              <w:p w14:paraId="4D26DF1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67485FA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5E8A404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Modo de Falla</w:t>
                </w:r>
              </w:p>
            </w:tc>
            <w:tc>
              <w:tcPr>
                <w:tcW w:w="0" w:type="auto"/>
                <w:tcBorders>
                  <w:bottom w:val="single" w:sz="4" w:space="0" w:color="auto"/>
                </w:tcBorders>
                <w:shd w:val="clear" w:color="auto" w:fill="325483"/>
                <w:hideMark/>
              </w:tcPr>
              <w:p w14:paraId="78D140A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Efecto</w:t>
                </w:r>
              </w:p>
            </w:tc>
            <w:tc>
              <w:tcPr>
                <w:tcW w:w="0" w:type="auto"/>
                <w:tcBorders>
                  <w:bottom w:val="single" w:sz="4" w:space="0" w:color="auto"/>
                </w:tcBorders>
                <w:shd w:val="clear" w:color="auto" w:fill="325483"/>
                <w:hideMark/>
              </w:tcPr>
              <w:p w14:paraId="0EAB3F5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S</w:t>
                </w:r>
              </w:p>
            </w:tc>
            <w:tc>
              <w:tcPr>
                <w:tcW w:w="0" w:type="auto"/>
                <w:tcBorders>
                  <w:bottom w:val="single" w:sz="4" w:space="0" w:color="auto"/>
                </w:tcBorders>
                <w:shd w:val="clear" w:color="auto" w:fill="325483"/>
                <w:hideMark/>
              </w:tcPr>
              <w:p w14:paraId="5AA97DE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w:t>
                </w:r>
              </w:p>
            </w:tc>
            <w:tc>
              <w:tcPr>
                <w:tcW w:w="0" w:type="auto"/>
                <w:tcBorders>
                  <w:bottom w:val="single" w:sz="4" w:space="0" w:color="auto"/>
                </w:tcBorders>
                <w:shd w:val="clear" w:color="auto" w:fill="325483"/>
                <w:hideMark/>
              </w:tcPr>
              <w:p w14:paraId="3350524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w:t>
                </w:r>
              </w:p>
            </w:tc>
            <w:tc>
              <w:tcPr>
                <w:tcW w:w="0" w:type="auto"/>
                <w:tcBorders>
                  <w:bottom w:val="single" w:sz="4" w:space="0" w:color="auto"/>
                </w:tcBorders>
                <w:shd w:val="clear" w:color="auto" w:fill="325483"/>
                <w:hideMark/>
              </w:tcPr>
              <w:p w14:paraId="2B71203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RPN</w:t>
                </w:r>
              </w:p>
            </w:tc>
            <w:tc>
              <w:tcPr>
                <w:tcW w:w="0" w:type="auto"/>
                <w:tcBorders>
                  <w:bottom w:val="single" w:sz="4" w:space="0" w:color="auto"/>
                </w:tcBorders>
                <w:shd w:val="clear" w:color="auto" w:fill="325483"/>
                <w:hideMark/>
              </w:tcPr>
              <w:p w14:paraId="2DEDE78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Mitigación</w:t>
                </w:r>
              </w:p>
            </w:tc>
            <w:tc>
              <w:tcPr>
                <w:tcW w:w="0" w:type="auto"/>
                <w:tcBorders>
                  <w:bottom w:val="single" w:sz="4" w:space="0" w:color="auto"/>
                </w:tcBorders>
                <w:shd w:val="clear" w:color="auto" w:fill="325483"/>
                <w:hideMark/>
              </w:tcPr>
              <w:p w14:paraId="1AD8D29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Riesgo Residual</w:t>
                </w:r>
              </w:p>
            </w:tc>
            <w:tc>
              <w:tcPr>
                <w:tcW w:w="0" w:type="auto"/>
                <w:tcBorders>
                  <w:bottom w:val="single" w:sz="4" w:space="0" w:color="auto"/>
                </w:tcBorders>
                <w:shd w:val="clear" w:color="auto" w:fill="325483"/>
                <w:hideMark/>
              </w:tcPr>
              <w:p w14:paraId="0B13671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r>
          <w:tr w:rsidR="00E738EC" w:rsidRPr="00E738EC" w14:paraId="7309DAFE" w14:textId="77777777" w:rsidTr="00E738EC">
            <w:trPr>
              <w:divId w:val="1795253448"/>
              <w:cantSplit/>
              <w:tblHeader/>
            </w:trPr>
            <w:tc>
              <w:tcPr>
                <w:tcW w:w="0" w:type="auto"/>
                <w:tcBorders>
                  <w:bottom w:val="single" w:sz="4" w:space="0" w:color="auto"/>
                </w:tcBorders>
                <w:shd w:val="clear" w:color="auto" w:fill="F3F3F3"/>
                <w:hideMark/>
              </w:tcPr>
              <w:p w14:paraId="55D4C5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R-A01-001</w:t>
                </w:r>
              </w:p>
            </w:tc>
            <w:tc>
              <w:tcPr>
                <w:tcW w:w="0" w:type="auto"/>
                <w:tcBorders>
                  <w:bottom w:val="single" w:sz="4" w:space="0" w:color="auto"/>
                </w:tcBorders>
                <w:shd w:val="clear" w:color="auto" w:fill="F3F3F3"/>
                <w:hideMark/>
              </w:tcPr>
              <w:p w14:paraId="5E9DD5D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6820D5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Compromiso de token OAuth2</w:t>
                </w:r>
              </w:p>
            </w:tc>
            <w:tc>
              <w:tcPr>
                <w:tcW w:w="0" w:type="auto"/>
                <w:tcBorders>
                  <w:bottom w:val="single" w:sz="4" w:space="0" w:color="auto"/>
                </w:tcBorders>
                <w:shd w:val="clear" w:color="auto" w:fill="F3F3F3"/>
                <w:hideMark/>
              </w:tcPr>
              <w:p w14:paraId="4E9DCF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no autorizado al sistema</w:t>
                </w:r>
              </w:p>
            </w:tc>
            <w:tc>
              <w:tcPr>
                <w:tcW w:w="0" w:type="auto"/>
                <w:tcBorders>
                  <w:bottom w:val="single" w:sz="4" w:space="0" w:color="auto"/>
                </w:tcBorders>
                <w:shd w:val="clear" w:color="auto" w:fill="F3F3F3"/>
                <w:hideMark/>
              </w:tcPr>
              <w:p w14:paraId="173F59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744BBF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8F6C5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4DF6AE2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30</w:t>
                </w:r>
              </w:p>
            </w:tc>
            <w:tc>
              <w:tcPr>
                <w:tcW w:w="0" w:type="auto"/>
                <w:tcBorders>
                  <w:bottom w:val="single" w:sz="4" w:space="0" w:color="auto"/>
                </w:tcBorders>
                <w:shd w:val="clear" w:color="auto" w:fill="F3F3F3"/>
                <w:hideMark/>
              </w:tcPr>
              <w:p w14:paraId="0B83FC7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JWT de corta duración, refresh token con rotación, revocación en logout</w:t>
                </w:r>
              </w:p>
            </w:tc>
            <w:tc>
              <w:tcPr>
                <w:tcW w:w="0" w:type="auto"/>
                <w:tcBorders>
                  <w:bottom w:val="single" w:sz="4" w:space="0" w:color="auto"/>
                </w:tcBorders>
                <w:shd w:val="clear" w:color="auto" w:fill="F3F3F3"/>
                <w:hideMark/>
              </w:tcPr>
              <w:p w14:paraId="617923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7F441C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Activo — verificar en OQ</w:t>
                </w:r>
              </w:p>
            </w:tc>
          </w:tr>
          <w:tr w:rsidR="00E738EC" w:rsidRPr="00E738EC" w14:paraId="21B476D4" w14:textId="77777777" w:rsidTr="00E738EC">
            <w:trPr>
              <w:divId w:val="1795253448"/>
              <w:cantSplit/>
              <w:tblHeader/>
            </w:trPr>
            <w:tc>
              <w:tcPr>
                <w:tcW w:w="0" w:type="auto"/>
                <w:tcBorders>
                  <w:bottom w:val="single" w:sz="4" w:space="0" w:color="auto"/>
                </w:tcBorders>
                <w:shd w:val="clear" w:color="auto" w:fill="FFFFFF"/>
                <w:hideMark/>
              </w:tcPr>
              <w:p w14:paraId="5C2332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R-A01-002</w:t>
                </w:r>
              </w:p>
            </w:tc>
            <w:tc>
              <w:tcPr>
                <w:tcW w:w="0" w:type="auto"/>
                <w:tcBorders>
                  <w:bottom w:val="single" w:sz="4" w:space="0" w:color="auto"/>
                </w:tcBorders>
                <w:shd w:val="clear" w:color="auto" w:fill="FFFFFF"/>
                <w:hideMark/>
              </w:tcPr>
              <w:p w14:paraId="4D47704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FFFFF"/>
                <w:hideMark/>
              </w:tcPr>
              <w:p w14:paraId="48AA84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Bypass de consentimiento LOPDP</w:t>
                </w:r>
              </w:p>
            </w:tc>
            <w:tc>
              <w:tcPr>
                <w:tcW w:w="0" w:type="auto"/>
                <w:tcBorders>
                  <w:bottom w:val="single" w:sz="4" w:space="0" w:color="auto"/>
                </w:tcBorders>
                <w:shd w:val="clear" w:color="auto" w:fill="FFFFFF"/>
                <w:hideMark/>
              </w:tcPr>
              <w:p w14:paraId="50A4F5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Incumplimiento regulatorio</w:t>
                </w:r>
              </w:p>
            </w:tc>
            <w:tc>
              <w:tcPr>
                <w:tcW w:w="0" w:type="auto"/>
                <w:tcBorders>
                  <w:bottom w:val="single" w:sz="4" w:space="0" w:color="auto"/>
                </w:tcBorders>
                <w:shd w:val="clear" w:color="auto" w:fill="FFFFFF"/>
                <w:hideMark/>
              </w:tcPr>
              <w:p w14:paraId="6371940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1749F5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0B64476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2113C6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0EAC802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Flujo de consentimiento obligatorio, no salteable en UI/backend</w:t>
                </w:r>
              </w:p>
            </w:tc>
            <w:tc>
              <w:tcPr>
                <w:tcW w:w="0" w:type="auto"/>
                <w:tcBorders>
                  <w:bottom w:val="single" w:sz="4" w:space="0" w:color="auto"/>
                </w:tcBorders>
                <w:shd w:val="clear" w:color="auto" w:fill="FFFFFF"/>
                <w:hideMark/>
              </w:tcPr>
              <w:p w14:paraId="0ABD00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0FC55E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58405A51" w14:textId="77777777" w:rsidTr="00E738EC">
            <w:trPr>
              <w:divId w:val="1795253448"/>
              <w:cantSplit/>
              <w:tblHeader/>
            </w:trPr>
            <w:tc>
              <w:tcPr>
                <w:tcW w:w="0" w:type="auto"/>
                <w:tcBorders>
                  <w:bottom w:val="single" w:sz="4" w:space="0" w:color="auto"/>
                </w:tcBorders>
                <w:shd w:val="clear" w:color="auto" w:fill="F3F3F3"/>
                <w:hideMark/>
              </w:tcPr>
              <w:p w14:paraId="233F5F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R-A01-003</w:t>
                </w:r>
              </w:p>
            </w:tc>
            <w:tc>
              <w:tcPr>
                <w:tcW w:w="0" w:type="auto"/>
                <w:tcBorders>
                  <w:bottom w:val="single" w:sz="4" w:space="0" w:color="auto"/>
                </w:tcBorders>
                <w:shd w:val="clear" w:color="auto" w:fill="F3F3F3"/>
                <w:hideMark/>
              </w:tcPr>
              <w:p w14:paraId="513C02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3F3F3"/>
                <w:hideMark/>
              </w:tcPr>
              <w:p w14:paraId="0627B4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Login off-hours no alertado</w:t>
                </w:r>
              </w:p>
            </w:tc>
            <w:tc>
              <w:tcPr>
                <w:tcW w:w="0" w:type="auto"/>
                <w:tcBorders>
                  <w:bottom w:val="single" w:sz="4" w:space="0" w:color="auto"/>
                </w:tcBorders>
                <w:shd w:val="clear" w:color="auto" w:fill="F3F3F3"/>
                <w:hideMark/>
              </w:tcPr>
              <w:p w14:paraId="3C4FA4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sin supervisión fuera de horario</w:t>
                </w:r>
              </w:p>
            </w:tc>
            <w:tc>
              <w:tcPr>
                <w:tcW w:w="0" w:type="auto"/>
                <w:tcBorders>
                  <w:bottom w:val="single" w:sz="4" w:space="0" w:color="auto"/>
                </w:tcBorders>
                <w:shd w:val="clear" w:color="auto" w:fill="F3F3F3"/>
                <w:hideMark/>
              </w:tcPr>
              <w:p w14:paraId="565ABA7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71B0A9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21642C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B1C89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16</w:t>
                </w:r>
              </w:p>
            </w:tc>
            <w:tc>
              <w:tcPr>
                <w:tcW w:w="0" w:type="auto"/>
                <w:tcBorders>
                  <w:bottom w:val="single" w:sz="4" w:space="0" w:color="auto"/>
                </w:tcBorders>
                <w:shd w:val="clear" w:color="auto" w:fill="F3F3F3"/>
                <w:hideMark/>
              </w:tcPr>
              <w:p w14:paraId="30D74B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Evento registrado, alerta disponible para revisión TI</w:t>
                </w:r>
              </w:p>
            </w:tc>
            <w:tc>
              <w:tcPr>
                <w:tcW w:w="0" w:type="auto"/>
                <w:tcBorders>
                  <w:bottom w:val="single" w:sz="4" w:space="0" w:color="auto"/>
                </w:tcBorders>
                <w:shd w:val="clear" w:color="auto" w:fill="F3F3F3"/>
                <w:hideMark/>
              </w:tcPr>
              <w:p w14:paraId="4E7C6C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1665BE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48B190FD" w14:textId="77777777" w:rsidTr="00E738EC">
            <w:trPr>
              <w:divId w:val="1795253448"/>
              <w:cantSplit/>
              <w:tblHeader/>
            </w:trPr>
            <w:tc>
              <w:tcPr>
                <w:tcW w:w="0" w:type="auto"/>
                <w:tcBorders>
                  <w:bottom w:val="single" w:sz="4" w:space="0" w:color="auto"/>
                </w:tcBorders>
                <w:shd w:val="clear" w:color="auto" w:fill="FFFFFF"/>
                <w:hideMark/>
              </w:tcPr>
              <w:p w14:paraId="37D5B0B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R-A01-004</w:t>
                </w:r>
              </w:p>
            </w:tc>
            <w:tc>
              <w:tcPr>
                <w:tcW w:w="0" w:type="auto"/>
                <w:tcBorders>
                  <w:bottom w:val="single" w:sz="4" w:space="0" w:color="auto"/>
                </w:tcBorders>
                <w:shd w:val="clear" w:color="auto" w:fill="FFFFFF"/>
                <w:hideMark/>
              </w:tcPr>
              <w:p w14:paraId="1BE832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FFFFF"/>
                <w:hideMark/>
              </w:tcPr>
              <w:p w14:paraId="35F639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Pérdida de entradas en bitácora</w:t>
                </w:r>
              </w:p>
            </w:tc>
            <w:tc>
              <w:tcPr>
                <w:tcW w:w="0" w:type="auto"/>
                <w:tcBorders>
                  <w:bottom w:val="single" w:sz="4" w:space="0" w:color="auto"/>
                </w:tcBorders>
                <w:shd w:val="clear" w:color="auto" w:fill="FFFFFF"/>
                <w:hideMark/>
              </w:tcPr>
              <w:p w14:paraId="41FCBB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Falta de trazabilidad de eventos</w:t>
                </w:r>
              </w:p>
            </w:tc>
            <w:tc>
              <w:tcPr>
                <w:tcW w:w="0" w:type="auto"/>
                <w:tcBorders>
                  <w:bottom w:val="single" w:sz="4" w:space="0" w:color="auto"/>
                </w:tcBorders>
                <w:shd w:val="clear" w:color="auto" w:fill="FFFFFF"/>
                <w:hideMark/>
              </w:tcPr>
              <w:p w14:paraId="17BCBD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3EB41E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1EF6A8D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77B75F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50D86C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Escritura sincrónica en DB, sin acceso de eliminación para usuarios</w:t>
                </w:r>
              </w:p>
            </w:tc>
            <w:tc>
              <w:tcPr>
                <w:tcW w:w="0" w:type="auto"/>
                <w:tcBorders>
                  <w:bottom w:val="single" w:sz="4" w:space="0" w:color="auto"/>
                </w:tcBorders>
                <w:shd w:val="clear" w:color="auto" w:fill="FFFFFF"/>
                <w:hideMark/>
              </w:tcPr>
              <w:p w14:paraId="19C176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2DDB14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61BAA1AD" w14:textId="77777777" w:rsidTr="00E738EC">
            <w:trPr>
              <w:divId w:val="1795253448"/>
              <w:cantSplit/>
              <w:tblHeader/>
            </w:trPr>
            <w:tc>
              <w:tcPr>
                <w:tcW w:w="0" w:type="auto"/>
                <w:tcBorders>
                  <w:bottom w:val="single" w:sz="4" w:space="0" w:color="auto"/>
                </w:tcBorders>
                <w:shd w:val="clear" w:color="auto" w:fill="F3F3F3"/>
                <w:hideMark/>
              </w:tcPr>
              <w:p w14:paraId="5F1413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R-A01-005</w:t>
                </w:r>
              </w:p>
            </w:tc>
            <w:tc>
              <w:tcPr>
                <w:tcW w:w="0" w:type="auto"/>
                <w:tcBorders>
                  <w:bottom w:val="single" w:sz="4" w:space="0" w:color="auto"/>
                </w:tcBorders>
                <w:shd w:val="clear" w:color="auto" w:fill="F3F3F3"/>
                <w:hideMark/>
              </w:tcPr>
              <w:p w14:paraId="20325F5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477FE9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Bitácora consultada por rol no autorizado</w:t>
                </w:r>
              </w:p>
            </w:tc>
            <w:tc>
              <w:tcPr>
                <w:tcW w:w="0" w:type="auto"/>
                <w:tcBorders>
                  <w:bottom w:val="single" w:sz="4" w:space="0" w:color="auto"/>
                </w:tcBorders>
                <w:shd w:val="clear" w:color="auto" w:fill="F3F3F3"/>
                <w:hideMark/>
              </w:tcPr>
              <w:p w14:paraId="11296C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Exposición de información sensible de auditoría</w:t>
                </w:r>
              </w:p>
            </w:tc>
            <w:tc>
              <w:tcPr>
                <w:tcW w:w="0" w:type="auto"/>
                <w:tcBorders>
                  <w:bottom w:val="single" w:sz="4" w:space="0" w:color="auto"/>
                </w:tcBorders>
                <w:shd w:val="clear" w:color="auto" w:fill="F3F3F3"/>
                <w:hideMark/>
              </w:tcPr>
              <w:p w14:paraId="7D44CAD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532769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2A03B4F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6B4331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24</w:t>
                </w:r>
              </w:p>
            </w:tc>
            <w:tc>
              <w:tcPr>
                <w:tcW w:w="0" w:type="auto"/>
                <w:tcBorders>
                  <w:bottom w:val="single" w:sz="4" w:space="0" w:color="auto"/>
                </w:tcBorders>
                <w:shd w:val="clear" w:color="auto" w:fill="F3F3F3"/>
                <w:hideMark/>
              </w:tcPr>
              <w:p w14:paraId="0BD151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RBAC en endpoint de consulta, roles habilitados solo para TI/auditor</w:t>
                </w:r>
              </w:p>
            </w:tc>
            <w:tc>
              <w:tcPr>
                <w:tcW w:w="0" w:type="auto"/>
                <w:tcBorders>
                  <w:bottom w:val="single" w:sz="4" w:space="0" w:color="auto"/>
                </w:tcBorders>
                <w:shd w:val="clear" w:color="auto" w:fill="F3F3F3"/>
                <w:hideMark/>
              </w:tcPr>
              <w:p w14:paraId="782FB2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58DAEC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19471D6E" w14:textId="77777777" w:rsidTr="00E738EC">
            <w:trPr>
              <w:divId w:val="1795253448"/>
              <w:cantSplit/>
              <w:tblHeader/>
            </w:trPr>
            <w:tc>
              <w:tcPr>
                <w:tcW w:w="0" w:type="auto"/>
                <w:tcBorders>
                  <w:bottom w:val="single" w:sz="4" w:space="0" w:color="auto"/>
                </w:tcBorders>
                <w:shd w:val="clear" w:color="auto" w:fill="FFFFFF"/>
                <w:hideMark/>
              </w:tcPr>
              <w:p w14:paraId="4FD94E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R-A01-006</w:t>
                </w:r>
              </w:p>
            </w:tc>
            <w:tc>
              <w:tcPr>
                <w:tcW w:w="0" w:type="auto"/>
                <w:tcBorders>
                  <w:bottom w:val="single" w:sz="4" w:space="0" w:color="auto"/>
                </w:tcBorders>
                <w:shd w:val="clear" w:color="auto" w:fill="FFFFFF"/>
                <w:hideMark/>
              </w:tcPr>
              <w:p w14:paraId="5EAD159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FFFFF"/>
                <w:hideMark/>
              </w:tcPr>
              <w:p w14:paraId="31226F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externo no controlado durante auditoría</w:t>
                </w:r>
              </w:p>
            </w:tc>
            <w:tc>
              <w:tcPr>
                <w:tcW w:w="0" w:type="auto"/>
                <w:tcBorders>
                  <w:bottom w:val="single" w:sz="4" w:space="0" w:color="auto"/>
                </w:tcBorders>
                <w:shd w:val="clear" w:color="auto" w:fill="FFFFFF"/>
                <w:hideMark/>
              </w:tcPr>
              <w:p w14:paraId="112F1B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Exposición de datos a tercero no autorizado</w:t>
                </w:r>
              </w:p>
            </w:tc>
            <w:tc>
              <w:tcPr>
                <w:tcW w:w="0" w:type="auto"/>
                <w:tcBorders>
                  <w:bottom w:val="single" w:sz="4" w:space="0" w:color="auto"/>
                </w:tcBorders>
                <w:shd w:val="clear" w:color="auto" w:fill="FFFFFF"/>
                <w:hideMark/>
              </w:tcPr>
              <w:p w14:paraId="574C0CA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1B8D4A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1663FB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14A6568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4C52CA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con credenciales temporales, scope limitado, registro de sesión</w:t>
                </w:r>
              </w:p>
            </w:tc>
            <w:tc>
              <w:tcPr>
                <w:tcW w:w="0" w:type="auto"/>
                <w:tcBorders>
                  <w:bottom w:val="single" w:sz="4" w:space="0" w:color="auto"/>
                </w:tcBorders>
                <w:shd w:val="clear" w:color="auto" w:fill="FFFFFF"/>
                <w:hideMark/>
              </w:tcPr>
              <w:p w14:paraId="1F2B4B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5AFC39E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24F0CDC2" w14:textId="77777777" w:rsidTr="00E738EC">
            <w:trPr>
              <w:divId w:val="1795253448"/>
              <w:cantSplit/>
              <w:tblHeader/>
            </w:trPr>
            <w:tc>
              <w:tcPr>
                <w:tcW w:w="0" w:type="auto"/>
                <w:tcBorders>
                  <w:bottom w:val="single" w:sz="4" w:space="0" w:color="auto"/>
                </w:tcBorders>
                <w:shd w:val="clear" w:color="auto" w:fill="F3F3F3"/>
                <w:hideMark/>
              </w:tcPr>
              <w:p w14:paraId="5840C0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R-A01-007</w:t>
                </w:r>
              </w:p>
            </w:tc>
            <w:tc>
              <w:tcPr>
                <w:tcW w:w="0" w:type="auto"/>
                <w:tcBorders>
                  <w:bottom w:val="single" w:sz="4" w:space="0" w:color="auto"/>
                </w:tcBorders>
                <w:shd w:val="clear" w:color="auto" w:fill="F3F3F3"/>
                <w:hideMark/>
              </w:tcPr>
              <w:p w14:paraId="472F84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3F3F3"/>
                <w:hideMark/>
              </w:tcPr>
              <w:p w14:paraId="04E7F6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Aprobación sin quorum o incorrecta</w:t>
                </w:r>
              </w:p>
            </w:tc>
            <w:tc>
              <w:tcPr>
                <w:tcW w:w="0" w:type="auto"/>
                <w:tcBorders>
                  <w:bottom w:val="single" w:sz="4" w:space="0" w:color="auto"/>
                </w:tcBorders>
                <w:shd w:val="clear" w:color="auto" w:fill="F3F3F3"/>
                <w:hideMark/>
              </w:tcPr>
              <w:p w14:paraId="51EF1C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Acción crítica ejecutada sin autorización completa</w:t>
                </w:r>
              </w:p>
            </w:tc>
            <w:tc>
              <w:tcPr>
                <w:tcW w:w="0" w:type="auto"/>
                <w:tcBorders>
                  <w:bottom w:val="single" w:sz="4" w:space="0" w:color="auto"/>
                </w:tcBorders>
                <w:shd w:val="clear" w:color="auto" w:fill="F3F3F3"/>
                <w:hideMark/>
              </w:tcPr>
              <w:p w14:paraId="5D1D541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492FF74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502F5C5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43F5D90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16</w:t>
                </w:r>
              </w:p>
            </w:tc>
            <w:tc>
              <w:tcPr>
                <w:tcW w:w="0" w:type="auto"/>
                <w:tcBorders>
                  <w:bottom w:val="single" w:sz="4" w:space="0" w:color="auto"/>
                </w:tcBorders>
                <w:shd w:val="clear" w:color="auto" w:fill="F3F3F3"/>
                <w:hideMark/>
              </w:tcPr>
              <w:p w14:paraId="4994E6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Validación de estado de cola, doble verificación de rol aprobador</w:t>
                </w:r>
              </w:p>
            </w:tc>
            <w:tc>
              <w:tcPr>
                <w:tcW w:w="0" w:type="auto"/>
                <w:tcBorders>
                  <w:bottom w:val="single" w:sz="4" w:space="0" w:color="auto"/>
                </w:tcBorders>
                <w:shd w:val="clear" w:color="auto" w:fill="F3F3F3"/>
                <w:hideMark/>
              </w:tcPr>
              <w:p w14:paraId="70588C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1004D8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78606371" w14:textId="77777777" w:rsidTr="00E738EC">
            <w:trPr>
              <w:divId w:val="1795253448"/>
              <w:cantSplit/>
              <w:tblHeader/>
            </w:trPr>
            <w:tc>
              <w:tcPr>
                <w:tcW w:w="0" w:type="auto"/>
                <w:tcBorders>
                  <w:bottom w:val="single" w:sz="4" w:space="0" w:color="auto"/>
                </w:tcBorders>
                <w:shd w:val="clear" w:color="auto" w:fill="FFFFFF"/>
                <w:hideMark/>
              </w:tcPr>
              <w:p w14:paraId="451249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R-A01-008</w:t>
                </w:r>
              </w:p>
            </w:tc>
            <w:tc>
              <w:tcPr>
                <w:tcW w:w="0" w:type="auto"/>
                <w:tcBorders>
                  <w:bottom w:val="single" w:sz="4" w:space="0" w:color="auto"/>
                </w:tcBorders>
                <w:shd w:val="clear" w:color="auto" w:fill="FFFFFF"/>
                <w:hideMark/>
              </w:tcPr>
              <w:p w14:paraId="699576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FFFFF"/>
                <w:hideMark/>
              </w:tcPr>
              <w:p w14:paraId="25E99D4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aplicada sobre documento incorrecto</w:t>
                </w:r>
              </w:p>
            </w:tc>
            <w:tc>
              <w:tcPr>
                <w:tcW w:w="0" w:type="auto"/>
                <w:tcBorders>
                  <w:bottom w:val="single" w:sz="4" w:space="0" w:color="auto"/>
                </w:tcBorders>
                <w:shd w:val="clear" w:color="auto" w:fill="FFFFFF"/>
                <w:hideMark/>
              </w:tcPr>
              <w:p w14:paraId="0E42A2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 firmado con contenido erróneo</w:t>
                </w:r>
              </w:p>
            </w:tc>
            <w:tc>
              <w:tcPr>
                <w:tcW w:w="0" w:type="auto"/>
                <w:tcBorders>
                  <w:bottom w:val="single" w:sz="4" w:space="0" w:color="auto"/>
                </w:tcBorders>
                <w:shd w:val="clear" w:color="auto" w:fill="FFFFFF"/>
                <w:hideMark/>
              </w:tcPr>
              <w:p w14:paraId="2D62D0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42D9C0E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36C9C38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755F87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6CE701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Hash del documento incluido en firma, verificación post-firma disponible</w:t>
                </w:r>
              </w:p>
            </w:tc>
            <w:tc>
              <w:tcPr>
                <w:tcW w:w="0" w:type="auto"/>
                <w:tcBorders>
                  <w:bottom w:val="single" w:sz="4" w:space="0" w:color="auto"/>
                </w:tcBorders>
                <w:shd w:val="clear" w:color="auto" w:fill="FFFFFF"/>
                <w:hideMark/>
              </w:tcPr>
              <w:p w14:paraId="753BF8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18A7CC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7D23C539" w14:textId="77777777" w:rsidTr="00E738EC">
            <w:trPr>
              <w:divId w:val="1795253448"/>
              <w:cantSplit/>
              <w:tblHeader/>
            </w:trPr>
            <w:tc>
              <w:tcPr>
                <w:tcW w:w="0" w:type="auto"/>
                <w:tcBorders>
                  <w:bottom w:val="single" w:sz="4" w:space="0" w:color="auto"/>
                </w:tcBorders>
                <w:shd w:val="clear" w:color="auto" w:fill="F3F3F3"/>
                <w:hideMark/>
              </w:tcPr>
              <w:p w14:paraId="24D3D4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R-A01-009</w:t>
                </w:r>
              </w:p>
            </w:tc>
            <w:tc>
              <w:tcPr>
                <w:tcW w:w="0" w:type="auto"/>
                <w:tcBorders>
                  <w:bottom w:val="single" w:sz="4" w:space="0" w:color="auto"/>
                </w:tcBorders>
                <w:shd w:val="clear" w:color="auto" w:fill="F3F3F3"/>
                <w:hideMark/>
              </w:tcPr>
              <w:p w14:paraId="6D975B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3F3F3"/>
                <w:hideMark/>
              </w:tcPr>
              <w:p w14:paraId="62A0B2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de verificación pública inaccesible</w:t>
                </w:r>
              </w:p>
            </w:tc>
            <w:tc>
              <w:tcPr>
                <w:tcW w:w="0" w:type="auto"/>
                <w:tcBorders>
                  <w:bottom w:val="single" w:sz="4" w:space="0" w:color="auto"/>
                </w:tcBorders>
                <w:shd w:val="clear" w:color="auto" w:fill="F3F3F3"/>
                <w:hideMark/>
              </w:tcPr>
              <w:p w14:paraId="49DE57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Verificación externa del documento falla</w:t>
                </w:r>
              </w:p>
            </w:tc>
            <w:tc>
              <w:tcPr>
                <w:tcW w:w="0" w:type="auto"/>
                <w:tcBorders>
                  <w:bottom w:val="single" w:sz="4" w:space="0" w:color="auto"/>
                </w:tcBorders>
                <w:shd w:val="clear" w:color="auto" w:fill="F3F3F3"/>
                <w:hideMark/>
              </w:tcPr>
              <w:p w14:paraId="71D1CB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188978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6CE096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7F09CB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w:t>
                </w:r>
              </w:p>
            </w:tc>
            <w:tc>
              <w:tcPr>
                <w:tcW w:w="0" w:type="auto"/>
                <w:tcBorders>
                  <w:bottom w:val="single" w:sz="4" w:space="0" w:color="auto"/>
                </w:tcBorders>
                <w:shd w:val="clear" w:color="auto" w:fill="F3F3F3"/>
                <w:hideMark/>
              </w:tcPr>
              <w:p w14:paraId="35D38D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almacenado en DB, endpoint público de verificación</w:t>
                </w:r>
              </w:p>
            </w:tc>
            <w:tc>
              <w:tcPr>
                <w:tcW w:w="0" w:type="auto"/>
                <w:tcBorders>
                  <w:bottom w:val="single" w:sz="4" w:space="0" w:color="auto"/>
                </w:tcBorders>
                <w:shd w:val="clear" w:color="auto" w:fill="F3F3F3"/>
                <w:hideMark/>
              </w:tcPr>
              <w:p w14:paraId="0FF9DB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7F7316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799DA3C1" w14:textId="77777777" w:rsidTr="00E738EC">
            <w:trPr>
              <w:divId w:val="1795253448"/>
              <w:cantSplit/>
              <w:tblHeader/>
            </w:trPr>
            <w:tc>
              <w:tcPr>
                <w:tcW w:w="0" w:type="auto"/>
                <w:tcBorders>
                  <w:bottom w:val="single" w:sz="4" w:space="0" w:color="auto"/>
                </w:tcBorders>
                <w:shd w:val="clear" w:color="auto" w:fill="FFFFFF"/>
                <w:hideMark/>
              </w:tcPr>
              <w:p w14:paraId="60521D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R-A01-010</w:t>
                </w:r>
              </w:p>
            </w:tc>
            <w:tc>
              <w:tcPr>
                <w:tcW w:w="0" w:type="auto"/>
                <w:tcBorders>
                  <w:bottom w:val="single" w:sz="4" w:space="0" w:color="auto"/>
                </w:tcBorders>
                <w:shd w:val="clear" w:color="auto" w:fill="FFFFFF"/>
                <w:hideMark/>
              </w:tcPr>
              <w:p w14:paraId="4944C8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6ECE754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Generación de documento con datos incorrectos</w:t>
                </w:r>
              </w:p>
            </w:tc>
            <w:tc>
              <w:tcPr>
                <w:tcW w:w="0" w:type="auto"/>
                <w:tcBorders>
                  <w:bottom w:val="single" w:sz="4" w:space="0" w:color="auto"/>
                </w:tcBorders>
                <w:shd w:val="clear" w:color="auto" w:fill="FFFFFF"/>
                <w:hideMark/>
              </w:tcPr>
              <w:p w14:paraId="01761D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 oficial con información errónea</w:t>
                </w:r>
              </w:p>
            </w:tc>
            <w:tc>
              <w:tcPr>
                <w:tcW w:w="0" w:type="auto"/>
                <w:tcBorders>
                  <w:bottom w:val="single" w:sz="4" w:space="0" w:color="auto"/>
                </w:tcBorders>
                <w:shd w:val="clear" w:color="auto" w:fill="FFFFFF"/>
                <w:hideMark/>
              </w:tcPr>
              <w:p w14:paraId="2B56A95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FFFFF"/>
                <w:hideMark/>
              </w:tcPr>
              <w:p w14:paraId="36AA5E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41074D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503C87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24</w:t>
                </w:r>
              </w:p>
            </w:tc>
            <w:tc>
              <w:tcPr>
                <w:tcW w:w="0" w:type="auto"/>
                <w:tcBorders>
                  <w:bottom w:val="single" w:sz="4" w:space="0" w:color="auto"/>
                </w:tcBorders>
                <w:shd w:val="clear" w:color="auto" w:fill="FFFFFF"/>
                <w:hideMark/>
              </w:tcPr>
              <w:p w14:paraId="3D221BF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Plantillas controladas, datos tomados directamente del backend validado</w:t>
                </w:r>
              </w:p>
            </w:tc>
            <w:tc>
              <w:tcPr>
                <w:tcW w:w="0" w:type="auto"/>
                <w:tcBorders>
                  <w:bottom w:val="single" w:sz="4" w:space="0" w:color="auto"/>
                </w:tcBorders>
                <w:shd w:val="clear" w:color="auto" w:fill="FFFFFF"/>
                <w:hideMark/>
              </w:tcPr>
              <w:p w14:paraId="609754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289866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38E19D68" w14:textId="77777777" w:rsidTr="00E738EC">
            <w:trPr>
              <w:divId w:val="1795253448"/>
              <w:cantSplit/>
              <w:tblHeader/>
            </w:trPr>
            <w:tc>
              <w:tcPr>
                <w:tcW w:w="0" w:type="auto"/>
                <w:tcBorders>
                  <w:bottom w:val="single" w:sz="4" w:space="0" w:color="auto"/>
                </w:tcBorders>
                <w:shd w:val="clear" w:color="auto" w:fill="F3F3F3"/>
                <w:hideMark/>
              </w:tcPr>
              <w:p w14:paraId="2FA02C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R-A01-011</w:t>
                </w:r>
              </w:p>
            </w:tc>
            <w:tc>
              <w:tcPr>
                <w:tcW w:w="0" w:type="auto"/>
                <w:tcBorders>
                  <w:bottom w:val="single" w:sz="4" w:space="0" w:color="auto"/>
                </w:tcBorders>
                <w:shd w:val="clear" w:color="auto" w:fill="F3F3F3"/>
                <w:hideMark/>
              </w:tcPr>
              <w:p w14:paraId="2EDC1C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3F3F3"/>
                <w:hideMark/>
              </w:tcPr>
              <w:p w14:paraId="4D303E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Pérdida de documento generado</w:t>
                </w:r>
              </w:p>
            </w:tc>
            <w:tc>
              <w:tcPr>
                <w:tcW w:w="0" w:type="auto"/>
                <w:tcBorders>
                  <w:bottom w:val="single" w:sz="4" w:space="0" w:color="auto"/>
                </w:tcBorders>
                <w:shd w:val="clear" w:color="auto" w:fill="F3F3F3"/>
                <w:hideMark/>
              </w:tcPr>
              <w:p w14:paraId="4EE577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 no recuperable post-generación</w:t>
                </w:r>
              </w:p>
            </w:tc>
            <w:tc>
              <w:tcPr>
                <w:tcW w:w="0" w:type="auto"/>
                <w:tcBorders>
                  <w:bottom w:val="single" w:sz="4" w:space="0" w:color="auto"/>
                </w:tcBorders>
                <w:shd w:val="clear" w:color="auto" w:fill="F3F3F3"/>
                <w:hideMark/>
              </w:tcPr>
              <w:p w14:paraId="541B5C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38C362C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3AB0A1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252594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8</w:t>
                </w:r>
              </w:p>
            </w:tc>
            <w:tc>
              <w:tcPr>
                <w:tcW w:w="0" w:type="auto"/>
                <w:tcBorders>
                  <w:bottom w:val="single" w:sz="4" w:space="0" w:color="auto"/>
                </w:tcBorders>
                <w:shd w:val="clear" w:color="auto" w:fill="F3F3F3"/>
                <w:hideMark/>
              </w:tcPr>
              <w:p w14:paraId="2DC54E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Almacenamiento en bucket GCS con retención configurada</w:t>
                </w:r>
              </w:p>
            </w:tc>
            <w:tc>
              <w:tcPr>
                <w:tcW w:w="0" w:type="auto"/>
                <w:tcBorders>
                  <w:bottom w:val="single" w:sz="4" w:space="0" w:color="auto"/>
                </w:tcBorders>
                <w:shd w:val="clear" w:color="auto" w:fill="F3F3F3"/>
                <w:hideMark/>
              </w:tcPr>
              <w:p w14:paraId="05569BF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66AA93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644E1AC5" w14:textId="77777777" w:rsidTr="00E738EC">
            <w:trPr>
              <w:divId w:val="1795253448"/>
              <w:cantSplit/>
              <w:tblHeader/>
            </w:trPr>
            <w:tc>
              <w:tcPr>
                <w:tcW w:w="0" w:type="auto"/>
                <w:tcBorders>
                  <w:bottom w:val="single" w:sz="4" w:space="0" w:color="auto"/>
                </w:tcBorders>
                <w:shd w:val="clear" w:color="auto" w:fill="FFFFFF"/>
                <w:hideMark/>
              </w:tcPr>
              <w:p w14:paraId="42606D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R-A01-012</w:t>
                </w:r>
              </w:p>
            </w:tc>
            <w:tc>
              <w:tcPr>
                <w:tcW w:w="0" w:type="auto"/>
                <w:tcBorders>
                  <w:bottom w:val="single" w:sz="4" w:space="0" w:color="auto"/>
                </w:tcBorders>
                <w:shd w:val="clear" w:color="auto" w:fill="FFFFFF"/>
                <w:hideMark/>
              </w:tcPr>
              <w:p w14:paraId="0859B0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FFFFF"/>
                <w:hideMark/>
              </w:tcPr>
              <w:p w14:paraId="73D2D6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de archivo malicioso</w:t>
                </w:r>
              </w:p>
            </w:tc>
            <w:tc>
              <w:tcPr>
                <w:tcW w:w="0" w:type="auto"/>
                <w:tcBorders>
                  <w:bottom w:val="single" w:sz="4" w:space="0" w:color="auto"/>
                </w:tcBorders>
                <w:shd w:val="clear" w:color="auto" w:fill="FFFFFF"/>
                <w:hideMark/>
              </w:tcPr>
              <w:p w14:paraId="7A86C0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Riesgo de seguridad o infección</w:t>
                </w:r>
              </w:p>
            </w:tc>
            <w:tc>
              <w:tcPr>
                <w:tcW w:w="0" w:type="auto"/>
                <w:tcBorders>
                  <w:bottom w:val="single" w:sz="4" w:space="0" w:color="auto"/>
                </w:tcBorders>
                <w:shd w:val="clear" w:color="auto" w:fill="FFFFFF"/>
                <w:hideMark/>
              </w:tcPr>
              <w:p w14:paraId="1EA3165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FFFFF"/>
                <w:hideMark/>
              </w:tcPr>
              <w:p w14:paraId="719CD8E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2939F2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2F2591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16</w:t>
                </w:r>
              </w:p>
            </w:tc>
            <w:tc>
              <w:tcPr>
                <w:tcW w:w="0" w:type="auto"/>
                <w:tcBorders>
                  <w:bottom w:val="single" w:sz="4" w:space="0" w:color="auto"/>
                </w:tcBorders>
                <w:shd w:val="clear" w:color="auto" w:fill="FFFFFF"/>
                <w:hideMark/>
              </w:tcPr>
              <w:p w14:paraId="4F58FB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Validación de tipo MIME, límite de tamaño, almacenamiento en GCS aislado</w:t>
                </w:r>
              </w:p>
            </w:tc>
            <w:tc>
              <w:tcPr>
                <w:tcW w:w="0" w:type="auto"/>
                <w:tcBorders>
                  <w:bottom w:val="single" w:sz="4" w:space="0" w:color="auto"/>
                </w:tcBorders>
                <w:shd w:val="clear" w:color="auto" w:fill="FFFFFF"/>
                <w:hideMark/>
              </w:tcPr>
              <w:p w14:paraId="23BD52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311A98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0EC317B3" w14:textId="77777777" w:rsidTr="00E738EC">
            <w:trPr>
              <w:divId w:val="1795253448"/>
              <w:cantSplit/>
              <w:tblHeader/>
            </w:trPr>
            <w:tc>
              <w:tcPr>
                <w:tcW w:w="0" w:type="auto"/>
                <w:tcBorders>
                  <w:bottom w:val="single" w:sz="4" w:space="0" w:color="auto"/>
                </w:tcBorders>
                <w:shd w:val="clear" w:color="auto" w:fill="F3F3F3"/>
                <w:hideMark/>
              </w:tcPr>
              <w:p w14:paraId="2365D88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R-A01-013</w:t>
                </w:r>
              </w:p>
            </w:tc>
            <w:tc>
              <w:tcPr>
                <w:tcW w:w="0" w:type="auto"/>
                <w:tcBorders>
                  <w:bottom w:val="single" w:sz="4" w:space="0" w:color="auto"/>
                </w:tcBorders>
                <w:shd w:val="clear" w:color="auto" w:fill="F3F3F3"/>
                <w:hideMark/>
              </w:tcPr>
              <w:p w14:paraId="153068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3F3F3"/>
                <w:hideMark/>
              </w:tcPr>
              <w:p w14:paraId="7D190B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Notificación no entregada</w:t>
                </w:r>
              </w:p>
            </w:tc>
            <w:tc>
              <w:tcPr>
                <w:tcW w:w="0" w:type="auto"/>
                <w:tcBorders>
                  <w:bottom w:val="single" w:sz="4" w:space="0" w:color="auto"/>
                </w:tcBorders>
                <w:shd w:val="clear" w:color="auto" w:fill="F3F3F3"/>
                <w:hideMark/>
              </w:tcPr>
              <w:p w14:paraId="44CD55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Usuario sin aviso de evento crítico</w:t>
                </w:r>
              </w:p>
            </w:tc>
            <w:tc>
              <w:tcPr>
                <w:tcW w:w="0" w:type="auto"/>
                <w:tcBorders>
                  <w:bottom w:val="single" w:sz="4" w:space="0" w:color="auto"/>
                </w:tcBorders>
                <w:shd w:val="clear" w:color="auto" w:fill="F3F3F3"/>
                <w:hideMark/>
              </w:tcPr>
              <w:p w14:paraId="146508B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030CE6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20EAB3F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6706EED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w:t>
                </w:r>
              </w:p>
            </w:tc>
            <w:tc>
              <w:tcPr>
                <w:tcW w:w="0" w:type="auto"/>
                <w:tcBorders>
                  <w:bottom w:val="single" w:sz="4" w:space="0" w:color="auto"/>
                </w:tcBorders>
                <w:shd w:val="clear" w:color="auto" w:fill="F3F3F3"/>
                <w:hideMark/>
              </w:tcPr>
              <w:p w14:paraId="10056C0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Almacenamiento de notificación en DB independiente del canal de entrega</w:t>
                </w:r>
              </w:p>
            </w:tc>
            <w:tc>
              <w:tcPr>
                <w:tcW w:w="0" w:type="auto"/>
                <w:tcBorders>
                  <w:bottom w:val="single" w:sz="4" w:space="0" w:color="auto"/>
                </w:tcBorders>
                <w:shd w:val="clear" w:color="auto" w:fill="F3F3F3"/>
                <w:hideMark/>
              </w:tcPr>
              <w:p w14:paraId="3B0CF0D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7A7FAA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657532A4" w14:textId="77777777" w:rsidTr="00E738EC">
            <w:trPr>
              <w:divId w:val="1795253448"/>
              <w:cantSplit/>
              <w:tblHeader/>
            </w:trPr>
            <w:tc>
              <w:tcPr>
                <w:tcW w:w="0" w:type="auto"/>
                <w:tcBorders>
                  <w:bottom w:val="single" w:sz="4" w:space="0" w:color="auto"/>
                </w:tcBorders>
                <w:shd w:val="clear" w:color="auto" w:fill="FFFFFF"/>
                <w:hideMark/>
              </w:tcPr>
              <w:p w14:paraId="6D70DC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R-A01-014</w:t>
                </w:r>
              </w:p>
            </w:tc>
            <w:tc>
              <w:tcPr>
                <w:tcW w:w="0" w:type="auto"/>
                <w:tcBorders>
                  <w:bottom w:val="single" w:sz="4" w:space="0" w:color="auto"/>
                </w:tcBorders>
                <w:shd w:val="clear" w:color="auto" w:fill="FFFFFF"/>
                <w:hideMark/>
              </w:tcPr>
              <w:p w14:paraId="1DCFEB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FFFFF"/>
                <w:hideMark/>
              </w:tcPr>
              <w:p w14:paraId="4C965F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Gmail expirado sin renovación</w:t>
                </w:r>
              </w:p>
            </w:tc>
            <w:tc>
              <w:tcPr>
                <w:tcW w:w="0" w:type="auto"/>
                <w:tcBorders>
                  <w:bottom w:val="single" w:sz="4" w:space="0" w:color="auto"/>
                </w:tcBorders>
                <w:shd w:val="clear" w:color="auto" w:fill="FFFFFF"/>
                <w:hideMark/>
              </w:tcPr>
              <w:p w14:paraId="3FD31D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Envío de correo falla silenciosamente</w:t>
                </w:r>
              </w:p>
            </w:tc>
            <w:tc>
              <w:tcPr>
                <w:tcW w:w="0" w:type="auto"/>
                <w:tcBorders>
                  <w:bottom w:val="single" w:sz="4" w:space="0" w:color="auto"/>
                </w:tcBorders>
                <w:shd w:val="clear" w:color="auto" w:fill="FFFFFF"/>
                <w:hideMark/>
              </w:tcPr>
              <w:p w14:paraId="212E4C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082D5B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4F2882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602AC6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w:t>
                </w:r>
              </w:p>
            </w:tc>
            <w:tc>
              <w:tcPr>
                <w:tcW w:w="0" w:type="auto"/>
                <w:tcBorders>
                  <w:bottom w:val="single" w:sz="4" w:space="0" w:color="auto"/>
                </w:tcBorders>
                <w:shd w:val="clear" w:color="auto" w:fill="FFFFFF"/>
                <w:hideMark/>
              </w:tcPr>
              <w:p w14:paraId="64167B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 xml:space="preserve">Verificación de vigencia del token antes de envío, </w:t>
                </w:r>
                <w:r w:rsidRPr="00E738EC">
                  <w:rPr>
                    <w:rFonts w:ascii="Aptos" w:eastAsia="Times New Roman" w:hAnsi="Aptos"/>
                    <w:color w:val="1F2937"/>
                    <w:sz w:val="18"/>
                    <w:szCs w:val="18"/>
                  </w:rPr>
                  <w:lastRenderedPageBreak/>
                  <w:t>reautorización guiada</w:t>
                </w:r>
              </w:p>
            </w:tc>
            <w:tc>
              <w:tcPr>
                <w:tcW w:w="0" w:type="auto"/>
                <w:tcBorders>
                  <w:bottom w:val="single" w:sz="4" w:space="0" w:color="auto"/>
                </w:tcBorders>
                <w:shd w:val="clear" w:color="auto" w:fill="FFFFFF"/>
                <w:hideMark/>
              </w:tcPr>
              <w:p w14:paraId="4D9844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Bajo</w:t>
                </w:r>
              </w:p>
            </w:tc>
            <w:tc>
              <w:tcPr>
                <w:tcW w:w="0" w:type="auto"/>
                <w:tcBorders>
                  <w:bottom w:val="single" w:sz="4" w:space="0" w:color="auto"/>
                </w:tcBorders>
                <w:shd w:val="clear" w:color="auto" w:fill="FFFFFF"/>
                <w:hideMark/>
              </w:tcPr>
              <w:p w14:paraId="6578C6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1200ADEF" w14:textId="77777777" w:rsidTr="00E738EC">
            <w:trPr>
              <w:divId w:val="1795253448"/>
              <w:cantSplit/>
              <w:tblHeader/>
            </w:trPr>
            <w:tc>
              <w:tcPr>
                <w:tcW w:w="0" w:type="auto"/>
                <w:shd w:val="clear" w:color="auto" w:fill="F3F3F3"/>
                <w:hideMark/>
              </w:tcPr>
              <w:p w14:paraId="5C2499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R-A01-015</w:t>
                </w:r>
              </w:p>
            </w:tc>
            <w:tc>
              <w:tcPr>
                <w:tcW w:w="0" w:type="auto"/>
                <w:shd w:val="clear" w:color="auto" w:fill="F3F3F3"/>
                <w:hideMark/>
              </w:tcPr>
              <w:p w14:paraId="0327F1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shd w:val="clear" w:color="auto" w:fill="F3F3F3"/>
                <w:hideMark/>
              </w:tcPr>
              <w:p w14:paraId="2E6ED7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 con datos desactualizados</w:t>
                </w:r>
              </w:p>
            </w:tc>
            <w:tc>
              <w:tcPr>
                <w:tcW w:w="0" w:type="auto"/>
                <w:shd w:val="clear" w:color="auto" w:fill="F3F3F3"/>
                <w:hideMark/>
              </w:tcPr>
              <w:p w14:paraId="6D522E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Decisión gerencial sobre datos incorrectos</w:t>
                </w:r>
              </w:p>
            </w:tc>
            <w:tc>
              <w:tcPr>
                <w:tcW w:w="0" w:type="auto"/>
                <w:shd w:val="clear" w:color="auto" w:fill="F3F3F3"/>
                <w:hideMark/>
              </w:tcPr>
              <w:p w14:paraId="04D94E2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shd w:val="clear" w:color="auto" w:fill="F3F3F3"/>
                <w:hideMark/>
              </w:tcPr>
              <w:p w14:paraId="1F9706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shd w:val="clear" w:color="auto" w:fill="F3F3F3"/>
                <w:hideMark/>
              </w:tcPr>
              <w:p w14:paraId="7FE342C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shd w:val="clear" w:color="auto" w:fill="F3F3F3"/>
                <w:hideMark/>
              </w:tcPr>
              <w:p w14:paraId="4C8510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18</w:t>
                </w:r>
              </w:p>
            </w:tc>
            <w:tc>
              <w:tcPr>
                <w:tcW w:w="0" w:type="auto"/>
                <w:shd w:val="clear" w:color="auto" w:fill="F3F3F3"/>
                <w:hideMark/>
              </w:tcPr>
              <w:p w14:paraId="27C87B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Datos consultados en tiempo real desde DB, sin caché de larga duración</w:t>
                </w:r>
              </w:p>
            </w:tc>
            <w:tc>
              <w:tcPr>
                <w:tcW w:w="0" w:type="auto"/>
                <w:shd w:val="clear" w:color="auto" w:fill="F3F3F3"/>
                <w:hideMark/>
              </w:tcPr>
              <w:p w14:paraId="5123DE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shd w:val="clear" w:color="auto" w:fill="F3F3F3"/>
                <w:hideMark/>
              </w:tcPr>
              <w:p w14:paraId="68153E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bl>
        <w:p w14:paraId="3F1D5728"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18" w:name="_Toc229603462"/>
          <w:r w:rsidRPr="00E738EC">
            <w:rPr>
              <w:rFonts w:ascii="Aptos" w:eastAsia="Times New Roman" w:hAnsi="Aptos"/>
              <w:b/>
              <w:color w:val="325483"/>
              <w:sz w:val="26"/>
            </w:rPr>
            <w:t>Resumen por Nivel de Riesgo — Área 01</w:t>
          </w:r>
          <w:bookmarkEnd w:id="118"/>
        </w:p>
        <w:tbl>
          <w:tblPr>
            <w:tblStyle w:val="Tablaconcuadrcula"/>
            <w:tblW w:w="0" w:type="auto"/>
            <w:tblLook w:val="04A0" w:firstRow="1" w:lastRow="0" w:firstColumn="1" w:lastColumn="0" w:noHBand="0" w:noVBand="1"/>
          </w:tblPr>
          <w:tblGrid>
            <w:gridCol w:w="1683"/>
            <w:gridCol w:w="2170"/>
            <w:gridCol w:w="4274"/>
          </w:tblGrid>
          <w:tr w:rsidR="00E738EC" w:rsidRPr="00E738EC" w14:paraId="6072794D" w14:textId="77777777" w:rsidTr="00E738EC">
            <w:trPr>
              <w:divId w:val="1795253448"/>
              <w:cantSplit/>
              <w:tblHeader/>
            </w:trPr>
            <w:tc>
              <w:tcPr>
                <w:tcW w:w="0" w:type="auto"/>
                <w:tcBorders>
                  <w:bottom w:val="single" w:sz="4" w:space="0" w:color="auto"/>
                </w:tcBorders>
                <w:shd w:val="clear" w:color="auto" w:fill="325483"/>
                <w:hideMark/>
              </w:tcPr>
              <w:p w14:paraId="63A56F3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Nivel</w:t>
                </w:r>
              </w:p>
            </w:tc>
            <w:tc>
              <w:tcPr>
                <w:tcW w:w="0" w:type="auto"/>
                <w:tcBorders>
                  <w:bottom w:val="single" w:sz="4" w:space="0" w:color="auto"/>
                </w:tcBorders>
                <w:shd w:val="clear" w:color="auto" w:fill="325483"/>
                <w:hideMark/>
              </w:tcPr>
              <w:p w14:paraId="5CA9BC4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Cantidad</w:t>
                </w:r>
              </w:p>
            </w:tc>
            <w:tc>
              <w:tcPr>
                <w:tcW w:w="0" w:type="auto"/>
                <w:tcBorders>
                  <w:bottom w:val="single" w:sz="4" w:space="0" w:color="auto"/>
                </w:tcBorders>
                <w:shd w:val="clear" w:color="auto" w:fill="325483"/>
                <w:hideMark/>
              </w:tcPr>
              <w:p w14:paraId="76A9857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Acción</w:t>
                </w:r>
              </w:p>
            </w:tc>
          </w:tr>
          <w:tr w:rsidR="00E738EC" w:rsidRPr="00E738EC" w14:paraId="5E8B1EA1" w14:textId="77777777" w:rsidTr="00E738EC">
            <w:trPr>
              <w:divId w:val="1795253448"/>
              <w:cantSplit/>
              <w:tblHeader/>
            </w:trPr>
            <w:tc>
              <w:tcPr>
                <w:tcW w:w="0" w:type="auto"/>
                <w:tcBorders>
                  <w:bottom w:val="single" w:sz="4" w:space="0" w:color="auto"/>
                </w:tcBorders>
                <w:shd w:val="clear" w:color="auto" w:fill="F3F3F3"/>
                <w:hideMark/>
              </w:tcPr>
              <w:p w14:paraId="22A4730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Crítico (RPN ≥ 50)</w:t>
                </w:r>
              </w:p>
            </w:tc>
            <w:tc>
              <w:tcPr>
                <w:tcW w:w="0" w:type="auto"/>
                <w:tcBorders>
                  <w:bottom w:val="single" w:sz="4" w:space="0" w:color="auto"/>
                </w:tcBorders>
                <w:shd w:val="clear" w:color="auto" w:fill="F3F3F3"/>
                <w:hideMark/>
              </w:tcPr>
              <w:p w14:paraId="19DE07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75E49DE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aplica</w:t>
                </w:r>
              </w:p>
            </w:tc>
          </w:tr>
          <w:tr w:rsidR="00E738EC" w:rsidRPr="00E738EC" w14:paraId="46DAB1F6" w14:textId="77777777" w:rsidTr="00E738EC">
            <w:trPr>
              <w:divId w:val="1795253448"/>
              <w:cantSplit/>
              <w:tblHeader/>
            </w:trPr>
            <w:tc>
              <w:tcPr>
                <w:tcW w:w="0" w:type="auto"/>
                <w:tcBorders>
                  <w:bottom w:val="single" w:sz="4" w:space="0" w:color="auto"/>
                </w:tcBorders>
                <w:shd w:val="clear" w:color="auto" w:fill="FFFFFF"/>
                <w:hideMark/>
              </w:tcPr>
              <w:p w14:paraId="1A22F3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Alto (RPN 30–49)</w:t>
                </w:r>
              </w:p>
            </w:tc>
            <w:tc>
              <w:tcPr>
                <w:tcW w:w="0" w:type="auto"/>
                <w:tcBorders>
                  <w:bottom w:val="single" w:sz="4" w:space="0" w:color="auto"/>
                </w:tcBorders>
                <w:shd w:val="clear" w:color="auto" w:fill="FFFFFF"/>
                <w:hideMark/>
              </w:tcPr>
              <w:p w14:paraId="49F026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 (R-A01-001)</w:t>
                </w:r>
              </w:p>
            </w:tc>
            <w:tc>
              <w:tcPr>
                <w:tcW w:w="0" w:type="auto"/>
                <w:tcBorders>
                  <w:bottom w:val="single" w:sz="4" w:space="0" w:color="auto"/>
                </w:tcBorders>
                <w:shd w:val="clear" w:color="auto" w:fill="FFFFFF"/>
                <w:hideMark/>
              </w:tcPr>
              <w:p w14:paraId="1D043E6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mitigación en OQ — caso OQ-002 y OQ-003</w:t>
                </w:r>
              </w:p>
            </w:tc>
          </w:tr>
          <w:tr w:rsidR="00E738EC" w:rsidRPr="00E738EC" w14:paraId="1BF2204F" w14:textId="77777777" w:rsidTr="00E738EC">
            <w:trPr>
              <w:divId w:val="1795253448"/>
              <w:cantSplit/>
              <w:tblHeader/>
            </w:trPr>
            <w:tc>
              <w:tcPr>
                <w:tcW w:w="0" w:type="auto"/>
                <w:tcBorders>
                  <w:bottom w:val="single" w:sz="4" w:space="0" w:color="auto"/>
                </w:tcBorders>
                <w:shd w:val="clear" w:color="auto" w:fill="F3F3F3"/>
                <w:hideMark/>
              </w:tcPr>
              <w:p w14:paraId="4EE9FB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Medio (RPN 20–29)</w:t>
                </w:r>
              </w:p>
            </w:tc>
            <w:tc>
              <w:tcPr>
                <w:tcW w:w="0" w:type="auto"/>
                <w:tcBorders>
                  <w:bottom w:val="single" w:sz="4" w:space="0" w:color="auto"/>
                </w:tcBorders>
                <w:shd w:val="clear" w:color="auto" w:fill="F3F3F3"/>
                <w:hideMark/>
              </w:tcPr>
              <w:p w14:paraId="015746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 (R-A01-005, R-A01-010)</w:t>
                </w:r>
              </w:p>
            </w:tc>
            <w:tc>
              <w:tcPr>
                <w:tcW w:w="0" w:type="auto"/>
                <w:tcBorders>
                  <w:bottom w:val="single" w:sz="4" w:space="0" w:color="auto"/>
                </w:tcBorders>
                <w:shd w:val="clear" w:color="auto" w:fill="F3F3F3"/>
                <w:hideMark/>
              </w:tcPr>
              <w:p w14:paraId="0C3658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Seguimiento en OQ</w:t>
                </w:r>
              </w:p>
            </w:tc>
          </w:tr>
          <w:tr w:rsidR="00E738EC" w:rsidRPr="00E738EC" w14:paraId="2CD7E91B" w14:textId="77777777" w:rsidTr="00E738EC">
            <w:trPr>
              <w:divId w:val="1795253448"/>
              <w:cantSplit/>
              <w:tblHeader/>
            </w:trPr>
            <w:tc>
              <w:tcPr>
                <w:tcW w:w="0" w:type="auto"/>
                <w:shd w:val="clear" w:color="auto" w:fill="FFFFFF"/>
                <w:hideMark/>
              </w:tcPr>
              <w:p w14:paraId="32CE28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 (RPN &lt; 20)</w:t>
                </w:r>
              </w:p>
            </w:tc>
            <w:tc>
              <w:tcPr>
                <w:tcW w:w="0" w:type="auto"/>
                <w:shd w:val="clear" w:color="auto" w:fill="FFFFFF"/>
                <w:hideMark/>
              </w:tcPr>
              <w:p w14:paraId="29E8A5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w:t>
                </w:r>
              </w:p>
            </w:tc>
            <w:tc>
              <w:tcPr>
                <w:tcW w:w="0" w:type="auto"/>
                <w:shd w:val="clear" w:color="auto" w:fill="FFFFFF"/>
                <w:hideMark/>
              </w:tcPr>
              <w:p w14:paraId="5D1FED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Monitoreo en operación normal</w:t>
                </w:r>
              </w:p>
            </w:tc>
          </w:tr>
        </w:tbl>
        <w:p w14:paraId="72168D1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19" w:name="_Toc229603463"/>
          <w:r w:rsidRPr="00E738EC">
            <w:rPr>
              <w:rFonts w:ascii="Aptos" w:eastAsia="Times New Roman" w:hAnsi="Aptos"/>
              <w:b/>
              <w:color w:val="325483"/>
              <w:sz w:val="26"/>
            </w:rPr>
            <w:t>Conclusión</w:t>
          </w:r>
          <w:bookmarkEnd w:id="119"/>
        </w:p>
        <w:p w14:paraId="6630AFB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Área 01 presenta un perfil de riesgo bajo. El único riesgo Alto (R-A01-001: compromiso de token OAuth2) tiene mitigaciones técnicas robustas implementadas y debe ser verificado explícitamente durante OQ. No existen riesgos críticos que bloqueen el inicio de los protocolos de calificación.</w:t>
          </w:r>
        </w:p>
        <w:p w14:paraId="74D19DA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20" w:name="_Toc229603464"/>
          <w:r w:rsidRPr="00E738EC">
            <w:rPr>
              <w:rFonts w:ascii="Aptos" w:eastAsia="Times New Roman" w:hAnsi="Aptos"/>
              <w:b/>
              <w:color w:val="325483"/>
              <w:sz w:val="26"/>
            </w:rPr>
            <w:t>Firmas de Aprobación</w:t>
          </w:r>
          <w:bookmarkEnd w:id="120"/>
        </w:p>
        <w:tbl>
          <w:tblPr>
            <w:tblStyle w:val="Tablaconcuadrcula"/>
            <w:tblW w:w="0" w:type="auto"/>
            <w:tblLook w:val="04A0" w:firstRow="1" w:lastRow="0" w:firstColumn="1" w:lastColumn="0" w:noHBand="0" w:noVBand="1"/>
          </w:tblPr>
          <w:tblGrid>
            <w:gridCol w:w="2137"/>
            <w:gridCol w:w="1707"/>
            <w:gridCol w:w="1707"/>
            <w:gridCol w:w="1044"/>
          </w:tblGrid>
          <w:tr w:rsidR="00E738EC" w:rsidRPr="00E738EC" w14:paraId="0F96F4CD" w14:textId="77777777" w:rsidTr="00E738EC">
            <w:trPr>
              <w:divId w:val="1795253448"/>
              <w:cantSplit/>
              <w:tblHeader/>
            </w:trPr>
            <w:tc>
              <w:tcPr>
                <w:tcW w:w="0" w:type="auto"/>
                <w:tcBorders>
                  <w:bottom w:val="single" w:sz="4" w:space="0" w:color="auto"/>
                </w:tcBorders>
                <w:shd w:val="clear" w:color="auto" w:fill="325483"/>
                <w:hideMark/>
              </w:tcPr>
              <w:p w14:paraId="289AD76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5746777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4560E88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31C5E2B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r>
          <w:tr w:rsidR="00E738EC" w:rsidRPr="00E738EC" w14:paraId="6BBF4E2D" w14:textId="77777777" w:rsidTr="00E738EC">
            <w:trPr>
              <w:divId w:val="1795253448"/>
              <w:cantSplit/>
              <w:tblHeader/>
            </w:trPr>
            <w:tc>
              <w:tcPr>
                <w:tcW w:w="0" w:type="auto"/>
                <w:tcBorders>
                  <w:bottom w:val="single" w:sz="4" w:space="0" w:color="auto"/>
                </w:tcBorders>
                <w:shd w:val="clear" w:color="auto" w:fill="F3F3F3"/>
                <w:hideMark/>
              </w:tcPr>
              <w:p w14:paraId="2D3A15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Elaborado por</w:t>
                </w:r>
              </w:p>
            </w:tc>
            <w:tc>
              <w:tcPr>
                <w:tcW w:w="0" w:type="auto"/>
                <w:tcBorders>
                  <w:bottom w:val="single" w:sz="4" w:space="0" w:color="auto"/>
                </w:tcBorders>
                <w:shd w:val="clear" w:color="auto" w:fill="F3F3F3"/>
                <w:hideMark/>
              </w:tcPr>
              <w:p w14:paraId="2846262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26329A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7E53B1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0DF0DE3B" w14:textId="77777777" w:rsidTr="00E738EC">
            <w:trPr>
              <w:divId w:val="1795253448"/>
              <w:cantSplit/>
              <w:tblHeader/>
            </w:trPr>
            <w:tc>
              <w:tcPr>
                <w:tcW w:w="0" w:type="auto"/>
                <w:tcBorders>
                  <w:bottom w:val="single" w:sz="4" w:space="0" w:color="auto"/>
                </w:tcBorders>
                <w:shd w:val="clear" w:color="auto" w:fill="FFFFFF"/>
                <w:hideMark/>
              </w:tcPr>
              <w:p w14:paraId="2526F2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Revisado por (Funcional)</w:t>
                </w:r>
              </w:p>
            </w:tc>
            <w:tc>
              <w:tcPr>
                <w:tcW w:w="0" w:type="auto"/>
                <w:tcBorders>
                  <w:bottom w:val="single" w:sz="4" w:space="0" w:color="auto"/>
                </w:tcBorders>
                <w:shd w:val="clear" w:color="auto" w:fill="FFFFFF"/>
                <w:hideMark/>
              </w:tcPr>
              <w:p w14:paraId="6238F1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3D92B1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3FBE98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5C0AC837" w14:textId="77777777" w:rsidTr="00E738EC">
            <w:trPr>
              <w:divId w:val="1795253448"/>
              <w:cantSplit/>
              <w:tblHeader/>
            </w:trPr>
            <w:tc>
              <w:tcPr>
                <w:tcW w:w="0" w:type="auto"/>
                <w:shd w:val="clear" w:color="auto" w:fill="F3F3F3"/>
                <w:hideMark/>
              </w:tcPr>
              <w:p w14:paraId="6C8A3D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Aprobado por (TI)</w:t>
                </w:r>
              </w:p>
            </w:tc>
            <w:tc>
              <w:tcPr>
                <w:tcW w:w="0" w:type="auto"/>
                <w:shd w:val="clear" w:color="auto" w:fill="F3F3F3"/>
                <w:hideMark/>
              </w:tcPr>
              <w:p w14:paraId="0E5A971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shd w:val="clear" w:color="auto" w:fill="F3F3F3"/>
                <w:hideMark/>
              </w:tcPr>
              <w:p w14:paraId="4463CF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shd w:val="clear" w:color="auto" w:fill="F3F3F3"/>
                <w:hideMark/>
              </w:tcPr>
              <w:p w14:paraId="440A59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bl>
        <w:p w14:paraId="24AFD5C7"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121" w:name="_Toc229603465"/>
          <w:r w:rsidRPr="00E738EC">
            <w:rPr>
              <w:rFonts w:ascii="Aptos" w:eastAsia="Times New Roman" w:hAnsi="Aptos"/>
              <w:b/>
              <w:color w:val="325483"/>
              <w:sz w:val="32"/>
            </w:rPr>
            <w:t>IQ - AREA 01 GOBIERNO, SEGURIDAD, CUMPLIMIENTO Y GESTION DOCUMENTAL</w:t>
          </w:r>
          <w:bookmarkEnd w:id="121"/>
        </w:p>
        <w:p w14:paraId="08A8E71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calificación de instalación resume la verificacion de componentes, rutas, dependencias y prerrequisitos técnicos necesarios para ejecutar correctamente el área dentro del entorno objetivo.</w:t>
          </w:r>
        </w:p>
        <w:p w14:paraId="52B564B8"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22" w:name="_Toc229603466"/>
          <w:r w:rsidRPr="00E738EC">
            <w:rPr>
              <w:rFonts w:ascii="Aptos" w:eastAsia="Times New Roman" w:hAnsi="Aptos"/>
              <w:b/>
              <w:color w:val="325483"/>
              <w:sz w:val="26"/>
            </w:rPr>
            <w:lastRenderedPageBreak/>
            <w:t>1. Introducción</w:t>
          </w:r>
          <w:bookmarkEnd w:id="122"/>
        </w:p>
        <w:p w14:paraId="13E5D61E"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calificación de instalación del Área 01 tiene como finalidad demostrar que los componentes técnicos necesarios para el funcionamiento de los módulos de Gobierno, Seguridad, Cumplimiento y Gestión Documental se encuentran correctamente desplegados, configurados y accesibles en el entorno objetivo. Esta revision considera montaje real de rutas, middleware transversal, tablas y objetos SQL requeridos y alineacion basica entre backend, frontend e integraciones externas.</w:t>
          </w:r>
        </w:p>
        <w:p w14:paraId="7353E64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23" w:name="_Toc229603467"/>
          <w:r w:rsidRPr="00E738EC">
            <w:rPr>
              <w:rFonts w:ascii="Aptos" w:eastAsia="Times New Roman" w:hAnsi="Aptos"/>
              <w:b/>
              <w:color w:val="325483"/>
              <w:sz w:val="26"/>
            </w:rPr>
            <w:t>2. Objetivo</w:t>
          </w:r>
          <w:bookmarkEnd w:id="123"/>
        </w:p>
        <w:p w14:paraId="74B55601"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Verificar que el Área 01 se encuentre instalada y preparada para operar en el entorno evaluado, confirmando que los módulos auth, security, auditoria, audit-prep, approvals, management, signature, documents, files, notifications, dashboard y gmail disponen de los componentes minimos requeridos.</w:t>
          </w:r>
        </w:p>
        <w:p w14:paraId="6BB15115"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24" w:name="_Toc229603468"/>
          <w:r w:rsidRPr="00E738EC">
            <w:rPr>
              <w:rFonts w:ascii="Aptos" w:eastAsia="Times New Roman" w:hAnsi="Aptos"/>
              <w:b/>
              <w:color w:val="325483"/>
              <w:sz w:val="26"/>
            </w:rPr>
            <w:t>3. Casos IQ</w:t>
          </w:r>
          <w:bookmarkEnd w:id="124"/>
        </w:p>
        <w:tbl>
          <w:tblPr>
            <w:tblStyle w:val="Tablaconcuadrcula"/>
            <w:tblW w:w="0" w:type="auto"/>
            <w:tblLook w:val="04A0" w:firstRow="1" w:lastRow="0" w:firstColumn="1" w:lastColumn="0" w:noHBand="0" w:noVBand="1"/>
          </w:tblPr>
          <w:tblGrid>
            <w:gridCol w:w="969"/>
            <w:gridCol w:w="1247"/>
            <w:gridCol w:w="5749"/>
            <w:gridCol w:w="1663"/>
          </w:tblGrid>
          <w:tr w:rsidR="00E738EC" w:rsidRPr="00E738EC" w14:paraId="040FBF25" w14:textId="77777777" w:rsidTr="00E738EC">
            <w:trPr>
              <w:divId w:val="1795253448"/>
              <w:cantSplit/>
              <w:tblHeader/>
            </w:trPr>
            <w:tc>
              <w:tcPr>
                <w:tcW w:w="0" w:type="auto"/>
                <w:tcBorders>
                  <w:bottom w:val="single" w:sz="4" w:space="0" w:color="auto"/>
                </w:tcBorders>
                <w:shd w:val="clear" w:color="auto" w:fill="325483"/>
                <w:hideMark/>
              </w:tcPr>
              <w:p w14:paraId="0C80820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3909E41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4B804F7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Verificacion</w:t>
                </w:r>
              </w:p>
            </w:tc>
            <w:tc>
              <w:tcPr>
                <w:tcW w:w="0" w:type="auto"/>
                <w:tcBorders>
                  <w:bottom w:val="single" w:sz="4" w:space="0" w:color="auto"/>
                </w:tcBorders>
                <w:shd w:val="clear" w:color="auto" w:fill="325483"/>
                <w:hideMark/>
              </w:tcPr>
              <w:p w14:paraId="1475BE3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 actual</w:t>
                </w:r>
              </w:p>
            </w:tc>
          </w:tr>
          <w:tr w:rsidR="00E738EC" w:rsidRPr="00E738EC" w14:paraId="10952DA4" w14:textId="77777777" w:rsidTr="00E738EC">
            <w:trPr>
              <w:divId w:val="1795253448"/>
              <w:cantSplit/>
              <w:tblHeader/>
            </w:trPr>
            <w:tc>
              <w:tcPr>
                <w:tcW w:w="0" w:type="auto"/>
                <w:tcBorders>
                  <w:bottom w:val="single" w:sz="4" w:space="0" w:color="auto"/>
                </w:tcBorders>
                <w:shd w:val="clear" w:color="auto" w:fill="F3F3F3"/>
                <w:hideMark/>
              </w:tcPr>
              <w:p w14:paraId="6B249C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IQ-GD-001</w:t>
                </w:r>
              </w:p>
            </w:tc>
            <w:tc>
              <w:tcPr>
                <w:tcW w:w="0" w:type="auto"/>
                <w:tcBorders>
                  <w:bottom w:val="single" w:sz="4" w:space="0" w:color="auto"/>
                </w:tcBorders>
                <w:shd w:val="clear" w:color="auto" w:fill="F3F3F3"/>
                <w:hideMark/>
              </w:tcPr>
              <w:p w14:paraId="76958F5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62A965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rutas, controller y repositorio de sesión</w:t>
                </w:r>
              </w:p>
            </w:tc>
            <w:tc>
              <w:tcPr>
                <w:tcW w:w="0" w:type="auto"/>
                <w:tcBorders>
                  <w:bottom w:val="single" w:sz="4" w:space="0" w:color="auto"/>
                </w:tcBorders>
                <w:shd w:val="clear" w:color="auto" w:fill="F3F3F3"/>
                <w:hideMark/>
              </w:tcPr>
              <w:p w14:paraId="17A42E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72E08431" w14:textId="77777777" w:rsidTr="00E738EC">
            <w:trPr>
              <w:divId w:val="1795253448"/>
              <w:cantSplit/>
              <w:tblHeader/>
            </w:trPr>
            <w:tc>
              <w:tcPr>
                <w:tcW w:w="0" w:type="auto"/>
                <w:tcBorders>
                  <w:bottom w:val="single" w:sz="4" w:space="0" w:color="auto"/>
                </w:tcBorders>
                <w:shd w:val="clear" w:color="auto" w:fill="FFFFFF"/>
                <w:hideMark/>
              </w:tcPr>
              <w:p w14:paraId="4604A8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IQ-GD-002</w:t>
                </w:r>
              </w:p>
            </w:tc>
            <w:tc>
              <w:tcPr>
                <w:tcW w:w="0" w:type="auto"/>
                <w:tcBorders>
                  <w:bottom w:val="single" w:sz="4" w:space="0" w:color="auto"/>
                </w:tcBorders>
                <w:shd w:val="clear" w:color="auto" w:fill="FFFFFF"/>
                <w:hideMark/>
              </w:tcPr>
              <w:p w14:paraId="3BC4BC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056DB5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rutas y tablas core (auditoria.logs, notifications, user_sessions)</w:t>
                </w:r>
              </w:p>
            </w:tc>
            <w:tc>
              <w:tcPr>
                <w:tcW w:w="0" w:type="auto"/>
                <w:tcBorders>
                  <w:bottom w:val="single" w:sz="4" w:space="0" w:color="auto"/>
                </w:tcBorders>
                <w:shd w:val="clear" w:color="auto" w:fill="FFFFFF"/>
                <w:hideMark/>
              </w:tcPr>
              <w:p w14:paraId="5CD502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1E63D9B6" w14:textId="77777777" w:rsidTr="00E738EC">
            <w:trPr>
              <w:divId w:val="1795253448"/>
              <w:cantSplit/>
              <w:tblHeader/>
            </w:trPr>
            <w:tc>
              <w:tcPr>
                <w:tcW w:w="0" w:type="auto"/>
                <w:tcBorders>
                  <w:bottom w:val="single" w:sz="4" w:space="0" w:color="auto"/>
                </w:tcBorders>
                <w:shd w:val="clear" w:color="auto" w:fill="F3F3F3"/>
                <w:hideMark/>
              </w:tcPr>
              <w:p w14:paraId="2A3C35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IQ-GD-003</w:t>
                </w:r>
              </w:p>
            </w:tc>
            <w:tc>
              <w:tcPr>
                <w:tcW w:w="0" w:type="auto"/>
                <w:tcBorders>
                  <w:bottom w:val="single" w:sz="4" w:space="0" w:color="auto"/>
                </w:tcBorders>
                <w:shd w:val="clear" w:color="auto" w:fill="F3F3F3"/>
                <w:hideMark/>
              </w:tcPr>
              <w:p w14:paraId="62D59B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37B0A1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rutas, controller y servicio</w:t>
                </w:r>
              </w:p>
            </w:tc>
            <w:tc>
              <w:tcPr>
                <w:tcW w:w="0" w:type="auto"/>
                <w:tcBorders>
                  <w:bottom w:val="single" w:sz="4" w:space="0" w:color="auto"/>
                </w:tcBorders>
                <w:shd w:val="clear" w:color="auto" w:fill="F3F3F3"/>
                <w:hideMark/>
              </w:tcPr>
              <w:p w14:paraId="0E3B92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03E0D8E6" w14:textId="77777777" w:rsidTr="00E738EC">
            <w:trPr>
              <w:divId w:val="1795253448"/>
              <w:cantSplit/>
              <w:tblHeader/>
            </w:trPr>
            <w:tc>
              <w:tcPr>
                <w:tcW w:w="0" w:type="auto"/>
                <w:tcBorders>
                  <w:bottom w:val="single" w:sz="4" w:space="0" w:color="auto"/>
                </w:tcBorders>
                <w:shd w:val="clear" w:color="auto" w:fill="FFFFFF"/>
                <w:hideMark/>
              </w:tcPr>
              <w:p w14:paraId="77A3DD4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IQ-GD-004</w:t>
                </w:r>
              </w:p>
            </w:tc>
            <w:tc>
              <w:tcPr>
                <w:tcW w:w="0" w:type="auto"/>
                <w:tcBorders>
                  <w:bottom w:val="single" w:sz="4" w:space="0" w:color="auto"/>
                </w:tcBorders>
                <w:shd w:val="clear" w:color="auto" w:fill="FFFFFF"/>
                <w:hideMark/>
              </w:tcPr>
              <w:p w14:paraId="646CD5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FFFFF"/>
                <w:hideMark/>
              </w:tcPr>
              <w:p w14:paraId="3E490CF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audit_settings, audit_sections, audit_documents, audit_access_grants</w:t>
                </w:r>
              </w:p>
            </w:tc>
            <w:tc>
              <w:tcPr>
                <w:tcW w:w="0" w:type="auto"/>
                <w:tcBorders>
                  <w:bottom w:val="single" w:sz="4" w:space="0" w:color="auto"/>
                </w:tcBorders>
                <w:shd w:val="clear" w:color="auto" w:fill="FFFFFF"/>
                <w:hideMark/>
              </w:tcPr>
              <w:p w14:paraId="13822C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10B45BED" w14:textId="77777777" w:rsidTr="00E738EC">
            <w:trPr>
              <w:divId w:val="1795253448"/>
              <w:cantSplit/>
              <w:tblHeader/>
            </w:trPr>
            <w:tc>
              <w:tcPr>
                <w:tcW w:w="0" w:type="auto"/>
                <w:tcBorders>
                  <w:bottom w:val="single" w:sz="4" w:space="0" w:color="auto"/>
                </w:tcBorders>
                <w:shd w:val="clear" w:color="auto" w:fill="F3F3F3"/>
                <w:hideMark/>
              </w:tcPr>
              <w:p w14:paraId="63EDB1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IQ-GD-005</w:t>
                </w:r>
              </w:p>
            </w:tc>
            <w:tc>
              <w:tcPr>
                <w:tcW w:w="0" w:type="auto"/>
                <w:tcBorders>
                  <w:bottom w:val="single" w:sz="4" w:space="0" w:color="auto"/>
                </w:tcBorders>
                <w:shd w:val="clear" w:color="auto" w:fill="F3F3F3"/>
                <w:hideMark/>
              </w:tcPr>
              <w:p w14:paraId="30CA82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3F3F3"/>
                <w:hideMark/>
              </w:tcPr>
              <w:p w14:paraId="63EDF2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rutas, controller y servicio</w:t>
                </w:r>
              </w:p>
            </w:tc>
            <w:tc>
              <w:tcPr>
                <w:tcW w:w="0" w:type="auto"/>
                <w:tcBorders>
                  <w:bottom w:val="single" w:sz="4" w:space="0" w:color="auto"/>
                </w:tcBorders>
                <w:shd w:val="clear" w:color="auto" w:fill="F3F3F3"/>
                <w:hideMark/>
              </w:tcPr>
              <w:p w14:paraId="3A8162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15FCDD2C" w14:textId="77777777" w:rsidTr="00E738EC">
            <w:trPr>
              <w:divId w:val="1795253448"/>
              <w:cantSplit/>
              <w:tblHeader/>
            </w:trPr>
            <w:tc>
              <w:tcPr>
                <w:tcW w:w="0" w:type="auto"/>
                <w:tcBorders>
                  <w:bottom w:val="single" w:sz="4" w:space="0" w:color="auto"/>
                </w:tcBorders>
                <w:shd w:val="clear" w:color="auto" w:fill="FFFFFF"/>
                <w:hideMark/>
              </w:tcPr>
              <w:p w14:paraId="72373F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IQ-GD-006</w:t>
                </w:r>
              </w:p>
            </w:tc>
            <w:tc>
              <w:tcPr>
                <w:tcW w:w="0" w:type="auto"/>
                <w:tcBorders>
                  <w:bottom w:val="single" w:sz="4" w:space="0" w:color="auto"/>
                </w:tcBorders>
                <w:shd w:val="clear" w:color="auto" w:fill="FFFFFF"/>
                <w:hideMark/>
              </w:tcPr>
              <w:p w14:paraId="4C9E52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FFFFF"/>
                <w:hideMark/>
              </w:tcPr>
              <w:p w14:paraId="70CE17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rutas, controller y servicio</w:t>
                </w:r>
              </w:p>
            </w:tc>
            <w:tc>
              <w:tcPr>
                <w:tcW w:w="0" w:type="auto"/>
                <w:tcBorders>
                  <w:bottom w:val="single" w:sz="4" w:space="0" w:color="auto"/>
                </w:tcBorders>
                <w:shd w:val="clear" w:color="auto" w:fill="FFFFFF"/>
                <w:hideMark/>
              </w:tcPr>
              <w:p w14:paraId="2D57A2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49F1A847" w14:textId="77777777" w:rsidTr="00E738EC">
            <w:trPr>
              <w:divId w:val="1795253448"/>
              <w:cantSplit/>
              <w:tblHeader/>
            </w:trPr>
            <w:tc>
              <w:tcPr>
                <w:tcW w:w="0" w:type="auto"/>
                <w:tcBorders>
                  <w:bottom w:val="single" w:sz="4" w:space="0" w:color="auto"/>
                </w:tcBorders>
                <w:shd w:val="clear" w:color="auto" w:fill="F3F3F3"/>
                <w:hideMark/>
              </w:tcPr>
              <w:p w14:paraId="20BD9F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IQ-GD-007</w:t>
                </w:r>
              </w:p>
            </w:tc>
            <w:tc>
              <w:tcPr>
                <w:tcW w:w="0" w:type="auto"/>
                <w:tcBorders>
                  <w:bottom w:val="single" w:sz="4" w:space="0" w:color="auto"/>
                </w:tcBorders>
                <w:shd w:val="clear" w:color="auto" w:fill="F3F3F3"/>
                <w:hideMark/>
              </w:tcPr>
              <w:p w14:paraId="259BD1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3F3F3"/>
                <w:hideMark/>
              </w:tcPr>
              <w:p w14:paraId="65C209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documents.routes.js, controller y servicio</w:t>
                </w:r>
              </w:p>
            </w:tc>
            <w:tc>
              <w:tcPr>
                <w:tcW w:w="0" w:type="auto"/>
                <w:tcBorders>
                  <w:bottom w:val="single" w:sz="4" w:space="0" w:color="auto"/>
                </w:tcBorders>
                <w:shd w:val="clear" w:color="auto" w:fill="F3F3F3"/>
                <w:hideMark/>
              </w:tcPr>
              <w:p w14:paraId="5FF15F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519E4C2D" w14:textId="77777777" w:rsidTr="00E738EC">
            <w:trPr>
              <w:divId w:val="1795253448"/>
              <w:cantSplit/>
              <w:tblHeader/>
            </w:trPr>
            <w:tc>
              <w:tcPr>
                <w:tcW w:w="0" w:type="auto"/>
                <w:tcBorders>
                  <w:bottom w:val="single" w:sz="4" w:space="0" w:color="auto"/>
                </w:tcBorders>
                <w:shd w:val="clear" w:color="auto" w:fill="FFFFFF"/>
                <w:hideMark/>
              </w:tcPr>
              <w:p w14:paraId="56D179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IQ-GD-008</w:t>
                </w:r>
              </w:p>
            </w:tc>
            <w:tc>
              <w:tcPr>
                <w:tcW w:w="0" w:type="auto"/>
                <w:tcBorders>
                  <w:bottom w:val="single" w:sz="4" w:space="0" w:color="auto"/>
                </w:tcBorders>
                <w:shd w:val="clear" w:color="auto" w:fill="FFFFFF"/>
                <w:hideMark/>
              </w:tcPr>
              <w:p w14:paraId="3D2EBE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FFFFF"/>
                <w:hideMark/>
              </w:tcPr>
              <w:p w14:paraId="454E10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files.routes.js, controller, servicio y multer</w:t>
                </w:r>
              </w:p>
            </w:tc>
            <w:tc>
              <w:tcPr>
                <w:tcW w:w="0" w:type="auto"/>
                <w:tcBorders>
                  <w:bottom w:val="single" w:sz="4" w:space="0" w:color="auto"/>
                </w:tcBorders>
                <w:shd w:val="clear" w:color="auto" w:fill="FFFFFF"/>
                <w:hideMark/>
              </w:tcPr>
              <w:p w14:paraId="5EE6A6E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52235FC3" w14:textId="77777777" w:rsidTr="00E738EC">
            <w:trPr>
              <w:divId w:val="1795253448"/>
              <w:cantSplit/>
              <w:tblHeader/>
            </w:trPr>
            <w:tc>
              <w:tcPr>
                <w:tcW w:w="0" w:type="auto"/>
                <w:tcBorders>
                  <w:bottom w:val="single" w:sz="4" w:space="0" w:color="auto"/>
                </w:tcBorders>
                <w:shd w:val="clear" w:color="auto" w:fill="F3F3F3"/>
                <w:hideMark/>
              </w:tcPr>
              <w:p w14:paraId="40DD4D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IQ-GD-009</w:t>
                </w:r>
              </w:p>
            </w:tc>
            <w:tc>
              <w:tcPr>
                <w:tcW w:w="0" w:type="auto"/>
                <w:tcBorders>
                  <w:bottom w:val="single" w:sz="4" w:space="0" w:color="auto"/>
                </w:tcBorders>
                <w:shd w:val="clear" w:color="auto" w:fill="F3F3F3"/>
                <w:hideMark/>
              </w:tcPr>
              <w:p w14:paraId="04E51C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3F3F3"/>
                <w:hideMark/>
              </w:tcPr>
              <w:p w14:paraId="6471B4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rutas, controller y servicio</w:t>
                </w:r>
              </w:p>
            </w:tc>
            <w:tc>
              <w:tcPr>
                <w:tcW w:w="0" w:type="auto"/>
                <w:tcBorders>
                  <w:bottom w:val="single" w:sz="4" w:space="0" w:color="auto"/>
                </w:tcBorders>
                <w:shd w:val="clear" w:color="auto" w:fill="F3F3F3"/>
                <w:hideMark/>
              </w:tcPr>
              <w:p w14:paraId="791914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68164A6C" w14:textId="77777777" w:rsidTr="00E738EC">
            <w:trPr>
              <w:divId w:val="1795253448"/>
              <w:cantSplit/>
              <w:tblHeader/>
            </w:trPr>
            <w:tc>
              <w:tcPr>
                <w:tcW w:w="0" w:type="auto"/>
                <w:tcBorders>
                  <w:bottom w:val="single" w:sz="4" w:space="0" w:color="auto"/>
                </w:tcBorders>
                <w:shd w:val="clear" w:color="auto" w:fill="FFFFFF"/>
                <w:hideMark/>
              </w:tcPr>
              <w:p w14:paraId="321D8D4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IQ-GD-010</w:t>
                </w:r>
              </w:p>
            </w:tc>
            <w:tc>
              <w:tcPr>
                <w:tcW w:w="0" w:type="auto"/>
                <w:tcBorders>
                  <w:bottom w:val="single" w:sz="4" w:space="0" w:color="auto"/>
                </w:tcBorders>
                <w:shd w:val="clear" w:color="auto" w:fill="FFFFFF"/>
                <w:hideMark/>
              </w:tcPr>
              <w:p w14:paraId="32C214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FFFFF"/>
                <w:hideMark/>
              </w:tcPr>
              <w:p w14:paraId="5A9434B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 ruta montada /api/v1/dashboard/comercial/summary</w:t>
                </w:r>
              </w:p>
            </w:tc>
            <w:tc>
              <w:tcPr>
                <w:tcW w:w="0" w:type="auto"/>
                <w:tcBorders>
                  <w:bottom w:val="single" w:sz="4" w:space="0" w:color="auto"/>
                </w:tcBorders>
                <w:shd w:val="clear" w:color="auto" w:fill="FFFFFF"/>
                <w:hideMark/>
              </w:tcPr>
              <w:p w14:paraId="02B801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6AC473CA" w14:textId="77777777" w:rsidTr="00E738EC">
            <w:trPr>
              <w:divId w:val="1795253448"/>
              <w:cantSplit/>
              <w:tblHeader/>
            </w:trPr>
            <w:tc>
              <w:tcPr>
                <w:tcW w:w="0" w:type="auto"/>
                <w:tcBorders>
                  <w:bottom w:val="single" w:sz="4" w:space="0" w:color="auto"/>
                </w:tcBorders>
                <w:shd w:val="clear" w:color="auto" w:fill="F3F3F3"/>
                <w:hideMark/>
              </w:tcPr>
              <w:p w14:paraId="3A3209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IQ-GD-011</w:t>
                </w:r>
              </w:p>
            </w:tc>
            <w:tc>
              <w:tcPr>
                <w:tcW w:w="0" w:type="auto"/>
                <w:tcBorders>
                  <w:bottom w:val="single" w:sz="4" w:space="0" w:color="auto"/>
                </w:tcBorders>
                <w:shd w:val="clear" w:color="auto" w:fill="F3F3F3"/>
                <w:hideMark/>
              </w:tcPr>
              <w:p w14:paraId="2CA60BF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3F3F3"/>
                <w:hideMark/>
              </w:tcPr>
              <w:p w14:paraId="7924F7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rutas, controller, servicio y callback publico exceptuado</w:t>
                </w:r>
              </w:p>
            </w:tc>
            <w:tc>
              <w:tcPr>
                <w:tcW w:w="0" w:type="auto"/>
                <w:tcBorders>
                  <w:bottom w:val="single" w:sz="4" w:space="0" w:color="auto"/>
                </w:tcBorders>
                <w:shd w:val="clear" w:color="auto" w:fill="F3F3F3"/>
                <w:hideMark/>
              </w:tcPr>
              <w:p w14:paraId="1A3B29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29C89431" w14:textId="77777777" w:rsidTr="00E738EC">
            <w:trPr>
              <w:divId w:val="1795253448"/>
              <w:cantSplit/>
              <w:tblHeader/>
            </w:trPr>
            <w:tc>
              <w:tcPr>
                <w:tcW w:w="0" w:type="auto"/>
                <w:tcBorders>
                  <w:bottom w:val="single" w:sz="4" w:space="0" w:color="auto"/>
                </w:tcBorders>
                <w:shd w:val="clear" w:color="auto" w:fill="FFFFFF"/>
                <w:hideMark/>
              </w:tcPr>
              <w:p w14:paraId="0D9AEE8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IQ-GD-012</w:t>
                </w:r>
              </w:p>
            </w:tc>
            <w:tc>
              <w:tcPr>
                <w:tcW w:w="0" w:type="auto"/>
                <w:tcBorders>
                  <w:bottom w:val="single" w:sz="4" w:space="0" w:color="auto"/>
                </w:tcBorders>
                <w:shd w:val="clear" w:color="auto" w:fill="FFFFFF"/>
                <w:hideMark/>
              </w:tcPr>
              <w:p w14:paraId="0BBDFC0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FFFFF"/>
                <w:hideMark/>
              </w:tcPr>
              <w:p w14:paraId="127A4E7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 tabla user_gmail_tokens para persistencia OAuth</w:t>
                </w:r>
              </w:p>
            </w:tc>
            <w:tc>
              <w:tcPr>
                <w:tcW w:w="0" w:type="auto"/>
                <w:tcBorders>
                  <w:bottom w:val="single" w:sz="4" w:space="0" w:color="auto"/>
                </w:tcBorders>
                <w:shd w:val="clear" w:color="auto" w:fill="FFFFFF"/>
                <w:hideMark/>
              </w:tcPr>
              <w:p w14:paraId="792209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w:t>
                </w:r>
              </w:p>
            </w:tc>
          </w:tr>
          <w:tr w:rsidR="00E738EC" w:rsidRPr="00E738EC" w14:paraId="2534EE05" w14:textId="77777777" w:rsidTr="00E738EC">
            <w:trPr>
              <w:divId w:val="1795253448"/>
              <w:cantSplit/>
              <w:tblHeader/>
            </w:trPr>
            <w:tc>
              <w:tcPr>
                <w:tcW w:w="0" w:type="auto"/>
                <w:tcBorders>
                  <w:bottom w:val="single" w:sz="4" w:space="0" w:color="auto"/>
                </w:tcBorders>
                <w:shd w:val="clear" w:color="auto" w:fill="F3F3F3"/>
                <w:hideMark/>
              </w:tcPr>
              <w:p w14:paraId="0EE9F68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IQ-GD-013</w:t>
                </w:r>
              </w:p>
            </w:tc>
            <w:tc>
              <w:tcPr>
                <w:tcW w:w="0" w:type="auto"/>
                <w:tcBorders>
                  <w:bottom w:val="single" w:sz="4" w:space="0" w:color="auto"/>
                </w:tcBorders>
                <w:shd w:val="clear" w:color="auto" w:fill="F3F3F3"/>
                <w:hideMark/>
              </w:tcPr>
              <w:p w14:paraId="40A3E4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3F3F3"/>
                <w:hideMark/>
              </w:tcPr>
              <w:p w14:paraId="6A8975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rutas, alias versionado y dependencias SQL core</w:t>
                </w:r>
              </w:p>
            </w:tc>
            <w:tc>
              <w:tcPr>
                <w:tcW w:w="0" w:type="auto"/>
                <w:tcBorders>
                  <w:bottom w:val="single" w:sz="4" w:space="0" w:color="auto"/>
                </w:tcBorders>
                <w:shd w:val="clear" w:color="auto" w:fill="F3F3F3"/>
                <w:hideMark/>
              </w:tcPr>
              <w:p w14:paraId="3666EA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Conforme parcial</w:t>
                </w:r>
              </w:p>
            </w:tc>
          </w:tr>
          <w:tr w:rsidR="00E738EC" w:rsidRPr="00E738EC" w14:paraId="49D4A559" w14:textId="77777777" w:rsidTr="00E738EC">
            <w:trPr>
              <w:divId w:val="1795253448"/>
              <w:cantSplit/>
              <w:tblHeader/>
            </w:trPr>
            <w:tc>
              <w:tcPr>
                <w:tcW w:w="0" w:type="auto"/>
                <w:shd w:val="clear" w:color="auto" w:fill="FFFFFF"/>
                <w:hideMark/>
              </w:tcPr>
              <w:p w14:paraId="7A9BF0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IQ-GD-014</w:t>
                </w:r>
              </w:p>
            </w:tc>
            <w:tc>
              <w:tcPr>
                <w:tcW w:w="0" w:type="auto"/>
                <w:shd w:val="clear" w:color="auto" w:fill="FFFFFF"/>
                <w:hideMark/>
              </w:tcPr>
              <w:p w14:paraId="4B6E47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shd w:val="clear" w:color="auto" w:fill="FFFFFF"/>
                <w:hideMark/>
              </w:tcPr>
              <w:p w14:paraId="60AB0B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Existen tablas auxiliares esperadas por security.whitelist.js y security.siem.js</w:t>
                </w:r>
              </w:p>
            </w:tc>
            <w:tc>
              <w:tcPr>
                <w:tcW w:w="0" w:type="auto"/>
                <w:shd w:val="clear" w:color="auto" w:fill="FFFFFF"/>
                <w:hideMark/>
              </w:tcPr>
              <w:p w14:paraId="1CD246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conforme parcial</w:t>
                </w:r>
              </w:p>
            </w:tc>
          </w:tr>
        </w:tbl>
        <w:p w14:paraId="7DD83360"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25" w:name="_Toc229603469"/>
          <w:r w:rsidRPr="00E738EC">
            <w:rPr>
              <w:rFonts w:ascii="Aptos" w:eastAsia="Times New Roman" w:hAnsi="Aptos"/>
              <w:b/>
              <w:color w:val="325483"/>
              <w:sz w:val="26"/>
            </w:rPr>
            <w:t>4. Conclusiones de IQ</w:t>
          </w:r>
          <w:bookmarkEnd w:id="125"/>
        </w:p>
        <w:p w14:paraId="6A37E73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Área 01 queda instalada y operativa de forma mayoritariamente conforme para su flujo core ampliado. La incorporacion de gestión documental, archivos, notificaciones, dashboard y Gmail se encuentra respaldada por montaje real de rutas y por dependencias tecnicas verificables. Los puntos parciales se concentran en artefactos auxiliares de seguridad y dependencias SQL especializadas de firma.</w:t>
          </w:r>
        </w:p>
        <w:p w14:paraId="7DAE97EC"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126" w:name="_Toc229603470"/>
          <w:r w:rsidRPr="00E738EC">
            <w:rPr>
              <w:rFonts w:ascii="Aptos" w:eastAsia="Times New Roman" w:hAnsi="Aptos"/>
              <w:b/>
              <w:color w:val="325483"/>
              <w:sz w:val="32"/>
            </w:rPr>
            <w:t>OQ - AREA 01 GOBIERNO, SEGURIDAD, CUMPLIMIENTO Y GESTION DOCUMENTAL</w:t>
          </w:r>
          <w:bookmarkEnd w:id="126"/>
        </w:p>
        <w:p w14:paraId="2E07429B"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calificación operacional consolida la comprobacion funcional del área bajo condiciones normales y de error controlado, verificando que las funciones implementadas respondan de forma coherente a la especificacion vigente.</w:t>
          </w:r>
        </w:p>
        <w:p w14:paraId="6792F02D"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27" w:name="_Toc229603471"/>
          <w:r w:rsidRPr="00E738EC">
            <w:rPr>
              <w:rFonts w:ascii="Aptos" w:eastAsia="Times New Roman" w:hAnsi="Aptos"/>
              <w:b/>
              <w:color w:val="325483"/>
              <w:sz w:val="26"/>
            </w:rPr>
            <w:t>1. Introducción</w:t>
          </w:r>
          <w:bookmarkEnd w:id="127"/>
        </w:p>
        <w:p w14:paraId="0B14CD36"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calificación operacional del Área 01 se orienta a demostrar que los módulos incluidos en su alcance ejecutan las funciones esperadas de manera coherente con la especificacion funcional vigente. El foco principal es validar autenticación, seguridad, auditoria, preparacion documental, aprobaciones, gestión gerencial, documentos, archivos, notificaciones, dashboard, Gmail y firma documental bajo condiciones normales y de error controlado.</w:t>
          </w:r>
        </w:p>
        <w:p w14:paraId="3811427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28" w:name="_Toc229603472"/>
          <w:r w:rsidRPr="00E738EC">
            <w:rPr>
              <w:rFonts w:ascii="Aptos" w:eastAsia="Times New Roman" w:hAnsi="Aptos"/>
              <w:b/>
              <w:color w:val="325483"/>
              <w:sz w:val="26"/>
            </w:rPr>
            <w:t>2. Casos OQ por módulo</w:t>
          </w:r>
          <w:bookmarkEnd w:id="128"/>
        </w:p>
        <w:p w14:paraId="092EE13D"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129" w:name="_Toc229603473"/>
          <w:r w:rsidRPr="00E738EC">
            <w:rPr>
              <w:rFonts w:ascii="Aptos" w:eastAsia="Times New Roman" w:hAnsi="Aptos"/>
              <w:b/>
              <w:color w:val="8D648C"/>
              <w:sz w:val="22"/>
            </w:rPr>
            <w:t>auth</w:t>
          </w:r>
          <w:bookmarkEnd w:id="129"/>
        </w:p>
        <w:p w14:paraId="6683A21F" w14:textId="77777777" w:rsidR="00E738EC" w:rsidRPr="00E738EC" w:rsidRDefault="00E738EC" w:rsidP="00E738EC">
          <w:pPr>
            <w:numPr>
              <w:ilvl w:val="0"/>
              <w:numId w:val="7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/api/v1/auth/google: redirige a Google OAuth.</w:t>
          </w:r>
        </w:p>
        <w:p w14:paraId="62EF6B9B" w14:textId="77777777" w:rsidR="00E738EC" w:rsidRPr="00E738EC" w:rsidRDefault="00E738EC" w:rsidP="00E738EC">
          <w:pPr>
            <w:numPr>
              <w:ilvl w:val="0"/>
              <w:numId w:val="7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/api/v1/auth/google/callback?code=*: crea o actualiza usuario, crea sesión y registra auditoria.</w:t>
          </w:r>
        </w:p>
        <w:p w14:paraId="16000C2D" w14:textId="77777777" w:rsidR="00E738EC" w:rsidRPr="00E738EC" w:rsidRDefault="00E738EC" w:rsidP="00E738EC">
          <w:pPr>
            <w:numPr>
              <w:ilvl w:val="0"/>
              <w:numId w:val="7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/api/v1/auth/me: devuelve perfil autenticado.</w:t>
          </w:r>
        </w:p>
        <w:p w14:paraId="1ADFDF49" w14:textId="77777777" w:rsidR="00E738EC" w:rsidRPr="00E738EC" w:rsidRDefault="00E738EC" w:rsidP="00E738EC">
          <w:pPr>
            <w:numPr>
              <w:ilvl w:val="0"/>
              <w:numId w:val="7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/api/v1/auth/refresh: renueva tokens solo si el refresh token corresponde a una sesión activa.</w:t>
          </w:r>
        </w:p>
        <w:p w14:paraId="1985AB32" w14:textId="77777777" w:rsidR="00E738EC" w:rsidRPr="00E738EC" w:rsidRDefault="00E738EC" w:rsidP="00E738EC">
          <w:pPr>
            <w:numPr>
              <w:ilvl w:val="0"/>
              <w:numId w:val="7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/api/v1/auth/lopdp/accept: guarda evidencia interna en Drive y actualiza users y user_lopdp_consents.</w:t>
          </w:r>
        </w:p>
        <w:p w14:paraId="38054F11"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0" w:name="_Toc229603474"/>
          <w:r w:rsidRPr="00E738EC">
            <w:rPr>
              <w:rFonts w:ascii="Aptos" w:eastAsia="Times New Roman" w:hAnsi="Aptos"/>
              <w:b/>
              <w:color w:val="8D648C"/>
              <w:sz w:val="22"/>
            </w:rPr>
            <w:t>security</w:t>
          </w:r>
          <w:bookmarkEnd w:id="130"/>
        </w:p>
        <w:p w14:paraId="3EB717F7" w14:textId="77777777" w:rsidR="00E738EC" w:rsidRPr="00E738EC" w:rsidRDefault="00E738EC" w:rsidP="00E738EC">
          <w:pPr>
            <w:numPr>
              <w:ilvl w:val="0"/>
              <w:numId w:val="8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/api/v1/security/offhours-logins: devuelve eventos off-hours saneados y paginados.</w:t>
          </w:r>
        </w:p>
        <w:p w14:paraId="111F41F0" w14:textId="77777777" w:rsidR="00E738EC" w:rsidRPr="00E738EC" w:rsidRDefault="00E738EC" w:rsidP="00E738EC">
          <w:pPr>
            <w:numPr>
              <w:ilvl w:val="0"/>
              <w:numId w:val="8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/api/v1/security/offhours-logins/:id/timeline: devuelve timeline asociado al correlation_id.</w:t>
          </w:r>
        </w:p>
        <w:p w14:paraId="77315A8B" w14:textId="77777777" w:rsidR="00E738EC" w:rsidRPr="00E738EC" w:rsidRDefault="00E738EC" w:rsidP="00E738EC">
          <w:pPr>
            <w:numPr>
              <w:ilvl w:val="0"/>
              <w:numId w:val="8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/api/v1/security/offhours-logins/:id/review: marca notificaciones de seguridad como revisadas.</w:t>
          </w:r>
        </w:p>
        <w:p w14:paraId="3B6B75D7" w14:textId="77777777" w:rsidR="00E738EC" w:rsidRPr="00E738EC" w:rsidRDefault="00E738EC" w:rsidP="00E738EC">
          <w:pPr>
            <w:numPr>
              <w:ilvl w:val="0"/>
              <w:numId w:val="8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/api/v1/security/offhours-logins/export: exporta CSV o JSON saneado.</w:t>
          </w:r>
        </w:p>
        <w:p w14:paraId="24948FF3"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1" w:name="_Toc229603475"/>
          <w:r w:rsidRPr="00E738EC">
            <w:rPr>
              <w:rFonts w:ascii="Aptos" w:eastAsia="Times New Roman" w:hAnsi="Aptos"/>
              <w:b/>
              <w:color w:val="8D648C"/>
              <w:sz w:val="22"/>
            </w:rPr>
            <w:lastRenderedPageBreak/>
            <w:t>auditoria</w:t>
          </w:r>
          <w:bookmarkEnd w:id="131"/>
        </w:p>
        <w:p w14:paraId="726324C2" w14:textId="77777777" w:rsidR="00E738EC" w:rsidRPr="00E738EC" w:rsidRDefault="00E738EC" w:rsidP="00E738EC">
          <w:pPr>
            <w:numPr>
              <w:ilvl w:val="0"/>
              <w:numId w:val="8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/api/v1/auditoria, GET /api/v1/auditoria/:id, GET /api/v1/auditoria/export/csv deben listar, detallar y exportar la bitacora.</w:t>
          </w:r>
        </w:p>
        <w:p w14:paraId="60860B41"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2" w:name="_Toc229603476"/>
          <w:r w:rsidRPr="00E738EC">
            <w:rPr>
              <w:rFonts w:ascii="Aptos" w:eastAsia="Times New Roman" w:hAnsi="Aptos"/>
              <w:b/>
              <w:color w:val="8D648C"/>
              <w:sz w:val="22"/>
            </w:rPr>
            <w:t>audit-prep</w:t>
          </w:r>
          <w:bookmarkEnd w:id="132"/>
        </w:p>
        <w:p w14:paraId="116AA24B" w14:textId="77777777" w:rsidR="00E738EC" w:rsidRPr="00E738EC" w:rsidRDefault="00E738EC" w:rsidP="00E738EC">
          <w:pPr>
            <w:numPr>
              <w:ilvl w:val="0"/>
              <w:numId w:val="8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/api/v1/audit-prep/status devuelve estado y ventana.</w:t>
          </w:r>
        </w:p>
        <w:p w14:paraId="42E0DD61" w14:textId="77777777" w:rsidR="00E738EC" w:rsidRPr="00E738EC" w:rsidRDefault="00E738EC" w:rsidP="00E738EC">
          <w:pPr>
            <w:numPr>
              <w:ilvl w:val="0"/>
              <w:numId w:val="8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PUT /api/v1/audit-prep/status actualiza modo y fechas.</w:t>
          </w:r>
        </w:p>
        <w:p w14:paraId="4799ACAD" w14:textId="77777777" w:rsidR="00E738EC" w:rsidRPr="00E738EC" w:rsidRDefault="00E738EC" w:rsidP="00E738EC">
          <w:pPr>
            <w:numPr>
              <w:ilvl w:val="0"/>
              <w:numId w:val="8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/api/v1/audit-prep/sections filtra secciones por rol.</w:t>
          </w:r>
        </w:p>
        <w:p w14:paraId="6D824BE7" w14:textId="77777777" w:rsidR="00E738EC" w:rsidRPr="00E738EC" w:rsidRDefault="00E738EC" w:rsidP="00E738EC">
          <w:pPr>
            <w:numPr>
              <w:ilvl w:val="0"/>
              <w:numId w:val="8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/api/v1/audit-prep/documents/upload valida archivo, crea carpeta Drive y registra audit_documents.</w:t>
          </w:r>
        </w:p>
        <w:p w14:paraId="3AA6BBB4" w14:textId="77777777" w:rsidR="00E738EC" w:rsidRPr="00E738EC" w:rsidRDefault="00E738EC" w:rsidP="00E738EC">
          <w:pPr>
            <w:numPr>
              <w:ilvl w:val="0"/>
              <w:numId w:val="8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/api/v1/audit-prep/documents/:id/download entrega documento si la sección esta permitida.</w:t>
          </w:r>
        </w:p>
        <w:p w14:paraId="297BB9B1"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3" w:name="_Toc229603477"/>
          <w:r w:rsidRPr="00E738EC">
            <w:rPr>
              <w:rFonts w:ascii="Aptos" w:eastAsia="Times New Roman" w:hAnsi="Aptos"/>
              <w:b/>
              <w:color w:val="8D648C"/>
              <w:sz w:val="22"/>
            </w:rPr>
            <w:t>approvals</w:t>
          </w:r>
          <w:bookmarkEnd w:id="133"/>
        </w:p>
        <w:p w14:paraId="0A8F71DA" w14:textId="77777777" w:rsidR="00E738EC" w:rsidRPr="00E738EC" w:rsidRDefault="00E738EC" w:rsidP="00E738EC">
          <w:pPr>
            <w:numPr>
              <w:ilvl w:val="0"/>
              <w:numId w:val="8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/api/v1/approvals/pending lista pendientes del flujo soportado.</w:t>
          </w:r>
        </w:p>
        <w:p w14:paraId="3C0F74AA" w14:textId="77777777" w:rsidR="00E738EC" w:rsidRPr="00E738EC" w:rsidRDefault="00E738EC" w:rsidP="00E738EC">
          <w:pPr>
            <w:numPr>
              <w:ilvl w:val="0"/>
              <w:numId w:val="8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/api/v1/approvals/:id/approve y POST /api/v1/approvals/:id/reject registran decision y actualizan requests.status.</w:t>
          </w:r>
        </w:p>
        <w:p w14:paraId="37FB67A3"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4" w:name="_Toc229603478"/>
          <w:r w:rsidRPr="00E738EC">
            <w:rPr>
              <w:rFonts w:ascii="Aptos" w:eastAsia="Times New Roman" w:hAnsi="Aptos"/>
              <w:b/>
              <w:color w:val="8D648C"/>
              <w:sz w:val="22"/>
            </w:rPr>
            <w:t>management</w:t>
          </w:r>
          <w:bookmarkEnd w:id="134"/>
        </w:p>
        <w:p w14:paraId="42C3B5CD" w14:textId="77777777" w:rsidR="00E738EC" w:rsidRPr="00E738EC" w:rsidRDefault="00E738EC" w:rsidP="00E738EC">
          <w:pPr>
            <w:numPr>
              <w:ilvl w:val="0"/>
              <w:numId w:val="8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/api/v1/management/stats, GET /api/v1/management/requests, GET /api/v1/management/trace/:id, GET /api/v1/management/documents/:id deben devolver metricas, solicitudes, trazabilidad y soporte documental.</w:t>
          </w:r>
        </w:p>
        <w:p w14:paraId="69224E4A"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5" w:name="_Toc229603479"/>
          <w:r w:rsidRPr="00E738EC">
            <w:rPr>
              <w:rFonts w:ascii="Aptos" w:eastAsia="Times New Roman" w:hAnsi="Aptos"/>
              <w:b/>
              <w:color w:val="8D648C"/>
              <w:sz w:val="22"/>
            </w:rPr>
            <w:t>documents</w:t>
          </w:r>
          <w:bookmarkEnd w:id="135"/>
        </w:p>
        <w:p w14:paraId="64225E66" w14:textId="77777777" w:rsidR="00E738EC" w:rsidRPr="00E738EC" w:rsidRDefault="00E738EC" w:rsidP="00E738EC">
          <w:pPr>
            <w:numPr>
              <w:ilvl w:val="0"/>
              <w:numId w:val="8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/api/v1/documents/from-template crea documento desde plantilla.</w:t>
          </w:r>
        </w:p>
        <w:p w14:paraId="158C5004" w14:textId="77777777" w:rsidR="00E738EC" w:rsidRPr="00E738EC" w:rsidRDefault="00E738EC" w:rsidP="00E738EC">
          <w:pPr>
            <w:numPr>
              <w:ilvl w:val="0"/>
              <w:numId w:val="8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/api/v1/documents/by-request/:requestId lista documentos por solicitud.</w:t>
          </w:r>
        </w:p>
        <w:p w14:paraId="42E65E94" w14:textId="77777777" w:rsidR="00E738EC" w:rsidRPr="00E738EC" w:rsidRDefault="00E738EC" w:rsidP="00E738EC">
          <w:pPr>
            <w:numPr>
              <w:ilvl w:val="0"/>
              <w:numId w:val="8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/api/v1/documents/:documentId/sign inserta firma posicionada.</w:t>
          </w:r>
        </w:p>
        <w:p w14:paraId="1AC7254A" w14:textId="77777777" w:rsidR="00E738EC" w:rsidRPr="00E738EC" w:rsidRDefault="00E738EC" w:rsidP="00E738EC">
          <w:pPr>
            <w:numPr>
              <w:ilvl w:val="0"/>
              <w:numId w:val="8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/api/v1/documents/:documentId/export-pdf exporta PDF.</w:t>
          </w:r>
        </w:p>
        <w:p w14:paraId="64EE535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6" w:name="_Toc229603480"/>
          <w:r w:rsidRPr="00E738EC">
            <w:rPr>
              <w:rFonts w:ascii="Aptos" w:eastAsia="Times New Roman" w:hAnsi="Aptos"/>
              <w:b/>
              <w:color w:val="8D648C"/>
              <w:sz w:val="22"/>
            </w:rPr>
            <w:t>files</w:t>
          </w:r>
          <w:bookmarkEnd w:id="136"/>
        </w:p>
        <w:p w14:paraId="25FFE0B6" w14:textId="77777777" w:rsidR="00E738EC" w:rsidRPr="00E738EC" w:rsidRDefault="00E738EC" w:rsidP="00E738EC">
          <w:pPr>
            <w:numPr>
              <w:ilvl w:val="0"/>
              <w:numId w:val="8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/api/v1/files/upload/:requestId carga adjuntos.</w:t>
          </w:r>
        </w:p>
        <w:p w14:paraId="645C711E" w14:textId="77777777" w:rsidR="00E738EC" w:rsidRPr="00E738EC" w:rsidRDefault="00E738EC" w:rsidP="00E738EC">
          <w:pPr>
            <w:numPr>
              <w:ilvl w:val="0"/>
              <w:numId w:val="8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/api/v1/files/by-request/:requestId lista adjuntos.</w:t>
          </w:r>
        </w:p>
        <w:p w14:paraId="496C8548" w14:textId="77777777" w:rsidR="00E738EC" w:rsidRPr="00E738EC" w:rsidRDefault="00E738EC" w:rsidP="00E738EC">
          <w:pPr>
            <w:numPr>
              <w:ilvl w:val="0"/>
              <w:numId w:val="8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/api/v1/files/:fileId/download descarga archivo.</w:t>
          </w:r>
        </w:p>
        <w:p w14:paraId="6341FEE2" w14:textId="77777777" w:rsidR="00E738EC" w:rsidRPr="00E738EC" w:rsidRDefault="00E738EC" w:rsidP="00E738EC">
          <w:pPr>
            <w:numPr>
              <w:ilvl w:val="0"/>
              <w:numId w:val="8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DELETE /api/v1/files/:fileId elimina archivo solo si el rol esta autorizado.</w:t>
          </w:r>
        </w:p>
        <w:p w14:paraId="75DC1B3C"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7" w:name="_Toc229603481"/>
          <w:r w:rsidRPr="00E738EC">
            <w:rPr>
              <w:rFonts w:ascii="Aptos" w:eastAsia="Times New Roman" w:hAnsi="Aptos"/>
              <w:b/>
              <w:color w:val="8D648C"/>
              <w:sz w:val="22"/>
            </w:rPr>
            <w:t>notifications</w:t>
          </w:r>
          <w:bookmarkEnd w:id="137"/>
        </w:p>
        <w:p w14:paraId="180DC5A9" w14:textId="77777777" w:rsidR="00E738EC" w:rsidRPr="00E738EC" w:rsidRDefault="00E738EC" w:rsidP="00E738EC">
          <w:pPr>
            <w:numPr>
              <w:ilvl w:val="0"/>
              <w:numId w:val="8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/api/v1/notifications devuelve notificaciones del usuario y conteo no leido.</w:t>
          </w:r>
        </w:p>
        <w:p w14:paraId="6364976B" w14:textId="77777777" w:rsidR="00E738EC" w:rsidRPr="00E738EC" w:rsidRDefault="00E738EC" w:rsidP="00E738EC">
          <w:pPr>
            <w:numPr>
              <w:ilvl w:val="0"/>
              <w:numId w:val="8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/api/v1/notifications crea notificacion; si apunta a otro usuario exige rol privilegiado.</w:t>
          </w:r>
        </w:p>
        <w:p w14:paraId="2511D876" w14:textId="77777777" w:rsidR="00E738EC" w:rsidRPr="00E738EC" w:rsidRDefault="00E738EC" w:rsidP="00E738EC">
          <w:pPr>
            <w:numPr>
              <w:ilvl w:val="0"/>
              <w:numId w:val="8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PATCH /api/v1/notifications/:id/read, PATCH /api/v1/notifications/read-all, DELETE /api/v1/notifications/clear gestionan la bandeja.</w:t>
          </w:r>
        </w:p>
        <w:p w14:paraId="38A9F29F"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8" w:name="_Toc229603482"/>
          <w:r w:rsidRPr="00E738EC">
            <w:rPr>
              <w:rFonts w:ascii="Aptos" w:eastAsia="Times New Roman" w:hAnsi="Aptos"/>
              <w:b/>
              <w:color w:val="8D648C"/>
              <w:sz w:val="22"/>
            </w:rPr>
            <w:t>dashboard</w:t>
          </w:r>
          <w:bookmarkEnd w:id="138"/>
        </w:p>
        <w:p w14:paraId="6ACD89BD" w14:textId="77777777" w:rsidR="00E738EC" w:rsidRPr="00E738EC" w:rsidRDefault="00E738EC" w:rsidP="00E738EC">
          <w:pPr>
            <w:numPr>
              <w:ilvl w:val="0"/>
              <w:numId w:val="8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/api/v1/dashboard/comercial/summary devuelve resumen operacional comercial para rol autorizado.</w:t>
          </w:r>
        </w:p>
        <w:p w14:paraId="6A29F88A" w14:textId="77777777" w:rsidR="00E738EC" w:rsidRPr="00E738EC" w:rsidRDefault="00E738EC" w:rsidP="00E738EC">
          <w:pPr>
            <w:numPr>
              <w:ilvl w:val="0"/>
              <w:numId w:val="8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/api/v1/dashboard/comercial/summary?fresh=1 invalida cache y devuelve resumen fresco.</w:t>
          </w:r>
        </w:p>
        <w:p w14:paraId="6730C11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39" w:name="_Toc229603483"/>
          <w:r w:rsidRPr="00E738EC">
            <w:rPr>
              <w:rFonts w:ascii="Aptos" w:eastAsia="Times New Roman" w:hAnsi="Aptos"/>
              <w:b/>
              <w:color w:val="8D648C"/>
              <w:sz w:val="22"/>
            </w:rPr>
            <w:t>gmail</w:t>
          </w:r>
          <w:bookmarkEnd w:id="139"/>
        </w:p>
        <w:p w14:paraId="546C6BF7" w14:textId="77777777" w:rsidR="00E738EC" w:rsidRPr="00E738EC" w:rsidRDefault="00E738EC" w:rsidP="00E738EC">
          <w:pPr>
            <w:numPr>
              <w:ilvl w:val="0"/>
              <w:numId w:val="8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/api/v1/gmail/auth/url devuelve URL de autorización Gmail.</w:t>
          </w:r>
        </w:p>
        <w:p w14:paraId="5E76D00D" w14:textId="77777777" w:rsidR="00E738EC" w:rsidRPr="00E738EC" w:rsidRDefault="00E738EC" w:rsidP="00E738EC">
          <w:pPr>
            <w:numPr>
              <w:ilvl w:val="0"/>
              <w:numId w:val="8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/api/v1/gmail/auth/callback?code=* guarda tokens del usuario y devuelve pagina de autorización exitosa.</w:t>
          </w:r>
        </w:p>
        <w:p w14:paraId="0F185D17" w14:textId="77777777" w:rsidR="00E738EC" w:rsidRPr="00E738EC" w:rsidRDefault="00E738EC" w:rsidP="00E738EC">
          <w:pPr>
            <w:numPr>
              <w:ilvl w:val="0"/>
              <w:numId w:val="8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GET /api/v1/gmail/auth/status informa si el usuario tiene Gmail autorizado.</w:t>
          </w:r>
        </w:p>
        <w:p w14:paraId="34B7F114" w14:textId="77777777" w:rsidR="00E738EC" w:rsidRPr="00E738EC" w:rsidRDefault="00E738EC" w:rsidP="00E738EC">
          <w:pPr>
            <w:numPr>
              <w:ilvl w:val="0"/>
              <w:numId w:val="8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/api/v1/gmail/send envia email usando la cuenta autorizada del usuario.</w:t>
          </w:r>
        </w:p>
        <w:p w14:paraId="0FA86F2D" w14:textId="77777777" w:rsidR="00E738EC" w:rsidRPr="00E738EC" w:rsidRDefault="00E738EC" w:rsidP="00E738EC">
          <w:pPr>
            <w:numPr>
              <w:ilvl w:val="0"/>
              <w:numId w:val="8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DELETE /api/v1/gmail/auth/revoke revoca el acceso y elimina los tokens.</w:t>
          </w:r>
        </w:p>
        <w:p w14:paraId="4BBDBBD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40" w:name="_Toc229603484"/>
          <w:r w:rsidRPr="00E738EC">
            <w:rPr>
              <w:rFonts w:ascii="Aptos" w:eastAsia="Times New Roman" w:hAnsi="Aptos"/>
              <w:b/>
              <w:color w:val="8D648C"/>
              <w:sz w:val="22"/>
            </w:rPr>
            <w:t>signature</w:t>
          </w:r>
          <w:bookmarkEnd w:id="140"/>
        </w:p>
        <w:p w14:paraId="48DBB3D8" w14:textId="77777777" w:rsidR="00E738EC" w:rsidRPr="00E738EC" w:rsidRDefault="00E738EC" w:rsidP="00E738EC">
          <w:pPr>
            <w:numPr>
              <w:ilvl w:val="0"/>
              <w:numId w:val="9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POST /api/v1/signature/documents/:documentId/sign calcula hash, inserta firma, crea sello y QR y bloquea documento.</w:t>
          </w:r>
        </w:p>
        <w:p w14:paraId="2F8F3AAA" w14:textId="77777777" w:rsidR="00E738EC" w:rsidRPr="00E738EC" w:rsidRDefault="00E738EC" w:rsidP="00E738EC">
          <w:pPr>
            <w:numPr>
              <w:ilvl w:val="0"/>
              <w:numId w:val="9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/api/v1/signature/verificar/:token devuelve verificacion publica si el token existe y esta activo.</w:t>
          </w:r>
        </w:p>
        <w:p w14:paraId="24CA5364" w14:textId="77777777" w:rsidR="00E738EC" w:rsidRPr="00E738EC" w:rsidRDefault="00E738EC" w:rsidP="00E738EC">
          <w:pPr>
            <w:numPr>
              <w:ilvl w:val="0"/>
              <w:numId w:val="9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/api/v1/signature/documents/:documentId/audit-trail devuelve trail documental.</w:t>
          </w:r>
        </w:p>
        <w:p w14:paraId="00EDEFAF" w14:textId="77777777" w:rsidR="00E738EC" w:rsidRPr="00E738EC" w:rsidRDefault="00E738EC" w:rsidP="00E738EC">
          <w:pPr>
            <w:numPr>
              <w:ilvl w:val="0"/>
              <w:numId w:val="9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GET /api/v1/signature/dashboard devuelve metricas del módulo.</w:t>
          </w:r>
        </w:p>
        <w:p w14:paraId="4310C39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41" w:name="_Toc229603485"/>
          <w:r w:rsidRPr="00E738EC">
            <w:rPr>
              <w:rFonts w:ascii="Aptos" w:eastAsia="Times New Roman" w:hAnsi="Aptos"/>
              <w:b/>
              <w:color w:val="325483"/>
              <w:sz w:val="26"/>
            </w:rPr>
            <w:t>3. Escenarios de error a registrar</w:t>
          </w:r>
          <w:bookmarkEnd w:id="141"/>
        </w:p>
        <w:p w14:paraId="752B9E50" w14:textId="77777777" w:rsidR="00E738EC" w:rsidRPr="00E738EC" w:rsidRDefault="00E738EC" w:rsidP="00E738EC">
          <w:pPr>
            <w:numPr>
              <w:ilvl w:val="0"/>
              <w:numId w:val="9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401 token ausente o invalido</w:t>
          </w:r>
        </w:p>
        <w:p w14:paraId="25656C68" w14:textId="77777777" w:rsidR="00E738EC" w:rsidRPr="00E738EC" w:rsidRDefault="00E738EC" w:rsidP="00E738EC">
          <w:pPr>
            <w:numPr>
              <w:ilvl w:val="0"/>
              <w:numId w:val="9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403 acceso por rol no autorizado</w:t>
          </w:r>
        </w:p>
        <w:p w14:paraId="3EFCA9AC" w14:textId="77777777" w:rsidR="00E738EC" w:rsidRPr="00E738EC" w:rsidRDefault="00E738EC" w:rsidP="00E738EC">
          <w:pPr>
            <w:numPr>
              <w:ilvl w:val="0"/>
              <w:numId w:val="9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404 id o token inexistente</w:t>
          </w:r>
        </w:p>
        <w:p w14:paraId="7E0607CB" w14:textId="77777777" w:rsidR="00E738EC" w:rsidRPr="00E738EC" w:rsidRDefault="00E738EC" w:rsidP="00E738EC">
          <w:pPr>
            <w:numPr>
              <w:ilvl w:val="0"/>
              <w:numId w:val="9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409 conflicto de negocio en audit-prep o documents</w:t>
          </w:r>
        </w:p>
        <w:p w14:paraId="4865EE8E" w14:textId="77777777" w:rsidR="00E738EC" w:rsidRPr="00E738EC" w:rsidRDefault="00E738EC" w:rsidP="00E738EC">
          <w:pPr>
            <w:numPr>
              <w:ilvl w:val="0"/>
              <w:numId w:val="9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500 error SQL, integracion Drive, Docs, Gmail o funcion SQL de firma</w:t>
          </w:r>
        </w:p>
        <w:p w14:paraId="097DA883" w14:textId="77777777" w:rsidR="00E738EC" w:rsidRPr="00E738EC" w:rsidRDefault="00E738EC" w:rsidP="00E738EC">
          <w:pPr>
            <w:numPr>
              <w:ilvl w:val="0"/>
              <w:numId w:val="9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503 indisponibilidad de dashboard por error de base clasificado</w:t>
          </w:r>
        </w:p>
        <w:p w14:paraId="34B664C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42" w:name="_Toc229603486"/>
          <w:r w:rsidRPr="00E738EC">
            <w:rPr>
              <w:rFonts w:ascii="Aptos" w:eastAsia="Times New Roman" w:hAnsi="Aptos"/>
              <w:b/>
              <w:color w:val="325483"/>
              <w:sz w:val="26"/>
            </w:rPr>
            <w:t>4. Conclusiones de OQ</w:t>
          </w:r>
          <w:bookmarkEnd w:id="142"/>
        </w:p>
        <w:p w14:paraId="5445398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OQ del Área 01 debe demostrar no solo que autenticación, seguridad, auditoria y firma operan, sino tambien que la gestión documental, los adjuntos, las notificaciones, el dashboard y Gmail responden de forma coherente, trazable y controlada.</w:t>
          </w:r>
        </w:p>
        <w:p w14:paraId="7EBCC6F5"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143" w:name="_Toc229603487"/>
          <w:r w:rsidRPr="00E738EC">
            <w:rPr>
              <w:rFonts w:ascii="Aptos" w:eastAsia="Times New Roman" w:hAnsi="Aptos"/>
              <w:b/>
              <w:color w:val="325483"/>
              <w:sz w:val="32"/>
            </w:rPr>
            <w:t>PQ - AREA 01 GOBIERNO, SEGURIDAD, CUMPLIMIENTO Y GESTION DOCUMENTAL</w:t>
          </w:r>
          <w:bookmarkEnd w:id="143"/>
        </w:p>
        <w:p w14:paraId="2B2999D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calificación de desempeño documenta la respuesta del área en condiciones de uso real o representativo, considerando estabilidad, consistencia, trazabilidad y comportamiento repetitivo de los flujos principales.</w:t>
          </w:r>
        </w:p>
        <w:p w14:paraId="75FEC7A8"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44" w:name="_Toc229603488"/>
          <w:r w:rsidRPr="00E738EC">
            <w:rPr>
              <w:rFonts w:ascii="Aptos" w:eastAsia="Times New Roman" w:hAnsi="Aptos"/>
              <w:b/>
              <w:color w:val="325483"/>
              <w:sz w:val="26"/>
            </w:rPr>
            <w:t>1. Introducción</w:t>
          </w:r>
          <w:bookmarkEnd w:id="144"/>
        </w:p>
        <w:p w14:paraId="4A3E64F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calificación de desempeño del Área 01 tiene como proposito demostrar que los módulos comprendidos dentro del dominio de Gobierno, Seguridad, Cumplimiento y Gestión Documental mantienen un comportamiento estable, consistente y trazable cuando operan en condiciones representativas de uso real.</w:t>
          </w:r>
        </w:p>
        <w:p w14:paraId="56B4A8DB"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45" w:name="_Toc229603489"/>
          <w:r w:rsidRPr="00E738EC">
            <w:rPr>
              <w:rFonts w:ascii="Aptos" w:eastAsia="Times New Roman" w:hAnsi="Aptos"/>
              <w:b/>
              <w:color w:val="325483"/>
              <w:sz w:val="26"/>
            </w:rPr>
            <w:t>2. Casos PQ</w:t>
          </w:r>
          <w:bookmarkEnd w:id="145"/>
        </w:p>
        <w:tbl>
          <w:tblPr>
            <w:tblStyle w:val="Tablaconcuadrcula"/>
            <w:tblW w:w="0" w:type="auto"/>
            <w:tblLook w:val="04A0" w:firstRow="1" w:lastRow="0" w:firstColumn="1" w:lastColumn="0" w:noHBand="0" w:noVBand="1"/>
          </w:tblPr>
          <w:tblGrid>
            <w:gridCol w:w="809"/>
            <w:gridCol w:w="1247"/>
            <w:gridCol w:w="3982"/>
            <w:gridCol w:w="3590"/>
          </w:tblGrid>
          <w:tr w:rsidR="00E738EC" w:rsidRPr="00E738EC" w14:paraId="64078E1C" w14:textId="77777777" w:rsidTr="00E738EC">
            <w:trPr>
              <w:divId w:val="1795253448"/>
              <w:cantSplit/>
              <w:tblHeader/>
            </w:trPr>
            <w:tc>
              <w:tcPr>
                <w:tcW w:w="0" w:type="auto"/>
                <w:tcBorders>
                  <w:bottom w:val="single" w:sz="4" w:space="0" w:color="auto"/>
                </w:tcBorders>
                <w:shd w:val="clear" w:color="auto" w:fill="325483"/>
                <w:hideMark/>
              </w:tcPr>
              <w:p w14:paraId="6BBEB1D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0DB8C47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0455065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4CE0B83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r>
          <w:tr w:rsidR="00E738EC" w:rsidRPr="00E738EC" w14:paraId="56AA646B" w14:textId="77777777" w:rsidTr="00E738EC">
            <w:trPr>
              <w:divId w:val="1795253448"/>
              <w:cantSplit/>
              <w:tblHeader/>
            </w:trPr>
            <w:tc>
              <w:tcPr>
                <w:tcW w:w="0" w:type="auto"/>
                <w:tcBorders>
                  <w:bottom w:val="single" w:sz="4" w:space="0" w:color="auto"/>
                </w:tcBorders>
                <w:shd w:val="clear" w:color="auto" w:fill="F3F3F3"/>
                <w:hideMark/>
              </w:tcPr>
              <w:p w14:paraId="10E3C5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PQ-GD-001</w:t>
                </w:r>
              </w:p>
            </w:tc>
            <w:tc>
              <w:tcPr>
                <w:tcW w:w="0" w:type="auto"/>
                <w:tcBorders>
                  <w:bottom w:val="single" w:sz="4" w:space="0" w:color="auto"/>
                </w:tcBorders>
                <w:shd w:val="clear" w:color="auto" w:fill="F3F3F3"/>
                <w:hideMark/>
              </w:tcPr>
              <w:p w14:paraId="0D20815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330E72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 consultas consecutivas a /api/v1/auth/me con el mismo token</w:t>
                </w:r>
              </w:p>
            </w:tc>
            <w:tc>
              <w:tcPr>
                <w:tcW w:w="0" w:type="auto"/>
                <w:tcBorders>
                  <w:bottom w:val="single" w:sz="4" w:space="0" w:color="auto"/>
                </w:tcBorders>
                <w:shd w:val="clear" w:color="auto" w:fill="F3F3F3"/>
                <w:hideMark/>
              </w:tcPr>
              <w:p w14:paraId="4C438D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respuestas consistentes sin efectos secundarios inesperados</w:t>
                </w:r>
              </w:p>
            </w:tc>
          </w:tr>
          <w:tr w:rsidR="00E738EC" w:rsidRPr="00E738EC" w14:paraId="41AB9DF6" w14:textId="77777777" w:rsidTr="00E738EC">
            <w:trPr>
              <w:divId w:val="1795253448"/>
              <w:cantSplit/>
              <w:tblHeader/>
            </w:trPr>
            <w:tc>
              <w:tcPr>
                <w:tcW w:w="0" w:type="auto"/>
                <w:tcBorders>
                  <w:bottom w:val="single" w:sz="4" w:space="0" w:color="auto"/>
                </w:tcBorders>
                <w:shd w:val="clear" w:color="auto" w:fill="FFFFFF"/>
                <w:hideMark/>
              </w:tcPr>
              <w:p w14:paraId="61DB4A5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PQ-GD-002</w:t>
                </w:r>
              </w:p>
            </w:tc>
            <w:tc>
              <w:tcPr>
                <w:tcW w:w="0" w:type="auto"/>
                <w:tcBorders>
                  <w:bottom w:val="single" w:sz="4" w:space="0" w:color="auto"/>
                </w:tcBorders>
                <w:shd w:val="clear" w:color="auto" w:fill="FFFFFF"/>
                <w:hideMark/>
              </w:tcPr>
              <w:p w14:paraId="34BFD3E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FFFFF"/>
                <w:hideMark/>
              </w:tcPr>
              <w:p w14:paraId="3E313F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 refresh encadenados usando siempre el ultimo refresh token valido</w:t>
                </w:r>
              </w:p>
            </w:tc>
            <w:tc>
              <w:tcPr>
                <w:tcW w:w="0" w:type="auto"/>
                <w:tcBorders>
                  <w:bottom w:val="single" w:sz="4" w:space="0" w:color="auto"/>
                </w:tcBorders>
                <w:shd w:val="clear" w:color="auto" w:fill="FFFFFF"/>
                <w:hideMark/>
              </w:tcPr>
              <w:p w14:paraId="024F92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acepta tokens ya reemplazados o sin sesión activa</w:t>
                </w:r>
              </w:p>
            </w:tc>
          </w:tr>
          <w:tr w:rsidR="00E738EC" w:rsidRPr="00E738EC" w14:paraId="0AFA6222" w14:textId="77777777" w:rsidTr="00E738EC">
            <w:trPr>
              <w:divId w:val="1795253448"/>
              <w:cantSplit/>
              <w:tblHeader/>
            </w:trPr>
            <w:tc>
              <w:tcPr>
                <w:tcW w:w="0" w:type="auto"/>
                <w:tcBorders>
                  <w:bottom w:val="single" w:sz="4" w:space="0" w:color="auto"/>
                </w:tcBorders>
                <w:shd w:val="clear" w:color="auto" w:fill="F3F3F3"/>
                <w:hideMark/>
              </w:tcPr>
              <w:p w14:paraId="6FD7BCF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PQ-GD-003</w:t>
                </w:r>
              </w:p>
            </w:tc>
            <w:tc>
              <w:tcPr>
                <w:tcW w:w="0" w:type="auto"/>
                <w:tcBorders>
                  <w:bottom w:val="single" w:sz="4" w:space="0" w:color="auto"/>
                </w:tcBorders>
                <w:shd w:val="clear" w:color="auto" w:fill="F3F3F3"/>
                <w:hideMark/>
              </w:tcPr>
              <w:p w14:paraId="4279FF7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3F3F3"/>
                <w:hideMark/>
              </w:tcPr>
              <w:p w14:paraId="5D4B46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repetida de eventos off-hours con filtros y export</w:t>
                </w:r>
              </w:p>
            </w:tc>
            <w:tc>
              <w:tcPr>
                <w:tcW w:w="0" w:type="auto"/>
                <w:tcBorders>
                  <w:bottom w:val="single" w:sz="4" w:space="0" w:color="auto"/>
                </w:tcBorders>
                <w:shd w:val="clear" w:color="auto" w:fill="F3F3F3"/>
                <w:hideMark/>
              </w:tcPr>
              <w:p w14:paraId="2BE1A81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respuestas estables, saneadas y exportables</w:t>
                </w:r>
              </w:p>
            </w:tc>
          </w:tr>
          <w:tr w:rsidR="00E738EC" w:rsidRPr="00E738EC" w14:paraId="63393BE4" w14:textId="77777777" w:rsidTr="00E738EC">
            <w:trPr>
              <w:divId w:val="1795253448"/>
              <w:cantSplit/>
              <w:tblHeader/>
            </w:trPr>
            <w:tc>
              <w:tcPr>
                <w:tcW w:w="0" w:type="auto"/>
                <w:tcBorders>
                  <w:bottom w:val="single" w:sz="4" w:space="0" w:color="auto"/>
                </w:tcBorders>
                <w:shd w:val="clear" w:color="auto" w:fill="FFFFFF"/>
                <w:hideMark/>
              </w:tcPr>
              <w:p w14:paraId="42937B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PQ-GD-004</w:t>
                </w:r>
              </w:p>
            </w:tc>
            <w:tc>
              <w:tcPr>
                <w:tcW w:w="0" w:type="auto"/>
                <w:tcBorders>
                  <w:bottom w:val="single" w:sz="4" w:space="0" w:color="auto"/>
                </w:tcBorders>
                <w:shd w:val="clear" w:color="auto" w:fill="FFFFFF"/>
                <w:hideMark/>
              </w:tcPr>
              <w:p w14:paraId="2F0081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FFFFF"/>
                <w:hideMark/>
              </w:tcPr>
              <w:p w14:paraId="418036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listados amplios, detalle y export CSV</w:t>
                </w:r>
              </w:p>
            </w:tc>
            <w:tc>
              <w:tcPr>
                <w:tcW w:w="0" w:type="auto"/>
                <w:tcBorders>
                  <w:bottom w:val="single" w:sz="4" w:space="0" w:color="auto"/>
                </w:tcBorders>
                <w:shd w:val="clear" w:color="auto" w:fill="FFFFFF"/>
                <w:hideMark/>
              </w:tcPr>
              <w:p w14:paraId="6EAFA4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paginacion y export estables</w:t>
                </w:r>
              </w:p>
            </w:tc>
          </w:tr>
          <w:tr w:rsidR="00E738EC" w:rsidRPr="00E738EC" w14:paraId="3239F47D" w14:textId="77777777" w:rsidTr="00E738EC">
            <w:trPr>
              <w:divId w:val="1795253448"/>
              <w:cantSplit/>
              <w:tblHeader/>
            </w:trPr>
            <w:tc>
              <w:tcPr>
                <w:tcW w:w="0" w:type="auto"/>
                <w:tcBorders>
                  <w:bottom w:val="single" w:sz="4" w:space="0" w:color="auto"/>
                </w:tcBorders>
                <w:shd w:val="clear" w:color="auto" w:fill="F3F3F3"/>
                <w:hideMark/>
              </w:tcPr>
              <w:p w14:paraId="25BB7DD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PQ-GD-005</w:t>
                </w:r>
              </w:p>
            </w:tc>
            <w:tc>
              <w:tcPr>
                <w:tcW w:w="0" w:type="auto"/>
                <w:tcBorders>
                  <w:bottom w:val="single" w:sz="4" w:space="0" w:color="auto"/>
                </w:tcBorders>
                <w:shd w:val="clear" w:color="auto" w:fill="F3F3F3"/>
                <w:hideMark/>
              </w:tcPr>
              <w:p w14:paraId="24D827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3F3F3"/>
                <w:hideMark/>
              </w:tcPr>
              <w:p w14:paraId="1364DE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 cargas consecutivas de documentos validos</w:t>
                </w:r>
              </w:p>
            </w:tc>
            <w:tc>
              <w:tcPr>
                <w:tcW w:w="0" w:type="auto"/>
                <w:tcBorders>
                  <w:bottom w:val="single" w:sz="4" w:space="0" w:color="auto"/>
                </w:tcBorders>
                <w:shd w:val="clear" w:color="auto" w:fill="F3F3F3"/>
                <w:hideMark/>
              </w:tcPr>
              <w:p w14:paraId="1FAFB1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persistencia coherente en audit_documents y continuidad de descarga</w:t>
                </w:r>
              </w:p>
            </w:tc>
          </w:tr>
          <w:tr w:rsidR="00E738EC" w:rsidRPr="00E738EC" w14:paraId="2DF761B8" w14:textId="77777777" w:rsidTr="00E738EC">
            <w:trPr>
              <w:divId w:val="1795253448"/>
              <w:cantSplit/>
              <w:tblHeader/>
            </w:trPr>
            <w:tc>
              <w:tcPr>
                <w:tcW w:w="0" w:type="auto"/>
                <w:tcBorders>
                  <w:bottom w:val="single" w:sz="4" w:space="0" w:color="auto"/>
                </w:tcBorders>
                <w:shd w:val="clear" w:color="auto" w:fill="FFFFFF"/>
                <w:hideMark/>
              </w:tcPr>
              <w:p w14:paraId="746529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PQ-GD-006</w:t>
                </w:r>
              </w:p>
            </w:tc>
            <w:tc>
              <w:tcPr>
                <w:tcW w:w="0" w:type="auto"/>
                <w:tcBorders>
                  <w:bottom w:val="single" w:sz="4" w:space="0" w:color="auto"/>
                </w:tcBorders>
                <w:shd w:val="clear" w:color="auto" w:fill="FFFFFF"/>
                <w:hideMark/>
              </w:tcPr>
              <w:p w14:paraId="67F958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FFFFF"/>
                <w:hideMark/>
              </w:tcPr>
              <w:p w14:paraId="63D64D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serie de aprobaciones y rechazos validos</w:t>
                </w:r>
              </w:p>
            </w:tc>
            <w:tc>
              <w:tcPr>
                <w:tcW w:w="0" w:type="auto"/>
                <w:tcBorders>
                  <w:bottom w:val="single" w:sz="4" w:space="0" w:color="auto"/>
                </w:tcBorders>
                <w:shd w:val="clear" w:color="auto" w:fill="FFFFFF"/>
                <w:hideMark/>
              </w:tcPr>
              <w:p w14:paraId="2F56BF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requests y request_approvals se mantienen consistentes</w:t>
                </w:r>
              </w:p>
            </w:tc>
          </w:tr>
          <w:tr w:rsidR="00E738EC" w:rsidRPr="00E738EC" w14:paraId="47E7067D" w14:textId="77777777" w:rsidTr="00E738EC">
            <w:trPr>
              <w:divId w:val="1795253448"/>
              <w:cantSplit/>
              <w:tblHeader/>
            </w:trPr>
            <w:tc>
              <w:tcPr>
                <w:tcW w:w="0" w:type="auto"/>
                <w:tcBorders>
                  <w:bottom w:val="single" w:sz="4" w:space="0" w:color="auto"/>
                </w:tcBorders>
                <w:shd w:val="clear" w:color="auto" w:fill="F3F3F3"/>
                <w:hideMark/>
              </w:tcPr>
              <w:p w14:paraId="066CA6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PQ-GD-007</w:t>
                </w:r>
              </w:p>
            </w:tc>
            <w:tc>
              <w:tcPr>
                <w:tcW w:w="0" w:type="auto"/>
                <w:tcBorders>
                  <w:bottom w:val="single" w:sz="4" w:space="0" w:color="auto"/>
                </w:tcBorders>
                <w:shd w:val="clear" w:color="auto" w:fill="F3F3F3"/>
                <w:hideMark/>
              </w:tcPr>
              <w:p w14:paraId="112996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3F3F3"/>
                <w:hideMark/>
              </w:tcPr>
              <w:p w14:paraId="0382B5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cargas repetidas de stats, requests, trace y documents</w:t>
                </w:r>
              </w:p>
            </w:tc>
            <w:tc>
              <w:tcPr>
                <w:tcW w:w="0" w:type="auto"/>
                <w:tcBorders>
                  <w:bottom w:val="single" w:sz="4" w:space="0" w:color="auto"/>
                </w:tcBorders>
                <w:shd w:val="clear" w:color="auto" w:fill="F3F3F3"/>
                <w:hideMark/>
              </w:tcPr>
              <w:p w14:paraId="487EEA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operación estable con trazabilidad gerencial consistente</w:t>
                </w:r>
              </w:p>
            </w:tc>
          </w:tr>
          <w:tr w:rsidR="00E738EC" w:rsidRPr="00E738EC" w14:paraId="7D9FF3D4" w14:textId="77777777" w:rsidTr="00E738EC">
            <w:trPr>
              <w:divId w:val="1795253448"/>
              <w:cantSplit/>
              <w:tblHeader/>
            </w:trPr>
            <w:tc>
              <w:tcPr>
                <w:tcW w:w="0" w:type="auto"/>
                <w:tcBorders>
                  <w:bottom w:val="single" w:sz="4" w:space="0" w:color="auto"/>
                </w:tcBorders>
                <w:shd w:val="clear" w:color="auto" w:fill="FFFFFF"/>
                <w:hideMark/>
              </w:tcPr>
              <w:p w14:paraId="04F0C1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PQ-GD-008</w:t>
                </w:r>
              </w:p>
            </w:tc>
            <w:tc>
              <w:tcPr>
                <w:tcW w:w="0" w:type="auto"/>
                <w:tcBorders>
                  <w:bottom w:val="single" w:sz="4" w:space="0" w:color="auto"/>
                </w:tcBorders>
                <w:shd w:val="clear" w:color="auto" w:fill="FFFFFF"/>
                <w:hideMark/>
              </w:tcPr>
              <w:p w14:paraId="234002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69B7008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 creaciones desde plantilla y 10 consultas por solicitud</w:t>
                </w:r>
              </w:p>
            </w:tc>
            <w:tc>
              <w:tcPr>
                <w:tcW w:w="0" w:type="auto"/>
                <w:tcBorders>
                  <w:bottom w:val="single" w:sz="4" w:space="0" w:color="auto"/>
                </w:tcBorders>
                <w:shd w:val="clear" w:color="auto" w:fill="FFFFFF"/>
                <w:hideMark/>
              </w:tcPr>
              <w:p w14:paraId="2C9C27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creacion y lectura consistentes sin perdida de referencia</w:t>
                </w:r>
              </w:p>
            </w:tc>
          </w:tr>
          <w:tr w:rsidR="00E738EC" w:rsidRPr="00E738EC" w14:paraId="78BE8281" w14:textId="77777777" w:rsidTr="00E738EC">
            <w:trPr>
              <w:divId w:val="1795253448"/>
              <w:cantSplit/>
              <w:tblHeader/>
            </w:trPr>
            <w:tc>
              <w:tcPr>
                <w:tcW w:w="0" w:type="auto"/>
                <w:tcBorders>
                  <w:bottom w:val="single" w:sz="4" w:space="0" w:color="auto"/>
                </w:tcBorders>
                <w:shd w:val="clear" w:color="auto" w:fill="F3F3F3"/>
                <w:hideMark/>
              </w:tcPr>
              <w:p w14:paraId="7C59F74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PQ-GD-009</w:t>
                </w:r>
              </w:p>
            </w:tc>
            <w:tc>
              <w:tcPr>
                <w:tcW w:w="0" w:type="auto"/>
                <w:tcBorders>
                  <w:bottom w:val="single" w:sz="4" w:space="0" w:color="auto"/>
                </w:tcBorders>
                <w:shd w:val="clear" w:color="auto" w:fill="F3F3F3"/>
                <w:hideMark/>
              </w:tcPr>
              <w:p w14:paraId="227196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3F3F3"/>
                <w:hideMark/>
              </w:tcPr>
              <w:p w14:paraId="7A9815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 cargas y 10 descargas de adjuntos por lote</w:t>
                </w:r>
              </w:p>
            </w:tc>
            <w:tc>
              <w:tcPr>
                <w:tcW w:w="0" w:type="auto"/>
                <w:tcBorders>
                  <w:bottom w:val="single" w:sz="4" w:space="0" w:color="auto"/>
                </w:tcBorders>
                <w:shd w:val="clear" w:color="auto" w:fill="F3F3F3"/>
                <w:hideMark/>
              </w:tcPr>
              <w:p w14:paraId="377AAFF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stream y metadata consistentes</w:t>
                </w:r>
              </w:p>
            </w:tc>
          </w:tr>
          <w:tr w:rsidR="00E738EC" w:rsidRPr="00E738EC" w14:paraId="53A88698" w14:textId="77777777" w:rsidTr="00E738EC">
            <w:trPr>
              <w:divId w:val="1795253448"/>
              <w:cantSplit/>
              <w:tblHeader/>
            </w:trPr>
            <w:tc>
              <w:tcPr>
                <w:tcW w:w="0" w:type="auto"/>
                <w:tcBorders>
                  <w:bottom w:val="single" w:sz="4" w:space="0" w:color="auto"/>
                </w:tcBorders>
                <w:shd w:val="clear" w:color="auto" w:fill="FFFFFF"/>
                <w:hideMark/>
              </w:tcPr>
              <w:p w14:paraId="3FA189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PQ-GD-010</w:t>
                </w:r>
              </w:p>
            </w:tc>
            <w:tc>
              <w:tcPr>
                <w:tcW w:w="0" w:type="auto"/>
                <w:tcBorders>
                  <w:bottom w:val="single" w:sz="4" w:space="0" w:color="auto"/>
                </w:tcBorders>
                <w:shd w:val="clear" w:color="auto" w:fill="FFFFFF"/>
                <w:hideMark/>
              </w:tcPr>
              <w:p w14:paraId="3333F9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FFFFF"/>
                <w:hideMark/>
              </w:tcPr>
              <w:p w14:paraId="6C07A38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30 operaciones mixtas de listar, leer y limpiar</w:t>
                </w:r>
              </w:p>
            </w:tc>
            <w:tc>
              <w:tcPr>
                <w:tcW w:w="0" w:type="auto"/>
                <w:tcBorders>
                  <w:bottom w:val="single" w:sz="4" w:space="0" w:color="auto"/>
                </w:tcBorders>
                <w:shd w:val="clear" w:color="auto" w:fill="FFFFFF"/>
                <w:hideMark/>
              </w:tcPr>
              <w:p w14:paraId="7C1884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bandeja consistente y conteo no leido correcto</w:t>
                </w:r>
              </w:p>
            </w:tc>
          </w:tr>
          <w:tr w:rsidR="00E738EC" w:rsidRPr="00E738EC" w14:paraId="41638957" w14:textId="77777777" w:rsidTr="00E738EC">
            <w:trPr>
              <w:divId w:val="1795253448"/>
              <w:cantSplit/>
              <w:tblHeader/>
            </w:trPr>
            <w:tc>
              <w:tcPr>
                <w:tcW w:w="0" w:type="auto"/>
                <w:tcBorders>
                  <w:bottom w:val="single" w:sz="4" w:space="0" w:color="auto"/>
                </w:tcBorders>
                <w:shd w:val="clear" w:color="auto" w:fill="F3F3F3"/>
                <w:hideMark/>
              </w:tcPr>
              <w:p w14:paraId="034069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PQ-GD-011</w:t>
                </w:r>
              </w:p>
            </w:tc>
            <w:tc>
              <w:tcPr>
                <w:tcW w:w="0" w:type="auto"/>
                <w:tcBorders>
                  <w:bottom w:val="single" w:sz="4" w:space="0" w:color="auto"/>
                </w:tcBorders>
                <w:shd w:val="clear" w:color="auto" w:fill="F3F3F3"/>
                <w:hideMark/>
              </w:tcPr>
              <w:p w14:paraId="592AD5D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3F3F3"/>
                <w:hideMark/>
              </w:tcPr>
              <w:p w14:paraId="5B59C7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 consultas al resumen comercial con y sin fresh=1</w:t>
                </w:r>
              </w:p>
            </w:tc>
            <w:tc>
              <w:tcPr>
                <w:tcW w:w="0" w:type="auto"/>
                <w:tcBorders>
                  <w:bottom w:val="single" w:sz="4" w:space="0" w:color="auto"/>
                </w:tcBorders>
                <w:shd w:val="clear" w:color="auto" w:fill="F3F3F3"/>
                <w:hideMark/>
              </w:tcPr>
              <w:p w14:paraId="1E47BE7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 funcional sostenida y sin degradacion critica</w:t>
                </w:r>
              </w:p>
            </w:tc>
          </w:tr>
          <w:tr w:rsidR="00E738EC" w:rsidRPr="00E738EC" w14:paraId="3A9D389E" w14:textId="77777777" w:rsidTr="00E738EC">
            <w:trPr>
              <w:divId w:val="1795253448"/>
              <w:cantSplit/>
              <w:tblHeader/>
            </w:trPr>
            <w:tc>
              <w:tcPr>
                <w:tcW w:w="0" w:type="auto"/>
                <w:tcBorders>
                  <w:bottom w:val="single" w:sz="4" w:space="0" w:color="auto"/>
                </w:tcBorders>
                <w:shd w:val="clear" w:color="auto" w:fill="FFFFFF"/>
                <w:hideMark/>
              </w:tcPr>
              <w:p w14:paraId="2298B6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PQ-GD-012</w:t>
                </w:r>
              </w:p>
            </w:tc>
            <w:tc>
              <w:tcPr>
                <w:tcW w:w="0" w:type="auto"/>
                <w:tcBorders>
                  <w:bottom w:val="single" w:sz="4" w:space="0" w:color="auto"/>
                </w:tcBorders>
                <w:shd w:val="clear" w:color="auto" w:fill="FFFFFF"/>
                <w:hideMark/>
              </w:tcPr>
              <w:p w14:paraId="57AAD64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FFFFF"/>
                <w:hideMark/>
              </w:tcPr>
              <w:p w14:paraId="4FEA63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 envios sucesivos con autorización valida</w:t>
                </w:r>
              </w:p>
            </w:tc>
            <w:tc>
              <w:tcPr>
                <w:tcW w:w="0" w:type="auto"/>
                <w:tcBorders>
                  <w:bottom w:val="single" w:sz="4" w:space="0" w:color="auto"/>
                </w:tcBorders>
                <w:shd w:val="clear" w:color="auto" w:fill="FFFFFF"/>
                <w:hideMark/>
              </w:tcPr>
              <w:p w14:paraId="6DF3BC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envio estable y trazabilidad del módulo</w:t>
                </w:r>
              </w:p>
            </w:tc>
          </w:tr>
          <w:tr w:rsidR="00E738EC" w:rsidRPr="00E738EC" w14:paraId="168C76FE" w14:textId="77777777" w:rsidTr="00E738EC">
            <w:trPr>
              <w:divId w:val="1795253448"/>
              <w:cantSplit/>
              <w:tblHeader/>
            </w:trPr>
            <w:tc>
              <w:tcPr>
                <w:tcW w:w="0" w:type="auto"/>
                <w:tcBorders>
                  <w:bottom w:val="single" w:sz="4" w:space="0" w:color="auto"/>
                </w:tcBorders>
                <w:shd w:val="clear" w:color="auto" w:fill="F3F3F3"/>
                <w:hideMark/>
              </w:tcPr>
              <w:p w14:paraId="3C91CCA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PQ-GD-013</w:t>
                </w:r>
              </w:p>
            </w:tc>
            <w:tc>
              <w:tcPr>
                <w:tcW w:w="0" w:type="auto"/>
                <w:tcBorders>
                  <w:bottom w:val="single" w:sz="4" w:space="0" w:color="auto"/>
                </w:tcBorders>
                <w:shd w:val="clear" w:color="auto" w:fill="F3F3F3"/>
                <w:hideMark/>
              </w:tcPr>
              <w:p w14:paraId="406518E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3F3F3"/>
                <w:hideMark/>
              </w:tcPr>
              <w:p w14:paraId="017947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multiples verificaciones de token QR valido</w:t>
                </w:r>
              </w:p>
            </w:tc>
            <w:tc>
              <w:tcPr>
                <w:tcW w:w="0" w:type="auto"/>
                <w:tcBorders>
                  <w:bottom w:val="single" w:sz="4" w:space="0" w:color="auto"/>
                </w:tcBorders>
                <w:shd w:val="clear" w:color="auto" w:fill="F3F3F3"/>
                <w:hideMark/>
              </w:tcPr>
              <w:p w14:paraId="24C78D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 estable y tracking coherente</w:t>
                </w:r>
              </w:p>
            </w:tc>
          </w:tr>
          <w:tr w:rsidR="00E738EC" w:rsidRPr="00E738EC" w14:paraId="34C80AA3" w14:textId="77777777" w:rsidTr="00E738EC">
            <w:trPr>
              <w:divId w:val="1795253448"/>
              <w:cantSplit/>
              <w:tblHeader/>
            </w:trPr>
            <w:tc>
              <w:tcPr>
                <w:tcW w:w="0" w:type="auto"/>
                <w:shd w:val="clear" w:color="auto" w:fill="FFFFFF"/>
                <w:hideMark/>
              </w:tcPr>
              <w:p w14:paraId="25BDA7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PQ-GD-014</w:t>
                </w:r>
              </w:p>
            </w:tc>
            <w:tc>
              <w:tcPr>
                <w:tcW w:w="0" w:type="auto"/>
                <w:shd w:val="clear" w:color="auto" w:fill="FFFFFF"/>
                <w:hideMark/>
              </w:tcPr>
              <w:p w14:paraId="77C37B0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w:t>
                </w:r>
              </w:p>
            </w:tc>
            <w:tc>
              <w:tcPr>
                <w:tcW w:w="0" w:type="auto"/>
                <w:shd w:val="clear" w:color="auto" w:fill="FFFFFF"/>
                <w:hideMark/>
              </w:tcPr>
              <w:p w14:paraId="215449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combinacion de login, evento off-hours, notificacion, generacion documental y firma</w:t>
                </w:r>
              </w:p>
            </w:tc>
            <w:tc>
              <w:tcPr>
                <w:tcW w:w="0" w:type="auto"/>
                <w:shd w:val="clear" w:color="auto" w:fill="FFFFFF"/>
                <w:hideMark/>
              </w:tcPr>
              <w:p w14:paraId="399C1B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la trazabilidad debe poder seguirse de extremo a extremo</w:t>
                </w:r>
              </w:p>
            </w:tc>
          </w:tr>
        </w:tbl>
        <w:p w14:paraId="794CDB6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46" w:name="_Toc229603490"/>
          <w:r w:rsidRPr="00E738EC">
            <w:rPr>
              <w:rFonts w:ascii="Aptos" w:eastAsia="Times New Roman" w:hAnsi="Aptos"/>
              <w:b/>
              <w:color w:val="325483"/>
              <w:sz w:val="26"/>
            </w:rPr>
            <w:t>3. Riesgos PQ vigentes</w:t>
          </w:r>
          <w:bookmarkEnd w:id="146"/>
        </w:p>
        <w:p w14:paraId="148A674C" w14:textId="77777777" w:rsidR="00E738EC" w:rsidRPr="00E738EC" w:rsidRDefault="00E738EC" w:rsidP="00E738EC">
          <w:pPr>
            <w:numPr>
              <w:ilvl w:val="0"/>
              <w:numId w:val="9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auth mantiene un acoplamiento transversal con attendance durante login.</w:t>
          </w:r>
        </w:p>
        <w:p w14:paraId="1CA996C5" w14:textId="77777777" w:rsidR="00E738EC" w:rsidRPr="00E738EC" w:rsidRDefault="00E738EC" w:rsidP="00E738EC">
          <w:pPr>
            <w:numPr>
              <w:ilvl w:val="0"/>
              <w:numId w:val="9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approvals requiere seguimiento para asegurar segmentacion consistente del universo visible.</w:t>
          </w:r>
        </w:p>
        <w:p w14:paraId="3109B3F9" w14:textId="77777777" w:rsidR="00E738EC" w:rsidRPr="00E738EC" w:rsidRDefault="00E738EC" w:rsidP="00E738EC">
          <w:pPr>
            <w:numPr>
              <w:ilvl w:val="0"/>
              <w:numId w:val="9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management debe mantener consistencia entre metricas, listados y trazabilidad gerencial.</w:t>
          </w:r>
        </w:p>
        <w:p w14:paraId="5C4A17F8" w14:textId="77777777" w:rsidR="00E738EC" w:rsidRPr="00E738EC" w:rsidRDefault="00E738EC" w:rsidP="00E738EC">
          <w:pPr>
            <w:numPr>
              <w:ilvl w:val="0"/>
              <w:numId w:val="9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signature depende de funciones y vistas SQL especializadas cuya ausencia afecta el flujo completo.</w:t>
          </w:r>
        </w:p>
        <w:p w14:paraId="21866DFF" w14:textId="77777777" w:rsidR="00E738EC" w:rsidRPr="00E738EC" w:rsidRDefault="00E738EC" w:rsidP="00E738EC">
          <w:pPr>
            <w:numPr>
              <w:ilvl w:val="0"/>
              <w:numId w:val="9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gmail depende de autorización previa valida del usuario y de integracion Google operativa.</w:t>
          </w:r>
        </w:p>
        <w:p w14:paraId="3D368E81"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47" w:name="_Toc229603491"/>
          <w:r w:rsidRPr="00E738EC">
            <w:rPr>
              <w:rFonts w:ascii="Aptos" w:eastAsia="Times New Roman" w:hAnsi="Aptos"/>
              <w:b/>
              <w:color w:val="325483"/>
              <w:sz w:val="26"/>
            </w:rPr>
            <w:t>4. Conclusiones de PQ</w:t>
          </w:r>
          <w:bookmarkEnd w:id="147"/>
        </w:p>
        <w:p w14:paraId="7105AD8C"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incorporacion de gestión documental, archivos, notificaciones, dashboard y Gmail exige que la PQ confirme no solo estabilidad de seguridad y auditoria, sino tambien consistencia del soporte documental transversal del sistema.</w:t>
          </w:r>
        </w:p>
        <w:p w14:paraId="01DFC707"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148" w:name="_Toc229603492"/>
          <w:r w:rsidRPr="00E738EC">
            <w:rPr>
              <w:rFonts w:ascii="Aptos" w:eastAsia="Times New Roman" w:hAnsi="Aptos"/>
              <w:b/>
              <w:color w:val="325483"/>
              <w:sz w:val="32"/>
            </w:rPr>
            <w:lastRenderedPageBreak/>
            <w:t>REVISION DE HALLAZGOS EN PRODUCCION Y SOLUCIONES</w:t>
          </w:r>
          <w:bookmarkEnd w:id="148"/>
        </w:p>
        <w:p w14:paraId="00E31211"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49" w:name="_Toc229603493"/>
          <w:r w:rsidRPr="00E738EC">
            <w:rPr>
              <w:rFonts w:ascii="Aptos" w:eastAsia="Times New Roman" w:hAnsi="Aptos"/>
              <w:b/>
              <w:color w:val="325483"/>
              <w:sz w:val="26"/>
            </w:rPr>
            <w:t>Área 01: Gobierno, Seguridad, Cumplimiento y Gestión Documental</w:t>
          </w:r>
          <w:bookmarkEnd w:id="149"/>
        </w:p>
        <w:p w14:paraId="2238C45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50" w:name="_Toc229603494"/>
          <w:r w:rsidRPr="00E738EC">
            <w:rPr>
              <w:rFonts w:ascii="Aptos" w:eastAsia="Times New Roman" w:hAnsi="Aptos"/>
              <w:b/>
              <w:color w:val="325483"/>
              <w:sz w:val="26"/>
            </w:rPr>
            <w:t>1. Fuentes de verificacion usadas</w:t>
          </w:r>
          <w:bookmarkEnd w:id="150"/>
        </w:p>
        <w:p w14:paraId="76D0DD84" w14:textId="77777777" w:rsidR="00E738EC" w:rsidRPr="00E738EC" w:rsidRDefault="00E738EC" w:rsidP="00E738EC">
          <w:pPr>
            <w:numPr>
              <w:ilvl w:val="0"/>
              <w:numId w:val="9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 desplegado en produccion: backend/service_url.txt -&gt; https://spi-backend-dp23x4filq-uc.a.run.app</w:t>
          </w:r>
        </w:p>
        <w:p w14:paraId="45CF0C8C" w14:textId="77777777" w:rsidR="00E738EC" w:rsidRPr="00E738EC" w:rsidRDefault="00E738EC" w:rsidP="00E738EC">
          <w:pPr>
            <w:numPr>
              <w:ilvl w:val="0"/>
              <w:numId w:val="9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Validación HTTP directa sobre endpoints del servicio desplegado.</w:t>
          </w:r>
        </w:p>
        <w:p w14:paraId="33213532" w14:textId="77777777" w:rsidR="00E738EC" w:rsidRPr="00E738EC" w:rsidRDefault="00E738EC" w:rsidP="00E738EC">
          <w:pPr>
            <w:numPr>
              <w:ilvl w:val="0"/>
              <w:numId w:val="9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Base real en Neon: FamSPI, consultada con credenciales vigentes del entorno y secreto DB_PASSWORD de Google Cloud.</w:t>
          </w:r>
        </w:p>
        <w:p w14:paraId="1C028CF1" w14:textId="77777777" w:rsidR="00E738EC" w:rsidRPr="00E738EC" w:rsidRDefault="00E738EC" w:rsidP="00E738EC">
          <w:pPr>
            <w:numPr>
              <w:ilvl w:val="0"/>
              <w:numId w:val="9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Uso de tablas contrastado contra el código actual del repositorio mediante busqueda de referencias reales.</w:t>
          </w:r>
        </w:p>
        <w:p w14:paraId="28E5C1D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51" w:name="_Toc229603495"/>
          <w:r w:rsidRPr="00E738EC">
            <w:rPr>
              <w:rFonts w:ascii="Aptos" w:eastAsia="Times New Roman" w:hAnsi="Aptos"/>
              <w:b/>
              <w:color w:val="325483"/>
              <w:sz w:val="26"/>
            </w:rPr>
            <w:t>2. Verificacion minima en produccion</w:t>
          </w:r>
          <w:bookmarkEnd w:id="151"/>
        </w:p>
        <w:tbl>
          <w:tblPr>
            <w:tblStyle w:val="Tablaconcuadrcula"/>
            <w:tblW w:w="0" w:type="auto"/>
            <w:tblLook w:val="04A0" w:firstRow="1" w:lastRow="0" w:firstColumn="1" w:lastColumn="0" w:noHBand="0" w:noVBand="1"/>
          </w:tblPr>
          <w:tblGrid>
            <w:gridCol w:w="3148"/>
            <w:gridCol w:w="2074"/>
            <w:gridCol w:w="4406"/>
          </w:tblGrid>
          <w:tr w:rsidR="00E738EC" w:rsidRPr="00E738EC" w14:paraId="6B7E4324" w14:textId="77777777" w:rsidTr="00E738EC">
            <w:trPr>
              <w:divId w:val="1795253448"/>
              <w:cantSplit/>
              <w:tblHeader/>
            </w:trPr>
            <w:tc>
              <w:tcPr>
                <w:tcW w:w="0" w:type="auto"/>
                <w:tcBorders>
                  <w:bottom w:val="single" w:sz="4" w:space="0" w:color="auto"/>
                </w:tcBorders>
                <w:shd w:val="clear" w:color="auto" w:fill="325483"/>
                <w:hideMark/>
              </w:tcPr>
              <w:p w14:paraId="114AD34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Verificacion</w:t>
                </w:r>
              </w:p>
            </w:tc>
            <w:tc>
              <w:tcPr>
                <w:tcW w:w="0" w:type="auto"/>
                <w:tcBorders>
                  <w:bottom w:val="single" w:sz="4" w:space="0" w:color="auto"/>
                </w:tcBorders>
                <w:shd w:val="clear" w:color="auto" w:fill="325483"/>
                <w:hideMark/>
              </w:tcPr>
              <w:p w14:paraId="7E978FF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w:t>
                </w:r>
              </w:p>
            </w:tc>
            <w:tc>
              <w:tcPr>
                <w:tcW w:w="0" w:type="auto"/>
                <w:tcBorders>
                  <w:bottom w:val="single" w:sz="4" w:space="0" w:color="auto"/>
                </w:tcBorders>
                <w:shd w:val="clear" w:color="auto" w:fill="325483"/>
                <w:hideMark/>
              </w:tcPr>
              <w:p w14:paraId="177B2D1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Evidencia</w:t>
                </w:r>
              </w:p>
            </w:tc>
          </w:tr>
          <w:tr w:rsidR="00E738EC" w:rsidRPr="00E738EC" w14:paraId="4F998C24" w14:textId="77777777" w:rsidTr="00E738EC">
            <w:trPr>
              <w:divId w:val="1795253448"/>
              <w:cantSplit/>
              <w:tblHeader/>
            </w:trPr>
            <w:tc>
              <w:tcPr>
                <w:tcW w:w="0" w:type="auto"/>
                <w:tcBorders>
                  <w:bottom w:val="single" w:sz="4" w:space="0" w:color="auto"/>
                </w:tcBorders>
                <w:shd w:val="clear" w:color="auto" w:fill="F3F3F3"/>
                <w:hideMark/>
              </w:tcPr>
              <w:p w14:paraId="65E2B0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GET /api/v1/auth/google</w:t>
                </w:r>
              </w:p>
            </w:tc>
            <w:tc>
              <w:tcPr>
                <w:tcW w:w="0" w:type="auto"/>
                <w:tcBorders>
                  <w:bottom w:val="single" w:sz="4" w:space="0" w:color="auto"/>
                </w:tcBorders>
                <w:shd w:val="clear" w:color="auto" w:fill="F3F3F3"/>
                <w:hideMark/>
              </w:tcPr>
              <w:p w14:paraId="448F1C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302</w:t>
                </w:r>
              </w:p>
            </w:tc>
            <w:tc>
              <w:tcPr>
                <w:tcW w:w="0" w:type="auto"/>
                <w:tcBorders>
                  <w:bottom w:val="single" w:sz="4" w:space="0" w:color="auto"/>
                </w:tcBorders>
                <w:shd w:val="clear" w:color="auto" w:fill="F3F3F3"/>
                <w:hideMark/>
              </w:tcPr>
              <w:p w14:paraId="4150B0C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El endpoint de auth esta expuesto en produccion.</w:t>
                </w:r>
              </w:p>
            </w:tc>
          </w:tr>
          <w:tr w:rsidR="00E738EC" w:rsidRPr="00E738EC" w14:paraId="1AF19727" w14:textId="77777777" w:rsidTr="00E738EC">
            <w:trPr>
              <w:divId w:val="1795253448"/>
              <w:cantSplit/>
              <w:tblHeader/>
            </w:trPr>
            <w:tc>
              <w:tcPr>
                <w:tcW w:w="0" w:type="auto"/>
                <w:tcBorders>
                  <w:bottom w:val="single" w:sz="4" w:space="0" w:color="auto"/>
                </w:tcBorders>
                <w:shd w:val="clear" w:color="auto" w:fill="FFFFFF"/>
                <w:hideMark/>
              </w:tcPr>
              <w:p w14:paraId="50A22B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GET /api/v1/security/offhours-logins sin token</w:t>
                </w:r>
              </w:p>
            </w:tc>
            <w:tc>
              <w:tcPr>
                <w:tcW w:w="0" w:type="auto"/>
                <w:tcBorders>
                  <w:bottom w:val="single" w:sz="4" w:space="0" w:color="auto"/>
                </w:tcBorders>
                <w:shd w:val="clear" w:color="auto" w:fill="FFFFFF"/>
                <w:hideMark/>
              </w:tcPr>
              <w:p w14:paraId="786ABE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401 {"code":"NO_TOKEN"}</w:t>
                </w:r>
              </w:p>
            </w:tc>
            <w:tc>
              <w:tcPr>
                <w:tcW w:w="0" w:type="auto"/>
                <w:tcBorders>
                  <w:bottom w:val="single" w:sz="4" w:space="0" w:color="auto"/>
                </w:tcBorders>
                <w:shd w:val="clear" w:color="auto" w:fill="FFFFFF"/>
                <w:hideMark/>
              </w:tcPr>
              <w:p w14:paraId="321998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 produccion el módulo security si esta montado y protegido.</w:t>
                </w:r>
              </w:p>
            </w:tc>
          </w:tr>
          <w:tr w:rsidR="00E738EC" w:rsidRPr="00E738EC" w14:paraId="6FD4DE6D" w14:textId="77777777" w:rsidTr="00E738EC">
            <w:trPr>
              <w:divId w:val="1795253448"/>
              <w:cantSplit/>
              <w:tblHeader/>
            </w:trPr>
            <w:tc>
              <w:tcPr>
                <w:tcW w:w="0" w:type="auto"/>
                <w:tcBorders>
                  <w:bottom w:val="single" w:sz="4" w:space="0" w:color="auto"/>
                </w:tcBorders>
                <w:shd w:val="clear" w:color="auto" w:fill="F3F3F3"/>
                <w:hideMark/>
              </w:tcPr>
              <w:p w14:paraId="414081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GET /api/v1/management/stats sin token</w:t>
                </w:r>
              </w:p>
            </w:tc>
            <w:tc>
              <w:tcPr>
                <w:tcW w:w="0" w:type="auto"/>
                <w:tcBorders>
                  <w:bottom w:val="single" w:sz="4" w:space="0" w:color="auto"/>
                </w:tcBorders>
                <w:shd w:val="clear" w:color="auto" w:fill="F3F3F3"/>
                <w:hideMark/>
              </w:tcPr>
              <w:p w14:paraId="62C20A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401 {"code":"NO_TOKEN"}</w:t>
                </w:r>
              </w:p>
            </w:tc>
            <w:tc>
              <w:tcPr>
                <w:tcW w:w="0" w:type="auto"/>
                <w:tcBorders>
                  <w:bottom w:val="single" w:sz="4" w:space="0" w:color="auto"/>
                </w:tcBorders>
                <w:shd w:val="clear" w:color="auto" w:fill="F3F3F3"/>
                <w:hideMark/>
              </w:tcPr>
              <w:p w14:paraId="49201BB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 produccion management si esta montado y protegido.</w:t>
                </w:r>
              </w:p>
            </w:tc>
          </w:tr>
          <w:tr w:rsidR="00E738EC" w:rsidRPr="00E738EC" w14:paraId="1F2C8AD0" w14:textId="77777777" w:rsidTr="00E738EC">
            <w:trPr>
              <w:divId w:val="1795253448"/>
              <w:cantSplit/>
              <w:tblHeader/>
            </w:trPr>
            <w:tc>
              <w:tcPr>
                <w:tcW w:w="0" w:type="auto"/>
                <w:tcBorders>
                  <w:bottom w:val="single" w:sz="4" w:space="0" w:color="auto"/>
                </w:tcBorders>
                <w:shd w:val="clear" w:color="auto" w:fill="FFFFFF"/>
                <w:hideMark/>
              </w:tcPr>
              <w:p w14:paraId="5465E1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GET /api/v1/auditoria sin token</w:t>
                </w:r>
              </w:p>
            </w:tc>
            <w:tc>
              <w:tcPr>
                <w:tcW w:w="0" w:type="auto"/>
                <w:tcBorders>
                  <w:bottom w:val="single" w:sz="4" w:space="0" w:color="auto"/>
                </w:tcBorders>
                <w:shd w:val="clear" w:color="auto" w:fill="FFFFFF"/>
                <w:hideMark/>
              </w:tcPr>
              <w:p w14:paraId="638306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401</w:t>
                </w:r>
              </w:p>
            </w:tc>
            <w:tc>
              <w:tcPr>
                <w:tcW w:w="0" w:type="auto"/>
                <w:tcBorders>
                  <w:bottom w:val="single" w:sz="4" w:space="0" w:color="auto"/>
                </w:tcBorders>
                <w:shd w:val="clear" w:color="auto" w:fill="FFFFFF"/>
                <w:hideMark/>
              </w:tcPr>
              <w:p w14:paraId="34AE56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 esta montado y protegido.</w:t>
                </w:r>
              </w:p>
            </w:tc>
          </w:tr>
          <w:tr w:rsidR="00E738EC" w:rsidRPr="00E738EC" w14:paraId="700E26AC" w14:textId="77777777" w:rsidTr="00E738EC">
            <w:trPr>
              <w:divId w:val="1795253448"/>
              <w:cantSplit/>
              <w:tblHeader/>
            </w:trPr>
            <w:tc>
              <w:tcPr>
                <w:tcW w:w="0" w:type="auto"/>
                <w:tcBorders>
                  <w:bottom w:val="single" w:sz="4" w:space="0" w:color="auto"/>
                </w:tcBorders>
                <w:shd w:val="clear" w:color="auto" w:fill="F3F3F3"/>
                <w:hideMark/>
              </w:tcPr>
              <w:p w14:paraId="0AD603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GET /api/v1/audit-prep/status sin token</w:t>
                </w:r>
              </w:p>
            </w:tc>
            <w:tc>
              <w:tcPr>
                <w:tcW w:w="0" w:type="auto"/>
                <w:tcBorders>
                  <w:bottom w:val="single" w:sz="4" w:space="0" w:color="auto"/>
                </w:tcBorders>
                <w:shd w:val="clear" w:color="auto" w:fill="F3F3F3"/>
                <w:hideMark/>
              </w:tcPr>
              <w:p w14:paraId="4F460A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401</w:t>
                </w:r>
              </w:p>
            </w:tc>
            <w:tc>
              <w:tcPr>
                <w:tcW w:w="0" w:type="auto"/>
                <w:tcBorders>
                  <w:bottom w:val="single" w:sz="4" w:space="0" w:color="auto"/>
                </w:tcBorders>
                <w:shd w:val="clear" w:color="auto" w:fill="F3F3F3"/>
                <w:hideMark/>
              </w:tcPr>
              <w:p w14:paraId="4D0FBE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 esta montado y protegido.</w:t>
                </w:r>
              </w:p>
            </w:tc>
          </w:tr>
          <w:tr w:rsidR="00E738EC" w:rsidRPr="00E738EC" w14:paraId="6796EFFF" w14:textId="77777777" w:rsidTr="00E738EC">
            <w:trPr>
              <w:divId w:val="1795253448"/>
              <w:cantSplit/>
              <w:tblHeader/>
            </w:trPr>
            <w:tc>
              <w:tcPr>
                <w:tcW w:w="0" w:type="auto"/>
                <w:tcBorders>
                  <w:bottom w:val="single" w:sz="4" w:space="0" w:color="auto"/>
                </w:tcBorders>
                <w:shd w:val="clear" w:color="auto" w:fill="FFFFFF"/>
                <w:hideMark/>
              </w:tcPr>
              <w:p w14:paraId="69EE93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GET /api/verificar/test-token</w:t>
                </w:r>
              </w:p>
            </w:tc>
            <w:tc>
              <w:tcPr>
                <w:tcW w:w="0" w:type="auto"/>
                <w:tcBorders>
                  <w:bottom w:val="single" w:sz="4" w:space="0" w:color="auto"/>
                </w:tcBorders>
                <w:shd w:val="clear" w:color="auto" w:fill="FFFFFF"/>
                <w:hideMark/>
              </w:tcPr>
              <w:p w14:paraId="009FD7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500</w:t>
                </w:r>
              </w:p>
            </w:tc>
            <w:tc>
              <w:tcPr>
                <w:tcW w:w="0" w:type="auto"/>
                <w:tcBorders>
                  <w:bottom w:val="single" w:sz="4" w:space="0" w:color="auto"/>
                </w:tcBorders>
                <w:shd w:val="clear" w:color="auto" w:fill="FFFFFF"/>
                <w:hideMark/>
              </w:tcPr>
              <w:p w14:paraId="0F1D06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 una ruta publica de verificacion, pero para token invalido devuelve error interno.</w:t>
                </w:r>
              </w:p>
            </w:tc>
          </w:tr>
          <w:tr w:rsidR="00E738EC" w:rsidRPr="00E738EC" w14:paraId="4F98702D" w14:textId="77777777" w:rsidTr="00E738EC">
            <w:trPr>
              <w:divId w:val="1795253448"/>
              <w:cantSplit/>
              <w:tblHeader/>
            </w:trPr>
            <w:tc>
              <w:tcPr>
                <w:tcW w:w="0" w:type="auto"/>
                <w:tcBorders>
                  <w:bottom w:val="single" w:sz="4" w:space="0" w:color="auto"/>
                </w:tcBorders>
                <w:shd w:val="clear" w:color="auto" w:fill="F3F3F3"/>
                <w:hideMark/>
              </w:tcPr>
              <w:p w14:paraId="2481EF5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GET /api/signature/verificar/test-token sin token</w:t>
                </w:r>
              </w:p>
            </w:tc>
            <w:tc>
              <w:tcPr>
                <w:tcW w:w="0" w:type="auto"/>
                <w:tcBorders>
                  <w:bottom w:val="single" w:sz="4" w:space="0" w:color="auto"/>
                </w:tcBorders>
                <w:shd w:val="clear" w:color="auto" w:fill="F3F3F3"/>
                <w:hideMark/>
              </w:tcPr>
              <w:p w14:paraId="27C82C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401 {"code":"NO_TOKEN"}</w:t>
                </w:r>
              </w:p>
            </w:tc>
            <w:tc>
              <w:tcPr>
                <w:tcW w:w="0" w:type="auto"/>
                <w:tcBorders>
                  <w:bottom w:val="single" w:sz="4" w:space="0" w:color="auto"/>
                </w:tcBorders>
                <w:shd w:val="clear" w:color="auto" w:fill="F3F3F3"/>
                <w:hideMark/>
              </w:tcPr>
              <w:p w14:paraId="455E596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 produccion existe al menos un path bajo /api/signature/* interceptado por autenticación.</w:t>
                </w:r>
              </w:p>
            </w:tc>
          </w:tr>
          <w:tr w:rsidR="00E738EC" w:rsidRPr="00E738EC" w14:paraId="3074ACB9" w14:textId="77777777" w:rsidTr="00E738EC">
            <w:trPr>
              <w:divId w:val="1795253448"/>
              <w:cantSplit/>
              <w:tblHeader/>
            </w:trPr>
            <w:tc>
              <w:tcPr>
                <w:tcW w:w="0" w:type="auto"/>
                <w:shd w:val="clear" w:color="auto" w:fill="FFFFFF"/>
                <w:hideMark/>
              </w:tcPr>
              <w:p w14:paraId="26144B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GET /api/verify/test-token sin token</w:t>
                </w:r>
              </w:p>
            </w:tc>
            <w:tc>
              <w:tcPr>
                <w:tcW w:w="0" w:type="auto"/>
                <w:shd w:val="clear" w:color="auto" w:fill="FFFFFF"/>
                <w:hideMark/>
              </w:tcPr>
              <w:p w14:paraId="739525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401 {"code":"NO_TOKEN"}</w:t>
                </w:r>
              </w:p>
            </w:tc>
            <w:tc>
              <w:tcPr>
                <w:tcW w:w="0" w:type="auto"/>
                <w:shd w:val="clear" w:color="auto" w:fill="FFFFFF"/>
                <w:hideMark/>
              </w:tcPr>
              <w:p w14:paraId="3BDD36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Existe tambien un alias protegido bajo /api/verify/* o una captura equivalente.</w:t>
                </w:r>
              </w:p>
            </w:tc>
          </w:tr>
        </w:tbl>
        <w:p w14:paraId="07131485"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52" w:name="_Toc229603496"/>
          <w:r w:rsidRPr="00E738EC">
            <w:rPr>
              <w:rFonts w:ascii="Aptos" w:eastAsia="Times New Roman" w:hAnsi="Aptos"/>
              <w:b/>
              <w:color w:val="325483"/>
              <w:sz w:val="26"/>
            </w:rPr>
            <w:lastRenderedPageBreak/>
            <w:t>3. Estado real de tablas y uso en Neon</w:t>
          </w:r>
          <w:bookmarkEnd w:id="152"/>
        </w:p>
        <w:tbl>
          <w:tblPr>
            <w:tblStyle w:val="Tablaconcuadrcula"/>
            <w:tblW w:w="0" w:type="auto"/>
            <w:tblLook w:val="04A0" w:firstRow="1" w:lastRow="0" w:firstColumn="1" w:lastColumn="0" w:noHBand="0" w:noVBand="1"/>
          </w:tblPr>
          <w:tblGrid>
            <w:gridCol w:w="2753"/>
            <w:gridCol w:w="849"/>
            <w:gridCol w:w="1133"/>
            <w:gridCol w:w="3299"/>
            <w:gridCol w:w="1594"/>
          </w:tblGrid>
          <w:tr w:rsidR="00E738EC" w:rsidRPr="00E738EC" w14:paraId="11810848" w14:textId="77777777" w:rsidTr="00E738EC">
            <w:trPr>
              <w:divId w:val="1795253448"/>
              <w:cantSplit/>
              <w:tblHeader/>
            </w:trPr>
            <w:tc>
              <w:tcPr>
                <w:tcW w:w="0" w:type="auto"/>
                <w:tcBorders>
                  <w:bottom w:val="single" w:sz="4" w:space="0" w:color="auto"/>
                </w:tcBorders>
                <w:shd w:val="clear" w:color="auto" w:fill="325483"/>
                <w:hideMark/>
              </w:tcPr>
              <w:p w14:paraId="0206E79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Objeto</w:t>
                </w:r>
              </w:p>
            </w:tc>
            <w:tc>
              <w:tcPr>
                <w:tcW w:w="0" w:type="auto"/>
                <w:tcBorders>
                  <w:bottom w:val="single" w:sz="4" w:space="0" w:color="auto"/>
                </w:tcBorders>
                <w:shd w:val="clear" w:color="auto" w:fill="325483"/>
                <w:hideMark/>
              </w:tcPr>
              <w:p w14:paraId="5DEF6B5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Existe en Neon</w:t>
                </w:r>
              </w:p>
            </w:tc>
            <w:tc>
              <w:tcPr>
                <w:tcW w:w="0" w:type="auto"/>
                <w:tcBorders>
                  <w:bottom w:val="single" w:sz="4" w:space="0" w:color="auto"/>
                </w:tcBorders>
                <w:shd w:val="clear" w:color="auto" w:fill="325483"/>
                <w:hideMark/>
              </w:tcPr>
              <w:p w14:paraId="44F4C5A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Registros reales</w:t>
                </w:r>
              </w:p>
            </w:tc>
            <w:tc>
              <w:tcPr>
                <w:tcW w:w="0" w:type="auto"/>
                <w:tcBorders>
                  <w:bottom w:val="single" w:sz="4" w:space="0" w:color="auto"/>
                </w:tcBorders>
                <w:shd w:val="clear" w:color="auto" w:fill="325483"/>
                <w:hideMark/>
              </w:tcPr>
              <w:p w14:paraId="7D4EEC6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Uso en código</w:t>
                </w:r>
              </w:p>
            </w:tc>
            <w:tc>
              <w:tcPr>
                <w:tcW w:w="0" w:type="auto"/>
                <w:tcBorders>
                  <w:bottom w:val="single" w:sz="4" w:space="0" w:color="auto"/>
                </w:tcBorders>
                <w:shd w:val="clear" w:color="auto" w:fill="325483"/>
                <w:hideMark/>
              </w:tcPr>
              <w:p w14:paraId="57D13F9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Necesidad real</w:t>
                </w:r>
              </w:p>
            </w:tc>
          </w:tr>
          <w:tr w:rsidR="00E738EC" w:rsidRPr="00E738EC" w14:paraId="6AA81E8C" w14:textId="77777777" w:rsidTr="00E738EC">
            <w:trPr>
              <w:divId w:val="1795253448"/>
              <w:cantSplit/>
              <w:tblHeader/>
            </w:trPr>
            <w:tc>
              <w:tcPr>
                <w:tcW w:w="0" w:type="auto"/>
                <w:tcBorders>
                  <w:bottom w:val="single" w:sz="4" w:space="0" w:color="auto"/>
                </w:tcBorders>
                <w:shd w:val="clear" w:color="auto" w:fill="F3F3F3"/>
                <w:hideMark/>
              </w:tcPr>
              <w:p w14:paraId="1E275A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auditoria.logs</w:t>
                </w:r>
              </w:p>
            </w:tc>
            <w:tc>
              <w:tcPr>
                <w:tcW w:w="0" w:type="auto"/>
                <w:tcBorders>
                  <w:bottom w:val="single" w:sz="4" w:space="0" w:color="auto"/>
                </w:tcBorders>
                <w:shd w:val="clear" w:color="auto" w:fill="F3F3F3"/>
                <w:hideMark/>
              </w:tcPr>
              <w:p w14:paraId="66D1FC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3F3F3"/>
                <w:hideMark/>
              </w:tcPr>
              <w:p w14:paraId="20C7F8E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90526</w:t>
                </w:r>
              </w:p>
            </w:tc>
            <w:tc>
              <w:tcPr>
                <w:tcW w:w="0" w:type="auto"/>
                <w:tcBorders>
                  <w:bottom w:val="single" w:sz="4" w:space="0" w:color="auto"/>
                </w:tcBorders>
                <w:shd w:val="clear" w:color="auto" w:fill="F3F3F3"/>
                <w:hideMark/>
              </w:tcPr>
              <w:p w14:paraId="32A55A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 auditoria, security, utils/audit, middleware de auditoria</w:t>
                </w:r>
              </w:p>
            </w:tc>
            <w:tc>
              <w:tcPr>
                <w:tcW w:w="0" w:type="auto"/>
                <w:tcBorders>
                  <w:bottom w:val="single" w:sz="4" w:space="0" w:color="auto"/>
                </w:tcBorders>
                <w:shd w:val="clear" w:color="auto" w:fill="F3F3F3"/>
                <w:hideMark/>
              </w:tcPr>
              <w:p w14:paraId="0C88797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 critica</w:t>
                </w:r>
              </w:p>
            </w:tc>
          </w:tr>
          <w:tr w:rsidR="00E738EC" w:rsidRPr="00E738EC" w14:paraId="6E821AC2" w14:textId="77777777" w:rsidTr="00E738EC">
            <w:trPr>
              <w:divId w:val="1795253448"/>
              <w:cantSplit/>
              <w:tblHeader/>
            </w:trPr>
            <w:tc>
              <w:tcPr>
                <w:tcW w:w="0" w:type="auto"/>
                <w:tcBorders>
                  <w:bottom w:val="single" w:sz="4" w:space="0" w:color="auto"/>
                </w:tcBorders>
                <w:shd w:val="clear" w:color="auto" w:fill="FFFFFF"/>
                <w:hideMark/>
              </w:tcPr>
              <w:p w14:paraId="4EA8BE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request_attachments</w:t>
                </w:r>
              </w:p>
            </w:tc>
            <w:tc>
              <w:tcPr>
                <w:tcW w:w="0" w:type="auto"/>
                <w:tcBorders>
                  <w:bottom w:val="single" w:sz="4" w:space="0" w:color="auto"/>
                </w:tcBorders>
                <w:shd w:val="clear" w:color="auto" w:fill="FFFFFF"/>
                <w:hideMark/>
              </w:tcPr>
              <w:p w14:paraId="3AA78F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FFFFF"/>
                <w:hideMark/>
              </w:tcPr>
              <w:p w14:paraId="494636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14</w:t>
                </w:r>
              </w:p>
            </w:tc>
            <w:tc>
              <w:tcPr>
                <w:tcW w:w="0" w:type="auto"/>
                <w:tcBorders>
                  <w:bottom w:val="single" w:sz="4" w:space="0" w:color="auto"/>
                </w:tcBorders>
                <w:shd w:val="clear" w:color="auto" w:fill="FFFFFF"/>
                <w:hideMark/>
              </w:tcPr>
              <w:p w14:paraId="25AA53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requests.service, files.service, users.controller, management.service deberia usarla</w:t>
                </w:r>
              </w:p>
            </w:tc>
            <w:tc>
              <w:tcPr>
                <w:tcW w:w="0" w:type="auto"/>
                <w:tcBorders>
                  <w:bottom w:val="single" w:sz="4" w:space="0" w:color="auto"/>
                </w:tcBorders>
                <w:shd w:val="clear" w:color="auto" w:fill="FFFFFF"/>
                <w:hideMark/>
              </w:tcPr>
              <w:p w14:paraId="125F56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r>
          <w:tr w:rsidR="00E738EC" w:rsidRPr="00E738EC" w14:paraId="1E3180B5" w14:textId="77777777" w:rsidTr="00E738EC">
            <w:trPr>
              <w:divId w:val="1795253448"/>
              <w:cantSplit/>
              <w:tblHeader/>
            </w:trPr>
            <w:tc>
              <w:tcPr>
                <w:tcW w:w="0" w:type="auto"/>
                <w:tcBorders>
                  <w:bottom w:val="single" w:sz="4" w:space="0" w:color="auto"/>
                </w:tcBorders>
                <w:shd w:val="clear" w:color="auto" w:fill="F3F3F3"/>
                <w:hideMark/>
              </w:tcPr>
              <w:p w14:paraId="10497BE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request_versions</w:t>
                </w:r>
              </w:p>
            </w:tc>
            <w:tc>
              <w:tcPr>
                <w:tcW w:w="0" w:type="auto"/>
                <w:tcBorders>
                  <w:bottom w:val="single" w:sz="4" w:space="0" w:color="auto"/>
                </w:tcBorders>
                <w:shd w:val="clear" w:color="auto" w:fill="F3F3F3"/>
                <w:hideMark/>
              </w:tcPr>
              <w:p w14:paraId="6E23882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3F3F3"/>
                <w:hideMark/>
              </w:tcPr>
              <w:p w14:paraId="642B8A0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8</w:t>
                </w:r>
              </w:p>
            </w:tc>
            <w:tc>
              <w:tcPr>
                <w:tcW w:w="0" w:type="auto"/>
                <w:tcBorders>
                  <w:bottom w:val="single" w:sz="4" w:space="0" w:color="auto"/>
                </w:tcBorders>
                <w:shd w:val="clear" w:color="auto" w:fill="F3F3F3"/>
                <w:hideMark/>
              </w:tcPr>
              <w:p w14:paraId="755AEF3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requests.service, users.controller, management.service</w:t>
                </w:r>
              </w:p>
            </w:tc>
            <w:tc>
              <w:tcPr>
                <w:tcW w:w="0" w:type="auto"/>
                <w:tcBorders>
                  <w:bottom w:val="single" w:sz="4" w:space="0" w:color="auto"/>
                </w:tcBorders>
                <w:shd w:val="clear" w:color="auto" w:fill="F3F3F3"/>
                <w:hideMark/>
              </w:tcPr>
              <w:p w14:paraId="3C9794B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r>
          <w:tr w:rsidR="00E738EC" w:rsidRPr="00E738EC" w14:paraId="52F7EE7F" w14:textId="77777777" w:rsidTr="00E738EC">
            <w:trPr>
              <w:divId w:val="1795253448"/>
              <w:cantSplit/>
              <w:tblHeader/>
            </w:trPr>
            <w:tc>
              <w:tcPr>
                <w:tcW w:w="0" w:type="auto"/>
                <w:tcBorders>
                  <w:bottom w:val="single" w:sz="4" w:space="0" w:color="auto"/>
                </w:tcBorders>
                <w:shd w:val="clear" w:color="auto" w:fill="FFFFFF"/>
                <w:hideMark/>
              </w:tcPr>
              <w:p w14:paraId="6C2371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requests</w:t>
                </w:r>
              </w:p>
            </w:tc>
            <w:tc>
              <w:tcPr>
                <w:tcW w:w="0" w:type="auto"/>
                <w:tcBorders>
                  <w:bottom w:val="single" w:sz="4" w:space="0" w:color="auto"/>
                </w:tcBorders>
                <w:shd w:val="clear" w:color="auto" w:fill="FFFFFF"/>
                <w:hideMark/>
              </w:tcPr>
              <w:p w14:paraId="26B7BC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FFFFF"/>
                <w:hideMark/>
              </w:tcPr>
              <w:p w14:paraId="71C77F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8</w:t>
                </w:r>
              </w:p>
            </w:tc>
            <w:tc>
              <w:tcPr>
                <w:tcW w:w="0" w:type="auto"/>
                <w:tcBorders>
                  <w:bottom w:val="single" w:sz="4" w:space="0" w:color="auto"/>
                </w:tcBorders>
                <w:shd w:val="clear" w:color="auto" w:fill="FFFFFF"/>
                <w:hideMark/>
              </w:tcPr>
              <w:p w14:paraId="0D78D4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 management, signature</w:t>
                </w:r>
              </w:p>
            </w:tc>
            <w:tc>
              <w:tcPr>
                <w:tcW w:w="0" w:type="auto"/>
                <w:tcBorders>
                  <w:bottom w:val="single" w:sz="4" w:space="0" w:color="auto"/>
                </w:tcBorders>
                <w:shd w:val="clear" w:color="auto" w:fill="FFFFFF"/>
                <w:hideMark/>
              </w:tcPr>
              <w:p w14:paraId="6F7E14F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r>
          <w:tr w:rsidR="00E738EC" w:rsidRPr="00E738EC" w14:paraId="4BD9C5A6" w14:textId="77777777" w:rsidTr="00E738EC">
            <w:trPr>
              <w:divId w:val="1795253448"/>
              <w:cantSplit/>
              <w:tblHeader/>
            </w:trPr>
            <w:tc>
              <w:tcPr>
                <w:tcW w:w="0" w:type="auto"/>
                <w:tcBorders>
                  <w:bottom w:val="single" w:sz="4" w:space="0" w:color="auto"/>
                </w:tcBorders>
                <w:shd w:val="clear" w:color="auto" w:fill="F3F3F3"/>
                <w:hideMark/>
              </w:tcPr>
              <w:p w14:paraId="0C856E2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3F3F3"/>
                <w:hideMark/>
              </w:tcPr>
              <w:p w14:paraId="75DFBD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3F3F3"/>
                <w:hideMark/>
              </w:tcPr>
              <w:p w14:paraId="236AA1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4CCDFF9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3F3F3"/>
                <w:hideMark/>
              </w:tcPr>
              <w:p w14:paraId="15D29C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 aunque hoy sin uso productivo visible</w:t>
                </w:r>
              </w:p>
            </w:tc>
          </w:tr>
          <w:tr w:rsidR="00E738EC" w:rsidRPr="00E738EC" w14:paraId="2275B466" w14:textId="77777777" w:rsidTr="00E738EC">
            <w:trPr>
              <w:divId w:val="1795253448"/>
              <w:cantSplit/>
              <w:tblHeader/>
            </w:trPr>
            <w:tc>
              <w:tcPr>
                <w:tcW w:w="0" w:type="auto"/>
                <w:tcBorders>
                  <w:bottom w:val="single" w:sz="4" w:space="0" w:color="auto"/>
                </w:tcBorders>
                <w:shd w:val="clear" w:color="auto" w:fill="FFFFFF"/>
                <w:hideMark/>
              </w:tcPr>
              <w:p w14:paraId="7C803D9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document_signatures_advanced</w:t>
                </w:r>
              </w:p>
            </w:tc>
            <w:tc>
              <w:tcPr>
                <w:tcW w:w="0" w:type="auto"/>
                <w:tcBorders>
                  <w:bottom w:val="single" w:sz="4" w:space="0" w:color="auto"/>
                </w:tcBorders>
                <w:shd w:val="clear" w:color="auto" w:fill="FFFFFF"/>
                <w:hideMark/>
              </w:tcPr>
              <w:p w14:paraId="5EC753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FFFFF"/>
                <w:hideMark/>
              </w:tcPr>
              <w:p w14:paraId="1FDBFFC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55F0C6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signature.controller, services/signatures/*</w:t>
                </w:r>
              </w:p>
            </w:tc>
            <w:tc>
              <w:tcPr>
                <w:tcW w:w="0" w:type="auto"/>
                <w:tcBorders>
                  <w:bottom w:val="single" w:sz="4" w:space="0" w:color="auto"/>
                </w:tcBorders>
                <w:shd w:val="clear" w:color="auto" w:fill="FFFFFF"/>
                <w:hideMark/>
              </w:tcPr>
              <w:p w14:paraId="10FBAF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 a nivel de modelo; no hay evidencia de uso real aun</w:t>
                </w:r>
              </w:p>
            </w:tc>
          </w:tr>
          <w:tr w:rsidR="00E738EC" w:rsidRPr="00E738EC" w14:paraId="77D52CBF" w14:textId="77777777" w:rsidTr="00E738EC">
            <w:trPr>
              <w:divId w:val="1795253448"/>
              <w:cantSplit/>
              <w:tblHeader/>
            </w:trPr>
            <w:tc>
              <w:tcPr>
                <w:tcW w:w="0" w:type="auto"/>
                <w:tcBorders>
                  <w:bottom w:val="single" w:sz="4" w:space="0" w:color="auto"/>
                </w:tcBorders>
                <w:shd w:val="clear" w:color="auto" w:fill="F3F3F3"/>
                <w:hideMark/>
              </w:tcPr>
              <w:p w14:paraId="18966A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document_signature_logs</w:t>
                </w:r>
              </w:p>
            </w:tc>
            <w:tc>
              <w:tcPr>
                <w:tcW w:w="0" w:type="auto"/>
                <w:tcBorders>
                  <w:bottom w:val="single" w:sz="4" w:space="0" w:color="auto"/>
                </w:tcBorders>
                <w:shd w:val="clear" w:color="auto" w:fill="F3F3F3"/>
                <w:hideMark/>
              </w:tcPr>
              <w:p w14:paraId="5D77C24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3F3F3"/>
                <w:hideMark/>
              </w:tcPr>
              <w:p w14:paraId="566485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696018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signature.controller, immutableSignatureLogger.service</w:t>
                </w:r>
              </w:p>
            </w:tc>
            <w:tc>
              <w:tcPr>
                <w:tcW w:w="0" w:type="auto"/>
                <w:tcBorders>
                  <w:bottom w:val="single" w:sz="4" w:space="0" w:color="auto"/>
                </w:tcBorders>
                <w:shd w:val="clear" w:color="auto" w:fill="F3F3F3"/>
                <w:hideMark/>
              </w:tcPr>
              <w:p w14:paraId="269D33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 a nivel de modelo; no hay evidencia de uso real aun</w:t>
                </w:r>
              </w:p>
            </w:tc>
          </w:tr>
          <w:tr w:rsidR="00E738EC" w:rsidRPr="00E738EC" w14:paraId="2A99D58E" w14:textId="77777777" w:rsidTr="00E738EC">
            <w:trPr>
              <w:divId w:val="1795253448"/>
              <w:cantSplit/>
              <w:tblHeader/>
            </w:trPr>
            <w:tc>
              <w:tcPr>
                <w:tcW w:w="0" w:type="auto"/>
                <w:tcBorders>
                  <w:bottom w:val="single" w:sz="4" w:space="0" w:color="auto"/>
                </w:tcBorders>
                <w:shd w:val="clear" w:color="auto" w:fill="FFFFFF"/>
                <w:hideMark/>
              </w:tcPr>
              <w:p w14:paraId="482289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user_sessions</w:t>
                </w:r>
              </w:p>
            </w:tc>
            <w:tc>
              <w:tcPr>
                <w:tcW w:w="0" w:type="auto"/>
                <w:tcBorders>
                  <w:bottom w:val="single" w:sz="4" w:space="0" w:color="auto"/>
                </w:tcBorders>
                <w:shd w:val="clear" w:color="auto" w:fill="FFFFFF"/>
                <w:hideMark/>
              </w:tcPr>
              <w:p w14:paraId="7005E0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FFFFF"/>
                <w:hideMark/>
              </w:tcPr>
              <w:p w14:paraId="2C87CB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2123</w:t>
                </w:r>
              </w:p>
            </w:tc>
            <w:tc>
              <w:tcPr>
                <w:tcW w:w="0" w:type="auto"/>
                <w:tcBorders>
                  <w:bottom w:val="single" w:sz="4" w:space="0" w:color="auto"/>
                </w:tcBorders>
                <w:shd w:val="clear" w:color="auto" w:fill="FFFFFF"/>
                <w:hideMark/>
              </w:tcPr>
              <w:p w14:paraId="709876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 security</w:t>
                </w:r>
              </w:p>
            </w:tc>
            <w:tc>
              <w:tcPr>
                <w:tcW w:w="0" w:type="auto"/>
                <w:tcBorders>
                  <w:bottom w:val="single" w:sz="4" w:space="0" w:color="auto"/>
                </w:tcBorders>
                <w:shd w:val="clear" w:color="auto" w:fill="FFFFFF"/>
                <w:hideMark/>
              </w:tcPr>
              <w:p w14:paraId="24173D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 critica</w:t>
                </w:r>
              </w:p>
            </w:tc>
          </w:tr>
          <w:tr w:rsidR="00E738EC" w:rsidRPr="00E738EC" w14:paraId="6BAD5DE2" w14:textId="77777777" w:rsidTr="00E738EC">
            <w:trPr>
              <w:divId w:val="1795253448"/>
              <w:cantSplit/>
              <w:tblHeader/>
            </w:trPr>
            <w:tc>
              <w:tcPr>
                <w:tcW w:w="0" w:type="auto"/>
                <w:tcBorders>
                  <w:bottom w:val="single" w:sz="4" w:space="0" w:color="auto"/>
                </w:tcBorders>
                <w:shd w:val="clear" w:color="auto" w:fill="F3F3F3"/>
                <w:hideMark/>
              </w:tcPr>
              <w:p w14:paraId="6AA267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audit_documents</w:t>
                </w:r>
              </w:p>
            </w:tc>
            <w:tc>
              <w:tcPr>
                <w:tcW w:w="0" w:type="auto"/>
                <w:tcBorders>
                  <w:bottom w:val="single" w:sz="4" w:space="0" w:color="auto"/>
                </w:tcBorders>
                <w:shd w:val="clear" w:color="auto" w:fill="F3F3F3"/>
                <w:hideMark/>
              </w:tcPr>
              <w:p w14:paraId="737BAE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3F3F3"/>
                <w:hideMark/>
              </w:tcPr>
              <w:p w14:paraId="6AF26A0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70DB58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3F3F3"/>
                <w:hideMark/>
              </w:tcPr>
              <w:p w14:paraId="29D1AB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 como soporte de feature; sin uso productivo actual</w:t>
                </w:r>
              </w:p>
            </w:tc>
          </w:tr>
          <w:tr w:rsidR="00E738EC" w:rsidRPr="00E738EC" w14:paraId="3775FF21" w14:textId="77777777" w:rsidTr="00E738EC">
            <w:trPr>
              <w:divId w:val="1795253448"/>
              <w:cantSplit/>
              <w:tblHeader/>
            </w:trPr>
            <w:tc>
              <w:tcPr>
                <w:tcW w:w="0" w:type="auto"/>
                <w:tcBorders>
                  <w:bottom w:val="single" w:sz="4" w:space="0" w:color="auto"/>
                </w:tcBorders>
                <w:shd w:val="clear" w:color="auto" w:fill="FFFFFF"/>
                <w:hideMark/>
              </w:tcPr>
              <w:p w14:paraId="74F7A8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audit_access_grants</w:t>
                </w:r>
              </w:p>
            </w:tc>
            <w:tc>
              <w:tcPr>
                <w:tcW w:w="0" w:type="auto"/>
                <w:tcBorders>
                  <w:bottom w:val="single" w:sz="4" w:space="0" w:color="auto"/>
                </w:tcBorders>
                <w:shd w:val="clear" w:color="auto" w:fill="FFFFFF"/>
                <w:hideMark/>
              </w:tcPr>
              <w:p w14:paraId="5BF9CBB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FFFFF"/>
                <w:hideMark/>
              </w:tcPr>
              <w:p w14:paraId="1909CB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27D996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FFFFF"/>
                <w:hideMark/>
              </w:tcPr>
              <w:p w14:paraId="615C92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 como soporte de feature; sin uso productivo actual</w:t>
                </w:r>
              </w:p>
            </w:tc>
          </w:tr>
          <w:tr w:rsidR="00E738EC" w:rsidRPr="00E738EC" w14:paraId="1486127F" w14:textId="77777777" w:rsidTr="00E738EC">
            <w:trPr>
              <w:divId w:val="1795253448"/>
              <w:cantSplit/>
              <w:tblHeader/>
            </w:trPr>
            <w:tc>
              <w:tcPr>
                <w:tcW w:w="0" w:type="auto"/>
                <w:tcBorders>
                  <w:bottom w:val="single" w:sz="4" w:space="0" w:color="auto"/>
                </w:tcBorders>
                <w:shd w:val="clear" w:color="auto" w:fill="F3F3F3"/>
                <w:hideMark/>
              </w:tcPr>
              <w:p w14:paraId="44C95D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3F3F3"/>
                <w:hideMark/>
              </w:tcPr>
              <w:p w14:paraId="7C1E2A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c>
              <w:tcPr>
                <w:tcW w:w="0" w:type="auto"/>
                <w:tcBorders>
                  <w:bottom w:val="single" w:sz="4" w:space="0" w:color="auto"/>
                </w:tcBorders>
                <w:shd w:val="clear" w:color="auto" w:fill="F3F3F3"/>
                <w:hideMark/>
              </w:tcPr>
              <w:p w14:paraId="2C44C64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124</w:t>
                </w:r>
              </w:p>
            </w:tc>
            <w:tc>
              <w:tcPr>
                <w:tcW w:w="0" w:type="auto"/>
                <w:tcBorders>
                  <w:bottom w:val="single" w:sz="4" w:space="0" w:color="auto"/>
                </w:tcBorders>
                <w:shd w:val="clear" w:color="auto" w:fill="F3F3F3"/>
                <w:hideMark/>
              </w:tcPr>
              <w:p w14:paraId="657697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notifications.service, auth, security, approvals, tickets y otros módulos</w:t>
                </w:r>
              </w:p>
            </w:tc>
            <w:tc>
              <w:tcPr>
                <w:tcW w:w="0" w:type="auto"/>
                <w:tcBorders>
                  <w:bottom w:val="single" w:sz="4" w:space="0" w:color="auto"/>
                </w:tcBorders>
                <w:shd w:val="clear" w:color="auto" w:fill="F3F3F3"/>
                <w:hideMark/>
              </w:tcPr>
              <w:p w14:paraId="11A225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w:t>
                </w:r>
              </w:p>
            </w:tc>
          </w:tr>
          <w:tr w:rsidR="00E738EC" w:rsidRPr="00E738EC" w14:paraId="3AA01DBB" w14:textId="77777777" w:rsidTr="00E738EC">
            <w:trPr>
              <w:divId w:val="1795253448"/>
              <w:cantSplit/>
              <w:tblHeader/>
            </w:trPr>
            <w:tc>
              <w:tcPr>
                <w:tcW w:w="0" w:type="auto"/>
                <w:tcBorders>
                  <w:bottom w:val="single" w:sz="4" w:space="0" w:color="auto"/>
                </w:tcBorders>
                <w:shd w:val="clear" w:color="auto" w:fill="FFFFFF"/>
                <w:hideMark/>
              </w:tcPr>
              <w:p w14:paraId="768047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audit_logs</w:t>
                </w:r>
              </w:p>
            </w:tc>
            <w:tc>
              <w:tcPr>
                <w:tcW w:w="0" w:type="auto"/>
                <w:tcBorders>
                  <w:bottom w:val="single" w:sz="4" w:space="0" w:color="auto"/>
                </w:tcBorders>
                <w:shd w:val="clear" w:color="auto" w:fill="FFFFFF"/>
                <w:hideMark/>
              </w:tcPr>
              <w:p w14:paraId="325485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6F99F0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7FB8D5D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solo management.service</w:t>
                </w:r>
              </w:p>
            </w:tc>
            <w:tc>
              <w:tcPr>
                <w:tcW w:w="0" w:type="auto"/>
                <w:tcBorders>
                  <w:bottom w:val="single" w:sz="4" w:space="0" w:color="auto"/>
                </w:tcBorders>
                <w:shd w:val="clear" w:color="auto" w:fill="FFFFFF"/>
                <w:hideMark/>
              </w:tcPr>
              <w:p w14:paraId="70EFCD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debe reemplazarse</w:t>
                </w:r>
              </w:p>
            </w:tc>
          </w:tr>
          <w:tr w:rsidR="00E738EC" w:rsidRPr="00E738EC" w14:paraId="3C2B226A" w14:textId="77777777" w:rsidTr="00E738EC">
            <w:trPr>
              <w:divId w:val="1795253448"/>
              <w:cantSplit/>
              <w:tblHeader/>
            </w:trPr>
            <w:tc>
              <w:tcPr>
                <w:tcW w:w="0" w:type="auto"/>
                <w:tcBorders>
                  <w:bottom w:val="single" w:sz="4" w:space="0" w:color="auto"/>
                </w:tcBorders>
                <w:shd w:val="clear" w:color="auto" w:fill="F3F3F3"/>
                <w:hideMark/>
              </w:tcPr>
              <w:p w14:paraId="2BA160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attachments</w:t>
                </w:r>
              </w:p>
            </w:tc>
            <w:tc>
              <w:tcPr>
                <w:tcW w:w="0" w:type="auto"/>
                <w:tcBorders>
                  <w:bottom w:val="single" w:sz="4" w:space="0" w:color="auto"/>
                </w:tcBorders>
                <w:shd w:val="clear" w:color="auto" w:fill="F3F3F3"/>
                <w:hideMark/>
              </w:tcPr>
              <w:p w14:paraId="6906D3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3F3F3"/>
                <w:hideMark/>
              </w:tcPr>
              <w:p w14:paraId="45EF52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092F21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solo management.service y notas legacy</w:t>
                </w:r>
              </w:p>
            </w:tc>
            <w:tc>
              <w:tcPr>
                <w:tcW w:w="0" w:type="auto"/>
                <w:tcBorders>
                  <w:bottom w:val="single" w:sz="4" w:space="0" w:color="auto"/>
                </w:tcBorders>
                <w:shd w:val="clear" w:color="auto" w:fill="F3F3F3"/>
                <w:hideMark/>
              </w:tcPr>
              <w:p w14:paraId="7027A6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debe reemplazarse</w:t>
                </w:r>
              </w:p>
            </w:tc>
          </w:tr>
          <w:tr w:rsidR="00E738EC" w:rsidRPr="00E738EC" w14:paraId="53088184" w14:textId="77777777" w:rsidTr="00E738EC">
            <w:trPr>
              <w:divId w:val="1795253448"/>
              <w:cantSplit/>
              <w:tblHeader/>
            </w:trPr>
            <w:tc>
              <w:tcPr>
                <w:tcW w:w="0" w:type="auto"/>
                <w:tcBorders>
                  <w:bottom w:val="single" w:sz="4" w:space="0" w:color="auto"/>
                </w:tcBorders>
                <w:shd w:val="clear" w:color="auto" w:fill="FFFFFF"/>
                <w:hideMark/>
              </w:tcPr>
              <w:p w14:paraId="5DD413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security_offhours_whitelist</w:t>
                </w:r>
              </w:p>
            </w:tc>
            <w:tc>
              <w:tcPr>
                <w:tcW w:w="0" w:type="auto"/>
                <w:tcBorders>
                  <w:bottom w:val="single" w:sz="4" w:space="0" w:color="auto"/>
                </w:tcBorders>
                <w:shd w:val="clear" w:color="auto" w:fill="FFFFFF"/>
                <w:hideMark/>
              </w:tcPr>
              <w:p w14:paraId="2BEBAB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tcBorders>
                  <w:bottom w:val="single" w:sz="4" w:space="0" w:color="auto"/>
                </w:tcBorders>
                <w:shd w:val="clear" w:color="auto" w:fill="FFFFFF"/>
                <w:hideMark/>
              </w:tcPr>
              <w:p w14:paraId="0B269A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FFFFF"/>
                <w:hideMark/>
              </w:tcPr>
              <w:p w14:paraId="63046A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solo security.whitelist.js</w:t>
                </w:r>
              </w:p>
            </w:tc>
            <w:tc>
              <w:tcPr>
                <w:tcW w:w="0" w:type="auto"/>
                <w:tcBorders>
                  <w:bottom w:val="single" w:sz="4" w:space="0" w:color="auto"/>
                </w:tcBorders>
                <w:shd w:val="clear" w:color="auto" w:fill="FFFFFF"/>
                <w:hideMark/>
              </w:tcPr>
              <w:p w14:paraId="3B73581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para el flujo core actual</w:t>
                </w:r>
              </w:p>
            </w:tc>
          </w:tr>
          <w:tr w:rsidR="00E738EC" w:rsidRPr="00E738EC" w14:paraId="15321F42" w14:textId="77777777" w:rsidTr="00E738EC">
            <w:trPr>
              <w:divId w:val="1795253448"/>
              <w:cantSplit/>
              <w:tblHeader/>
            </w:trPr>
            <w:tc>
              <w:tcPr>
                <w:tcW w:w="0" w:type="auto"/>
                <w:shd w:val="clear" w:color="auto" w:fill="F3F3F3"/>
                <w:hideMark/>
              </w:tcPr>
              <w:p w14:paraId="085D80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security_jobs_log</w:t>
                </w:r>
              </w:p>
            </w:tc>
            <w:tc>
              <w:tcPr>
                <w:tcW w:w="0" w:type="auto"/>
                <w:shd w:val="clear" w:color="auto" w:fill="F3F3F3"/>
                <w:hideMark/>
              </w:tcPr>
              <w:p w14:paraId="0609C11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w:t>
                </w:r>
              </w:p>
            </w:tc>
            <w:tc>
              <w:tcPr>
                <w:tcW w:w="0" w:type="auto"/>
                <w:shd w:val="clear" w:color="auto" w:fill="F3F3F3"/>
                <w:hideMark/>
              </w:tcPr>
              <w:p w14:paraId="3F416B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shd w:val="clear" w:color="auto" w:fill="F3F3F3"/>
                <w:hideMark/>
              </w:tcPr>
              <w:p w14:paraId="4BBDF1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solo security.siem.js</w:t>
                </w:r>
              </w:p>
            </w:tc>
            <w:tc>
              <w:tcPr>
                <w:tcW w:w="0" w:type="auto"/>
                <w:shd w:val="clear" w:color="auto" w:fill="F3F3F3"/>
                <w:hideMark/>
              </w:tcPr>
              <w:p w14:paraId="50DBA4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para el flujo core actual</w:t>
                </w:r>
              </w:p>
            </w:tc>
          </w:tr>
        </w:tbl>
        <w:p w14:paraId="3EE5DCD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53" w:name="_Toc229603497"/>
          <w:r w:rsidRPr="00E738EC">
            <w:rPr>
              <w:rFonts w:ascii="Aptos" w:eastAsia="Times New Roman" w:hAnsi="Aptos"/>
              <w:b/>
              <w:color w:val="325483"/>
              <w:sz w:val="26"/>
            </w:rPr>
            <w:t>4. Hallazgos revisados y solucion sin asumir funcionalidad</w:t>
          </w:r>
          <w:bookmarkEnd w:id="153"/>
        </w:p>
        <w:p w14:paraId="135661AD"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154" w:name="_Toc229603498"/>
          <w:r w:rsidRPr="00E738EC">
            <w:rPr>
              <w:rFonts w:ascii="Aptos" w:eastAsia="Times New Roman" w:hAnsi="Aptos"/>
              <w:b/>
              <w:color w:val="8D648C"/>
              <w:sz w:val="22"/>
            </w:rPr>
            <w:t>H-01 Módulo security no montado</w:t>
          </w:r>
          <w:bookmarkEnd w:id="154"/>
        </w:p>
        <w:p w14:paraId="73EDF273" w14:textId="77777777" w:rsidR="00E738EC" w:rsidRPr="00E738EC" w:rsidRDefault="00E738EC" w:rsidP="00E738EC">
          <w:pPr>
            <w:numPr>
              <w:ilvl w:val="0"/>
              <w:numId w:val="9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tras verificar produccion: NO SE REPRODUCE EN PRODUCCION.</w:t>
          </w:r>
        </w:p>
        <w:p w14:paraId="0A7B265C" w14:textId="77777777" w:rsidR="00E738EC" w:rsidRPr="00E738EC" w:rsidRDefault="00E738EC" w:rsidP="00E738EC">
          <w:pPr>
            <w:numPr>
              <w:ilvl w:val="0"/>
              <w:numId w:val="9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Evidencia: GET /api/v1/security/offhours-logins responde 401 NO_TOKEN, no 404.</w:t>
          </w:r>
        </w:p>
        <w:p w14:paraId="317B3F36" w14:textId="77777777" w:rsidR="00E738EC" w:rsidRPr="00E738EC" w:rsidRDefault="00E738EC" w:rsidP="00E738EC">
          <w:pPr>
            <w:numPr>
              <w:ilvl w:val="0"/>
              <w:numId w:val="9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Conclusion técnica: el despliegue productivo no coincide con el repositorio local en este punto, o existe una capa de enrutamiento no reflejada en el código revisado.</w:t>
          </w:r>
        </w:p>
        <w:p w14:paraId="6034BF66" w14:textId="77777777" w:rsidR="00E738EC" w:rsidRPr="00E738EC" w:rsidRDefault="00E738EC" w:rsidP="00E738EC">
          <w:pPr>
            <w:numPr>
              <w:ilvl w:val="0"/>
              <w:numId w:val="9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Servicios/tablas implicados: security.controller.js usa auditoria.logs, notifications, user_sessions.</w:t>
          </w:r>
        </w:p>
        <w:p w14:paraId="629FA284" w14:textId="77777777" w:rsidR="00E738EC" w:rsidRPr="00E738EC" w:rsidRDefault="00E738EC" w:rsidP="00E738EC">
          <w:pPr>
            <w:numPr>
              <w:ilvl w:val="0"/>
              <w:numId w:val="9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SI. Las tablas core existen y tienen datos (auditoria.logs, user_sessions, notifications).</w:t>
          </w:r>
        </w:p>
        <w:p w14:paraId="212A8277" w14:textId="77777777" w:rsidR="00E738EC" w:rsidRPr="00E738EC" w:rsidRDefault="00E738EC" w:rsidP="00E738EC">
          <w:pPr>
            <w:numPr>
              <w:ilvl w:val="0"/>
              <w:numId w:val="9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w:t>
          </w:r>
        </w:p>
        <w:p w14:paraId="76DBC0E8" w14:textId="77777777" w:rsidR="00E738EC" w:rsidRPr="00E738EC" w:rsidRDefault="00E738EC" w:rsidP="00E738EC">
          <w:pPr>
            <w:numPr>
              <w:ilvl w:val="0"/>
              <w:numId w:val="9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Exportar la revision desplegada de produccion o reconciliar el repositorio con la versión realmente en uso.</w:t>
          </w:r>
        </w:p>
        <w:p w14:paraId="67846E87" w14:textId="77777777" w:rsidR="00E738EC" w:rsidRPr="00E738EC" w:rsidRDefault="00E738EC" w:rsidP="00E738EC">
          <w:pPr>
            <w:numPr>
              <w:ilvl w:val="0"/>
              <w:numId w:val="9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 el repo debe representar produccion, agregar el montaje explicito de security en backend/src/app.js.</w:t>
          </w:r>
        </w:p>
        <w:p w14:paraId="5E9120C2" w14:textId="77777777" w:rsidR="00E738EC" w:rsidRPr="00E738EC" w:rsidRDefault="00E738EC" w:rsidP="00E738EC">
          <w:pPr>
            <w:numPr>
              <w:ilvl w:val="0"/>
              <w:numId w:val="9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No mantener la discrepancia repo vs produccion porque invalida DDS, IQ y OQ.</w:t>
          </w:r>
        </w:p>
        <w:p w14:paraId="00A2AC0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55" w:name="_Toc229603499"/>
          <w:r w:rsidRPr="00E738EC">
            <w:rPr>
              <w:rFonts w:ascii="Aptos" w:eastAsia="Times New Roman" w:hAnsi="Aptos"/>
              <w:b/>
              <w:color w:val="8D648C"/>
              <w:sz w:val="22"/>
            </w:rPr>
            <w:t>H-02 Tablas security_offhours_whitelist y security_jobs_log ausentes</w:t>
          </w:r>
          <w:bookmarkEnd w:id="155"/>
        </w:p>
        <w:p w14:paraId="7BADBA64" w14:textId="77777777" w:rsidR="00E738EC" w:rsidRPr="00E738EC" w:rsidRDefault="00E738EC" w:rsidP="00E738EC">
          <w:pPr>
            <w:numPr>
              <w:ilvl w:val="0"/>
              <w:numId w:val="9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en Neon: CONFIRMADO.</w:t>
          </w:r>
        </w:p>
        <w:p w14:paraId="52D47D39" w14:textId="77777777" w:rsidR="00E738EC" w:rsidRPr="00E738EC" w:rsidRDefault="00E738EC" w:rsidP="00E738EC">
          <w:pPr>
            <w:numPr>
              <w:ilvl w:val="0"/>
              <w:numId w:val="9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Evidencia: no existen en catalogo de la base real.</w:t>
          </w:r>
        </w:p>
        <w:p w14:paraId="3CD4D27E" w14:textId="77777777" w:rsidR="00E738EC" w:rsidRPr="00E738EC" w:rsidRDefault="00E738EC" w:rsidP="00E738EC">
          <w:pPr>
            <w:numPr>
              <w:ilvl w:val="0"/>
              <w:numId w:val="9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 que las usan: solo backend/src/modules/security/security.whitelist.js y backend/src/modules/security/security.siem.js.</w:t>
          </w:r>
        </w:p>
        <w:p w14:paraId="4B9BFCFF" w14:textId="77777777" w:rsidR="00E738EC" w:rsidRPr="00E738EC" w:rsidRDefault="00E738EC" w:rsidP="00E738EC">
          <w:pPr>
            <w:numPr>
              <w:ilvl w:val="0"/>
              <w:numId w:val="9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NO para el flujo core actual de consulta/revision de logins off-hours, porque security.controller.js opera con auditoria.logs, notifications y user_sessions.</w:t>
          </w:r>
        </w:p>
        <w:p w14:paraId="3A459895" w14:textId="77777777" w:rsidR="00E738EC" w:rsidRPr="00E738EC" w:rsidRDefault="00E738EC" w:rsidP="00E738EC">
          <w:pPr>
            <w:numPr>
              <w:ilvl w:val="0"/>
              <w:numId w:val="9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w:t>
          </w:r>
        </w:p>
        <w:p w14:paraId="1AFB4CB8" w14:textId="77777777" w:rsidR="00E738EC" w:rsidRPr="00E738EC" w:rsidRDefault="00E738EC" w:rsidP="00E738EC">
          <w:pPr>
            <w:numPr>
              <w:ilvl w:val="0"/>
              <w:numId w:val="9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 whitelist/SIEM no estan activados realmente, remover esas dependencias del alcance documental y dejar los helpers fuera de runtime.</w:t>
          </w:r>
        </w:p>
        <w:p w14:paraId="35BAF859" w14:textId="77777777" w:rsidR="00E738EC" w:rsidRPr="00E738EC" w:rsidRDefault="00E738EC" w:rsidP="00E738EC">
          <w:pPr>
            <w:numPr>
              <w:ilvl w:val="0"/>
              <w:numId w:val="9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 se quieren activar, crear primero migraciones reales para ambas tablas y luego cablear explicitamente su uso desde auth/security.</w:t>
          </w:r>
        </w:p>
        <w:p w14:paraId="60D64F70" w14:textId="77777777" w:rsidR="00E738EC" w:rsidRPr="00E738EC" w:rsidRDefault="00E738EC" w:rsidP="00E738EC">
          <w:pPr>
            <w:numPr>
              <w:ilvl w:val="0"/>
              <w:numId w:val="9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No dejar código apuntando a tablas inexistentes.</w:t>
          </w:r>
        </w:p>
        <w:p w14:paraId="18B2651D"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56" w:name="_Toc229603500"/>
          <w:r w:rsidRPr="00E738EC">
            <w:rPr>
              <w:rFonts w:ascii="Aptos" w:eastAsia="Times New Roman" w:hAnsi="Aptos"/>
              <w:b/>
              <w:color w:val="8D648C"/>
              <w:sz w:val="22"/>
            </w:rPr>
            <w:t>H-03 management.service.js usa audit_logs y attachments</w:t>
          </w:r>
          <w:bookmarkEnd w:id="156"/>
        </w:p>
        <w:p w14:paraId="0EDDD2D1" w14:textId="77777777" w:rsidR="00E738EC" w:rsidRPr="00E738EC" w:rsidRDefault="00E738EC" w:rsidP="00E738EC">
          <w:pPr>
            <w:numPr>
              <w:ilvl w:val="0"/>
              <w:numId w:val="9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en Neon: CONFIRMADO.</w:t>
          </w:r>
        </w:p>
        <w:p w14:paraId="6EED6820" w14:textId="77777777" w:rsidR="00E738EC" w:rsidRPr="00E738EC" w:rsidRDefault="00E738EC" w:rsidP="00E738EC">
          <w:pPr>
            <w:numPr>
              <w:ilvl w:val="0"/>
              <w:numId w:val="9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Evidencia: ambas tablas no existen; si existen auditoria.logs, request_attachments y request_versions con datos reales.</w:t>
          </w:r>
        </w:p>
        <w:p w14:paraId="24C0896A" w14:textId="77777777" w:rsidR="00E738EC" w:rsidRPr="00E738EC" w:rsidRDefault="00E738EC" w:rsidP="00E738EC">
          <w:pPr>
            <w:numPr>
              <w:ilvl w:val="0"/>
              <w:numId w:val="9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 que usan los objetos correctos: utils/audit, auditoria.service, requests.service, files.service, users.controller.</w:t>
          </w:r>
        </w:p>
        <w:p w14:paraId="09646FAB" w14:textId="77777777" w:rsidR="00E738EC" w:rsidRPr="00E738EC" w:rsidRDefault="00E738EC" w:rsidP="00E738EC">
          <w:pPr>
            <w:numPr>
              <w:ilvl w:val="0"/>
              <w:numId w:val="9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Necesidad real: SI hay necesidad funcional de trazabilidad y adjuntos; NO hay necesidad de las tablas audit_logs y attachments porque son nombres incorrectos/legacy.</w:t>
          </w:r>
        </w:p>
        <w:p w14:paraId="6D1CA386" w14:textId="77777777" w:rsidR="00E738EC" w:rsidRPr="00E738EC" w:rsidRDefault="00E738EC" w:rsidP="00E738EC">
          <w:pPr>
            <w:numPr>
              <w:ilvl w:val="0"/>
              <w:numId w:val="9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 exacta:</w:t>
          </w:r>
        </w:p>
        <w:p w14:paraId="7EBA328E" w14:textId="77777777" w:rsidR="00E738EC" w:rsidRPr="00E738EC" w:rsidRDefault="00E738EC" w:rsidP="00E738EC">
          <w:pPr>
            <w:numPr>
              <w:ilvl w:val="0"/>
              <w:numId w:val="9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Reemplazar SELECT * FROM audit_logs ... por consulta contra auditoria.logs filtrando request_id o datos_nuevos segun el identificador real que ya se registra.</w:t>
          </w:r>
        </w:p>
        <w:p w14:paraId="48325A8F" w14:textId="77777777" w:rsidR="00E738EC" w:rsidRPr="00E738EC" w:rsidRDefault="00E738EC" w:rsidP="00E738EC">
          <w:pPr>
            <w:numPr>
              <w:ilvl w:val="0"/>
              <w:numId w:val="9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Reemplazar SELECT FROM attachments WHERE request_id=$1 por SELECT FROM request_attachments WHERE request_id=$1.</w:t>
          </w:r>
        </w:p>
        <w:p w14:paraId="4EC90C38" w14:textId="77777777" w:rsidR="00E738EC" w:rsidRPr="00E738EC" w:rsidRDefault="00E738EC" w:rsidP="00E738EC">
          <w:pPr>
            <w:numPr>
              <w:ilvl w:val="0"/>
              <w:numId w:val="9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Mantener request_versions como fuente de versiones, porque existe y tiene registros.</w:t>
          </w:r>
        </w:p>
        <w:p w14:paraId="11E6AC3E" w14:textId="77777777" w:rsidR="00E738EC" w:rsidRPr="00E738EC" w:rsidRDefault="00E738EC" w:rsidP="00E738EC">
          <w:pPr>
            <w:numPr>
              <w:ilvl w:val="0"/>
              <w:numId w:val="9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Cubrir GET /management/trace/:id y GET /management/documents/:id con pruebas de integracion contra Neon.</w:t>
          </w:r>
        </w:p>
        <w:p w14:paraId="596A8F9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57" w:name="_Toc229603501"/>
          <w:r w:rsidRPr="00E738EC">
            <w:rPr>
              <w:rFonts w:ascii="Aptos" w:eastAsia="Times New Roman" w:hAnsi="Aptos"/>
              <w:b/>
              <w:color w:val="8D648C"/>
              <w:sz w:val="22"/>
            </w:rPr>
            <w:t>H-04 Uso de users.nombre_completo</w:t>
          </w:r>
          <w:bookmarkEnd w:id="157"/>
        </w:p>
        <w:p w14:paraId="6812FE6D" w14:textId="77777777" w:rsidR="00E738EC" w:rsidRPr="00E738EC" w:rsidRDefault="00E738EC" w:rsidP="00E738EC">
          <w:pPr>
            <w:numPr>
              <w:ilvl w:val="0"/>
              <w:numId w:val="10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en Neon: CONFIRMADO.</w:t>
          </w:r>
        </w:p>
        <w:p w14:paraId="3BB77763" w14:textId="77777777" w:rsidR="00E738EC" w:rsidRPr="00E738EC" w:rsidRDefault="00E738EC" w:rsidP="00E738EC">
          <w:pPr>
            <w:numPr>
              <w:ilvl w:val="0"/>
              <w:numId w:val="10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Evidencia: la tabla real users tiene columnas name y fullname; no existe nombre_completo.</w:t>
          </w:r>
        </w:p>
        <w:p w14:paraId="086BD800" w14:textId="77777777" w:rsidR="00E738EC" w:rsidRPr="00E738EC" w:rsidRDefault="00E738EC" w:rsidP="00E738EC">
          <w:pPr>
            <w:numPr>
              <w:ilvl w:val="0"/>
              <w:numId w:val="10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 afectados: backend/src/modules/audit-prep/auditPrep.service.js, backend/src/modules/management/management.service.js.</w:t>
          </w:r>
        </w:p>
        <w:p w14:paraId="2C4A32F8" w14:textId="77777777" w:rsidR="00E738EC" w:rsidRPr="00E738EC" w:rsidRDefault="00E738EC" w:rsidP="00E738EC">
          <w:pPr>
            <w:numPr>
              <w:ilvl w:val="0"/>
              <w:numId w:val="10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SI es necesario mostrar nombre del usuario; NO es necesario el nombre de columna nombre_completo.</w:t>
          </w:r>
        </w:p>
        <w:p w14:paraId="35922C0F" w14:textId="77777777" w:rsidR="00E738EC" w:rsidRPr="00E738EC" w:rsidRDefault="00E738EC" w:rsidP="00E738EC">
          <w:pPr>
            <w:numPr>
              <w:ilvl w:val="0"/>
              <w:numId w:val="10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 exacta:</w:t>
          </w:r>
        </w:p>
        <w:p w14:paraId="43B11EBB" w14:textId="77777777" w:rsidR="00E738EC" w:rsidRPr="00E738EC" w:rsidRDefault="00E738EC" w:rsidP="00E738EC">
          <w:pPr>
            <w:numPr>
              <w:ilvl w:val="0"/>
              <w:numId w:val="10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Sustituir por COALESCE(u.fullname, u.name, u.email) en todas las consultas del área 01.</w:t>
          </w:r>
        </w:p>
        <w:p w14:paraId="7CF4B942" w14:textId="77777777" w:rsidR="00E738EC" w:rsidRPr="00E738EC" w:rsidRDefault="00E738EC" w:rsidP="00E738EC">
          <w:pPr>
            <w:numPr>
              <w:ilvl w:val="0"/>
              <w:numId w:val="10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 se necesita consistencia transversal, crear un helper SQL o vista de perfil publico de usuario y dejar de duplicar alias manuales.</w:t>
          </w:r>
        </w:p>
        <w:p w14:paraId="53740433"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58" w:name="_Toc229603502"/>
          <w:r w:rsidRPr="00E738EC">
            <w:rPr>
              <w:rFonts w:ascii="Aptos" w:eastAsia="Times New Roman" w:hAnsi="Aptos"/>
              <w:b/>
              <w:color w:val="8D648C"/>
              <w:sz w:val="22"/>
            </w:rPr>
            <w:t>H-05 Insercion de consent_text en document_signatures_advanced</w:t>
          </w:r>
          <w:bookmarkEnd w:id="158"/>
        </w:p>
        <w:p w14:paraId="24D1EFAC" w14:textId="77777777" w:rsidR="00E738EC" w:rsidRPr="00E738EC" w:rsidRDefault="00E738EC" w:rsidP="00E738EC">
          <w:pPr>
            <w:numPr>
              <w:ilvl w:val="0"/>
              <w:numId w:val="10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en Neon: CONFIRMADO.</w:t>
          </w:r>
        </w:p>
        <w:p w14:paraId="24E4567A" w14:textId="77777777" w:rsidR="00E738EC" w:rsidRPr="00E738EC" w:rsidRDefault="00E738EC" w:rsidP="00E738EC">
          <w:pPr>
            <w:numPr>
              <w:ilvl w:val="0"/>
              <w:numId w:val="10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Evidencia: la tabla real no tiene columna consent_text.</w:t>
          </w:r>
        </w:p>
        <w:p w14:paraId="66D65A9D" w14:textId="77777777" w:rsidR="00E738EC" w:rsidRPr="00E738EC" w:rsidRDefault="00E738EC" w:rsidP="00E738EC">
          <w:pPr>
            <w:numPr>
              <w:ilvl w:val="0"/>
              <w:numId w:val="10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 afectados: backend/src/modules/signature/signature.controller.js, backend/src/services/signatures/advancedSignature.service.js. Tambien hay referencias similares en módulos externos al área 01 (permisos, vacaciones).</w:t>
          </w:r>
        </w:p>
        <w:p w14:paraId="485F2023" w14:textId="77777777" w:rsidR="00E738EC" w:rsidRPr="00E738EC" w:rsidRDefault="00E738EC" w:rsidP="00E738EC">
          <w:pPr>
            <w:numPr>
              <w:ilvl w:val="0"/>
              <w:numId w:val="10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NO hay evidencia en el modelo productivo actual de que consent_text forme parte de la persistencia oficial de firmas; la tabla real no lo soporta y hoy no tiene registros.</w:t>
          </w:r>
        </w:p>
        <w:p w14:paraId="0460B629" w14:textId="77777777" w:rsidR="00E738EC" w:rsidRPr="00E738EC" w:rsidRDefault="00E738EC" w:rsidP="00E738EC">
          <w:pPr>
            <w:numPr>
              <w:ilvl w:val="0"/>
              <w:numId w:val="10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 exacta:</w:t>
          </w:r>
        </w:p>
        <w:p w14:paraId="0D38F566" w14:textId="77777777" w:rsidR="00E738EC" w:rsidRPr="00E738EC" w:rsidRDefault="00E738EC" w:rsidP="00E738EC">
          <w:pPr>
            <w:numPr>
              <w:ilvl w:val="0"/>
              <w:numId w:val="10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Alinear todos los INSERT y SELECT de document_signatures_advanced a las columnas que realmente existen en Neon.</w:t>
          </w:r>
        </w:p>
        <w:p w14:paraId="5D2B0DDD" w14:textId="77777777" w:rsidR="00E738EC" w:rsidRPr="00E738EC" w:rsidRDefault="00E738EC" w:rsidP="00E738EC">
          <w:pPr>
            <w:numPr>
              <w:ilvl w:val="0"/>
              <w:numId w:val="10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Eliminar consent_text de las escrituras del área 01 mientras no exista migracion aprobada que lo agregue.</w:t>
          </w:r>
        </w:p>
        <w:p w14:paraId="57BFBFE2" w14:textId="77777777" w:rsidR="00E738EC" w:rsidRPr="00E738EC" w:rsidRDefault="00E738EC" w:rsidP="00E738EC">
          <w:pPr>
            <w:numPr>
              <w:ilvl w:val="0"/>
              <w:numId w:val="10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 negocio decide preservarlo en el futuro, primero crear migracion y luego actualizar todos los writers/readers; no mezclar código nuevo con esquema viejo.</w:t>
          </w:r>
        </w:p>
        <w:p w14:paraId="723130D1"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59" w:name="_Toc229603503"/>
          <w:r w:rsidRPr="00E738EC">
            <w:rPr>
              <w:rFonts w:ascii="Aptos" w:eastAsia="Times New Roman" w:hAnsi="Aptos"/>
              <w:b/>
              <w:color w:val="8D648C"/>
              <w:sz w:val="22"/>
            </w:rPr>
            <w:t>H-06 signer_email obligatorio y no poblado por el backend de firma</w:t>
          </w:r>
          <w:bookmarkEnd w:id="159"/>
        </w:p>
        <w:p w14:paraId="642ABB75" w14:textId="77777777" w:rsidR="00E738EC" w:rsidRPr="00E738EC" w:rsidRDefault="00E738EC" w:rsidP="00E738EC">
          <w:pPr>
            <w:numPr>
              <w:ilvl w:val="0"/>
              <w:numId w:val="10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en Neon: CONFIRMADO.</w:t>
          </w:r>
        </w:p>
        <w:p w14:paraId="56666952" w14:textId="77777777" w:rsidR="00E738EC" w:rsidRPr="00E738EC" w:rsidRDefault="00E738EC" w:rsidP="00E738EC">
          <w:pPr>
            <w:numPr>
              <w:ilvl w:val="0"/>
              <w:numId w:val="10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Evidencia: document_signatures_advanced.signer_email existe y es NOT NULL.</w:t>
          </w:r>
        </w:p>
        <w:p w14:paraId="31E34542" w14:textId="77777777" w:rsidR="00E738EC" w:rsidRPr="00E738EC" w:rsidRDefault="00E738EC" w:rsidP="00E738EC">
          <w:pPr>
            <w:numPr>
              <w:ilvl w:val="0"/>
              <w:numId w:val="10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 afectados: signature.controller.js, advancedSignature.service.js.</w:t>
          </w:r>
        </w:p>
        <w:p w14:paraId="76E4BFFA" w14:textId="77777777" w:rsidR="00E738EC" w:rsidRPr="00E738EC" w:rsidRDefault="00E738EC" w:rsidP="00E738EC">
          <w:pPr>
            <w:numPr>
              <w:ilvl w:val="0"/>
              <w:numId w:val="10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SI. La tabla no acepta inserciones validas sin este dato.</w:t>
          </w:r>
        </w:p>
        <w:p w14:paraId="40A5D334" w14:textId="77777777" w:rsidR="00E738EC" w:rsidRPr="00E738EC" w:rsidRDefault="00E738EC" w:rsidP="00E738EC">
          <w:pPr>
            <w:numPr>
              <w:ilvl w:val="0"/>
              <w:numId w:val="10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 exacta:</w:t>
          </w:r>
        </w:p>
        <w:p w14:paraId="34A4559F" w14:textId="77777777" w:rsidR="00E738EC" w:rsidRPr="00E738EC" w:rsidRDefault="00E738EC" w:rsidP="00E738EC">
          <w:pPr>
            <w:numPr>
              <w:ilvl w:val="0"/>
              <w:numId w:val="10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Poblar signer_email con req.user.email en todas las inserciones.</w:t>
          </w:r>
        </w:p>
        <w:p w14:paraId="1F758589" w14:textId="77777777" w:rsidR="00E738EC" w:rsidRPr="00E738EC" w:rsidRDefault="00E738EC" w:rsidP="00E738EC">
          <w:pPr>
            <w:numPr>
              <w:ilvl w:val="0"/>
              <w:numId w:val="10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 el token no trae email, consultar users por req.user.id antes de firmar.</w:t>
          </w:r>
        </w:p>
        <w:p w14:paraId="7A90AB43" w14:textId="77777777" w:rsidR="00E738EC" w:rsidRPr="00E738EC" w:rsidRDefault="00E738EC" w:rsidP="00E738EC">
          <w:pPr>
            <w:numPr>
              <w:ilvl w:val="0"/>
              <w:numId w:val="10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 aun asi no existe email, devolver 422 y no intentar escribir la firma.</w:t>
          </w:r>
        </w:p>
        <w:p w14:paraId="1B072905"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60" w:name="_Toc229603504"/>
          <w:r w:rsidRPr="00E738EC">
            <w:rPr>
              <w:rFonts w:ascii="Aptos" w:eastAsia="Times New Roman" w:hAnsi="Aptos"/>
              <w:b/>
              <w:color w:val="8D648C"/>
              <w:sz w:val="22"/>
            </w:rPr>
            <w:t>H-07 Estados en ingles (approved/rejected) contra estados reales en espanol</w:t>
          </w:r>
          <w:bookmarkEnd w:id="160"/>
        </w:p>
        <w:p w14:paraId="7CBD6C12" w14:textId="77777777" w:rsidR="00E738EC" w:rsidRPr="00E738EC" w:rsidRDefault="00E738EC" w:rsidP="00E738EC">
          <w:pPr>
            <w:numPr>
              <w:ilvl w:val="0"/>
              <w:numId w:val="10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en Neon: CONFIRMADO.</w:t>
          </w:r>
        </w:p>
        <w:p w14:paraId="09E7E4C8" w14:textId="77777777" w:rsidR="00E738EC" w:rsidRPr="00E738EC" w:rsidRDefault="00E738EC" w:rsidP="00E738EC">
          <w:pPr>
            <w:numPr>
              <w:ilvl w:val="0"/>
              <w:numId w:val="10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Evidencia: en produccion solo existen rechazado y pendiente en requests; el constraint permite pendiente, en_revision, aprobado, rechazado, cancelado.</w:t>
          </w:r>
        </w:p>
        <w:p w14:paraId="2040720C" w14:textId="77777777" w:rsidR="00E738EC" w:rsidRPr="00E738EC" w:rsidRDefault="00E738EC" w:rsidP="00E738EC">
          <w:pPr>
            <w:numPr>
              <w:ilvl w:val="0"/>
              <w:numId w:val="10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 afectados en área 01: backend/src/modules/management/management.service.js.</w:t>
          </w:r>
        </w:p>
        <w:p w14:paraId="63640256" w14:textId="77777777" w:rsidR="00E738EC" w:rsidRPr="00E738EC" w:rsidRDefault="00E738EC" w:rsidP="00E738EC">
          <w:pPr>
            <w:numPr>
              <w:ilvl w:val="0"/>
              <w:numId w:val="10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Servicios fuera de área 01 con el mismo patron: clients, equipment-purchases, private-purchases, permisos y otros.</w:t>
          </w:r>
        </w:p>
        <w:p w14:paraId="0EBA7E21" w14:textId="77777777" w:rsidR="00E738EC" w:rsidRPr="00E738EC" w:rsidRDefault="00E738EC" w:rsidP="00E738EC">
          <w:pPr>
            <w:numPr>
              <w:ilvl w:val="0"/>
              <w:numId w:val="10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SI, porque el estado gobierna reportes y workflows. NO es valido seguir usando literales en ingles contra esta tabla.</w:t>
          </w:r>
        </w:p>
        <w:p w14:paraId="23856625" w14:textId="77777777" w:rsidR="00E738EC" w:rsidRPr="00E738EC" w:rsidRDefault="00E738EC" w:rsidP="00E738EC">
          <w:pPr>
            <w:numPr>
              <w:ilvl w:val="0"/>
              <w:numId w:val="10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 exacta:</w:t>
          </w:r>
        </w:p>
        <w:p w14:paraId="4FAC6F15" w14:textId="77777777" w:rsidR="00E738EC" w:rsidRPr="00E738EC" w:rsidRDefault="00E738EC" w:rsidP="00E738EC">
          <w:pPr>
            <w:numPr>
              <w:ilvl w:val="0"/>
              <w:numId w:val="10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Reemplazar en el área 01 todos los filtros approved/rejected por aprobado/rechazado.</w:t>
          </w:r>
        </w:p>
        <w:p w14:paraId="252E6A13" w14:textId="77777777" w:rsidR="00E738EC" w:rsidRPr="00E738EC" w:rsidRDefault="00E738EC" w:rsidP="00E738EC">
          <w:pPr>
            <w:numPr>
              <w:ilvl w:val="0"/>
              <w:numId w:val="10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Extraer las constantes de estado a un módulo compartido backend para evitar nuevos desalineamientos.</w:t>
          </w:r>
        </w:p>
        <w:p w14:paraId="00A80E88" w14:textId="77777777" w:rsidR="00E738EC" w:rsidRPr="00E738EC" w:rsidRDefault="00E738EC" w:rsidP="00E738EC">
          <w:pPr>
            <w:numPr>
              <w:ilvl w:val="0"/>
              <w:numId w:val="10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Revisar el resto del repositorio para la misma correccion, porque el problema excede el área 01.</w:t>
          </w:r>
        </w:p>
        <w:p w14:paraId="4A4230A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61" w:name="_Toc229603505"/>
          <w:r w:rsidRPr="00E738EC">
            <w:rPr>
              <w:rFonts w:ascii="Aptos" w:eastAsia="Times New Roman" w:hAnsi="Aptos"/>
              <w:b/>
              <w:color w:val="8D648C"/>
              <w:sz w:val="22"/>
            </w:rPr>
            <w:t>H-08 auth/me escribe en user_attendance_records</w:t>
          </w:r>
          <w:bookmarkEnd w:id="161"/>
        </w:p>
        <w:p w14:paraId="685147D0" w14:textId="77777777" w:rsidR="00E738EC" w:rsidRPr="00E738EC" w:rsidRDefault="00E738EC" w:rsidP="00E738EC">
          <w:pPr>
            <w:numPr>
              <w:ilvl w:val="0"/>
              <w:numId w:val="10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en Neon: CONFIRMADO como dependencia real.</w:t>
          </w:r>
        </w:p>
        <w:p w14:paraId="113CF75E" w14:textId="77777777" w:rsidR="00E738EC" w:rsidRPr="00E738EC" w:rsidRDefault="00E738EC" w:rsidP="00E738EC">
          <w:pPr>
            <w:numPr>
              <w:ilvl w:val="0"/>
              <w:numId w:val="10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Evidencia: user_attendance_records existe y es usada activamente por attendance.controller, attendance.service, attendanceOvertimeScheduler, viaticos.service y auth.controller.</w:t>
          </w:r>
        </w:p>
        <w:p w14:paraId="6AEA8DD7" w14:textId="77777777" w:rsidR="00E738EC" w:rsidRPr="00E738EC" w:rsidRDefault="00E738EC" w:rsidP="00E738EC">
          <w:pPr>
            <w:numPr>
              <w:ilvl w:val="0"/>
              <w:numId w:val="10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de la tabla: SI, pero es transversal al dominio de asistencia.</w:t>
          </w:r>
        </w:p>
        <w:p w14:paraId="43504FE4" w14:textId="77777777" w:rsidR="00E738EC" w:rsidRPr="00E738EC" w:rsidRDefault="00E738EC" w:rsidP="00E738EC">
          <w:pPr>
            <w:numPr>
              <w:ilvl w:val="0"/>
              <w:numId w:val="10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de que auth/me escriba ahi: NO se puede justificar desde el modelo del módulo auth; es una responsabilidad cruzada.</w:t>
          </w:r>
        </w:p>
        <w:p w14:paraId="7B15AF1F" w14:textId="77777777" w:rsidR="00E738EC" w:rsidRPr="00E738EC" w:rsidRDefault="00E738EC" w:rsidP="00E738EC">
          <w:pPr>
            <w:numPr>
              <w:ilvl w:val="0"/>
              <w:numId w:val="10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 exacta:</w:t>
          </w:r>
        </w:p>
        <w:p w14:paraId="09EC3B8A" w14:textId="77777777" w:rsidR="00E738EC" w:rsidRPr="00E738EC" w:rsidRDefault="00E738EC" w:rsidP="00E738EC">
          <w:pPr>
            <w:numPr>
              <w:ilvl w:val="0"/>
              <w:numId w:val="10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Quitar la insercion de asistencia de GET /auth/me y moverla al módulo attendance o a un job/endpoint explicito de clock-in.</w:t>
          </w:r>
        </w:p>
        <w:p w14:paraId="46B4D99A" w14:textId="77777777" w:rsidR="00E738EC" w:rsidRPr="00E738EC" w:rsidRDefault="00E738EC" w:rsidP="00E738EC">
          <w:pPr>
            <w:numPr>
              <w:ilvl w:val="0"/>
              <w:numId w:val="10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Si por negocio se requiere mantener ese comportamiento, documentarlo formalmente y registrar auditoria especifica del side effect. Mientras eso no exista, el diseño sigue siendo defectuoso.</w:t>
          </w:r>
        </w:p>
        <w:p w14:paraId="230CB2D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162" w:name="_Toc229603506"/>
          <w:r w:rsidRPr="00E738EC">
            <w:rPr>
              <w:rFonts w:ascii="Aptos" w:eastAsia="Times New Roman" w:hAnsi="Aptos"/>
              <w:b/>
              <w:color w:val="8D648C"/>
              <w:sz w:val="22"/>
            </w:rPr>
            <w:t>H-09 Rutas de signature inconsistentes entre repo y produccion</w:t>
          </w:r>
          <w:bookmarkEnd w:id="162"/>
        </w:p>
        <w:p w14:paraId="3935263D" w14:textId="77777777" w:rsidR="00E738EC" w:rsidRPr="00E738EC" w:rsidRDefault="00E738EC" w:rsidP="00E738EC">
          <w:pPr>
            <w:numPr>
              <w:ilvl w:val="0"/>
              <w:numId w:val="11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Estado tras verificar produccion: CONFIRMADO COMO INCONSISTENCIA, no como ausencia simple.</w:t>
          </w:r>
        </w:p>
        <w:p w14:paraId="4708C6FB" w14:textId="77777777" w:rsidR="00E738EC" w:rsidRPr="00E738EC" w:rsidRDefault="00E738EC" w:rsidP="00E738EC">
          <w:pPr>
            <w:numPr>
              <w:ilvl w:val="0"/>
              <w:numId w:val="11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Evidencia: /api/verificar/test-token existe y devuelve 500; /api/signature/verificar/test-token y /api/verify/test-token devuelven 401 NO_TOKEN.</w:t>
          </w:r>
        </w:p>
        <w:p w14:paraId="36C65656" w14:textId="77777777" w:rsidR="00E738EC" w:rsidRPr="00E738EC" w:rsidRDefault="00E738EC" w:rsidP="00E738EC">
          <w:pPr>
            <w:numPr>
              <w:ilvl w:val="0"/>
              <w:numId w:val="11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Conclusion técnica: produccion expone o intercepta multiples prefijos relacionados con firma, y no coincide limpiamente con el repositorio local.</w:t>
          </w:r>
        </w:p>
        <w:p w14:paraId="71EB0232" w14:textId="77777777" w:rsidR="00E738EC" w:rsidRPr="00E738EC" w:rsidRDefault="00E738EC" w:rsidP="00E738EC">
          <w:pPr>
            <w:numPr>
              <w:ilvl w:val="0"/>
              <w:numId w:val="11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Necesidad real: NO es necesario mantener tres contratos ambiguos para una misma capacidad.</w:t>
          </w:r>
        </w:p>
        <w:p w14:paraId="5FC03A03" w14:textId="77777777" w:rsidR="00E738EC" w:rsidRPr="00E738EC" w:rsidRDefault="00E738EC" w:rsidP="00E738EC">
          <w:pPr>
            <w:numPr>
              <w:ilvl w:val="0"/>
              <w:numId w:val="11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Solucion exacta:</w:t>
          </w:r>
        </w:p>
        <w:p w14:paraId="6C7E7D0C" w14:textId="77777777" w:rsidR="00E738EC" w:rsidRPr="00E738EC" w:rsidRDefault="00E738EC" w:rsidP="00E738EC">
          <w:pPr>
            <w:numPr>
              <w:ilvl w:val="0"/>
              <w:numId w:val="11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Definir un prefijo canonico unico para firma/verificacion (/api/signature/ o /api/, pero uno solo).</w:t>
          </w:r>
        </w:p>
        <w:p w14:paraId="4B902E25" w14:textId="77777777" w:rsidR="00E738EC" w:rsidRPr="00E738EC" w:rsidRDefault="00E738EC" w:rsidP="00E738EC">
          <w:pPr>
            <w:numPr>
              <w:ilvl w:val="0"/>
              <w:numId w:val="11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Mantener como mucho alias temporales con respuesta controlada y documentada.</w:t>
          </w:r>
        </w:p>
        <w:p w14:paraId="754713C9" w14:textId="77777777" w:rsidR="00E738EC" w:rsidRPr="00E738EC" w:rsidRDefault="00E738EC" w:rsidP="00E738EC">
          <w:pPr>
            <w:numPr>
              <w:ilvl w:val="0"/>
              <w:numId w:val="11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Reconciliar frontend, backend y despliegue para que todos consuman el mismo contrato.</w:t>
          </w:r>
        </w:p>
        <w:p w14:paraId="42CEF7C3" w14:textId="77777777" w:rsidR="00E738EC" w:rsidRPr="00E738EC" w:rsidRDefault="00E738EC" w:rsidP="00E738EC">
          <w:pPr>
            <w:numPr>
              <w:ilvl w:val="0"/>
              <w:numId w:val="11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Corregir el endpoint publico de verificacion para que un token invalido responda 404/400, no 500.</w:t>
          </w:r>
        </w:p>
        <w:p w14:paraId="1903C37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63" w:name="_Toc229603507"/>
          <w:r w:rsidRPr="00E738EC">
            <w:rPr>
              <w:rFonts w:ascii="Aptos" w:eastAsia="Times New Roman" w:hAnsi="Aptos"/>
              <w:b/>
              <w:color w:val="325483"/>
              <w:sz w:val="26"/>
            </w:rPr>
            <w:t>5. Prioridad de correccion recomendada</w:t>
          </w:r>
          <w:bookmarkEnd w:id="163"/>
        </w:p>
        <w:p w14:paraId="406F6F79" w14:textId="77777777" w:rsidR="00E738EC" w:rsidRPr="00E738EC" w:rsidRDefault="00E738EC" w:rsidP="00E738EC">
          <w:pPr>
            <w:numPr>
              <w:ilvl w:val="0"/>
              <w:numId w:val="11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Reconciliar repo vs produccion para security y signature.</w:t>
          </w:r>
        </w:p>
        <w:p w14:paraId="0E143F5D" w14:textId="77777777" w:rsidR="00E738EC" w:rsidRPr="00E738EC" w:rsidRDefault="00E738EC" w:rsidP="00E738EC">
          <w:pPr>
            <w:numPr>
              <w:ilvl w:val="0"/>
              <w:numId w:val="11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Corregir management.service.js hacia tablas reales (auditoria.logs, request_attachments, request_versions).</w:t>
          </w:r>
        </w:p>
        <w:p w14:paraId="39CF946C" w14:textId="77777777" w:rsidR="00E738EC" w:rsidRPr="00E738EC" w:rsidRDefault="00E738EC" w:rsidP="00E738EC">
          <w:pPr>
            <w:numPr>
              <w:ilvl w:val="0"/>
              <w:numId w:val="11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Corregir users.nombre_completo por COALESCE(fullname, name, email).</w:t>
          </w:r>
        </w:p>
        <w:p w14:paraId="6B7DD191" w14:textId="77777777" w:rsidR="00E738EC" w:rsidRPr="00E738EC" w:rsidRDefault="00E738EC" w:rsidP="00E738EC">
          <w:pPr>
            <w:numPr>
              <w:ilvl w:val="0"/>
              <w:numId w:val="11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Alinear signature al esquema real (signer_email obligatorio, eliminar consent_text mientras no exista migracion aprobada).</w:t>
          </w:r>
        </w:p>
        <w:p w14:paraId="54DD9BD0" w14:textId="77777777" w:rsidR="00E738EC" w:rsidRPr="00E738EC" w:rsidRDefault="00E738EC" w:rsidP="00E738EC">
          <w:pPr>
            <w:numPr>
              <w:ilvl w:val="0"/>
              <w:numId w:val="11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Normalizar estados de requests a los valores reales en espanol.</w:t>
          </w:r>
        </w:p>
        <w:p w14:paraId="54AF6961" w14:textId="77777777" w:rsidR="00E738EC" w:rsidRPr="00E738EC" w:rsidRDefault="00E738EC" w:rsidP="00E738EC">
          <w:pPr>
            <w:numPr>
              <w:ilvl w:val="0"/>
              <w:numId w:val="11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Separar el side effect de asistencia fuera de auth/me.</w:t>
          </w:r>
        </w:p>
        <w:p w14:paraId="686AA0E0"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64" w:name="_Toc229603508"/>
          <w:r w:rsidRPr="00E738EC">
            <w:rPr>
              <w:rFonts w:ascii="Aptos" w:eastAsia="Times New Roman" w:hAnsi="Aptos"/>
              <w:b/>
              <w:color w:val="325483"/>
              <w:sz w:val="26"/>
            </w:rPr>
            <w:lastRenderedPageBreak/>
            <w:t>6. Conclusion</w:t>
          </w:r>
          <w:bookmarkEnd w:id="164"/>
        </w:p>
        <w:p w14:paraId="5DAAAE21"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verificacion en produccion obliga a corregir dos cosas del diagnostico inicial: security si esta expuesto en runtime y el contrato de signature en produccion no coincide limpiamente con el repositorio local. El resto de hallazgos de datos si queda confirmado por la base real de Neon y por las referencias efectivas del código. Las soluciones propuestas arriba se basan en lo que hoy existe realmente en produccion y en Neon, sin asumir funcionalidades no comprobadas.</w:t>
          </w:r>
        </w:p>
        <w:p w14:paraId="77E71262"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165" w:name="_Toc229603509"/>
          <w:r w:rsidRPr="00E738EC">
            <w:rPr>
              <w:rFonts w:ascii="Aptos" w:eastAsia="Times New Roman" w:hAnsi="Aptos"/>
              <w:b/>
              <w:color w:val="325483"/>
              <w:sz w:val="32"/>
            </w:rPr>
            <w:t>INFORME DE HALLAZGOS - AREA 01 GOBIERNO, SEGURIDAD, CUMPLIMIENTO Y GESTION DOCUMENTAL</w:t>
          </w:r>
          <w:bookmarkEnd w:id="165"/>
        </w:p>
        <w:p w14:paraId="76B9371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En esta sección se registran los hallazgos técnicos vigentes del área, distinguiendo entre hallazgos corregidos, riesgos residuales y observaciones que requieren seguimiento para no comprometer la integridad funcional ni documental.</w:t>
          </w:r>
        </w:p>
        <w:p w14:paraId="3A83EA3D"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66" w:name="_Toc229603510"/>
          <w:r w:rsidRPr="00E738EC">
            <w:rPr>
              <w:rFonts w:ascii="Aptos" w:eastAsia="Times New Roman" w:hAnsi="Aptos"/>
              <w:b/>
              <w:color w:val="325483"/>
              <w:sz w:val="26"/>
            </w:rPr>
            <w:t>1. Objetivo</w:t>
          </w:r>
          <w:bookmarkEnd w:id="166"/>
        </w:p>
        <w:p w14:paraId="71BE017F"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Documentar los hallazgos vigentes del Área 01 tras su revalidacion contra el código real del sistema, incorporando el alcance ampliado de gestión documental y dejando separado lo que corresponde a infraestructura o continuidad operativa.</w:t>
          </w:r>
        </w:p>
        <w:p w14:paraId="214C4F1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67" w:name="_Toc229603511"/>
          <w:r w:rsidRPr="00E738EC">
            <w:rPr>
              <w:rFonts w:ascii="Aptos" w:eastAsia="Times New Roman" w:hAnsi="Aptos"/>
              <w:b/>
              <w:color w:val="325483"/>
              <w:sz w:val="26"/>
            </w:rPr>
            <w:t>2. Alcance revisado</w:t>
          </w:r>
          <w:bookmarkEnd w:id="167"/>
        </w:p>
        <w:p w14:paraId="0782D2D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análisis cubre auth, security, auditoria, audit-prep, approvals, management, signature, documents, files, notifications, dashboard y gmail.</w:t>
          </w:r>
        </w:p>
        <w:p w14:paraId="40DF3F6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68" w:name="_Toc229603512"/>
          <w:r w:rsidRPr="00E738EC">
            <w:rPr>
              <w:rFonts w:ascii="Aptos" w:eastAsia="Times New Roman" w:hAnsi="Aptos"/>
              <w:b/>
              <w:color w:val="325483"/>
              <w:sz w:val="26"/>
            </w:rPr>
            <w:t>3. Hallazgos vigentes</w:t>
          </w:r>
          <w:bookmarkEnd w:id="168"/>
        </w:p>
        <w:p w14:paraId="4F8FF5DC"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169" w:name="_Toc229603513"/>
          <w:r w:rsidRPr="00E738EC">
            <w:rPr>
              <w:rFonts w:ascii="Aptos" w:eastAsia="Times New Roman" w:hAnsi="Aptos"/>
              <w:b/>
              <w:color w:val="8D648C"/>
              <w:sz w:val="22"/>
            </w:rPr>
            <w:t>H-A01-001 Segmentacion pendiente en approvals</w:t>
          </w:r>
          <w:bookmarkEnd w:id="169"/>
        </w:p>
        <w:p w14:paraId="60D7CF8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módulo approvals sigue mostrando una cola cuyo universo visible requiere mayor precision funcional por aprobador real o por matriz formal de tipos soportados.</w:t>
          </w:r>
        </w:p>
        <w:p w14:paraId="5241BA12"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170" w:name="_Toc229603514"/>
          <w:r w:rsidRPr="00E738EC">
            <w:rPr>
              <w:rFonts w:ascii="Aptos" w:eastAsia="Times New Roman" w:hAnsi="Aptos"/>
              <w:b/>
              <w:color w:val="8D648C"/>
              <w:sz w:val="22"/>
            </w:rPr>
            <w:t>H-A01-002 Total global en management requests</w:t>
          </w:r>
          <w:bookmarkEnd w:id="170"/>
        </w:p>
        <w:p w14:paraId="3E8C35AE"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management/requests necesita devolver un total global confiable ademas del lote paginado.</w:t>
          </w:r>
        </w:p>
        <w:p w14:paraId="23F438B1"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171" w:name="_Toc229603515"/>
          <w:r w:rsidRPr="00E738EC">
            <w:rPr>
              <w:rFonts w:ascii="Aptos" w:eastAsia="Times New Roman" w:hAnsi="Aptos"/>
              <w:b/>
              <w:color w:val="8D648C"/>
              <w:sz w:val="22"/>
            </w:rPr>
            <w:t>H-A01-003 Cast inseguro en management trace</w:t>
          </w:r>
          <w:bookmarkEnd w:id="171"/>
        </w:p>
        <w:p w14:paraId="6B2FA80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consulta de trazabilidad puede depender de casts sobre valores JSON no siempre normalizados.</w:t>
          </w:r>
        </w:p>
        <w:p w14:paraId="1E4E0A8F"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172" w:name="_Toc229603516"/>
          <w:r w:rsidRPr="00E738EC">
            <w:rPr>
              <w:rFonts w:ascii="Aptos" w:eastAsia="Times New Roman" w:hAnsi="Aptos"/>
              <w:b/>
              <w:color w:val="8D648C"/>
              <w:sz w:val="22"/>
            </w:rPr>
            <w:t>H-A01-004 Acoplamiento auth-attendance</w:t>
          </w:r>
          <w:bookmarkEnd w:id="172"/>
        </w:p>
        <w:p w14:paraId="32F7C6B9"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callback de autenticación mantiene un efecto secundario hacia asistencia.</w:t>
          </w:r>
        </w:p>
        <w:p w14:paraId="668F789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173" w:name="_Toc229603517"/>
          <w:r w:rsidRPr="00E738EC">
            <w:rPr>
              <w:rFonts w:ascii="Aptos" w:eastAsia="Times New Roman" w:hAnsi="Aptos"/>
              <w:b/>
              <w:color w:val="8D648C"/>
              <w:sz w:val="22"/>
            </w:rPr>
            <w:t>H-A01-005 Dependencias auxiliares en security</w:t>
          </w:r>
          <w:bookmarkEnd w:id="173"/>
        </w:p>
        <w:p w14:paraId="2911A9A6"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security.whitelist.js y security.siem.js siguen dependiendo de artefactos auxiliares que no forman parte del flujo core verificado.</w:t>
          </w:r>
        </w:p>
        <w:p w14:paraId="25A5FDA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174" w:name="_Toc229603518"/>
          <w:r w:rsidRPr="00E738EC">
            <w:rPr>
              <w:rFonts w:ascii="Aptos" w:eastAsia="Times New Roman" w:hAnsi="Aptos"/>
              <w:b/>
              <w:color w:val="8D648C"/>
              <w:sz w:val="22"/>
            </w:rPr>
            <w:t>H-A01-006 Dependencias SQL duras en signature</w:t>
          </w:r>
          <w:bookmarkEnd w:id="174"/>
        </w:p>
        <w:p w14:paraId="6C00B9EB"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flujo completo de firma depende de vistas y funciones SQL especificas.</w:t>
          </w:r>
        </w:p>
        <w:p w14:paraId="72E96CC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75" w:name="_Toc229603519"/>
          <w:r w:rsidRPr="00E738EC">
            <w:rPr>
              <w:rFonts w:ascii="Aptos" w:eastAsia="Times New Roman" w:hAnsi="Aptos"/>
              <w:b/>
              <w:color w:val="325483"/>
              <w:sz w:val="26"/>
            </w:rPr>
            <w:t>4. Hallazgos cerrados en esta revision</w:t>
          </w:r>
          <w:bookmarkEnd w:id="175"/>
        </w:p>
        <w:p w14:paraId="7FFFB4D5" w14:textId="77777777" w:rsidR="00E738EC" w:rsidRPr="00E738EC" w:rsidRDefault="00E738EC" w:rsidP="00E738EC">
          <w:pPr>
            <w:numPr>
              <w:ilvl w:val="0"/>
              <w:numId w:val="11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Montaje de security confirmado en runtime.</w:t>
          </w:r>
        </w:p>
        <w:p w14:paraId="0FC950C9" w14:textId="77777777" w:rsidR="00E738EC" w:rsidRPr="00E738EC" w:rsidRDefault="00E738EC" w:rsidP="00E738EC">
          <w:pPr>
            <w:numPr>
              <w:ilvl w:val="0"/>
              <w:numId w:val="11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Referencias SQL de management alineadas al esquema real principal.</w:t>
          </w:r>
        </w:p>
        <w:p w14:paraId="392CD6CF" w14:textId="77777777" w:rsidR="00E738EC" w:rsidRPr="00E738EC" w:rsidRDefault="00E738EC" w:rsidP="00E738EC">
          <w:pPr>
            <w:numPr>
              <w:ilvl w:val="0"/>
              <w:numId w:val="11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Compatibilidad de signature bajo /api y alias /api/v1/signature.</w:t>
          </w:r>
        </w:p>
        <w:p w14:paraId="083987FD" w14:textId="77777777" w:rsidR="00E738EC" w:rsidRPr="00E738EC" w:rsidRDefault="00E738EC" w:rsidP="00E738EC">
          <w:pPr>
            <w:numPr>
              <w:ilvl w:val="0"/>
              <w:numId w:val="11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Resolucion de credenciales Google sin dependencia funcional a archivo secreto versionado.</w:t>
          </w:r>
        </w:p>
        <w:p w14:paraId="22229EA6" w14:textId="77777777" w:rsidR="00E738EC" w:rsidRPr="00E738EC" w:rsidRDefault="00E738EC" w:rsidP="00E738EC">
          <w:pPr>
            <w:numPr>
              <w:ilvl w:val="0"/>
              <w:numId w:val="11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Incorporacion formal de documents, files, notifications, dashboard y gmail al alcance documental del área.</w:t>
          </w:r>
        </w:p>
        <w:p w14:paraId="252D0073"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76" w:name="_Toc229603520"/>
          <w:r w:rsidRPr="00E738EC">
            <w:rPr>
              <w:rFonts w:ascii="Aptos" w:eastAsia="Times New Roman" w:hAnsi="Aptos"/>
              <w:b/>
              <w:color w:val="325483"/>
              <w:sz w:val="26"/>
            </w:rPr>
            <w:t>5. Elementos fuera de alcance del área</w:t>
          </w:r>
          <w:bookmarkEnd w:id="176"/>
        </w:p>
        <w:p w14:paraId="4A7713D1" w14:textId="77777777" w:rsidR="00E738EC" w:rsidRPr="00E738EC" w:rsidRDefault="00E738EC" w:rsidP="00E738EC">
          <w:pPr>
            <w:numPr>
              <w:ilvl w:val="0"/>
              <w:numId w:val="11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Respaldo de base de datos y continuidad operativa de plataforma.</w:t>
          </w:r>
        </w:p>
        <w:p w14:paraId="5540232C" w14:textId="77777777" w:rsidR="00E738EC" w:rsidRPr="00E738EC" w:rsidRDefault="00E738EC" w:rsidP="00E738EC">
          <w:pPr>
            <w:numPr>
              <w:ilvl w:val="0"/>
              <w:numId w:val="11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Jobs internos de infraestructura sin relacion funcional directa con el dominio.</w:t>
          </w:r>
        </w:p>
        <w:p w14:paraId="18923E8E" w14:textId="77777777" w:rsidR="00E738EC" w:rsidRPr="00E738EC" w:rsidRDefault="00E738EC" w:rsidP="00E738EC">
          <w:pPr>
            <w:numPr>
              <w:ilvl w:val="0"/>
              <w:numId w:val="11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Módulos de negocio propios de otras areas salvo cuando consumen servicios transversales del área.</w:t>
          </w:r>
        </w:p>
        <w:p w14:paraId="3D7692D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77" w:name="_Toc229603521"/>
          <w:r w:rsidRPr="00E738EC">
            <w:rPr>
              <w:rFonts w:ascii="Aptos" w:eastAsia="Times New Roman" w:hAnsi="Aptos"/>
              <w:b/>
              <w:color w:val="325483"/>
              <w:sz w:val="26"/>
            </w:rPr>
            <w:t>6. Conclusion</w:t>
          </w:r>
          <w:bookmarkEnd w:id="177"/>
        </w:p>
        <w:p w14:paraId="08EB55D6"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Área 01 queda ampliada y mejor delimitada documentalmente. Los hallazgos vigentes se concentran en robustez, segmentacion y dependencias especializadas; no invalidan la incorporacion del subdominio de gestión documental, pero deben mantenerse visibles para la siguiente ronda de remediacion.</w:t>
          </w:r>
        </w:p>
        <w:p w14:paraId="4748BA86"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178" w:name="_Toc229603522"/>
          <w:r w:rsidRPr="00E738EC">
            <w:rPr>
              <w:rFonts w:ascii="Aptos" w:eastAsia="Times New Roman" w:hAnsi="Aptos"/>
              <w:b/>
              <w:color w:val="325483"/>
              <w:sz w:val="32"/>
            </w:rPr>
            <w:t>PROTOCOLO DE EJECUCION IQ</w:t>
          </w:r>
          <w:bookmarkEnd w:id="178"/>
        </w:p>
        <w:p w14:paraId="4C2880F8"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Este protocolo define las actividades, evidencias esperadas, criterios de aceptacion y campos de registro requeridos para ejecutar formalmente la calificación de instalación del área.</w:t>
          </w:r>
        </w:p>
        <w:p w14:paraId="48E87F3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79" w:name="_Toc229603523"/>
          <w:r w:rsidRPr="00E738EC">
            <w:rPr>
              <w:rFonts w:ascii="Aptos" w:eastAsia="Times New Roman" w:hAnsi="Aptos"/>
              <w:b/>
              <w:color w:val="325483"/>
              <w:sz w:val="26"/>
            </w:rPr>
            <w:t>Área 01: Gobierno, Seguridad, Cumplimiento y Gestión Documental</w:t>
          </w:r>
          <w:bookmarkEnd w:id="179"/>
        </w:p>
        <w:p w14:paraId="1A6521A5"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0" w:name="_Toc229603524"/>
          <w:r w:rsidRPr="00E738EC">
            <w:rPr>
              <w:rFonts w:ascii="Aptos" w:eastAsia="Times New Roman" w:hAnsi="Aptos"/>
              <w:b/>
              <w:color w:val="325483"/>
              <w:sz w:val="26"/>
            </w:rPr>
            <w:t>1. Objetivo</w:t>
          </w:r>
          <w:bookmarkEnd w:id="180"/>
        </w:p>
        <w:p w14:paraId="34C8876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los pasos de ejecución de la IQ para verificar montaje, dependencias y prerrequisitos técnicos del Área 01 ampliada.</w:t>
          </w:r>
        </w:p>
        <w:p w14:paraId="0BFFCA7F"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1" w:name="_Toc229603525"/>
          <w:r w:rsidRPr="00E738EC">
            <w:rPr>
              <w:rFonts w:ascii="Aptos" w:eastAsia="Times New Roman" w:hAnsi="Aptos"/>
              <w:b/>
              <w:color w:val="325483"/>
              <w:sz w:val="26"/>
            </w:rPr>
            <w:t>2. Casos de ejecución</w:t>
          </w:r>
          <w:bookmarkEnd w:id="181"/>
        </w:p>
        <w:tbl>
          <w:tblPr>
            <w:tblStyle w:val="Tablaconcuadrcula"/>
            <w:tblW w:w="0" w:type="auto"/>
            <w:tblLook w:val="04A0" w:firstRow="1" w:lastRow="0" w:firstColumn="1" w:lastColumn="0" w:noHBand="0" w:noVBand="1"/>
          </w:tblPr>
          <w:tblGrid>
            <w:gridCol w:w="799"/>
            <w:gridCol w:w="1247"/>
            <w:gridCol w:w="5500"/>
            <w:gridCol w:w="2082"/>
          </w:tblGrid>
          <w:tr w:rsidR="00E738EC" w:rsidRPr="00E738EC" w14:paraId="36184283" w14:textId="77777777" w:rsidTr="00E738EC">
            <w:trPr>
              <w:divId w:val="1795253448"/>
              <w:cantSplit/>
              <w:tblHeader/>
            </w:trPr>
            <w:tc>
              <w:tcPr>
                <w:tcW w:w="0" w:type="auto"/>
                <w:tcBorders>
                  <w:bottom w:val="single" w:sz="4" w:space="0" w:color="auto"/>
                </w:tcBorders>
                <w:shd w:val="clear" w:color="auto" w:fill="325483"/>
                <w:hideMark/>
              </w:tcPr>
              <w:p w14:paraId="6F082D9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27C9262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6AC9D0E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Verificacion</w:t>
                </w:r>
              </w:p>
            </w:tc>
            <w:tc>
              <w:tcPr>
                <w:tcW w:w="0" w:type="auto"/>
                <w:tcBorders>
                  <w:bottom w:val="single" w:sz="4" w:space="0" w:color="auto"/>
                </w:tcBorders>
                <w:shd w:val="clear" w:color="auto" w:fill="325483"/>
                <w:hideMark/>
              </w:tcPr>
              <w:p w14:paraId="5B6112B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r>
          <w:tr w:rsidR="00E738EC" w:rsidRPr="00E738EC" w14:paraId="58E65655" w14:textId="77777777" w:rsidTr="00E738EC">
            <w:trPr>
              <w:divId w:val="1795253448"/>
              <w:cantSplit/>
              <w:tblHeader/>
            </w:trPr>
            <w:tc>
              <w:tcPr>
                <w:tcW w:w="0" w:type="auto"/>
                <w:tcBorders>
                  <w:bottom w:val="single" w:sz="4" w:space="0" w:color="auto"/>
                </w:tcBorders>
                <w:shd w:val="clear" w:color="auto" w:fill="F3F3F3"/>
                <w:hideMark/>
              </w:tcPr>
              <w:p w14:paraId="5BBC66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IQP-GD-001</w:t>
                </w:r>
              </w:p>
            </w:tc>
            <w:tc>
              <w:tcPr>
                <w:tcW w:w="0" w:type="auto"/>
                <w:tcBorders>
                  <w:bottom w:val="single" w:sz="4" w:space="0" w:color="auto"/>
                </w:tcBorders>
                <w:shd w:val="clear" w:color="auto" w:fill="F3F3F3"/>
                <w:hideMark/>
              </w:tcPr>
              <w:p w14:paraId="65B008A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2D47D2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/api/v1/auth/google y existencia de callback</w:t>
                </w:r>
              </w:p>
            </w:tc>
            <w:tc>
              <w:tcPr>
                <w:tcW w:w="0" w:type="auto"/>
                <w:tcBorders>
                  <w:bottom w:val="single" w:sz="4" w:space="0" w:color="auto"/>
                </w:tcBorders>
                <w:shd w:val="clear" w:color="auto" w:fill="F3F3F3"/>
                <w:hideMark/>
              </w:tcPr>
              <w:p w14:paraId="37587DF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Rutas accesibles y montadas</w:t>
                </w:r>
              </w:p>
            </w:tc>
          </w:tr>
          <w:tr w:rsidR="00E738EC" w:rsidRPr="00E738EC" w14:paraId="53836FFA" w14:textId="77777777" w:rsidTr="00E738EC">
            <w:trPr>
              <w:divId w:val="1795253448"/>
              <w:cantSplit/>
              <w:tblHeader/>
            </w:trPr>
            <w:tc>
              <w:tcPr>
                <w:tcW w:w="0" w:type="auto"/>
                <w:tcBorders>
                  <w:bottom w:val="single" w:sz="4" w:space="0" w:color="auto"/>
                </w:tcBorders>
                <w:shd w:val="clear" w:color="auto" w:fill="FFFFFF"/>
                <w:hideMark/>
              </w:tcPr>
              <w:p w14:paraId="178AEBA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IQP-GD-002</w:t>
                </w:r>
              </w:p>
            </w:tc>
            <w:tc>
              <w:tcPr>
                <w:tcW w:w="0" w:type="auto"/>
                <w:tcBorders>
                  <w:bottom w:val="single" w:sz="4" w:space="0" w:color="auto"/>
                </w:tcBorders>
                <w:shd w:val="clear" w:color="auto" w:fill="FFFFFF"/>
                <w:hideMark/>
              </w:tcPr>
              <w:p w14:paraId="477F00F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6E53FB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auditoria.logs, notifications, user_sessions</w:t>
                </w:r>
              </w:p>
            </w:tc>
            <w:tc>
              <w:tcPr>
                <w:tcW w:w="0" w:type="auto"/>
                <w:tcBorders>
                  <w:bottom w:val="single" w:sz="4" w:space="0" w:color="auto"/>
                </w:tcBorders>
                <w:shd w:val="clear" w:color="auto" w:fill="FFFFFF"/>
                <w:hideMark/>
              </w:tcPr>
              <w:p w14:paraId="26F301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Objetos visibles en DB</w:t>
                </w:r>
              </w:p>
            </w:tc>
          </w:tr>
          <w:tr w:rsidR="00E738EC" w:rsidRPr="00E738EC" w14:paraId="1CEACBB3" w14:textId="77777777" w:rsidTr="00E738EC">
            <w:trPr>
              <w:divId w:val="1795253448"/>
              <w:cantSplit/>
              <w:tblHeader/>
            </w:trPr>
            <w:tc>
              <w:tcPr>
                <w:tcW w:w="0" w:type="auto"/>
                <w:tcBorders>
                  <w:bottom w:val="single" w:sz="4" w:space="0" w:color="auto"/>
                </w:tcBorders>
                <w:shd w:val="clear" w:color="auto" w:fill="F3F3F3"/>
                <w:hideMark/>
              </w:tcPr>
              <w:p w14:paraId="746BBC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IQP-GD-003</w:t>
                </w:r>
              </w:p>
            </w:tc>
            <w:tc>
              <w:tcPr>
                <w:tcW w:w="0" w:type="auto"/>
                <w:tcBorders>
                  <w:bottom w:val="single" w:sz="4" w:space="0" w:color="auto"/>
                </w:tcBorders>
                <w:shd w:val="clear" w:color="auto" w:fill="F3F3F3"/>
                <w:hideMark/>
              </w:tcPr>
              <w:p w14:paraId="6429D14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3F3F3"/>
                <w:hideMark/>
              </w:tcPr>
              <w:p w14:paraId="334DBB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audit_settings, audit_sections, audit_documents, audit_access_grants y GET /api/v1/audit-prep/status</w:t>
                </w:r>
              </w:p>
            </w:tc>
            <w:tc>
              <w:tcPr>
                <w:tcW w:w="0" w:type="auto"/>
                <w:tcBorders>
                  <w:bottom w:val="single" w:sz="4" w:space="0" w:color="auto"/>
                </w:tcBorders>
                <w:shd w:val="clear" w:color="auto" w:fill="F3F3F3"/>
                <w:hideMark/>
              </w:tcPr>
              <w:p w14:paraId="481D08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Tablas existentes y endpoint operativo</w:t>
                </w:r>
              </w:p>
            </w:tc>
          </w:tr>
          <w:tr w:rsidR="00E738EC" w:rsidRPr="00E738EC" w14:paraId="6E640E5E" w14:textId="77777777" w:rsidTr="00E738EC">
            <w:trPr>
              <w:divId w:val="1795253448"/>
              <w:cantSplit/>
              <w:tblHeader/>
            </w:trPr>
            <w:tc>
              <w:tcPr>
                <w:tcW w:w="0" w:type="auto"/>
                <w:tcBorders>
                  <w:bottom w:val="single" w:sz="4" w:space="0" w:color="auto"/>
                </w:tcBorders>
                <w:shd w:val="clear" w:color="auto" w:fill="FFFFFF"/>
                <w:hideMark/>
              </w:tcPr>
              <w:p w14:paraId="769566B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IQP-GD-004</w:t>
                </w:r>
              </w:p>
            </w:tc>
            <w:tc>
              <w:tcPr>
                <w:tcW w:w="0" w:type="auto"/>
                <w:tcBorders>
                  <w:bottom w:val="single" w:sz="4" w:space="0" w:color="auto"/>
                </w:tcBorders>
                <w:shd w:val="clear" w:color="auto" w:fill="FFFFFF"/>
                <w:hideMark/>
              </w:tcPr>
              <w:p w14:paraId="5C919E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FFFFF"/>
                <w:hideMark/>
              </w:tcPr>
              <w:p w14:paraId="597099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/api/v1/management/stats, /requests, /trace/:id, /documents/:id</w:t>
                </w:r>
              </w:p>
            </w:tc>
            <w:tc>
              <w:tcPr>
                <w:tcW w:w="0" w:type="auto"/>
                <w:tcBorders>
                  <w:bottom w:val="single" w:sz="4" w:space="0" w:color="auto"/>
                </w:tcBorders>
                <w:shd w:val="clear" w:color="auto" w:fill="FFFFFF"/>
                <w:hideMark/>
              </w:tcPr>
              <w:p w14:paraId="4FC908D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Endpoints accesibles</w:t>
                </w:r>
              </w:p>
            </w:tc>
          </w:tr>
          <w:tr w:rsidR="00E738EC" w:rsidRPr="00E738EC" w14:paraId="6B99C057" w14:textId="77777777" w:rsidTr="00E738EC">
            <w:trPr>
              <w:divId w:val="1795253448"/>
              <w:cantSplit/>
              <w:tblHeader/>
            </w:trPr>
            <w:tc>
              <w:tcPr>
                <w:tcW w:w="0" w:type="auto"/>
                <w:tcBorders>
                  <w:bottom w:val="single" w:sz="4" w:space="0" w:color="auto"/>
                </w:tcBorders>
                <w:shd w:val="clear" w:color="auto" w:fill="F3F3F3"/>
                <w:hideMark/>
              </w:tcPr>
              <w:p w14:paraId="0F8821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IQP-GD-005</w:t>
                </w:r>
              </w:p>
            </w:tc>
            <w:tc>
              <w:tcPr>
                <w:tcW w:w="0" w:type="auto"/>
                <w:tcBorders>
                  <w:bottom w:val="single" w:sz="4" w:space="0" w:color="auto"/>
                </w:tcBorders>
                <w:shd w:val="clear" w:color="auto" w:fill="F3F3F3"/>
                <w:hideMark/>
              </w:tcPr>
              <w:p w14:paraId="746DFD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3F3F3"/>
                <w:hideMark/>
              </w:tcPr>
              <w:p w14:paraId="3AADEF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/api/v1/documents/by-request/{id} y /api/v1/documents/{id}</w:t>
                </w:r>
              </w:p>
            </w:tc>
            <w:tc>
              <w:tcPr>
                <w:tcW w:w="0" w:type="auto"/>
                <w:tcBorders>
                  <w:bottom w:val="single" w:sz="4" w:space="0" w:color="auto"/>
                </w:tcBorders>
                <w:shd w:val="clear" w:color="auto" w:fill="F3F3F3"/>
                <w:hideMark/>
              </w:tcPr>
              <w:p w14:paraId="3DCC8F1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Rutas documentales disponibles</w:t>
                </w:r>
              </w:p>
            </w:tc>
          </w:tr>
          <w:tr w:rsidR="00E738EC" w:rsidRPr="00E738EC" w14:paraId="1E9105E5" w14:textId="77777777" w:rsidTr="00E738EC">
            <w:trPr>
              <w:divId w:val="1795253448"/>
              <w:cantSplit/>
              <w:tblHeader/>
            </w:trPr>
            <w:tc>
              <w:tcPr>
                <w:tcW w:w="0" w:type="auto"/>
                <w:tcBorders>
                  <w:bottom w:val="single" w:sz="4" w:space="0" w:color="auto"/>
                </w:tcBorders>
                <w:shd w:val="clear" w:color="auto" w:fill="FFFFFF"/>
                <w:hideMark/>
              </w:tcPr>
              <w:p w14:paraId="0474AD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IQP-GD-006</w:t>
                </w:r>
              </w:p>
            </w:tc>
            <w:tc>
              <w:tcPr>
                <w:tcW w:w="0" w:type="auto"/>
                <w:tcBorders>
                  <w:bottom w:val="single" w:sz="4" w:space="0" w:color="auto"/>
                </w:tcBorders>
                <w:shd w:val="clear" w:color="auto" w:fill="FFFFFF"/>
                <w:hideMark/>
              </w:tcPr>
              <w:p w14:paraId="0B3BCC5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FFFFF"/>
                <w:hideMark/>
              </w:tcPr>
              <w:p w14:paraId="101A00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/api/v1/files/by-request/{id} y /api/v1/files/{id}/download</w:t>
                </w:r>
              </w:p>
            </w:tc>
            <w:tc>
              <w:tcPr>
                <w:tcW w:w="0" w:type="auto"/>
                <w:tcBorders>
                  <w:bottom w:val="single" w:sz="4" w:space="0" w:color="auto"/>
                </w:tcBorders>
                <w:shd w:val="clear" w:color="auto" w:fill="FFFFFF"/>
                <w:hideMark/>
              </w:tcPr>
              <w:p w14:paraId="508522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Capa de adjuntos montada</w:t>
                </w:r>
              </w:p>
            </w:tc>
          </w:tr>
          <w:tr w:rsidR="00E738EC" w:rsidRPr="00E738EC" w14:paraId="065CF2C0" w14:textId="77777777" w:rsidTr="00E738EC">
            <w:trPr>
              <w:divId w:val="1795253448"/>
              <w:cantSplit/>
              <w:tblHeader/>
            </w:trPr>
            <w:tc>
              <w:tcPr>
                <w:tcW w:w="0" w:type="auto"/>
                <w:tcBorders>
                  <w:bottom w:val="single" w:sz="4" w:space="0" w:color="auto"/>
                </w:tcBorders>
                <w:shd w:val="clear" w:color="auto" w:fill="F3F3F3"/>
                <w:hideMark/>
              </w:tcPr>
              <w:p w14:paraId="3C9BE6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IQP-GD-007</w:t>
                </w:r>
              </w:p>
            </w:tc>
            <w:tc>
              <w:tcPr>
                <w:tcW w:w="0" w:type="auto"/>
                <w:tcBorders>
                  <w:bottom w:val="single" w:sz="4" w:space="0" w:color="auto"/>
                </w:tcBorders>
                <w:shd w:val="clear" w:color="auto" w:fill="F3F3F3"/>
                <w:hideMark/>
              </w:tcPr>
              <w:p w14:paraId="43D376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3F3F3"/>
                <w:hideMark/>
              </w:tcPr>
              <w:p w14:paraId="2279BB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GET /api/v1/notifications</w:t>
                </w:r>
              </w:p>
            </w:tc>
            <w:tc>
              <w:tcPr>
                <w:tcW w:w="0" w:type="auto"/>
                <w:tcBorders>
                  <w:bottom w:val="single" w:sz="4" w:space="0" w:color="auto"/>
                </w:tcBorders>
                <w:shd w:val="clear" w:color="auto" w:fill="F3F3F3"/>
                <w:hideMark/>
              </w:tcPr>
              <w:p w14:paraId="33134C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Módulo operativo</w:t>
                </w:r>
              </w:p>
            </w:tc>
          </w:tr>
          <w:tr w:rsidR="00E738EC" w:rsidRPr="00E738EC" w14:paraId="57D850CF" w14:textId="77777777" w:rsidTr="00E738EC">
            <w:trPr>
              <w:divId w:val="1795253448"/>
              <w:cantSplit/>
              <w:tblHeader/>
            </w:trPr>
            <w:tc>
              <w:tcPr>
                <w:tcW w:w="0" w:type="auto"/>
                <w:tcBorders>
                  <w:bottom w:val="single" w:sz="4" w:space="0" w:color="auto"/>
                </w:tcBorders>
                <w:shd w:val="clear" w:color="auto" w:fill="FFFFFF"/>
                <w:hideMark/>
              </w:tcPr>
              <w:p w14:paraId="36D951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IQP-GD-008</w:t>
                </w:r>
              </w:p>
            </w:tc>
            <w:tc>
              <w:tcPr>
                <w:tcW w:w="0" w:type="auto"/>
                <w:tcBorders>
                  <w:bottom w:val="single" w:sz="4" w:space="0" w:color="auto"/>
                </w:tcBorders>
                <w:shd w:val="clear" w:color="auto" w:fill="FFFFFF"/>
                <w:hideMark/>
              </w:tcPr>
              <w:p w14:paraId="4A2877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FFFFF"/>
                <w:hideMark/>
              </w:tcPr>
              <w:p w14:paraId="0D81BA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GET /api/v1/dashboard/comercial/summary</w:t>
                </w:r>
              </w:p>
            </w:tc>
            <w:tc>
              <w:tcPr>
                <w:tcW w:w="0" w:type="auto"/>
                <w:tcBorders>
                  <w:bottom w:val="single" w:sz="4" w:space="0" w:color="auto"/>
                </w:tcBorders>
                <w:shd w:val="clear" w:color="auto" w:fill="FFFFFF"/>
                <w:hideMark/>
              </w:tcPr>
              <w:p w14:paraId="44E31C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 montado</w:t>
                </w:r>
              </w:p>
            </w:tc>
          </w:tr>
          <w:tr w:rsidR="00E738EC" w:rsidRPr="00E738EC" w14:paraId="46D6B62D" w14:textId="77777777" w:rsidTr="00E738EC">
            <w:trPr>
              <w:divId w:val="1795253448"/>
              <w:cantSplit/>
              <w:tblHeader/>
            </w:trPr>
            <w:tc>
              <w:tcPr>
                <w:tcW w:w="0" w:type="auto"/>
                <w:tcBorders>
                  <w:bottom w:val="single" w:sz="4" w:space="0" w:color="auto"/>
                </w:tcBorders>
                <w:shd w:val="clear" w:color="auto" w:fill="F3F3F3"/>
                <w:hideMark/>
              </w:tcPr>
              <w:p w14:paraId="20A10A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IQP-GD-009</w:t>
                </w:r>
              </w:p>
            </w:tc>
            <w:tc>
              <w:tcPr>
                <w:tcW w:w="0" w:type="auto"/>
                <w:tcBorders>
                  <w:bottom w:val="single" w:sz="4" w:space="0" w:color="auto"/>
                </w:tcBorders>
                <w:shd w:val="clear" w:color="auto" w:fill="F3F3F3"/>
                <w:hideMark/>
              </w:tcPr>
              <w:p w14:paraId="5D1575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3F3F3"/>
                <w:hideMark/>
              </w:tcPr>
              <w:p w14:paraId="1B3F2D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/api/v1/gmail/auth/url, callback exceptuado y tabla user_gmail_tokens</w:t>
                </w:r>
              </w:p>
            </w:tc>
            <w:tc>
              <w:tcPr>
                <w:tcW w:w="0" w:type="auto"/>
                <w:tcBorders>
                  <w:bottom w:val="single" w:sz="4" w:space="0" w:color="auto"/>
                </w:tcBorders>
                <w:shd w:val="clear" w:color="auto" w:fill="F3F3F3"/>
                <w:hideMark/>
              </w:tcPr>
              <w:p w14:paraId="61D1C0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OAuth Gmail inicializable</w:t>
                </w:r>
              </w:p>
            </w:tc>
          </w:tr>
          <w:tr w:rsidR="00E738EC" w:rsidRPr="00E738EC" w14:paraId="6E15B99B" w14:textId="77777777" w:rsidTr="00E738EC">
            <w:trPr>
              <w:divId w:val="1795253448"/>
              <w:cantSplit/>
              <w:tblHeader/>
            </w:trPr>
            <w:tc>
              <w:tcPr>
                <w:tcW w:w="0" w:type="auto"/>
                <w:shd w:val="clear" w:color="auto" w:fill="FFFFFF"/>
                <w:hideMark/>
              </w:tcPr>
              <w:p w14:paraId="3617BB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IQP-GD-010</w:t>
                </w:r>
              </w:p>
            </w:tc>
            <w:tc>
              <w:tcPr>
                <w:tcW w:w="0" w:type="auto"/>
                <w:shd w:val="clear" w:color="auto" w:fill="FFFFFF"/>
                <w:hideMark/>
              </w:tcPr>
              <w:p w14:paraId="4775B87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shd w:val="clear" w:color="auto" w:fill="FFFFFF"/>
                <w:hideMark/>
              </w:tcPr>
              <w:p w14:paraId="0A31BF3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tablas de firma, vista document_verification_info y funciones SQL requeridas</w:t>
                </w:r>
              </w:p>
            </w:tc>
            <w:tc>
              <w:tcPr>
                <w:tcW w:w="0" w:type="auto"/>
                <w:shd w:val="clear" w:color="auto" w:fill="FFFFFF"/>
                <w:hideMark/>
              </w:tcPr>
              <w:p w14:paraId="318248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Dependencias de firma presentes</w:t>
                </w:r>
              </w:p>
            </w:tc>
          </w:tr>
        </w:tbl>
        <w:p w14:paraId="527E622C"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182" w:name="_Toc229603526"/>
          <w:r w:rsidRPr="00E738EC">
            <w:rPr>
              <w:rFonts w:ascii="Aptos" w:eastAsia="Times New Roman" w:hAnsi="Aptos"/>
              <w:b/>
              <w:color w:val="325483"/>
              <w:sz w:val="32"/>
            </w:rPr>
            <w:t>PROTOCOLO DE EJECUCION OQ</w:t>
          </w:r>
          <w:bookmarkEnd w:id="182"/>
        </w:p>
        <w:p w14:paraId="55891D5B"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Este protocolo establece los casos de prueba operacionales que deben ejecutarse para verificar la respuesta funcional del área, la gestión de errores y la persistencia asociada a los flujos evaluados.</w:t>
          </w:r>
        </w:p>
        <w:p w14:paraId="08381111"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3" w:name="_Toc229603527"/>
          <w:r w:rsidRPr="00E738EC">
            <w:rPr>
              <w:rFonts w:ascii="Aptos" w:eastAsia="Times New Roman" w:hAnsi="Aptos"/>
              <w:b/>
              <w:color w:val="325483"/>
              <w:sz w:val="26"/>
            </w:rPr>
            <w:t>Área 01: Gobierno, Seguridad, Cumplimiento y Gestión Documental</w:t>
          </w:r>
          <w:bookmarkEnd w:id="183"/>
        </w:p>
        <w:p w14:paraId="69F366F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4" w:name="_Toc229603528"/>
          <w:r w:rsidRPr="00E738EC">
            <w:rPr>
              <w:rFonts w:ascii="Aptos" w:eastAsia="Times New Roman" w:hAnsi="Aptos"/>
              <w:b/>
              <w:color w:val="325483"/>
              <w:sz w:val="26"/>
            </w:rPr>
            <w:t>1. Objetivo</w:t>
          </w:r>
          <w:bookmarkEnd w:id="184"/>
        </w:p>
        <w:p w14:paraId="39C19E2B"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los pasos operativos para validar el comportamiento funcional del Área 01 bajo condiciones normales y de error controlado.</w:t>
          </w:r>
        </w:p>
        <w:p w14:paraId="53DDB74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5" w:name="_Toc229603529"/>
          <w:r w:rsidRPr="00E738EC">
            <w:rPr>
              <w:rFonts w:ascii="Aptos" w:eastAsia="Times New Roman" w:hAnsi="Aptos"/>
              <w:b/>
              <w:color w:val="325483"/>
              <w:sz w:val="26"/>
            </w:rPr>
            <w:t>2. Casos de ejecución</w:t>
          </w:r>
          <w:bookmarkEnd w:id="185"/>
        </w:p>
        <w:tbl>
          <w:tblPr>
            <w:tblStyle w:val="Tablaconcuadrcula"/>
            <w:tblW w:w="0" w:type="auto"/>
            <w:tblLook w:val="04A0" w:firstRow="1" w:lastRow="0" w:firstColumn="1" w:lastColumn="0" w:noHBand="0" w:noVBand="1"/>
          </w:tblPr>
          <w:tblGrid>
            <w:gridCol w:w="1154"/>
            <w:gridCol w:w="1247"/>
            <w:gridCol w:w="2806"/>
            <w:gridCol w:w="4421"/>
          </w:tblGrid>
          <w:tr w:rsidR="00E738EC" w:rsidRPr="00E738EC" w14:paraId="618EB3FD" w14:textId="77777777" w:rsidTr="00E738EC">
            <w:trPr>
              <w:divId w:val="1795253448"/>
              <w:cantSplit/>
              <w:tblHeader/>
            </w:trPr>
            <w:tc>
              <w:tcPr>
                <w:tcW w:w="0" w:type="auto"/>
                <w:tcBorders>
                  <w:bottom w:val="single" w:sz="4" w:space="0" w:color="auto"/>
                </w:tcBorders>
                <w:shd w:val="clear" w:color="auto" w:fill="325483"/>
                <w:hideMark/>
              </w:tcPr>
              <w:p w14:paraId="7BCE037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296743F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79A852C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497D28B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r>
          <w:tr w:rsidR="00E738EC" w:rsidRPr="00E738EC" w14:paraId="37956787" w14:textId="77777777" w:rsidTr="00E738EC">
            <w:trPr>
              <w:divId w:val="1795253448"/>
              <w:cantSplit/>
              <w:tblHeader/>
            </w:trPr>
            <w:tc>
              <w:tcPr>
                <w:tcW w:w="0" w:type="auto"/>
                <w:tcBorders>
                  <w:bottom w:val="single" w:sz="4" w:space="0" w:color="auto"/>
                </w:tcBorders>
                <w:shd w:val="clear" w:color="auto" w:fill="F3F3F3"/>
                <w:hideMark/>
              </w:tcPr>
              <w:p w14:paraId="3A9BD8C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OQP-GD-001</w:t>
                </w:r>
              </w:p>
            </w:tc>
            <w:tc>
              <w:tcPr>
                <w:tcW w:w="0" w:type="auto"/>
                <w:tcBorders>
                  <w:bottom w:val="single" w:sz="4" w:space="0" w:color="auto"/>
                </w:tcBorders>
                <w:shd w:val="clear" w:color="auto" w:fill="F3F3F3"/>
                <w:hideMark/>
              </w:tcPr>
              <w:p w14:paraId="07D781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7185D7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Login y callback</w:t>
                </w:r>
              </w:p>
            </w:tc>
            <w:tc>
              <w:tcPr>
                <w:tcW w:w="0" w:type="auto"/>
                <w:tcBorders>
                  <w:bottom w:val="single" w:sz="4" w:space="0" w:color="auto"/>
                </w:tcBorders>
                <w:shd w:val="clear" w:color="auto" w:fill="F3F3F3"/>
                <w:hideMark/>
              </w:tcPr>
              <w:p w14:paraId="369CC7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Usuario autenticado y sesión creada</w:t>
                </w:r>
              </w:p>
            </w:tc>
          </w:tr>
          <w:tr w:rsidR="00E738EC" w:rsidRPr="00E738EC" w14:paraId="3B0D5E20" w14:textId="77777777" w:rsidTr="00E738EC">
            <w:trPr>
              <w:divId w:val="1795253448"/>
              <w:cantSplit/>
              <w:tblHeader/>
            </w:trPr>
            <w:tc>
              <w:tcPr>
                <w:tcW w:w="0" w:type="auto"/>
                <w:tcBorders>
                  <w:bottom w:val="single" w:sz="4" w:space="0" w:color="auto"/>
                </w:tcBorders>
                <w:shd w:val="clear" w:color="auto" w:fill="FFFFFF"/>
                <w:hideMark/>
              </w:tcPr>
              <w:p w14:paraId="79B168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OQP-GD-002</w:t>
                </w:r>
              </w:p>
            </w:tc>
            <w:tc>
              <w:tcPr>
                <w:tcW w:w="0" w:type="auto"/>
                <w:tcBorders>
                  <w:bottom w:val="single" w:sz="4" w:space="0" w:color="auto"/>
                </w:tcBorders>
                <w:shd w:val="clear" w:color="auto" w:fill="FFFFFF"/>
                <w:hideMark/>
              </w:tcPr>
              <w:p w14:paraId="25F49B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3408B0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Revision de evento off-hours</w:t>
                </w:r>
              </w:p>
            </w:tc>
            <w:tc>
              <w:tcPr>
                <w:tcW w:w="0" w:type="auto"/>
                <w:tcBorders>
                  <w:bottom w:val="single" w:sz="4" w:space="0" w:color="auto"/>
                </w:tcBorders>
                <w:shd w:val="clear" w:color="auto" w:fill="FFFFFF"/>
                <w:hideMark/>
              </w:tcPr>
              <w:p w14:paraId="4C56DA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Confirmacion de revision y notifications.read_at actualizado</w:t>
                </w:r>
              </w:p>
            </w:tc>
          </w:tr>
          <w:tr w:rsidR="00E738EC" w:rsidRPr="00E738EC" w14:paraId="1BD1703F" w14:textId="77777777" w:rsidTr="00E738EC">
            <w:trPr>
              <w:divId w:val="1795253448"/>
              <w:cantSplit/>
              <w:tblHeader/>
            </w:trPr>
            <w:tc>
              <w:tcPr>
                <w:tcW w:w="0" w:type="auto"/>
                <w:tcBorders>
                  <w:bottom w:val="single" w:sz="4" w:space="0" w:color="auto"/>
                </w:tcBorders>
                <w:shd w:val="clear" w:color="auto" w:fill="F3F3F3"/>
                <w:hideMark/>
              </w:tcPr>
              <w:p w14:paraId="0AE0C8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OQP-GD-003</w:t>
                </w:r>
              </w:p>
            </w:tc>
            <w:tc>
              <w:tcPr>
                <w:tcW w:w="0" w:type="auto"/>
                <w:tcBorders>
                  <w:bottom w:val="single" w:sz="4" w:space="0" w:color="auto"/>
                </w:tcBorders>
                <w:shd w:val="clear" w:color="auto" w:fill="F3F3F3"/>
                <w:hideMark/>
              </w:tcPr>
              <w:p w14:paraId="6C690B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3F3F3"/>
                <w:hideMark/>
              </w:tcPr>
              <w:p w14:paraId="14F38B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documental valida</w:t>
                </w:r>
              </w:p>
            </w:tc>
            <w:tc>
              <w:tcPr>
                <w:tcW w:w="0" w:type="auto"/>
                <w:tcBorders>
                  <w:bottom w:val="single" w:sz="4" w:space="0" w:color="auto"/>
                </w:tcBorders>
                <w:shd w:val="clear" w:color="auto" w:fill="F3F3F3"/>
                <w:hideMark/>
              </w:tcPr>
              <w:p w14:paraId="5E3113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Confirmacion y metadata del documento</w:t>
                </w:r>
              </w:p>
            </w:tc>
          </w:tr>
          <w:tr w:rsidR="00E738EC" w:rsidRPr="00E738EC" w14:paraId="7F6A6462" w14:textId="77777777" w:rsidTr="00E738EC">
            <w:trPr>
              <w:divId w:val="1795253448"/>
              <w:cantSplit/>
              <w:tblHeader/>
            </w:trPr>
            <w:tc>
              <w:tcPr>
                <w:tcW w:w="0" w:type="auto"/>
                <w:tcBorders>
                  <w:bottom w:val="single" w:sz="4" w:space="0" w:color="auto"/>
                </w:tcBorders>
                <w:shd w:val="clear" w:color="auto" w:fill="FFFFFF"/>
                <w:hideMark/>
              </w:tcPr>
              <w:p w14:paraId="4CCBF3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OQP-GD-004</w:t>
                </w:r>
              </w:p>
            </w:tc>
            <w:tc>
              <w:tcPr>
                <w:tcW w:w="0" w:type="auto"/>
                <w:tcBorders>
                  <w:bottom w:val="single" w:sz="4" w:space="0" w:color="auto"/>
                </w:tcBorders>
                <w:shd w:val="clear" w:color="auto" w:fill="FFFFFF"/>
                <w:hideMark/>
              </w:tcPr>
              <w:p w14:paraId="4744CFE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FFFFF"/>
                <w:hideMark/>
              </w:tcPr>
              <w:p w14:paraId="35E931A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Aprobacion valida</w:t>
                </w:r>
              </w:p>
            </w:tc>
            <w:tc>
              <w:tcPr>
                <w:tcW w:w="0" w:type="auto"/>
                <w:tcBorders>
                  <w:bottom w:val="single" w:sz="4" w:space="0" w:color="auto"/>
                </w:tcBorders>
                <w:shd w:val="clear" w:color="auto" w:fill="FFFFFF"/>
                <w:hideMark/>
              </w:tcPr>
              <w:p w14:paraId="4E21BD5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Solicitud aprobada y decision registrada</w:t>
                </w:r>
              </w:p>
            </w:tc>
          </w:tr>
          <w:tr w:rsidR="00E738EC" w:rsidRPr="00E738EC" w14:paraId="4BEFEAE8" w14:textId="77777777" w:rsidTr="00E738EC">
            <w:trPr>
              <w:divId w:val="1795253448"/>
              <w:cantSplit/>
              <w:tblHeader/>
            </w:trPr>
            <w:tc>
              <w:tcPr>
                <w:tcW w:w="0" w:type="auto"/>
                <w:tcBorders>
                  <w:bottom w:val="single" w:sz="4" w:space="0" w:color="auto"/>
                </w:tcBorders>
                <w:shd w:val="clear" w:color="auto" w:fill="F3F3F3"/>
                <w:hideMark/>
              </w:tcPr>
              <w:p w14:paraId="2F9A0E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OQP-GD-005</w:t>
                </w:r>
              </w:p>
            </w:tc>
            <w:tc>
              <w:tcPr>
                <w:tcW w:w="0" w:type="auto"/>
                <w:tcBorders>
                  <w:bottom w:val="single" w:sz="4" w:space="0" w:color="auto"/>
                </w:tcBorders>
                <w:shd w:val="clear" w:color="auto" w:fill="F3F3F3"/>
                <w:hideMark/>
              </w:tcPr>
              <w:p w14:paraId="442615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3F3F3"/>
                <w:hideMark/>
              </w:tcPr>
              <w:p w14:paraId="040AF23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de documentos y versiones</w:t>
                </w:r>
              </w:p>
            </w:tc>
            <w:tc>
              <w:tcPr>
                <w:tcW w:w="0" w:type="auto"/>
                <w:tcBorders>
                  <w:bottom w:val="single" w:sz="4" w:space="0" w:color="auto"/>
                </w:tcBorders>
                <w:shd w:val="clear" w:color="auto" w:fill="F3F3F3"/>
                <w:hideMark/>
              </w:tcPr>
              <w:p w14:paraId="32FA6B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Adjuntos y versiones visibles</w:t>
                </w:r>
              </w:p>
            </w:tc>
          </w:tr>
          <w:tr w:rsidR="00E738EC" w:rsidRPr="00E738EC" w14:paraId="00FE1F4C" w14:textId="77777777" w:rsidTr="00E738EC">
            <w:trPr>
              <w:divId w:val="1795253448"/>
              <w:cantSplit/>
              <w:tblHeader/>
            </w:trPr>
            <w:tc>
              <w:tcPr>
                <w:tcW w:w="0" w:type="auto"/>
                <w:tcBorders>
                  <w:bottom w:val="single" w:sz="4" w:space="0" w:color="auto"/>
                </w:tcBorders>
                <w:shd w:val="clear" w:color="auto" w:fill="FFFFFF"/>
                <w:hideMark/>
              </w:tcPr>
              <w:p w14:paraId="4E139C8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OQP-GD-006</w:t>
                </w:r>
              </w:p>
            </w:tc>
            <w:tc>
              <w:tcPr>
                <w:tcW w:w="0" w:type="auto"/>
                <w:tcBorders>
                  <w:bottom w:val="single" w:sz="4" w:space="0" w:color="auto"/>
                </w:tcBorders>
                <w:shd w:val="clear" w:color="auto" w:fill="FFFFFF"/>
                <w:hideMark/>
              </w:tcPr>
              <w:p w14:paraId="61689D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05614D7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Creacion desde plantilla</w:t>
                </w:r>
              </w:p>
            </w:tc>
            <w:tc>
              <w:tcPr>
                <w:tcW w:w="0" w:type="auto"/>
                <w:tcBorders>
                  <w:bottom w:val="single" w:sz="4" w:space="0" w:color="auto"/>
                </w:tcBorders>
                <w:shd w:val="clear" w:color="auto" w:fill="FFFFFF"/>
                <w:hideMark/>
              </w:tcPr>
              <w:p w14:paraId="00E58A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 creado</w:t>
                </w:r>
              </w:p>
            </w:tc>
          </w:tr>
          <w:tr w:rsidR="00E738EC" w:rsidRPr="00E738EC" w14:paraId="16F5AFA6" w14:textId="77777777" w:rsidTr="00E738EC">
            <w:trPr>
              <w:divId w:val="1795253448"/>
              <w:cantSplit/>
              <w:tblHeader/>
            </w:trPr>
            <w:tc>
              <w:tcPr>
                <w:tcW w:w="0" w:type="auto"/>
                <w:tcBorders>
                  <w:bottom w:val="single" w:sz="4" w:space="0" w:color="auto"/>
                </w:tcBorders>
                <w:shd w:val="clear" w:color="auto" w:fill="F3F3F3"/>
                <w:hideMark/>
              </w:tcPr>
              <w:p w14:paraId="30036A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OQP-GD-007</w:t>
                </w:r>
              </w:p>
            </w:tc>
            <w:tc>
              <w:tcPr>
                <w:tcW w:w="0" w:type="auto"/>
                <w:tcBorders>
                  <w:bottom w:val="single" w:sz="4" w:space="0" w:color="auto"/>
                </w:tcBorders>
                <w:shd w:val="clear" w:color="auto" w:fill="F3F3F3"/>
                <w:hideMark/>
              </w:tcPr>
              <w:p w14:paraId="0E0DDF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3F3F3"/>
                <w:hideMark/>
              </w:tcPr>
              <w:p w14:paraId="453E99C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Exportacion PDF</w:t>
                </w:r>
              </w:p>
            </w:tc>
            <w:tc>
              <w:tcPr>
                <w:tcW w:w="0" w:type="auto"/>
                <w:tcBorders>
                  <w:bottom w:val="single" w:sz="4" w:space="0" w:color="auto"/>
                </w:tcBorders>
                <w:shd w:val="clear" w:color="auto" w:fill="F3F3F3"/>
                <w:hideMark/>
              </w:tcPr>
              <w:p w14:paraId="0D9E8F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PDF generado</w:t>
                </w:r>
              </w:p>
            </w:tc>
          </w:tr>
          <w:tr w:rsidR="00E738EC" w:rsidRPr="00E738EC" w14:paraId="03FD64C2" w14:textId="77777777" w:rsidTr="00E738EC">
            <w:trPr>
              <w:divId w:val="1795253448"/>
              <w:cantSplit/>
              <w:tblHeader/>
            </w:trPr>
            <w:tc>
              <w:tcPr>
                <w:tcW w:w="0" w:type="auto"/>
                <w:tcBorders>
                  <w:bottom w:val="single" w:sz="4" w:space="0" w:color="auto"/>
                </w:tcBorders>
                <w:shd w:val="clear" w:color="auto" w:fill="FFFFFF"/>
                <w:hideMark/>
              </w:tcPr>
              <w:p w14:paraId="6A6039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OQP-GD-008</w:t>
                </w:r>
              </w:p>
            </w:tc>
            <w:tc>
              <w:tcPr>
                <w:tcW w:w="0" w:type="auto"/>
                <w:tcBorders>
                  <w:bottom w:val="single" w:sz="4" w:space="0" w:color="auto"/>
                </w:tcBorders>
                <w:shd w:val="clear" w:color="auto" w:fill="FFFFFF"/>
                <w:hideMark/>
              </w:tcPr>
              <w:p w14:paraId="087FB8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FFFFF"/>
                <w:hideMark/>
              </w:tcPr>
              <w:p w14:paraId="26D669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y descarga de adjuntos</w:t>
                </w:r>
              </w:p>
            </w:tc>
            <w:tc>
              <w:tcPr>
                <w:tcW w:w="0" w:type="auto"/>
                <w:tcBorders>
                  <w:bottom w:val="single" w:sz="4" w:space="0" w:color="auto"/>
                </w:tcBorders>
                <w:shd w:val="clear" w:color="auto" w:fill="FFFFFF"/>
                <w:hideMark/>
              </w:tcPr>
              <w:p w14:paraId="0A874F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y descarga exitosas</w:t>
                </w:r>
              </w:p>
            </w:tc>
          </w:tr>
          <w:tr w:rsidR="00E738EC" w:rsidRPr="00E738EC" w14:paraId="73EC4106" w14:textId="77777777" w:rsidTr="00E738EC">
            <w:trPr>
              <w:divId w:val="1795253448"/>
              <w:cantSplit/>
              <w:tblHeader/>
            </w:trPr>
            <w:tc>
              <w:tcPr>
                <w:tcW w:w="0" w:type="auto"/>
                <w:tcBorders>
                  <w:bottom w:val="single" w:sz="4" w:space="0" w:color="auto"/>
                </w:tcBorders>
                <w:shd w:val="clear" w:color="auto" w:fill="F3F3F3"/>
                <w:hideMark/>
              </w:tcPr>
              <w:p w14:paraId="2B0F07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OQP-GD-009</w:t>
                </w:r>
              </w:p>
            </w:tc>
            <w:tc>
              <w:tcPr>
                <w:tcW w:w="0" w:type="auto"/>
                <w:tcBorders>
                  <w:bottom w:val="single" w:sz="4" w:space="0" w:color="auto"/>
                </w:tcBorders>
                <w:shd w:val="clear" w:color="auto" w:fill="F3F3F3"/>
                <w:hideMark/>
              </w:tcPr>
              <w:p w14:paraId="7A91F7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3F3F3"/>
                <w:hideMark/>
              </w:tcPr>
              <w:p w14:paraId="4CDB3E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Creacion y lectura de notificacion</w:t>
                </w:r>
              </w:p>
            </w:tc>
            <w:tc>
              <w:tcPr>
                <w:tcW w:w="0" w:type="auto"/>
                <w:tcBorders>
                  <w:bottom w:val="single" w:sz="4" w:space="0" w:color="auto"/>
                </w:tcBorders>
                <w:shd w:val="clear" w:color="auto" w:fill="F3F3F3"/>
                <w:hideMark/>
              </w:tcPr>
              <w:p w14:paraId="1208BAA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Notificacion visible y luego leida</w:t>
                </w:r>
              </w:p>
            </w:tc>
          </w:tr>
          <w:tr w:rsidR="00E738EC" w:rsidRPr="00E738EC" w14:paraId="65573600" w14:textId="77777777" w:rsidTr="00E738EC">
            <w:trPr>
              <w:divId w:val="1795253448"/>
              <w:cantSplit/>
              <w:tblHeader/>
            </w:trPr>
            <w:tc>
              <w:tcPr>
                <w:tcW w:w="0" w:type="auto"/>
                <w:tcBorders>
                  <w:bottom w:val="single" w:sz="4" w:space="0" w:color="auto"/>
                </w:tcBorders>
                <w:shd w:val="clear" w:color="auto" w:fill="FFFFFF"/>
                <w:hideMark/>
              </w:tcPr>
              <w:p w14:paraId="4987662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OQP-GD-010</w:t>
                </w:r>
              </w:p>
            </w:tc>
            <w:tc>
              <w:tcPr>
                <w:tcW w:w="0" w:type="auto"/>
                <w:tcBorders>
                  <w:bottom w:val="single" w:sz="4" w:space="0" w:color="auto"/>
                </w:tcBorders>
                <w:shd w:val="clear" w:color="auto" w:fill="FFFFFF"/>
                <w:hideMark/>
              </w:tcPr>
              <w:p w14:paraId="6A670A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FFFFF"/>
                <w:hideMark/>
              </w:tcPr>
              <w:p w14:paraId="0E159D5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de resumen comercial</w:t>
                </w:r>
              </w:p>
            </w:tc>
            <w:tc>
              <w:tcPr>
                <w:tcW w:w="0" w:type="auto"/>
                <w:tcBorders>
                  <w:bottom w:val="single" w:sz="4" w:space="0" w:color="auto"/>
                </w:tcBorders>
                <w:shd w:val="clear" w:color="auto" w:fill="FFFFFF"/>
                <w:hideMark/>
              </w:tcPr>
              <w:p w14:paraId="6E4197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Resumen devuelto</w:t>
                </w:r>
              </w:p>
            </w:tc>
          </w:tr>
          <w:tr w:rsidR="00E738EC" w:rsidRPr="00E738EC" w14:paraId="10C6BEA8" w14:textId="77777777" w:rsidTr="00E738EC">
            <w:trPr>
              <w:divId w:val="1795253448"/>
              <w:cantSplit/>
              <w:tblHeader/>
            </w:trPr>
            <w:tc>
              <w:tcPr>
                <w:tcW w:w="0" w:type="auto"/>
                <w:tcBorders>
                  <w:bottom w:val="single" w:sz="4" w:space="0" w:color="auto"/>
                </w:tcBorders>
                <w:shd w:val="clear" w:color="auto" w:fill="F3F3F3"/>
                <w:hideMark/>
              </w:tcPr>
              <w:p w14:paraId="5DBF78B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OQP-GD-011</w:t>
                </w:r>
              </w:p>
            </w:tc>
            <w:tc>
              <w:tcPr>
                <w:tcW w:w="0" w:type="auto"/>
                <w:tcBorders>
                  <w:bottom w:val="single" w:sz="4" w:space="0" w:color="auto"/>
                </w:tcBorders>
                <w:shd w:val="clear" w:color="auto" w:fill="F3F3F3"/>
                <w:hideMark/>
              </w:tcPr>
              <w:p w14:paraId="1587C3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3F3F3"/>
                <w:hideMark/>
              </w:tcPr>
              <w:p w14:paraId="145956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Autorización y estado</w:t>
                </w:r>
              </w:p>
            </w:tc>
            <w:tc>
              <w:tcPr>
                <w:tcW w:w="0" w:type="auto"/>
                <w:tcBorders>
                  <w:bottom w:val="single" w:sz="4" w:space="0" w:color="auto"/>
                </w:tcBorders>
                <w:shd w:val="clear" w:color="auto" w:fill="F3F3F3"/>
                <w:hideMark/>
              </w:tcPr>
              <w:p w14:paraId="42534D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Estado autorizado</w:t>
                </w:r>
              </w:p>
            </w:tc>
          </w:tr>
          <w:tr w:rsidR="00E738EC" w:rsidRPr="00E738EC" w14:paraId="388E1670" w14:textId="77777777" w:rsidTr="00E738EC">
            <w:trPr>
              <w:divId w:val="1795253448"/>
              <w:cantSplit/>
              <w:tblHeader/>
            </w:trPr>
            <w:tc>
              <w:tcPr>
                <w:tcW w:w="0" w:type="auto"/>
                <w:tcBorders>
                  <w:bottom w:val="single" w:sz="4" w:space="0" w:color="auto"/>
                </w:tcBorders>
                <w:shd w:val="clear" w:color="auto" w:fill="FFFFFF"/>
                <w:hideMark/>
              </w:tcPr>
              <w:p w14:paraId="338CEDE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OQP-GD-012</w:t>
                </w:r>
              </w:p>
            </w:tc>
            <w:tc>
              <w:tcPr>
                <w:tcW w:w="0" w:type="auto"/>
                <w:tcBorders>
                  <w:bottom w:val="single" w:sz="4" w:space="0" w:color="auto"/>
                </w:tcBorders>
                <w:shd w:val="clear" w:color="auto" w:fill="FFFFFF"/>
                <w:hideMark/>
              </w:tcPr>
              <w:p w14:paraId="40906E1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FFFFF"/>
                <w:hideMark/>
              </w:tcPr>
              <w:p w14:paraId="7FDC761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Envio de correo</w:t>
                </w:r>
              </w:p>
            </w:tc>
            <w:tc>
              <w:tcPr>
                <w:tcW w:w="0" w:type="auto"/>
                <w:tcBorders>
                  <w:bottom w:val="single" w:sz="4" w:space="0" w:color="auto"/>
                </w:tcBorders>
                <w:shd w:val="clear" w:color="auto" w:fill="FFFFFF"/>
                <w:hideMark/>
              </w:tcPr>
              <w:p w14:paraId="47AC50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Correo enviado</w:t>
                </w:r>
              </w:p>
            </w:tc>
          </w:tr>
          <w:tr w:rsidR="00E738EC" w:rsidRPr="00E738EC" w14:paraId="6444681F" w14:textId="77777777" w:rsidTr="00E738EC">
            <w:trPr>
              <w:divId w:val="1795253448"/>
              <w:cantSplit/>
              <w:tblHeader/>
            </w:trPr>
            <w:tc>
              <w:tcPr>
                <w:tcW w:w="0" w:type="auto"/>
                <w:shd w:val="clear" w:color="auto" w:fill="F3F3F3"/>
                <w:hideMark/>
              </w:tcPr>
              <w:p w14:paraId="3DFF92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OQP-GD-013</w:t>
                </w:r>
              </w:p>
            </w:tc>
            <w:tc>
              <w:tcPr>
                <w:tcW w:w="0" w:type="auto"/>
                <w:shd w:val="clear" w:color="auto" w:fill="F3F3F3"/>
                <w:hideMark/>
              </w:tcPr>
              <w:p w14:paraId="10B5E4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shd w:val="clear" w:color="auto" w:fill="F3F3F3"/>
                <w:hideMark/>
              </w:tcPr>
              <w:p w14:paraId="2CFD63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documental completa</w:t>
                </w:r>
              </w:p>
            </w:tc>
            <w:tc>
              <w:tcPr>
                <w:tcW w:w="0" w:type="auto"/>
                <w:shd w:val="clear" w:color="auto" w:fill="F3F3F3"/>
                <w:hideMark/>
              </w:tcPr>
              <w:p w14:paraId="0FE521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exitosa y documento bloqueado</w:t>
                </w:r>
              </w:p>
            </w:tc>
          </w:tr>
        </w:tbl>
        <w:p w14:paraId="2F5B67EC"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186" w:name="_Toc229603530"/>
          <w:r w:rsidRPr="00E738EC">
            <w:rPr>
              <w:rFonts w:ascii="Aptos" w:eastAsia="Times New Roman" w:hAnsi="Aptos"/>
              <w:b/>
              <w:color w:val="325483"/>
              <w:sz w:val="32"/>
            </w:rPr>
            <w:t>PROTOCOLO DE EJECUCION PQ</w:t>
          </w:r>
          <w:bookmarkEnd w:id="186"/>
        </w:p>
        <w:p w14:paraId="60AE8979"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Este protocolo describe los escenarios de desempeño y uso repetitivo necesarios para demostrar que el área mantiene estabilidad operativa, consistencia de datos y trazabilidad suficiente en contexto de uso real.</w:t>
          </w:r>
        </w:p>
        <w:p w14:paraId="22DCBE67"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7" w:name="_Toc229603531"/>
          <w:r w:rsidRPr="00E738EC">
            <w:rPr>
              <w:rFonts w:ascii="Aptos" w:eastAsia="Times New Roman" w:hAnsi="Aptos"/>
              <w:b/>
              <w:color w:val="325483"/>
              <w:sz w:val="26"/>
            </w:rPr>
            <w:t>Área 01: Gobierno, Seguridad, Cumplimiento y Gestión Documental</w:t>
          </w:r>
          <w:bookmarkEnd w:id="187"/>
        </w:p>
        <w:p w14:paraId="098127E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8" w:name="_Toc229603532"/>
          <w:r w:rsidRPr="00E738EC">
            <w:rPr>
              <w:rFonts w:ascii="Aptos" w:eastAsia="Times New Roman" w:hAnsi="Aptos"/>
              <w:b/>
              <w:color w:val="325483"/>
              <w:sz w:val="26"/>
            </w:rPr>
            <w:t>1. Objetivo</w:t>
          </w:r>
          <w:bookmarkEnd w:id="188"/>
        </w:p>
        <w:p w14:paraId="3AE54C8C"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los pasos de prueba para demostrar que el Área 01 mantiene desempeño y consistencia en condiciones representativas de uso real.</w:t>
          </w:r>
        </w:p>
        <w:p w14:paraId="09B6591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89" w:name="_Toc229603533"/>
          <w:r w:rsidRPr="00E738EC">
            <w:rPr>
              <w:rFonts w:ascii="Aptos" w:eastAsia="Times New Roman" w:hAnsi="Aptos"/>
              <w:b/>
              <w:color w:val="325483"/>
              <w:sz w:val="26"/>
            </w:rPr>
            <w:lastRenderedPageBreak/>
            <w:t>2. Casos PQ</w:t>
          </w:r>
          <w:bookmarkEnd w:id="189"/>
        </w:p>
        <w:tbl>
          <w:tblPr>
            <w:tblStyle w:val="Tablaconcuadrcula"/>
            <w:tblW w:w="0" w:type="auto"/>
            <w:tblLook w:val="04A0" w:firstRow="1" w:lastRow="0" w:firstColumn="1" w:lastColumn="0" w:noHBand="0" w:noVBand="1"/>
          </w:tblPr>
          <w:tblGrid>
            <w:gridCol w:w="1072"/>
            <w:gridCol w:w="1247"/>
            <w:gridCol w:w="3864"/>
            <w:gridCol w:w="3445"/>
          </w:tblGrid>
          <w:tr w:rsidR="00E738EC" w:rsidRPr="00E738EC" w14:paraId="4CDB6B31" w14:textId="77777777" w:rsidTr="00E738EC">
            <w:trPr>
              <w:divId w:val="1795253448"/>
              <w:cantSplit/>
              <w:tblHeader/>
            </w:trPr>
            <w:tc>
              <w:tcPr>
                <w:tcW w:w="0" w:type="auto"/>
                <w:tcBorders>
                  <w:bottom w:val="single" w:sz="4" w:space="0" w:color="auto"/>
                </w:tcBorders>
                <w:shd w:val="clear" w:color="auto" w:fill="325483"/>
                <w:hideMark/>
              </w:tcPr>
              <w:p w14:paraId="3384DD7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0B2FE4D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476B973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0595549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r>
          <w:tr w:rsidR="00E738EC" w:rsidRPr="00E738EC" w14:paraId="288AE852" w14:textId="77777777" w:rsidTr="00E738EC">
            <w:trPr>
              <w:divId w:val="1795253448"/>
              <w:cantSplit/>
              <w:tblHeader/>
            </w:trPr>
            <w:tc>
              <w:tcPr>
                <w:tcW w:w="0" w:type="auto"/>
                <w:tcBorders>
                  <w:bottom w:val="single" w:sz="4" w:space="0" w:color="auto"/>
                </w:tcBorders>
                <w:shd w:val="clear" w:color="auto" w:fill="F3F3F3"/>
                <w:hideMark/>
              </w:tcPr>
              <w:p w14:paraId="18AC09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PQP-GD-001</w:t>
                </w:r>
              </w:p>
            </w:tc>
            <w:tc>
              <w:tcPr>
                <w:tcW w:w="0" w:type="auto"/>
                <w:tcBorders>
                  <w:bottom w:val="single" w:sz="4" w:space="0" w:color="auto"/>
                </w:tcBorders>
                <w:shd w:val="clear" w:color="auto" w:fill="F3F3F3"/>
                <w:hideMark/>
              </w:tcPr>
              <w:p w14:paraId="1AE4E25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59CAEA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 consultas seguidas a /auth/me</w:t>
                </w:r>
              </w:p>
            </w:tc>
            <w:tc>
              <w:tcPr>
                <w:tcW w:w="0" w:type="auto"/>
                <w:tcBorders>
                  <w:bottom w:val="single" w:sz="4" w:space="0" w:color="auto"/>
                </w:tcBorders>
                <w:shd w:val="clear" w:color="auto" w:fill="F3F3F3"/>
                <w:hideMark/>
              </w:tcPr>
              <w:p w14:paraId="589A0A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 funcional sostenida</w:t>
                </w:r>
              </w:p>
            </w:tc>
          </w:tr>
          <w:tr w:rsidR="00E738EC" w:rsidRPr="00E738EC" w14:paraId="745828E2" w14:textId="77777777" w:rsidTr="00E738EC">
            <w:trPr>
              <w:divId w:val="1795253448"/>
              <w:cantSplit/>
              <w:tblHeader/>
            </w:trPr>
            <w:tc>
              <w:tcPr>
                <w:tcW w:w="0" w:type="auto"/>
                <w:tcBorders>
                  <w:bottom w:val="single" w:sz="4" w:space="0" w:color="auto"/>
                </w:tcBorders>
                <w:shd w:val="clear" w:color="auto" w:fill="FFFFFF"/>
                <w:hideMark/>
              </w:tcPr>
              <w:p w14:paraId="73FF674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PQP-GD-002</w:t>
                </w:r>
              </w:p>
            </w:tc>
            <w:tc>
              <w:tcPr>
                <w:tcW w:w="0" w:type="auto"/>
                <w:tcBorders>
                  <w:bottom w:val="single" w:sz="4" w:space="0" w:color="auto"/>
                </w:tcBorders>
                <w:shd w:val="clear" w:color="auto" w:fill="FFFFFF"/>
                <w:hideMark/>
              </w:tcPr>
              <w:p w14:paraId="282A18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7200ED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y export repetidos de off-hours</w:t>
                </w:r>
              </w:p>
            </w:tc>
            <w:tc>
              <w:tcPr>
                <w:tcW w:w="0" w:type="auto"/>
                <w:tcBorders>
                  <w:bottom w:val="single" w:sz="4" w:space="0" w:color="auto"/>
                </w:tcBorders>
                <w:shd w:val="clear" w:color="auto" w:fill="FFFFFF"/>
                <w:hideMark/>
              </w:tcPr>
              <w:p w14:paraId="28A8F1F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Respuestas estables</w:t>
                </w:r>
              </w:p>
            </w:tc>
          </w:tr>
          <w:tr w:rsidR="00E738EC" w:rsidRPr="00E738EC" w14:paraId="1147B6D4" w14:textId="77777777" w:rsidTr="00E738EC">
            <w:trPr>
              <w:divId w:val="1795253448"/>
              <w:cantSplit/>
              <w:tblHeader/>
            </w:trPr>
            <w:tc>
              <w:tcPr>
                <w:tcW w:w="0" w:type="auto"/>
                <w:tcBorders>
                  <w:bottom w:val="single" w:sz="4" w:space="0" w:color="auto"/>
                </w:tcBorders>
                <w:shd w:val="clear" w:color="auto" w:fill="F3F3F3"/>
                <w:hideMark/>
              </w:tcPr>
              <w:p w14:paraId="75256C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PQP-GD-003</w:t>
                </w:r>
              </w:p>
            </w:tc>
            <w:tc>
              <w:tcPr>
                <w:tcW w:w="0" w:type="auto"/>
                <w:tcBorders>
                  <w:bottom w:val="single" w:sz="4" w:space="0" w:color="auto"/>
                </w:tcBorders>
                <w:shd w:val="clear" w:color="auto" w:fill="F3F3F3"/>
                <w:hideMark/>
              </w:tcPr>
              <w:p w14:paraId="37B5A5F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3F3F3"/>
                <w:hideMark/>
              </w:tcPr>
              <w:p w14:paraId="4EABE3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 cargas consecutivas de documentos validos</w:t>
                </w:r>
              </w:p>
            </w:tc>
            <w:tc>
              <w:tcPr>
                <w:tcW w:w="0" w:type="auto"/>
                <w:tcBorders>
                  <w:bottom w:val="single" w:sz="4" w:space="0" w:color="auto"/>
                </w:tcBorders>
                <w:shd w:val="clear" w:color="auto" w:fill="F3F3F3"/>
                <w:hideMark/>
              </w:tcPr>
              <w:p w14:paraId="333B9E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Persistencia coherente</w:t>
                </w:r>
              </w:p>
            </w:tc>
          </w:tr>
          <w:tr w:rsidR="00E738EC" w:rsidRPr="00E738EC" w14:paraId="20972AD7" w14:textId="77777777" w:rsidTr="00E738EC">
            <w:trPr>
              <w:divId w:val="1795253448"/>
              <w:cantSplit/>
              <w:tblHeader/>
            </w:trPr>
            <w:tc>
              <w:tcPr>
                <w:tcW w:w="0" w:type="auto"/>
                <w:tcBorders>
                  <w:bottom w:val="single" w:sz="4" w:space="0" w:color="auto"/>
                </w:tcBorders>
                <w:shd w:val="clear" w:color="auto" w:fill="FFFFFF"/>
                <w:hideMark/>
              </w:tcPr>
              <w:p w14:paraId="073D97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PQP-GD-004</w:t>
                </w:r>
              </w:p>
            </w:tc>
            <w:tc>
              <w:tcPr>
                <w:tcW w:w="0" w:type="auto"/>
                <w:tcBorders>
                  <w:bottom w:val="single" w:sz="4" w:space="0" w:color="auto"/>
                </w:tcBorders>
                <w:shd w:val="clear" w:color="auto" w:fill="FFFFFF"/>
                <w:hideMark/>
              </w:tcPr>
              <w:p w14:paraId="60F40F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FFFFF"/>
                <w:hideMark/>
              </w:tcPr>
              <w:p w14:paraId="0DF9C3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Serie de decisiones validas</w:t>
                </w:r>
              </w:p>
            </w:tc>
            <w:tc>
              <w:tcPr>
                <w:tcW w:w="0" w:type="auto"/>
                <w:tcBorders>
                  <w:bottom w:val="single" w:sz="4" w:space="0" w:color="auto"/>
                </w:tcBorders>
                <w:shd w:val="clear" w:color="auto" w:fill="FFFFFF"/>
                <w:hideMark/>
              </w:tcPr>
              <w:p w14:paraId="41DEEF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Estados consistentes</w:t>
                </w:r>
              </w:p>
            </w:tc>
          </w:tr>
          <w:tr w:rsidR="00E738EC" w:rsidRPr="00E738EC" w14:paraId="0E0E3449" w14:textId="77777777" w:rsidTr="00E738EC">
            <w:trPr>
              <w:divId w:val="1795253448"/>
              <w:cantSplit/>
              <w:tblHeader/>
            </w:trPr>
            <w:tc>
              <w:tcPr>
                <w:tcW w:w="0" w:type="auto"/>
                <w:tcBorders>
                  <w:bottom w:val="single" w:sz="4" w:space="0" w:color="auto"/>
                </w:tcBorders>
                <w:shd w:val="clear" w:color="auto" w:fill="F3F3F3"/>
                <w:hideMark/>
              </w:tcPr>
              <w:p w14:paraId="625341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PQP-GD-005</w:t>
                </w:r>
              </w:p>
            </w:tc>
            <w:tc>
              <w:tcPr>
                <w:tcW w:w="0" w:type="auto"/>
                <w:tcBorders>
                  <w:bottom w:val="single" w:sz="4" w:space="0" w:color="auto"/>
                </w:tcBorders>
                <w:shd w:val="clear" w:color="auto" w:fill="F3F3F3"/>
                <w:hideMark/>
              </w:tcPr>
              <w:p w14:paraId="2EF3DD2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3F3F3"/>
                <w:hideMark/>
              </w:tcPr>
              <w:p w14:paraId="5C78E3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Consultas repetidas de stats, requests, trace, documents</w:t>
                </w:r>
              </w:p>
            </w:tc>
            <w:tc>
              <w:tcPr>
                <w:tcW w:w="0" w:type="auto"/>
                <w:tcBorders>
                  <w:bottom w:val="single" w:sz="4" w:space="0" w:color="auto"/>
                </w:tcBorders>
                <w:shd w:val="clear" w:color="auto" w:fill="F3F3F3"/>
                <w:hideMark/>
              </w:tcPr>
              <w:p w14:paraId="24B9FC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 funcional sostenida</w:t>
                </w:r>
              </w:p>
            </w:tc>
          </w:tr>
          <w:tr w:rsidR="00E738EC" w:rsidRPr="00E738EC" w14:paraId="512EBA1C" w14:textId="77777777" w:rsidTr="00E738EC">
            <w:trPr>
              <w:divId w:val="1795253448"/>
              <w:cantSplit/>
              <w:tblHeader/>
            </w:trPr>
            <w:tc>
              <w:tcPr>
                <w:tcW w:w="0" w:type="auto"/>
                <w:tcBorders>
                  <w:bottom w:val="single" w:sz="4" w:space="0" w:color="auto"/>
                </w:tcBorders>
                <w:shd w:val="clear" w:color="auto" w:fill="FFFFFF"/>
                <w:hideMark/>
              </w:tcPr>
              <w:p w14:paraId="51F887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PQP-GD-006</w:t>
                </w:r>
              </w:p>
            </w:tc>
            <w:tc>
              <w:tcPr>
                <w:tcW w:w="0" w:type="auto"/>
                <w:tcBorders>
                  <w:bottom w:val="single" w:sz="4" w:space="0" w:color="auto"/>
                </w:tcBorders>
                <w:shd w:val="clear" w:color="auto" w:fill="FFFFFF"/>
                <w:hideMark/>
              </w:tcPr>
              <w:p w14:paraId="4677B3F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793F85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Creacion y consulta repetida de documentos</w:t>
                </w:r>
              </w:p>
            </w:tc>
            <w:tc>
              <w:tcPr>
                <w:tcW w:w="0" w:type="auto"/>
                <w:tcBorders>
                  <w:bottom w:val="single" w:sz="4" w:space="0" w:color="auto"/>
                </w:tcBorders>
                <w:shd w:val="clear" w:color="auto" w:fill="FFFFFF"/>
                <w:hideMark/>
              </w:tcPr>
              <w:p w14:paraId="14F68A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Relacion documento-solicitud consistente</w:t>
                </w:r>
              </w:p>
            </w:tc>
          </w:tr>
          <w:tr w:rsidR="00E738EC" w:rsidRPr="00E738EC" w14:paraId="788868B7" w14:textId="77777777" w:rsidTr="00E738EC">
            <w:trPr>
              <w:divId w:val="1795253448"/>
              <w:cantSplit/>
              <w:tblHeader/>
            </w:trPr>
            <w:tc>
              <w:tcPr>
                <w:tcW w:w="0" w:type="auto"/>
                <w:tcBorders>
                  <w:bottom w:val="single" w:sz="4" w:space="0" w:color="auto"/>
                </w:tcBorders>
                <w:shd w:val="clear" w:color="auto" w:fill="F3F3F3"/>
                <w:hideMark/>
              </w:tcPr>
              <w:p w14:paraId="08A6B1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PQP-GD-007</w:t>
                </w:r>
              </w:p>
            </w:tc>
            <w:tc>
              <w:tcPr>
                <w:tcW w:w="0" w:type="auto"/>
                <w:tcBorders>
                  <w:bottom w:val="single" w:sz="4" w:space="0" w:color="auto"/>
                </w:tcBorders>
                <w:shd w:val="clear" w:color="auto" w:fill="F3F3F3"/>
                <w:hideMark/>
              </w:tcPr>
              <w:p w14:paraId="7DF129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3F3F3"/>
                <w:hideMark/>
              </w:tcPr>
              <w:p w14:paraId="27C8F5E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Cargas y descargas repetidas</w:t>
                </w:r>
              </w:p>
            </w:tc>
            <w:tc>
              <w:tcPr>
                <w:tcW w:w="0" w:type="auto"/>
                <w:tcBorders>
                  <w:bottom w:val="single" w:sz="4" w:space="0" w:color="auto"/>
                </w:tcBorders>
                <w:shd w:val="clear" w:color="auto" w:fill="F3F3F3"/>
                <w:hideMark/>
              </w:tcPr>
              <w:p w14:paraId="638ECE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Stream y metadata consistentes</w:t>
                </w:r>
              </w:p>
            </w:tc>
          </w:tr>
          <w:tr w:rsidR="00E738EC" w:rsidRPr="00E738EC" w14:paraId="1758737A" w14:textId="77777777" w:rsidTr="00E738EC">
            <w:trPr>
              <w:divId w:val="1795253448"/>
              <w:cantSplit/>
              <w:tblHeader/>
            </w:trPr>
            <w:tc>
              <w:tcPr>
                <w:tcW w:w="0" w:type="auto"/>
                <w:tcBorders>
                  <w:bottom w:val="single" w:sz="4" w:space="0" w:color="auto"/>
                </w:tcBorders>
                <w:shd w:val="clear" w:color="auto" w:fill="FFFFFF"/>
                <w:hideMark/>
              </w:tcPr>
              <w:p w14:paraId="2426228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PQP-GD-008</w:t>
                </w:r>
              </w:p>
            </w:tc>
            <w:tc>
              <w:tcPr>
                <w:tcW w:w="0" w:type="auto"/>
                <w:tcBorders>
                  <w:bottom w:val="single" w:sz="4" w:space="0" w:color="auto"/>
                </w:tcBorders>
                <w:shd w:val="clear" w:color="auto" w:fill="FFFFFF"/>
                <w:hideMark/>
              </w:tcPr>
              <w:p w14:paraId="66084E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FFFFF"/>
                <w:hideMark/>
              </w:tcPr>
              <w:p w14:paraId="67BCE3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Operaciones mixtas de bandeja</w:t>
                </w:r>
              </w:p>
            </w:tc>
            <w:tc>
              <w:tcPr>
                <w:tcW w:w="0" w:type="auto"/>
                <w:tcBorders>
                  <w:bottom w:val="single" w:sz="4" w:space="0" w:color="auto"/>
                </w:tcBorders>
                <w:shd w:val="clear" w:color="auto" w:fill="FFFFFF"/>
                <w:hideMark/>
              </w:tcPr>
              <w:p w14:paraId="547493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Conteo y estado coherentes</w:t>
                </w:r>
              </w:p>
            </w:tc>
          </w:tr>
          <w:tr w:rsidR="00E738EC" w:rsidRPr="00E738EC" w14:paraId="74689E87" w14:textId="77777777" w:rsidTr="00E738EC">
            <w:trPr>
              <w:divId w:val="1795253448"/>
              <w:cantSplit/>
              <w:tblHeader/>
            </w:trPr>
            <w:tc>
              <w:tcPr>
                <w:tcW w:w="0" w:type="auto"/>
                <w:tcBorders>
                  <w:bottom w:val="single" w:sz="4" w:space="0" w:color="auto"/>
                </w:tcBorders>
                <w:shd w:val="clear" w:color="auto" w:fill="F3F3F3"/>
                <w:hideMark/>
              </w:tcPr>
              <w:p w14:paraId="3752D70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PQP-GD-009</w:t>
                </w:r>
              </w:p>
            </w:tc>
            <w:tc>
              <w:tcPr>
                <w:tcW w:w="0" w:type="auto"/>
                <w:tcBorders>
                  <w:bottom w:val="single" w:sz="4" w:space="0" w:color="auto"/>
                </w:tcBorders>
                <w:shd w:val="clear" w:color="auto" w:fill="F3F3F3"/>
                <w:hideMark/>
              </w:tcPr>
              <w:p w14:paraId="000FFA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3F3F3"/>
                <w:hideMark/>
              </w:tcPr>
              <w:p w14:paraId="0017C98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repetida con fresh=1</w:t>
                </w:r>
              </w:p>
            </w:tc>
            <w:tc>
              <w:tcPr>
                <w:tcW w:w="0" w:type="auto"/>
                <w:tcBorders>
                  <w:bottom w:val="single" w:sz="4" w:space="0" w:color="auto"/>
                </w:tcBorders>
                <w:shd w:val="clear" w:color="auto" w:fill="F3F3F3"/>
                <w:hideMark/>
              </w:tcPr>
              <w:p w14:paraId="2B9B005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 estable</w:t>
                </w:r>
              </w:p>
            </w:tc>
          </w:tr>
          <w:tr w:rsidR="00E738EC" w:rsidRPr="00E738EC" w14:paraId="46B758C7" w14:textId="77777777" w:rsidTr="00E738EC">
            <w:trPr>
              <w:divId w:val="1795253448"/>
              <w:cantSplit/>
              <w:tblHeader/>
            </w:trPr>
            <w:tc>
              <w:tcPr>
                <w:tcW w:w="0" w:type="auto"/>
                <w:tcBorders>
                  <w:bottom w:val="single" w:sz="4" w:space="0" w:color="auto"/>
                </w:tcBorders>
                <w:shd w:val="clear" w:color="auto" w:fill="FFFFFF"/>
                <w:hideMark/>
              </w:tcPr>
              <w:p w14:paraId="6C9688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PQP-GD-010</w:t>
                </w:r>
              </w:p>
            </w:tc>
            <w:tc>
              <w:tcPr>
                <w:tcW w:w="0" w:type="auto"/>
                <w:tcBorders>
                  <w:bottom w:val="single" w:sz="4" w:space="0" w:color="auto"/>
                </w:tcBorders>
                <w:shd w:val="clear" w:color="auto" w:fill="FFFFFF"/>
                <w:hideMark/>
              </w:tcPr>
              <w:p w14:paraId="660759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FFFFF"/>
                <w:hideMark/>
              </w:tcPr>
              <w:p w14:paraId="4312A32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Envio repetido en entorno controlado</w:t>
                </w:r>
              </w:p>
            </w:tc>
            <w:tc>
              <w:tcPr>
                <w:tcW w:w="0" w:type="auto"/>
                <w:tcBorders>
                  <w:bottom w:val="single" w:sz="4" w:space="0" w:color="auto"/>
                </w:tcBorders>
                <w:shd w:val="clear" w:color="auto" w:fill="FFFFFF"/>
                <w:hideMark/>
              </w:tcPr>
              <w:p w14:paraId="3D0A14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Envio sostenido y trazable</w:t>
                </w:r>
              </w:p>
            </w:tc>
          </w:tr>
          <w:tr w:rsidR="00E738EC" w:rsidRPr="00E738EC" w14:paraId="425DFADC" w14:textId="77777777" w:rsidTr="00E738EC">
            <w:trPr>
              <w:divId w:val="1795253448"/>
              <w:cantSplit/>
              <w:tblHeader/>
            </w:trPr>
            <w:tc>
              <w:tcPr>
                <w:tcW w:w="0" w:type="auto"/>
                <w:shd w:val="clear" w:color="auto" w:fill="F3F3F3"/>
                <w:hideMark/>
              </w:tcPr>
              <w:p w14:paraId="02D5A45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PQP-GD-011</w:t>
                </w:r>
              </w:p>
            </w:tc>
            <w:tc>
              <w:tcPr>
                <w:tcW w:w="0" w:type="auto"/>
                <w:shd w:val="clear" w:color="auto" w:fill="F3F3F3"/>
                <w:hideMark/>
              </w:tcPr>
              <w:p w14:paraId="590F1D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shd w:val="clear" w:color="auto" w:fill="F3F3F3"/>
                <w:hideMark/>
              </w:tcPr>
              <w:p w14:paraId="33F0C3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repetida en entorno controlado</w:t>
                </w:r>
              </w:p>
            </w:tc>
            <w:tc>
              <w:tcPr>
                <w:tcW w:w="0" w:type="auto"/>
                <w:shd w:val="clear" w:color="auto" w:fill="F3F3F3"/>
                <w:hideMark/>
              </w:tcPr>
              <w:p w14:paraId="367F07E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Persistencia consistente de hash, firma, sello y QR</w:t>
                </w:r>
              </w:p>
            </w:tc>
          </w:tr>
        </w:tbl>
        <w:p w14:paraId="2A6DA5A3"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190" w:name="_Toc229603534"/>
          <w:r w:rsidRPr="00E738EC">
            <w:rPr>
              <w:rFonts w:ascii="Aptos" w:eastAsia="Times New Roman" w:hAnsi="Aptos"/>
              <w:b/>
              <w:color w:val="325483"/>
              <w:sz w:val="32"/>
            </w:rPr>
            <w:t>REGISTRO DE EVIDENCIAS Y DESVIACIONES</w:t>
          </w:r>
          <w:bookmarkEnd w:id="190"/>
        </w:p>
        <w:p w14:paraId="4B781E4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presente sección constituye la bitacora formal para documentar evidencias, desviaciones, defectos y decisiones de cierre derivadas de la ejecución de IQ, OQ y PQ.</w:t>
          </w:r>
        </w:p>
        <w:p w14:paraId="5A2E6F3F"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91" w:name="_Toc229603535"/>
          <w:r w:rsidRPr="00E738EC">
            <w:rPr>
              <w:rFonts w:ascii="Aptos" w:eastAsia="Times New Roman" w:hAnsi="Aptos"/>
              <w:b/>
              <w:color w:val="325483"/>
              <w:sz w:val="26"/>
            </w:rPr>
            <w:lastRenderedPageBreak/>
            <w:t>Área 01: Gobierno, Seguridad, Cumplimiento y Gestión Documental</w:t>
          </w:r>
          <w:bookmarkEnd w:id="191"/>
        </w:p>
        <w:p w14:paraId="426E9B7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92" w:name="_Toc229603536"/>
          <w:r w:rsidRPr="00E738EC">
            <w:rPr>
              <w:rFonts w:ascii="Aptos" w:eastAsia="Times New Roman" w:hAnsi="Aptos"/>
              <w:b/>
              <w:color w:val="325483"/>
              <w:sz w:val="26"/>
            </w:rPr>
            <w:t>1. Objetivo</w:t>
          </w:r>
          <w:bookmarkEnd w:id="192"/>
        </w:p>
        <w:p w14:paraId="284F7E20"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Concentrar la evidencia objetiva generada durante IQ, OQ y PQ, junto con las desviaciones detectadas, su análisis, responsable y estado de cierre.</w:t>
          </w:r>
        </w:p>
        <w:p w14:paraId="0CA64D3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93" w:name="_Toc229603537"/>
          <w:r w:rsidRPr="00E738EC">
            <w:rPr>
              <w:rFonts w:ascii="Aptos" w:eastAsia="Times New Roman" w:hAnsi="Aptos"/>
              <w:b/>
              <w:color w:val="325483"/>
              <w:sz w:val="26"/>
            </w:rPr>
            <w:t>2. Tabla de evidencias</w:t>
          </w:r>
          <w:bookmarkEnd w:id="193"/>
        </w:p>
        <w:tbl>
          <w:tblPr>
            <w:tblStyle w:val="Tablaconcuadrcula"/>
            <w:tblW w:w="0" w:type="auto"/>
            <w:tblLook w:val="04A0" w:firstRow="1" w:lastRow="0" w:firstColumn="1" w:lastColumn="0" w:noHBand="0" w:noVBand="1"/>
          </w:tblPr>
          <w:tblGrid>
            <w:gridCol w:w="1172"/>
            <w:gridCol w:w="643"/>
            <w:gridCol w:w="1466"/>
            <w:gridCol w:w="1514"/>
            <w:gridCol w:w="1318"/>
            <w:gridCol w:w="1404"/>
            <w:gridCol w:w="769"/>
            <w:gridCol w:w="1342"/>
          </w:tblGrid>
          <w:tr w:rsidR="00E738EC" w:rsidRPr="00E738EC" w14:paraId="4AADC5B7" w14:textId="77777777" w:rsidTr="00E738EC">
            <w:trPr>
              <w:divId w:val="1795253448"/>
              <w:cantSplit/>
              <w:tblHeader/>
            </w:trPr>
            <w:tc>
              <w:tcPr>
                <w:tcW w:w="0" w:type="auto"/>
                <w:tcBorders>
                  <w:bottom w:val="single" w:sz="4" w:space="0" w:color="auto"/>
                </w:tcBorders>
                <w:shd w:val="clear" w:color="auto" w:fill="325483"/>
                <w:hideMark/>
              </w:tcPr>
              <w:p w14:paraId="62EC3A2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evidencia</w:t>
                </w:r>
              </w:p>
            </w:tc>
            <w:tc>
              <w:tcPr>
                <w:tcW w:w="0" w:type="auto"/>
                <w:tcBorders>
                  <w:bottom w:val="single" w:sz="4" w:space="0" w:color="auto"/>
                </w:tcBorders>
                <w:shd w:val="clear" w:color="auto" w:fill="325483"/>
                <w:hideMark/>
              </w:tcPr>
              <w:p w14:paraId="1B7FAC7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0C08BB0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Caso relacionado</w:t>
                </w:r>
              </w:p>
            </w:tc>
            <w:tc>
              <w:tcPr>
                <w:tcW w:w="0" w:type="auto"/>
                <w:tcBorders>
                  <w:bottom w:val="single" w:sz="4" w:space="0" w:color="auto"/>
                </w:tcBorders>
                <w:shd w:val="clear" w:color="auto" w:fill="325483"/>
                <w:hideMark/>
              </w:tcPr>
              <w:p w14:paraId="45FB0AC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 de evidencia</w:t>
                </w:r>
              </w:p>
            </w:tc>
            <w:tc>
              <w:tcPr>
                <w:tcW w:w="0" w:type="auto"/>
                <w:tcBorders>
                  <w:bottom w:val="single" w:sz="4" w:space="0" w:color="auto"/>
                </w:tcBorders>
                <w:shd w:val="clear" w:color="auto" w:fill="325483"/>
                <w:hideMark/>
              </w:tcPr>
              <w:p w14:paraId="4AD93FF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0B77F87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1483D23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20251BF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Ruta o referencia</w:t>
                </w:r>
              </w:p>
            </w:tc>
          </w:tr>
          <w:tr w:rsidR="00E738EC" w:rsidRPr="00E738EC" w14:paraId="2555633A" w14:textId="77777777" w:rsidTr="00E738EC">
            <w:trPr>
              <w:divId w:val="1795253448"/>
              <w:cantSplit/>
              <w:tblHeader/>
            </w:trPr>
            <w:tc>
              <w:tcPr>
                <w:tcW w:w="0" w:type="auto"/>
                <w:tcBorders>
                  <w:bottom w:val="single" w:sz="4" w:space="0" w:color="auto"/>
                </w:tcBorders>
                <w:shd w:val="clear" w:color="auto" w:fill="F3F3F3"/>
                <w:hideMark/>
              </w:tcPr>
              <w:p w14:paraId="0786DD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EV-GD-001</w:t>
                </w:r>
              </w:p>
            </w:tc>
            <w:tc>
              <w:tcPr>
                <w:tcW w:w="0" w:type="auto"/>
                <w:tcBorders>
                  <w:bottom w:val="single" w:sz="4" w:space="0" w:color="auto"/>
                </w:tcBorders>
                <w:shd w:val="clear" w:color="auto" w:fill="F3F3F3"/>
                <w:hideMark/>
              </w:tcPr>
              <w:p w14:paraId="5BDF6C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254D69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25DDF00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Captura / SQL / Log / Archivo</w:t>
                </w:r>
              </w:p>
            </w:tc>
            <w:tc>
              <w:tcPr>
                <w:tcW w:w="0" w:type="auto"/>
                <w:tcBorders>
                  <w:bottom w:val="single" w:sz="4" w:space="0" w:color="auto"/>
                </w:tcBorders>
                <w:shd w:val="clear" w:color="auto" w:fill="F3F3F3"/>
                <w:hideMark/>
              </w:tcPr>
              <w:p w14:paraId="4E4DB5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1635E6A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2CDD3B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3E38D5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r>
          <w:tr w:rsidR="00E738EC" w:rsidRPr="00E738EC" w14:paraId="6CC4F969" w14:textId="77777777" w:rsidTr="00E738EC">
            <w:trPr>
              <w:divId w:val="1795253448"/>
              <w:cantSplit/>
              <w:tblHeader/>
            </w:trPr>
            <w:tc>
              <w:tcPr>
                <w:tcW w:w="0" w:type="auto"/>
                <w:tcBorders>
                  <w:bottom w:val="single" w:sz="4" w:space="0" w:color="auto"/>
                </w:tcBorders>
                <w:shd w:val="clear" w:color="auto" w:fill="FFFFFF"/>
                <w:hideMark/>
              </w:tcPr>
              <w:p w14:paraId="57CC74C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EV-GD-002</w:t>
                </w:r>
              </w:p>
            </w:tc>
            <w:tc>
              <w:tcPr>
                <w:tcW w:w="0" w:type="auto"/>
                <w:tcBorders>
                  <w:bottom w:val="single" w:sz="4" w:space="0" w:color="auto"/>
                </w:tcBorders>
                <w:shd w:val="clear" w:color="auto" w:fill="FFFFFF"/>
                <w:hideMark/>
              </w:tcPr>
              <w:p w14:paraId="59A98FF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w:t>
                </w:r>
              </w:p>
            </w:tc>
            <w:tc>
              <w:tcPr>
                <w:tcW w:w="0" w:type="auto"/>
                <w:tcBorders>
                  <w:bottom w:val="single" w:sz="4" w:space="0" w:color="auto"/>
                </w:tcBorders>
                <w:shd w:val="clear" w:color="auto" w:fill="FFFFFF"/>
                <w:hideMark/>
              </w:tcPr>
              <w:p w14:paraId="59042E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1089F9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Captura / SQL / Log / Archivo</w:t>
                </w:r>
              </w:p>
            </w:tc>
            <w:tc>
              <w:tcPr>
                <w:tcW w:w="0" w:type="auto"/>
                <w:tcBorders>
                  <w:bottom w:val="single" w:sz="4" w:space="0" w:color="auto"/>
                </w:tcBorders>
                <w:shd w:val="clear" w:color="auto" w:fill="FFFFFF"/>
                <w:hideMark/>
              </w:tcPr>
              <w:p w14:paraId="183BE3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4C8D991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6F36ACF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1F9686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r>
          <w:tr w:rsidR="00E738EC" w:rsidRPr="00E738EC" w14:paraId="72B285F4" w14:textId="77777777" w:rsidTr="00E738EC">
            <w:trPr>
              <w:divId w:val="1795253448"/>
              <w:cantSplit/>
              <w:tblHeader/>
            </w:trPr>
            <w:tc>
              <w:tcPr>
                <w:tcW w:w="0" w:type="auto"/>
                <w:shd w:val="clear" w:color="auto" w:fill="F3F3F3"/>
                <w:hideMark/>
              </w:tcPr>
              <w:p w14:paraId="5BA1341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EV-GD-003</w:t>
                </w:r>
              </w:p>
            </w:tc>
            <w:tc>
              <w:tcPr>
                <w:tcW w:w="0" w:type="auto"/>
                <w:shd w:val="clear" w:color="auto" w:fill="F3F3F3"/>
                <w:hideMark/>
              </w:tcPr>
              <w:p w14:paraId="525950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w:t>
                </w:r>
              </w:p>
            </w:tc>
            <w:tc>
              <w:tcPr>
                <w:tcW w:w="0" w:type="auto"/>
                <w:shd w:val="clear" w:color="auto" w:fill="F3F3F3"/>
                <w:hideMark/>
              </w:tcPr>
              <w:p w14:paraId="47674E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614351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Captura / SQL / Log / Archivo</w:t>
                </w:r>
              </w:p>
            </w:tc>
            <w:tc>
              <w:tcPr>
                <w:tcW w:w="0" w:type="auto"/>
                <w:shd w:val="clear" w:color="auto" w:fill="F3F3F3"/>
                <w:hideMark/>
              </w:tcPr>
              <w:p w14:paraId="6EA788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2C19ABF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6FE5EF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632A8EB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r>
        </w:tbl>
        <w:p w14:paraId="45C9E2AB"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94" w:name="_Toc229603538"/>
          <w:r w:rsidRPr="00E738EC">
            <w:rPr>
              <w:rFonts w:ascii="Aptos" w:eastAsia="Times New Roman" w:hAnsi="Aptos"/>
              <w:b/>
              <w:color w:val="325483"/>
              <w:sz w:val="26"/>
            </w:rPr>
            <w:t>3. Tabla de desviaciones</w:t>
          </w:r>
          <w:bookmarkEnd w:id="194"/>
        </w:p>
        <w:tbl>
          <w:tblPr>
            <w:tblStyle w:val="Tablaconcuadrcula"/>
            <w:tblW w:w="0" w:type="auto"/>
            <w:tblLook w:val="04A0" w:firstRow="1" w:lastRow="0" w:firstColumn="1" w:lastColumn="0" w:noHBand="0" w:noVBand="1"/>
          </w:tblPr>
          <w:tblGrid>
            <w:gridCol w:w="1259"/>
            <w:gridCol w:w="713"/>
            <w:gridCol w:w="1433"/>
            <w:gridCol w:w="1318"/>
            <w:gridCol w:w="974"/>
            <w:gridCol w:w="1310"/>
            <w:gridCol w:w="1404"/>
            <w:gridCol w:w="1217"/>
          </w:tblGrid>
          <w:tr w:rsidR="00E738EC" w:rsidRPr="00E738EC" w14:paraId="7F66F046" w14:textId="77777777" w:rsidTr="00E738EC">
            <w:trPr>
              <w:divId w:val="1795253448"/>
              <w:cantSplit/>
              <w:tblHeader/>
            </w:trPr>
            <w:tc>
              <w:tcPr>
                <w:tcW w:w="0" w:type="auto"/>
                <w:tcBorders>
                  <w:bottom w:val="single" w:sz="4" w:space="0" w:color="auto"/>
                </w:tcBorders>
                <w:shd w:val="clear" w:color="auto" w:fill="325483"/>
                <w:hideMark/>
              </w:tcPr>
              <w:p w14:paraId="6D098BD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desviacion</w:t>
                </w:r>
              </w:p>
            </w:tc>
            <w:tc>
              <w:tcPr>
                <w:tcW w:w="0" w:type="auto"/>
                <w:tcBorders>
                  <w:bottom w:val="single" w:sz="4" w:space="0" w:color="auto"/>
                </w:tcBorders>
                <w:shd w:val="clear" w:color="auto" w:fill="325483"/>
                <w:hideMark/>
              </w:tcPr>
              <w:p w14:paraId="2247A40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316BAAF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Caso relacionado</w:t>
                </w:r>
              </w:p>
            </w:tc>
            <w:tc>
              <w:tcPr>
                <w:tcW w:w="0" w:type="auto"/>
                <w:tcBorders>
                  <w:bottom w:val="single" w:sz="4" w:space="0" w:color="auto"/>
                </w:tcBorders>
                <w:shd w:val="clear" w:color="auto" w:fill="325483"/>
                <w:hideMark/>
              </w:tcPr>
              <w:p w14:paraId="0A8B394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1A200C7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Impacto</w:t>
                </w:r>
              </w:p>
            </w:tc>
            <w:tc>
              <w:tcPr>
                <w:tcW w:w="0" w:type="auto"/>
                <w:tcBorders>
                  <w:bottom w:val="single" w:sz="4" w:space="0" w:color="auto"/>
                </w:tcBorders>
                <w:shd w:val="clear" w:color="auto" w:fill="325483"/>
                <w:hideMark/>
              </w:tcPr>
              <w:p w14:paraId="5A8AFE4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Accion propuesta</w:t>
                </w:r>
              </w:p>
            </w:tc>
            <w:tc>
              <w:tcPr>
                <w:tcW w:w="0" w:type="auto"/>
                <w:tcBorders>
                  <w:bottom w:val="single" w:sz="4" w:space="0" w:color="auto"/>
                </w:tcBorders>
                <w:shd w:val="clear" w:color="auto" w:fill="325483"/>
                <w:hideMark/>
              </w:tcPr>
              <w:p w14:paraId="2148F95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0791CCB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r>
          <w:tr w:rsidR="00E738EC" w:rsidRPr="00E738EC" w14:paraId="3C80C508" w14:textId="77777777" w:rsidTr="00E738EC">
            <w:trPr>
              <w:divId w:val="1795253448"/>
              <w:cantSplit/>
              <w:tblHeader/>
            </w:trPr>
            <w:tc>
              <w:tcPr>
                <w:tcW w:w="0" w:type="auto"/>
                <w:tcBorders>
                  <w:bottom w:val="single" w:sz="4" w:space="0" w:color="auto"/>
                </w:tcBorders>
                <w:shd w:val="clear" w:color="auto" w:fill="F3F3F3"/>
                <w:hideMark/>
              </w:tcPr>
              <w:p w14:paraId="2B1CBA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DEV-GD-001</w:t>
                </w:r>
              </w:p>
            </w:tc>
            <w:tc>
              <w:tcPr>
                <w:tcW w:w="0" w:type="auto"/>
                <w:tcBorders>
                  <w:bottom w:val="single" w:sz="4" w:space="0" w:color="auto"/>
                </w:tcBorders>
                <w:shd w:val="clear" w:color="auto" w:fill="F3F3F3"/>
                <w:hideMark/>
              </w:tcPr>
              <w:p w14:paraId="0823BB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5DE362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774A220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72086B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4809D72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3C9077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0D3B719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Abierta / En curso / Cerrada</w:t>
                </w:r>
              </w:p>
            </w:tc>
          </w:tr>
          <w:tr w:rsidR="00E738EC" w:rsidRPr="00E738EC" w14:paraId="7C1902D7" w14:textId="77777777" w:rsidTr="00E738EC">
            <w:trPr>
              <w:divId w:val="1795253448"/>
              <w:cantSplit/>
              <w:tblHeader/>
            </w:trPr>
            <w:tc>
              <w:tcPr>
                <w:tcW w:w="0" w:type="auto"/>
                <w:shd w:val="clear" w:color="auto" w:fill="FFFFFF"/>
                <w:hideMark/>
              </w:tcPr>
              <w:p w14:paraId="331399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DEV-GD-002</w:t>
                </w:r>
              </w:p>
            </w:tc>
            <w:tc>
              <w:tcPr>
                <w:tcW w:w="0" w:type="auto"/>
                <w:shd w:val="clear" w:color="auto" w:fill="FFFFFF"/>
                <w:hideMark/>
              </w:tcPr>
              <w:p w14:paraId="11EDE1B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6DF803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5EA30C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301E4DF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15A0B7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51A1C0A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456984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Abierta / En curso / Cerrada</w:t>
                </w:r>
              </w:p>
            </w:tc>
          </w:tr>
        </w:tbl>
        <w:p w14:paraId="668EE5CB"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95" w:name="_Toc229603539"/>
          <w:r w:rsidRPr="00E738EC">
            <w:rPr>
              <w:rFonts w:ascii="Aptos" w:eastAsia="Times New Roman" w:hAnsi="Aptos"/>
              <w:b/>
              <w:color w:val="325483"/>
              <w:sz w:val="26"/>
            </w:rPr>
            <w:t>4. Criterio de cierre documental</w:t>
          </w:r>
          <w:bookmarkEnd w:id="195"/>
        </w:p>
        <w:p w14:paraId="131287F9"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expediente se considera completo cuando cada caso ejecutado dispone de evidencia suficiente, cada desviacion tiene tratamiento documentado y el cierre del área puede sustentarse con trazabilidad objetiva.</w:t>
          </w:r>
        </w:p>
        <w:p w14:paraId="48F70C29"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196" w:name="_Toc229603540"/>
          <w:r w:rsidRPr="00E738EC">
            <w:rPr>
              <w:rFonts w:ascii="Aptos" w:eastAsia="Times New Roman" w:hAnsi="Aptos"/>
              <w:b/>
              <w:color w:val="325483"/>
              <w:sz w:val="32"/>
            </w:rPr>
            <w:t>SECCIÓN DE ANEXOS</w:t>
          </w:r>
          <w:bookmarkEnd w:id="196"/>
        </w:p>
        <w:p w14:paraId="489A5D48"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Los siguientes anexos forman parte integral del paquete de validación y deben ser considerados documentos controlados. Su contenido constituye la evidencia objetiva de soporte a las conclusiones expresadas en el cuerpo principal.</w:t>
          </w:r>
        </w:p>
        <w:tbl>
          <w:tblPr>
            <w:tblStyle w:val="Tablaconcuadrcula"/>
            <w:tblW w:w="0" w:type="auto"/>
            <w:tblLook w:val="04A0" w:firstRow="1" w:lastRow="0" w:firstColumn="1" w:lastColumn="0" w:noHBand="0" w:noVBand="1"/>
          </w:tblPr>
          <w:tblGrid>
            <w:gridCol w:w="855"/>
            <w:gridCol w:w="4303"/>
            <w:gridCol w:w="846"/>
          </w:tblGrid>
          <w:tr w:rsidR="00E738EC" w:rsidRPr="00E738EC" w14:paraId="37B6A0BB" w14:textId="77777777" w:rsidTr="00E738EC">
            <w:trPr>
              <w:divId w:val="1795253448"/>
              <w:cantSplit/>
              <w:tblHeader/>
            </w:trPr>
            <w:tc>
              <w:tcPr>
                <w:tcW w:w="0" w:type="auto"/>
                <w:tcBorders>
                  <w:bottom w:val="single" w:sz="4" w:space="0" w:color="auto"/>
                </w:tcBorders>
                <w:shd w:val="clear" w:color="auto" w:fill="325483"/>
                <w:hideMark/>
              </w:tcPr>
              <w:p w14:paraId="64F96B9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Anexo</w:t>
                </w:r>
              </w:p>
            </w:tc>
            <w:tc>
              <w:tcPr>
                <w:tcW w:w="0" w:type="auto"/>
                <w:tcBorders>
                  <w:bottom w:val="single" w:sz="4" w:space="0" w:color="auto"/>
                </w:tcBorders>
                <w:shd w:val="clear" w:color="auto" w:fill="325483"/>
                <w:hideMark/>
              </w:tcPr>
              <w:p w14:paraId="4FA0A6C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Título</w:t>
                </w:r>
              </w:p>
            </w:tc>
            <w:tc>
              <w:tcPr>
                <w:tcW w:w="0" w:type="auto"/>
                <w:tcBorders>
                  <w:bottom w:val="single" w:sz="4" w:space="0" w:color="auto"/>
                </w:tcBorders>
                <w:shd w:val="clear" w:color="auto" w:fill="325483"/>
                <w:hideMark/>
              </w:tcPr>
              <w:p w14:paraId="612A882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r>
          <w:tr w:rsidR="00E738EC" w:rsidRPr="00E738EC" w14:paraId="5F61D9BB" w14:textId="77777777" w:rsidTr="00E738EC">
            <w:trPr>
              <w:divId w:val="1795253448"/>
              <w:cantSplit/>
              <w:tblHeader/>
            </w:trPr>
            <w:tc>
              <w:tcPr>
                <w:tcW w:w="0" w:type="auto"/>
                <w:tcBorders>
                  <w:bottom w:val="single" w:sz="4" w:space="0" w:color="auto"/>
                </w:tcBorders>
                <w:shd w:val="clear" w:color="auto" w:fill="F3F3F3"/>
                <w:hideMark/>
              </w:tcPr>
              <w:p w14:paraId="7440E7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Anexo A</w:t>
                </w:r>
              </w:p>
            </w:tc>
            <w:tc>
              <w:tcPr>
                <w:tcW w:w="0" w:type="auto"/>
                <w:tcBorders>
                  <w:bottom w:val="single" w:sz="4" w:space="0" w:color="auto"/>
                </w:tcBorders>
                <w:shd w:val="clear" w:color="auto" w:fill="F3F3F3"/>
                <w:hideMark/>
              </w:tcPr>
              <w:p w14:paraId="790C29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Especificación de Requerimientos de Usuario (URS)</w:t>
                </w:r>
              </w:p>
            </w:tc>
            <w:tc>
              <w:tcPr>
                <w:tcW w:w="0" w:type="auto"/>
                <w:tcBorders>
                  <w:bottom w:val="single" w:sz="4" w:space="0" w:color="auto"/>
                </w:tcBorders>
                <w:shd w:val="clear" w:color="auto" w:fill="F3F3F3"/>
                <w:hideMark/>
              </w:tcPr>
              <w:p w14:paraId="62AE9A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Incluido</w:t>
                </w:r>
              </w:p>
            </w:tc>
          </w:tr>
          <w:tr w:rsidR="00E738EC" w:rsidRPr="00E738EC" w14:paraId="51B1E274" w14:textId="77777777" w:rsidTr="00E738EC">
            <w:trPr>
              <w:divId w:val="1795253448"/>
              <w:cantSplit/>
              <w:tblHeader/>
            </w:trPr>
            <w:tc>
              <w:tcPr>
                <w:tcW w:w="0" w:type="auto"/>
                <w:tcBorders>
                  <w:bottom w:val="single" w:sz="4" w:space="0" w:color="auto"/>
                </w:tcBorders>
                <w:shd w:val="clear" w:color="auto" w:fill="FFFFFF"/>
                <w:hideMark/>
              </w:tcPr>
              <w:p w14:paraId="47EAB46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Anexo B</w:t>
                </w:r>
              </w:p>
            </w:tc>
            <w:tc>
              <w:tcPr>
                <w:tcW w:w="0" w:type="auto"/>
                <w:tcBorders>
                  <w:bottom w:val="single" w:sz="4" w:space="0" w:color="auto"/>
                </w:tcBorders>
                <w:shd w:val="clear" w:color="auto" w:fill="FFFFFF"/>
                <w:hideMark/>
              </w:tcPr>
              <w:p w14:paraId="121782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Especificación de Requerimientos Funcionales (FRS)</w:t>
                </w:r>
              </w:p>
            </w:tc>
            <w:tc>
              <w:tcPr>
                <w:tcW w:w="0" w:type="auto"/>
                <w:tcBorders>
                  <w:bottom w:val="single" w:sz="4" w:space="0" w:color="auto"/>
                </w:tcBorders>
                <w:shd w:val="clear" w:color="auto" w:fill="FFFFFF"/>
                <w:hideMark/>
              </w:tcPr>
              <w:p w14:paraId="2AEC98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Incluido</w:t>
                </w:r>
              </w:p>
            </w:tc>
          </w:tr>
          <w:tr w:rsidR="00E738EC" w:rsidRPr="00E738EC" w14:paraId="4FABBB08" w14:textId="77777777" w:rsidTr="00E738EC">
            <w:trPr>
              <w:divId w:val="1795253448"/>
              <w:cantSplit/>
              <w:tblHeader/>
            </w:trPr>
            <w:tc>
              <w:tcPr>
                <w:tcW w:w="0" w:type="auto"/>
                <w:tcBorders>
                  <w:bottom w:val="single" w:sz="4" w:space="0" w:color="auto"/>
                </w:tcBorders>
                <w:shd w:val="clear" w:color="auto" w:fill="F3F3F3"/>
                <w:hideMark/>
              </w:tcPr>
              <w:p w14:paraId="3049598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Anexo C</w:t>
                </w:r>
              </w:p>
            </w:tc>
            <w:tc>
              <w:tcPr>
                <w:tcW w:w="0" w:type="auto"/>
                <w:tcBorders>
                  <w:bottom w:val="single" w:sz="4" w:space="0" w:color="auto"/>
                </w:tcBorders>
                <w:shd w:val="clear" w:color="auto" w:fill="F3F3F3"/>
                <w:hideMark/>
              </w:tcPr>
              <w:p w14:paraId="08FB69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Evaluación de Riesgos / FMEA</w:t>
                </w:r>
              </w:p>
            </w:tc>
            <w:tc>
              <w:tcPr>
                <w:tcW w:w="0" w:type="auto"/>
                <w:tcBorders>
                  <w:bottom w:val="single" w:sz="4" w:space="0" w:color="auto"/>
                </w:tcBorders>
                <w:shd w:val="clear" w:color="auto" w:fill="F3F3F3"/>
                <w:hideMark/>
              </w:tcPr>
              <w:p w14:paraId="3015CEC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Incluido</w:t>
                </w:r>
              </w:p>
            </w:tc>
          </w:tr>
          <w:tr w:rsidR="00E738EC" w:rsidRPr="00E738EC" w14:paraId="69DD6F61" w14:textId="77777777" w:rsidTr="00E738EC">
            <w:trPr>
              <w:divId w:val="1795253448"/>
              <w:cantSplit/>
              <w:tblHeader/>
            </w:trPr>
            <w:tc>
              <w:tcPr>
                <w:tcW w:w="0" w:type="auto"/>
                <w:tcBorders>
                  <w:bottom w:val="single" w:sz="4" w:space="0" w:color="auto"/>
                </w:tcBorders>
                <w:shd w:val="clear" w:color="auto" w:fill="FFFFFF"/>
                <w:hideMark/>
              </w:tcPr>
              <w:p w14:paraId="0A3307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Anexo D</w:t>
                </w:r>
              </w:p>
            </w:tc>
            <w:tc>
              <w:tcPr>
                <w:tcW w:w="0" w:type="auto"/>
                <w:tcBorders>
                  <w:bottom w:val="single" w:sz="4" w:space="0" w:color="auto"/>
                </w:tcBorders>
                <w:shd w:val="clear" w:color="auto" w:fill="FFFFFF"/>
                <w:hideMark/>
              </w:tcPr>
              <w:p w14:paraId="62C52A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Protocolos de Prueba (IQ / OQ / PQ)</w:t>
                </w:r>
              </w:p>
            </w:tc>
            <w:tc>
              <w:tcPr>
                <w:tcW w:w="0" w:type="auto"/>
                <w:tcBorders>
                  <w:bottom w:val="single" w:sz="4" w:space="0" w:color="auto"/>
                </w:tcBorders>
                <w:shd w:val="clear" w:color="auto" w:fill="FFFFFF"/>
                <w:hideMark/>
              </w:tcPr>
              <w:p w14:paraId="410EA5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Incluido</w:t>
                </w:r>
              </w:p>
            </w:tc>
          </w:tr>
          <w:tr w:rsidR="00E738EC" w:rsidRPr="00E738EC" w14:paraId="2D4CBF7D" w14:textId="77777777" w:rsidTr="00E738EC">
            <w:trPr>
              <w:divId w:val="1795253448"/>
              <w:cantSplit/>
              <w:tblHeader/>
            </w:trPr>
            <w:tc>
              <w:tcPr>
                <w:tcW w:w="0" w:type="auto"/>
                <w:tcBorders>
                  <w:bottom w:val="single" w:sz="4" w:space="0" w:color="auto"/>
                </w:tcBorders>
                <w:shd w:val="clear" w:color="auto" w:fill="F3F3F3"/>
                <w:hideMark/>
              </w:tcPr>
              <w:p w14:paraId="6F06CF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Anexo E</w:t>
                </w:r>
              </w:p>
            </w:tc>
            <w:tc>
              <w:tcPr>
                <w:tcW w:w="0" w:type="auto"/>
                <w:tcBorders>
                  <w:bottom w:val="single" w:sz="4" w:space="0" w:color="auto"/>
                </w:tcBorders>
                <w:shd w:val="clear" w:color="auto" w:fill="F3F3F3"/>
                <w:hideMark/>
              </w:tcPr>
              <w:p w14:paraId="735DE29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Registros de Ejecución y Evidencia</w:t>
                </w:r>
              </w:p>
            </w:tc>
            <w:tc>
              <w:tcPr>
                <w:tcW w:w="0" w:type="auto"/>
                <w:tcBorders>
                  <w:bottom w:val="single" w:sz="4" w:space="0" w:color="auto"/>
                </w:tcBorders>
                <w:shd w:val="clear" w:color="auto" w:fill="F3F3F3"/>
                <w:hideMark/>
              </w:tcPr>
              <w:p w14:paraId="73CA27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Incluido</w:t>
                </w:r>
              </w:p>
            </w:tc>
          </w:tr>
          <w:tr w:rsidR="00E738EC" w:rsidRPr="00E738EC" w14:paraId="2A016427" w14:textId="77777777" w:rsidTr="00E738EC">
            <w:trPr>
              <w:divId w:val="1795253448"/>
              <w:cantSplit/>
              <w:tblHeader/>
            </w:trPr>
            <w:tc>
              <w:tcPr>
                <w:tcW w:w="0" w:type="auto"/>
                <w:tcBorders>
                  <w:bottom w:val="single" w:sz="4" w:space="0" w:color="auto"/>
                </w:tcBorders>
                <w:shd w:val="clear" w:color="auto" w:fill="FFFFFF"/>
                <w:hideMark/>
              </w:tcPr>
              <w:p w14:paraId="745ADA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Anexo F</w:t>
                </w:r>
              </w:p>
            </w:tc>
            <w:tc>
              <w:tcPr>
                <w:tcW w:w="0" w:type="auto"/>
                <w:tcBorders>
                  <w:bottom w:val="single" w:sz="4" w:space="0" w:color="auto"/>
                </w:tcBorders>
                <w:shd w:val="clear" w:color="auto" w:fill="FFFFFF"/>
                <w:hideMark/>
              </w:tcPr>
              <w:p w14:paraId="5C7A74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Registro de Desviaciones</w:t>
                </w:r>
              </w:p>
            </w:tc>
            <w:tc>
              <w:tcPr>
                <w:tcW w:w="0" w:type="auto"/>
                <w:tcBorders>
                  <w:bottom w:val="single" w:sz="4" w:space="0" w:color="auto"/>
                </w:tcBorders>
                <w:shd w:val="clear" w:color="auto" w:fill="FFFFFF"/>
                <w:hideMark/>
              </w:tcPr>
              <w:p w14:paraId="60D016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Incluido</w:t>
                </w:r>
              </w:p>
            </w:tc>
          </w:tr>
          <w:tr w:rsidR="00E738EC" w:rsidRPr="00E738EC" w14:paraId="25A37343" w14:textId="77777777" w:rsidTr="00E738EC">
            <w:trPr>
              <w:divId w:val="1795253448"/>
              <w:cantSplit/>
              <w:tblHeader/>
            </w:trPr>
            <w:tc>
              <w:tcPr>
                <w:tcW w:w="0" w:type="auto"/>
                <w:tcBorders>
                  <w:bottom w:val="single" w:sz="4" w:space="0" w:color="auto"/>
                </w:tcBorders>
                <w:shd w:val="clear" w:color="auto" w:fill="F3F3F3"/>
                <w:hideMark/>
              </w:tcPr>
              <w:p w14:paraId="126BE6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Anexo G</w:t>
                </w:r>
              </w:p>
            </w:tc>
            <w:tc>
              <w:tcPr>
                <w:tcW w:w="0" w:type="auto"/>
                <w:tcBorders>
                  <w:bottom w:val="single" w:sz="4" w:space="0" w:color="auto"/>
                </w:tcBorders>
                <w:shd w:val="clear" w:color="auto" w:fill="F3F3F3"/>
                <w:hideMark/>
              </w:tcPr>
              <w:p w14:paraId="5066C3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Registros de Entrenamiento</w:t>
                </w:r>
              </w:p>
            </w:tc>
            <w:tc>
              <w:tcPr>
                <w:tcW w:w="0" w:type="auto"/>
                <w:tcBorders>
                  <w:bottom w:val="single" w:sz="4" w:space="0" w:color="auto"/>
                </w:tcBorders>
                <w:shd w:val="clear" w:color="auto" w:fill="F3F3F3"/>
                <w:hideMark/>
              </w:tcPr>
              <w:p w14:paraId="1166890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Incluido</w:t>
                </w:r>
              </w:p>
            </w:tc>
          </w:tr>
          <w:tr w:rsidR="00E738EC" w:rsidRPr="00E738EC" w14:paraId="1D918855" w14:textId="77777777" w:rsidTr="00E738EC">
            <w:trPr>
              <w:divId w:val="1795253448"/>
              <w:cantSplit/>
              <w:tblHeader/>
            </w:trPr>
            <w:tc>
              <w:tcPr>
                <w:tcW w:w="0" w:type="auto"/>
                <w:shd w:val="clear" w:color="auto" w:fill="FFFFFF"/>
                <w:hideMark/>
              </w:tcPr>
              <w:p w14:paraId="0A89A1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Anexo H</w:t>
                </w:r>
              </w:p>
            </w:tc>
            <w:tc>
              <w:tcPr>
                <w:tcW w:w="0" w:type="auto"/>
                <w:shd w:val="clear" w:color="auto" w:fill="FFFFFF"/>
                <w:hideMark/>
              </w:tcPr>
              <w:p w14:paraId="5CF7A6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Matriz de Trazabilidad (RTM)</w:t>
                </w:r>
              </w:p>
            </w:tc>
            <w:tc>
              <w:tcPr>
                <w:tcW w:w="0" w:type="auto"/>
                <w:shd w:val="clear" w:color="auto" w:fill="FFFFFF"/>
                <w:hideMark/>
              </w:tcPr>
              <w:p w14:paraId="23C37C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Incluido</w:t>
                </w:r>
              </w:p>
            </w:tc>
          </w:tr>
        </w:tbl>
        <w:p w14:paraId="7327D5CE"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197" w:name="_Toc229603541"/>
          <w:r w:rsidRPr="00E738EC">
            <w:rPr>
              <w:rFonts w:ascii="Aptos" w:eastAsia="Times New Roman" w:hAnsi="Aptos"/>
              <w:b/>
              <w:color w:val="325483"/>
              <w:sz w:val="32"/>
            </w:rPr>
            <w:t>ANEXO A: Especificación de Requerimientos de Usuario (URS)</w:t>
          </w:r>
          <w:bookmarkEnd w:id="197"/>
        </w:p>
        <w:tbl>
          <w:tblPr>
            <w:tblStyle w:val="Tablaconcuadrcula"/>
            <w:tblW w:w="0" w:type="auto"/>
            <w:tblLook w:val="04A0" w:firstRow="1" w:lastRow="0" w:firstColumn="1" w:lastColumn="0" w:noHBand="0" w:noVBand="1"/>
          </w:tblPr>
          <w:tblGrid>
            <w:gridCol w:w="1348"/>
            <w:gridCol w:w="5450"/>
          </w:tblGrid>
          <w:tr w:rsidR="00E738EC" w:rsidRPr="00E738EC" w14:paraId="5DD9E67B" w14:textId="77777777" w:rsidTr="00E738EC">
            <w:trPr>
              <w:divId w:val="1795253448"/>
              <w:cantSplit/>
              <w:tblHeader/>
            </w:trPr>
            <w:tc>
              <w:tcPr>
                <w:tcW w:w="0" w:type="auto"/>
                <w:tcBorders>
                  <w:bottom w:val="single" w:sz="4" w:space="0" w:color="auto"/>
                </w:tcBorders>
                <w:shd w:val="clear" w:color="auto" w:fill="325483"/>
                <w:hideMark/>
              </w:tcPr>
              <w:p w14:paraId="5A42312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8638B0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5D0693E1" w14:textId="77777777" w:rsidTr="00E738EC">
            <w:trPr>
              <w:divId w:val="1795253448"/>
              <w:cantSplit/>
              <w:tblHeader/>
            </w:trPr>
            <w:tc>
              <w:tcPr>
                <w:tcW w:w="0" w:type="auto"/>
                <w:tcBorders>
                  <w:bottom w:val="single" w:sz="4" w:space="0" w:color="auto"/>
                </w:tcBorders>
                <w:shd w:val="clear" w:color="auto" w:fill="F3F3F3"/>
                <w:hideMark/>
              </w:tcPr>
              <w:p w14:paraId="0B6BF3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476732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VAL-SPI-AREA-01-V1-0-ANEXO-A</w:t>
                </w:r>
              </w:p>
            </w:tc>
          </w:tr>
          <w:tr w:rsidR="00E738EC" w:rsidRPr="00E738EC" w14:paraId="2100D8F3" w14:textId="77777777" w:rsidTr="00E738EC">
            <w:trPr>
              <w:divId w:val="1795253448"/>
              <w:cantSplit/>
              <w:tblHeader/>
            </w:trPr>
            <w:tc>
              <w:tcPr>
                <w:tcW w:w="0" w:type="auto"/>
                <w:tcBorders>
                  <w:bottom w:val="single" w:sz="4" w:space="0" w:color="auto"/>
                </w:tcBorders>
                <w:shd w:val="clear" w:color="auto" w:fill="FFFFFF"/>
                <w:hideMark/>
              </w:tcPr>
              <w:p w14:paraId="60640A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78F3188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24863CA9" w14:textId="77777777" w:rsidTr="00E738EC">
            <w:trPr>
              <w:divId w:val="1795253448"/>
              <w:cantSplit/>
              <w:tblHeader/>
            </w:trPr>
            <w:tc>
              <w:tcPr>
                <w:tcW w:w="0" w:type="auto"/>
                <w:shd w:val="clear" w:color="auto" w:fill="F3F3F3"/>
                <w:hideMark/>
              </w:tcPr>
              <w:p w14:paraId="388F96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 Paquete</w:t>
                </w:r>
              </w:p>
            </w:tc>
            <w:tc>
              <w:tcPr>
                <w:tcW w:w="0" w:type="auto"/>
                <w:shd w:val="clear" w:color="auto" w:fill="F3F3F3"/>
                <w:hideMark/>
              </w:tcPr>
              <w:p w14:paraId="779EDC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bl>
        <w:p w14:paraId="4CD1F3B0"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198" w:name="_Toc229603542"/>
          <w:r w:rsidRPr="00E738EC">
            <w:rPr>
              <w:rFonts w:ascii="Aptos" w:eastAsia="Times New Roman" w:hAnsi="Aptos"/>
              <w:b/>
              <w:color w:val="325483"/>
              <w:sz w:val="26"/>
            </w:rPr>
            <w:t>1. Introducción</w:t>
          </w:r>
          <w:bookmarkEnd w:id="198"/>
        </w:p>
        <w:p w14:paraId="2D7E8E0A"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presente documento define los requerimientos de usuario del Área 01 del sistema SPI, correspondiente a Gobierno, Seguridad, Cumplimiento y Gestión Documental. Su finalidad es establecer, desde la perspectiva del negocio y de los actores que usan el sistema, que capacidades deben existir, por que son necesarias, como deben manifestarse en la operación diaria y cuando deben activarse dentro del ciclo real del sistema.</w:t>
          </w:r>
        </w:p>
        <w:p w14:paraId="6B1BED1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área integra funciones de identidad, control de acceso, monitoreo de seguridad, auditoria, preparacion de evidencia, gestión documental, notificaciones operativas, dashboards del dominio y firma avanzada. La necesidad de estas capacidades se justifica por la obligacion de mantener trazabilidad de acciones, integridad documental, control de sesiones, evidencia sobre accesos sensibles y tratamiento responsable de la informacion. Estas exigencias son consistentes con la Ley Orgánica de Protección de Datos Personales, su reglamento general y con criterios de control de acceso, registro de eventos y seguridad de la informacion alineados con ISO/IEC 27001:2022.</w:t>
          </w:r>
        </w:p>
        <w:p w14:paraId="2962CAC5"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199" w:name="_Toc229603543"/>
          <w:r w:rsidRPr="00E738EC">
            <w:rPr>
              <w:rFonts w:ascii="Aptos" w:eastAsia="Times New Roman" w:hAnsi="Aptos"/>
              <w:b/>
              <w:color w:val="325483"/>
              <w:sz w:val="26"/>
            </w:rPr>
            <w:t>2. Objetivo</w:t>
          </w:r>
          <w:bookmarkEnd w:id="199"/>
        </w:p>
        <w:p w14:paraId="4E09AB8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los requerimientos de usuario de alto nivel para los módulos auth, security, auditoria, audit-prep, approvals, management, signature, documents, files, notifications, dashboard y gmail, estableciendo su justificacion funcional, su forma esperada de operación y el momento o contexto en que deben intervenir.</w:t>
          </w:r>
        </w:p>
        <w:p w14:paraId="64062A37"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00" w:name="_Toc229603544"/>
          <w:r w:rsidRPr="00E738EC">
            <w:rPr>
              <w:rFonts w:ascii="Aptos" w:eastAsia="Times New Roman" w:hAnsi="Aptos"/>
              <w:b/>
              <w:color w:val="325483"/>
              <w:sz w:val="26"/>
            </w:rPr>
            <w:lastRenderedPageBreak/>
            <w:t>3. Alcance</w:t>
          </w:r>
          <w:bookmarkEnd w:id="200"/>
        </w:p>
        <w:p w14:paraId="5B8E677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Incluye backend Express y middlewares transversales del área, frontend React consumidor de seguridad, auditoria, firma y soporte documental, persistencia PostgreSQL asociada a identidad, auditoria, solicitudes, documentos y notificaciones, integraciones Google OAuth, Drive, Docs y Gmail, y validación documental y operativa de IQ, OQ y PQ para el área.</w:t>
          </w:r>
        </w:p>
        <w:p w14:paraId="0123C76E"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Excluye flujos de negocio propios de otras areas, automatizaciones de continuidad operativa e infraestructura y mecanismos de respaldo de base de datos.</w:t>
          </w:r>
        </w:p>
        <w:p w14:paraId="54A664DB"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01" w:name="_Toc229603545"/>
          <w:r w:rsidRPr="00E738EC">
            <w:rPr>
              <w:rFonts w:ascii="Aptos" w:eastAsia="Times New Roman" w:hAnsi="Aptos"/>
              <w:b/>
              <w:color w:val="325483"/>
              <w:sz w:val="26"/>
            </w:rPr>
            <w:t>4. Actores</w:t>
          </w:r>
          <w:bookmarkEnd w:id="201"/>
        </w:p>
        <w:p w14:paraId="0E78119C"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Colaborador autenticado</w:t>
          </w:r>
        </w:p>
        <w:p w14:paraId="2F4849C4"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Usuario nuevo pendiente de aceptacion LOPDP interna</w:t>
          </w:r>
        </w:p>
        <w:p w14:paraId="0342B19C"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Equipo TI</w:t>
          </w:r>
        </w:p>
        <w:p w14:paraId="30A45323"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Jefe TI o administrador TI</w:t>
          </w:r>
        </w:p>
        <w:p w14:paraId="2B1638AA"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Gerencia o Gerencia General</w:t>
          </w:r>
        </w:p>
        <w:p w14:paraId="0E889F29"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Jefe técnico o jefe de servicio técnico</w:t>
          </w:r>
        </w:p>
        <w:p w14:paraId="2A4EB3B9"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Firmante documental</w:t>
          </w:r>
        </w:p>
        <w:p w14:paraId="28519328"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Revisor de seguridad</w:t>
          </w:r>
        </w:p>
        <w:p w14:paraId="5C871BEE"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Auditor externo temporal</w:t>
          </w:r>
        </w:p>
        <w:p w14:paraId="46474E5B" w14:textId="77777777" w:rsidR="00E738EC" w:rsidRPr="00E738EC" w:rsidRDefault="00E738EC" w:rsidP="00E738EC">
          <w:pPr>
            <w:numPr>
              <w:ilvl w:val="0"/>
              <w:numId w:val="11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Usuario habilitado para correo con Gmail</w:t>
          </w:r>
        </w:p>
        <w:p w14:paraId="3895CB2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02" w:name="_Toc229603546"/>
          <w:r w:rsidRPr="00E738EC">
            <w:rPr>
              <w:rFonts w:ascii="Aptos" w:eastAsia="Times New Roman" w:hAnsi="Aptos"/>
              <w:b/>
              <w:color w:val="325483"/>
              <w:sz w:val="26"/>
            </w:rPr>
            <w:t>5. Justificacion general del área</w:t>
          </w:r>
          <w:bookmarkEnd w:id="202"/>
        </w:p>
        <w:p w14:paraId="65A0808C"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Área 01 existe para sostener las capacidades transversales sin las cuales SPI no puede operar con gobierno técnico verificable. El sistema necesita saber quien accede, bajo que rol, desde que sesión y con que evidencia; necesita registrar eventos auditables, aislar eventos de seguridad, preparar documentación para auditorias, notificar hechos operativos, custodiar adjuntos y documentos generados, formalizar firmas avanzadas y permitir verificacion posterior de documentos. El área tambien necesita exponer visibilidad ejecutiva de partes concretas del dominio y permitir, cuando el proceso lo exige, el envio de correo desde la cuenta autorizada del usuario.</w:t>
          </w:r>
        </w:p>
        <w:p w14:paraId="597056B8"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03" w:name="_Toc229603547"/>
          <w:r w:rsidRPr="00E738EC">
            <w:rPr>
              <w:rFonts w:ascii="Aptos" w:eastAsia="Times New Roman" w:hAnsi="Aptos"/>
              <w:b/>
              <w:color w:val="325483"/>
              <w:sz w:val="26"/>
            </w:rPr>
            <w:t>6. Justificacion por módulo</w:t>
          </w:r>
          <w:bookmarkEnd w:id="203"/>
        </w:p>
        <w:tbl>
          <w:tblPr>
            <w:tblStyle w:val="Tablaconcuadrcula"/>
            <w:tblW w:w="0" w:type="auto"/>
            <w:tblLook w:val="04A0" w:firstRow="1" w:lastRow="0" w:firstColumn="1" w:lastColumn="0" w:noHBand="0" w:noVBand="1"/>
          </w:tblPr>
          <w:tblGrid>
            <w:gridCol w:w="1247"/>
            <w:gridCol w:w="2650"/>
            <w:gridCol w:w="3020"/>
            <w:gridCol w:w="2711"/>
          </w:tblGrid>
          <w:tr w:rsidR="00E738EC" w:rsidRPr="00E738EC" w14:paraId="5000E131" w14:textId="77777777" w:rsidTr="00E738EC">
            <w:trPr>
              <w:divId w:val="1795253448"/>
              <w:cantSplit/>
              <w:tblHeader/>
            </w:trPr>
            <w:tc>
              <w:tcPr>
                <w:tcW w:w="0" w:type="auto"/>
                <w:tcBorders>
                  <w:bottom w:val="single" w:sz="4" w:space="0" w:color="auto"/>
                </w:tcBorders>
                <w:shd w:val="clear" w:color="auto" w:fill="325483"/>
                <w:hideMark/>
              </w:tcPr>
              <w:p w14:paraId="45BBC53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4F895F7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Por que existe</w:t>
                </w:r>
              </w:p>
            </w:tc>
            <w:tc>
              <w:tcPr>
                <w:tcW w:w="0" w:type="auto"/>
                <w:tcBorders>
                  <w:bottom w:val="single" w:sz="4" w:space="0" w:color="auto"/>
                </w:tcBorders>
                <w:shd w:val="clear" w:color="auto" w:fill="325483"/>
                <w:hideMark/>
              </w:tcPr>
              <w:p w14:paraId="6420309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Como opera a alto nivel</w:t>
                </w:r>
              </w:p>
            </w:tc>
            <w:tc>
              <w:tcPr>
                <w:tcW w:w="0" w:type="auto"/>
                <w:tcBorders>
                  <w:bottom w:val="single" w:sz="4" w:space="0" w:color="auto"/>
                </w:tcBorders>
                <w:shd w:val="clear" w:color="auto" w:fill="325483"/>
                <w:hideMark/>
              </w:tcPr>
              <w:p w14:paraId="41F430C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Cuando aplica</w:t>
                </w:r>
              </w:p>
            </w:tc>
          </w:tr>
          <w:tr w:rsidR="00E738EC" w:rsidRPr="00E738EC" w14:paraId="0DCE546C" w14:textId="77777777" w:rsidTr="00E738EC">
            <w:trPr>
              <w:divId w:val="1795253448"/>
              <w:cantSplit/>
              <w:tblHeader/>
            </w:trPr>
            <w:tc>
              <w:tcPr>
                <w:tcW w:w="0" w:type="auto"/>
                <w:tcBorders>
                  <w:bottom w:val="single" w:sz="4" w:space="0" w:color="auto"/>
                </w:tcBorders>
                <w:shd w:val="clear" w:color="auto" w:fill="F3F3F3"/>
                <w:hideMark/>
              </w:tcPr>
              <w:p w14:paraId="4CCC01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49719A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autenticar usuarios y controlar sesiones.</w:t>
                </w:r>
              </w:p>
            </w:tc>
            <w:tc>
              <w:tcPr>
                <w:tcW w:w="0" w:type="auto"/>
                <w:tcBorders>
                  <w:bottom w:val="single" w:sz="4" w:space="0" w:color="auto"/>
                </w:tcBorders>
                <w:shd w:val="clear" w:color="auto" w:fill="F3F3F3"/>
                <w:hideMark/>
              </w:tcPr>
              <w:p w14:paraId="262E4D8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Google OAuth, JWT, refresh, logout y perfil.</w:t>
                </w:r>
              </w:p>
            </w:tc>
            <w:tc>
              <w:tcPr>
                <w:tcW w:w="0" w:type="auto"/>
                <w:tcBorders>
                  <w:bottom w:val="single" w:sz="4" w:space="0" w:color="auto"/>
                </w:tcBorders>
                <w:shd w:val="clear" w:color="auto" w:fill="F3F3F3"/>
                <w:hideMark/>
              </w:tcPr>
              <w:p w14:paraId="596188E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 iniciar, mantener o cerrar sesión.</w:t>
                </w:r>
              </w:p>
            </w:tc>
          </w:tr>
          <w:tr w:rsidR="00E738EC" w:rsidRPr="00E738EC" w14:paraId="031780F0" w14:textId="77777777" w:rsidTr="00E738EC">
            <w:trPr>
              <w:divId w:val="1795253448"/>
              <w:cantSplit/>
              <w:tblHeader/>
            </w:trPr>
            <w:tc>
              <w:tcPr>
                <w:tcW w:w="0" w:type="auto"/>
                <w:tcBorders>
                  <w:bottom w:val="single" w:sz="4" w:space="0" w:color="auto"/>
                </w:tcBorders>
                <w:shd w:val="clear" w:color="auto" w:fill="FFFFFF"/>
                <w:hideMark/>
              </w:tcPr>
              <w:p w14:paraId="3F897D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18AB7D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detectar y revisar eventos de acceso sensibles.</w:t>
                </w:r>
              </w:p>
            </w:tc>
            <w:tc>
              <w:tcPr>
                <w:tcW w:w="0" w:type="auto"/>
                <w:tcBorders>
                  <w:bottom w:val="single" w:sz="4" w:space="0" w:color="auto"/>
                </w:tcBorders>
                <w:shd w:val="clear" w:color="auto" w:fill="FFFFFF"/>
                <w:hideMark/>
              </w:tcPr>
              <w:p w14:paraId="060BF6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auditoria, correlaciona notificaciones y permite revision TI.</w:t>
                </w:r>
              </w:p>
            </w:tc>
            <w:tc>
              <w:tcPr>
                <w:tcW w:w="0" w:type="auto"/>
                <w:tcBorders>
                  <w:bottom w:val="single" w:sz="4" w:space="0" w:color="auto"/>
                </w:tcBorders>
                <w:shd w:val="clear" w:color="auto" w:fill="FFFFFF"/>
                <w:hideMark/>
              </w:tcPr>
              <w:p w14:paraId="13ECEB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TI necesita revisar actividad de riesgo.</w:t>
                </w:r>
              </w:p>
            </w:tc>
          </w:tr>
          <w:tr w:rsidR="00E738EC" w:rsidRPr="00E738EC" w14:paraId="24696A47" w14:textId="77777777" w:rsidTr="00E738EC">
            <w:trPr>
              <w:divId w:val="1795253448"/>
              <w:cantSplit/>
              <w:tblHeader/>
            </w:trPr>
            <w:tc>
              <w:tcPr>
                <w:tcW w:w="0" w:type="auto"/>
                <w:tcBorders>
                  <w:bottom w:val="single" w:sz="4" w:space="0" w:color="auto"/>
                </w:tcBorders>
                <w:shd w:val="clear" w:color="auto" w:fill="F3F3F3"/>
                <w:hideMark/>
              </w:tcPr>
              <w:p w14:paraId="37BA32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7D371F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sostener trazabilidad institucional.</w:t>
                </w:r>
              </w:p>
            </w:tc>
            <w:tc>
              <w:tcPr>
                <w:tcW w:w="0" w:type="auto"/>
                <w:tcBorders>
                  <w:bottom w:val="single" w:sz="4" w:space="0" w:color="auto"/>
                </w:tcBorders>
                <w:shd w:val="clear" w:color="auto" w:fill="F3F3F3"/>
                <w:hideMark/>
              </w:tcPr>
              <w:p w14:paraId="46C3E7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Lista, filtra, detalla y exporta bitacora transversal.</w:t>
                </w:r>
              </w:p>
            </w:tc>
            <w:tc>
              <w:tcPr>
                <w:tcW w:w="0" w:type="auto"/>
                <w:tcBorders>
                  <w:bottom w:val="single" w:sz="4" w:space="0" w:color="auto"/>
                </w:tcBorders>
                <w:shd w:val="clear" w:color="auto" w:fill="F3F3F3"/>
                <w:hideMark/>
              </w:tcPr>
              <w:p w14:paraId="649ADE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se requiere investigacion o evidencia.</w:t>
                </w:r>
              </w:p>
            </w:tc>
          </w:tr>
          <w:tr w:rsidR="00E738EC" w:rsidRPr="00E738EC" w14:paraId="17E7B01A" w14:textId="77777777" w:rsidTr="00E738EC">
            <w:trPr>
              <w:divId w:val="1795253448"/>
              <w:cantSplit/>
              <w:tblHeader/>
            </w:trPr>
            <w:tc>
              <w:tcPr>
                <w:tcW w:w="0" w:type="auto"/>
                <w:tcBorders>
                  <w:bottom w:val="single" w:sz="4" w:space="0" w:color="auto"/>
                </w:tcBorders>
                <w:shd w:val="clear" w:color="auto" w:fill="FFFFFF"/>
                <w:hideMark/>
              </w:tcPr>
              <w:p w14:paraId="7B1EDB8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FFFFF"/>
                <w:hideMark/>
              </w:tcPr>
              <w:p w14:paraId="69D839D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preparar auditoria de forma controlada.</w:t>
                </w:r>
              </w:p>
            </w:tc>
            <w:tc>
              <w:tcPr>
                <w:tcW w:w="0" w:type="auto"/>
                <w:tcBorders>
                  <w:bottom w:val="single" w:sz="4" w:space="0" w:color="auto"/>
                </w:tcBorders>
                <w:shd w:val="clear" w:color="auto" w:fill="FFFFFF"/>
                <w:hideMark/>
              </w:tcPr>
              <w:p w14:paraId="27307D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Administra ventana, secciones, documentos y accesos externos.</w:t>
                </w:r>
              </w:p>
            </w:tc>
            <w:tc>
              <w:tcPr>
                <w:tcW w:w="0" w:type="auto"/>
                <w:tcBorders>
                  <w:bottom w:val="single" w:sz="4" w:space="0" w:color="auto"/>
                </w:tcBorders>
                <w:shd w:val="clear" w:color="auto" w:fill="FFFFFF"/>
                <w:hideMark/>
              </w:tcPr>
              <w:p w14:paraId="0A55C8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Antes y durante auditorias formales.</w:t>
                </w:r>
              </w:p>
            </w:tc>
          </w:tr>
          <w:tr w:rsidR="00E738EC" w:rsidRPr="00E738EC" w14:paraId="77A859B4" w14:textId="77777777" w:rsidTr="00E738EC">
            <w:trPr>
              <w:divId w:val="1795253448"/>
              <w:cantSplit/>
              <w:tblHeader/>
            </w:trPr>
            <w:tc>
              <w:tcPr>
                <w:tcW w:w="0" w:type="auto"/>
                <w:tcBorders>
                  <w:bottom w:val="single" w:sz="4" w:space="0" w:color="auto"/>
                </w:tcBorders>
                <w:shd w:val="clear" w:color="auto" w:fill="F3F3F3"/>
                <w:hideMark/>
              </w:tcPr>
              <w:p w14:paraId="2E5B9D1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3F3F3"/>
                <w:hideMark/>
              </w:tcPr>
              <w:p w14:paraId="0BA5D4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resolver decisiones del flujo técnico soportado.</w:t>
                </w:r>
              </w:p>
            </w:tc>
            <w:tc>
              <w:tcPr>
                <w:tcW w:w="0" w:type="auto"/>
                <w:tcBorders>
                  <w:bottom w:val="single" w:sz="4" w:space="0" w:color="auto"/>
                </w:tcBorders>
                <w:shd w:val="clear" w:color="auto" w:fill="F3F3F3"/>
                <w:hideMark/>
              </w:tcPr>
              <w:p w14:paraId="73DA8EC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Presenta pendientes y registra aprobaciones o rechazos.</w:t>
                </w:r>
              </w:p>
            </w:tc>
            <w:tc>
              <w:tcPr>
                <w:tcW w:w="0" w:type="auto"/>
                <w:tcBorders>
                  <w:bottom w:val="single" w:sz="4" w:space="0" w:color="auto"/>
                </w:tcBorders>
                <w:shd w:val="clear" w:color="auto" w:fill="F3F3F3"/>
                <w:hideMark/>
              </w:tcPr>
              <w:p w14:paraId="22A38E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una solicitud requiere decision formal.</w:t>
                </w:r>
              </w:p>
            </w:tc>
          </w:tr>
          <w:tr w:rsidR="00E738EC" w:rsidRPr="00E738EC" w14:paraId="3F9C6EB4" w14:textId="77777777" w:rsidTr="00E738EC">
            <w:trPr>
              <w:divId w:val="1795253448"/>
              <w:cantSplit/>
              <w:tblHeader/>
            </w:trPr>
            <w:tc>
              <w:tcPr>
                <w:tcW w:w="0" w:type="auto"/>
                <w:tcBorders>
                  <w:bottom w:val="single" w:sz="4" w:space="0" w:color="auto"/>
                </w:tcBorders>
                <w:shd w:val="clear" w:color="auto" w:fill="FFFFFF"/>
                <w:hideMark/>
              </w:tcPr>
              <w:p w14:paraId="108635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management</w:t>
                </w:r>
              </w:p>
            </w:tc>
            <w:tc>
              <w:tcPr>
                <w:tcW w:w="0" w:type="auto"/>
                <w:tcBorders>
                  <w:bottom w:val="single" w:sz="4" w:space="0" w:color="auto"/>
                </w:tcBorders>
                <w:shd w:val="clear" w:color="auto" w:fill="FFFFFF"/>
                <w:hideMark/>
              </w:tcPr>
              <w:p w14:paraId="07B37AB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entregar visibilidad gerencial del dominio.</w:t>
                </w:r>
              </w:p>
            </w:tc>
            <w:tc>
              <w:tcPr>
                <w:tcW w:w="0" w:type="auto"/>
                <w:tcBorders>
                  <w:bottom w:val="single" w:sz="4" w:space="0" w:color="auto"/>
                </w:tcBorders>
                <w:shd w:val="clear" w:color="auto" w:fill="FFFFFF"/>
                <w:hideMark/>
              </w:tcPr>
              <w:p w14:paraId="0B7841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Expone metricas, listados, trazabilidad y documentos asociados.</w:t>
                </w:r>
              </w:p>
            </w:tc>
            <w:tc>
              <w:tcPr>
                <w:tcW w:w="0" w:type="auto"/>
                <w:tcBorders>
                  <w:bottom w:val="single" w:sz="4" w:space="0" w:color="auto"/>
                </w:tcBorders>
                <w:shd w:val="clear" w:color="auto" w:fill="FFFFFF"/>
                <w:hideMark/>
              </w:tcPr>
              <w:p w14:paraId="1F6D4F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Durante seguimiento ejecutivo.</w:t>
                </w:r>
              </w:p>
            </w:tc>
          </w:tr>
          <w:tr w:rsidR="00E738EC" w:rsidRPr="00E738EC" w14:paraId="09620384" w14:textId="77777777" w:rsidTr="00E738EC">
            <w:trPr>
              <w:divId w:val="1795253448"/>
              <w:cantSplit/>
              <w:tblHeader/>
            </w:trPr>
            <w:tc>
              <w:tcPr>
                <w:tcW w:w="0" w:type="auto"/>
                <w:tcBorders>
                  <w:bottom w:val="single" w:sz="4" w:space="0" w:color="auto"/>
                </w:tcBorders>
                <w:shd w:val="clear" w:color="auto" w:fill="F3F3F3"/>
                <w:hideMark/>
              </w:tcPr>
              <w:p w14:paraId="6F4FBE7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3F3F3"/>
                <w:hideMark/>
              </w:tcPr>
              <w:p w14:paraId="6149C0B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garantizar integridad y verificabilidad documental.</w:t>
                </w:r>
              </w:p>
            </w:tc>
            <w:tc>
              <w:tcPr>
                <w:tcW w:w="0" w:type="auto"/>
                <w:tcBorders>
                  <w:bottom w:val="single" w:sz="4" w:space="0" w:color="auto"/>
                </w:tcBorders>
                <w:shd w:val="clear" w:color="auto" w:fill="F3F3F3"/>
                <w:hideMark/>
              </w:tcPr>
              <w:p w14:paraId="65738B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Calcula hash, firma, sella, genera QR y verifica.</w:t>
                </w:r>
              </w:p>
            </w:tc>
            <w:tc>
              <w:tcPr>
                <w:tcW w:w="0" w:type="auto"/>
                <w:tcBorders>
                  <w:bottom w:val="single" w:sz="4" w:space="0" w:color="auto"/>
                </w:tcBorders>
                <w:shd w:val="clear" w:color="auto" w:fill="F3F3F3"/>
                <w:hideMark/>
              </w:tcPr>
              <w:p w14:paraId="1CABE4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un documento debe quedar formalizado.</w:t>
                </w:r>
              </w:p>
            </w:tc>
          </w:tr>
          <w:tr w:rsidR="00E738EC" w:rsidRPr="00E738EC" w14:paraId="06D3F3E1" w14:textId="77777777" w:rsidTr="00E738EC">
            <w:trPr>
              <w:divId w:val="1795253448"/>
              <w:cantSplit/>
              <w:tblHeader/>
            </w:trPr>
            <w:tc>
              <w:tcPr>
                <w:tcW w:w="0" w:type="auto"/>
                <w:tcBorders>
                  <w:bottom w:val="single" w:sz="4" w:space="0" w:color="auto"/>
                </w:tcBorders>
                <w:shd w:val="clear" w:color="auto" w:fill="FFFFFF"/>
                <w:hideMark/>
              </w:tcPr>
              <w:p w14:paraId="102D92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3F5A378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generar documentos operativos controlados.</w:t>
                </w:r>
              </w:p>
            </w:tc>
            <w:tc>
              <w:tcPr>
                <w:tcW w:w="0" w:type="auto"/>
                <w:tcBorders>
                  <w:bottom w:val="single" w:sz="4" w:space="0" w:color="auto"/>
                </w:tcBorders>
                <w:shd w:val="clear" w:color="auto" w:fill="FFFFFF"/>
                <w:hideMark/>
              </w:tcPr>
              <w:p w14:paraId="031025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 desde plantilla, permite firma posicionada y exporta PDF.</w:t>
                </w:r>
              </w:p>
            </w:tc>
            <w:tc>
              <w:tcPr>
                <w:tcW w:w="0" w:type="auto"/>
                <w:tcBorders>
                  <w:bottom w:val="single" w:sz="4" w:space="0" w:color="auto"/>
                </w:tcBorders>
                <w:shd w:val="clear" w:color="auto" w:fill="FFFFFF"/>
                <w:hideMark/>
              </w:tcPr>
              <w:p w14:paraId="1D6D57F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una solicitud necesita documento formalizable.</w:t>
                </w:r>
              </w:p>
            </w:tc>
          </w:tr>
          <w:tr w:rsidR="00E738EC" w:rsidRPr="00E738EC" w14:paraId="554842A5" w14:textId="77777777" w:rsidTr="00E738EC">
            <w:trPr>
              <w:divId w:val="1795253448"/>
              <w:cantSplit/>
              <w:tblHeader/>
            </w:trPr>
            <w:tc>
              <w:tcPr>
                <w:tcW w:w="0" w:type="auto"/>
                <w:tcBorders>
                  <w:bottom w:val="single" w:sz="4" w:space="0" w:color="auto"/>
                </w:tcBorders>
                <w:shd w:val="clear" w:color="auto" w:fill="F3F3F3"/>
                <w:hideMark/>
              </w:tcPr>
              <w:p w14:paraId="0C3FA6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3F3F3"/>
                <w:hideMark/>
              </w:tcPr>
              <w:p w14:paraId="00ECED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custodiar adjuntos por solicitud.</w:t>
                </w:r>
              </w:p>
            </w:tc>
            <w:tc>
              <w:tcPr>
                <w:tcW w:w="0" w:type="auto"/>
                <w:tcBorders>
                  <w:bottom w:val="single" w:sz="4" w:space="0" w:color="auto"/>
                </w:tcBorders>
                <w:shd w:val="clear" w:color="auto" w:fill="F3F3F3"/>
                <w:hideMark/>
              </w:tcPr>
              <w:p w14:paraId="1C5DCB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lista, descarga y elimina archivos con control de rol.</w:t>
                </w:r>
              </w:p>
            </w:tc>
            <w:tc>
              <w:tcPr>
                <w:tcW w:w="0" w:type="auto"/>
                <w:tcBorders>
                  <w:bottom w:val="single" w:sz="4" w:space="0" w:color="auto"/>
                </w:tcBorders>
                <w:shd w:val="clear" w:color="auto" w:fill="F3F3F3"/>
                <w:hideMark/>
              </w:tcPr>
              <w:p w14:paraId="555FBF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un flujo requiere anexos.</w:t>
                </w:r>
              </w:p>
            </w:tc>
          </w:tr>
          <w:tr w:rsidR="00E738EC" w:rsidRPr="00E738EC" w14:paraId="03497F40" w14:textId="77777777" w:rsidTr="00E738EC">
            <w:trPr>
              <w:divId w:val="1795253448"/>
              <w:cantSplit/>
              <w:tblHeader/>
            </w:trPr>
            <w:tc>
              <w:tcPr>
                <w:tcW w:w="0" w:type="auto"/>
                <w:tcBorders>
                  <w:bottom w:val="single" w:sz="4" w:space="0" w:color="auto"/>
                </w:tcBorders>
                <w:shd w:val="clear" w:color="auto" w:fill="FFFFFF"/>
                <w:hideMark/>
              </w:tcPr>
              <w:p w14:paraId="503195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FFFFF"/>
                <w:hideMark/>
              </w:tcPr>
              <w:p w14:paraId="193B56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informar eventos operativos al usuario.</w:t>
                </w:r>
              </w:p>
            </w:tc>
            <w:tc>
              <w:tcPr>
                <w:tcW w:w="0" w:type="auto"/>
                <w:tcBorders>
                  <w:bottom w:val="single" w:sz="4" w:space="0" w:color="auto"/>
                </w:tcBorders>
                <w:shd w:val="clear" w:color="auto" w:fill="FFFFFF"/>
                <w:hideMark/>
              </w:tcPr>
              <w:p w14:paraId="14694DD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Lista, crea, marca como leidas y elimina notificaciones.</w:t>
                </w:r>
              </w:p>
            </w:tc>
            <w:tc>
              <w:tcPr>
                <w:tcW w:w="0" w:type="auto"/>
                <w:tcBorders>
                  <w:bottom w:val="single" w:sz="4" w:space="0" w:color="auto"/>
                </w:tcBorders>
                <w:shd w:val="clear" w:color="auto" w:fill="FFFFFF"/>
                <w:hideMark/>
              </w:tcPr>
              <w:p w14:paraId="26DCE4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el sistema o un rol autorizado debe avisar un evento.</w:t>
                </w:r>
              </w:p>
            </w:tc>
          </w:tr>
          <w:tr w:rsidR="00E738EC" w:rsidRPr="00E738EC" w14:paraId="1C3FF7C9" w14:textId="77777777" w:rsidTr="00E738EC">
            <w:trPr>
              <w:divId w:val="1795253448"/>
              <w:cantSplit/>
              <w:tblHeader/>
            </w:trPr>
            <w:tc>
              <w:tcPr>
                <w:tcW w:w="0" w:type="auto"/>
                <w:tcBorders>
                  <w:bottom w:val="single" w:sz="4" w:space="0" w:color="auto"/>
                </w:tcBorders>
                <w:shd w:val="clear" w:color="auto" w:fill="F3F3F3"/>
                <w:hideMark/>
              </w:tcPr>
              <w:p w14:paraId="35A37C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3F3F3"/>
                <w:hideMark/>
              </w:tcPr>
              <w:p w14:paraId="5BF4306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exponer resumen operacional del dominio montado.</w:t>
                </w:r>
              </w:p>
            </w:tc>
            <w:tc>
              <w:tcPr>
                <w:tcW w:w="0" w:type="auto"/>
                <w:tcBorders>
                  <w:bottom w:val="single" w:sz="4" w:space="0" w:color="auto"/>
                </w:tcBorders>
                <w:shd w:val="clear" w:color="auto" w:fill="F3F3F3"/>
                <w:hideMark/>
              </w:tcPr>
              <w:p w14:paraId="41F0D7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Devuelve metricas agregadas del dashboard comercial.</w:t>
                </w:r>
              </w:p>
            </w:tc>
            <w:tc>
              <w:tcPr>
                <w:tcW w:w="0" w:type="auto"/>
                <w:tcBorders>
                  <w:bottom w:val="single" w:sz="4" w:space="0" w:color="auto"/>
                </w:tcBorders>
                <w:shd w:val="clear" w:color="auto" w:fill="F3F3F3"/>
                <w:hideMark/>
              </w:tcPr>
              <w:p w14:paraId="4F76D1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el rol autorizado requiere resumen ejecutivo.</w:t>
                </w:r>
              </w:p>
            </w:tc>
          </w:tr>
          <w:tr w:rsidR="00E738EC" w:rsidRPr="00E738EC" w14:paraId="5C1376F8" w14:textId="77777777" w:rsidTr="00E738EC">
            <w:trPr>
              <w:divId w:val="1795253448"/>
              <w:cantSplit/>
              <w:tblHeader/>
            </w:trPr>
            <w:tc>
              <w:tcPr>
                <w:tcW w:w="0" w:type="auto"/>
                <w:shd w:val="clear" w:color="auto" w:fill="FFFFFF"/>
                <w:hideMark/>
              </w:tcPr>
              <w:p w14:paraId="5D1195B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shd w:val="clear" w:color="auto" w:fill="FFFFFF"/>
                <w:hideMark/>
              </w:tcPr>
              <w:p w14:paraId="06AA44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Para enviar correo desde la cuenta real del usuario.</w:t>
                </w:r>
              </w:p>
            </w:tc>
            <w:tc>
              <w:tcPr>
                <w:tcW w:w="0" w:type="auto"/>
                <w:shd w:val="clear" w:color="auto" w:fill="FFFFFF"/>
                <w:hideMark/>
              </w:tcPr>
              <w:p w14:paraId="4D15E8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Gestiona OAuth, estado, envio y revocacion.</w:t>
                </w:r>
              </w:p>
            </w:tc>
            <w:tc>
              <w:tcPr>
                <w:tcW w:w="0" w:type="auto"/>
                <w:shd w:val="clear" w:color="auto" w:fill="FFFFFF"/>
                <w:hideMark/>
              </w:tcPr>
              <w:p w14:paraId="5C87AD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Cuando el flujo requiere correo autenticado.</w:t>
                </w:r>
              </w:p>
            </w:tc>
          </w:tr>
        </w:tbl>
        <w:p w14:paraId="71C7F74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04" w:name="_Toc229603548"/>
          <w:r w:rsidRPr="00E738EC">
            <w:rPr>
              <w:rFonts w:ascii="Aptos" w:eastAsia="Times New Roman" w:hAnsi="Aptos"/>
              <w:b/>
              <w:color w:val="325483"/>
              <w:sz w:val="26"/>
            </w:rPr>
            <w:t>7. Requerimientos funcionales del usuario</w:t>
          </w:r>
          <w:bookmarkEnd w:id="204"/>
        </w:p>
        <w:p w14:paraId="1F669AA4"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REQ-GD-001: El sistema debe autenticar usuarios internos mediante Google OAuth y crear una sesión trazable.</w:t>
          </w:r>
        </w:p>
        <w:p w14:paraId="3E474771"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REQ-GD-002: El sistema debe emitir accessToken y refreshToken y permitir renovar la sesión activa valida.</w:t>
          </w:r>
        </w:p>
        <w:p w14:paraId="4F8C86ED"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REQ-GD-003: El sistema debe permitir consultar el perfil del usuario autenticado.</w:t>
          </w:r>
        </w:p>
        <w:p w14:paraId="5D2119DF"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REQ-GD-004: El sistema debe permitir cerrar la sesión activa del usuario y registrar dicho cierre.</w:t>
          </w:r>
        </w:p>
        <w:p w14:paraId="59EA6FCE"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REQ-GD-005: El sistema debe permitir registrar la aceptacion interna de LOPDP con evidencia documental.</w:t>
          </w:r>
        </w:p>
        <w:p w14:paraId="11D00BFA"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REQ-GD-006: El sistema debe registrar eventos criticos de login y eventos fuera de horario en la bitacora de auditoria.</w:t>
          </w:r>
        </w:p>
        <w:p w14:paraId="75683D00"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REQ-GD-007: El sistema debe permitir a TI consultar, revisar y exportar eventos de login fuera de horario.</w:t>
          </w:r>
        </w:p>
        <w:p w14:paraId="3AF91845"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REQ-GD-008: El sistema debe permitir activar o desactivar una ventana de auditoria y definir sus fechas de vigencia.</w:t>
          </w:r>
        </w:p>
        <w:p w14:paraId="0124DEDF"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REQ-GD-009: El sistema debe permitir administrar secciones y documentos de auditoria segun rol autorizado.</w:t>
          </w:r>
        </w:p>
        <w:p w14:paraId="7E86AF47"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REQ-GD-010: El sistema debe permitir aprobar o rechazar solicitudes del flujo técnico habilitado y persistir la decision.</w:t>
          </w:r>
        </w:p>
        <w:p w14:paraId="0FFF45B0"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REQ-GD-011: El sistema debe permitir a gerencia consultar metricas, trazabilidad y documentos asociados a una solicitud.</w:t>
          </w:r>
        </w:p>
        <w:p w14:paraId="4F211893"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REQ-GD-012: El sistema debe permitir crear documentos desde plantilla y recuperarlos por solicitud o identificador.</w:t>
          </w:r>
        </w:p>
        <w:p w14:paraId="43B89C9D"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REQ-GD-013: El sistema debe permitir insertar firma posicionada, exportar PDF y escalar a firma avanzada segun el flujo soportado.</w:t>
          </w:r>
        </w:p>
        <w:p w14:paraId="1C5D0B61"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REQ-GD-014: El sistema debe permitir subir, listar, descargar y eliminar adjuntos segun rol.</w:t>
          </w:r>
        </w:p>
        <w:p w14:paraId="388A41A2"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REQ-GD-015: El sistema debe permitir listar notificaciones del usuario y conocer su conteo no leido.</w:t>
          </w:r>
        </w:p>
        <w:p w14:paraId="2B04C2F0"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REQ-GD-016: El sistema debe permitir crear notificaciones; solo roles privilegiados pueden direccionarlas a otros usuarios.</w:t>
          </w:r>
        </w:p>
        <w:p w14:paraId="70B737EB"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REQ-GD-017: El sistema debe permitir consultar el resumen operacional disponible en dashboard para roles autorizados.</w:t>
          </w:r>
        </w:p>
        <w:p w14:paraId="3FE91E31"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REQ-GD-018: El sistema debe permitir autorizar Gmail, validar si la autorización existe, enviar correos y revocar el acceso.</w:t>
          </w:r>
        </w:p>
        <w:p w14:paraId="6D382653"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REQ-GD-019: El sistema debe permitir firmar un documento con hash, sello institucional y QR de verificacion.</w:t>
          </w:r>
        </w:p>
        <w:p w14:paraId="1E2326E8" w14:textId="77777777" w:rsidR="00E738EC" w:rsidRPr="00E738EC" w:rsidRDefault="00E738EC" w:rsidP="00E738EC">
          <w:pPr>
            <w:numPr>
              <w:ilvl w:val="0"/>
              <w:numId w:val="11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REQ-GD-020: El sistema debe permitir verificar publicamente un documento firmado mediante token de verificacion.</w:t>
          </w:r>
        </w:p>
        <w:p w14:paraId="4598435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05" w:name="_Toc229603549"/>
          <w:r w:rsidRPr="00E738EC">
            <w:rPr>
              <w:rFonts w:ascii="Aptos" w:eastAsia="Times New Roman" w:hAnsi="Aptos"/>
              <w:b/>
              <w:color w:val="325483"/>
              <w:sz w:val="26"/>
            </w:rPr>
            <w:t>8. Requerimientos no funcionales</w:t>
          </w:r>
          <w:bookmarkEnd w:id="205"/>
        </w:p>
        <w:p w14:paraId="7D5CF949" w14:textId="77777777" w:rsidR="00E738EC" w:rsidRPr="00E738EC" w:rsidRDefault="00E738EC" w:rsidP="00E738EC">
          <w:pPr>
            <w:numPr>
              <w:ilvl w:val="0"/>
              <w:numId w:val="1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Todo acceso autenticado debe pasar por validación JWT y control de rol aplicable.</w:t>
          </w:r>
        </w:p>
        <w:p w14:paraId="72D44FB1" w14:textId="77777777" w:rsidR="00E738EC" w:rsidRPr="00E738EC" w:rsidRDefault="00E738EC" w:rsidP="00E738EC">
          <w:pPr>
            <w:numPr>
              <w:ilvl w:val="0"/>
              <w:numId w:val="1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Los eventos criticos deben dejar evidencia en auditoria.logs o en el log técnico propio del módulo.</w:t>
          </w:r>
        </w:p>
        <w:p w14:paraId="560221F9" w14:textId="77777777" w:rsidR="00E738EC" w:rsidRPr="00E738EC" w:rsidRDefault="00E738EC" w:rsidP="00E738EC">
          <w:pPr>
            <w:numPr>
              <w:ilvl w:val="0"/>
              <w:numId w:val="1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La renovacion de sesión no debe operar sobre refresh tokens ya invalidados o sin sesión activa.</w:t>
          </w:r>
        </w:p>
        <w:p w14:paraId="2ADE4438" w14:textId="77777777" w:rsidR="00E738EC" w:rsidRPr="00E738EC" w:rsidRDefault="00E738EC" w:rsidP="00E738EC">
          <w:pPr>
            <w:numPr>
              <w:ilvl w:val="0"/>
              <w:numId w:val="1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Los documentos y archivos deben respetar restricciones de tipo, tamano y permisos del flujo que los consuma.</w:t>
          </w:r>
        </w:p>
        <w:p w14:paraId="2BEBEE5D" w14:textId="77777777" w:rsidR="00E738EC" w:rsidRPr="00E738EC" w:rsidRDefault="00E738EC" w:rsidP="00E738EC">
          <w:pPr>
            <w:numPr>
              <w:ilvl w:val="0"/>
              <w:numId w:val="1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La verificacion publica de firma debe estar protegida por rate limit y control de dependencias SQL.</w:t>
          </w:r>
        </w:p>
        <w:p w14:paraId="15242D58" w14:textId="77777777" w:rsidR="00E738EC" w:rsidRPr="00E738EC" w:rsidRDefault="00E738EC" w:rsidP="00E738EC">
          <w:pPr>
            <w:numPr>
              <w:ilvl w:val="0"/>
              <w:numId w:val="1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Las notificaciones a terceros deben quedar restringidas a roles privilegiados.</w:t>
          </w:r>
        </w:p>
        <w:p w14:paraId="27EC4E5B" w14:textId="77777777" w:rsidR="00E738EC" w:rsidRPr="00E738EC" w:rsidRDefault="00E738EC" w:rsidP="00E738EC">
          <w:pPr>
            <w:numPr>
              <w:ilvl w:val="0"/>
              <w:numId w:val="11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El uso de Gmail debe depender de autorización valida del usuario y responder con error controlado cuando falte dicha autorización.</w:t>
          </w:r>
        </w:p>
        <w:p w14:paraId="2F86B42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06" w:name="_Toc229603550"/>
          <w:r w:rsidRPr="00E738EC">
            <w:rPr>
              <w:rFonts w:ascii="Aptos" w:eastAsia="Times New Roman" w:hAnsi="Aptos"/>
              <w:b/>
              <w:color w:val="325483"/>
              <w:sz w:val="26"/>
            </w:rPr>
            <w:t>9. Conclusion</w:t>
          </w:r>
          <w:bookmarkEnd w:id="206"/>
        </w:p>
        <w:p w14:paraId="5DBB0840"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Los requerimientos de usuario del Área 01 se justifican por la necesidad institucional de mantener autenticación confiable, seguridad observable, trazabilidad transversal, preparacion documental de auditoria, decisiones soportadas, custodia de documentos y adjuntos, notificaciones operativas, visibilidad ejecutiva del dominio y firma documental verificable.</w:t>
          </w:r>
        </w:p>
        <w:p w14:paraId="6B385A49"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207" w:name="_Toc229603551"/>
          <w:r w:rsidRPr="00E738EC">
            <w:rPr>
              <w:rFonts w:ascii="Aptos" w:eastAsia="Times New Roman" w:hAnsi="Aptos"/>
              <w:b/>
              <w:color w:val="325483"/>
              <w:sz w:val="32"/>
            </w:rPr>
            <w:t>ANEXO B: Especificación de Requerimientos Funcionales (FRS)</w:t>
          </w:r>
          <w:bookmarkEnd w:id="207"/>
        </w:p>
        <w:tbl>
          <w:tblPr>
            <w:tblStyle w:val="Tablaconcuadrcula"/>
            <w:tblW w:w="0" w:type="auto"/>
            <w:tblLook w:val="04A0" w:firstRow="1" w:lastRow="0" w:firstColumn="1" w:lastColumn="0" w:noHBand="0" w:noVBand="1"/>
          </w:tblPr>
          <w:tblGrid>
            <w:gridCol w:w="1348"/>
            <w:gridCol w:w="5450"/>
          </w:tblGrid>
          <w:tr w:rsidR="00E738EC" w:rsidRPr="00E738EC" w14:paraId="2AA0B41D" w14:textId="77777777" w:rsidTr="00E738EC">
            <w:trPr>
              <w:divId w:val="1795253448"/>
              <w:cantSplit/>
              <w:tblHeader/>
            </w:trPr>
            <w:tc>
              <w:tcPr>
                <w:tcW w:w="0" w:type="auto"/>
                <w:tcBorders>
                  <w:bottom w:val="single" w:sz="4" w:space="0" w:color="auto"/>
                </w:tcBorders>
                <w:shd w:val="clear" w:color="auto" w:fill="325483"/>
                <w:hideMark/>
              </w:tcPr>
              <w:p w14:paraId="6BEC96F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E68195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39C9D6F2" w14:textId="77777777" w:rsidTr="00E738EC">
            <w:trPr>
              <w:divId w:val="1795253448"/>
              <w:cantSplit/>
              <w:tblHeader/>
            </w:trPr>
            <w:tc>
              <w:tcPr>
                <w:tcW w:w="0" w:type="auto"/>
                <w:tcBorders>
                  <w:bottom w:val="single" w:sz="4" w:space="0" w:color="auto"/>
                </w:tcBorders>
                <w:shd w:val="clear" w:color="auto" w:fill="F3F3F3"/>
                <w:hideMark/>
              </w:tcPr>
              <w:p w14:paraId="722A75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61DB6B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VAL-SPI-AREA-01-V1-0-ANEXO-B</w:t>
                </w:r>
              </w:p>
            </w:tc>
          </w:tr>
          <w:tr w:rsidR="00E738EC" w:rsidRPr="00E738EC" w14:paraId="5FB441D3" w14:textId="77777777" w:rsidTr="00E738EC">
            <w:trPr>
              <w:divId w:val="1795253448"/>
              <w:cantSplit/>
              <w:tblHeader/>
            </w:trPr>
            <w:tc>
              <w:tcPr>
                <w:tcW w:w="0" w:type="auto"/>
                <w:tcBorders>
                  <w:bottom w:val="single" w:sz="4" w:space="0" w:color="auto"/>
                </w:tcBorders>
                <w:shd w:val="clear" w:color="auto" w:fill="FFFFFF"/>
                <w:hideMark/>
              </w:tcPr>
              <w:p w14:paraId="0F47D1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5130FF0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461F48DF" w14:textId="77777777" w:rsidTr="00E738EC">
            <w:trPr>
              <w:divId w:val="1795253448"/>
              <w:cantSplit/>
              <w:tblHeader/>
            </w:trPr>
            <w:tc>
              <w:tcPr>
                <w:tcW w:w="0" w:type="auto"/>
                <w:shd w:val="clear" w:color="auto" w:fill="F3F3F3"/>
                <w:hideMark/>
              </w:tcPr>
              <w:p w14:paraId="214E21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 Paquete</w:t>
                </w:r>
              </w:p>
            </w:tc>
            <w:tc>
              <w:tcPr>
                <w:tcW w:w="0" w:type="auto"/>
                <w:shd w:val="clear" w:color="auto" w:fill="F3F3F3"/>
                <w:hideMark/>
              </w:tcPr>
              <w:p w14:paraId="4D72BF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bl>
        <w:p w14:paraId="393B7851"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08" w:name="_Toc229603552"/>
          <w:r w:rsidRPr="00E738EC">
            <w:rPr>
              <w:rFonts w:ascii="Aptos" w:eastAsia="Times New Roman" w:hAnsi="Aptos"/>
              <w:b/>
              <w:color w:val="325483"/>
              <w:sz w:val="26"/>
            </w:rPr>
            <w:t>1. Introducción</w:t>
          </w:r>
          <w:bookmarkEnd w:id="208"/>
        </w:p>
        <w:p w14:paraId="3983851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 xml:space="preserve">La presente especificacion funcional describe el comportamiento verificable del Área 01 del sistema SPI. Su objetivo es traducir los requerimientos de usuario del dominio a funciones concretas observables en el sistema, explicando para cada módulo por que existe la funcion, como debe ejecutarse y cuando debe intervenir dentro </w:t>
          </w:r>
          <w:r w:rsidRPr="00E738EC">
            <w:rPr>
              <w:rFonts w:ascii="Aptos" w:hAnsi="Aptos"/>
              <w:color w:val="1F2937"/>
            </w:rPr>
            <w:lastRenderedPageBreak/>
            <w:t>de la operación real. Esta FRS se elaboro a partir del código vigente y de los contratos efectivamente expuestos por backend y frontend.</w:t>
          </w:r>
        </w:p>
        <w:p w14:paraId="05953F50"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09" w:name="_Toc229603553"/>
          <w:r w:rsidRPr="00E738EC">
            <w:rPr>
              <w:rFonts w:ascii="Aptos" w:eastAsia="Times New Roman" w:hAnsi="Aptos"/>
              <w:b/>
              <w:color w:val="325483"/>
              <w:sz w:val="26"/>
            </w:rPr>
            <w:t>2. Objetivo</w:t>
          </w:r>
          <w:bookmarkEnd w:id="209"/>
        </w:p>
        <w:p w14:paraId="49AA9AE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de manera funcional y verificable las capacidades del Área 01, detallando el comportamiento esperado de auth, security, auditoria, audit-prep, approvals, management, signature, documents, files, notifications, dashboard y gmail, junto con sus entradas, salidas, validaciones y contexto de ejecución.</w:t>
          </w:r>
        </w:p>
        <w:p w14:paraId="31049A2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10" w:name="_Toc229603554"/>
          <w:r w:rsidRPr="00E738EC">
            <w:rPr>
              <w:rFonts w:ascii="Aptos" w:eastAsia="Times New Roman" w:hAnsi="Aptos"/>
              <w:b/>
              <w:color w:val="325483"/>
              <w:sz w:val="26"/>
            </w:rPr>
            <w:t>3. Alcance funcional</w:t>
          </w:r>
          <w:bookmarkEnd w:id="210"/>
        </w:p>
        <w:p w14:paraId="1899CF83"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alcance de esta FRS comprende autenticación federada, control de sesión, monitoreo off-hours, consulta y exportacion de auditoria, preparacion documental, aprobaciones del flujo técnico soportado, visibilidad gerencial, gestión documental desde plantilla, custodia de adjuntos, notificaciones operativas, dashboard comercial montado y autorización/envio mediante Gmail.</w:t>
          </w:r>
        </w:p>
        <w:p w14:paraId="5FBAA12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11" w:name="_Toc229603555"/>
          <w:r w:rsidRPr="00E738EC">
            <w:rPr>
              <w:rFonts w:ascii="Aptos" w:eastAsia="Times New Roman" w:hAnsi="Aptos"/>
              <w:b/>
              <w:color w:val="325483"/>
              <w:sz w:val="26"/>
            </w:rPr>
            <w:t>4. Requerimientos funcionales detallados</w:t>
          </w:r>
          <w:bookmarkEnd w:id="211"/>
        </w:p>
        <w:p w14:paraId="15C5BA8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212" w:name="_Toc229603556"/>
          <w:r w:rsidRPr="00E738EC">
            <w:rPr>
              <w:rFonts w:ascii="Aptos" w:eastAsia="Times New Roman" w:hAnsi="Aptos"/>
              <w:b/>
              <w:color w:val="8D648C"/>
              <w:sz w:val="22"/>
            </w:rPr>
            <w:t>FR-GD-001 Autenticación federada</w:t>
          </w:r>
          <w:bookmarkEnd w:id="212"/>
        </w:p>
        <w:p w14:paraId="5D918098" w14:textId="77777777" w:rsidR="00E738EC" w:rsidRPr="00E738EC" w:rsidRDefault="00E738EC" w:rsidP="00E738EC">
          <w:pPr>
            <w:numPr>
              <w:ilvl w:val="0"/>
              <w:numId w:val="11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/api/v1/auth/google, GET /api/v1/auth/google/callback.</w:t>
          </w:r>
        </w:p>
        <w:p w14:paraId="31FF1FDC" w14:textId="77777777" w:rsidR="00E738EC" w:rsidRPr="00E738EC" w:rsidRDefault="00E738EC" w:rsidP="00E738EC">
          <w:pPr>
            <w:numPr>
              <w:ilvl w:val="0"/>
              <w:numId w:val="11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Proceso: intercambio de code, resolucion de userinfo, creacion o actualizacion de usuario, generacion de JWT, registro de sesión, auditoria y redireccion al frontend.</w:t>
          </w:r>
        </w:p>
        <w:p w14:paraId="23761031" w14:textId="77777777" w:rsidR="00E738EC" w:rsidRPr="00E738EC" w:rsidRDefault="00E738EC" w:rsidP="00E738EC">
          <w:pPr>
            <w:numPr>
              <w:ilvl w:val="0"/>
              <w:numId w:val="11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Cuando aplica: cada vez que un usuario inicia sesión mediante el flujo corporativo.</w:t>
          </w:r>
        </w:p>
        <w:p w14:paraId="0357F668"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13" w:name="_Toc229603557"/>
          <w:r w:rsidRPr="00E738EC">
            <w:rPr>
              <w:rFonts w:ascii="Aptos" w:eastAsia="Times New Roman" w:hAnsi="Aptos"/>
              <w:b/>
              <w:color w:val="8D648C"/>
              <w:sz w:val="22"/>
            </w:rPr>
            <w:t>FR-GD-002 Perfil, refresh y logout</w:t>
          </w:r>
          <w:bookmarkEnd w:id="213"/>
        </w:p>
        <w:p w14:paraId="609495A6" w14:textId="77777777" w:rsidR="00E738EC" w:rsidRPr="00E738EC" w:rsidRDefault="00E738EC" w:rsidP="00E738EC">
          <w:pPr>
            <w:numPr>
              <w:ilvl w:val="0"/>
              <w:numId w:val="11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/api/v1/auth/me, POST /api/v1/auth/refresh, POST /api/v1/auth/logout.</w:t>
          </w:r>
        </w:p>
        <w:p w14:paraId="3F3DDF0A" w14:textId="77777777" w:rsidR="00E738EC" w:rsidRPr="00E738EC" w:rsidRDefault="00E738EC" w:rsidP="00E738EC">
          <w:pPr>
            <w:numPr>
              <w:ilvl w:val="0"/>
              <w:numId w:val="11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me devuelve identidad y contexto; refresh valida que el refresh token corresponda a una sesión activa; logout cierra la sesión o sesiones activas asociadas.</w:t>
          </w:r>
        </w:p>
        <w:p w14:paraId="43A26563"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14" w:name="_Toc229603558"/>
          <w:r w:rsidRPr="00E738EC">
            <w:rPr>
              <w:rFonts w:ascii="Aptos" w:eastAsia="Times New Roman" w:hAnsi="Aptos"/>
              <w:b/>
              <w:color w:val="8D648C"/>
              <w:sz w:val="22"/>
            </w:rPr>
            <w:t>FR-GD-003 Aceptacion interna LOPDP</w:t>
          </w:r>
          <w:bookmarkEnd w:id="214"/>
        </w:p>
        <w:p w14:paraId="4818703D" w14:textId="77777777" w:rsidR="00E738EC" w:rsidRPr="00E738EC" w:rsidRDefault="00E738EC" w:rsidP="00E738EC">
          <w:pPr>
            <w:numPr>
              <w:ilvl w:val="0"/>
              <w:numId w:val="12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 POST /api/v1/auth/lopdp/accept.</w:t>
          </w:r>
        </w:p>
        <w:p w14:paraId="6C96B5DD" w14:textId="77777777" w:rsidR="00E738EC" w:rsidRPr="00E738EC" w:rsidRDefault="00E738EC" w:rsidP="00E738EC">
          <w:pPr>
            <w:numPr>
              <w:ilvl w:val="0"/>
              <w:numId w:val="12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Valida aceptacion y archivos, crea carpeta y evidencia en Drive, actualiza users e inserta fila en user_lopdp_consents.</w:t>
          </w:r>
        </w:p>
        <w:p w14:paraId="6CCBDA17"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15" w:name="_Toc229603559"/>
          <w:r w:rsidRPr="00E738EC">
            <w:rPr>
              <w:rFonts w:ascii="Aptos" w:eastAsia="Times New Roman" w:hAnsi="Aptos"/>
              <w:b/>
              <w:color w:val="8D648C"/>
              <w:sz w:val="22"/>
            </w:rPr>
            <w:t>FR-GD-004 Monitoreo de seguridad off-hours</w:t>
          </w:r>
          <w:bookmarkEnd w:id="215"/>
        </w:p>
        <w:p w14:paraId="637A9977" w14:textId="77777777" w:rsidR="00E738EC" w:rsidRPr="00E738EC" w:rsidRDefault="00E738EC" w:rsidP="00E738EC">
          <w:pPr>
            <w:numPr>
              <w:ilvl w:val="0"/>
              <w:numId w:val="12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/api/v1/security/offhours-logins, GET /api/v1/security/offhours-logins/:id/timeline, POST /api/v1/security/offhours-logins/:id/review, GET /api/v1/security/offhours-logins/export.</w:t>
          </w:r>
        </w:p>
        <w:p w14:paraId="715E66D5" w14:textId="77777777" w:rsidR="00E738EC" w:rsidRPr="00E738EC" w:rsidRDefault="00E738EC" w:rsidP="00E738EC">
          <w:pPr>
            <w:numPr>
              <w:ilvl w:val="0"/>
              <w:numId w:val="12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Lee auditoria.logs, correlaciona notifications, users y departments y permite exportacion saneada.</w:t>
          </w:r>
        </w:p>
        <w:p w14:paraId="4D9BFC34"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16" w:name="_Toc229603560"/>
          <w:r w:rsidRPr="00E738EC">
            <w:rPr>
              <w:rFonts w:ascii="Aptos" w:eastAsia="Times New Roman" w:hAnsi="Aptos"/>
              <w:b/>
              <w:color w:val="8D648C"/>
              <w:sz w:val="22"/>
            </w:rPr>
            <w:t>FR-GD-005 Consulta de auditoria</w:t>
          </w:r>
          <w:bookmarkEnd w:id="216"/>
        </w:p>
        <w:p w14:paraId="7427366C" w14:textId="77777777" w:rsidR="00E738EC" w:rsidRPr="00E738EC" w:rsidRDefault="00E738EC" w:rsidP="00E738EC">
          <w:pPr>
            <w:numPr>
              <w:ilvl w:val="0"/>
              <w:numId w:val="12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/api/v1/auditoria, GET /api/v1/auditoria/:id, GET /api/v1/auditoria/export/csv.</w:t>
          </w:r>
        </w:p>
        <w:p w14:paraId="1F5FBDC7" w14:textId="77777777" w:rsidR="00E738EC" w:rsidRPr="00E738EC" w:rsidRDefault="00E738EC" w:rsidP="00E738EC">
          <w:pPr>
            <w:numPr>
              <w:ilvl w:val="0"/>
              <w:numId w:val="12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Filtra, pagina, detalla y exporta bitacora transversal.</w:t>
          </w:r>
        </w:p>
        <w:p w14:paraId="37004E8A"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17" w:name="_Toc229603561"/>
          <w:r w:rsidRPr="00E738EC">
            <w:rPr>
              <w:rFonts w:ascii="Aptos" w:eastAsia="Times New Roman" w:hAnsi="Aptos"/>
              <w:b/>
              <w:color w:val="8D648C"/>
              <w:sz w:val="22"/>
            </w:rPr>
            <w:t>FR-GD-006 Preparacion de auditoria</w:t>
          </w:r>
          <w:bookmarkEnd w:id="217"/>
        </w:p>
        <w:p w14:paraId="21D1D668" w14:textId="77777777" w:rsidR="00E738EC" w:rsidRPr="00E738EC" w:rsidRDefault="00E738EC" w:rsidP="00E738EC">
          <w:pPr>
            <w:numPr>
              <w:ilvl w:val="0"/>
              <w:numId w:val="1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GET/PUT /api/v1/audit-prep/status, GET/POST /api/v1/audit-prep/sections, GET/POST/PATCH /api/v1/audit-prep/documents, GET/POST/DELETE /api/v1/audit-prep/external-access.</w:t>
          </w:r>
        </w:p>
        <w:p w14:paraId="0A1B1832" w14:textId="77777777" w:rsidR="00E738EC" w:rsidRPr="00E738EC" w:rsidRDefault="00E738EC" w:rsidP="00E738EC">
          <w:pPr>
            <w:numPr>
              <w:ilvl w:val="0"/>
              <w:numId w:val="123"/>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Mantiene settings, filtra secciones, registra audit_documents, crea carpetas Drive y limita accesos externos activos a dos.</w:t>
          </w:r>
        </w:p>
        <w:p w14:paraId="4C7BE36C"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18" w:name="_Toc229603562"/>
          <w:r w:rsidRPr="00E738EC">
            <w:rPr>
              <w:rFonts w:ascii="Aptos" w:eastAsia="Times New Roman" w:hAnsi="Aptos"/>
              <w:b/>
              <w:color w:val="8D648C"/>
              <w:sz w:val="22"/>
            </w:rPr>
            <w:t>FR-GD-007 Aprobaciones operativas soportadas</w:t>
          </w:r>
          <w:bookmarkEnd w:id="218"/>
        </w:p>
        <w:p w14:paraId="47D074FC" w14:textId="77777777" w:rsidR="00E738EC" w:rsidRPr="00E738EC" w:rsidRDefault="00E738EC" w:rsidP="00E738EC">
          <w:pPr>
            <w:numPr>
              <w:ilvl w:val="0"/>
              <w:numId w:val="1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/api/v1/approvals/pending, POST /api/v1/approvals/:id/approve, POST /api/v1/approvals/:id/reject.</w:t>
          </w:r>
        </w:p>
        <w:p w14:paraId="2324BDB7" w14:textId="77777777" w:rsidR="00E738EC" w:rsidRPr="00E738EC" w:rsidRDefault="00E738EC" w:rsidP="00E738EC">
          <w:pPr>
            <w:numPr>
              <w:ilvl w:val="0"/>
              <w:numId w:val="124"/>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lastRenderedPageBreak/>
            <w:t>Lista pendientes, actualiza requests.status, registra decision en request_approvals y dispara correo.</w:t>
          </w:r>
        </w:p>
        <w:p w14:paraId="538EEAF9"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19" w:name="_Toc229603563"/>
          <w:r w:rsidRPr="00E738EC">
            <w:rPr>
              <w:rFonts w:ascii="Aptos" w:eastAsia="Times New Roman" w:hAnsi="Aptos"/>
              <w:b/>
              <w:color w:val="8D648C"/>
              <w:sz w:val="22"/>
            </w:rPr>
            <w:t>FR-GD-008 Gestión gerencial</w:t>
          </w:r>
          <w:bookmarkEnd w:id="219"/>
        </w:p>
        <w:p w14:paraId="2CD935F7" w14:textId="77777777" w:rsidR="00E738EC" w:rsidRPr="00E738EC" w:rsidRDefault="00E738EC" w:rsidP="00E738EC">
          <w:pPr>
            <w:numPr>
              <w:ilvl w:val="0"/>
              <w:numId w:val="1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/api/v1/management/stats, GET /api/v1/management/requests, GET /api/v1/management/trace/:id, GET /api/v1/management/documents/:id.</w:t>
          </w:r>
        </w:p>
        <w:p w14:paraId="23F8009A" w14:textId="77777777" w:rsidR="00E738EC" w:rsidRPr="00E738EC" w:rsidRDefault="00E738EC" w:rsidP="00E738EC">
          <w:pPr>
            <w:numPr>
              <w:ilvl w:val="0"/>
              <w:numId w:val="125"/>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Entrega metricas, solicitudes, trazabilidad y soporte documental del dominio.</w:t>
          </w:r>
        </w:p>
        <w:p w14:paraId="7C3BCC70"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20" w:name="_Toc229603564"/>
          <w:r w:rsidRPr="00E738EC">
            <w:rPr>
              <w:rFonts w:ascii="Aptos" w:eastAsia="Times New Roman" w:hAnsi="Aptos"/>
              <w:b/>
              <w:color w:val="8D648C"/>
              <w:sz w:val="22"/>
            </w:rPr>
            <w:t>FR-GD-009 Gestión documental desde plantilla</w:t>
          </w:r>
          <w:bookmarkEnd w:id="220"/>
        </w:p>
        <w:p w14:paraId="1D1EE33E" w14:textId="77777777" w:rsidR="00E738EC" w:rsidRPr="00E738EC" w:rsidRDefault="00E738EC" w:rsidP="00E738EC">
          <w:pPr>
            <w:numPr>
              <w:ilvl w:val="0"/>
              <w:numId w:val="12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POST /api/v1/documents/from-template, GET /api/v1/documents/by-request/:requestId, GET /api/v1/documents/:documentId, POST /api/v1/documents/:documentId/sign, POST /api/v1/documents/:documentId/sign-advanced, POST /api/v1/documents/:documentId/export-pdf.</w:t>
          </w:r>
        </w:p>
        <w:p w14:paraId="4500936C" w14:textId="77777777" w:rsidR="00E738EC" w:rsidRPr="00E738EC" w:rsidRDefault="00E738EC" w:rsidP="00E738EC">
          <w:pPr>
            <w:numPr>
              <w:ilvl w:val="0"/>
              <w:numId w:val="126"/>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Crea documentos desde plantilla, permite firma posicionada o avanzada y exporta PDF.</w:t>
          </w:r>
        </w:p>
        <w:p w14:paraId="42245E2A"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21" w:name="_Toc229603565"/>
          <w:r w:rsidRPr="00E738EC">
            <w:rPr>
              <w:rFonts w:ascii="Aptos" w:eastAsia="Times New Roman" w:hAnsi="Aptos"/>
              <w:b/>
              <w:color w:val="8D648C"/>
              <w:sz w:val="22"/>
            </w:rPr>
            <w:t>FR-GD-010 Gestión de adjuntos</w:t>
          </w:r>
          <w:bookmarkEnd w:id="221"/>
        </w:p>
        <w:p w14:paraId="083D597D" w14:textId="77777777" w:rsidR="00E738EC" w:rsidRPr="00E738EC" w:rsidRDefault="00E738EC" w:rsidP="00E738EC">
          <w:pPr>
            <w:numPr>
              <w:ilvl w:val="0"/>
              <w:numId w:val="1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POST /api/v1/files/upload/:requestId, GET /api/v1/files/by-request/:requestId, GET /api/v1/files/:fileId/metadata, GET /api/v1/files/:fileId/download, DELETE /api/v1/files/:fileId.</w:t>
          </w:r>
        </w:p>
        <w:p w14:paraId="349EB6ED" w14:textId="77777777" w:rsidR="00E738EC" w:rsidRPr="00E738EC" w:rsidRDefault="00E738EC" w:rsidP="00E738EC">
          <w:pPr>
            <w:numPr>
              <w:ilvl w:val="0"/>
              <w:numId w:val="127"/>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Custodia anexos con carga multiple, metadata, descarga y borrado controlado.</w:t>
          </w:r>
        </w:p>
        <w:p w14:paraId="47DC6383"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22" w:name="_Toc229603566"/>
          <w:r w:rsidRPr="00E738EC">
            <w:rPr>
              <w:rFonts w:ascii="Aptos" w:eastAsia="Times New Roman" w:hAnsi="Aptos"/>
              <w:b/>
              <w:color w:val="8D648C"/>
              <w:sz w:val="22"/>
            </w:rPr>
            <w:t>FR-GD-011 Notificaciones operativas</w:t>
          </w:r>
          <w:bookmarkEnd w:id="222"/>
        </w:p>
        <w:p w14:paraId="6CE26204" w14:textId="77777777" w:rsidR="00E738EC" w:rsidRPr="00E738EC" w:rsidRDefault="00E738EC" w:rsidP="00E738EC">
          <w:pPr>
            <w:numPr>
              <w:ilvl w:val="0"/>
              <w:numId w:val="12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/api/v1/notifications, POST /api/v1/notifications, PATCH /api/v1/notifications/read-all, PATCH /api/v1/notifications/:id/read, DELETE /api/v1/notifications/clear, DELETE /api/v1/notifications/:id.</w:t>
          </w:r>
        </w:p>
        <w:p w14:paraId="43D733F5" w14:textId="77777777" w:rsidR="00E738EC" w:rsidRPr="00E738EC" w:rsidRDefault="00E738EC" w:rsidP="00E738EC">
          <w:pPr>
            <w:numPr>
              <w:ilvl w:val="0"/>
              <w:numId w:val="128"/>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Lista la bandeja del usuario, crea notificaciones y controla lectura o eliminacion.</w:t>
          </w:r>
        </w:p>
        <w:p w14:paraId="31F10543"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23" w:name="_Toc229603567"/>
          <w:r w:rsidRPr="00E738EC">
            <w:rPr>
              <w:rFonts w:ascii="Aptos" w:eastAsia="Times New Roman" w:hAnsi="Aptos"/>
              <w:b/>
              <w:color w:val="8D648C"/>
              <w:sz w:val="22"/>
            </w:rPr>
            <w:t>FR-GD-012 Dashboard operacional montado</w:t>
          </w:r>
          <w:bookmarkEnd w:id="223"/>
        </w:p>
        <w:p w14:paraId="0663AB38" w14:textId="77777777" w:rsidR="00E738EC" w:rsidRPr="00E738EC" w:rsidRDefault="00E738EC" w:rsidP="00E738EC">
          <w:pPr>
            <w:numPr>
              <w:ilvl w:val="0"/>
              <w:numId w:val="1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 GET /api/v1/dashboard/comercial/summary.</w:t>
          </w:r>
        </w:p>
        <w:p w14:paraId="38AC2895" w14:textId="77777777" w:rsidR="00E738EC" w:rsidRPr="00E738EC" w:rsidRDefault="00E738EC" w:rsidP="00E738EC">
          <w:pPr>
            <w:numPr>
              <w:ilvl w:val="0"/>
              <w:numId w:val="129"/>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Exige autenticación, rol permitido y permite fresh=1 para refresco de cache.</w:t>
          </w:r>
        </w:p>
        <w:p w14:paraId="3F9DC088"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24" w:name="_Toc229603568"/>
          <w:r w:rsidRPr="00E738EC">
            <w:rPr>
              <w:rFonts w:ascii="Aptos" w:eastAsia="Times New Roman" w:hAnsi="Aptos"/>
              <w:b/>
              <w:color w:val="8D648C"/>
              <w:sz w:val="22"/>
            </w:rPr>
            <w:t>FR-GD-013 Autorización y envio mediante Gmail</w:t>
          </w:r>
          <w:bookmarkEnd w:id="224"/>
        </w:p>
        <w:p w14:paraId="21F00A88" w14:textId="77777777" w:rsidR="00E738EC" w:rsidRPr="00E738EC" w:rsidRDefault="00E738EC" w:rsidP="00E738EC">
          <w:pPr>
            <w:numPr>
              <w:ilvl w:val="0"/>
              <w:numId w:val="13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GET /api/v1/gmail/auth/url, GET /api/v1/gmail/auth/callback, GET /api/v1/gmail/auth/status, POST /api/v1/gmail/send, DELETE /api/v1/gmail/auth/revoke.</w:t>
          </w:r>
        </w:p>
        <w:p w14:paraId="10D0D72E" w14:textId="77777777" w:rsidR="00E738EC" w:rsidRPr="00E738EC" w:rsidRDefault="00E738EC" w:rsidP="00E738EC">
          <w:pPr>
            <w:numPr>
              <w:ilvl w:val="0"/>
              <w:numId w:val="130"/>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Genera URL de autorización, guarda tokens en user_gmail_tokens, informa estado, envia correo y revoca acceso.</w:t>
          </w:r>
        </w:p>
        <w:p w14:paraId="36DBB609"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szCs w:val="22"/>
            </w:rPr>
          </w:pPr>
          <w:bookmarkStart w:id="225" w:name="_Toc229603569"/>
          <w:r w:rsidRPr="00E738EC">
            <w:rPr>
              <w:rFonts w:ascii="Aptos" w:eastAsia="Times New Roman" w:hAnsi="Aptos"/>
              <w:b/>
              <w:color w:val="8D648C"/>
              <w:sz w:val="22"/>
            </w:rPr>
            <w:t>FR-GD-014 Firma avanzada y verificacion publica</w:t>
          </w:r>
          <w:bookmarkEnd w:id="225"/>
        </w:p>
        <w:p w14:paraId="25E34532" w14:textId="77777777" w:rsidR="00E738EC" w:rsidRPr="00E738EC" w:rsidRDefault="00E738EC" w:rsidP="00E738EC">
          <w:pPr>
            <w:numPr>
              <w:ilvl w:val="0"/>
              <w:numId w:val="13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Endpoints: POST /api/v1/signature/documents/:documentId/sign, GET /api/v1/signature/verificar/:token, GET /api/v1/signature/documents/:documentId/audit-trail, GET /api/v1/signature/dashboard.</w:t>
          </w:r>
        </w:p>
        <w:p w14:paraId="1AE26569" w14:textId="77777777" w:rsidR="00E738EC" w:rsidRPr="00E738EC" w:rsidRDefault="00E738EC" w:rsidP="00E738EC">
          <w:pPr>
            <w:numPr>
              <w:ilvl w:val="0"/>
              <w:numId w:val="131"/>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Calcula hash, registra firma avanzada, genera sello y QR, bloquea documento, verifica y expone metricas.</w:t>
          </w:r>
        </w:p>
        <w:p w14:paraId="7A59233D"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26" w:name="_Toc229603570"/>
          <w:r w:rsidRPr="00E738EC">
            <w:rPr>
              <w:rFonts w:ascii="Aptos" w:eastAsia="Times New Roman" w:hAnsi="Aptos"/>
              <w:b/>
              <w:color w:val="325483"/>
              <w:sz w:val="26"/>
            </w:rPr>
            <w:t>5. Flujos principales</w:t>
          </w:r>
          <w:bookmarkEnd w:id="226"/>
        </w:p>
        <w:p w14:paraId="48A9E0E8" w14:textId="77777777" w:rsidR="00E738EC" w:rsidRPr="00E738EC" w:rsidRDefault="00E738EC" w:rsidP="00E738EC">
          <w:pPr>
            <w:pStyle w:val="Ttulo3"/>
            <w:spacing w:before="120" w:line="240" w:lineRule="auto"/>
            <w:jc w:val="both"/>
            <w:divId w:val="1795253448"/>
            <w:rPr>
              <w:rFonts w:ascii="Aptos" w:eastAsia="Times New Roman" w:hAnsi="Aptos"/>
              <w:b/>
              <w:color w:val="8D648C"/>
              <w:sz w:val="22"/>
            </w:rPr>
          </w:pPr>
          <w:bookmarkStart w:id="227" w:name="_Toc229603571"/>
          <w:r w:rsidRPr="00E738EC">
            <w:rPr>
              <w:rFonts w:ascii="Aptos" w:eastAsia="Times New Roman" w:hAnsi="Aptos"/>
              <w:b/>
              <w:color w:val="8D648C"/>
              <w:sz w:val="22"/>
            </w:rPr>
            <w:t>Flujo A - Login corporativo</w:t>
          </w:r>
          <w:bookmarkEnd w:id="227"/>
        </w:p>
        <w:tbl>
          <w:tblPr>
            <w:tblStyle w:val="Tablaconcuadrcula"/>
            <w:tblW w:w="0" w:type="auto"/>
            <w:tblLook w:val="04A0" w:firstRow="1" w:lastRow="0" w:firstColumn="1" w:lastColumn="0" w:noHBand="0" w:noVBand="1"/>
          </w:tblPr>
          <w:tblGrid>
            <w:gridCol w:w="658"/>
            <w:gridCol w:w="2678"/>
          </w:tblGrid>
          <w:tr w:rsidR="00E738EC" w:rsidRPr="00E738EC" w14:paraId="00DBC551" w14:textId="77777777" w:rsidTr="00E738EC">
            <w:trPr>
              <w:divId w:val="1795253448"/>
              <w:cantSplit/>
              <w:tblHeader/>
            </w:trPr>
            <w:tc>
              <w:tcPr>
                <w:tcW w:w="0" w:type="auto"/>
                <w:tcBorders>
                  <w:bottom w:val="single" w:sz="4" w:space="0" w:color="auto"/>
                </w:tcBorders>
                <w:shd w:val="clear" w:color="auto" w:fill="325483"/>
                <w:hideMark/>
              </w:tcPr>
              <w:p w14:paraId="382606F6"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25E5EDAD"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365BDE2B" w14:textId="77777777" w:rsidTr="00E738EC">
            <w:trPr>
              <w:divId w:val="1795253448"/>
              <w:cantSplit/>
              <w:tblHeader/>
            </w:trPr>
            <w:tc>
              <w:tcPr>
                <w:tcW w:w="0" w:type="auto"/>
                <w:tcBorders>
                  <w:bottom w:val="single" w:sz="4" w:space="0" w:color="auto"/>
                </w:tcBorders>
                <w:shd w:val="clear" w:color="auto" w:fill="F3F3F3"/>
                <w:hideMark/>
              </w:tcPr>
              <w:p w14:paraId="0A2D6223"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0A1A848D"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Usuario inicia login</w:t>
                </w:r>
              </w:p>
            </w:tc>
          </w:tr>
          <w:tr w:rsidR="00E738EC" w:rsidRPr="00E738EC" w14:paraId="6D6BCA20" w14:textId="77777777" w:rsidTr="00E738EC">
            <w:trPr>
              <w:divId w:val="1795253448"/>
              <w:cantSplit/>
              <w:tblHeader/>
            </w:trPr>
            <w:tc>
              <w:tcPr>
                <w:tcW w:w="0" w:type="auto"/>
                <w:gridSpan w:val="2"/>
                <w:tcBorders>
                  <w:bottom w:val="single" w:sz="4" w:space="0" w:color="auto"/>
                </w:tcBorders>
                <w:shd w:val="clear" w:color="auto" w:fill="FFFFFF"/>
                <w:hideMark/>
              </w:tcPr>
              <w:p w14:paraId="7D66D7A5"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lastRenderedPageBreak/>
                  <w:t>Siguiente paso</w:t>
                </w:r>
              </w:p>
            </w:tc>
          </w:tr>
          <w:tr w:rsidR="00E738EC" w:rsidRPr="00E738EC" w14:paraId="3C7D1F63" w14:textId="77777777" w:rsidTr="00E738EC">
            <w:trPr>
              <w:divId w:val="1795253448"/>
              <w:cantSplit/>
              <w:tblHeader/>
            </w:trPr>
            <w:tc>
              <w:tcPr>
                <w:tcW w:w="0" w:type="auto"/>
                <w:tcBorders>
                  <w:bottom w:val="single" w:sz="4" w:space="0" w:color="auto"/>
                </w:tcBorders>
                <w:shd w:val="clear" w:color="auto" w:fill="F3F3F3"/>
                <w:hideMark/>
              </w:tcPr>
              <w:p w14:paraId="5B36311F"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49076A12"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Google OAuth</w:t>
                </w:r>
              </w:p>
            </w:tc>
          </w:tr>
          <w:tr w:rsidR="00E738EC" w:rsidRPr="00E738EC" w14:paraId="0F715938" w14:textId="77777777" w:rsidTr="00E738EC">
            <w:trPr>
              <w:divId w:val="1795253448"/>
              <w:cantSplit/>
              <w:tblHeader/>
            </w:trPr>
            <w:tc>
              <w:tcPr>
                <w:tcW w:w="0" w:type="auto"/>
                <w:gridSpan w:val="2"/>
                <w:tcBorders>
                  <w:bottom w:val="single" w:sz="4" w:space="0" w:color="auto"/>
                </w:tcBorders>
                <w:shd w:val="clear" w:color="auto" w:fill="FFFFFF"/>
                <w:hideMark/>
              </w:tcPr>
              <w:p w14:paraId="2729F38E"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4D4CD491" w14:textId="77777777" w:rsidTr="00E738EC">
            <w:trPr>
              <w:divId w:val="1795253448"/>
              <w:cantSplit/>
              <w:tblHeader/>
            </w:trPr>
            <w:tc>
              <w:tcPr>
                <w:tcW w:w="0" w:type="auto"/>
                <w:tcBorders>
                  <w:bottom w:val="single" w:sz="4" w:space="0" w:color="auto"/>
                </w:tcBorders>
                <w:shd w:val="clear" w:color="auto" w:fill="F3F3F3"/>
                <w:hideMark/>
              </w:tcPr>
              <w:p w14:paraId="0A786987"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48750BA7"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Callback backend</w:t>
                </w:r>
              </w:p>
            </w:tc>
          </w:tr>
          <w:tr w:rsidR="00E738EC" w:rsidRPr="00E738EC" w14:paraId="30089FE9" w14:textId="77777777" w:rsidTr="00E738EC">
            <w:trPr>
              <w:divId w:val="1795253448"/>
              <w:cantSplit/>
              <w:tblHeader/>
            </w:trPr>
            <w:tc>
              <w:tcPr>
                <w:tcW w:w="0" w:type="auto"/>
                <w:gridSpan w:val="2"/>
                <w:tcBorders>
                  <w:bottom w:val="single" w:sz="4" w:space="0" w:color="auto"/>
                </w:tcBorders>
                <w:shd w:val="clear" w:color="auto" w:fill="FFFFFF"/>
                <w:hideMark/>
              </w:tcPr>
              <w:p w14:paraId="1783A2C8"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03B43005" w14:textId="77777777" w:rsidTr="00E738EC">
            <w:trPr>
              <w:divId w:val="1795253448"/>
              <w:cantSplit/>
              <w:tblHeader/>
            </w:trPr>
            <w:tc>
              <w:tcPr>
                <w:tcW w:w="0" w:type="auto"/>
                <w:tcBorders>
                  <w:bottom w:val="single" w:sz="4" w:space="0" w:color="auto"/>
                </w:tcBorders>
                <w:shd w:val="clear" w:color="auto" w:fill="F3F3F3"/>
                <w:hideMark/>
              </w:tcPr>
              <w:p w14:paraId="55EB6B89"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438941F5"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Crear/actualizar usuario</w:t>
                </w:r>
              </w:p>
            </w:tc>
          </w:tr>
          <w:tr w:rsidR="00E738EC" w:rsidRPr="00E738EC" w14:paraId="2E47024C" w14:textId="77777777" w:rsidTr="00E738EC">
            <w:trPr>
              <w:divId w:val="1795253448"/>
              <w:cantSplit/>
              <w:tblHeader/>
            </w:trPr>
            <w:tc>
              <w:tcPr>
                <w:tcW w:w="0" w:type="auto"/>
                <w:gridSpan w:val="2"/>
                <w:tcBorders>
                  <w:bottom w:val="single" w:sz="4" w:space="0" w:color="auto"/>
                </w:tcBorders>
                <w:shd w:val="clear" w:color="auto" w:fill="FFFFFF"/>
                <w:hideMark/>
              </w:tcPr>
              <w:p w14:paraId="32A2E564"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13A9A42" w14:textId="77777777" w:rsidTr="00E738EC">
            <w:trPr>
              <w:divId w:val="1795253448"/>
              <w:cantSplit/>
              <w:tblHeader/>
            </w:trPr>
            <w:tc>
              <w:tcPr>
                <w:tcW w:w="0" w:type="auto"/>
                <w:tcBorders>
                  <w:bottom w:val="single" w:sz="4" w:space="0" w:color="auto"/>
                </w:tcBorders>
                <w:shd w:val="clear" w:color="auto" w:fill="F3F3F3"/>
                <w:hideMark/>
              </w:tcPr>
              <w:p w14:paraId="752FF6B2"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4C1809BE"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Crear sesión y tokens</w:t>
                </w:r>
              </w:p>
            </w:tc>
          </w:tr>
          <w:tr w:rsidR="00E738EC" w:rsidRPr="00E738EC" w14:paraId="46A42EE5" w14:textId="77777777" w:rsidTr="00E738EC">
            <w:trPr>
              <w:divId w:val="1795253448"/>
              <w:cantSplit/>
              <w:tblHeader/>
            </w:trPr>
            <w:tc>
              <w:tcPr>
                <w:tcW w:w="0" w:type="auto"/>
                <w:gridSpan w:val="2"/>
                <w:tcBorders>
                  <w:bottom w:val="single" w:sz="4" w:space="0" w:color="auto"/>
                </w:tcBorders>
                <w:shd w:val="clear" w:color="auto" w:fill="FFFFFF"/>
                <w:hideMark/>
              </w:tcPr>
              <w:p w14:paraId="503CC6D1"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7A1F359B" w14:textId="77777777" w:rsidTr="00E738EC">
            <w:trPr>
              <w:divId w:val="1795253448"/>
              <w:cantSplit/>
              <w:tblHeader/>
            </w:trPr>
            <w:tc>
              <w:tcPr>
                <w:tcW w:w="0" w:type="auto"/>
                <w:tcBorders>
                  <w:bottom w:val="single" w:sz="4" w:space="0" w:color="auto"/>
                </w:tcBorders>
                <w:shd w:val="clear" w:color="auto" w:fill="F3F3F3"/>
                <w:hideMark/>
              </w:tcPr>
              <w:p w14:paraId="23A7E168"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7A7F20EE"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Auditoria y off-hours</w:t>
                </w:r>
              </w:p>
            </w:tc>
          </w:tr>
          <w:tr w:rsidR="00E738EC" w:rsidRPr="00E738EC" w14:paraId="4E1732E4" w14:textId="77777777" w:rsidTr="00E738EC">
            <w:trPr>
              <w:divId w:val="1795253448"/>
              <w:cantSplit/>
              <w:tblHeader/>
            </w:trPr>
            <w:tc>
              <w:tcPr>
                <w:tcW w:w="0" w:type="auto"/>
                <w:gridSpan w:val="2"/>
                <w:tcBorders>
                  <w:bottom w:val="single" w:sz="4" w:space="0" w:color="auto"/>
                </w:tcBorders>
                <w:shd w:val="clear" w:color="auto" w:fill="FFFFFF"/>
                <w:hideMark/>
              </w:tcPr>
              <w:p w14:paraId="1A5871EC"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69037AB1" w14:textId="77777777" w:rsidTr="00E738EC">
            <w:trPr>
              <w:divId w:val="1795253448"/>
              <w:cantSplit/>
              <w:tblHeader/>
            </w:trPr>
            <w:tc>
              <w:tcPr>
                <w:tcW w:w="0" w:type="auto"/>
                <w:shd w:val="clear" w:color="auto" w:fill="F3F3F3"/>
                <w:hideMark/>
              </w:tcPr>
              <w:p w14:paraId="6B082B98"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7</w:t>
                </w:r>
              </w:p>
            </w:tc>
            <w:tc>
              <w:tcPr>
                <w:tcW w:w="0" w:type="auto"/>
                <w:shd w:val="clear" w:color="auto" w:fill="F3F3F3"/>
                <w:hideMark/>
              </w:tcPr>
              <w:p w14:paraId="337D4D19"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Frontend con sesión operativa</w:t>
                </w:r>
              </w:p>
            </w:tc>
          </w:tr>
        </w:tbl>
        <w:p w14:paraId="4586C47F" w14:textId="77777777" w:rsidR="00E738EC" w:rsidRPr="00E738EC" w:rsidRDefault="00E738EC" w:rsidP="00E738EC">
          <w:pPr>
            <w:pStyle w:val="Ttulo3"/>
            <w:spacing w:before="120" w:line="240" w:lineRule="auto"/>
            <w:jc w:val="both"/>
            <w:divId w:val="1795253448"/>
            <w:rPr>
              <w:rFonts w:ascii="Aptos" w:eastAsia="Times New Roman" w:hAnsi="Aptos"/>
              <w:b/>
              <w:bCs/>
              <w:color w:val="8D648C"/>
              <w:sz w:val="22"/>
              <w:szCs w:val="22"/>
            </w:rPr>
          </w:pPr>
          <w:bookmarkStart w:id="228" w:name="_Toc229603572"/>
          <w:r w:rsidRPr="00E738EC">
            <w:rPr>
              <w:rFonts w:ascii="Aptos" w:eastAsia="Times New Roman" w:hAnsi="Aptos"/>
              <w:b/>
              <w:color w:val="8D648C"/>
              <w:sz w:val="22"/>
            </w:rPr>
            <w:t>Flujo B - Revision off-hours</w:t>
          </w:r>
          <w:bookmarkEnd w:id="228"/>
        </w:p>
        <w:tbl>
          <w:tblPr>
            <w:tblStyle w:val="Tablaconcuadrcula"/>
            <w:tblW w:w="0" w:type="auto"/>
            <w:tblLook w:val="04A0" w:firstRow="1" w:lastRow="0" w:firstColumn="1" w:lastColumn="0" w:noHBand="0" w:noVBand="1"/>
          </w:tblPr>
          <w:tblGrid>
            <w:gridCol w:w="658"/>
            <w:gridCol w:w="2355"/>
          </w:tblGrid>
          <w:tr w:rsidR="00E738EC" w:rsidRPr="00E738EC" w14:paraId="18AF97FC" w14:textId="77777777" w:rsidTr="00E738EC">
            <w:trPr>
              <w:divId w:val="1795253448"/>
              <w:cantSplit/>
              <w:tblHeader/>
            </w:trPr>
            <w:tc>
              <w:tcPr>
                <w:tcW w:w="0" w:type="auto"/>
                <w:tcBorders>
                  <w:bottom w:val="single" w:sz="4" w:space="0" w:color="auto"/>
                </w:tcBorders>
                <w:shd w:val="clear" w:color="auto" w:fill="325483"/>
                <w:hideMark/>
              </w:tcPr>
              <w:p w14:paraId="5E2D2110"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045A565B"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6E47939A" w14:textId="77777777" w:rsidTr="00E738EC">
            <w:trPr>
              <w:divId w:val="1795253448"/>
              <w:cantSplit/>
              <w:tblHeader/>
            </w:trPr>
            <w:tc>
              <w:tcPr>
                <w:tcW w:w="0" w:type="auto"/>
                <w:tcBorders>
                  <w:bottom w:val="single" w:sz="4" w:space="0" w:color="auto"/>
                </w:tcBorders>
                <w:shd w:val="clear" w:color="auto" w:fill="F3F3F3"/>
                <w:hideMark/>
              </w:tcPr>
              <w:p w14:paraId="2366577F"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2837586A"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Login fuera de horario</w:t>
                </w:r>
              </w:p>
            </w:tc>
          </w:tr>
          <w:tr w:rsidR="00E738EC" w:rsidRPr="00E738EC" w14:paraId="697B199B" w14:textId="77777777" w:rsidTr="00E738EC">
            <w:trPr>
              <w:divId w:val="1795253448"/>
              <w:cantSplit/>
              <w:tblHeader/>
            </w:trPr>
            <w:tc>
              <w:tcPr>
                <w:tcW w:w="0" w:type="auto"/>
                <w:gridSpan w:val="2"/>
                <w:tcBorders>
                  <w:bottom w:val="single" w:sz="4" w:space="0" w:color="auto"/>
                </w:tcBorders>
                <w:shd w:val="clear" w:color="auto" w:fill="FFFFFF"/>
                <w:hideMark/>
              </w:tcPr>
              <w:p w14:paraId="4AF66485"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lastRenderedPageBreak/>
                  <w:t>Siguiente paso</w:t>
                </w:r>
              </w:p>
            </w:tc>
          </w:tr>
          <w:tr w:rsidR="00E738EC" w:rsidRPr="00E738EC" w14:paraId="3869617D" w14:textId="77777777" w:rsidTr="00E738EC">
            <w:trPr>
              <w:divId w:val="1795253448"/>
              <w:cantSplit/>
              <w:tblHeader/>
            </w:trPr>
            <w:tc>
              <w:tcPr>
                <w:tcW w:w="0" w:type="auto"/>
                <w:tcBorders>
                  <w:bottom w:val="single" w:sz="4" w:space="0" w:color="auto"/>
                </w:tcBorders>
                <w:shd w:val="clear" w:color="auto" w:fill="F3F3F3"/>
                <w:hideMark/>
              </w:tcPr>
              <w:p w14:paraId="3292409A"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2FC52000"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auditoria.logs</w:t>
                </w:r>
              </w:p>
            </w:tc>
          </w:tr>
          <w:tr w:rsidR="00E738EC" w:rsidRPr="00E738EC" w14:paraId="1A9D8338" w14:textId="77777777" w:rsidTr="00E738EC">
            <w:trPr>
              <w:divId w:val="1795253448"/>
              <w:cantSplit/>
              <w:tblHeader/>
            </w:trPr>
            <w:tc>
              <w:tcPr>
                <w:tcW w:w="0" w:type="auto"/>
                <w:gridSpan w:val="2"/>
                <w:tcBorders>
                  <w:bottom w:val="single" w:sz="4" w:space="0" w:color="auto"/>
                </w:tcBorders>
                <w:shd w:val="clear" w:color="auto" w:fill="FFFFFF"/>
                <w:hideMark/>
              </w:tcPr>
              <w:p w14:paraId="3DCDC8CF"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09CAB475" w14:textId="77777777" w:rsidTr="00E738EC">
            <w:trPr>
              <w:divId w:val="1795253448"/>
              <w:cantSplit/>
              <w:tblHeader/>
            </w:trPr>
            <w:tc>
              <w:tcPr>
                <w:tcW w:w="0" w:type="auto"/>
                <w:tcBorders>
                  <w:bottom w:val="single" w:sz="4" w:space="0" w:color="auto"/>
                </w:tcBorders>
                <w:shd w:val="clear" w:color="auto" w:fill="F3F3F3"/>
                <w:hideMark/>
              </w:tcPr>
              <w:p w14:paraId="27BFC2E7"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02A4DD4E"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Relacion con notifications</w:t>
                </w:r>
              </w:p>
            </w:tc>
          </w:tr>
          <w:tr w:rsidR="00E738EC" w:rsidRPr="00E738EC" w14:paraId="16CA1408" w14:textId="77777777" w:rsidTr="00E738EC">
            <w:trPr>
              <w:divId w:val="1795253448"/>
              <w:cantSplit/>
              <w:tblHeader/>
            </w:trPr>
            <w:tc>
              <w:tcPr>
                <w:tcW w:w="0" w:type="auto"/>
                <w:gridSpan w:val="2"/>
                <w:tcBorders>
                  <w:bottom w:val="single" w:sz="4" w:space="0" w:color="auto"/>
                </w:tcBorders>
                <w:shd w:val="clear" w:color="auto" w:fill="FFFFFF"/>
                <w:hideMark/>
              </w:tcPr>
              <w:p w14:paraId="4079AC0C"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DC5968A" w14:textId="77777777" w:rsidTr="00E738EC">
            <w:trPr>
              <w:divId w:val="1795253448"/>
              <w:cantSplit/>
              <w:tblHeader/>
            </w:trPr>
            <w:tc>
              <w:tcPr>
                <w:tcW w:w="0" w:type="auto"/>
                <w:tcBorders>
                  <w:bottom w:val="single" w:sz="4" w:space="0" w:color="auto"/>
                </w:tcBorders>
                <w:shd w:val="clear" w:color="auto" w:fill="F3F3F3"/>
                <w:hideMark/>
              </w:tcPr>
              <w:p w14:paraId="616F2CA1"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010FFF66"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Consulta TI</w:t>
                </w:r>
              </w:p>
            </w:tc>
          </w:tr>
          <w:tr w:rsidR="00E738EC" w:rsidRPr="00E738EC" w14:paraId="5A3C9F3D" w14:textId="77777777" w:rsidTr="00E738EC">
            <w:trPr>
              <w:divId w:val="1795253448"/>
              <w:cantSplit/>
              <w:tblHeader/>
            </w:trPr>
            <w:tc>
              <w:tcPr>
                <w:tcW w:w="0" w:type="auto"/>
                <w:gridSpan w:val="2"/>
                <w:tcBorders>
                  <w:bottom w:val="single" w:sz="4" w:space="0" w:color="auto"/>
                </w:tcBorders>
                <w:shd w:val="clear" w:color="auto" w:fill="FFFFFF"/>
                <w:hideMark/>
              </w:tcPr>
              <w:p w14:paraId="002D059A"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4FBCFF54" w14:textId="77777777" w:rsidTr="00E738EC">
            <w:trPr>
              <w:divId w:val="1795253448"/>
              <w:cantSplit/>
              <w:tblHeader/>
            </w:trPr>
            <w:tc>
              <w:tcPr>
                <w:tcW w:w="0" w:type="auto"/>
                <w:tcBorders>
                  <w:bottom w:val="single" w:sz="4" w:space="0" w:color="auto"/>
                </w:tcBorders>
                <w:shd w:val="clear" w:color="auto" w:fill="F3F3F3"/>
                <w:hideMark/>
              </w:tcPr>
              <w:p w14:paraId="62B5CD23"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738BA81B"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Timeline y detalle</w:t>
                </w:r>
              </w:p>
            </w:tc>
          </w:tr>
          <w:tr w:rsidR="00E738EC" w:rsidRPr="00E738EC" w14:paraId="22653047" w14:textId="77777777" w:rsidTr="00E738EC">
            <w:trPr>
              <w:divId w:val="1795253448"/>
              <w:cantSplit/>
              <w:tblHeader/>
            </w:trPr>
            <w:tc>
              <w:tcPr>
                <w:tcW w:w="0" w:type="auto"/>
                <w:gridSpan w:val="2"/>
                <w:tcBorders>
                  <w:bottom w:val="single" w:sz="4" w:space="0" w:color="auto"/>
                </w:tcBorders>
                <w:shd w:val="clear" w:color="auto" w:fill="FFFFFF"/>
                <w:hideMark/>
              </w:tcPr>
              <w:p w14:paraId="209C2C88"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F8464F9" w14:textId="77777777" w:rsidTr="00E738EC">
            <w:trPr>
              <w:divId w:val="1795253448"/>
              <w:cantSplit/>
              <w:tblHeader/>
            </w:trPr>
            <w:tc>
              <w:tcPr>
                <w:tcW w:w="0" w:type="auto"/>
                <w:shd w:val="clear" w:color="auto" w:fill="F3F3F3"/>
                <w:hideMark/>
              </w:tcPr>
              <w:p w14:paraId="1EF9E997"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shd w:val="clear" w:color="auto" w:fill="F3F3F3"/>
                <w:hideMark/>
              </w:tcPr>
              <w:p w14:paraId="7482F881"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Revision y cierre</w:t>
                </w:r>
              </w:p>
            </w:tc>
          </w:tr>
        </w:tbl>
        <w:p w14:paraId="752284E3" w14:textId="77777777" w:rsidR="00E738EC" w:rsidRPr="00E738EC" w:rsidRDefault="00E738EC" w:rsidP="00E738EC">
          <w:pPr>
            <w:pStyle w:val="Ttulo3"/>
            <w:spacing w:before="120" w:line="240" w:lineRule="auto"/>
            <w:jc w:val="both"/>
            <w:divId w:val="1795253448"/>
            <w:rPr>
              <w:rFonts w:ascii="Aptos" w:eastAsia="Times New Roman" w:hAnsi="Aptos"/>
              <w:b/>
              <w:bCs/>
              <w:color w:val="8D648C"/>
              <w:sz w:val="22"/>
              <w:szCs w:val="22"/>
            </w:rPr>
          </w:pPr>
          <w:bookmarkStart w:id="229" w:name="_Toc229603573"/>
          <w:r w:rsidRPr="00E738EC">
            <w:rPr>
              <w:rFonts w:ascii="Aptos" w:eastAsia="Times New Roman" w:hAnsi="Aptos"/>
              <w:b/>
              <w:color w:val="8D648C"/>
              <w:sz w:val="22"/>
            </w:rPr>
            <w:t>Flujo C - Preparacion y custodia documental de auditoria</w:t>
          </w:r>
          <w:bookmarkEnd w:id="229"/>
        </w:p>
        <w:tbl>
          <w:tblPr>
            <w:tblStyle w:val="Tablaconcuadrcula"/>
            <w:tblW w:w="0" w:type="auto"/>
            <w:tblLook w:val="04A0" w:firstRow="1" w:lastRow="0" w:firstColumn="1" w:lastColumn="0" w:noHBand="0" w:noVBand="1"/>
          </w:tblPr>
          <w:tblGrid>
            <w:gridCol w:w="658"/>
            <w:gridCol w:w="3047"/>
          </w:tblGrid>
          <w:tr w:rsidR="00E738EC" w:rsidRPr="00E738EC" w14:paraId="5D6A64AB" w14:textId="77777777" w:rsidTr="00E738EC">
            <w:trPr>
              <w:divId w:val="1795253448"/>
              <w:cantSplit/>
              <w:tblHeader/>
            </w:trPr>
            <w:tc>
              <w:tcPr>
                <w:tcW w:w="0" w:type="auto"/>
                <w:tcBorders>
                  <w:bottom w:val="single" w:sz="4" w:space="0" w:color="auto"/>
                </w:tcBorders>
                <w:shd w:val="clear" w:color="auto" w:fill="325483"/>
                <w:hideMark/>
              </w:tcPr>
              <w:p w14:paraId="4850EFE6"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64103912"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2CAEDA00" w14:textId="77777777" w:rsidTr="00E738EC">
            <w:trPr>
              <w:divId w:val="1795253448"/>
              <w:cantSplit/>
              <w:tblHeader/>
            </w:trPr>
            <w:tc>
              <w:tcPr>
                <w:tcW w:w="0" w:type="auto"/>
                <w:tcBorders>
                  <w:bottom w:val="single" w:sz="4" w:space="0" w:color="auto"/>
                </w:tcBorders>
                <w:shd w:val="clear" w:color="auto" w:fill="F3F3F3"/>
                <w:hideMark/>
              </w:tcPr>
              <w:p w14:paraId="55A4DAFF"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3072518A"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Activar auditoria</w:t>
                </w:r>
              </w:p>
            </w:tc>
          </w:tr>
          <w:tr w:rsidR="00E738EC" w:rsidRPr="00E738EC" w14:paraId="25D0D0BE" w14:textId="77777777" w:rsidTr="00E738EC">
            <w:trPr>
              <w:divId w:val="1795253448"/>
              <w:cantSplit/>
              <w:tblHeader/>
            </w:trPr>
            <w:tc>
              <w:tcPr>
                <w:tcW w:w="0" w:type="auto"/>
                <w:gridSpan w:val="2"/>
                <w:tcBorders>
                  <w:bottom w:val="single" w:sz="4" w:space="0" w:color="auto"/>
                </w:tcBorders>
                <w:shd w:val="clear" w:color="auto" w:fill="FFFFFF"/>
                <w:hideMark/>
              </w:tcPr>
              <w:p w14:paraId="4AEDF4B0"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21AB8535" w14:textId="77777777" w:rsidTr="00E738EC">
            <w:trPr>
              <w:divId w:val="1795253448"/>
              <w:cantSplit/>
              <w:tblHeader/>
            </w:trPr>
            <w:tc>
              <w:tcPr>
                <w:tcW w:w="0" w:type="auto"/>
                <w:tcBorders>
                  <w:bottom w:val="single" w:sz="4" w:space="0" w:color="auto"/>
                </w:tcBorders>
                <w:shd w:val="clear" w:color="auto" w:fill="F3F3F3"/>
                <w:hideMark/>
              </w:tcPr>
              <w:p w14:paraId="56E4C377"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212BA026"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Definir secciones</w:t>
                </w:r>
              </w:p>
            </w:tc>
          </w:tr>
          <w:tr w:rsidR="00E738EC" w:rsidRPr="00E738EC" w14:paraId="5157F084" w14:textId="77777777" w:rsidTr="00E738EC">
            <w:trPr>
              <w:divId w:val="1795253448"/>
              <w:cantSplit/>
              <w:tblHeader/>
            </w:trPr>
            <w:tc>
              <w:tcPr>
                <w:tcW w:w="0" w:type="auto"/>
                <w:gridSpan w:val="2"/>
                <w:tcBorders>
                  <w:bottom w:val="single" w:sz="4" w:space="0" w:color="auto"/>
                </w:tcBorders>
                <w:shd w:val="clear" w:color="auto" w:fill="FFFFFF"/>
                <w:hideMark/>
              </w:tcPr>
              <w:p w14:paraId="4C220CF5"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lastRenderedPageBreak/>
                  <w:t>Siguiente paso</w:t>
                </w:r>
              </w:p>
            </w:tc>
          </w:tr>
          <w:tr w:rsidR="00E738EC" w:rsidRPr="00E738EC" w14:paraId="1590F5C2" w14:textId="77777777" w:rsidTr="00E738EC">
            <w:trPr>
              <w:divId w:val="1795253448"/>
              <w:cantSplit/>
              <w:tblHeader/>
            </w:trPr>
            <w:tc>
              <w:tcPr>
                <w:tcW w:w="0" w:type="auto"/>
                <w:tcBorders>
                  <w:bottom w:val="single" w:sz="4" w:space="0" w:color="auto"/>
                </w:tcBorders>
                <w:shd w:val="clear" w:color="auto" w:fill="F3F3F3"/>
                <w:hideMark/>
              </w:tcPr>
              <w:p w14:paraId="35B2C5CE"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265B3F1D"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Cargar documento</w:t>
                </w:r>
              </w:p>
            </w:tc>
          </w:tr>
          <w:tr w:rsidR="00E738EC" w:rsidRPr="00E738EC" w14:paraId="6C13A763" w14:textId="77777777" w:rsidTr="00E738EC">
            <w:trPr>
              <w:divId w:val="1795253448"/>
              <w:cantSplit/>
              <w:tblHeader/>
            </w:trPr>
            <w:tc>
              <w:tcPr>
                <w:tcW w:w="0" w:type="auto"/>
                <w:gridSpan w:val="2"/>
                <w:tcBorders>
                  <w:bottom w:val="single" w:sz="4" w:space="0" w:color="auto"/>
                </w:tcBorders>
                <w:shd w:val="clear" w:color="auto" w:fill="FFFFFF"/>
                <w:hideMark/>
              </w:tcPr>
              <w:p w14:paraId="7530CC1F"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D563E1F" w14:textId="77777777" w:rsidTr="00E738EC">
            <w:trPr>
              <w:divId w:val="1795253448"/>
              <w:cantSplit/>
              <w:tblHeader/>
            </w:trPr>
            <w:tc>
              <w:tcPr>
                <w:tcW w:w="0" w:type="auto"/>
                <w:tcBorders>
                  <w:bottom w:val="single" w:sz="4" w:space="0" w:color="auto"/>
                </w:tcBorders>
                <w:shd w:val="clear" w:color="auto" w:fill="F3F3F3"/>
                <w:hideMark/>
              </w:tcPr>
              <w:p w14:paraId="490970FB"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0A403C4E"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Persistir audit_documents + Drive</w:t>
                </w:r>
              </w:p>
            </w:tc>
          </w:tr>
          <w:tr w:rsidR="00E738EC" w:rsidRPr="00E738EC" w14:paraId="4285A84E" w14:textId="77777777" w:rsidTr="00E738EC">
            <w:trPr>
              <w:divId w:val="1795253448"/>
              <w:cantSplit/>
              <w:tblHeader/>
            </w:trPr>
            <w:tc>
              <w:tcPr>
                <w:tcW w:w="0" w:type="auto"/>
                <w:gridSpan w:val="2"/>
                <w:tcBorders>
                  <w:bottom w:val="single" w:sz="4" w:space="0" w:color="auto"/>
                </w:tcBorders>
                <w:shd w:val="clear" w:color="auto" w:fill="FFFFFF"/>
                <w:hideMark/>
              </w:tcPr>
              <w:p w14:paraId="509A1788"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64EEE3B2" w14:textId="77777777" w:rsidTr="00E738EC">
            <w:trPr>
              <w:divId w:val="1795253448"/>
              <w:cantSplit/>
              <w:tblHeader/>
            </w:trPr>
            <w:tc>
              <w:tcPr>
                <w:tcW w:w="0" w:type="auto"/>
                <w:tcBorders>
                  <w:bottom w:val="single" w:sz="4" w:space="0" w:color="auto"/>
                </w:tcBorders>
                <w:shd w:val="clear" w:color="auto" w:fill="F3F3F3"/>
                <w:hideMark/>
              </w:tcPr>
              <w:p w14:paraId="1C968165"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54EEB6FD"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Descarga por rol</w:t>
                </w:r>
              </w:p>
            </w:tc>
          </w:tr>
          <w:tr w:rsidR="00E738EC" w:rsidRPr="00E738EC" w14:paraId="53754DC8" w14:textId="77777777" w:rsidTr="00E738EC">
            <w:trPr>
              <w:divId w:val="1795253448"/>
              <w:cantSplit/>
              <w:tblHeader/>
            </w:trPr>
            <w:tc>
              <w:tcPr>
                <w:tcW w:w="0" w:type="auto"/>
                <w:gridSpan w:val="2"/>
                <w:tcBorders>
                  <w:bottom w:val="single" w:sz="4" w:space="0" w:color="auto"/>
                </w:tcBorders>
                <w:shd w:val="clear" w:color="auto" w:fill="FFFFFF"/>
                <w:hideMark/>
              </w:tcPr>
              <w:p w14:paraId="3BA2110F"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472EBF52" w14:textId="77777777" w:rsidTr="00E738EC">
            <w:trPr>
              <w:divId w:val="1795253448"/>
              <w:cantSplit/>
              <w:tblHeader/>
            </w:trPr>
            <w:tc>
              <w:tcPr>
                <w:tcW w:w="0" w:type="auto"/>
                <w:shd w:val="clear" w:color="auto" w:fill="F3F3F3"/>
                <w:hideMark/>
              </w:tcPr>
              <w:p w14:paraId="5635C99F"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shd w:val="clear" w:color="auto" w:fill="F3F3F3"/>
                <w:hideMark/>
              </w:tcPr>
              <w:p w14:paraId="6884BC0A"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Alta/revocacion de acceso externo</w:t>
                </w:r>
              </w:p>
            </w:tc>
          </w:tr>
        </w:tbl>
        <w:p w14:paraId="676E9802" w14:textId="77777777" w:rsidR="00E738EC" w:rsidRPr="00E738EC" w:rsidRDefault="00E738EC" w:rsidP="00E738EC">
          <w:pPr>
            <w:pStyle w:val="Ttulo3"/>
            <w:spacing w:before="120" w:line="240" w:lineRule="auto"/>
            <w:jc w:val="both"/>
            <w:divId w:val="1795253448"/>
            <w:rPr>
              <w:rFonts w:ascii="Aptos" w:eastAsia="Times New Roman" w:hAnsi="Aptos"/>
              <w:b/>
              <w:bCs/>
              <w:color w:val="8D648C"/>
              <w:sz w:val="22"/>
              <w:szCs w:val="22"/>
            </w:rPr>
          </w:pPr>
          <w:bookmarkStart w:id="230" w:name="_Toc229603574"/>
          <w:r w:rsidRPr="00E738EC">
            <w:rPr>
              <w:rFonts w:ascii="Aptos" w:eastAsia="Times New Roman" w:hAnsi="Aptos"/>
              <w:b/>
              <w:color w:val="8D648C"/>
              <w:sz w:val="22"/>
            </w:rPr>
            <w:t>Flujo D - Gestión documental y firma</w:t>
          </w:r>
          <w:bookmarkEnd w:id="230"/>
        </w:p>
        <w:tbl>
          <w:tblPr>
            <w:tblStyle w:val="Tablaconcuadrcula"/>
            <w:tblW w:w="0" w:type="auto"/>
            <w:tblLook w:val="04A0" w:firstRow="1" w:lastRow="0" w:firstColumn="1" w:lastColumn="0" w:noHBand="0" w:noVBand="1"/>
          </w:tblPr>
          <w:tblGrid>
            <w:gridCol w:w="658"/>
            <w:gridCol w:w="2682"/>
          </w:tblGrid>
          <w:tr w:rsidR="00E738EC" w:rsidRPr="00E738EC" w14:paraId="345F53CA" w14:textId="77777777" w:rsidTr="00E738EC">
            <w:trPr>
              <w:divId w:val="1795253448"/>
              <w:cantSplit/>
              <w:tblHeader/>
            </w:trPr>
            <w:tc>
              <w:tcPr>
                <w:tcW w:w="0" w:type="auto"/>
                <w:tcBorders>
                  <w:bottom w:val="single" w:sz="4" w:space="0" w:color="auto"/>
                </w:tcBorders>
                <w:shd w:val="clear" w:color="auto" w:fill="325483"/>
                <w:hideMark/>
              </w:tcPr>
              <w:p w14:paraId="18CA8229"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2BF014EB"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5B7421CD" w14:textId="77777777" w:rsidTr="00E738EC">
            <w:trPr>
              <w:divId w:val="1795253448"/>
              <w:cantSplit/>
              <w:tblHeader/>
            </w:trPr>
            <w:tc>
              <w:tcPr>
                <w:tcW w:w="0" w:type="auto"/>
                <w:tcBorders>
                  <w:bottom w:val="single" w:sz="4" w:space="0" w:color="auto"/>
                </w:tcBorders>
                <w:shd w:val="clear" w:color="auto" w:fill="F3F3F3"/>
                <w:hideMark/>
              </w:tcPr>
              <w:p w14:paraId="481E2CBF"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48A77659"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Crear desde plantilla</w:t>
                </w:r>
              </w:p>
            </w:tc>
          </w:tr>
          <w:tr w:rsidR="00E738EC" w:rsidRPr="00E738EC" w14:paraId="1D4E88C7" w14:textId="77777777" w:rsidTr="00E738EC">
            <w:trPr>
              <w:divId w:val="1795253448"/>
              <w:cantSplit/>
              <w:tblHeader/>
            </w:trPr>
            <w:tc>
              <w:tcPr>
                <w:tcW w:w="0" w:type="auto"/>
                <w:gridSpan w:val="2"/>
                <w:tcBorders>
                  <w:bottom w:val="single" w:sz="4" w:space="0" w:color="auto"/>
                </w:tcBorders>
                <w:shd w:val="clear" w:color="auto" w:fill="FFFFFF"/>
                <w:hideMark/>
              </w:tcPr>
              <w:p w14:paraId="11419DC7"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28C5DD3A" w14:textId="77777777" w:rsidTr="00E738EC">
            <w:trPr>
              <w:divId w:val="1795253448"/>
              <w:cantSplit/>
              <w:tblHeader/>
            </w:trPr>
            <w:tc>
              <w:tcPr>
                <w:tcW w:w="0" w:type="auto"/>
                <w:tcBorders>
                  <w:bottom w:val="single" w:sz="4" w:space="0" w:color="auto"/>
                </w:tcBorders>
                <w:shd w:val="clear" w:color="auto" w:fill="F3F3F3"/>
                <w:hideMark/>
              </w:tcPr>
              <w:p w14:paraId="68E1F795"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3FE3FF4C"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Recuperar documento</w:t>
                </w:r>
              </w:p>
            </w:tc>
          </w:tr>
          <w:tr w:rsidR="00E738EC" w:rsidRPr="00E738EC" w14:paraId="1EDFE4DF" w14:textId="77777777" w:rsidTr="00E738EC">
            <w:trPr>
              <w:divId w:val="1795253448"/>
              <w:cantSplit/>
              <w:tblHeader/>
            </w:trPr>
            <w:tc>
              <w:tcPr>
                <w:tcW w:w="0" w:type="auto"/>
                <w:gridSpan w:val="2"/>
                <w:tcBorders>
                  <w:bottom w:val="single" w:sz="4" w:space="0" w:color="auto"/>
                </w:tcBorders>
                <w:shd w:val="clear" w:color="auto" w:fill="FFFFFF"/>
                <w:hideMark/>
              </w:tcPr>
              <w:p w14:paraId="49C4D303"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055DF67F" w14:textId="77777777" w:rsidTr="00E738EC">
            <w:trPr>
              <w:divId w:val="1795253448"/>
              <w:cantSplit/>
              <w:tblHeader/>
            </w:trPr>
            <w:tc>
              <w:tcPr>
                <w:tcW w:w="0" w:type="auto"/>
                <w:tcBorders>
                  <w:bottom w:val="single" w:sz="4" w:space="0" w:color="auto"/>
                </w:tcBorders>
                <w:shd w:val="clear" w:color="auto" w:fill="F3F3F3"/>
                <w:hideMark/>
              </w:tcPr>
              <w:p w14:paraId="0E5BFD21"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7A0AA4B7"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Firma posicionada o avanzada</w:t>
                </w:r>
              </w:p>
            </w:tc>
          </w:tr>
          <w:tr w:rsidR="00E738EC" w:rsidRPr="00E738EC" w14:paraId="4B4FE804" w14:textId="77777777" w:rsidTr="00E738EC">
            <w:trPr>
              <w:divId w:val="1795253448"/>
              <w:cantSplit/>
              <w:tblHeader/>
            </w:trPr>
            <w:tc>
              <w:tcPr>
                <w:tcW w:w="0" w:type="auto"/>
                <w:gridSpan w:val="2"/>
                <w:tcBorders>
                  <w:bottom w:val="single" w:sz="4" w:space="0" w:color="auto"/>
                </w:tcBorders>
                <w:shd w:val="clear" w:color="auto" w:fill="FFFFFF"/>
                <w:hideMark/>
              </w:tcPr>
              <w:p w14:paraId="00C61CEA"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lastRenderedPageBreak/>
                  <w:t>Siguiente paso</w:t>
                </w:r>
              </w:p>
            </w:tc>
          </w:tr>
          <w:tr w:rsidR="00E738EC" w:rsidRPr="00E738EC" w14:paraId="55DA3352" w14:textId="77777777" w:rsidTr="00E738EC">
            <w:trPr>
              <w:divId w:val="1795253448"/>
              <w:cantSplit/>
              <w:tblHeader/>
            </w:trPr>
            <w:tc>
              <w:tcPr>
                <w:tcW w:w="0" w:type="auto"/>
                <w:tcBorders>
                  <w:bottom w:val="single" w:sz="4" w:space="0" w:color="auto"/>
                </w:tcBorders>
                <w:shd w:val="clear" w:color="auto" w:fill="F3F3F3"/>
                <w:hideMark/>
              </w:tcPr>
              <w:p w14:paraId="5384C555"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2793380E"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Exportar PDF</w:t>
                </w:r>
              </w:p>
            </w:tc>
          </w:tr>
          <w:tr w:rsidR="00E738EC" w:rsidRPr="00E738EC" w14:paraId="3EB90E66" w14:textId="77777777" w:rsidTr="00E738EC">
            <w:trPr>
              <w:divId w:val="1795253448"/>
              <w:cantSplit/>
              <w:tblHeader/>
            </w:trPr>
            <w:tc>
              <w:tcPr>
                <w:tcW w:w="0" w:type="auto"/>
                <w:gridSpan w:val="2"/>
                <w:tcBorders>
                  <w:bottom w:val="single" w:sz="4" w:space="0" w:color="auto"/>
                </w:tcBorders>
                <w:shd w:val="clear" w:color="auto" w:fill="FFFFFF"/>
                <w:hideMark/>
              </w:tcPr>
              <w:p w14:paraId="2EEFC082"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2BBB0AE3" w14:textId="77777777" w:rsidTr="00E738EC">
            <w:trPr>
              <w:divId w:val="1795253448"/>
              <w:cantSplit/>
              <w:tblHeader/>
            </w:trPr>
            <w:tc>
              <w:tcPr>
                <w:tcW w:w="0" w:type="auto"/>
                <w:tcBorders>
                  <w:bottom w:val="single" w:sz="4" w:space="0" w:color="auto"/>
                </w:tcBorders>
                <w:shd w:val="clear" w:color="auto" w:fill="F3F3F3"/>
                <w:hideMark/>
              </w:tcPr>
              <w:p w14:paraId="5C6A2A5B"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6FE7D3F3"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Sello, QR y bloqueo</w:t>
                </w:r>
              </w:p>
            </w:tc>
          </w:tr>
          <w:tr w:rsidR="00E738EC" w:rsidRPr="00E738EC" w14:paraId="51308EF1" w14:textId="77777777" w:rsidTr="00E738EC">
            <w:trPr>
              <w:divId w:val="1795253448"/>
              <w:cantSplit/>
              <w:tblHeader/>
            </w:trPr>
            <w:tc>
              <w:tcPr>
                <w:tcW w:w="0" w:type="auto"/>
                <w:gridSpan w:val="2"/>
                <w:tcBorders>
                  <w:bottom w:val="single" w:sz="4" w:space="0" w:color="auto"/>
                </w:tcBorders>
                <w:shd w:val="clear" w:color="auto" w:fill="FFFFFF"/>
                <w:hideMark/>
              </w:tcPr>
              <w:p w14:paraId="419D78D0"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7A754F7A" w14:textId="77777777" w:rsidTr="00E738EC">
            <w:trPr>
              <w:divId w:val="1795253448"/>
              <w:cantSplit/>
              <w:tblHeader/>
            </w:trPr>
            <w:tc>
              <w:tcPr>
                <w:tcW w:w="0" w:type="auto"/>
                <w:shd w:val="clear" w:color="auto" w:fill="F3F3F3"/>
                <w:hideMark/>
              </w:tcPr>
              <w:p w14:paraId="4EE8830D"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shd w:val="clear" w:color="auto" w:fill="F3F3F3"/>
                <w:hideMark/>
              </w:tcPr>
              <w:p w14:paraId="48F858D9"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Verificacion publica</w:t>
                </w:r>
              </w:p>
            </w:tc>
          </w:tr>
        </w:tbl>
        <w:p w14:paraId="0176E293" w14:textId="77777777" w:rsidR="00E738EC" w:rsidRPr="00E738EC" w:rsidRDefault="00E738EC" w:rsidP="00E738EC">
          <w:pPr>
            <w:pStyle w:val="Ttulo3"/>
            <w:spacing w:before="120" w:line="240" w:lineRule="auto"/>
            <w:jc w:val="both"/>
            <w:divId w:val="1795253448"/>
            <w:rPr>
              <w:rFonts w:ascii="Aptos" w:eastAsia="Times New Roman" w:hAnsi="Aptos"/>
              <w:b/>
              <w:bCs/>
              <w:color w:val="8D648C"/>
              <w:sz w:val="22"/>
              <w:szCs w:val="22"/>
            </w:rPr>
          </w:pPr>
          <w:bookmarkStart w:id="231" w:name="_Toc229603575"/>
          <w:r w:rsidRPr="00E738EC">
            <w:rPr>
              <w:rFonts w:ascii="Aptos" w:eastAsia="Times New Roman" w:hAnsi="Aptos"/>
              <w:b/>
              <w:color w:val="8D648C"/>
              <w:sz w:val="22"/>
            </w:rPr>
            <w:t>Flujo E - Notificacion y correo autenticado</w:t>
          </w:r>
          <w:bookmarkEnd w:id="231"/>
        </w:p>
        <w:tbl>
          <w:tblPr>
            <w:tblStyle w:val="Tablaconcuadrcula"/>
            <w:tblW w:w="0" w:type="auto"/>
            <w:tblLook w:val="04A0" w:firstRow="1" w:lastRow="0" w:firstColumn="1" w:lastColumn="0" w:noHBand="0" w:noVBand="1"/>
          </w:tblPr>
          <w:tblGrid>
            <w:gridCol w:w="658"/>
            <w:gridCol w:w="2149"/>
          </w:tblGrid>
          <w:tr w:rsidR="00E738EC" w:rsidRPr="00E738EC" w14:paraId="7BBB60F0" w14:textId="77777777" w:rsidTr="00E738EC">
            <w:trPr>
              <w:divId w:val="1795253448"/>
              <w:cantSplit/>
              <w:tblHeader/>
            </w:trPr>
            <w:tc>
              <w:tcPr>
                <w:tcW w:w="0" w:type="auto"/>
                <w:tcBorders>
                  <w:bottom w:val="single" w:sz="4" w:space="0" w:color="auto"/>
                </w:tcBorders>
                <w:shd w:val="clear" w:color="auto" w:fill="325483"/>
                <w:hideMark/>
              </w:tcPr>
              <w:p w14:paraId="48DEE091"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Paso</w:t>
                </w:r>
              </w:p>
            </w:tc>
            <w:tc>
              <w:tcPr>
                <w:tcW w:w="0" w:type="auto"/>
                <w:tcBorders>
                  <w:bottom w:val="single" w:sz="4" w:space="0" w:color="auto"/>
                </w:tcBorders>
                <w:shd w:val="clear" w:color="auto" w:fill="325483"/>
                <w:hideMark/>
              </w:tcPr>
              <w:p w14:paraId="2959F93D" w14:textId="77777777" w:rsidR="00E738EC" w:rsidRPr="00E738EC" w:rsidRDefault="00E738EC" w:rsidP="00E738EC">
                <w:pPr>
                  <w:spacing w:before="18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Actividad</w:t>
                </w:r>
              </w:p>
            </w:tc>
          </w:tr>
          <w:tr w:rsidR="00E738EC" w:rsidRPr="00E738EC" w14:paraId="60D9D99A" w14:textId="77777777" w:rsidTr="00E738EC">
            <w:trPr>
              <w:divId w:val="1795253448"/>
              <w:cantSplit/>
              <w:tblHeader/>
            </w:trPr>
            <w:tc>
              <w:tcPr>
                <w:tcW w:w="0" w:type="auto"/>
                <w:tcBorders>
                  <w:bottom w:val="single" w:sz="4" w:space="0" w:color="auto"/>
                </w:tcBorders>
                <w:shd w:val="clear" w:color="auto" w:fill="F3F3F3"/>
                <w:hideMark/>
              </w:tcPr>
              <w:p w14:paraId="5E82D7D6"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1</w:t>
                </w:r>
              </w:p>
            </w:tc>
            <w:tc>
              <w:tcPr>
                <w:tcW w:w="0" w:type="auto"/>
                <w:tcBorders>
                  <w:bottom w:val="single" w:sz="4" w:space="0" w:color="auto"/>
                </w:tcBorders>
                <w:shd w:val="clear" w:color="auto" w:fill="F3F3F3"/>
                <w:hideMark/>
              </w:tcPr>
              <w:p w14:paraId="5C9F284C"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Evento operativo</w:t>
                </w:r>
              </w:p>
            </w:tc>
          </w:tr>
          <w:tr w:rsidR="00E738EC" w:rsidRPr="00E738EC" w14:paraId="1760BFC2" w14:textId="77777777" w:rsidTr="00E738EC">
            <w:trPr>
              <w:divId w:val="1795253448"/>
              <w:cantSplit/>
              <w:tblHeader/>
            </w:trPr>
            <w:tc>
              <w:tcPr>
                <w:tcW w:w="0" w:type="auto"/>
                <w:gridSpan w:val="2"/>
                <w:tcBorders>
                  <w:bottom w:val="single" w:sz="4" w:space="0" w:color="auto"/>
                </w:tcBorders>
                <w:shd w:val="clear" w:color="auto" w:fill="FFFFFF"/>
                <w:hideMark/>
              </w:tcPr>
              <w:p w14:paraId="207DDBAA"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6E96824D" w14:textId="77777777" w:rsidTr="00E738EC">
            <w:trPr>
              <w:divId w:val="1795253448"/>
              <w:cantSplit/>
              <w:tblHeader/>
            </w:trPr>
            <w:tc>
              <w:tcPr>
                <w:tcW w:w="0" w:type="auto"/>
                <w:tcBorders>
                  <w:bottom w:val="single" w:sz="4" w:space="0" w:color="auto"/>
                </w:tcBorders>
                <w:shd w:val="clear" w:color="auto" w:fill="F3F3F3"/>
                <w:hideMark/>
              </w:tcPr>
              <w:p w14:paraId="75A93563"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2</w:t>
                </w:r>
              </w:p>
            </w:tc>
            <w:tc>
              <w:tcPr>
                <w:tcW w:w="0" w:type="auto"/>
                <w:tcBorders>
                  <w:bottom w:val="single" w:sz="4" w:space="0" w:color="auto"/>
                </w:tcBorders>
                <w:shd w:val="clear" w:color="auto" w:fill="F3F3F3"/>
                <w:hideMark/>
              </w:tcPr>
              <w:p w14:paraId="777214D7"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Crear notificacion</w:t>
                </w:r>
              </w:p>
            </w:tc>
          </w:tr>
          <w:tr w:rsidR="00E738EC" w:rsidRPr="00E738EC" w14:paraId="03B7711B" w14:textId="77777777" w:rsidTr="00E738EC">
            <w:trPr>
              <w:divId w:val="1795253448"/>
              <w:cantSplit/>
              <w:tblHeader/>
            </w:trPr>
            <w:tc>
              <w:tcPr>
                <w:tcW w:w="0" w:type="auto"/>
                <w:gridSpan w:val="2"/>
                <w:tcBorders>
                  <w:bottom w:val="single" w:sz="4" w:space="0" w:color="auto"/>
                </w:tcBorders>
                <w:shd w:val="clear" w:color="auto" w:fill="FFFFFF"/>
                <w:hideMark/>
              </w:tcPr>
              <w:p w14:paraId="1F11AA1A"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788B1E3A" w14:textId="77777777" w:rsidTr="00E738EC">
            <w:trPr>
              <w:divId w:val="1795253448"/>
              <w:cantSplit/>
              <w:tblHeader/>
            </w:trPr>
            <w:tc>
              <w:tcPr>
                <w:tcW w:w="0" w:type="auto"/>
                <w:tcBorders>
                  <w:bottom w:val="single" w:sz="4" w:space="0" w:color="auto"/>
                </w:tcBorders>
                <w:shd w:val="clear" w:color="auto" w:fill="F3F3F3"/>
                <w:hideMark/>
              </w:tcPr>
              <w:p w14:paraId="2F7ABB21"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3</w:t>
                </w:r>
              </w:p>
            </w:tc>
            <w:tc>
              <w:tcPr>
                <w:tcW w:w="0" w:type="auto"/>
                <w:tcBorders>
                  <w:bottom w:val="single" w:sz="4" w:space="0" w:color="auto"/>
                </w:tcBorders>
                <w:shd w:val="clear" w:color="auto" w:fill="F3F3F3"/>
                <w:hideMark/>
              </w:tcPr>
              <w:p w14:paraId="12699BCF"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Usuario lista/lee/limpia</w:t>
                </w:r>
              </w:p>
            </w:tc>
          </w:tr>
          <w:tr w:rsidR="00E738EC" w:rsidRPr="00E738EC" w14:paraId="6385CDDE" w14:textId="77777777" w:rsidTr="00E738EC">
            <w:trPr>
              <w:divId w:val="1795253448"/>
              <w:cantSplit/>
              <w:tblHeader/>
            </w:trPr>
            <w:tc>
              <w:tcPr>
                <w:tcW w:w="0" w:type="auto"/>
                <w:gridSpan w:val="2"/>
                <w:tcBorders>
                  <w:bottom w:val="single" w:sz="4" w:space="0" w:color="auto"/>
                </w:tcBorders>
                <w:shd w:val="clear" w:color="auto" w:fill="FFFFFF"/>
                <w:hideMark/>
              </w:tcPr>
              <w:p w14:paraId="0C138299"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57D41735" w14:textId="77777777" w:rsidTr="00E738EC">
            <w:trPr>
              <w:divId w:val="1795253448"/>
              <w:cantSplit/>
              <w:tblHeader/>
            </w:trPr>
            <w:tc>
              <w:tcPr>
                <w:tcW w:w="0" w:type="auto"/>
                <w:tcBorders>
                  <w:bottom w:val="single" w:sz="4" w:space="0" w:color="auto"/>
                </w:tcBorders>
                <w:shd w:val="clear" w:color="auto" w:fill="F3F3F3"/>
                <w:hideMark/>
              </w:tcPr>
              <w:p w14:paraId="1F37B6E2"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4</w:t>
                </w:r>
              </w:p>
            </w:tc>
            <w:tc>
              <w:tcPr>
                <w:tcW w:w="0" w:type="auto"/>
                <w:tcBorders>
                  <w:bottom w:val="single" w:sz="4" w:space="0" w:color="auto"/>
                </w:tcBorders>
                <w:shd w:val="clear" w:color="auto" w:fill="F3F3F3"/>
                <w:hideMark/>
              </w:tcPr>
              <w:p w14:paraId="376FD1E5"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Si requiere correo</w:t>
                </w:r>
              </w:p>
            </w:tc>
          </w:tr>
          <w:tr w:rsidR="00E738EC" w:rsidRPr="00E738EC" w14:paraId="3A0AC65C" w14:textId="77777777" w:rsidTr="00E738EC">
            <w:trPr>
              <w:divId w:val="1795253448"/>
              <w:cantSplit/>
              <w:tblHeader/>
            </w:trPr>
            <w:tc>
              <w:tcPr>
                <w:tcW w:w="0" w:type="auto"/>
                <w:gridSpan w:val="2"/>
                <w:tcBorders>
                  <w:bottom w:val="single" w:sz="4" w:space="0" w:color="auto"/>
                </w:tcBorders>
                <w:shd w:val="clear" w:color="auto" w:fill="FFFFFF"/>
                <w:hideMark/>
              </w:tcPr>
              <w:p w14:paraId="7E8B1DFF"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lastRenderedPageBreak/>
                  <w:t>Siguiente paso</w:t>
                </w:r>
              </w:p>
            </w:tc>
          </w:tr>
          <w:tr w:rsidR="00E738EC" w:rsidRPr="00E738EC" w14:paraId="0BF4083A" w14:textId="77777777" w:rsidTr="00E738EC">
            <w:trPr>
              <w:divId w:val="1795253448"/>
              <w:cantSplit/>
              <w:tblHeader/>
            </w:trPr>
            <w:tc>
              <w:tcPr>
                <w:tcW w:w="0" w:type="auto"/>
                <w:tcBorders>
                  <w:bottom w:val="single" w:sz="4" w:space="0" w:color="auto"/>
                </w:tcBorders>
                <w:shd w:val="clear" w:color="auto" w:fill="F3F3F3"/>
                <w:hideMark/>
              </w:tcPr>
              <w:p w14:paraId="4A6881AD"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5</w:t>
                </w:r>
              </w:p>
            </w:tc>
            <w:tc>
              <w:tcPr>
                <w:tcW w:w="0" w:type="auto"/>
                <w:tcBorders>
                  <w:bottom w:val="single" w:sz="4" w:space="0" w:color="auto"/>
                </w:tcBorders>
                <w:shd w:val="clear" w:color="auto" w:fill="F3F3F3"/>
                <w:hideMark/>
              </w:tcPr>
              <w:p w14:paraId="2643A3EA"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OAuth Gmail</w:t>
                </w:r>
              </w:p>
            </w:tc>
          </w:tr>
          <w:tr w:rsidR="00E738EC" w:rsidRPr="00E738EC" w14:paraId="2155DEA6" w14:textId="77777777" w:rsidTr="00E738EC">
            <w:trPr>
              <w:divId w:val="1795253448"/>
              <w:cantSplit/>
              <w:tblHeader/>
            </w:trPr>
            <w:tc>
              <w:tcPr>
                <w:tcW w:w="0" w:type="auto"/>
                <w:gridSpan w:val="2"/>
                <w:tcBorders>
                  <w:bottom w:val="single" w:sz="4" w:space="0" w:color="auto"/>
                </w:tcBorders>
                <w:shd w:val="clear" w:color="auto" w:fill="FFFFFF"/>
                <w:hideMark/>
              </w:tcPr>
              <w:p w14:paraId="2BEC3FBC"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191B44F9" w14:textId="77777777" w:rsidTr="00E738EC">
            <w:trPr>
              <w:divId w:val="1795253448"/>
              <w:cantSplit/>
              <w:tblHeader/>
            </w:trPr>
            <w:tc>
              <w:tcPr>
                <w:tcW w:w="0" w:type="auto"/>
                <w:tcBorders>
                  <w:bottom w:val="single" w:sz="4" w:space="0" w:color="auto"/>
                </w:tcBorders>
                <w:shd w:val="clear" w:color="auto" w:fill="F3F3F3"/>
                <w:hideMark/>
              </w:tcPr>
              <w:p w14:paraId="764B477D"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6</w:t>
                </w:r>
              </w:p>
            </w:tc>
            <w:tc>
              <w:tcPr>
                <w:tcW w:w="0" w:type="auto"/>
                <w:tcBorders>
                  <w:bottom w:val="single" w:sz="4" w:space="0" w:color="auto"/>
                </w:tcBorders>
                <w:shd w:val="clear" w:color="auto" w:fill="F3F3F3"/>
                <w:hideMark/>
              </w:tcPr>
              <w:p w14:paraId="410287A9"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Enviar email</w:t>
                </w:r>
              </w:p>
            </w:tc>
          </w:tr>
          <w:tr w:rsidR="00E738EC" w:rsidRPr="00E738EC" w14:paraId="003E5166" w14:textId="77777777" w:rsidTr="00E738EC">
            <w:trPr>
              <w:divId w:val="1795253448"/>
              <w:cantSplit/>
              <w:tblHeader/>
            </w:trPr>
            <w:tc>
              <w:tcPr>
                <w:tcW w:w="0" w:type="auto"/>
                <w:gridSpan w:val="2"/>
                <w:tcBorders>
                  <w:bottom w:val="single" w:sz="4" w:space="0" w:color="auto"/>
                </w:tcBorders>
                <w:shd w:val="clear" w:color="auto" w:fill="FFFFFF"/>
                <w:hideMark/>
              </w:tcPr>
              <w:p w14:paraId="4631D17C" w14:textId="77777777" w:rsidR="00E738EC" w:rsidRPr="00E738EC" w:rsidRDefault="00E738EC" w:rsidP="00E738EC">
                <w:pPr>
                  <w:spacing w:before="180" w:after="80"/>
                  <w:jc w:val="both"/>
                  <w:rPr>
                    <w:rFonts w:ascii="Aptos" w:eastAsia="Times New Roman" w:hAnsi="Aptos"/>
                    <w:b/>
                    <w:bCs/>
                    <w:color w:val="0F3D63"/>
                    <w:sz w:val="18"/>
                    <w:szCs w:val="28"/>
                  </w:rPr>
                </w:pPr>
                <w:r w:rsidRPr="00E738EC">
                  <w:rPr>
                    <w:rFonts w:ascii="Aptos" w:eastAsia="Times New Roman" w:hAnsi="Aptos"/>
                    <w:b/>
                    <w:bCs/>
                    <w:color w:val="0F3D63"/>
                    <w:sz w:val="18"/>
                    <w:szCs w:val="28"/>
                  </w:rPr>
                  <w:t>Siguiente paso</w:t>
                </w:r>
              </w:p>
            </w:tc>
          </w:tr>
          <w:tr w:rsidR="00E738EC" w:rsidRPr="00E738EC" w14:paraId="218B911C" w14:textId="77777777" w:rsidTr="00E738EC">
            <w:trPr>
              <w:divId w:val="1795253448"/>
              <w:cantSplit/>
              <w:tblHeader/>
            </w:trPr>
            <w:tc>
              <w:tcPr>
                <w:tcW w:w="0" w:type="auto"/>
                <w:shd w:val="clear" w:color="auto" w:fill="F3F3F3"/>
                <w:hideMark/>
              </w:tcPr>
              <w:p w14:paraId="71C5773D" w14:textId="77777777" w:rsidR="00E738EC" w:rsidRPr="00E738EC" w:rsidRDefault="00E738EC" w:rsidP="00E738EC">
                <w:pPr>
                  <w:spacing w:before="180" w:after="80"/>
                  <w:jc w:val="both"/>
                  <w:rPr>
                    <w:rFonts w:ascii="Aptos" w:eastAsia="Times New Roman" w:hAnsi="Aptos"/>
                    <w:b/>
                    <w:bCs/>
                    <w:color w:val="0F3D63"/>
                    <w:sz w:val="18"/>
                    <w:szCs w:val="18"/>
                  </w:rPr>
                </w:pPr>
                <w:r w:rsidRPr="00E738EC">
                  <w:rPr>
                    <w:rFonts w:ascii="Aptos" w:eastAsia="Times New Roman" w:hAnsi="Aptos"/>
                    <w:b/>
                    <w:bCs/>
                    <w:color w:val="0F3D63"/>
                    <w:sz w:val="18"/>
                    <w:szCs w:val="18"/>
                  </w:rPr>
                  <w:t>7</w:t>
                </w:r>
              </w:p>
            </w:tc>
            <w:tc>
              <w:tcPr>
                <w:tcW w:w="0" w:type="auto"/>
                <w:shd w:val="clear" w:color="auto" w:fill="F3F3F3"/>
                <w:hideMark/>
              </w:tcPr>
              <w:p w14:paraId="3F7C606A" w14:textId="77777777" w:rsidR="00E738EC" w:rsidRPr="00E738EC" w:rsidRDefault="00E738EC" w:rsidP="00E738EC">
                <w:pPr>
                  <w:spacing w:before="180" w:after="80"/>
                  <w:jc w:val="both"/>
                  <w:rPr>
                    <w:rFonts w:ascii="Aptos" w:eastAsia="Times New Roman" w:hAnsi="Aptos"/>
                    <w:b/>
                    <w:bCs/>
                    <w:color w:val="1F2937"/>
                    <w:sz w:val="18"/>
                    <w:szCs w:val="18"/>
                  </w:rPr>
                </w:pPr>
                <w:r w:rsidRPr="00E738EC">
                  <w:rPr>
                    <w:rFonts w:ascii="Aptos" w:eastAsia="Times New Roman" w:hAnsi="Aptos"/>
                    <w:b/>
                    <w:bCs/>
                    <w:color w:val="1F2937"/>
                    <w:sz w:val="18"/>
                    <w:szCs w:val="18"/>
                  </w:rPr>
                  <w:t>Auditoria del envio</w:t>
                </w:r>
              </w:p>
            </w:tc>
          </w:tr>
        </w:tbl>
        <w:p w14:paraId="024AA768" w14:textId="77777777" w:rsidR="00E738EC" w:rsidRPr="00E738EC" w:rsidRDefault="00E738EC" w:rsidP="00E738EC">
          <w:pPr>
            <w:pStyle w:val="Ttulo2"/>
            <w:spacing w:after="120" w:line="240" w:lineRule="auto"/>
            <w:jc w:val="both"/>
            <w:divId w:val="1795253448"/>
            <w:rPr>
              <w:rFonts w:ascii="Aptos" w:eastAsia="Times New Roman" w:hAnsi="Aptos"/>
              <w:b/>
              <w:bCs/>
              <w:color w:val="325483"/>
              <w:sz w:val="26"/>
              <w:szCs w:val="26"/>
            </w:rPr>
          </w:pPr>
          <w:bookmarkStart w:id="232" w:name="_Toc229603576"/>
          <w:r w:rsidRPr="00E738EC">
            <w:rPr>
              <w:rFonts w:ascii="Aptos" w:eastAsia="Times New Roman" w:hAnsi="Aptos"/>
              <w:b/>
              <w:color w:val="325483"/>
              <w:sz w:val="26"/>
            </w:rPr>
            <w:t>6. Conclusion</w:t>
          </w:r>
          <w:bookmarkEnd w:id="232"/>
        </w:p>
        <w:p w14:paraId="0504F828"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FRS del Área 01 deja descrito el comportamiento funcional real del dominio ampliado. El área incorpora gestión documental, notificaciones, adjuntos, dashboard operacional y Gmail donde existe evidencia técnica de montaje y consumo.</w:t>
          </w:r>
        </w:p>
        <w:p w14:paraId="2AB0D2ED"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233" w:name="_Toc229603577"/>
          <w:r w:rsidRPr="00E738EC">
            <w:rPr>
              <w:rFonts w:ascii="Aptos" w:eastAsia="Times New Roman" w:hAnsi="Aptos"/>
              <w:b/>
              <w:color w:val="325483"/>
              <w:sz w:val="32"/>
            </w:rPr>
            <w:t>ANEXO C: Evaluación de Riesgos / FMEA</w:t>
          </w:r>
          <w:bookmarkEnd w:id="233"/>
        </w:p>
        <w:tbl>
          <w:tblPr>
            <w:tblStyle w:val="Tablaconcuadrcula"/>
            <w:tblW w:w="0" w:type="auto"/>
            <w:tblLook w:val="04A0" w:firstRow="1" w:lastRow="0" w:firstColumn="1" w:lastColumn="0" w:noHBand="0" w:noVBand="1"/>
          </w:tblPr>
          <w:tblGrid>
            <w:gridCol w:w="1348"/>
            <w:gridCol w:w="5450"/>
          </w:tblGrid>
          <w:tr w:rsidR="00E738EC" w:rsidRPr="00E738EC" w14:paraId="1A3A90EA" w14:textId="77777777" w:rsidTr="00E738EC">
            <w:trPr>
              <w:divId w:val="1795253448"/>
              <w:cantSplit/>
              <w:tblHeader/>
            </w:trPr>
            <w:tc>
              <w:tcPr>
                <w:tcW w:w="0" w:type="auto"/>
                <w:tcBorders>
                  <w:bottom w:val="single" w:sz="4" w:space="0" w:color="auto"/>
                </w:tcBorders>
                <w:shd w:val="clear" w:color="auto" w:fill="325483"/>
                <w:hideMark/>
              </w:tcPr>
              <w:p w14:paraId="5C98A80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6771F7C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05AB1B8F" w14:textId="77777777" w:rsidTr="00E738EC">
            <w:trPr>
              <w:divId w:val="1795253448"/>
              <w:cantSplit/>
              <w:tblHeader/>
            </w:trPr>
            <w:tc>
              <w:tcPr>
                <w:tcW w:w="0" w:type="auto"/>
                <w:tcBorders>
                  <w:bottom w:val="single" w:sz="4" w:space="0" w:color="auto"/>
                </w:tcBorders>
                <w:shd w:val="clear" w:color="auto" w:fill="F3F3F3"/>
                <w:hideMark/>
              </w:tcPr>
              <w:p w14:paraId="53D626C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599A0B2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VAL-SPI-AREA-01-V1-0-ANEXO-C</w:t>
                </w:r>
              </w:p>
            </w:tc>
          </w:tr>
          <w:tr w:rsidR="00E738EC" w:rsidRPr="00E738EC" w14:paraId="1B57C0FA" w14:textId="77777777" w:rsidTr="00E738EC">
            <w:trPr>
              <w:divId w:val="1795253448"/>
              <w:cantSplit/>
              <w:tblHeader/>
            </w:trPr>
            <w:tc>
              <w:tcPr>
                <w:tcW w:w="0" w:type="auto"/>
                <w:tcBorders>
                  <w:bottom w:val="single" w:sz="4" w:space="0" w:color="auto"/>
                </w:tcBorders>
                <w:shd w:val="clear" w:color="auto" w:fill="FFFFFF"/>
                <w:hideMark/>
              </w:tcPr>
              <w:p w14:paraId="104CF3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732631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012A20DD" w14:textId="77777777" w:rsidTr="00E738EC">
            <w:trPr>
              <w:divId w:val="1795253448"/>
              <w:cantSplit/>
              <w:tblHeader/>
            </w:trPr>
            <w:tc>
              <w:tcPr>
                <w:tcW w:w="0" w:type="auto"/>
                <w:shd w:val="clear" w:color="auto" w:fill="F3F3F3"/>
                <w:hideMark/>
              </w:tcPr>
              <w:p w14:paraId="1092EE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 Paquete</w:t>
                </w:r>
              </w:p>
            </w:tc>
            <w:tc>
              <w:tcPr>
                <w:tcW w:w="0" w:type="auto"/>
                <w:shd w:val="clear" w:color="auto" w:fill="F3F3F3"/>
                <w:hideMark/>
              </w:tcPr>
              <w:p w14:paraId="6FC8B0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bl>
        <w:p w14:paraId="483B79B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34" w:name="_Toc229603578"/>
          <w:r w:rsidRPr="00E738EC">
            <w:rPr>
              <w:rFonts w:ascii="Aptos" w:eastAsia="Times New Roman" w:hAnsi="Aptos"/>
              <w:b/>
              <w:color w:val="325483"/>
              <w:sz w:val="26"/>
            </w:rPr>
            <w:t>Propósito</w:t>
          </w:r>
          <w:bookmarkEnd w:id="234"/>
        </w:p>
        <w:p w14:paraId="2CB8C9CE"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Este documento establece la evaluación específica de riesgos del Área 01 del sistema SPI, cubriendo los módulos: auth, security, auditoria, audit-prep, approvals, management, signature, documents, files, notifications, dashboard y gmail. La evaluación aplica metodología FMEA conforme a WHO TRS 1019 Appendix 5.</w:t>
          </w:r>
        </w:p>
        <w:p w14:paraId="4822B9D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35" w:name="_Toc229603579"/>
          <w:r w:rsidRPr="00E738EC">
            <w:rPr>
              <w:rFonts w:ascii="Aptos" w:eastAsia="Times New Roman" w:hAnsi="Aptos"/>
              <w:b/>
              <w:color w:val="325483"/>
              <w:sz w:val="26"/>
            </w:rPr>
            <w:t>Metodología FMEA</w:t>
          </w:r>
          <w:bookmarkEnd w:id="235"/>
        </w:p>
        <w:p w14:paraId="7740CE1D"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RPN = Severidad × Probabilidad × Detectabilidad. Umbrales: RPN ≥ 50 = Crítico (bloquea IQ), RPN 30–49 = Alto (mitigación requerida antes de OQ), RPN 20–29 = Medio (seguimiento en OQ/PQ).</w:t>
          </w:r>
        </w:p>
        <w:p w14:paraId="0C301A4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36" w:name="_Toc229603580"/>
          <w:r w:rsidRPr="00E738EC">
            <w:rPr>
              <w:rFonts w:ascii="Aptos" w:eastAsia="Times New Roman" w:hAnsi="Aptos"/>
              <w:b/>
              <w:color w:val="325483"/>
              <w:sz w:val="26"/>
            </w:rPr>
            <w:lastRenderedPageBreak/>
            <w:t>Matriz FMEA — Área 01</w:t>
          </w:r>
          <w:bookmarkEnd w:id="236"/>
        </w:p>
        <w:tbl>
          <w:tblPr>
            <w:tblStyle w:val="Tablaconcuadrcula"/>
            <w:tblW w:w="0" w:type="auto"/>
            <w:tblLook w:val="04A0" w:firstRow="1" w:lastRow="0" w:firstColumn="1" w:lastColumn="0" w:noHBand="0" w:noVBand="1"/>
          </w:tblPr>
          <w:tblGrid>
            <w:gridCol w:w="557"/>
            <w:gridCol w:w="1209"/>
            <w:gridCol w:w="1445"/>
            <w:gridCol w:w="1458"/>
            <w:gridCol w:w="332"/>
            <w:gridCol w:w="334"/>
            <w:gridCol w:w="353"/>
            <w:gridCol w:w="595"/>
            <w:gridCol w:w="1502"/>
            <w:gridCol w:w="983"/>
            <w:gridCol w:w="860"/>
          </w:tblGrid>
          <w:tr w:rsidR="00E738EC" w:rsidRPr="00E738EC" w14:paraId="353E99ED" w14:textId="77777777" w:rsidTr="00E738EC">
            <w:trPr>
              <w:divId w:val="1795253448"/>
              <w:cantSplit/>
              <w:tblHeader/>
            </w:trPr>
            <w:tc>
              <w:tcPr>
                <w:tcW w:w="0" w:type="auto"/>
                <w:tcBorders>
                  <w:bottom w:val="single" w:sz="4" w:space="0" w:color="auto"/>
                </w:tcBorders>
                <w:shd w:val="clear" w:color="auto" w:fill="325483"/>
                <w:hideMark/>
              </w:tcPr>
              <w:p w14:paraId="2C6D1DC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711C9BD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719419B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Modo de Falla</w:t>
                </w:r>
              </w:p>
            </w:tc>
            <w:tc>
              <w:tcPr>
                <w:tcW w:w="0" w:type="auto"/>
                <w:tcBorders>
                  <w:bottom w:val="single" w:sz="4" w:space="0" w:color="auto"/>
                </w:tcBorders>
                <w:shd w:val="clear" w:color="auto" w:fill="325483"/>
                <w:hideMark/>
              </w:tcPr>
              <w:p w14:paraId="59AB76B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Efecto</w:t>
                </w:r>
              </w:p>
            </w:tc>
            <w:tc>
              <w:tcPr>
                <w:tcW w:w="0" w:type="auto"/>
                <w:tcBorders>
                  <w:bottom w:val="single" w:sz="4" w:space="0" w:color="auto"/>
                </w:tcBorders>
                <w:shd w:val="clear" w:color="auto" w:fill="325483"/>
                <w:hideMark/>
              </w:tcPr>
              <w:p w14:paraId="21F73B3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S</w:t>
                </w:r>
              </w:p>
            </w:tc>
            <w:tc>
              <w:tcPr>
                <w:tcW w:w="0" w:type="auto"/>
                <w:tcBorders>
                  <w:bottom w:val="single" w:sz="4" w:space="0" w:color="auto"/>
                </w:tcBorders>
                <w:shd w:val="clear" w:color="auto" w:fill="325483"/>
                <w:hideMark/>
              </w:tcPr>
              <w:p w14:paraId="24A70E1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P</w:t>
                </w:r>
              </w:p>
            </w:tc>
            <w:tc>
              <w:tcPr>
                <w:tcW w:w="0" w:type="auto"/>
                <w:tcBorders>
                  <w:bottom w:val="single" w:sz="4" w:space="0" w:color="auto"/>
                </w:tcBorders>
                <w:shd w:val="clear" w:color="auto" w:fill="325483"/>
                <w:hideMark/>
              </w:tcPr>
              <w:p w14:paraId="37D5284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w:t>
                </w:r>
              </w:p>
            </w:tc>
            <w:tc>
              <w:tcPr>
                <w:tcW w:w="0" w:type="auto"/>
                <w:tcBorders>
                  <w:bottom w:val="single" w:sz="4" w:space="0" w:color="auto"/>
                </w:tcBorders>
                <w:shd w:val="clear" w:color="auto" w:fill="325483"/>
                <w:hideMark/>
              </w:tcPr>
              <w:p w14:paraId="077813E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RPN</w:t>
                </w:r>
              </w:p>
            </w:tc>
            <w:tc>
              <w:tcPr>
                <w:tcW w:w="0" w:type="auto"/>
                <w:tcBorders>
                  <w:bottom w:val="single" w:sz="4" w:space="0" w:color="auto"/>
                </w:tcBorders>
                <w:shd w:val="clear" w:color="auto" w:fill="325483"/>
                <w:hideMark/>
              </w:tcPr>
              <w:p w14:paraId="24A0370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Mitigación</w:t>
                </w:r>
              </w:p>
            </w:tc>
            <w:tc>
              <w:tcPr>
                <w:tcW w:w="0" w:type="auto"/>
                <w:tcBorders>
                  <w:bottom w:val="single" w:sz="4" w:space="0" w:color="auto"/>
                </w:tcBorders>
                <w:shd w:val="clear" w:color="auto" w:fill="325483"/>
                <w:hideMark/>
              </w:tcPr>
              <w:p w14:paraId="316C8EB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Riesgo Residual</w:t>
                </w:r>
              </w:p>
            </w:tc>
            <w:tc>
              <w:tcPr>
                <w:tcW w:w="0" w:type="auto"/>
                <w:tcBorders>
                  <w:bottom w:val="single" w:sz="4" w:space="0" w:color="auto"/>
                </w:tcBorders>
                <w:shd w:val="clear" w:color="auto" w:fill="325483"/>
                <w:hideMark/>
              </w:tcPr>
              <w:p w14:paraId="2CAAF32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r>
          <w:tr w:rsidR="00E738EC" w:rsidRPr="00E738EC" w14:paraId="1A1FFDFF" w14:textId="77777777" w:rsidTr="00E738EC">
            <w:trPr>
              <w:divId w:val="1795253448"/>
              <w:cantSplit/>
              <w:tblHeader/>
            </w:trPr>
            <w:tc>
              <w:tcPr>
                <w:tcW w:w="0" w:type="auto"/>
                <w:tcBorders>
                  <w:bottom w:val="single" w:sz="4" w:space="0" w:color="auto"/>
                </w:tcBorders>
                <w:shd w:val="clear" w:color="auto" w:fill="F3F3F3"/>
                <w:hideMark/>
              </w:tcPr>
              <w:p w14:paraId="3DA3D78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R-A01-001</w:t>
                </w:r>
              </w:p>
            </w:tc>
            <w:tc>
              <w:tcPr>
                <w:tcW w:w="0" w:type="auto"/>
                <w:tcBorders>
                  <w:bottom w:val="single" w:sz="4" w:space="0" w:color="auto"/>
                </w:tcBorders>
                <w:shd w:val="clear" w:color="auto" w:fill="F3F3F3"/>
                <w:hideMark/>
              </w:tcPr>
              <w:p w14:paraId="518FA23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0E4E17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Compromiso de token OAuth2</w:t>
                </w:r>
              </w:p>
            </w:tc>
            <w:tc>
              <w:tcPr>
                <w:tcW w:w="0" w:type="auto"/>
                <w:tcBorders>
                  <w:bottom w:val="single" w:sz="4" w:space="0" w:color="auto"/>
                </w:tcBorders>
                <w:shd w:val="clear" w:color="auto" w:fill="F3F3F3"/>
                <w:hideMark/>
              </w:tcPr>
              <w:p w14:paraId="64E1D0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no autorizado al sistema</w:t>
                </w:r>
              </w:p>
            </w:tc>
            <w:tc>
              <w:tcPr>
                <w:tcW w:w="0" w:type="auto"/>
                <w:tcBorders>
                  <w:bottom w:val="single" w:sz="4" w:space="0" w:color="auto"/>
                </w:tcBorders>
                <w:shd w:val="clear" w:color="auto" w:fill="F3F3F3"/>
                <w:hideMark/>
              </w:tcPr>
              <w:p w14:paraId="45F84B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3F3F3"/>
                <w:hideMark/>
              </w:tcPr>
              <w:p w14:paraId="617875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653E09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17F1F1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30</w:t>
                </w:r>
              </w:p>
            </w:tc>
            <w:tc>
              <w:tcPr>
                <w:tcW w:w="0" w:type="auto"/>
                <w:tcBorders>
                  <w:bottom w:val="single" w:sz="4" w:space="0" w:color="auto"/>
                </w:tcBorders>
                <w:shd w:val="clear" w:color="auto" w:fill="F3F3F3"/>
                <w:hideMark/>
              </w:tcPr>
              <w:p w14:paraId="37C0835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JWT de corta duración, refresh token con rotación, revocación en logout</w:t>
                </w:r>
              </w:p>
            </w:tc>
            <w:tc>
              <w:tcPr>
                <w:tcW w:w="0" w:type="auto"/>
                <w:tcBorders>
                  <w:bottom w:val="single" w:sz="4" w:space="0" w:color="auto"/>
                </w:tcBorders>
                <w:shd w:val="clear" w:color="auto" w:fill="F3F3F3"/>
                <w:hideMark/>
              </w:tcPr>
              <w:p w14:paraId="6F7C1DD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Medio</w:t>
                </w:r>
              </w:p>
            </w:tc>
            <w:tc>
              <w:tcPr>
                <w:tcW w:w="0" w:type="auto"/>
                <w:tcBorders>
                  <w:bottom w:val="single" w:sz="4" w:space="0" w:color="auto"/>
                </w:tcBorders>
                <w:shd w:val="clear" w:color="auto" w:fill="F3F3F3"/>
                <w:hideMark/>
              </w:tcPr>
              <w:p w14:paraId="07927F0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Activo — verificar en OQ</w:t>
                </w:r>
              </w:p>
            </w:tc>
          </w:tr>
          <w:tr w:rsidR="00E738EC" w:rsidRPr="00E738EC" w14:paraId="35E6B598" w14:textId="77777777" w:rsidTr="00E738EC">
            <w:trPr>
              <w:divId w:val="1795253448"/>
              <w:cantSplit/>
              <w:tblHeader/>
            </w:trPr>
            <w:tc>
              <w:tcPr>
                <w:tcW w:w="0" w:type="auto"/>
                <w:tcBorders>
                  <w:bottom w:val="single" w:sz="4" w:space="0" w:color="auto"/>
                </w:tcBorders>
                <w:shd w:val="clear" w:color="auto" w:fill="FFFFFF"/>
                <w:hideMark/>
              </w:tcPr>
              <w:p w14:paraId="585FD9E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R-A01-002</w:t>
                </w:r>
              </w:p>
            </w:tc>
            <w:tc>
              <w:tcPr>
                <w:tcW w:w="0" w:type="auto"/>
                <w:tcBorders>
                  <w:bottom w:val="single" w:sz="4" w:space="0" w:color="auto"/>
                </w:tcBorders>
                <w:shd w:val="clear" w:color="auto" w:fill="FFFFFF"/>
                <w:hideMark/>
              </w:tcPr>
              <w:p w14:paraId="7038657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FFFFF"/>
                <w:hideMark/>
              </w:tcPr>
              <w:p w14:paraId="3E985B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Bypass de consentimiento LOPDP</w:t>
                </w:r>
              </w:p>
            </w:tc>
            <w:tc>
              <w:tcPr>
                <w:tcW w:w="0" w:type="auto"/>
                <w:tcBorders>
                  <w:bottom w:val="single" w:sz="4" w:space="0" w:color="auto"/>
                </w:tcBorders>
                <w:shd w:val="clear" w:color="auto" w:fill="FFFFFF"/>
                <w:hideMark/>
              </w:tcPr>
              <w:p w14:paraId="760285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Incumplimiento regulatorio</w:t>
                </w:r>
              </w:p>
            </w:tc>
            <w:tc>
              <w:tcPr>
                <w:tcW w:w="0" w:type="auto"/>
                <w:tcBorders>
                  <w:bottom w:val="single" w:sz="4" w:space="0" w:color="auto"/>
                </w:tcBorders>
                <w:shd w:val="clear" w:color="auto" w:fill="FFFFFF"/>
                <w:hideMark/>
              </w:tcPr>
              <w:p w14:paraId="59CCE2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242B7B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332D43E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6A91BD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742251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Flujo de consentimiento obligatorio, no salteable en UI/backend</w:t>
                </w:r>
              </w:p>
            </w:tc>
            <w:tc>
              <w:tcPr>
                <w:tcW w:w="0" w:type="auto"/>
                <w:tcBorders>
                  <w:bottom w:val="single" w:sz="4" w:space="0" w:color="auto"/>
                </w:tcBorders>
                <w:shd w:val="clear" w:color="auto" w:fill="FFFFFF"/>
                <w:hideMark/>
              </w:tcPr>
              <w:p w14:paraId="63A3FFD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259A92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7C69C156" w14:textId="77777777" w:rsidTr="00E738EC">
            <w:trPr>
              <w:divId w:val="1795253448"/>
              <w:cantSplit/>
              <w:tblHeader/>
            </w:trPr>
            <w:tc>
              <w:tcPr>
                <w:tcW w:w="0" w:type="auto"/>
                <w:tcBorders>
                  <w:bottom w:val="single" w:sz="4" w:space="0" w:color="auto"/>
                </w:tcBorders>
                <w:shd w:val="clear" w:color="auto" w:fill="F3F3F3"/>
                <w:hideMark/>
              </w:tcPr>
              <w:p w14:paraId="6ED15B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R-A01-003</w:t>
                </w:r>
              </w:p>
            </w:tc>
            <w:tc>
              <w:tcPr>
                <w:tcW w:w="0" w:type="auto"/>
                <w:tcBorders>
                  <w:bottom w:val="single" w:sz="4" w:space="0" w:color="auto"/>
                </w:tcBorders>
                <w:shd w:val="clear" w:color="auto" w:fill="F3F3F3"/>
                <w:hideMark/>
              </w:tcPr>
              <w:p w14:paraId="70B4763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3F3F3"/>
                <w:hideMark/>
              </w:tcPr>
              <w:p w14:paraId="56290B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Login off-hours no alertado</w:t>
                </w:r>
              </w:p>
            </w:tc>
            <w:tc>
              <w:tcPr>
                <w:tcW w:w="0" w:type="auto"/>
                <w:tcBorders>
                  <w:bottom w:val="single" w:sz="4" w:space="0" w:color="auto"/>
                </w:tcBorders>
                <w:shd w:val="clear" w:color="auto" w:fill="F3F3F3"/>
                <w:hideMark/>
              </w:tcPr>
              <w:p w14:paraId="7F99EC8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sin supervisión fuera de horario</w:t>
                </w:r>
              </w:p>
            </w:tc>
            <w:tc>
              <w:tcPr>
                <w:tcW w:w="0" w:type="auto"/>
                <w:tcBorders>
                  <w:bottom w:val="single" w:sz="4" w:space="0" w:color="auto"/>
                </w:tcBorders>
                <w:shd w:val="clear" w:color="auto" w:fill="F3F3F3"/>
                <w:hideMark/>
              </w:tcPr>
              <w:p w14:paraId="4F13EC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4A54B0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2E164E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28C96D6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16</w:t>
                </w:r>
              </w:p>
            </w:tc>
            <w:tc>
              <w:tcPr>
                <w:tcW w:w="0" w:type="auto"/>
                <w:tcBorders>
                  <w:bottom w:val="single" w:sz="4" w:space="0" w:color="auto"/>
                </w:tcBorders>
                <w:shd w:val="clear" w:color="auto" w:fill="F3F3F3"/>
                <w:hideMark/>
              </w:tcPr>
              <w:p w14:paraId="5276C8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Evento registrado, alerta disponible para revisión TI</w:t>
                </w:r>
              </w:p>
            </w:tc>
            <w:tc>
              <w:tcPr>
                <w:tcW w:w="0" w:type="auto"/>
                <w:tcBorders>
                  <w:bottom w:val="single" w:sz="4" w:space="0" w:color="auto"/>
                </w:tcBorders>
                <w:shd w:val="clear" w:color="auto" w:fill="F3F3F3"/>
                <w:hideMark/>
              </w:tcPr>
              <w:p w14:paraId="31F8DC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331D0C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011D29F5" w14:textId="77777777" w:rsidTr="00E738EC">
            <w:trPr>
              <w:divId w:val="1795253448"/>
              <w:cantSplit/>
              <w:tblHeader/>
            </w:trPr>
            <w:tc>
              <w:tcPr>
                <w:tcW w:w="0" w:type="auto"/>
                <w:tcBorders>
                  <w:bottom w:val="single" w:sz="4" w:space="0" w:color="auto"/>
                </w:tcBorders>
                <w:shd w:val="clear" w:color="auto" w:fill="FFFFFF"/>
                <w:hideMark/>
              </w:tcPr>
              <w:p w14:paraId="002B050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R-A01-004</w:t>
                </w:r>
              </w:p>
            </w:tc>
            <w:tc>
              <w:tcPr>
                <w:tcW w:w="0" w:type="auto"/>
                <w:tcBorders>
                  <w:bottom w:val="single" w:sz="4" w:space="0" w:color="auto"/>
                </w:tcBorders>
                <w:shd w:val="clear" w:color="auto" w:fill="FFFFFF"/>
                <w:hideMark/>
              </w:tcPr>
              <w:p w14:paraId="0D6C3F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FFFFF"/>
                <w:hideMark/>
              </w:tcPr>
              <w:p w14:paraId="0CC14B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Pérdida de entradas en bitácora</w:t>
                </w:r>
              </w:p>
            </w:tc>
            <w:tc>
              <w:tcPr>
                <w:tcW w:w="0" w:type="auto"/>
                <w:tcBorders>
                  <w:bottom w:val="single" w:sz="4" w:space="0" w:color="auto"/>
                </w:tcBorders>
                <w:shd w:val="clear" w:color="auto" w:fill="FFFFFF"/>
                <w:hideMark/>
              </w:tcPr>
              <w:p w14:paraId="6E8278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Falta de trazabilidad de eventos</w:t>
                </w:r>
              </w:p>
            </w:tc>
            <w:tc>
              <w:tcPr>
                <w:tcW w:w="0" w:type="auto"/>
                <w:tcBorders>
                  <w:bottom w:val="single" w:sz="4" w:space="0" w:color="auto"/>
                </w:tcBorders>
                <w:shd w:val="clear" w:color="auto" w:fill="FFFFFF"/>
                <w:hideMark/>
              </w:tcPr>
              <w:p w14:paraId="1E580A7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3296D8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5FF847A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52E1848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30A6AF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Escritura sincrónica en DB, sin acceso de eliminación para usuarios</w:t>
                </w:r>
              </w:p>
            </w:tc>
            <w:tc>
              <w:tcPr>
                <w:tcW w:w="0" w:type="auto"/>
                <w:tcBorders>
                  <w:bottom w:val="single" w:sz="4" w:space="0" w:color="auto"/>
                </w:tcBorders>
                <w:shd w:val="clear" w:color="auto" w:fill="FFFFFF"/>
                <w:hideMark/>
              </w:tcPr>
              <w:p w14:paraId="059A18C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03B63B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554C8428" w14:textId="77777777" w:rsidTr="00E738EC">
            <w:trPr>
              <w:divId w:val="1795253448"/>
              <w:cantSplit/>
              <w:tblHeader/>
            </w:trPr>
            <w:tc>
              <w:tcPr>
                <w:tcW w:w="0" w:type="auto"/>
                <w:tcBorders>
                  <w:bottom w:val="single" w:sz="4" w:space="0" w:color="auto"/>
                </w:tcBorders>
                <w:shd w:val="clear" w:color="auto" w:fill="F3F3F3"/>
                <w:hideMark/>
              </w:tcPr>
              <w:p w14:paraId="56DF4D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R-A01-005</w:t>
                </w:r>
              </w:p>
            </w:tc>
            <w:tc>
              <w:tcPr>
                <w:tcW w:w="0" w:type="auto"/>
                <w:tcBorders>
                  <w:bottom w:val="single" w:sz="4" w:space="0" w:color="auto"/>
                </w:tcBorders>
                <w:shd w:val="clear" w:color="auto" w:fill="F3F3F3"/>
                <w:hideMark/>
              </w:tcPr>
              <w:p w14:paraId="4F9A17A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auditoria</w:t>
                </w:r>
              </w:p>
            </w:tc>
            <w:tc>
              <w:tcPr>
                <w:tcW w:w="0" w:type="auto"/>
                <w:tcBorders>
                  <w:bottom w:val="single" w:sz="4" w:space="0" w:color="auto"/>
                </w:tcBorders>
                <w:shd w:val="clear" w:color="auto" w:fill="F3F3F3"/>
                <w:hideMark/>
              </w:tcPr>
              <w:p w14:paraId="658928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Bitácora consultada por rol no autorizado</w:t>
                </w:r>
              </w:p>
            </w:tc>
            <w:tc>
              <w:tcPr>
                <w:tcW w:w="0" w:type="auto"/>
                <w:tcBorders>
                  <w:bottom w:val="single" w:sz="4" w:space="0" w:color="auto"/>
                </w:tcBorders>
                <w:shd w:val="clear" w:color="auto" w:fill="F3F3F3"/>
                <w:hideMark/>
              </w:tcPr>
              <w:p w14:paraId="59E4568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Exposición de información sensible de auditoría</w:t>
                </w:r>
              </w:p>
            </w:tc>
            <w:tc>
              <w:tcPr>
                <w:tcW w:w="0" w:type="auto"/>
                <w:tcBorders>
                  <w:bottom w:val="single" w:sz="4" w:space="0" w:color="auto"/>
                </w:tcBorders>
                <w:shd w:val="clear" w:color="auto" w:fill="F3F3F3"/>
                <w:hideMark/>
              </w:tcPr>
              <w:p w14:paraId="27D8353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2C7E2C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7F90AD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6C6159B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24</w:t>
                </w:r>
              </w:p>
            </w:tc>
            <w:tc>
              <w:tcPr>
                <w:tcW w:w="0" w:type="auto"/>
                <w:tcBorders>
                  <w:bottom w:val="single" w:sz="4" w:space="0" w:color="auto"/>
                </w:tcBorders>
                <w:shd w:val="clear" w:color="auto" w:fill="F3F3F3"/>
                <w:hideMark/>
              </w:tcPr>
              <w:p w14:paraId="6DBBC1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RBAC en endpoint de consulta, roles habilitados solo para TI/auditor</w:t>
                </w:r>
              </w:p>
            </w:tc>
            <w:tc>
              <w:tcPr>
                <w:tcW w:w="0" w:type="auto"/>
                <w:tcBorders>
                  <w:bottom w:val="single" w:sz="4" w:space="0" w:color="auto"/>
                </w:tcBorders>
                <w:shd w:val="clear" w:color="auto" w:fill="F3F3F3"/>
                <w:hideMark/>
              </w:tcPr>
              <w:p w14:paraId="56EB295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169E631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2DA929B6" w14:textId="77777777" w:rsidTr="00E738EC">
            <w:trPr>
              <w:divId w:val="1795253448"/>
              <w:cantSplit/>
              <w:tblHeader/>
            </w:trPr>
            <w:tc>
              <w:tcPr>
                <w:tcW w:w="0" w:type="auto"/>
                <w:tcBorders>
                  <w:bottom w:val="single" w:sz="4" w:space="0" w:color="auto"/>
                </w:tcBorders>
                <w:shd w:val="clear" w:color="auto" w:fill="FFFFFF"/>
                <w:hideMark/>
              </w:tcPr>
              <w:p w14:paraId="7376D6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R-A01-006</w:t>
                </w:r>
              </w:p>
            </w:tc>
            <w:tc>
              <w:tcPr>
                <w:tcW w:w="0" w:type="auto"/>
                <w:tcBorders>
                  <w:bottom w:val="single" w:sz="4" w:space="0" w:color="auto"/>
                </w:tcBorders>
                <w:shd w:val="clear" w:color="auto" w:fill="FFFFFF"/>
                <w:hideMark/>
              </w:tcPr>
              <w:p w14:paraId="3117D85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FFFFF"/>
                <w:hideMark/>
              </w:tcPr>
              <w:p w14:paraId="7AD33B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externo no controlado durante auditoría</w:t>
                </w:r>
              </w:p>
            </w:tc>
            <w:tc>
              <w:tcPr>
                <w:tcW w:w="0" w:type="auto"/>
                <w:tcBorders>
                  <w:bottom w:val="single" w:sz="4" w:space="0" w:color="auto"/>
                </w:tcBorders>
                <w:shd w:val="clear" w:color="auto" w:fill="FFFFFF"/>
                <w:hideMark/>
              </w:tcPr>
              <w:p w14:paraId="1499AD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Exposición de datos a tercero no autorizado</w:t>
                </w:r>
              </w:p>
            </w:tc>
            <w:tc>
              <w:tcPr>
                <w:tcW w:w="0" w:type="auto"/>
                <w:tcBorders>
                  <w:bottom w:val="single" w:sz="4" w:space="0" w:color="auto"/>
                </w:tcBorders>
                <w:shd w:val="clear" w:color="auto" w:fill="FFFFFF"/>
                <w:hideMark/>
              </w:tcPr>
              <w:p w14:paraId="669F7A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0F24BD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0F91969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5F4C19F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058E03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con credenciales temporales, scope limitado, registro de sesión</w:t>
                </w:r>
              </w:p>
            </w:tc>
            <w:tc>
              <w:tcPr>
                <w:tcW w:w="0" w:type="auto"/>
                <w:tcBorders>
                  <w:bottom w:val="single" w:sz="4" w:space="0" w:color="auto"/>
                </w:tcBorders>
                <w:shd w:val="clear" w:color="auto" w:fill="FFFFFF"/>
                <w:hideMark/>
              </w:tcPr>
              <w:p w14:paraId="341646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559AC5F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424D8AEB" w14:textId="77777777" w:rsidTr="00E738EC">
            <w:trPr>
              <w:divId w:val="1795253448"/>
              <w:cantSplit/>
              <w:tblHeader/>
            </w:trPr>
            <w:tc>
              <w:tcPr>
                <w:tcW w:w="0" w:type="auto"/>
                <w:tcBorders>
                  <w:bottom w:val="single" w:sz="4" w:space="0" w:color="auto"/>
                </w:tcBorders>
                <w:shd w:val="clear" w:color="auto" w:fill="F3F3F3"/>
                <w:hideMark/>
              </w:tcPr>
              <w:p w14:paraId="4DB1FF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R-A01-007</w:t>
                </w:r>
              </w:p>
            </w:tc>
            <w:tc>
              <w:tcPr>
                <w:tcW w:w="0" w:type="auto"/>
                <w:tcBorders>
                  <w:bottom w:val="single" w:sz="4" w:space="0" w:color="auto"/>
                </w:tcBorders>
                <w:shd w:val="clear" w:color="auto" w:fill="F3F3F3"/>
                <w:hideMark/>
              </w:tcPr>
              <w:p w14:paraId="40A605F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3F3F3"/>
                <w:hideMark/>
              </w:tcPr>
              <w:p w14:paraId="3C408A1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Aprobación sin quorum o incorrecta</w:t>
                </w:r>
              </w:p>
            </w:tc>
            <w:tc>
              <w:tcPr>
                <w:tcW w:w="0" w:type="auto"/>
                <w:tcBorders>
                  <w:bottom w:val="single" w:sz="4" w:space="0" w:color="auto"/>
                </w:tcBorders>
                <w:shd w:val="clear" w:color="auto" w:fill="F3F3F3"/>
                <w:hideMark/>
              </w:tcPr>
              <w:p w14:paraId="12FF2D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Acción crítica ejecutada sin autorización completa</w:t>
                </w:r>
              </w:p>
            </w:tc>
            <w:tc>
              <w:tcPr>
                <w:tcW w:w="0" w:type="auto"/>
                <w:tcBorders>
                  <w:bottom w:val="single" w:sz="4" w:space="0" w:color="auto"/>
                </w:tcBorders>
                <w:shd w:val="clear" w:color="auto" w:fill="F3F3F3"/>
                <w:hideMark/>
              </w:tcPr>
              <w:p w14:paraId="628C5B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3D91A6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7AF89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44298E0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16</w:t>
                </w:r>
              </w:p>
            </w:tc>
            <w:tc>
              <w:tcPr>
                <w:tcW w:w="0" w:type="auto"/>
                <w:tcBorders>
                  <w:bottom w:val="single" w:sz="4" w:space="0" w:color="auto"/>
                </w:tcBorders>
                <w:shd w:val="clear" w:color="auto" w:fill="F3F3F3"/>
                <w:hideMark/>
              </w:tcPr>
              <w:p w14:paraId="093AF9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Validación de estado de cola, doble verificación de rol aprobador</w:t>
                </w:r>
              </w:p>
            </w:tc>
            <w:tc>
              <w:tcPr>
                <w:tcW w:w="0" w:type="auto"/>
                <w:tcBorders>
                  <w:bottom w:val="single" w:sz="4" w:space="0" w:color="auto"/>
                </w:tcBorders>
                <w:shd w:val="clear" w:color="auto" w:fill="F3F3F3"/>
                <w:hideMark/>
              </w:tcPr>
              <w:p w14:paraId="3671B6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4362D9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67233C02" w14:textId="77777777" w:rsidTr="00E738EC">
            <w:trPr>
              <w:divId w:val="1795253448"/>
              <w:cantSplit/>
              <w:tblHeader/>
            </w:trPr>
            <w:tc>
              <w:tcPr>
                <w:tcW w:w="0" w:type="auto"/>
                <w:tcBorders>
                  <w:bottom w:val="single" w:sz="4" w:space="0" w:color="auto"/>
                </w:tcBorders>
                <w:shd w:val="clear" w:color="auto" w:fill="FFFFFF"/>
                <w:hideMark/>
              </w:tcPr>
              <w:p w14:paraId="33D72EB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R-A01-008</w:t>
                </w:r>
              </w:p>
            </w:tc>
            <w:tc>
              <w:tcPr>
                <w:tcW w:w="0" w:type="auto"/>
                <w:tcBorders>
                  <w:bottom w:val="single" w:sz="4" w:space="0" w:color="auto"/>
                </w:tcBorders>
                <w:shd w:val="clear" w:color="auto" w:fill="FFFFFF"/>
                <w:hideMark/>
              </w:tcPr>
              <w:p w14:paraId="6127F8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FFFFF"/>
                <w:hideMark/>
              </w:tcPr>
              <w:p w14:paraId="5563CE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aplicada sobre documento incorrecto</w:t>
                </w:r>
              </w:p>
            </w:tc>
            <w:tc>
              <w:tcPr>
                <w:tcW w:w="0" w:type="auto"/>
                <w:tcBorders>
                  <w:bottom w:val="single" w:sz="4" w:space="0" w:color="auto"/>
                </w:tcBorders>
                <w:shd w:val="clear" w:color="auto" w:fill="FFFFFF"/>
                <w:hideMark/>
              </w:tcPr>
              <w:p w14:paraId="71029F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 firmado con contenido erróneo</w:t>
                </w:r>
              </w:p>
            </w:tc>
            <w:tc>
              <w:tcPr>
                <w:tcW w:w="0" w:type="auto"/>
                <w:tcBorders>
                  <w:bottom w:val="single" w:sz="4" w:space="0" w:color="auto"/>
                </w:tcBorders>
                <w:shd w:val="clear" w:color="auto" w:fill="FFFFFF"/>
                <w:hideMark/>
              </w:tcPr>
              <w:p w14:paraId="0CAD5DA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w:t>
                </w:r>
              </w:p>
            </w:tc>
            <w:tc>
              <w:tcPr>
                <w:tcW w:w="0" w:type="auto"/>
                <w:tcBorders>
                  <w:bottom w:val="single" w:sz="4" w:space="0" w:color="auto"/>
                </w:tcBorders>
                <w:shd w:val="clear" w:color="auto" w:fill="FFFFFF"/>
                <w:hideMark/>
              </w:tcPr>
              <w:p w14:paraId="71EE57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FFFFF"/>
                <w:hideMark/>
              </w:tcPr>
              <w:p w14:paraId="5FA6BF1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1AFEED7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10</w:t>
                </w:r>
              </w:p>
            </w:tc>
            <w:tc>
              <w:tcPr>
                <w:tcW w:w="0" w:type="auto"/>
                <w:tcBorders>
                  <w:bottom w:val="single" w:sz="4" w:space="0" w:color="auto"/>
                </w:tcBorders>
                <w:shd w:val="clear" w:color="auto" w:fill="FFFFFF"/>
                <w:hideMark/>
              </w:tcPr>
              <w:p w14:paraId="40E9BD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Hash del documento incluido en firma, verificación post-firma disponible</w:t>
                </w:r>
              </w:p>
            </w:tc>
            <w:tc>
              <w:tcPr>
                <w:tcW w:w="0" w:type="auto"/>
                <w:tcBorders>
                  <w:bottom w:val="single" w:sz="4" w:space="0" w:color="auto"/>
                </w:tcBorders>
                <w:shd w:val="clear" w:color="auto" w:fill="FFFFFF"/>
                <w:hideMark/>
              </w:tcPr>
              <w:p w14:paraId="621624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068994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1FB349D4" w14:textId="77777777" w:rsidTr="00E738EC">
            <w:trPr>
              <w:divId w:val="1795253448"/>
              <w:cantSplit/>
              <w:tblHeader/>
            </w:trPr>
            <w:tc>
              <w:tcPr>
                <w:tcW w:w="0" w:type="auto"/>
                <w:tcBorders>
                  <w:bottom w:val="single" w:sz="4" w:space="0" w:color="auto"/>
                </w:tcBorders>
                <w:shd w:val="clear" w:color="auto" w:fill="F3F3F3"/>
                <w:hideMark/>
              </w:tcPr>
              <w:p w14:paraId="4DC218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R-A01-009</w:t>
                </w:r>
              </w:p>
            </w:tc>
            <w:tc>
              <w:tcPr>
                <w:tcW w:w="0" w:type="auto"/>
                <w:tcBorders>
                  <w:bottom w:val="single" w:sz="4" w:space="0" w:color="auto"/>
                </w:tcBorders>
                <w:shd w:val="clear" w:color="auto" w:fill="F3F3F3"/>
                <w:hideMark/>
              </w:tcPr>
              <w:p w14:paraId="2A40544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tcBorders>
                  <w:bottom w:val="single" w:sz="4" w:space="0" w:color="auto"/>
                </w:tcBorders>
                <w:shd w:val="clear" w:color="auto" w:fill="F3F3F3"/>
                <w:hideMark/>
              </w:tcPr>
              <w:p w14:paraId="00ED6BD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de verificación pública inaccesible</w:t>
                </w:r>
              </w:p>
            </w:tc>
            <w:tc>
              <w:tcPr>
                <w:tcW w:w="0" w:type="auto"/>
                <w:tcBorders>
                  <w:bottom w:val="single" w:sz="4" w:space="0" w:color="auto"/>
                </w:tcBorders>
                <w:shd w:val="clear" w:color="auto" w:fill="F3F3F3"/>
                <w:hideMark/>
              </w:tcPr>
              <w:p w14:paraId="2F4F58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Verificación externa del documento falla</w:t>
                </w:r>
              </w:p>
            </w:tc>
            <w:tc>
              <w:tcPr>
                <w:tcW w:w="0" w:type="auto"/>
                <w:tcBorders>
                  <w:bottom w:val="single" w:sz="4" w:space="0" w:color="auto"/>
                </w:tcBorders>
                <w:shd w:val="clear" w:color="auto" w:fill="F3F3F3"/>
                <w:hideMark/>
              </w:tcPr>
              <w:p w14:paraId="11F193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7BB999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A5353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09B67C4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w:t>
                </w:r>
              </w:p>
            </w:tc>
            <w:tc>
              <w:tcPr>
                <w:tcW w:w="0" w:type="auto"/>
                <w:tcBorders>
                  <w:bottom w:val="single" w:sz="4" w:space="0" w:color="auto"/>
                </w:tcBorders>
                <w:shd w:val="clear" w:color="auto" w:fill="F3F3F3"/>
                <w:hideMark/>
              </w:tcPr>
              <w:p w14:paraId="38C9E3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almacenado en DB, endpoint público de verificación</w:t>
                </w:r>
              </w:p>
            </w:tc>
            <w:tc>
              <w:tcPr>
                <w:tcW w:w="0" w:type="auto"/>
                <w:tcBorders>
                  <w:bottom w:val="single" w:sz="4" w:space="0" w:color="auto"/>
                </w:tcBorders>
                <w:shd w:val="clear" w:color="auto" w:fill="F3F3F3"/>
                <w:hideMark/>
              </w:tcPr>
              <w:p w14:paraId="34245C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71FD5B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5384CA58" w14:textId="77777777" w:rsidTr="00E738EC">
            <w:trPr>
              <w:divId w:val="1795253448"/>
              <w:cantSplit/>
              <w:tblHeader/>
            </w:trPr>
            <w:tc>
              <w:tcPr>
                <w:tcW w:w="0" w:type="auto"/>
                <w:tcBorders>
                  <w:bottom w:val="single" w:sz="4" w:space="0" w:color="auto"/>
                </w:tcBorders>
                <w:shd w:val="clear" w:color="auto" w:fill="FFFFFF"/>
                <w:hideMark/>
              </w:tcPr>
              <w:p w14:paraId="3C240A3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R-A01-010</w:t>
                </w:r>
              </w:p>
            </w:tc>
            <w:tc>
              <w:tcPr>
                <w:tcW w:w="0" w:type="auto"/>
                <w:tcBorders>
                  <w:bottom w:val="single" w:sz="4" w:space="0" w:color="auto"/>
                </w:tcBorders>
                <w:shd w:val="clear" w:color="auto" w:fill="FFFFFF"/>
                <w:hideMark/>
              </w:tcPr>
              <w:p w14:paraId="4DA9467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7200EC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Generación de documento con datos incorrectos</w:t>
                </w:r>
              </w:p>
            </w:tc>
            <w:tc>
              <w:tcPr>
                <w:tcW w:w="0" w:type="auto"/>
                <w:tcBorders>
                  <w:bottom w:val="single" w:sz="4" w:space="0" w:color="auto"/>
                </w:tcBorders>
                <w:shd w:val="clear" w:color="auto" w:fill="FFFFFF"/>
                <w:hideMark/>
              </w:tcPr>
              <w:p w14:paraId="2872E1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 oficial con información errónea</w:t>
                </w:r>
              </w:p>
            </w:tc>
            <w:tc>
              <w:tcPr>
                <w:tcW w:w="0" w:type="auto"/>
                <w:tcBorders>
                  <w:bottom w:val="single" w:sz="4" w:space="0" w:color="auto"/>
                </w:tcBorders>
                <w:shd w:val="clear" w:color="auto" w:fill="FFFFFF"/>
                <w:hideMark/>
              </w:tcPr>
              <w:p w14:paraId="5A42F9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FFFFF"/>
                <w:hideMark/>
              </w:tcPr>
              <w:p w14:paraId="5668587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7C1797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301F50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24</w:t>
                </w:r>
              </w:p>
            </w:tc>
            <w:tc>
              <w:tcPr>
                <w:tcW w:w="0" w:type="auto"/>
                <w:tcBorders>
                  <w:bottom w:val="single" w:sz="4" w:space="0" w:color="auto"/>
                </w:tcBorders>
                <w:shd w:val="clear" w:color="auto" w:fill="FFFFFF"/>
                <w:hideMark/>
              </w:tcPr>
              <w:p w14:paraId="3C4FC9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Plantillas controladas, datos tomados directamente del backend validado</w:t>
                </w:r>
              </w:p>
            </w:tc>
            <w:tc>
              <w:tcPr>
                <w:tcW w:w="0" w:type="auto"/>
                <w:tcBorders>
                  <w:bottom w:val="single" w:sz="4" w:space="0" w:color="auto"/>
                </w:tcBorders>
                <w:shd w:val="clear" w:color="auto" w:fill="FFFFFF"/>
                <w:hideMark/>
              </w:tcPr>
              <w:p w14:paraId="5BE039D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441778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41BFD7D1" w14:textId="77777777" w:rsidTr="00E738EC">
            <w:trPr>
              <w:divId w:val="1795253448"/>
              <w:cantSplit/>
              <w:tblHeader/>
            </w:trPr>
            <w:tc>
              <w:tcPr>
                <w:tcW w:w="0" w:type="auto"/>
                <w:tcBorders>
                  <w:bottom w:val="single" w:sz="4" w:space="0" w:color="auto"/>
                </w:tcBorders>
                <w:shd w:val="clear" w:color="auto" w:fill="F3F3F3"/>
                <w:hideMark/>
              </w:tcPr>
              <w:p w14:paraId="285368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R-A01-011</w:t>
                </w:r>
              </w:p>
            </w:tc>
            <w:tc>
              <w:tcPr>
                <w:tcW w:w="0" w:type="auto"/>
                <w:tcBorders>
                  <w:bottom w:val="single" w:sz="4" w:space="0" w:color="auto"/>
                </w:tcBorders>
                <w:shd w:val="clear" w:color="auto" w:fill="F3F3F3"/>
                <w:hideMark/>
              </w:tcPr>
              <w:p w14:paraId="22E8BB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3F3F3"/>
                <w:hideMark/>
              </w:tcPr>
              <w:p w14:paraId="555C79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Pérdida de documento generado</w:t>
                </w:r>
              </w:p>
            </w:tc>
            <w:tc>
              <w:tcPr>
                <w:tcW w:w="0" w:type="auto"/>
                <w:tcBorders>
                  <w:bottom w:val="single" w:sz="4" w:space="0" w:color="auto"/>
                </w:tcBorders>
                <w:shd w:val="clear" w:color="auto" w:fill="F3F3F3"/>
                <w:hideMark/>
              </w:tcPr>
              <w:p w14:paraId="57B886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 no recuperable post-generación</w:t>
                </w:r>
              </w:p>
            </w:tc>
            <w:tc>
              <w:tcPr>
                <w:tcW w:w="0" w:type="auto"/>
                <w:tcBorders>
                  <w:bottom w:val="single" w:sz="4" w:space="0" w:color="auto"/>
                </w:tcBorders>
                <w:shd w:val="clear" w:color="auto" w:fill="F3F3F3"/>
                <w:hideMark/>
              </w:tcPr>
              <w:p w14:paraId="5D0DF4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3F3F3"/>
                <w:hideMark/>
              </w:tcPr>
              <w:p w14:paraId="7B7A536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w:t>
                </w:r>
              </w:p>
            </w:tc>
            <w:tc>
              <w:tcPr>
                <w:tcW w:w="0" w:type="auto"/>
                <w:tcBorders>
                  <w:bottom w:val="single" w:sz="4" w:space="0" w:color="auto"/>
                </w:tcBorders>
                <w:shd w:val="clear" w:color="auto" w:fill="F3F3F3"/>
                <w:hideMark/>
              </w:tcPr>
              <w:p w14:paraId="1EDDB9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3B19E1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8</w:t>
                </w:r>
              </w:p>
            </w:tc>
            <w:tc>
              <w:tcPr>
                <w:tcW w:w="0" w:type="auto"/>
                <w:tcBorders>
                  <w:bottom w:val="single" w:sz="4" w:space="0" w:color="auto"/>
                </w:tcBorders>
                <w:shd w:val="clear" w:color="auto" w:fill="F3F3F3"/>
                <w:hideMark/>
              </w:tcPr>
              <w:p w14:paraId="6AEE31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Almacenamiento en bucket GCS con retención configurada</w:t>
                </w:r>
              </w:p>
            </w:tc>
            <w:tc>
              <w:tcPr>
                <w:tcW w:w="0" w:type="auto"/>
                <w:tcBorders>
                  <w:bottom w:val="single" w:sz="4" w:space="0" w:color="auto"/>
                </w:tcBorders>
                <w:shd w:val="clear" w:color="auto" w:fill="F3F3F3"/>
                <w:hideMark/>
              </w:tcPr>
              <w:p w14:paraId="4EF057A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755E67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5020801F" w14:textId="77777777" w:rsidTr="00E738EC">
            <w:trPr>
              <w:divId w:val="1795253448"/>
              <w:cantSplit/>
              <w:tblHeader/>
            </w:trPr>
            <w:tc>
              <w:tcPr>
                <w:tcW w:w="0" w:type="auto"/>
                <w:tcBorders>
                  <w:bottom w:val="single" w:sz="4" w:space="0" w:color="auto"/>
                </w:tcBorders>
                <w:shd w:val="clear" w:color="auto" w:fill="FFFFFF"/>
                <w:hideMark/>
              </w:tcPr>
              <w:p w14:paraId="77C7527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R-A01-012</w:t>
                </w:r>
              </w:p>
            </w:tc>
            <w:tc>
              <w:tcPr>
                <w:tcW w:w="0" w:type="auto"/>
                <w:tcBorders>
                  <w:bottom w:val="single" w:sz="4" w:space="0" w:color="auto"/>
                </w:tcBorders>
                <w:shd w:val="clear" w:color="auto" w:fill="FFFFFF"/>
                <w:hideMark/>
              </w:tcPr>
              <w:p w14:paraId="34B30A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FFFFF"/>
                <w:hideMark/>
              </w:tcPr>
              <w:p w14:paraId="53AE57D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de archivo malicioso</w:t>
                </w:r>
              </w:p>
            </w:tc>
            <w:tc>
              <w:tcPr>
                <w:tcW w:w="0" w:type="auto"/>
                <w:tcBorders>
                  <w:bottom w:val="single" w:sz="4" w:space="0" w:color="auto"/>
                </w:tcBorders>
                <w:shd w:val="clear" w:color="auto" w:fill="FFFFFF"/>
                <w:hideMark/>
              </w:tcPr>
              <w:p w14:paraId="626D5C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Riesgo de seguridad o infección</w:t>
                </w:r>
              </w:p>
            </w:tc>
            <w:tc>
              <w:tcPr>
                <w:tcW w:w="0" w:type="auto"/>
                <w:tcBorders>
                  <w:bottom w:val="single" w:sz="4" w:space="0" w:color="auto"/>
                </w:tcBorders>
                <w:shd w:val="clear" w:color="auto" w:fill="FFFFFF"/>
                <w:hideMark/>
              </w:tcPr>
              <w:p w14:paraId="188E02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w:t>
                </w:r>
              </w:p>
            </w:tc>
            <w:tc>
              <w:tcPr>
                <w:tcW w:w="0" w:type="auto"/>
                <w:tcBorders>
                  <w:bottom w:val="single" w:sz="4" w:space="0" w:color="auto"/>
                </w:tcBorders>
                <w:shd w:val="clear" w:color="auto" w:fill="FFFFFF"/>
                <w:hideMark/>
              </w:tcPr>
              <w:p w14:paraId="1AF1CE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4982F8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40795D4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16</w:t>
                </w:r>
              </w:p>
            </w:tc>
            <w:tc>
              <w:tcPr>
                <w:tcW w:w="0" w:type="auto"/>
                <w:tcBorders>
                  <w:bottom w:val="single" w:sz="4" w:space="0" w:color="auto"/>
                </w:tcBorders>
                <w:shd w:val="clear" w:color="auto" w:fill="FFFFFF"/>
                <w:hideMark/>
              </w:tcPr>
              <w:p w14:paraId="0AFD2E7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Validación de tipo MIME, límite de tamaño, almacenamiento en GCS aislado</w:t>
                </w:r>
              </w:p>
            </w:tc>
            <w:tc>
              <w:tcPr>
                <w:tcW w:w="0" w:type="auto"/>
                <w:tcBorders>
                  <w:bottom w:val="single" w:sz="4" w:space="0" w:color="auto"/>
                </w:tcBorders>
                <w:shd w:val="clear" w:color="auto" w:fill="FFFFFF"/>
                <w:hideMark/>
              </w:tcPr>
              <w:p w14:paraId="2DEC36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59EF65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490D2387" w14:textId="77777777" w:rsidTr="00E738EC">
            <w:trPr>
              <w:divId w:val="1795253448"/>
              <w:cantSplit/>
              <w:tblHeader/>
            </w:trPr>
            <w:tc>
              <w:tcPr>
                <w:tcW w:w="0" w:type="auto"/>
                <w:tcBorders>
                  <w:bottom w:val="single" w:sz="4" w:space="0" w:color="auto"/>
                </w:tcBorders>
                <w:shd w:val="clear" w:color="auto" w:fill="F3F3F3"/>
                <w:hideMark/>
              </w:tcPr>
              <w:p w14:paraId="09E016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R-A01-013</w:t>
                </w:r>
              </w:p>
            </w:tc>
            <w:tc>
              <w:tcPr>
                <w:tcW w:w="0" w:type="auto"/>
                <w:tcBorders>
                  <w:bottom w:val="single" w:sz="4" w:space="0" w:color="auto"/>
                </w:tcBorders>
                <w:shd w:val="clear" w:color="auto" w:fill="F3F3F3"/>
                <w:hideMark/>
              </w:tcPr>
              <w:p w14:paraId="74D0F1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3F3F3"/>
                <w:hideMark/>
              </w:tcPr>
              <w:p w14:paraId="0ECDEB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Notificación no entregada</w:t>
                </w:r>
              </w:p>
            </w:tc>
            <w:tc>
              <w:tcPr>
                <w:tcW w:w="0" w:type="auto"/>
                <w:tcBorders>
                  <w:bottom w:val="single" w:sz="4" w:space="0" w:color="auto"/>
                </w:tcBorders>
                <w:shd w:val="clear" w:color="auto" w:fill="F3F3F3"/>
                <w:hideMark/>
              </w:tcPr>
              <w:p w14:paraId="0CE1E6D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Usuario sin aviso de evento crítico</w:t>
                </w:r>
              </w:p>
            </w:tc>
            <w:tc>
              <w:tcPr>
                <w:tcW w:w="0" w:type="auto"/>
                <w:tcBorders>
                  <w:bottom w:val="single" w:sz="4" w:space="0" w:color="auto"/>
                </w:tcBorders>
                <w:shd w:val="clear" w:color="auto" w:fill="F3F3F3"/>
                <w:hideMark/>
              </w:tcPr>
              <w:p w14:paraId="516212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3A72B2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3F3F3"/>
                <w:hideMark/>
              </w:tcPr>
              <w:p w14:paraId="5D3A12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3F3F3"/>
                <w:hideMark/>
              </w:tcPr>
              <w:p w14:paraId="17E411C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w:t>
                </w:r>
              </w:p>
            </w:tc>
            <w:tc>
              <w:tcPr>
                <w:tcW w:w="0" w:type="auto"/>
                <w:tcBorders>
                  <w:bottom w:val="single" w:sz="4" w:space="0" w:color="auto"/>
                </w:tcBorders>
                <w:shd w:val="clear" w:color="auto" w:fill="F3F3F3"/>
                <w:hideMark/>
              </w:tcPr>
              <w:p w14:paraId="238A433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Almacenamiento de notificación en DB independiente del canal de entrega</w:t>
                </w:r>
              </w:p>
            </w:tc>
            <w:tc>
              <w:tcPr>
                <w:tcW w:w="0" w:type="auto"/>
                <w:tcBorders>
                  <w:bottom w:val="single" w:sz="4" w:space="0" w:color="auto"/>
                </w:tcBorders>
                <w:shd w:val="clear" w:color="auto" w:fill="F3F3F3"/>
                <w:hideMark/>
              </w:tcPr>
              <w:p w14:paraId="0A40E1C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3F3F3"/>
                <w:hideMark/>
              </w:tcPr>
              <w:p w14:paraId="7623735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0D9DC934" w14:textId="77777777" w:rsidTr="00E738EC">
            <w:trPr>
              <w:divId w:val="1795253448"/>
              <w:cantSplit/>
              <w:tblHeader/>
            </w:trPr>
            <w:tc>
              <w:tcPr>
                <w:tcW w:w="0" w:type="auto"/>
                <w:tcBorders>
                  <w:bottom w:val="single" w:sz="4" w:space="0" w:color="auto"/>
                </w:tcBorders>
                <w:shd w:val="clear" w:color="auto" w:fill="FFFFFF"/>
                <w:hideMark/>
              </w:tcPr>
              <w:p w14:paraId="1818D8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R-A01-014</w:t>
                </w:r>
              </w:p>
            </w:tc>
            <w:tc>
              <w:tcPr>
                <w:tcW w:w="0" w:type="auto"/>
                <w:tcBorders>
                  <w:bottom w:val="single" w:sz="4" w:space="0" w:color="auto"/>
                </w:tcBorders>
                <w:shd w:val="clear" w:color="auto" w:fill="FFFFFF"/>
                <w:hideMark/>
              </w:tcPr>
              <w:p w14:paraId="0C29D9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FFFFF"/>
                <w:hideMark/>
              </w:tcPr>
              <w:p w14:paraId="3C8C51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Token Gmail expirado sin renovación</w:t>
                </w:r>
              </w:p>
            </w:tc>
            <w:tc>
              <w:tcPr>
                <w:tcW w:w="0" w:type="auto"/>
                <w:tcBorders>
                  <w:bottom w:val="single" w:sz="4" w:space="0" w:color="auto"/>
                </w:tcBorders>
                <w:shd w:val="clear" w:color="auto" w:fill="FFFFFF"/>
                <w:hideMark/>
              </w:tcPr>
              <w:p w14:paraId="6E1B284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Envío de correo falla silenciosamente</w:t>
                </w:r>
              </w:p>
            </w:tc>
            <w:tc>
              <w:tcPr>
                <w:tcW w:w="0" w:type="auto"/>
                <w:tcBorders>
                  <w:bottom w:val="single" w:sz="4" w:space="0" w:color="auto"/>
                </w:tcBorders>
                <w:shd w:val="clear" w:color="auto" w:fill="FFFFFF"/>
                <w:hideMark/>
              </w:tcPr>
              <w:p w14:paraId="22E4A8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tcBorders>
                  <w:bottom w:val="single" w:sz="4" w:space="0" w:color="auto"/>
                </w:tcBorders>
                <w:shd w:val="clear" w:color="auto" w:fill="FFFFFF"/>
                <w:hideMark/>
              </w:tcPr>
              <w:p w14:paraId="392989F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099E8A8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tcBorders>
                  <w:bottom w:val="single" w:sz="4" w:space="0" w:color="auto"/>
                </w:tcBorders>
                <w:shd w:val="clear" w:color="auto" w:fill="FFFFFF"/>
                <w:hideMark/>
              </w:tcPr>
              <w:p w14:paraId="2234D6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w:t>
                </w:r>
              </w:p>
            </w:tc>
            <w:tc>
              <w:tcPr>
                <w:tcW w:w="0" w:type="auto"/>
                <w:tcBorders>
                  <w:bottom w:val="single" w:sz="4" w:space="0" w:color="auto"/>
                </w:tcBorders>
                <w:shd w:val="clear" w:color="auto" w:fill="FFFFFF"/>
                <w:hideMark/>
              </w:tcPr>
              <w:p w14:paraId="600B34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Verificación de vigencia del token antes de envío, reautorización guiada</w:t>
                </w:r>
              </w:p>
            </w:tc>
            <w:tc>
              <w:tcPr>
                <w:tcW w:w="0" w:type="auto"/>
                <w:tcBorders>
                  <w:bottom w:val="single" w:sz="4" w:space="0" w:color="auto"/>
                </w:tcBorders>
                <w:shd w:val="clear" w:color="auto" w:fill="FFFFFF"/>
                <w:hideMark/>
              </w:tcPr>
              <w:p w14:paraId="28EDE75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tcBorders>
                  <w:bottom w:val="single" w:sz="4" w:space="0" w:color="auto"/>
                </w:tcBorders>
                <w:shd w:val="clear" w:color="auto" w:fill="FFFFFF"/>
                <w:hideMark/>
              </w:tcPr>
              <w:p w14:paraId="49D1B87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r w:rsidR="00E738EC" w:rsidRPr="00E738EC" w14:paraId="6E003810" w14:textId="77777777" w:rsidTr="00E738EC">
            <w:trPr>
              <w:divId w:val="1795253448"/>
              <w:cantSplit/>
              <w:tblHeader/>
            </w:trPr>
            <w:tc>
              <w:tcPr>
                <w:tcW w:w="0" w:type="auto"/>
                <w:shd w:val="clear" w:color="auto" w:fill="F3F3F3"/>
                <w:hideMark/>
              </w:tcPr>
              <w:p w14:paraId="793C96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R-A01-015</w:t>
                </w:r>
              </w:p>
            </w:tc>
            <w:tc>
              <w:tcPr>
                <w:tcW w:w="0" w:type="auto"/>
                <w:shd w:val="clear" w:color="auto" w:fill="F3F3F3"/>
                <w:hideMark/>
              </w:tcPr>
              <w:p w14:paraId="2476BD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shd w:val="clear" w:color="auto" w:fill="F3F3F3"/>
                <w:hideMark/>
              </w:tcPr>
              <w:p w14:paraId="7A400D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 con datos desactualizados</w:t>
                </w:r>
              </w:p>
            </w:tc>
            <w:tc>
              <w:tcPr>
                <w:tcW w:w="0" w:type="auto"/>
                <w:shd w:val="clear" w:color="auto" w:fill="F3F3F3"/>
                <w:hideMark/>
              </w:tcPr>
              <w:p w14:paraId="0647E1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Decisión gerencial sobre datos incorrectos</w:t>
                </w:r>
              </w:p>
            </w:tc>
            <w:tc>
              <w:tcPr>
                <w:tcW w:w="0" w:type="auto"/>
                <w:shd w:val="clear" w:color="auto" w:fill="F3F3F3"/>
                <w:hideMark/>
              </w:tcPr>
              <w:p w14:paraId="0E985DC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shd w:val="clear" w:color="auto" w:fill="F3F3F3"/>
                <w:hideMark/>
              </w:tcPr>
              <w:p w14:paraId="0652E1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w:t>
                </w:r>
              </w:p>
            </w:tc>
            <w:tc>
              <w:tcPr>
                <w:tcW w:w="0" w:type="auto"/>
                <w:shd w:val="clear" w:color="auto" w:fill="F3F3F3"/>
                <w:hideMark/>
              </w:tcPr>
              <w:p w14:paraId="34A3CFE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3</w:t>
                </w:r>
              </w:p>
            </w:tc>
            <w:tc>
              <w:tcPr>
                <w:tcW w:w="0" w:type="auto"/>
                <w:shd w:val="clear" w:color="auto" w:fill="F3F3F3"/>
                <w:hideMark/>
              </w:tcPr>
              <w:p w14:paraId="0B6B26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18</w:t>
                </w:r>
              </w:p>
            </w:tc>
            <w:tc>
              <w:tcPr>
                <w:tcW w:w="0" w:type="auto"/>
                <w:shd w:val="clear" w:color="auto" w:fill="F3F3F3"/>
                <w:hideMark/>
              </w:tcPr>
              <w:p w14:paraId="28AB6A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Datos consultados en tiempo real desde DB, sin caché de larga duración</w:t>
                </w:r>
              </w:p>
            </w:tc>
            <w:tc>
              <w:tcPr>
                <w:tcW w:w="0" w:type="auto"/>
                <w:shd w:val="clear" w:color="auto" w:fill="F3F3F3"/>
                <w:hideMark/>
              </w:tcPr>
              <w:p w14:paraId="5327F46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w:t>
                </w:r>
              </w:p>
            </w:tc>
            <w:tc>
              <w:tcPr>
                <w:tcW w:w="0" w:type="auto"/>
                <w:shd w:val="clear" w:color="auto" w:fill="F3F3F3"/>
                <w:hideMark/>
              </w:tcPr>
              <w:p w14:paraId="3ED78B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Mitigado</w:t>
                </w:r>
              </w:p>
            </w:tc>
          </w:tr>
        </w:tbl>
        <w:p w14:paraId="1973B2E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37" w:name="_Toc229603581"/>
          <w:r w:rsidRPr="00E738EC">
            <w:rPr>
              <w:rFonts w:ascii="Aptos" w:eastAsia="Times New Roman" w:hAnsi="Aptos"/>
              <w:b/>
              <w:color w:val="325483"/>
              <w:sz w:val="26"/>
            </w:rPr>
            <w:t>Resumen por Nivel de Riesgo — Área 01</w:t>
          </w:r>
          <w:bookmarkEnd w:id="237"/>
        </w:p>
        <w:tbl>
          <w:tblPr>
            <w:tblStyle w:val="Tablaconcuadrcula"/>
            <w:tblW w:w="0" w:type="auto"/>
            <w:tblLook w:val="04A0" w:firstRow="1" w:lastRow="0" w:firstColumn="1" w:lastColumn="0" w:noHBand="0" w:noVBand="1"/>
          </w:tblPr>
          <w:tblGrid>
            <w:gridCol w:w="1683"/>
            <w:gridCol w:w="2170"/>
            <w:gridCol w:w="4274"/>
          </w:tblGrid>
          <w:tr w:rsidR="00E738EC" w:rsidRPr="00E738EC" w14:paraId="4A15D98E" w14:textId="77777777" w:rsidTr="00E738EC">
            <w:trPr>
              <w:divId w:val="1795253448"/>
              <w:cantSplit/>
              <w:tblHeader/>
            </w:trPr>
            <w:tc>
              <w:tcPr>
                <w:tcW w:w="0" w:type="auto"/>
                <w:tcBorders>
                  <w:bottom w:val="single" w:sz="4" w:space="0" w:color="auto"/>
                </w:tcBorders>
                <w:shd w:val="clear" w:color="auto" w:fill="325483"/>
                <w:hideMark/>
              </w:tcPr>
              <w:p w14:paraId="06A4045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Nivel</w:t>
                </w:r>
              </w:p>
            </w:tc>
            <w:tc>
              <w:tcPr>
                <w:tcW w:w="0" w:type="auto"/>
                <w:tcBorders>
                  <w:bottom w:val="single" w:sz="4" w:space="0" w:color="auto"/>
                </w:tcBorders>
                <w:shd w:val="clear" w:color="auto" w:fill="325483"/>
                <w:hideMark/>
              </w:tcPr>
              <w:p w14:paraId="5D475A1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Cantidad</w:t>
                </w:r>
              </w:p>
            </w:tc>
            <w:tc>
              <w:tcPr>
                <w:tcW w:w="0" w:type="auto"/>
                <w:tcBorders>
                  <w:bottom w:val="single" w:sz="4" w:space="0" w:color="auto"/>
                </w:tcBorders>
                <w:shd w:val="clear" w:color="auto" w:fill="325483"/>
                <w:hideMark/>
              </w:tcPr>
              <w:p w14:paraId="15571D9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Acción</w:t>
                </w:r>
              </w:p>
            </w:tc>
          </w:tr>
          <w:tr w:rsidR="00E738EC" w:rsidRPr="00E738EC" w14:paraId="58E777C8" w14:textId="77777777" w:rsidTr="00E738EC">
            <w:trPr>
              <w:divId w:val="1795253448"/>
              <w:cantSplit/>
              <w:tblHeader/>
            </w:trPr>
            <w:tc>
              <w:tcPr>
                <w:tcW w:w="0" w:type="auto"/>
                <w:tcBorders>
                  <w:bottom w:val="single" w:sz="4" w:space="0" w:color="auto"/>
                </w:tcBorders>
                <w:shd w:val="clear" w:color="auto" w:fill="F3F3F3"/>
                <w:hideMark/>
              </w:tcPr>
              <w:p w14:paraId="4347F7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Crítico (RPN ≥ 50)</w:t>
                </w:r>
              </w:p>
            </w:tc>
            <w:tc>
              <w:tcPr>
                <w:tcW w:w="0" w:type="auto"/>
                <w:tcBorders>
                  <w:bottom w:val="single" w:sz="4" w:space="0" w:color="auto"/>
                </w:tcBorders>
                <w:shd w:val="clear" w:color="auto" w:fill="F3F3F3"/>
                <w:hideMark/>
              </w:tcPr>
              <w:p w14:paraId="3AFF02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0</w:t>
                </w:r>
              </w:p>
            </w:tc>
            <w:tc>
              <w:tcPr>
                <w:tcW w:w="0" w:type="auto"/>
                <w:tcBorders>
                  <w:bottom w:val="single" w:sz="4" w:space="0" w:color="auto"/>
                </w:tcBorders>
                <w:shd w:val="clear" w:color="auto" w:fill="F3F3F3"/>
                <w:hideMark/>
              </w:tcPr>
              <w:p w14:paraId="6416C74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aplica</w:t>
                </w:r>
              </w:p>
            </w:tc>
          </w:tr>
          <w:tr w:rsidR="00E738EC" w:rsidRPr="00E738EC" w14:paraId="1C9C89D0" w14:textId="77777777" w:rsidTr="00E738EC">
            <w:trPr>
              <w:divId w:val="1795253448"/>
              <w:cantSplit/>
              <w:tblHeader/>
            </w:trPr>
            <w:tc>
              <w:tcPr>
                <w:tcW w:w="0" w:type="auto"/>
                <w:tcBorders>
                  <w:bottom w:val="single" w:sz="4" w:space="0" w:color="auto"/>
                </w:tcBorders>
                <w:shd w:val="clear" w:color="auto" w:fill="FFFFFF"/>
                <w:hideMark/>
              </w:tcPr>
              <w:p w14:paraId="42EB2C1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Alto (RPN 30–49)</w:t>
                </w:r>
              </w:p>
            </w:tc>
            <w:tc>
              <w:tcPr>
                <w:tcW w:w="0" w:type="auto"/>
                <w:tcBorders>
                  <w:bottom w:val="single" w:sz="4" w:space="0" w:color="auto"/>
                </w:tcBorders>
                <w:shd w:val="clear" w:color="auto" w:fill="FFFFFF"/>
                <w:hideMark/>
              </w:tcPr>
              <w:p w14:paraId="53065E0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 (R-A01-001)</w:t>
                </w:r>
              </w:p>
            </w:tc>
            <w:tc>
              <w:tcPr>
                <w:tcW w:w="0" w:type="auto"/>
                <w:tcBorders>
                  <w:bottom w:val="single" w:sz="4" w:space="0" w:color="auto"/>
                </w:tcBorders>
                <w:shd w:val="clear" w:color="auto" w:fill="FFFFFF"/>
                <w:hideMark/>
              </w:tcPr>
              <w:p w14:paraId="3652ABF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mitigación en OQ — caso OQ-002 y OQ-003</w:t>
                </w:r>
              </w:p>
            </w:tc>
          </w:tr>
          <w:tr w:rsidR="00E738EC" w:rsidRPr="00E738EC" w14:paraId="17DE1274" w14:textId="77777777" w:rsidTr="00E738EC">
            <w:trPr>
              <w:divId w:val="1795253448"/>
              <w:cantSplit/>
              <w:tblHeader/>
            </w:trPr>
            <w:tc>
              <w:tcPr>
                <w:tcW w:w="0" w:type="auto"/>
                <w:tcBorders>
                  <w:bottom w:val="single" w:sz="4" w:space="0" w:color="auto"/>
                </w:tcBorders>
                <w:shd w:val="clear" w:color="auto" w:fill="F3F3F3"/>
                <w:hideMark/>
              </w:tcPr>
              <w:p w14:paraId="3C5FAA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Medio (RPN 20–29)</w:t>
                </w:r>
              </w:p>
            </w:tc>
            <w:tc>
              <w:tcPr>
                <w:tcW w:w="0" w:type="auto"/>
                <w:tcBorders>
                  <w:bottom w:val="single" w:sz="4" w:space="0" w:color="auto"/>
                </w:tcBorders>
                <w:shd w:val="clear" w:color="auto" w:fill="F3F3F3"/>
                <w:hideMark/>
              </w:tcPr>
              <w:p w14:paraId="3D2D596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 (R-A01-005, R-A01-010)</w:t>
                </w:r>
              </w:p>
            </w:tc>
            <w:tc>
              <w:tcPr>
                <w:tcW w:w="0" w:type="auto"/>
                <w:tcBorders>
                  <w:bottom w:val="single" w:sz="4" w:space="0" w:color="auto"/>
                </w:tcBorders>
                <w:shd w:val="clear" w:color="auto" w:fill="F3F3F3"/>
                <w:hideMark/>
              </w:tcPr>
              <w:p w14:paraId="0FCBC8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Seguimiento en OQ</w:t>
                </w:r>
              </w:p>
            </w:tc>
          </w:tr>
          <w:tr w:rsidR="00E738EC" w:rsidRPr="00E738EC" w14:paraId="6A09DD26" w14:textId="77777777" w:rsidTr="00E738EC">
            <w:trPr>
              <w:divId w:val="1795253448"/>
              <w:cantSplit/>
              <w:tblHeader/>
            </w:trPr>
            <w:tc>
              <w:tcPr>
                <w:tcW w:w="0" w:type="auto"/>
                <w:shd w:val="clear" w:color="auto" w:fill="FFFFFF"/>
                <w:hideMark/>
              </w:tcPr>
              <w:p w14:paraId="3D76A6C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Bajo (RPN &lt; 20)</w:t>
                </w:r>
              </w:p>
            </w:tc>
            <w:tc>
              <w:tcPr>
                <w:tcW w:w="0" w:type="auto"/>
                <w:shd w:val="clear" w:color="auto" w:fill="FFFFFF"/>
                <w:hideMark/>
              </w:tcPr>
              <w:p w14:paraId="0BEA35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12</w:t>
                </w:r>
              </w:p>
            </w:tc>
            <w:tc>
              <w:tcPr>
                <w:tcW w:w="0" w:type="auto"/>
                <w:shd w:val="clear" w:color="auto" w:fill="FFFFFF"/>
                <w:hideMark/>
              </w:tcPr>
              <w:p w14:paraId="33193B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Monitoreo en operación normal</w:t>
                </w:r>
              </w:p>
            </w:tc>
          </w:tr>
        </w:tbl>
        <w:p w14:paraId="1775F41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38" w:name="_Toc229603582"/>
          <w:r w:rsidRPr="00E738EC">
            <w:rPr>
              <w:rFonts w:ascii="Aptos" w:eastAsia="Times New Roman" w:hAnsi="Aptos"/>
              <w:b/>
              <w:color w:val="325483"/>
              <w:sz w:val="26"/>
            </w:rPr>
            <w:t>Conclusión</w:t>
          </w:r>
          <w:bookmarkEnd w:id="238"/>
        </w:p>
        <w:p w14:paraId="2322D94C"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Área 01 presenta un perfil de riesgo bajo. El único riesgo Alto (R-A01-001: compromiso de token OAuth2) tiene mitigaciones técnicas robustas implementadas y debe ser verificado explícitamente durante OQ. No existen riesgos críticos que bloqueen el inicio de los protocolos de calificación.</w:t>
          </w:r>
        </w:p>
        <w:p w14:paraId="0AF70D8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39" w:name="_Toc229603583"/>
          <w:r w:rsidRPr="00E738EC">
            <w:rPr>
              <w:rFonts w:ascii="Aptos" w:eastAsia="Times New Roman" w:hAnsi="Aptos"/>
              <w:b/>
              <w:color w:val="325483"/>
              <w:sz w:val="26"/>
            </w:rPr>
            <w:t>Firmas de Aprobación</w:t>
          </w:r>
          <w:bookmarkEnd w:id="239"/>
        </w:p>
        <w:tbl>
          <w:tblPr>
            <w:tblStyle w:val="Tablaconcuadrcula"/>
            <w:tblW w:w="0" w:type="auto"/>
            <w:tblLook w:val="04A0" w:firstRow="1" w:lastRow="0" w:firstColumn="1" w:lastColumn="0" w:noHBand="0" w:noVBand="1"/>
          </w:tblPr>
          <w:tblGrid>
            <w:gridCol w:w="2137"/>
            <w:gridCol w:w="1707"/>
            <w:gridCol w:w="1707"/>
            <w:gridCol w:w="1044"/>
          </w:tblGrid>
          <w:tr w:rsidR="00E738EC" w:rsidRPr="00E738EC" w14:paraId="0876FD64" w14:textId="77777777" w:rsidTr="00E738EC">
            <w:trPr>
              <w:divId w:val="1795253448"/>
              <w:cantSplit/>
              <w:tblHeader/>
            </w:trPr>
            <w:tc>
              <w:tcPr>
                <w:tcW w:w="0" w:type="auto"/>
                <w:tcBorders>
                  <w:bottom w:val="single" w:sz="4" w:space="0" w:color="auto"/>
                </w:tcBorders>
                <w:shd w:val="clear" w:color="auto" w:fill="325483"/>
                <w:hideMark/>
              </w:tcPr>
              <w:p w14:paraId="42CDDFF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6F16A36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5286C27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Firma</w:t>
                </w:r>
              </w:p>
            </w:tc>
            <w:tc>
              <w:tcPr>
                <w:tcW w:w="0" w:type="auto"/>
                <w:tcBorders>
                  <w:bottom w:val="single" w:sz="4" w:space="0" w:color="auto"/>
                </w:tcBorders>
                <w:shd w:val="clear" w:color="auto" w:fill="325483"/>
                <w:hideMark/>
              </w:tcPr>
              <w:p w14:paraId="16DF1D6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r>
          <w:tr w:rsidR="00E738EC" w:rsidRPr="00E738EC" w14:paraId="66B192E8" w14:textId="77777777" w:rsidTr="00E738EC">
            <w:trPr>
              <w:divId w:val="1795253448"/>
              <w:cantSplit/>
              <w:tblHeader/>
            </w:trPr>
            <w:tc>
              <w:tcPr>
                <w:tcW w:w="0" w:type="auto"/>
                <w:tcBorders>
                  <w:bottom w:val="single" w:sz="4" w:space="0" w:color="auto"/>
                </w:tcBorders>
                <w:shd w:val="clear" w:color="auto" w:fill="F3F3F3"/>
                <w:hideMark/>
              </w:tcPr>
              <w:p w14:paraId="57E38F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Elaborado por</w:t>
                </w:r>
              </w:p>
            </w:tc>
            <w:tc>
              <w:tcPr>
                <w:tcW w:w="0" w:type="auto"/>
                <w:tcBorders>
                  <w:bottom w:val="single" w:sz="4" w:space="0" w:color="auto"/>
                </w:tcBorders>
                <w:shd w:val="clear" w:color="auto" w:fill="F3F3F3"/>
                <w:hideMark/>
              </w:tcPr>
              <w:p w14:paraId="4FF4395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6747D6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3F3F3"/>
                <w:hideMark/>
              </w:tcPr>
              <w:p w14:paraId="4A096D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0EB66B76" w14:textId="77777777" w:rsidTr="00E738EC">
            <w:trPr>
              <w:divId w:val="1795253448"/>
              <w:cantSplit/>
              <w:tblHeader/>
            </w:trPr>
            <w:tc>
              <w:tcPr>
                <w:tcW w:w="0" w:type="auto"/>
                <w:tcBorders>
                  <w:bottom w:val="single" w:sz="4" w:space="0" w:color="auto"/>
                </w:tcBorders>
                <w:shd w:val="clear" w:color="auto" w:fill="FFFFFF"/>
                <w:hideMark/>
              </w:tcPr>
              <w:p w14:paraId="455DB9E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Revisado por (Funcional)</w:t>
                </w:r>
              </w:p>
            </w:tc>
            <w:tc>
              <w:tcPr>
                <w:tcW w:w="0" w:type="auto"/>
                <w:tcBorders>
                  <w:bottom w:val="single" w:sz="4" w:space="0" w:color="auto"/>
                </w:tcBorders>
                <w:shd w:val="clear" w:color="auto" w:fill="FFFFFF"/>
                <w:hideMark/>
              </w:tcPr>
              <w:p w14:paraId="37B0C0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12CD78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tcBorders>
                  <w:bottom w:val="single" w:sz="4" w:space="0" w:color="auto"/>
                </w:tcBorders>
                <w:shd w:val="clear" w:color="auto" w:fill="FFFFFF"/>
                <w:hideMark/>
              </w:tcPr>
              <w:p w14:paraId="6F8CFC4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12BD207D" w14:textId="77777777" w:rsidTr="00E738EC">
            <w:trPr>
              <w:divId w:val="1795253448"/>
              <w:cantSplit/>
              <w:tblHeader/>
            </w:trPr>
            <w:tc>
              <w:tcPr>
                <w:tcW w:w="0" w:type="auto"/>
                <w:shd w:val="clear" w:color="auto" w:fill="F3F3F3"/>
                <w:hideMark/>
              </w:tcPr>
              <w:p w14:paraId="07454E8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Aprobado por (TI)</w:t>
                </w:r>
              </w:p>
            </w:tc>
            <w:tc>
              <w:tcPr>
                <w:tcW w:w="0" w:type="auto"/>
                <w:shd w:val="clear" w:color="auto" w:fill="F3F3F3"/>
                <w:hideMark/>
              </w:tcPr>
              <w:p w14:paraId="08E287E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shd w:val="clear" w:color="auto" w:fill="F3F3F3"/>
                <w:hideMark/>
              </w:tcPr>
              <w:p w14:paraId="75839F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shd w:val="clear" w:color="auto" w:fill="F3F3F3"/>
                <w:hideMark/>
              </w:tcPr>
              <w:p w14:paraId="559366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bl>
        <w:p w14:paraId="7C941301"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240" w:name="_Toc229603584"/>
          <w:r w:rsidRPr="00E738EC">
            <w:rPr>
              <w:rFonts w:ascii="Aptos" w:eastAsia="Times New Roman" w:hAnsi="Aptos"/>
              <w:b/>
              <w:color w:val="325483"/>
              <w:sz w:val="32"/>
            </w:rPr>
            <w:t>ANEXO D: Protocolos de Prueba (IQ / OQ / PQ)</w:t>
          </w:r>
          <w:bookmarkEnd w:id="240"/>
        </w:p>
        <w:tbl>
          <w:tblPr>
            <w:tblStyle w:val="Tablaconcuadrcula"/>
            <w:tblW w:w="0" w:type="auto"/>
            <w:tblLook w:val="04A0" w:firstRow="1" w:lastRow="0" w:firstColumn="1" w:lastColumn="0" w:noHBand="0" w:noVBand="1"/>
          </w:tblPr>
          <w:tblGrid>
            <w:gridCol w:w="1348"/>
            <w:gridCol w:w="5450"/>
          </w:tblGrid>
          <w:tr w:rsidR="00E738EC" w:rsidRPr="00E738EC" w14:paraId="0F33F90F" w14:textId="77777777" w:rsidTr="00E738EC">
            <w:trPr>
              <w:divId w:val="1795253448"/>
              <w:cantSplit/>
              <w:tblHeader/>
            </w:trPr>
            <w:tc>
              <w:tcPr>
                <w:tcW w:w="0" w:type="auto"/>
                <w:tcBorders>
                  <w:bottom w:val="single" w:sz="4" w:space="0" w:color="auto"/>
                </w:tcBorders>
                <w:shd w:val="clear" w:color="auto" w:fill="325483"/>
                <w:hideMark/>
              </w:tcPr>
              <w:p w14:paraId="57AA050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08F942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3A660C47" w14:textId="77777777" w:rsidTr="00E738EC">
            <w:trPr>
              <w:divId w:val="1795253448"/>
              <w:cantSplit/>
              <w:tblHeader/>
            </w:trPr>
            <w:tc>
              <w:tcPr>
                <w:tcW w:w="0" w:type="auto"/>
                <w:tcBorders>
                  <w:bottom w:val="single" w:sz="4" w:space="0" w:color="auto"/>
                </w:tcBorders>
                <w:shd w:val="clear" w:color="auto" w:fill="F3F3F3"/>
                <w:hideMark/>
              </w:tcPr>
              <w:p w14:paraId="57E67A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3FEB21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VAL-SPI-AREA-01-V1-0-ANEXO-D</w:t>
                </w:r>
              </w:p>
            </w:tc>
          </w:tr>
          <w:tr w:rsidR="00E738EC" w:rsidRPr="00E738EC" w14:paraId="4389FCA9" w14:textId="77777777" w:rsidTr="00E738EC">
            <w:trPr>
              <w:divId w:val="1795253448"/>
              <w:cantSplit/>
              <w:tblHeader/>
            </w:trPr>
            <w:tc>
              <w:tcPr>
                <w:tcW w:w="0" w:type="auto"/>
                <w:tcBorders>
                  <w:bottom w:val="single" w:sz="4" w:space="0" w:color="auto"/>
                </w:tcBorders>
                <w:shd w:val="clear" w:color="auto" w:fill="FFFFFF"/>
                <w:hideMark/>
              </w:tcPr>
              <w:p w14:paraId="77F1DC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14ACC83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2DDE6F59" w14:textId="77777777" w:rsidTr="00E738EC">
            <w:trPr>
              <w:divId w:val="1795253448"/>
              <w:cantSplit/>
              <w:tblHeader/>
            </w:trPr>
            <w:tc>
              <w:tcPr>
                <w:tcW w:w="0" w:type="auto"/>
                <w:shd w:val="clear" w:color="auto" w:fill="F3F3F3"/>
                <w:hideMark/>
              </w:tcPr>
              <w:p w14:paraId="1FAEC3F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 Paquete</w:t>
                </w:r>
              </w:p>
            </w:tc>
            <w:tc>
              <w:tcPr>
                <w:tcW w:w="0" w:type="auto"/>
                <w:shd w:val="clear" w:color="auto" w:fill="F3F3F3"/>
                <w:hideMark/>
              </w:tcPr>
              <w:p w14:paraId="0EA011F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bl>
        <w:p w14:paraId="496286C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41" w:name="_Toc229603585"/>
          <w:r w:rsidRPr="00E738EC">
            <w:rPr>
              <w:rFonts w:ascii="Aptos" w:eastAsia="Times New Roman" w:hAnsi="Aptos"/>
              <w:b/>
              <w:color w:val="325483"/>
              <w:sz w:val="26"/>
            </w:rPr>
            <w:t>D.1 — Protocolo IQ (Calificación de Instalación)</w:t>
          </w:r>
          <w:bookmarkEnd w:id="241"/>
        </w:p>
        <w:p w14:paraId="63D8FA7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42" w:name="_Toc229603586"/>
          <w:r w:rsidRPr="00E738EC">
            <w:rPr>
              <w:rFonts w:ascii="Aptos" w:eastAsia="Times New Roman" w:hAnsi="Aptos"/>
              <w:b/>
              <w:color w:val="325483"/>
              <w:sz w:val="26"/>
            </w:rPr>
            <w:t>Área 01: Gobierno, Seguridad, Cumplimiento y Gestión Documental</w:t>
          </w:r>
          <w:bookmarkEnd w:id="242"/>
        </w:p>
        <w:p w14:paraId="160CE12D"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43" w:name="_Toc229603587"/>
          <w:r w:rsidRPr="00E738EC">
            <w:rPr>
              <w:rFonts w:ascii="Aptos" w:eastAsia="Times New Roman" w:hAnsi="Aptos"/>
              <w:b/>
              <w:color w:val="325483"/>
              <w:sz w:val="26"/>
            </w:rPr>
            <w:t>1. Objetivo</w:t>
          </w:r>
          <w:bookmarkEnd w:id="243"/>
        </w:p>
        <w:p w14:paraId="0727353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los pasos de ejecución de la IQ para verificar montaje, dependencias y prerrequisitos técnicos del Área 01 ampliada.</w:t>
          </w:r>
        </w:p>
        <w:p w14:paraId="06307B5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44" w:name="_Toc229603588"/>
          <w:r w:rsidRPr="00E738EC">
            <w:rPr>
              <w:rFonts w:ascii="Aptos" w:eastAsia="Times New Roman" w:hAnsi="Aptos"/>
              <w:b/>
              <w:color w:val="325483"/>
              <w:sz w:val="26"/>
            </w:rPr>
            <w:t>2. Casos de ejecución</w:t>
          </w:r>
          <w:bookmarkEnd w:id="244"/>
        </w:p>
        <w:tbl>
          <w:tblPr>
            <w:tblStyle w:val="Tablaconcuadrcula"/>
            <w:tblW w:w="0" w:type="auto"/>
            <w:tblLook w:val="04A0" w:firstRow="1" w:lastRow="0" w:firstColumn="1" w:lastColumn="0" w:noHBand="0" w:noVBand="1"/>
          </w:tblPr>
          <w:tblGrid>
            <w:gridCol w:w="799"/>
            <w:gridCol w:w="1247"/>
            <w:gridCol w:w="5500"/>
            <w:gridCol w:w="2082"/>
          </w:tblGrid>
          <w:tr w:rsidR="00E738EC" w:rsidRPr="00E738EC" w14:paraId="0A34D80F" w14:textId="77777777" w:rsidTr="00E738EC">
            <w:trPr>
              <w:divId w:val="1795253448"/>
              <w:cantSplit/>
              <w:tblHeader/>
            </w:trPr>
            <w:tc>
              <w:tcPr>
                <w:tcW w:w="0" w:type="auto"/>
                <w:tcBorders>
                  <w:bottom w:val="single" w:sz="4" w:space="0" w:color="auto"/>
                </w:tcBorders>
                <w:shd w:val="clear" w:color="auto" w:fill="325483"/>
                <w:hideMark/>
              </w:tcPr>
              <w:p w14:paraId="0CF8404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2AC59EF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7A6FF05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Verificacion</w:t>
                </w:r>
              </w:p>
            </w:tc>
            <w:tc>
              <w:tcPr>
                <w:tcW w:w="0" w:type="auto"/>
                <w:tcBorders>
                  <w:bottom w:val="single" w:sz="4" w:space="0" w:color="auto"/>
                </w:tcBorders>
                <w:shd w:val="clear" w:color="auto" w:fill="325483"/>
                <w:hideMark/>
              </w:tcPr>
              <w:p w14:paraId="3363796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r>
          <w:tr w:rsidR="00E738EC" w:rsidRPr="00E738EC" w14:paraId="3C5E93CC" w14:textId="77777777" w:rsidTr="00E738EC">
            <w:trPr>
              <w:divId w:val="1795253448"/>
              <w:cantSplit/>
              <w:tblHeader/>
            </w:trPr>
            <w:tc>
              <w:tcPr>
                <w:tcW w:w="0" w:type="auto"/>
                <w:tcBorders>
                  <w:bottom w:val="single" w:sz="4" w:space="0" w:color="auto"/>
                </w:tcBorders>
                <w:shd w:val="clear" w:color="auto" w:fill="F3F3F3"/>
                <w:hideMark/>
              </w:tcPr>
              <w:p w14:paraId="28516C0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IQP-GD-001</w:t>
                </w:r>
              </w:p>
            </w:tc>
            <w:tc>
              <w:tcPr>
                <w:tcW w:w="0" w:type="auto"/>
                <w:tcBorders>
                  <w:bottom w:val="single" w:sz="4" w:space="0" w:color="auto"/>
                </w:tcBorders>
                <w:shd w:val="clear" w:color="auto" w:fill="F3F3F3"/>
                <w:hideMark/>
              </w:tcPr>
              <w:p w14:paraId="56AAF5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77A5AE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/api/v1/auth/google y existencia de callback</w:t>
                </w:r>
              </w:p>
            </w:tc>
            <w:tc>
              <w:tcPr>
                <w:tcW w:w="0" w:type="auto"/>
                <w:tcBorders>
                  <w:bottom w:val="single" w:sz="4" w:space="0" w:color="auto"/>
                </w:tcBorders>
                <w:shd w:val="clear" w:color="auto" w:fill="F3F3F3"/>
                <w:hideMark/>
              </w:tcPr>
              <w:p w14:paraId="2A1D2D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Rutas accesibles y montadas</w:t>
                </w:r>
              </w:p>
            </w:tc>
          </w:tr>
          <w:tr w:rsidR="00E738EC" w:rsidRPr="00E738EC" w14:paraId="26928070" w14:textId="77777777" w:rsidTr="00E738EC">
            <w:trPr>
              <w:divId w:val="1795253448"/>
              <w:cantSplit/>
              <w:tblHeader/>
            </w:trPr>
            <w:tc>
              <w:tcPr>
                <w:tcW w:w="0" w:type="auto"/>
                <w:tcBorders>
                  <w:bottom w:val="single" w:sz="4" w:space="0" w:color="auto"/>
                </w:tcBorders>
                <w:shd w:val="clear" w:color="auto" w:fill="FFFFFF"/>
                <w:hideMark/>
              </w:tcPr>
              <w:p w14:paraId="1358C9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IQP-GD-002</w:t>
                </w:r>
              </w:p>
            </w:tc>
            <w:tc>
              <w:tcPr>
                <w:tcW w:w="0" w:type="auto"/>
                <w:tcBorders>
                  <w:bottom w:val="single" w:sz="4" w:space="0" w:color="auto"/>
                </w:tcBorders>
                <w:shd w:val="clear" w:color="auto" w:fill="FFFFFF"/>
                <w:hideMark/>
              </w:tcPr>
              <w:p w14:paraId="5045B59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1D5487E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auditoria.logs, notifications, user_sessions</w:t>
                </w:r>
              </w:p>
            </w:tc>
            <w:tc>
              <w:tcPr>
                <w:tcW w:w="0" w:type="auto"/>
                <w:tcBorders>
                  <w:bottom w:val="single" w:sz="4" w:space="0" w:color="auto"/>
                </w:tcBorders>
                <w:shd w:val="clear" w:color="auto" w:fill="FFFFFF"/>
                <w:hideMark/>
              </w:tcPr>
              <w:p w14:paraId="4EEE49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Objetos visibles en DB</w:t>
                </w:r>
              </w:p>
            </w:tc>
          </w:tr>
          <w:tr w:rsidR="00E738EC" w:rsidRPr="00E738EC" w14:paraId="4C8AF7CE" w14:textId="77777777" w:rsidTr="00E738EC">
            <w:trPr>
              <w:divId w:val="1795253448"/>
              <w:cantSplit/>
              <w:tblHeader/>
            </w:trPr>
            <w:tc>
              <w:tcPr>
                <w:tcW w:w="0" w:type="auto"/>
                <w:tcBorders>
                  <w:bottom w:val="single" w:sz="4" w:space="0" w:color="auto"/>
                </w:tcBorders>
                <w:shd w:val="clear" w:color="auto" w:fill="F3F3F3"/>
                <w:hideMark/>
              </w:tcPr>
              <w:p w14:paraId="5D56144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IQP-GD-003</w:t>
                </w:r>
              </w:p>
            </w:tc>
            <w:tc>
              <w:tcPr>
                <w:tcW w:w="0" w:type="auto"/>
                <w:tcBorders>
                  <w:bottom w:val="single" w:sz="4" w:space="0" w:color="auto"/>
                </w:tcBorders>
                <w:shd w:val="clear" w:color="auto" w:fill="F3F3F3"/>
                <w:hideMark/>
              </w:tcPr>
              <w:p w14:paraId="4A553F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3F3F3"/>
                <w:hideMark/>
              </w:tcPr>
              <w:p w14:paraId="4369BC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audit_settings, audit_sections, audit_documents, audit_access_grants y GET /api/v1/audit-prep/status</w:t>
                </w:r>
              </w:p>
            </w:tc>
            <w:tc>
              <w:tcPr>
                <w:tcW w:w="0" w:type="auto"/>
                <w:tcBorders>
                  <w:bottom w:val="single" w:sz="4" w:space="0" w:color="auto"/>
                </w:tcBorders>
                <w:shd w:val="clear" w:color="auto" w:fill="F3F3F3"/>
                <w:hideMark/>
              </w:tcPr>
              <w:p w14:paraId="4A76D9B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Tablas existentes y endpoint operativo</w:t>
                </w:r>
              </w:p>
            </w:tc>
          </w:tr>
          <w:tr w:rsidR="00E738EC" w:rsidRPr="00E738EC" w14:paraId="389E5602" w14:textId="77777777" w:rsidTr="00E738EC">
            <w:trPr>
              <w:divId w:val="1795253448"/>
              <w:cantSplit/>
              <w:tblHeader/>
            </w:trPr>
            <w:tc>
              <w:tcPr>
                <w:tcW w:w="0" w:type="auto"/>
                <w:tcBorders>
                  <w:bottom w:val="single" w:sz="4" w:space="0" w:color="auto"/>
                </w:tcBorders>
                <w:shd w:val="clear" w:color="auto" w:fill="FFFFFF"/>
                <w:hideMark/>
              </w:tcPr>
              <w:p w14:paraId="0A5167C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IQP-GD-004</w:t>
                </w:r>
              </w:p>
            </w:tc>
            <w:tc>
              <w:tcPr>
                <w:tcW w:w="0" w:type="auto"/>
                <w:tcBorders>
                  <w:bottom w:val="single" w:sz="4" w:space="0" w:color="auto"/>
                </w:tcBorders>
                <w:shd w:val="clear" w:color="auto" w:fill="FFFFFF"/>
                <w:hideMark/>
              </w:tcPr>
              <w:p w14:paraId="70067A1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FFFFF"/>
                <w:hideMark/>
              </w:tcPr>
              <w:p w14:paraId="4386541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/api/v1/management/stats, /requests, /trace/:id, /documents/:id</w:t>
                </w:r>
              </w:p>
            </w:tc>
            <w:tc>
              <w:tcPr>
                <w:tcW w:w="0" w:type="auto"/>
                <w:tcBorders>
                  <w:bottom w:val="single" w:sz="4" w:space="0" w:color="auto"/>
                </w:tcBorders>
                <w:shd w:val="clear" w:color="auto" w:fill="FFFFFF"/>
                <w:hideMark/>
              </w:tcPr>
              <w:p w14:paraId="1354D5E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Endpoints accesibles</w:t>
                </w:r>
              </w:p>
            </w:tc>
          </w:tr>
          <w:tr w:rsidR="00E738EC" w:rsidRPr="00E738EC" w14:paraId="046708DF" w14:textId="77777777" w:rsidTr="00E738EC">
            <w:trPr>
              <w:divId w:val="1795253448"/>
              <w:cantSplit/>
              <w:tblHeader/>
            </w:trPr>
            <w:tc>
              <w:tcPr>
                <w:tcW w:w="0" w:type="auto"/>
                <w:tcBorders>
                  <w:bottom w:val="single" w:sz="4" w:space="0" w:color="auto"/>
                </w:tcBorders>
                <w:shd w:val="clear" w:color="auto" w:fill="F3F3F3"/>
                <w:hideMark/>
              </w:tcPr>
              <w:p w14:paraId="2D565DD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IQP-GD-005</w:t>
                </w:r>
              </w:p>
            </w:tc>
            <w:tc>
              <w:tcPr>
                <w:tcW w:w="0" w:type="auto"/>
                <w:tcBorders>
                  <w:bottom w:val="single" w:sz="4" w:space="0" w:color="auto"/>
                </w:tcBorders>
                <w:shd w:val="clear" w:color="auto" w:fill="F3F3F3"/>
                <w:hideMark/>
              </w:tcPr>
              <w:p w14:paraId="655A2BF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3F3F3"/>
                <w:hideMark/>
              </w:tcPr>
              <w:p w14:paraId="4F5655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/api/v1/documents/by-request/{id} y /api/v1/documents/{id}</w:t>
                </w:r>
              </w:p>
            </w:tc>
            <w:tc>
              <w:tcPr>
                <w:tcW w:w="0" w:type="auto"/>
                <w:tcBorders>
                  <w:bottom w:val="single" w:sz="4" w:space="0" w:color="auto"/>
                </w:tcBorders>
                <w:shd w:val="clear" w:color="auto" w:fill="F3F3F3"/>
                <w:hideMark/>
              </w:tcPr>
              <w:p w14:paraId="3E1D48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Rutas documentales disponibles</w:t>
                </w:r>
              </w:p>
            </w:tc>
          </w:tr>
          <w:tr w:rsidR="00E738EC" w:rsidRPr="00E738EC" w14:paraId="77FF0E94" w14:textId="77777777" w:rsidTr="00E738EC">
            <w:trPr>
              <w:divId w:val="1795253448"/>
              <w:cantSplit/>
              <w:tblHeader/>
            </w:trPr>
            <w:tc>
              <w:tcPr>
                <w:tcW w:w="0" w:type="auto"/>
                <w:tcBorders>
                  <w:bottom w:val="single" w:sz="4" w:space="0" w:color="auto"/>
                </w:tcBorders>
                <w:shd w:val="clear" w:color="auto" w:fill="FFFFFF"/>
                <w:hideMark/>
              </w:tcPr>
              <w:p w14:paraId="7FCC05A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IQP-GD-006</w:t>
                </w:r>
              </w:p>
            </w:tc>
            <w:tc>
              <w:tcPr>
                <w:tcW w:w="0" w:type="auto"/>
                <w:tcBorders>
                  <w:bottom w:val="single" w:sz="4" w:space="0" w:color="auto"/>
                </w:tcBorders>
                <w:shd w:val="clear" w:color="auto" w:fill="FFFFFF"/>
                <w:hideMark/>
              </w:tcPr>
              <w:p w14:paraId="51021C8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FFFFF"/>
                <w:hideMark/>
              </w:tcPr>
              <w:p w14:paraId="590C61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/api/v1/files/by-request/{id} y /api/v1/files/{id}/download</w:t>
                </w:r>
              </w:p>
            </w:tc>
            <w:tc>
              <w:tcPr>
                <w:tcW w:w="0" w:type="auto"/>
                <w:tcBorders>
                  <w:bottom w:val="single" w:sz="4" w:space="0" w:color="auto"/>
                </w:tcBorders>
                <w:shd w:val="clear" w:color="auto" w:fill="FFFFFF"/>
                <w:hideMark/>
              </w:tcPr>
              <w:p w14:paraId="4AFD71A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Capa de adjuntos montada</w:t>
                </w:r>
              </w:p>
            </w:tc>
          </w:tr>
          <w:tr w:rsidR="00E738EC" w:rsidRPr="00E738EC" w14:paraId="73549B67" w14:textId="77777777" w:rsidTr="00E738EC">
            <w:trPr>
              <w:divId w:val="1795253448"/>
              <w:cantSplit/>
              <w:tblHeader/>
            </w:trPr>
            <w:tc>
              <w:tcPr>
                <w:tcW w:w="0" w:type="auto"/>
                <w:tcBorders>
                  <w:bottom w:val="single" w:sz="4" w:space="0" w:color="auto"/>
                </w:tcBorders>
                <w:shd w:val="clear" w:color="auto" w:fill="F3F3F3"/>
                <w:hideMark/>
              </w:tcPr>
              <w:p w14:paraId="0EDF32F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IQP-GD-007</w:t>
                </w:r>
              </w:p>
            </w:tc>
            <w:tc>
              <w:tcPr>
                <w:tcW w:w="0" w:type="auto"/>
                <w:tcBorders>
                  <w:bottom w:val="single" w:sz="4" w:space="0" w:color="auto"/>
                </w:tcBorders>
                <w:shd w:val="clear" w:color="auto" w:fill="F3F3F3"/>
                <w:hideMark/>
              </w:tcPr>
              <w:p w14:paraId="23B2D0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3F3F3"/>
                <w:hideMark/>
              </w:tcPr>
              <w:p w14:paraId="1DE71D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GET /api/v1/notifications</w:t>
                </w:r>
              </w:p>
            </w:tc>
            <w:tc>
              <w:tcPr>
                <w:tcW w:w="0" w:type="auto"/>
                <w:tcBorders>
                  <w:bottom w:val="single" w:sz="4" w:space="0" w:color="auto"/>
                </w:tcBorders>
                <w:shd w:val="clear" w:color="auto" w:fill="F3F3F3"/>
                <w:hideMark/>
              </w:tcPr>
              <w:p w14:paraId="466031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Módulo operativo</w:t>
                </w:r>
              </w:p>
            </w:tc>
          </w:tr>
          <w:tr w:rsidR="00E738EC" w:rsidRPr="00E738EC" w14:paraId="568BC50E" w14:textId="77777777" w:rsidTr="00E738EC">
            <w:trPr>
              <w:divId w:val="1795253448"/>
              <w:cantSplit/>
              <w:tblHeader/>
            </w:trPr>
            <w:tc>
              <w:tcPr>
                <w:tcW w:w="0" w:type="auto"/>
                <w:tcBorders>
                  <w:bottom w:val="single" w:sz="4" w:space="0" w:color="auto"/>
                </w:tcBorders>
                <w:shd w:val="clear" w:color="auto" w:fill="FFFFFF"/>
                <w:hideMark/>
              </w:tcPr>
              <w:p w14:paraId="0FDAAD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IQP-GD-008</w:t>
                </w:r>
              </w:p>
            </w:tc>
            <w:tc>
              <w:tcPr>
                <w:tcW w:w="0" w:type="auto"/>
                <w:tcBorders>
                  <w:bottom w:val="single" w:sz="4" w:space="0" w:color="auto"/>
                </w:tcBorders>
                <w:shd w:val="clear" w:color="auto" w:fill="FFFFFF"/>
                <w:hideMark/>
              </w:tcPr>
              <w:p w14:paraId="534BC8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FFFFF"/>
                <w:hideMark/>
              </w:tcPr>
              <w:p w14:paraId="1D56D31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GET /api/v1/dashboard/comercial/summary</w:t>
                </w:r>
              </w:p>
            </w:tc>
            <w:tc>
              <w:tcPr>
                <w:tcW w:w="0" w:type="auto"/>
                <w:tcBorders>
                  <w:bottom w:val="single" w:sz="4" w:space="0" w:color="auto"/>
                </w:tcBorders>
                <w:shd w:val="clear" w:color="auto" w:fill="FFFFFF"/>
                <w:hideMark/>
              </w:tcPr>
              <w:p w14:paraId="26EC69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 montado</w:t>
                </w:r>
              </w:p>
            </w:tc>
          </w:tr>
          <w:tr w:rsidR="00E738EC" w:rsidRPr="00E738EC" w14:paraId="143ACB9F" w14:textId="77777777" w:rsidTr="00E738EC">
            <w:trPr>
              <w:divId w:val="1795253448"/>
              <w:cantSplit/>
              <w:tblHeader/>
            </w:trPr>
            <w:tc>
              <w:tcPr>
                <w:tcW w:w="0" w:type="auto"/>
                <w:tcBorders>
                  <w:bottom w:val="single" w:sz="4" w:space="0" w:color="auto"/>
                </w:tcBorders>
                <w:shd w:val="clear" w:color="auto" w:fill="F3F3F3"/>
                <w:hideMark/>
              </w:tcPr>
              <w:p w14:paraId="4B137E8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IQP-GD-009</w:t>
                </w:r>
              </w:p>
            </w:tc>
            <w:tc>
              <w:tcPr>
                <w:tcW w:w="0" w:type="auto"/>
                <w:tcBorders>
                  <w:bottom w:val="single" w:sz="4" w:space="0" w:color="auto"/>
                </w:tcBorders>
                <w:shd w:val="clear" w:color="auto" w:fill="F3F3F3"/>
                <w:hideMark/>
              </w:tcPr>
              <w:p w14:paraId="45E9F61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3F3F3"/>
                <w:hideMark/>
              </w:tcPr>
              <w:p w14:paraId="3B9252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/api/v1/gmail/auth/url, callback exceptuado y tabla user_gmail_tokens</w:t>
                </w:r>
              </w:p>
            </w:tc>
            <w:tc>
              <w:tcPr>
                <w:tcW w:w="0" w:type="auto"/>
                <w:tcBorders>
                  <w:bottom w:val="single" w:sz="4" w:space="0" w:color="auto"/>
                </w:tcBorders>
                <w:shd w:val="clear" w:color="auto" w:fill="F3F3F3"/>
                <w:hideMark/>
              </w:tcPr>
              <w:p w14:paraId="778068A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OAuth Gmail inicializable</w:t>
                </w:r>
              </w:p>
            </w:tc>
          </w:tr>
          <w:tr w:rsidR="00E738EC" w:rsidRPr="00E738EC" w14:paraId="3FB8CC8A" w14:textId="77777777" w:rsidTr="00E738EC">
            <w:trPr>
              <w:divId w:val="1795253448"/>
              <w:cantSplit/>
              <w:tblHeader/>
            </w:trPr>
            <w:tc>
              <w:tcPr>
                <w:tcW w:w="0" w:type="auto"/>
                <w:shd w:val="clear" w:color="auto" w:fill="FFFFFF"/>
                <w:hideMark/>
              </w:tcPr>
              <w:p w14:paraId="2EA252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IQP-GD-010</w:t>
                </w:r>
              </w:p>
            </w:tc>
            <w:tc>
              <w:tcPr>
                <w:tcW w:w="0" w:type="auto"/>
                <w:shd w:val="clear" w:color="auto" w:fill="FFFFFF"/>
                <w:hideMark/>
              </w:tcPr>
              <w:p w14:paraId="24394F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shd w:val="clear" w:color="auto" w:fill="FFFFFF"/>
                <w:hideMark/>
              </w:tcPr>
              <w:p w14:paraId="459DEA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Verificar tablas de firma, vista document_verification_info y funciones SQL requeridas</w:t>
                </w:r>
              </w:p>
            </w:tc>
            <w:tc>
              <w:tcPr>
                <w:tcW w:w="0" w:type="auto"/>
                <w:shd w:val="clear" w:color="auto" w:fill="FFFFFF"/>
                <w:hideMark/>
              </w:tcPr>
              <w:p w14:paraId="563163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Dependencias de firma presentes</w:t>
                </w:r>
              </w:p>
            </w:tc>
          </w:tr>
        </w:tbl>
        <w:p w14:paraId="2F8B988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45" w:name="_Toc229603589"/>
          <w:r w:rsidRPr="00E738EC">
            <w:rPr>
              <w:rFonts w:ascii="Aptos" w:eastAsia="Times New Roman" w:hAnsi="Aptos"/>
              <w:b/>
              <w:color w:val="325483"/>
              <w:sz w:val="26"/>
            </w:rPr>
            <w:t>D.2 — Protocolo OQ (Calificación Operacional)</w:t>
          </w:r>
          <w:bookmarkEnd w:id="245"/>
        </w:p>
        <w:p w14:paraId="19668CEB"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46" w:name="_Toc229603590"/>
          <w:r w:rsidRPr="00E738EC">
            <w:rPr>
              <w:rFonts w:ascii="Aptos" w:eastAsia="Times New Roman" w:hAnsi="Aptos"/>
              <w:b/>
              <w:color w:val="325483"/>
              <w:sz w:val="26"/>
            </w:rPr>
            <w:t>Área 01: Gobierno, Seguridad, Cumplimiento y Gestión Documental</w:t>
          </w:r>
          <w:bookmarkEnd w:id="246"/>
        </w:p>
        <w:p w14:paraId="0E38D71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47" w:name="_Toc229603591"/>
          <w:r w:rsidRPr="00E738EC">
            <w:rPr>
              <w:rFonts w:ascii="Aptos" w:eastAsia="Times New Roman" w:hAnsi="Aptos"/>
              <w:b/>
              <w:color w:val="325483"/>
              <w:sz w:val="26"/>
            </w:rPr>
            <w:t>1. Objetivo</w:t>
          </w:r>
          <w:bookmarkEnd w:id="247"/>
        </w:p>
        <w:p w14:paraId="35A10871"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los pasos operativos para validar el comportamiento funcional del Área 01 bajo condiciones normales y de error controlado.</w:t>
          </w:r>
        </w:p>
        <w:p w14:paraId="7DCDA48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48" w:name="_Toc229603592"/>
          <w:r w:rsidRPr="00E738EC">
            <w:rPr>
              <w:rFonts w:ascii="Aptos" w:eastAsia="Times New Roman" w:hAnsi="Aptos"/>
              <w:b/>
              <w:color w:val="325483"/>
              <w:sz w:val="26"/>
            </w:rPr>
            <w:lastRenderedPageBreak/>
            <w:t>2. Casos de ejecución</w:t>
          </w:r>
          <w:bookmarkEnd w:id="248"/>
        </w:p>
        <w:tbl>
          <w:tblPr>
            <w:tblStyle w:val="Tablaconcuadrcula"/>
            <w:tblW w:w="0" w:type="auto"/>
            <w:tblLook w:val="04A0" w:firstRow="1" w:lastRow="0" w:firstColumn="1" w:lastColumn="0" w:noHBand="0" w:noVBand="1"/>
          </w:tblPr>
          <w:tblGrid>
            <w:gridCol w:w="1154"/>
            <w:gridCol w:w="1247"/>
            <w:gridCol w:w="2806"/>
            <w:gridCol w:w="4421"/>
          </w:tblGrid>
          <w:tr w:rsidR="00E738EC" w:rsidRPr="00E738EC" w14:paraId="5B0B58B9" w14:textId="77777777" w:rsidTr="00E738EC">
            <w:trPr>
              <w:divId w:val="1795253448"/>
              <w:cantSplit/>
              <w:tblHeader/>
            </w:trPr>
            <w:tc>
              <w:tcPr>
                <w:tcW w:w="0" w:type="auto"/>
                <w:tcBorders>
                  <w:bottom w:val="single" w:sz="4" w:space="0" w:color="auto"/>
                </w:tcBorders>
                <w:shd w:val="clear" w:color="auto" w:fill="325483"/>
                <w:hideMark/>
              </w:tcPr>
              <w:p w14:paraId="552DA1D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52A6840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5922FE7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2E890ED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r>
          <w:tr w:rsidR="00E738EC" w:rsidRPr="00E738EC" w14:paraId="0C8DE338" w14:textId="77777777" w:rsidTr="00E738EC">
            <w:trPr>
              <w:divId w:val="1795253448"/>
              <w:cantSplit/>
              <w:tblHeader/>
            </w:trPr>
            <w:tc>
              <w:tcPr>
                <w:tcW w:w="0" w:type="auto"/>
                <w:tcBorders>
                  <w:bottom w:val="single" w:sz="4" w:space="0" w:color="auto"/>
                </w:tcBorders>
                <w:shd w:val="clear" w:color="auto" w:fill="F3F3F3"/>
                <w:hideMark/>
              </w:tcPr>
              <w:p w14:paraId="5D578C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OQP-GD-001</w:t>
                </w:r>
              </w:p>
            </w:tc>
            <w:tc>
              <w:tcPr>
                <w:tcW w:w="0" w:type="auto"/>
                <w:tcBorders>
                  <w:bottom w:val="single" w:sz="4" w:space="0" w:color="auto"/>
                </w:tcBorders>
                <w:shd w:val="clear" w:color="auto" w:fill="F3F3F3"/>
                <w:hideMark/>
              </w:tcPr>
              <w:p w14:paraId="02B1DAB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7C2007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Login y callback</w:t>
                </w:r>
              </w:p>
            </w:tc>
            <w:tc>
              <w:tcPr>
                <w:tcW w:w="0" w:type="auto"/>
                <w:tcBorders>
                  <w:bottom w:val="single" w:sz="4" w:space="0" w:color="auto"/>
                </w:tcBorders>
                <w:shd w:val="clear" w:color="auto" w:fill="F3F3F3"/>
                <w:hideMark/>
              </w:tcPr>
              <w:p w14:paraId="73C5F67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Usuario autenticado y sesión creada</w:t>
                </w:r>
              </w:p>
            </w:tc>
          </w:tr>
          <w:tr w:rsidR="00E738EC" w:rsidRPr="00E738EC" w14:paraId="520E10A5" w14:textId="77777777" w:rsidTr="00E738EC">
            <w:trPr>
              <w:divId w:val="1795253448"/>
              <w:cantSplit/>
              <w:tblHeader/>
            </w:trPr>
            <w:tc>
              <w:tcPr>
                <w:tcW w:w="0" w:type="auto"/>
                <w:tcBorders>
                  <w:bottom w:val="single" w:sz="4" w:space="0" w:color="auto"/>
                </w:tcBorders>
                <w:shd w:val="clear" w:color="auto" w:fill="FFFFFF"/>
                <w:hideMark/>
              </w:tcPr>
              <w:p w14:paraId="3A528B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OQP-GD-002</w:t>
                </w:r>
              </w:p>
            </w:tc>
            <w:tc>
              <w:tcPr>
                <w:tcW w:w="0" w:type="auto"/>
                <w:tcBorders>
                  <w:bottom w:val="single" w:sz="4" w:space="0" w:color="auto"/>
                </w:tcBorders>
                <w:shd w:val="clear" w:color="auto" w:fill="FFFFFF"/>
                <w:hideMark/>
              </w:tcPr>
              <w:p w14:paraId="0BC525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25385A5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Revision de evento off-hours</w:t>
                </w:r>
              </w:p>
            </w:tc>
            <w:tc>
              <w:tcPr>
                <w:tcW w:w="0" w:type="auto"/>
                <w:tcBorders>
                  <w:bottom w:val="single" w:sz="4" w:space="0" w:color="auto"/>
                </w:tcBorders>
                <w:shd w:val="clear" w:color="auto" w:fill="FFFFFF"/>
                <w:hideMark/>
              </w:tcPr>
              <w:p w14:paraId="7DEEED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Confirmacion de revision y notifications.read_at actualizado</w:t>
                </w:r>
              </w:p>
            </w:tc>
          </w:tr>
          <w:tr w:rsidR="00E738EC" w:rsidRPr="00E738EC" w14:paraId="5609D8D4" w14:textId="77777777" w:rsidTr="00E738EC">
            <w:trPr>
              <w:divId w:val="1795253448"/>
              <w:cantSplit/>
              <w:tblHeader/>
            </w:trPr>
            <w:tc>
              <w:tcPr>
                <w:tcW w:w="0" w:type="auto"/>
                <w:tcBorders>
                  <w:bottom w:val="single" w:sz="4" w:space="0" w:color="auto"/>
                </w:tcBorders>
                <w:shd w:val="clear" w:color="auto" w:fill="F3F3F3"/>
                <w:hideMark/>
              </w:tcPr>
              <w:p w14:paraId="00A16B6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OQP-GD-003</w:t>
                </w:r>
              </w:p>
            </w:tc>
            <w:tc>
              <w:tcPr>
                <w:tcW w:w="0" w:type="auto"/>
                <w:tcBorders>
                  <w:bottom w:val="single" w:sz="4" w:space="0" w:color="auto"/>
                </w:tcBorders>
                <w:shd w:val="clear" w:color="auto" w:fill="F3F3F3"/>
                <w:hideMark/>
              </w:tcPr>
              <w:p w14:paraId="4BA2F42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3F3F3"/>
                <w:hideMark/>
              </w:tcPr>
              <w:p w14:paraId="457CBD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documental valida</w:t>
                </w:r>
              </w:p>
            </w:tc>
            <w:tc>
              <w:tcPr>
                <w:tcW w:w="0" w:type="auto"/>
                <w:tcBorders>
                  <w:bottom w:val="single" w:sz="4" w:space="0" w:color="auto"/>
                </w:tcBorders>
                <w:shd w:val="clear" w:color="auto" w:fill="F3F3F3"/>
                <w:hideMark/>
              </w:tcPr>
              <w:p w14:paraId="5D886E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Confirmacion y metadata del documento</w:t>
                </w:r>
              </w:p>
            </w:tc>
          </w:tr>
          <w:tr w:rsidR="00E738EC" w:rsidRPr="00E738EC" w14:paraId="50BD1D9B" w14:textId="77777777" w:rsidTr="00E738EC">
            <w:trPr>
              <w:divId w:val="1795253448"/>
              <w:cantSplit/>
              <w:tblHeader/>
            </w:trPr>
            <w:tc>
              <w:tcPr>
                <w:tcW w:w="0" w:type="auto"/>
                <w:tcBorders>
                  <w:bottom w:val="single" w:sz="4" w:space="0" w:color="auto"/>
                </w:tcBorders>
                <w:shd w:val="clear" w:color="auto" w:fill="FFFFFF"/>
                <w:hideMark/>
              </w:tcPr>
              <w:p w14:paraId="52D026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OQP-GD-004</w:t>
                </w:r>
              </w:p>
            </w:tc>
            <w:tc>
              <w:tcPr>
                <w:tcW w:w="0" w:type="auto"/>
                <w:tcBorders>
                  <w:bottom w:val="single" w:sz="4" w:space="0" w:color="auto"/>
                </w:tcBorders>
                <w:shd w:val="clear" w:color="auto" w:fill="FFFFFF"/>
                <w:hideMark/>
              </w:tcPr>
              <w:p w14:paraId="1670C58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FFFFF"/>
                <w:hideMark/>
              </w:tcPr>
              <w:p w14:paraId="7F57B2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Aprobacion valida</w:t>
                </w:r>
              </w:p>
            </w:tc>
            <w:tc>
              <w:tcPr>
                <w:tcW w:w="0" w:type="auto"/>
                <w:tcBorders>
                  <w:bottom w:val="single" w:sz="4" w:space="0" w:color="auto"/>
                </w:tcBorders>
                <w:shd w:val="clear" w:color="auto" w:fill="FFFFFF"/>
                <w:hideMark/>
              </w:tcPr>
              <w:p w14:paraId="6264D14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Solicitud aprobada y decision registrada</w:t>
                </w:r>
              </w:p>
            </w:tc>
          </w:tr>
          <w:tr w:rsidR="00E738EC" w:rsidRPr="00E738EC" w14:paraId="1BF35155" w14:textId="77777777" w:rsidTr="00E738EC">
            <w:trPr>
              <w:divId w:val="1795253448"/>
              <w:cantSplit/>
              <w:tblHeader/>
            </w:trPr>
            <w:tc>
              <w:tcPr>
                <w:tcW w:w="0" w:type="auto"/>
                <w:tcBorders>
                  <w:bottom w:val="single" w:sz="4" w:space="0" w:color="auto"/>
                </w:tcBorders>
                <w:shd w:val="clear" w:color="auto" w:fill="F3F3F3"/>
                <w:hideMark/>
              </w:tcPr>
              <w:p w14:paraId="02259F7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OQP-GD-005</w:t>
                </w:r>
              </w:p>
            </w:tc>
            <w:tc>
              <w:tcPr>
                <w:tcW w:w="0" w:type="auto"/>
                <w:tcBorders>
                  <w:bottom w:val="single" w:sz="4" w:space="0" w:color="auto"/>
                </w:tcBorders>
                <w:shd w:val="clear" w:color="auto" w:fill="F3F3F3"/>
                <w:hideMark/>
              </w:tcPr>
              <w:p w14:paraId="7863A87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3F3F3"/>
                <w:hideMark/>
              </w:tcPr>
              <w:p w14:paraId="2242D05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de documentos y versiones</w:t>
                </w:r>
              </w:p>
            </w:tc>
            <w:tc>
              <w:tcPr>
                <w:tcW w:w="0" w:type="auto"/>
                <w:tcBorders>
                  <w:bottom w:val="single" w:sz="4" w:space="0" w:color="auto"/>
                </w:tcBorders>
                <w:shd w:val="clear" w:color="auto" w:fill="F3F3F3"/>
                <w:hideMark/>
              </w:tcPr>
              <w:p w14:paraId="783ECA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Adjuntos y versiones visibles</w:t>
                </w:r>
              </w:p>
            </w:tc>
          </w:tr>
          <w:tr w:rsidR="00E738EC" w:rsidRPr="00E738EC" w14:paraId="1CC34148" w14:textId="77777777" w:rsidTr="00E738EC">
            <w:trPr>
              <w:divId w:val="1795253448"/>
              <w:cantSplit/>
              <w:tblHeader/>
            </w:trPr>
            <w:tc>
              <w:tcPr>
                <w:tcW w:w="0" w:type="auto"/>
                <w:tcBorders>
                  <w:bottom w:val="single" w:sz="4" w:space="0" w:color="auto"/>
                </w:tcBorders>
                <w:shd w:val="clear" w:color="auto" w:fill="FFFFFF"/>
                <w:hideMark/>
              </w:tcPr>
              <w:p w14:paraId="6083D9C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OQP-GD-006</w:t>
                </w:r>
              </w:p>
            </w:tc>
            <w:tc>
              <w:tcPr>
                <w:tcW w:w="0" w:type="auto"/>
                <w:tcBorders>
                  <w:bottom w:val="single" w:sz="4" w:space="0" w:color="auto"/>
                </w:tcBorders>
                <w:shd w:val="clear" w:color="auto" w:fill="FFFFFF"/>
                <w:hideMark/>
              </w:tcPr>
              <w:p w14:paraId="3D45C3F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387AAD9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Creacion desde plantilla</w:t>
                </w:r>
              </w:p>
            </w:tc>
            <w:tc>
              <w:tcPr>
                <w:tcW w:w="0" w:type="auto"/>
                <w:tcBorders>
                  <w:bottom w:val="single" w:sz="4" w:space="0" w:color="auto"/>
                </w:tcBorders>
                <w:shd w:val="clear" w:color="auto" w:fill="FFFFFF"/>
                <w:hideMark/>
              </w:tcPr>
              <w:p w14:paraId="55619C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Documento creado</w:t>
                </w:r>
              </w:p>
            </w:tc>
          </w:tr>
          <w:tr w:rsidR="00E738EC" w:rsidRPr="00E738EC" w14:paraId="2AE21B4B" w14:textId="77777777" w:rsidTr="00E738EC">
            <w:trPr>
              <w:divId w:val="1795253448"/>
              <w:cantSplit/>
              <w:tblHeader/>
            </w:trPr>
            <w:tc>
              <w:tcPr>
                <w:tcW w:w="0" w:type="auto"/>
                <w:tcBorders>
                  <w:bottom w:val="single" w:sz="4" w:space="0" w:color="auto"/>
                </w:tcBorders>
                <w:shd w:val="clear" w:color="auto" w:fill="F3F3F3"/>
                <w:hideMark/>
              </w:tcPr>
              <w:p w14:paraId="09AC2AB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OQP-GD-007</w:t>
                </w:r>
              </w:p>
            </w:tc>
            <w:tc>
              <w:tcPr>
                <w:tcW w:w="0" w:type="auto"/>
                <w:tcBorders>
                  <w:bottom w:val="single" w:sz="4" w:space="0" w:color="auto"/>
                </w:tcBorders>
                <w:shd w:val="clear" w:color="auto" w:fill="F3F3F3"/>
                <w:hideMark/>
              </w:tcPr>
              <w:p w14:paraId="2CF08EB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3F3F3"/>
                <w:hideMark/>
              </w:tcPr>
              <w:p w14:paraId="239FFE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Exportacion PDF</w:t>
                </w:r>
              </w:p>
            </w:tc>
            <w:tc>
              <w:tcPr>
                <w:tcW w:w="0" w:type="auto"/>
                <w:tcBorders>
                  <w:bottom w:val="single" w:sz="4" w:space="0" w:color="auto"/>
                </w:tcBorders>
                <w:shd w:val="clear" w:color="auto" w:fill="F3F3F3"/>
                <w:hideMark/>
              </w:tcPr>
              <w:p w14:paraId="4BF5AC5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PDF generado</w:t>
                </w:r>
              </w:p>
            </w:tc>
          </w:tr>
          <w:tr w:rsidR="00E738EC" w:rsidRPr="00E738EC" w14:paraId="65063FFD" w14:textId="77777777" w:rsidTr="00E738EC">
            <w:trPr>
              <w:divId w:val="1795253448"/>
              <w:cantSplit/>
              <w:tblHeader/>
            </w:trPr>
            <w:tc>
              <w:tcPr>
                <w:tcW w:w="0" w:type="auto"/>
                <w:tcBorders>
                  <w:bottom w:val="single" w:sz="4" w:space="0" w:color="auto"/>
                </w:tcBorders>
                <w:shd w:val="clear" w:color="auto" w:fill="FFFFFF"/>
                <w:hideMark/>
              </w:tcPr>
              <w:p w14:paraId="3F3DC5D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OQP-GD-008</w:t>
                </w:r>
              </w:p>
            </w:tc>
            <w:tc>
              <w:tcPr>
                <w:tcW w:w="0" w:type="auto"/>
                <w:tcBorders>
                  <w:bottom w:val="single" w:sz="4" w:space="0" w:color="auto"/>
                </w:tcBorders>
                <w:shd w:val="clear" w:color="auto" w:fill="FFFFFF"/>
                <w:hideMark/>
              </w:tcPr>
              <w:p w14:paraId="3FDCA3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FFFFF"/>
                <w:hideMark/>
              </w:tcPr>
              <w:p w14:paraId="0E7095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y descarga de adjuntos</w:t>
                </w:r>
              </w:p>
            </w:tc>
            <w:tc>
              <w:tcPr>
                <w:tcW w:w="0" w:type="auto"/>
                <w:tcBorders>
                  <w:bottom w:val="single" w:sz="4" w:space="0" w:color="auto"/>
                </w:tcBorders>
                <w:shd w:val="clear" w:color="auto" w:fill="FFFFFF"/>
                <w:hideMark/>
              </w:tcPr>
              <w:p w14:paraId="101732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 y descarga exitosas</w:t>
                </w:r>
              </w:p>
            </w:tc>
          </w:tr>
          <w:tr w:rsidR="00E738EC" w:rsidRPr="00E738EC" w14:paraId="6E3B08BB" w14:textId="77777777" w:rsidTr="00E738EC">
            <w:trPr>
              <w:divId w:val="1795253448"/>
              <w:cantSplit/>
              <w:tblHeader/>
            </w:trPr>
            <w:tc>
              <w:tcPr>
                <w:tcW w:w="0" w:type="auto"/>
                <w:tcBorders>
                  <w:bottom w:val="single" w:sz="4" w:space="0" w:color="auto"/>
                </w:tcBorders>
                <w:shd w:val="clear" w:color="auto" w:fill="F3F3F3"/>
                <w:hideMark/>
              </w:tcPr>
              <w:p w14:paraId="3BD1BD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OQP-GD-009</w:t>
                </w:r>
              </w:p>
            </w:tc>
            <w:tc>
              <w:tcPr>
                <w:tcW w:w="0" w:type="auto"/>
                <w:tcBorders>
                  <w:bottom w:val="single" w:sz="4" w:space="0" w:color="auto"/>
                </w:tcBorders>
                <w:shd w:val="clear" w:color="auto" w:fill="F3F3F3"/>
                <w:hideMark/>
              </w:tcPr>
              <w:p w14:paraId="78639DF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3F3F3"/>
                <w:hideMark/>
              </w:tcPr>
              <w:p w14:paraId="20B0624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Creacion y lectura de notificacion</w:t>
                </w:r>
              </w:p>
            </w:tc>
            <w:tc>
              <w:tcPr>
                <w:tcW w:w="0" w:type="auto"/>
                <w:tcBorders>
                  <w:bottom w:val="single" w:sz="4" w:space="0" w:color="auto"/>
                </w:tcBorders>
                <w:shd w:val="clear" w:color="auto" w:fill="F3F3F3"/>
                <w:hideMark/>
              </w:tcPr>
              <w:p w14:paraId="29B70B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Notificacion visible y luego leida</w:t>
                </w:r>
              </w:p>
            </w:tc>
          </w:tr>
          <w:tr w:rsidR="00E738EC" w:rsidRPr="00E738EC" w14:paraId="0B132DF1" w14:textId="77777777" w:rsidTr="00E738EC">
            <w:trPr>
              <w:divId w:val="1795253448"/>
              <w:cantSplit/>
              <w:tblHeader/>
            </w:trPr>
            <w:tc>
              <w:tcPr>
                <w:tcW w:w="0" w:type="auto"/>
                <w:tcBorders>
                  <w:bottom w:val="single" w:sz="4" w:space="0" w:color="auto"/>
                </w:tcBorders>
                <w:shd w:val="clear" w:color="auto" w:fill="FFFFFF"/>
                <w:hideMark/>
              </w:tcPr>
              <w:p w14:paraId="69CADF0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OQP-GD-010</w:t>
                </w:r>
              </w:p>
            </w:tc>
            <w:tc>
              <w:tcPr>
                <w:tcW w:w="0" w:type="auto"/>
                <w:tcBorders>
                  <w:bottom w:val="single" w:sz="4" w:space="0" w:color="auto"/>
                </w:tcBorders>
                <w:shd w:val="clear" w:color="auto" w:fill="FFFFFF"/>
                <w:hideMark/>
              </w:tcPr>
              <w:p w14:paraId="26D9E0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FFFFF"/>
                <w:hideMark/>
              </w:tcPr>
              <w:p w14:paraId="0F89AF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de resumen comercial</w:t>
                </w:r>
              </w:p>
            </w:tc>
            <w:tc>
              <w:tcPr>
                <w:tcW w:w="0" w:type="auto"/>
                <w:tcBorders>
                  <w:bottom w:val="single" w:sz="4" w:space="0" w:color="auto"/>
                </w:tcBorders>
                <w:shd w:val="clear" w:color="auto" w:fill="FFFFFF"/>
                <w:hideMark/>
              </w:tcPr>
              <w:p w14:paraId="30175B3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Resumen devuelto</w:t>
                </w:r>
              </w:p>
            </w:tc>
          </w:tr>
          <w:tr w:rsidR="00E738EC" w:rsidRPr="00E738EC" w14:paraId="4147F188" w14:textId="77777777" w:rsidTr="00E738EC">
            <w:trPr>
              <w:divId w:val="1795253448"/>
              <w:cantSplit/>
              <w:tblHeader/>
            </w:trPr>
            <w:tc>
              <w:tcPr>
                <w:tcW w:w="0" w:type="auto"/>
                <w:tcBorders>
                  <w:bottom w:val="single" w:sz="4" w:space="0" w:color="auto"/>
                </w:tcBorders>
                <w:shd w:val="clear" w:color="auto" w:fill="F3F3F3"/>
                <w:hideMark/>
              </w:tcPr>
              <w:p w14:paraId="79D62BA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OQP-GD-011</w:t>
                </w:r>
              </w:p>
            </w:tc>
            <w:tc>
              <w:tcPr>
                <w:tcW w:w="0" w:type="auto"/>
                <w:tcBorders>
                  <w:bottom w:val="single" w:sz="4" w:space="0" w:color="auto"/>
                </w:tcBorders>
                <w:shd w:val="clear" w:color="auto" w:fill="F3F3F3"/>
                <w:hideMark/>
              </w:tcPr>
              <w:p w14:paraId="28565D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3F3F3"/>
                <w:hideMark/>
              </w:tcPr>
              <w:p w14:paraId="1448D0F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Autorización y estado</w:t>
                </w:r>
              </w:p>
            </w:tc>
            <w:tc>
              <w:tcPr>
                <w:tcW w:w="0" w:type="auto"/>
                <w:tcBorders>
                  <w:bottom w:val="single" w:sz="4" w:space="0" w:color="auto"/>
                </w:tcBorders>
                <w:shd w:val="clear" w:color="auto" w:fill="F3F3F3"/>
                <w:hideMark/>
              </w:tcPr>
              <w:p w14:paraId="48856A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Estado autorizado</w:t>
                </w:r>
              </w:p>
            </w:tc>
          </w:tr>
          <w:tr w:rsidR="00E738EC" w:rsidRPr="00E738EC" w14:paraId="4E2174FC" w14:textId="77777777" w:rsidTr="00E738EC">
            <w:trPr>
              <w:divId w:val="1795253448"/>
              <w:cantSplit/>
              <w:tblHeader/>
            </w:trPr>
            <w:tc>
              <w:tcPr>
                <w:tcW w:w="0" w:type="auto"/>
                <w:tcBorders>
                  <w:bottom w:val="single" w:sz="4" w:space="0" w:color="auto"/>
                </w:tcBorders>
                <w:shd w:val="clear" w:color="auto" w:fill="FFFFFF"/>
                <w:hideMark/>
              </w:tcPr>
              <w:p w14:paraId="0009C1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OQP-GD-012</w:t>
                </w:r>
              </w:p>
            </w:tc>
            <w:tc>
              <w:tcPr>
                <w:tcW w:w="0" w:type="auto"/>
                <w:tcBorders>
                  <w:bottom w:val="single" w:sz="4" w:space="0" w:color="auto"/>
                </w:tcBorders>
                <w:shd w:val="clear" w:color="auto" w:fill="FFFFFF"/>
                <w:hideMark/>
              </w:tcPr>
              <w:p w14:paraId="114E56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FFFFF"/>
                <w:hideMark/>
              </w:tcPr>
              <w:p w14:paraId="0552A5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Envio de correo</w:t>
                </w:r>
              </w:p>
            </w:tc>
            <w:tc>
              <w:tcPr>
                <w:tcW w:w="0" w:type="auto"/>
                <w:tcBorders>
                  <w:bottom w:val="single" w:sz="4" w:space="0" w:color="auto"/>
                </w:tcBorders>
                <w:shd w:val="clear" w:color="auto" w:fill="FFFFFF"/>
                <w:hideMark/>
              </w:tcPr>
              <w:p w14:paraId="4E9BE80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Correo enviado</w:t>
                </w:r>
              </w:p>
            </w:tc>
          </w:tr>
          <w:tr w:rsidR="00E738EC" w:rsidRPr="00E738EC" w14:paraId="4E083E43" w14:textId="77777777" w:rsidTr="00E738EC">
            <w:trPr>
              <w:divId w:val="1795253448"/>
              <w:cantSplit/>
              <w:tblHeader/>
            </w:trPr>
            <w:tc>
              <w:tcPr>
                <w:tcW w:w="0" w:type="auto"/>
                <w:shd w:val="clear" w:color="auto" w:fill="F3F3F3"/>
                <w:hideMark/>
              </w:tcPr>
              <w:p w14:paraId="7491B5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OQP-GD-013</w:t>
                </w:r>
              </w:p>
            </w:tc>
            <w:tc>
              <w:tcPr>
                <w:tcW w:w="0" w:type="auto"/>
                <w:shd w:val="clear" w:color="auto" w:fill="F3F3F3"/>
                <w:hideMark/>
              </w:tcPr>
              <w:p w14:paraId="14E8D9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shd w:val="clear" w:color="auto" w:fill="F3F3F3"/>
                <w:hideMark/>
              </w:tcPr>
              <w:p w14:paraId="43E64C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documental completa</w:t>
                </w:r>
              </w:p>
            </w:tc>
            <w:tc>
              <w:tcPr>
                <w:tcW w:w="0" w:type="auto"/>
                <w:shd w:val="clear" w:color="auto" w:fill="F3F3F3"/>
                <w:hideMark/>
              </w:tcPr>
              <w:p w14:paraId="7507F9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exitosa y documento bloqueado</w:t>
                </w:r>
              </w:p>
            </w:tc>
          </w:tr>
        </w:tbl>
        <w:p w14:paraId="2D49811C"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49" w:name="_Toc229603593"/>
          <w:r w:rsidRPr="00E738EC">
            <w:rPr>
              <w:rFonts w:ascii="Aptos" w:eastAsia="Times New Roman" w:hAnsi="Aptos"/>
              <w:b/>
              <w:color w:val="325483"/>
              <w:sz w:val="26"/>
            </w:rPr>
            <w:lastRenderedPageBreak/>
            <w:t>D.3 — Protocolo PQ (Calificación de Desempeño)</w:t>
          </w:r>
          <w:bookmarkEnd w:id="249"/>
        </w:p>
        <w:p w14:paraId="77EAD0C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50" w:name="_Toc229603594"/>
          <w:r w:rsidRPr="00E738EC">
            <w:rPr>
              <w:rFonts w:ascii="Aptos" w:eastAsia="Times New Roman" w:hAnsi="Aptos"/>
              <w:b/>
              <w:color w:val="325483"/>
              <w:sz w:val="26"/>
            </w:rPr>
            <w:t>Área 01: Gobierno, Seguridad, Cumplimiento y Gestión Documental</w:t>
          </w:r>
          <w:bookmarkEnd w:id="250"/>
        </w:p>
        <w:p w14:paraId="0659738A"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51" w:name="_Toc229603595"/>
          <w:r w:rsidRPr="00E738EC">
            <w:rPr>
              <w:rFonts w:ascii="Aptos" w:eastAsia="Times New Roman" w:hAnsi="Aptos"/>
              <w:b/>
              <w:color w:val="325483"/>
              <w:sz w:val="26"/>
            </w:rPr>
            <w:t>1. Objetivo</w:t>
          </w:r>
          <w:bookmarkEnd w:id="251"/>
        </w:p>
        <w:p w14:paraId="30B21C9F"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Definir los pasos de prueba para demostrar que el Área 01 mantiene desempeño y consistencia en condiciones representativas de uso real.</w:t>
          </w:r>
        </w:p>
        <w:p w14:paraId="3C00CF0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52" w:name="_Toc229603596"/>
          <w:r w:rsidRPr="00E738EC">
            <w:rPr>
              <w:rFonts w:ascii="Aptos" w:eastAsia="Times New Roman" w:hAnsi="Aptos"/>
              <w:b/>
              <w:color w:val="325483"/>
              <w:sz w:val="26"/>
            </w:rPr>
            <w:t>2. Casos PQ</w:t>
          </w:r>
          <w:bookmarkEnd w:id="252"/>
        </w:p>
        <w:tbl>
          <w:tblPr>
            <w:tblStyle w:val="Tablaconcuadrcula"/>
            <w:tblW w:w="0" w:type="auto"/>
            <w:tblLook w:val="04A0" w:firstRow="1" w:lastRow="0" w:firstColumn="1" w:lastColumn="0" w:noHBand="0" w:noVBand="1"/>
          </w:tblPr>
          <w:tblGrid>
            <w:gridCol w:w="1072"/>
            <w:gridCol w:w="1247"/>
            <w:gridCol w:w="3864"/>
            <w:gridCol w:w="3445"/>
          </w:tblGrid>
          <w:tr w:rsidR="00E738EC" w:rsidRPr="00E738EC" w14:paraId="2A4BA6EB" w14:textId="77777777" w:rsidTr="00E738EC">
            <w:trPr>
              <w:divId w:val="1795253448"/>
              <w:cantSplit/>
              <w:tblHeader/>
            </w:trPr>
            <w:tc>
              <w:tcPr>
                <w:tcW w:w="0" w:type="auto"/>
                <w:tcBorders>
                  <w:bottom w:val="single" w:sz="4" w:space="0" w:color="auto"/>
                </w:tcBorders>
                <w:shd w:val="clear" w:color="auto" w:fill="325483"/>
                <w:hideMark/>
              </w:tcPr>
              <w:p w14:paraId="06136CD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w:t>
                </w:r>
              </w:p>
            </w:tc>
            <w:tc>
              <w:tcPr>
                <w:tcW w:w="0" w:type="auto"/>
                <w:tcBorders>
                  <w:bottom w:val="single" w:sz="4" w:space="0" w:color="auto"/>
                </w:tcBorders>
                <w:shd w:val="clear" w:color="auto" w:fill="325483"/>
                <w:hideMark/>
              </w:tcPr>
              <w:p w14:paraId="3243C63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w:t>
                </w:r>
              </w:p>
            </w:tc>
            <w:tc>
              <w:tcPr>
                <w:tcW w:w="0" w:type="auto"/>
                <w:tcBorders>
                  <w:bottom w:val="single" w:sz="4" w:space="0" w:color="auto"/>
                </w:tcBorders>
                <w:shd w:val="clear" w:color="auto" w:fill="325483"/>
                <w:hideMark/>
              </w:tcPr>
              <w:p w14:paraId="6D179F0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Escenario</w:t>
                </w:r>
              </w:p>
            </w:tc>
            <w:tc>
              <w:tcPr>
                <w:tcW w:w="0" w:type="auto"/>
                <w:tcBorders>
                  <w:bottom w:val="single" w:sz="4" w:space="0" w:color="auto"/>
                </w:tcBorders>
                <w:shd w:val="clear" w:color="auto" w:fill="325483"/>
                <w:hideMark/>
              </w:tcPr>
              <w:p w14:paraId="3E3C4C6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r>
          <w:tr w:rsidR="00E738EC" w:rsidRPr="00E738EC" w14:paraId="0A7E38F3" w14:textId="77777777" w:rsidTr="00E738EC">
            <w:trPr>
              <w:divId w:val="1795253448"/>
              <w:cantSplit/>
              <w:tblHeader/>
            </w:trPr>
            <w:tc>
              <w:tcPr>
                <w:tcW w:w="0" w:type="auto"/>
                <w:tcBorders>
                  <w:bottom w:val="single" w:sz="4" w:space="0" w:color="auto"/>
                </w:tcBorders>
                <w:shd w:val="clear" w:color="auto" w:fill="F3F3F3"/>
                <w:hideMark/>
              </w:tcPr>
              <w:p w14:paraId="334F52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PQP-GD-001</w:t>
                </w:r>
              </w:p>
            </w:tc>
            <w:tc>
              <w:tcPr>
                <w:tcW w:w="0" w:type="auto"/>
                <w:tcBorders>
                  <w:bottom w:val="single" w:sz="4" w:space="0" w:color="auto"/>
                </w:tcBorders>
                <w:shd w:val="clear" w:color="auto" w:fill="F3F3F3"/>
                <w:hideMark/>
              </w:tcPr>
              <w:p w14:paraId="051322A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auth</w:t>
                </w:r>
              </w:p>
            </w:tc>
            <w:tc>
              <w:tcPr>
                <w:tcW w:w="0" w:type="auto"/>
                <w:tcBorders>
                  <w:bottom w:val="single" w:sz="4" w:space="0" w:color="auto"/>
                </w:tcBorders>
                <w:shd w:val="clear" w:color="auto" w:fill="F3F3F3"/>
                <w:hideMark/>
              </w:tcPr>
              <w:p w14:paraId="4A259D3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 consultas seguidas a /auth/me</w:t>
                </w:r>
              </w:p>
            </w:tc>
            <w:tc>
              <w:tcPr>
                <w:tcW w:w="0" w:type="auto"/>
                <w:tcBorders>
                  <w:bottom w:val="single" w:sz="4" w:space="0" w:color="auto"/>
                </w:tcBorders>
                <w:shd w:val="clear" w:color="auto" w:fill="F3F3F3"/>
                <w:hideMark/>
              </w:tcPr>
              <w:p w14:paraId="200C149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 funcional sostenida</w:t>
                </w:r>
              </w:p>
            </w:tc>
          </w:tr>
          <w:tr w:rsidR="00E738EC" w:rsidRPr="00E738EC" w14:paraId="26B393AB" w14:textId="77777777" w:rsidTr="00E738EC">
            <w:trPr>
              <w:divId w:val="1795253448"/>
              <w:cantSplit/>
              <w:tblHeader/>
            </w:trPr>
            <w:tc>
              <w:tcPr>
                <w:tcW w:w="0" w:type="auto"/>
                <w:tcBorders>
                  <w:bottom w:val="single" w:sz="4" w:space="0" w:color="auto"/>
                </w:tcBorders>
                <w:shd w:val="clear" w:color="auto" w:fill="FFFFFF"/>
                <w:hideMark/>
              </w:tcPr>
              <w:p w14:paraId="275B8B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PQP-GD-002</w:t>
                </w:r>
              </w:p>
            </w:tc>
            <w:tc>
              <w:tcPr>
                <w:tcW w:w="0" w:type="auto"/>
                <w:tcBorders>
                  <w:bottom w:val="single" w:sz="4" w:space="0" w:color="auto"/>
                </w:tcBorders>
                <w:shd w:val="clear" w:color="auto" w:fill="FFFFFF"/>
                <w:hideMark/>
              </w:tcPr>
              <w:p w14:paraId="7DF759C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security</w:t>
                </w:r>
              </w:p>
            </w:tc>
            <w:tc>
              <w:tcPr>
                <w:tcW w:w="0" w:type="auto"/>
                <w:tcBorders>
                  <w:bottom w:val="single" w:sz="4" w:space="0" w:color="auto"/>
                </w:tcBorders>
                <w:shd w:val="clear" w:color="auto" w:fill="FFFFFF"/>
                <w:hideMark/>
              </w:tcPr>
              <w:p w14:paraId="153CCB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y export repetidos de off-hours</w:t>
                </w:r>
              </w:p>
            </w:tc>
            <w:tc>
              <w:tcPr>
                <w:tcW w:w="0" w:type="auto"/>
                <w:tcBorders>
                  <w:bottom w:val="single" w:sz="4" w:space="0" w:color="auto"/>
                </w:tcBorders>
                <w:shd w:val="clear" w:color="auto" w:fill="FFFFFF"/>
                <w:hideMark/>
              </w:tcPr>
              <w:p w14:paraId="5849EA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Respuestas estables</w:t>
                </w:r>
              </w:p>
            </w:tc>
          </w:tr>
          <w:tr w:rsidR="00E738EC" w:rsidRPr="00E738EC" w14:paraId="175F9C30" w14:textId="77777777" w:rsidTr="00E738EC">
            <w:trPr>
              <w:divId w:val="1795253448"/>
              <w:cantSplit/>
              <w:tblHeader/>
            </w:trPr>
            <w:tc>
              <w:tcPr>
                <w:tcW w:w="0" w:type="auto"/>
                <w:tcBorders>
                  <w:bottom w:val="single" w:sz="4" w:space="0" w:color="auto"/>
                </w:tcBorders>
                <w:shd w:val="clear" w:color="auto" w:fill="F3F3F3"/>
                <w:hideMark/>
              </w:tcPr>
              <w:p w14:paraId="5234DDD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PQP-GD-003</w:t>
                </w:r>
              </w:p>
            </w:tc>
            <w:tc>
              <w:tcPr>
                <w:tcW w:w="0" w:type="auto"/>
                <w:tcBorders>
                  <w:bottom w:val="single" w:sz="4" w:space="0" w:color="auto"/>
                </w:tcBorders>
                <w:shd w:val="clear" w:color="auto" w:fill="F3F3F3"/>
                <w:hideMark/>
              </w:tcPr>
              <w:p w14:paraId="512E547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audit-prep</w:t>
                </w:r>
              </w:p>
            </w:tc>
            <w:tc>
              <w:tcPr>
                <w:tcW w:w="0" w:type="auto"/>
                <w:tcBorders>
                  <w:bottom w:val="single" w:sz="4" w:space="0" w:color="auto"/>
                </w:tcBorders>
                <w:shd w:val="clear" w:color="auto" w:fill="F3F3F3"/>
                <w:hideMark/>
              </w:tcPr>
              <w:p w14:paraId="796B6C9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5 cargas consecutivas de documentos validos</w:t>
                </w:r>
              </w:p>
            </w:tc>
            <w:tc>
              <w:tcPr>
                <w:tcW w:w="0" w:type="auto"/>
                <w:tcBorders>
                  <w:bottom w:val="single" w:sz="4" w:space="0" w:color="auto"/>
                </w:tcBorders>
                <w:shd w:val="clear" w:color="auto" w:fill="F3F3F3"/>
                <w:hideMark/>
              </w:tcPr>
              <w:p w14:paraId="2932A7E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Persistencia coherente</w:t>
                </w:r>
              </w:p>
            </w:tc>
          </w:tr>
          <w:tr w:rsidR="00E738EC" w:rsidRPr="00E738EC" w14:paraId="0F5136A5" w14:textId="77777777" w:rsidTr="00E738EC">
            <w:trPr>
              <w:divId w:val="1795253448"/>
              <w:cantSplit/>
              <w:tblHeader/>
            </w:trPr>
            <w:tc>
              <w:tcPr>
                <w:tcW w:w="0" w:type="auto"/>
                <w:tcBorders>
                  <w:bottom w:val="single" w:sz="4" w:space="0" w:color="auto"/>
                </w:tcBorders>
                <w:shd w:val="clear" w:color="auto" w:fill="FFFFFF"/>
                <w:hideMark/>
              </w:tcPr>
              <w:p w14:paraId="49F7A66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PQP-GD-004</w:t>
                </w:r>
              </w:p>
            </w:tc>
            <w:tc>
              <w:tcPr>
                <w:tcW w:w="0" w:type="auto"/>
                <w:tcBorders>
                  <w:bottom w:val="single" w:sz="4" w:space="0" w:color="auto"/>
                </w:tcBorders>
                <w:shd w:val="clear" w:color="auto" w:fill="FFFFFF"/>
                <w:hideMark/>
              </w:tcPr>
              <w:p w14:paraId="3CB82D9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approvals</w:t>
                </w:r>
              </w:p>
            </w:tc>
            <w:tc>
              <w:tcPr>
                <w:tcW w:w="0" w:type="auto"/>
                <w:tcBorders>
                  <w:bottom w:val="single" w:sz="4" w:space="0" w:color="auto"/>
                </w:tcBorders>
                <w:shd w:val="clear" w:color="auto" w:fill="FFFFFF"/>
                <w:hideMark/>
              </w:tcPr>
              <w:p w14:paraId="00B8CD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Serie de decisiones validas</w:t>
                </w:r>
              </w:p>
            </w:tc>
            <w:tc>
              <w:tcPr>
                <w:tcW w:w="0" w:type="auto"/>
                <w:tcBorders>
                  <w:bottom w:val="single" w:sz="4" w:space="0" w:color="auto"/>
                </w:tcBorders>
                <w:shd w:val="clear" w:color="auto" w:fill="FFFFFF"/>
                <w:hideMark/>
              </w:tcPr>
              <w:p w14:paraId="4CA5CA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Estados consistentes</w:t>
                </w:r>
              </w:p>
            </w:tc>
          </w:tr>
          <w:tr w:rsidR="00E738EC" w:rsidRPr="00E738EC" w14:paraId="7723FAD4" w14:textId="77777777" w:rsidTr="00E738EC">
            <w:trPr>
              <w:divId w:val="1795253448"/>
              <w:cantSplit/>
              <w:tblHeader/>
            </w:trPr>
            <w:tc>
              <w:tcPr>
                <w:tcW w:w="0" w:type="auto"/>
                <w:tcBorders>
                  <w:bottom w:val="single" w:sz="4" w:space="0" w:color="auto"/>
                </w:tcBorders>
                <w:shd w:val="clear" w:color="auto" w:fill="F3F3F3"/>
                <w:hideMark/>
              </w:tcPr>
              <w:p w14:paraId="39AA03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PQP-GD-005</w:t>
                </w:r>
              </w:p>
            </w:tc>
            <w:tc>
              <w:tcPr>
                <w:tcW w:w="0" w:type="auto"/>
                <w:tcBorders>
                  <w:bottom w:val="single" w:sz="4" w:space="0" w:color="auto"/>
                </w:tcBorders>
                <w:shd w:val="clear" w:color="auto" w:fill="F3F3F3"/>
                <w:hideMark/>
              </w:tcPr>
              <w:p w14:paraId="4A4B87A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management</w:t>
                </w:r>
              </w:p>
            </w:tc>
            <w:tc>
              <w:tcPr>
                <w:tcW w:w="0" w:type="auto"/>
                <w:tcBorders>
                  <w:bottom w:val="single" w:sz="4" w:space="0" w:color="auto"/>
                </w:tcBorders>
                <w:shd w:val="clear" w:color="auto" w:fill="F3F3F3"/>
                <w:hideMark/>
              </w:tcPr>
              <w:p w14:paraId="4E9F6C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Consultas repetidas de stats, requests, trace, documents</w:t>
                </w:r>
              </w:p>
            </w:tc>
            <w:tc>
              <w:tcPr>
                <w:tcW w:w="0" w:type="auto"/>
                <w:tcBorders>
                  <w:bottom w:val="single" w:sz="4" w:space="0" w:color="auto"/>
                </w:tcBorders>
                <w:shd w:val="clear" w:color="auto" w:fill="F3F3F3"/>
                <w:hideMark/>
              </w:tcPr>
              <w:p w14:paraId="551DE6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 funcional sostenida</w:t>
                </w:r>
              </w:p>
            </w:tc>
          </w:tr>
          <w:tr w:rsidR="00E738EC" w:rsidRPr="00E738EC" w14:paraId="6C7CB061" w14:textId="77777777" w:rsidTr="00E738EC">
            <w:trPr>
              <w:divId w:val="1795253448"/>
              <w:cantSplit/>
              <w:tblHeader/>
            </w:trPr>
            <w:tc>
              <w:tcPr>
                <w:tcW w:w="0" w:type="auto"/>
                <w:tcBorders>
                  <w:bottom w:val="single" w:sz="4" w:space="0" w:color="auto"/>
                </w:tcBorders>
                <w:shd w:val="clear" w:color="auto" w:fill="FFFFFF"/>
                <w:hideMark/>
              </w:tcPr>
              <w:p w14:paraId="3A5A9E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PQP-GD-006</w:t>
                </w:r>
              </w:p>
            </w:tc>
            <w:tc>
              <w:tcPr>
                <w:tcW w:w="0" w:type="auto"/>
                <w:tcBorders>
                  <w:bottom w:val="single" w:sz="4" w:space="0" w:color="auto"/>
                </w:tcBorders>
                <w:shd w:val="clear" w:color="auto" w:fill="FFFFFF"/>
                <w:hideMark/>
              </w:tcPr>
              <w:p w14:paraId="417644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documents</w:t>
                </w:r>
              </w:p>
            </w:tc>
            <w:tc>
              <w:tcPr>
                <w:tcW w:w="0" w:type="auto"/>
                <w:tcBorders>
                  <w:bottom w:val="single" w:sz="4" w:space="0" w:color="auto"/>
                </w:tcBorders>
                <w:shd w:val="clear" w:color="auto" w:fill="FFFFFF"/>
                <w:hideMark/>
              </w:tcPr>
              <w:p w14:paraId="713F61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Creacion y consulta repetida de documentos</w:t>
                </w:r>
              </w:p>
            </w:tc>
            <w:tc>
              <w:tcPr>
                <w:tcW w:w="0" w:type="auto"/>
                <w:tcBorders>
                  <w:bottom w:val="single" w:sz="4" w:space="0" w:color="auto"/>
                </w:tcBorders>
                <w:shd w:val="clear" w:color="auto" w:fill="FFFFFF"/>
                <w:hideMark/>
              </w:tcPr>
              <w:p w14:paraId="2789CC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Relacion documento-solicitud consistente</w:t>
                </w:r>
              </w:p>
            </w:tc>
          </w:tr>
          <w:tr w:rsidR="00E738EC" w:rsidRPr="00E738EC" w14:paraId="699C48D1" w14:textId="77777777" w:rsidTr="00E738EC">
            <w:trPr>
              <w:divId w:val="1795253448"/>
              <w:cantSplit/>
              <w:tblHeader/>
            </w:trPr>
            <w:tc>
              <w:tcPr>
                <w:tcW w:w="0" w:type="auto"/>
                <w:tcBorders>
                  <w:bottom w:val="single" w:sz="4" w:space="0" w:color="auto"/>
                </w:tcBorders>
                <w:shd w:val="clear" w:color="auto" w:fill="F3F3F3"/>
                <w:hideMark/>
              </w:tcPr>
              <w:p w14:paraId="06875C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PQP-GD-007</w:t>
                </w:r>
              </w:p>
            </w:tc>
            <w:tc>
              <w:tcPr>
                <w:tcW w:w="0" w:type="auto"/>
                <w:tcBorders>
                  <w:bottom w:val="single" w:sz="4" w:space="0" w:color="auto"/>
                </w:tcBorders>
                <w:shd w:val="clear" w:color="auto" w:fill="F3F3F3"/>
                <w:hideMark/>
              </w:tcPr>
              <w:p w14:paraId="11EC88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files</w:t>
                </w:r>
              </w:p>
            </w:tc>
            <w:tc>
              <w:tcPr>
                <w:tcW w:w="0" w:type="auto"/>
                <w:tcBorders>
                  <w:bottom w:val="single" w:sz="4" w:space="0" w:color="auto"/>
                </w:tcBorders>
                <w:shd w:val="clear" w:color="auto" w:fill="F3F3F3"/>
                <w:hideMark/>
              </w:tcPr>
              <w:p w14:paraId="3A312B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Cargas y descargas repetidas</w:t>
                </w:r>
              </w:p>
            </w:tc>
            <w:tc>
              <w:tcPr>
                <w:tcW w:w="0" w:type="auto"/>
                <w:tcBorders>
                  <w:bottom w:val="single" w:sz="4" w:space="0" w:color="auto"/>
                </w:tcBorders>
                <w:shd w:val="clear" w:color="auto" w:fill="F3F3F3"/>
                <w:hideMark/>
              </w:tcPr>
              <w:p w14:paraId="0B6CD7B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Stream y metadata consistentes</w:t>
                </w:r>
              </w:p>
            </w:tc>
          </w:tr>
          <w:tr w:rsidR="00E738EC" w:rsidRPr="00E738EC" w14:paraId="77B6CF82" w14:textId="77777777" w:rsidTr="00E738EC">
            <w:trPr>
              <w:divId w:val="1795253448"/>
              <w:cantSplit/>
              <w:tblHeader/>
            </w:trPr>
            <w:tc>
              <w:tcPr>
                <w:tcW w:w="0" w:type="auto"/>
                <w:tcBorders>
                  <w:bottom w:val="single" w:sz="4" w:space="0" w:color="auto"/>
                </w:tcBorders>
                <w:shd w:val="clear" w:color="auto" w:fill="FFFFFF"/>
                <w:hideMark/>
              </w:tcPr>
              <w:p w14:paraId="2BA262C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PQP-GD-008</w:t>
                </w:r>
              </w:p>
            </w:tc>
            <w:tc>
              <w:tcPr>
                <w:tcW w:w="0" w:type="auto"/>
                <w:tcBorders>
                  <w:bottom w:val="single" w:sz="4" w:space="0" w:color="auto"/>
                </w:tcBorders>
                <w:shd w:val="clear" w:color="auto" w:fill="FFFFFF"/>
                <w:hideMark/>
              </w:tcPr>
              <w:p w14:paraId="0FB33E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notifications</w:t>
                </w:r>
              </w:p>
            </w:tc>
            <w:tc>
              <w:tcPr>
                <w:tcW w:w="0" w:type="auto"/>
                <w:tcBorders>
                  <w:bottom w:val="single" w:sz="4" w:space="0" w:color="auto"/>
                </w:tcBorders>
                <w:shd w:val="clear" w:color="auto" w:fill="FFFFFF"/>
                <w:hideMark/>
              </w:tcPr>
              <w:p w14:paraId="6A5EBF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Operaciones mixtas de bandeja</w:t>
                </w:r>
              </w:p>
            </w:tc>
            <w:tc>
              <w:tcPr>
                <w:tcW w:w="0" w:type="auto"/>
                <w:tcBorders>
                  <w:bottom w:val="single" w:sz="4" w:space="0" w:color="auto"/>
                </w:tcBorders>
                <w:shd w:val="clear" w:color="auto" w:fill="FFFFFF"/>
                <w:hideMark/>
              </w:tcPr>
              <w:p w14:paraId="4FF4A6F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Conteo y estado coherentes</w:t>
                </w:r>
              </w:p>
            </w:tc>
          </w:tr>
          <w:tr w:rsidR="00E738EC" w:rsidRPr="00E738EC" w14:paraId="78D9FAF0" w14:textId="77777777" w:rsidTr="00E738EC">
            <w:trPr>
              <w:divId w:val="1795253448"/>
              <w:cantSplit/>
              <w:tblHeader/>
            </w:trPr>
            <w:tc>
              <w:tcPr>
                <w:tcW w:w="0" w:type="auto"/>
                <w:tcBorders>
                  <w:bottom w:val="single" w:sz="4" w:space="0" w:color="auto"/>
                </w:tcBorders>
                <w:shd w:val="clear" w:color="auto" w:fill="F3F3F3"/>
                <w:hideMark/>
              </w:tcPr>
              <w:p w14:paraId="3B43B6B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PQP-GD-009</w:t>
                </w:r>
              </w:p>
            </w:tc>
            <w:tc>
              <w:tcPr>
                <w:tcW w:w="0" w:type="auto"/>
                <w:tcBorders>
                  <w:bottom w:val="single" w:sz="4" w:space="0" w:color="auto"/>
                </w:tcBorders>
                <w:shd w:val="clear" w:color="auto" w:fill="F3F3F3"/>
                <w:hideMark/>
              </w:tcPr>
              <w:p w14:paraId="2FC6956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dashboard</w:t>
                </w:r>
              </w:p>
            </w:tc>
            <w:tc>
              <w:tcPr>
                <w:tcW w:w="0" w:type="auto"/>
                <w:tcBorders>
                  <w:bottom w:val="single" w:sz="4" w:space="0" w:color="auto"/>
                </w:tcBorders>
                <w:shd w:val="clear" w:color="auto" w:fill="F3F3F3"/>
                <w:hideMark/>
              </w:tcPr>
              <w:p w14:paraId="705F60D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Consulta repetida con fresh=1</w:t>
                </w:r>
              </w:p>
            </w:tc>
            <w:tc>
              <w:tcPr>
                <w:tcW w:w="0" w:type="auto"/>
                <w:tcBorders>
                  <w:bottom w:val="single" w:sz="4" w:space="0" w:color="auto"/>
                </w:tcBorders>
                <w:shd w:val="clear" w:color="auto" w:fill="F3F3F3"/>
                <w:hideMark/>
              </w:tcPr>
              <w:p w14:paraId="16132E0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Respuesta estable</w:t>
                </w:r>
              </w:p>
            </w:tc>
          </w:tr>
          <w:tr w:rsidR="00E738EC" w:rsidRPr="00E738EC" w14:paraId="226387BD" w14:textId="77777777" w:rsidTr="00E738EC">
            <w:trPr>
              <w:divId w:val="1795253448"/>
              <w:cantSplit/>
              <w:tblHeader/>
            </w:trPr>
            <w:tc>
              <w:tcPr>
                <w:tcW w:w="0" w:type="auto"/>
                <w:tcBorders>
                  <w:bottom w:val="single" w:sz="4" w:space="0" w:color="auto"/>
                </w:tcBorders>
                <w:shd w:val="clear" w:color="auto" w:fill="FFFFFF"/>
                <w:hideMark/>
              </w:tcPr>
              <w:p w14:paraId="5D7CCA1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PQP-GD-010</w:t>
                </w:r>
              </w:p>
            </w:tc>
            <w:tc>
              <w:tcPr>
                <w:tcW w:w="0" w:type="auto"/>
                <w:tcBorders>
                  <w:bottom w:val="single" w:sz="4" w:space="0" w:color="auto"/>
                </w:tcBorders>
                <w:shd w:val="clear" w:color="auto" w:fill="FFFFFF"/>
                <w:hideMark/>
              </w:tcPr>
              <w:p w14:paraId="1760B1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gmail</w:t>
                </w:r>
              </w:p>
            </w:tc>
            <w:tc>
              <w:tcPr>
                <w:tcW w:w="0" w:type="auto"/>
                <w:tcBorders>
                  <w:bottom w:val="single" w:sz="4" w:space="0" w:color="auto"/>
                </w:tcBorders>
                <w:shd w:val="clear" w:color="auto" w:fill="FFFFFF"/>
                <w:hideMark/>
              </w:tcPr>
              <w:p w14:paraId="7393396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Envio repetido en entorno controlado</w:t>
                </w:r>
              </w:p>
            </w:tc>
            <w:tc>
              <w:tcPr>
                <w:tcW w:w="0" w:type="auto"/>
                <w:tcBorders>
                  <w:bottom w:val="single" w:sz="4" w:space="0" w:color="auto"/>
                </w:tcBorders>
                <w:shd w:val="clear" w:color="auto" w:fill="FFFFFF"/>
                <w:hideMark/>
              </w:tcPr>
              <w:p w14:paraId="720E1C6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Envio sostenido y trazable</w:t>
                </w:r>
              </w:p>
            </w:tc>
          </w:tr>
          <w:tr w:rsidR="00E738EC" w:rsidRPr="00E738EC" w14:paraId="73AD550E" w14:textId="77777777" w:rsidTr="00E738EC">
            <w:trPr>
              <w:divId w:val="1795253448"/>
              <w:cantSplit/>
              <w:tblHeader/>
            </w:trPr>
            <w:tc>
              <w:tcPr>
                <w:tcW w:w="0" w:type="auto"/>
                <w:shd w:val="clear" w:color="auto" w:fill="F3F3F3"/>
                <w:hideMark/>
              </w:tcPr>
              <w:p w14:paraId="5F5B10A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PQP-GD-011</w:t>
                </w:r>
              </w:p>
            </w:tc>
            <w:tc>
              <w:tcPr>
                <w:tcW w:w="0" w:type="auto"/>
                <w:shd w:val="clear" w:color="auto" w:fill="F3F3F3"/>
                <w:hideMark/>
              </w:tcPr>
              <w:p w14:paraId="439BFE2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signature</w:t>
                </w:r>
              </w:p>
            </w:tc>
            <w:tc>
              <w:tcPr>
                <w:tcW w:w="0" w:type="auto"/>
                <w:shd w:val="clear" w:color="auto" w:fill="F3F3F3"/>
                <w:hideMark/>
              </w:tcPr>
              <w:p w14:paraId="52725D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Firma repetida en entorno controlado</w:t>
                </w:r>
              </w:p>
            </w:tc>
            <w:tc>
              <w:tcPr>
                <w:tcW w:w="0" w:type="auto"/>
                <w:shd w:val="clear" w:color="auto" w:fill="F3F3F3"/>
                <w:hideMark/>
              </w:tcPr>
              <w:p w14:paraId="086708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Persistencia consistente de hash, firma, sello y QR</w:t>
                </w:r>
              </w:p>
            </w:tc>
          </w:tr>
        </w:tbl>
        <w:p w14:paraId="5BA4F4F8"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szCs w:val="32"/>
            </w:rPr>
          </w:pPr>
          <w:bookmarkStart w:id="253" w:name="_Toc229603597"/>
          <w:r w:rsidRPr="00E738EC">
            <w:rPr>
              <w:rFonts w:ascii="Aptos" w:eastAsia="Times New Roman" w:hAnsi="Aptos"/>
              <w:b/>
              <w:color w:val="325483"/>
              <w:sz w:val="32"/>
            </w:rPr>
            <w:lastRenderedPageBreak/>
            <w:t>ANEXO E: Registros de Ejecución y Evidencia</w:t>
          </w:r>
          <w:bookmarkEnd w:id="253"/>
        </w:p>
        <w:tbl>
          <w:tblPr>
            <w:tblStyle w:val="Tablaconcuadrcula"/>
            <w:tblW w:w="0" w:type="auto"/>
            <w:tblLook w:val="04A0" w:firstRow="1" w:lastRow="0" w:firstColumn="1" w:lastColumn="0" w:noHBand="0" w:noVBand="1"/>
          </w:tblPr>
          <w:tblGrid>
            <w:gridCol w:w="1348"/>
            <w:gridCol w:w="5450"/>
          </w:tblGrid>
          <w:tr w:rsidR="00E738EC" w:rsidRPr="00E738EC" w14:paraId="5CC3B0A6" w14:textId="77777777" w:rsidTr="00E738EC">
            <w:trPr>
              <w:divId w:val="1795253448"/>
              <w:cantSplit/>
              <w:tblHeader/>
            </w:trPr>
            <w:tc>
              <w:tcPr>
                <w:tcW w:w="0" w:type="auto"/>
                <w:tcBorders>
                  <w:bottom w:val="single" w:sz="4" w:space="0" w:color="auto"/>
                </w:tcBorders>
                <w:shd w:val="clear" w:color="auto" w:fill="325483"/>
                <w:hideMark/>
              </w:tcPr>
              <w:p w14:paraId="6256A3B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30D454B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07FC4E82" w14:textId="77777777" w:rsidTr="00E738EC">
            <w:trPr>
              <w:divId w:val="1795253448"/>
              <w:cantSplit/>
              <w:tblHeader/>
            </w:trPr>
            <w:tc>
              <w:tcPr>
                <w:tcW w:w="0" w:type="auto"/>
                <w:tcBorders>
                  <w:bottom w:val="single" w:sz="4" w:space="0" w:color="auto"/>
                </w:tcBorders>
                <w:shd w:val="clear" w:color="auto" w:fill="F3F3F3"/>
                <w:hideMark/>
              </w:tcPr>
              <w:p w14:paraId="5A5CAFE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30D5752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VAL-SPI-AREA-01-V1-0-ANEXO-E</w:t>
                </w:r>
              </w:p>
            </w:tc>
          </w:tr>
          <w:tr w:rsidR="00E738EC" w:rsidRPr="00E738EC" w14:paraId="6300C50D" w14:textId="77777777" w:rsidTr="00E738EC">
            <w:trPr>
              <w:divId w:val="1795253448"/>
              <w:cantSplit/>
              <w:tblHeader/>
            </w:trPr>
            <w:tc>
              <w:tcPr>
                <w:tcW w:w="0" w:type="auto"/>
                <w:tcBorders>
                  <w:bottom w:val="single" w:sz="4" w:space="0" w:color="auto"/>
                </w:tcBorders>
                <w:shd w:val="clear" w:color="auto" w:fill="FFFFFF"/>
                <w:hideMark/>
              </w:tcPr>
              <w:p w14:paraId="755C95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7BF0E15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55F58604" w14:textId="77777777" w:rsidTr="00E738EC">
            <w:trPr>
              <w:divId w:val="1795253448"/>
              <w:cantSplit/>
              <w:tblHeader/>
            </w:trPr>
            <w:tc>
              <w:tcPr>
                <w:tcW w:w="0" w:type="auto"/>
                <w:shd w:val="clear" w:color="auto" w:fill="F3F3F3"/>
                <w:hideMark/>
              </w:tcPr>
              <w:p w14:paraId="2F9481D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 Paquete</w:t>
                </w:r>
              </w:p>
            </w:tc>
            <w:tc>
              <w:tcPr>
                <w:tcW w:w="0" w:type="auto"/>
                <w:shd w:val="clear" w:color="auto" w:fill="F3F3F3"/>
                <w:hideMark/>
              </w:tcPr>
              <w:p w14:paraId="6F4570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bl>
        <w:p w14:paraId="472331A0"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54" w:name="_Toc229603598"/>
          <w:r w:rsidRPr="00E738EC">
            <w:rPr>
              <w:rFonts w:ascii="Aptos" w:eastAsia="Times New Roman" w:hAnsi="Aptos"/>
              <w:b/>
              <w:color w:val="325483"/>
              <w:sz w:val="26"/>
            </w:rPr>
            <w:t>E.1 — Registro de Ejecución IQ</w:t>
          </w:r>
          <w:bookmarkEnd w:id="254"/>
        </w:p>
        <w:tbl>
          <w:tblPr>
            <w:tblStyle w:val="Tablaconcuadrcula"/>
            <w:tblW w:w="0" w:type="auto"/>
            <w:tblLook w:val="04A0" w:firstRow="1" w:lastRow="0" w:firstColumn="1" w:lastColumn="0" w:noHBand="0" w:noVBand="1"/>
          </w:tblPr>
          <w:tblGrid>
            <w:gridCol w:w="788"/>
            <w:gridCol w:w="2176"/>
            <w:gridCol w:w="1853"/>
            <w:gridCol w:w="1435"/>
            <w:gridCol w:w="1083"/>
            <w:gridCol w:w="1249"/>
            <w:gridCol w:w="1044"/>
          </w:tblGrid>
          <w:tr w:rsidR="00E738EC" w:rsidRPr="00E738EC" w14:paraId="39B4FCB9" w14:textId="77777777" w:rsidTr="00E738EC">
            <w:trPr>
              <w:divId w:val="1795253448"/>
              <w:cantSplit/>
              <w:tblHeader/>
            </w:trPr>
            <w:tc>
              <w:tcPr>
                <w:tcW w:w="0" w:type="auto"/>
                <w:tcBorders>
                  <w:bottom w:val="single" w:sz="4" w:space="0" w:color="auto"/>
                </w:tcBorders>
                <w:shd w:val="clear" w:color="auto" w:fill="325483"/>
                <w:hideMark/>
              </w:tcPr>
              <w:p w14:paraId="2C33AFB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Caso</w:t>
                </w:r>
              </w:p>
            </w:tc>
            <w:tc>
              <w:tcPr>
                <w:tcW w:w="0" w:type="auto"/>
                <w:tcBorders>
                  <w:bottom w:val="single" w:sz="4" w:space="0" w:color="auto"/>
                </w:tcBorders>
                <w:shd w:val="clear" w:color="auto" w:fill="325483"/>
                <w:hideMark/>
              </w:tcPr>
              <w:p w14:paraId="55E93BE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6FACC64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523F105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5863D51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08F3BA1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0937B8B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r>
          <w:tr w:rsidR="00E738EC" w:rsidRPr="00E738EC" w14:paraId="0FC274C2" w14:textId="77777777" w:rsidTr="00E738EC">
            <w:trPr>
              <w:divId w:val="1795253448"/>
              <w:cantSplit/>
              <w:tblHeader/>
            </w:trPr>
            <w:tc>
              <w:tcPr>
                <w:tcW w:w="0" w:type="auto"/>
                <w:tcBorders>
                  <w:bottom w:val="single" w:sz="4" w:space="0" w:color="auto"/>
                </w:tcBorders>
                <w:shd w:val="clear" w:color="auto" w:fill="F3F3F3"/>
                <w:hideMark/>
              </w:tcPr>
              <w:p w14:paraId="6F5015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IQ-EV-001</w:t>
                </w:r>
              </w:p>
            </w:tc>
            <w:tc>
              <w:tcPr>
                <w:tcW w:w="0" w:type="auto"/>
                <w:tcBorders>
                  <w:bottom w:val="single" w:sz="4" w:space="0" w:color="auto"/>
                </w:tcBorders>
                <w:shd w:val="clear" w:color="auto" w:fill="F3F3F3"/>
                <w:hideMark/>
              </w:tcPr>
              <w:p w14:paraId="6E4E31D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Verificación de despliegue en ambiente objetivo</w:t>
                </w:r>
              </w:p>
            </w:tc>
            <w:tc>
              <w:tcPr>
                <w:tcW w:w="0" w:type="auto"/>
                <w:tcBorders>
                  <w:bottom w:val="single" w:sz="4" w:space="0" w:color="auto"/>
                </w:tcBorders>
                <w:shd w:val="clear" w:color="auto" w:fill="F3F3F3"/>
                <w:hideMark/>
              </w:tcPr>
              <w:p w14:paraId="48DB038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Servicio activo y respondiendo</w:t>
                </w:r>
              </w:p>
            </w:tc>
            <w:tc>
              <w:tcPr>
                <w:tcW w:w="0" w:type="auto"/>
                <w:tcBorders>
                  <w:bottom w:val="single" w:sz="4" w:space="0" w:color="auto"/>
                </w:tcBorders>
                <w:shd w:val="clear" w:color="auto" w:fill="F3F3F3"/>
                <w:hideMark/>
              </w:tcPr>
              <w:p w14:paraId="15227C8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6710FD6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11D5F32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57DE8C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18CC1EF1" w14:textId="77777777" w:rsidTr="00E738EC">
            <w:trPr>
              <w:divId w:val="1795253448"/>
              <w:cantSplit/>
              <w:tblHeader/>
            </w:trPr>
            <w:tc>
              <w:tcPr>
                <w:tcW w:w="0" w:type="auto"/>
                <w:tcBorders>
                  <w:bottom w:val="single" w:sz="4" w:space="0" w:color="auto"/>
                </w:tcBorders>
                <w:shd w:val="clear" w:color="auto" w:fill="FFFFFF"/>
                <w:hideMark/>
              </w:tcPr>
              <w:p w14:paraId="3205FC2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IQ-EV-002</w:t>
                </w:r>
              </w:p>
            </w:tc>
            <w:tc>
              <w:tcPr>
                <w:tcW w:w="0" w:type="auto"/>
                <w:tcBorders>
                  <w:bottom w:val="single" w:sz="4" w:space="0" w:color="auto"/>
                </w:tcBorders>
                <w:shd w:val="clear" w:color="auto" w:fill="FFFFFF"/>
                <w:hideMark/>
              </w:tcPr>
              <w:p w14:paraId="2AA787E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Verificación de variables de entorno críticas</w:t>
                </w:r>
              </w:p>
            </w:tc>
            <w:tc>
              <w:tcPr>
                <w:tcW w:w="0" w:type="auto"/>
                <w:tcBorders>
                  <w:bottom w:val="single" w:sz="4" w:space="0" w:color="auto"/>
                </w:tcBorders>
                <w:shd w:val="clear" w:color="auto" w:fill="FFFFFF"/>
                <w:hideMark/>
              </w:tcPr>
              <w:p w14:paraId="7814E4E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Variables presentes y válidas</w:t>
                </w:r>
              </w:p>
            </w:tc>
            <w:tc>
              <w:tcPr>
                <w:tcW w:w="0" w:type="auto"/>
                <w:tcBorders>
                  <w:bottom w:val="single" w:sz="4" w:space="0" w:color="auto"/>
                </w:tcBorders>
                <w:shd w:val="clear" w:color="auto" w:fill="FFFFFF"/>
                <w:hideMark/>
              </w:tcPr>
              <w:p w14:paraId="549D8E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3B75E9A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35911E0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tcBorders>
                  <w:bottom w:val="single" w:sz="4" w:space="0" w:color="auto"/>
                </w:tcBorders>
                <w:shd w:val="clear" w:color="auto" w:fill="FFFFFF"/>
                <w:hideMark/>
              </w:tcPr>
              <w:p w14:paraId="1B39F0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323E4DAD" w14:textId="77777777" w:rsidTr="00E738EC">
            <w:trPr>
              <w:divId w:val="1795253448"/>
              <w:cantSplit/>
              <w:tblHeader/>
            </w:trPr>
            <w:tc>
              <w:tcPr>
                <w:tcW w:w="0" w:type="auto"/>
                <w:tcBorders>
                  <w:bottom w:val="single" w:sz="4" w:space="0" w:color="auto"/>
                </w:tcBorders>
                <w:shd w:val="clear" w:color="auto" w:fill="F3F3F3"/>
                <w:hideMark/>
              </w:tcPr>
              <w:p w14:paraId="69CBBF1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IQ-EV-003</w:t>
                </w:r>
              </w:p>
            </w:tc>
            <w:tc>
              <w:tcPr>
                <w:tcW w:w="0" w:type="auto"/>
                <w:tcBorders>
                  <w:bottom w:val="single" w:sz="4" w:space="0" w:color="auto"/>
                </w:tcBorders>
                <w:shd w:val="clear" w:color="auto" w:fill="F3F3F3"/>
                <w:hideMark/>
              </w:tcPr>
              <w:p w14:paraId="486FCB3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Verificación de conexión a base de datos</w:t>
                </w:r>
              </w:p>
            </w:tc>
            <w:tc>
              <w:tcPr>
                <w:tcW w:w="0" w:type="auto"/>
                <w:tcBorders>
                  <w:bottom w:val="single" w:sz="4" w:space="0" w:color="auto"/>
                </w:tcBorders>
                <w:shd w:val="clear" w:color="auto" w:fill="F3F3F3"/>
                <w:hideMark/>
              </w:tcPr>
              <w:p w14:paraId="03D5189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Conexión establecida exitosamente</w:t>
                </w:r>
              </w:p>
            </w:tc>
            <w:tc>
              <w:tcPr>
                <w:tcW w:w="0" w:type="auto"/>
                <w:tcBorders>
                  <w:bottom w:val="single" w:sz="4" w:space="0" w:color="auto"/>
                </w:tcBorders>
                <w:shd w:val="clear" w:color="auto" w:fill="F3F3F3"/>
                <w:hideMark/>
              </w:tcPr>
              <w:p w14:paraId="211C1CA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4E83684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2243C4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1CD1A89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39EDE0B0" w14:textId="77777777" w:rsidTr="00E738EC">
            <w:trPr>
              <w:divId w:val="1795253448"/>
              <w:cantSplit/>
              <w:tblHeader/>
            </w:trPr>
            <w:tc>
              <w:tcPr>
                <w:tcW w:w="0" w:type="auto"/>
                <w:shd w:val="clear" w:color="auto" w:fill="FFFFFF"/>
                <w:hideMark/>
              </w:tcPr>
              <w:p w14:paraId="1B36B9F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IQ-EV-004</w:t>
                </w:r>
              </w:p>
            </w:tc>
            <w:tc>
              <w:tcPr>
                <w:tcW w:w="0" w:type="auto"/>
                <w:shd w:val="clear" w:color="auto" w:fill="FFFFFF"/>
                <w:hideMark/>
              </w:tcPr>
              <w:p w14:paraId="1D8A1E7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Verificación de certificados SSL/TLS</w:t>
                </w:r>
              </w:p>
            </w:tc>
            <w:tc>
              <w:tcPr>
                <w:tcW w:w="0" w:type="auto"/>
                <w:shd w:val="clear" w:color="auto" w:fill="FFFFFF"/>
                <w:hideMark/>
              </w:tcPr>
              <w:p w14:paraId="56BE8E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Certificados válidos y vigentes</w:t>
                </w:r>
              </w:p>
            </w:tc>
            <w:tc>
              <w:tcPr>
                <w:tcW w:w="0" w:type="auto"/>
                <w:shd w:val="clear" w:color="auto" w:fill="FFFFFF"/>
                <w:hideMark/>
              </w:tcPr>
              <w:p w14:paraId="6768AAA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shd w:val="clear" w:color="auto" w:fill="FFFFFF"/>
                <w:hideMark/>
              </w:tcPr>
              <w:p w14:paraId="3566AD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shd w:val="clear" w:color="auto" w:fill="FFFFFF"/>
                <w:hideMark/>
              </w:tcPr>
              <w:p w14:paraId="3F14CE0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shd w:val="clear" w:color="auto" w:fill="FFFFFF"/>
                <w:hideMark/>
              </w:tcPr>
              <w:p w14:paraId="1C31B4B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bl>
        <w:p w14:paraId="75D1997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55" w:name="_Toc229603599"/>
          <w:r w:rsidRPr="00E738EC">
            <w:rPr>
              <w:rFonts w:ascii="Aptos" w:eastAsia="Times New Roman" w:hAnsi="Aptos"/>
              <w:b/>
              <w:color w:val="325483"/>
              <w:sz w:val="26"/>
            </w:rPr>
            <w:t>E.2 — Registro de Ejecución OQ</w:t>
          </w:r>
          <w:bookmarkEnd w:id="255"/>
        </w:p>
        <w:tbl>
          <w:tblPr>
            <w:tblStyle w:val="Tablaconcuadrcula"/>
            <w:tblW w:w="0" w:type="auto"/>
            <w:tblLook w:val="04A0" w:firstRow="1" w:lastRow="0" w:firstColumn="1" w:lastColumn="0" w:noHBand="0" w:noVBand="1"/>
          </w:tblPr>
          <w:tblGrid>
            <w:gridCol w:w="850"/>
            <w:gridCol w:w="1961"/>
            <w:gridCol w:w="1887"/>
            <w:gridCol w:w="1506"/>
            <w:gridCol w:w="1104"/>
            <w:gridCol w:w="1276"/>
            <w:gridCol w:w="1044"/>
          </w:tblGrid>
          <w:tr w:rsidR="00E738EC" w:rsidRPr="00E738EC" w14:paraId="11C2FA6F" w14:textId="77777777" w:rsidTr="00E738EC">
            <w:trPr>
              <w:divId w:val="1795253448"/>
              <w:cantSplit/>
              <w:tblHeader/>
            </w:trPr>
            <w:tc>
              <w:tcPr>
                <w:tcW w:w="0" w:type="auto"/>
                <w:tcBorders>
                  <w:bottom w:val="single" w:sz="4" w:space="0" w:color="auto"/>
                </w:tcBorders>
                <w:shd w:val="clear" w:color="auto" w:fill="325483"/>
                <w:hideMark/>
              </w:tcPr>
              <w:p w14:paraId="04F9B97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Caso</w:t>
                </w:r>
              </w:p>
            </w:tc>
            <w:tc>
              <w:tcPr>
                <w:tcW w:w="0" w:type="auto"/>
                <w:tcBorders>
                  <w:bottom w:val="single" w:sz="4" w:space="0" w:color="auto"/>
                </w:tcBorders>
                <w:shd w:val="clear" w:color="auto" w:fill="325483"/>
                <w:hideMark/>
              </w:tcPr>
              <w:p w14:paraId="7B4D8DB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6942336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2BBB619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4E9CCAC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701B3E9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603CA64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r>
          <w:tr w:rsidR="00E738EC" w:rsidRPr="00E738EC" w14:paraId="387F6714" w14:textId="77777777" w:rsidTr="00E738EC">
            <w:trPr>
              <w:divId w:val="1795253448"/>
              <w:cantSplit/>
              <w:tblHeader/>
            </w:trPr>
            <w:tc>
              <w:tcPr>
                <w:tcW w:w="0" w:type="auto"/>
                <w:tcBorders>
                  <w:bottom w:val="single" w:sz="4" w:space="0" w:color="auto"/>
                </w:tcBorders>
                <w:shd w:val="clear" w:color="auto" w:fill="F3F3F3"/>
                <w:hideMark/>
              </w:tcPr>
              <w:p w14:paraId="000E409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OQ-EV-001</w:t>
                </w:r>
              </w:p>
            </w:tc>
            <w:tc>
              <w:tcPr>
                <w:tcW w:w="0" w:type="auto"/>
                <w:tcBorders>
                  <w:bottom w:val="single" w:sz="4" w:space="0" w:color="auto"/>
                </w:tcBorders>
                <w:shd w:val="clear" w:color="auto" w:fill="F3F3F3"/>
                <w:hideMark/>
              </w:tcPr>
              <w:p w14:paraId="3DD12A5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Flujo de autenticación exitoso</w:t>
                </w:r>
              </w:p>
            </w:tc>
            <w:tc>
              <w:tcPr>
                <w:tcW w:w="0" w:type="auto"/>
                <w:tcBorders>
                  <w:bottom w:val="single" w:sz="4" w:space="0" w:color="auto"/>
                </w:tcBorders>
                <w:shd w:val="clear" w:color="auto" w:fill="F3F3F3"/>
                <w:hideMark/>
              </w:tcPr>
              <w:p w14:paraId="1C520FA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concedido con token válido</w:t>
                </w:r>
              </w:p>
            </w:tc>
            <w:tc>
              <w:tcPr>
                <w:tcW w:w="0" w:type="auto"/>
                <w:tcBorders>
                  <w:bottom w:val="single" w:sz="4" w:space="0" w:color="auto"/>
                </w:tcBorders>
                <w:shd w:val="clear" w:color="auto" w:fill="F3F3F3"/>
                <w:hideMark/>
              </w:tcPr>
              <w:p w14:paraId="132EEB5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0A07E7A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6C4F23E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3321F3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15460BC9" w14:textId="77777777" w:rsidTr="00E738EC">
            <w:trPr>
              <w:divId w:val="1795253448"/>
              <w:cantSplit/>
              <w:tblHeader/>
            </w:trPr>
            <w:tc>
              <w:tcPr>
                <w:tcW w:w="0" w:type="auto"/>
                <w:tcBorders>
                  <w:bottom w:val="single" w:sz="4" w:space="0" w:color="auto"/>
                </w:tcBorders>
                <w:shd w:val="clear" w:color="auto" w:fill="FFFFFF"/>
                <w:hideMark/>
              </w:tcPr>
              <w:p w14:paraId="0AA234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OQ-EV-002</w:t>
                </w:r>
              </w:p>
            </w:tc>
            <w:tc>
              <w:tcPr>
                <w:tcW w:w="0" w:type="auto"/>
                <w:tcBorders>
                  <w:bottom w:val="single" w:sz="4" w:space="0" w:color="auto"/>
                </w:tcBorders>
                <w:shd w:val="clear" w:color="auto" w:fill="FFFFFF"/>
                <w:hideMark/>
              </w:tcPr>
              <w:p w14:paraId="0BB74D0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Rechazo de credenciales inválidas</w:t>
                </w:r>
              </w:p>
            </w:tc>
            <w:tc>
              <w:tcPr>
                <w:tcW w:w="0" w:type="auto"/>
                <w:tcBorders>
                  <w:bottom w:val="single" w:sz="4" w:space="0" w:color="auto"/>
                </w:tcBorders>
                <w:shd w:val="clear" w:color="auto" w:fill="FFFFFF"/>
                <w:hideMark/>
              </w:tcPr>
              <w:p w14:paraId="1212DA5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Error 401 retornado</w:t>
                </w:r>
              </w:p>
            </w:tc>
            <w:tc>
              <w:tcPr>
                <w:tcW w:w="0" w:type="auto"/>
                <w:tcBorders>
                  <w:bottom w:val="single" w:sz="4" w:space="0" w:color="auto"/>
                </w:tcBorders>
                <w:shd w:val="clear" w:color="auto" w:fill="FFFFFF"/>
                <w:hideMark/>
              </w:tcPr>
              <w:p w14:paraId="784FECE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2D41942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tcBorders>
                  <w:bottom w:val="single" w:sz="4" w:space="0" w:color="auto"/>
                </w:tcBorders>
                <w:shd w:val="clear" w:color="auto" w:fill="FFFFFF"/>
                <w:hideMark/>
              </w:tcPr>
              <w:p w14:paraId="47DD2B1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tcBorders>
                  <w:bottom w:val="single" w:sz="4" w:space="0" w:color="auto"/>
                </w:tcBorders>
                <w:shd w:val="clear" w:color="auto" w:fill="FFFFFF"/>
                <w:hideMark/>
              </w:tcPr>
              <w:p w14:paraId="0ACA7DB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7CA6E887" w14:textId="77777777" w:rsidTr="00E738EC">
            <w:trPr>
              <w:divId w:val="1795253448"/>
              <w:cantSplit/>
              <w:tblHeader/>
            </w:trPr>
            <w:tc>
              <w:tcPr>
                <w:tcW w:w="0" w:type="auto"/>
                <w:shd w:val="clear" w:color="auto" w:fill="F3F3F3"/>
                <w:hideMark/>
              </w:tcPr>
              <w:p w14:paraId="3B3ECEE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OQ-EV-003</w:t>
                </w:r>
              </w:p>
            </w:tc>
            <w:tc>
              <w:tcPr>
                <w:tcW w:w="0" w:type="auto"/>
                <w:shd w:val="clear" w:color="auto" w:fill="F3F3F3"/>
                <w:hideMark/>
              </w:tcPr>
              <w:p w14:paraId="73932B5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Validación de permisos por rol</w:t>
                </w:r>
              </w:p>
            </w:tc>
            <w:tc>
              <w:tcPr>
                <w:tcW w:w="0" w:type="auto"/>
                <w:shd w:val="clear" w:color="auto" w:fill="F3F3F3"/>
                <w:hideMark/>
              </w:tcPr>
              <w:p w14:paraId="6FF252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Acceso restringido según RBAC</w:t>
                </w:r>
              </w:p>
            </w:tc>
            <w:tc>
              <w:tcPr>
                <w:tcW w:w="0" w:type="auto"/>
                <w:shd w:val="clear" w:color="auto" w:fill="F3F3F3"/>
                <w:hideMark/>
              </w:tcPr>
              <w:p w14:paraId="3E5094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shd w:val="clear" w:color="auto" w:fill="F3F3F3"/>
                <w:hideMark/>
              </w:tcPr>
              <w:p w14:paraId="344FBE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shd w:val="clear" w:color="auto" w:fill="F3F3F3"/>
                <w:hideMark/>
              </w:tcPr>
              <w:p w14:paraId="7243B98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shd w:val="clear" w:color="auto" w:fill="F3F3F3"/>
                <w:hideMark/>
              </w:tcPr>
              <w:p w14:paraId="2B30728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bl>
        <w:p w14:paraId="2A337F6D"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56" w:name="_Toc229603600"/>
          <w:r w:rsidRPr="00E738EC">
            <w:rPr>
              <w:rFonts w:ascii="Aptos" w:eastAsia="Times New Roman" w:hAnsi="Aptos"/>
              <w:b/>
              <w:color w:val="325483"/>
              <w:sz w:val="26"/>
            </w:rPr>
            <w:lastRenderedPageBreak/>
            <w:t>E.3 — Registro de Ejecución PQ/UAT</w:t>
          </w:r>
          <w:bookmarkEnd w:id="256"/>
        </w:p>
        <w:tbl>
          <w:tblPr>
            <w:tblStyle w:val="Tablaconcuadrcula"/>
            <w:tblW w:w="0" w:type="auto"/>
            <w:tblLook w:val="04A0" w:firstRow="1" w:lastRow="0" w:firstColumn="1" w:lastColumn="0" w:noHBand="0" w:noVBand="1"/>
          </w:tblPr>
          <w:tblGrid>
            <w:gridCol w:w="1203"/>
            <w:gridCol w:w="1960"/>
            <w:gridCol w:w="1647"/>
            <w:gridCol w:w="1440"/>
            <w:gridCol w:w="1084"/>
            <w:gridCol w:w="1250"/>
            <w:gridCol w:w="1044"/>
          </w:tblGrid>
          <w:tr w:rsidR="00E738EC" w:rsidRPr="00E738EC" w14:paraId="44D9193F" w14:textId="77777777" w:rsidTr="00E738EC">
            <w:trPr>
              <w:divId w:val="1795253448"/>
              <w:cantSplit/>
              <w:tblHeader/>
            </w:trPr>
            <w:tc>
              <w:tcPr>
                <w:tcW w:w="0" w:type="auto"/>
                <w:tcBorders>
                  <w:bottom w:val="single" w:sz="4" w:space="0" w:color="auto"/>
                </w:tcBorders>
                <w:shd w:val="clear" w:color="auto" w:fill="325483"/>
                <w:hideMark/>
              </w:tcPr>
              <w:p w14:paraId="14AC402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Escenario</w:t>
                </w:r>
              </w:p>
            </w:tc>
            <w:tc>
              <w:tcPr>
                <w:tcW w:w="0" w:type="auto"/>
                <w:tcBorders>
                  <w:bottom w:val="single" w:sz="4" w:space="0" w:color="auto"/>
                </w:tcBorders>
                <w:shd w:val="clear" w:color="auto" w:fill="325483"/>
                <w:hideMark/>
              </w:tcPr>
              <w:p w14:paraId="2F2603E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6071097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Esperado</w:t>
                </w:r>
              </w:p>
            </w:tc>
            <w:tc>
              <w:tcPr>
                <w:tcW w:w="0" w:type="auto"/>
                <w:tcBorders>
                  <w:bottom w:val="single" w:sz="4" w:space="0" w:color="auto"/>
                </w:tcBorders>
                <w:shd w:val="clear" w:color="auto" w:fill="325483"/>
                <w:hideMark/>
              </w:tcPr>
              <w:p w14:paraId="6B85E64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 Obtenido</w:t>
                </w:r>
              </w:p>
            </w:tc>
            <w:tc>
              <w:tcPr>
                <w:tcW w:w="0" w:type="auto"/>
                <w:tcBorders>
                  <w:bottom w:val="single" w:sz="4" w:space="0" w:color="auto"/>
                </w:tcBorders>
                <w:shd w:val="clear" w:color="auto" w:fill="325483"/>
                <w:hideMark/>
              </w:tcPr>
              <w:p w14:paraId="0AE1661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0416C19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Ejecutado por</w:t>
                </w:r>
              </w:p>
            </w:tc>
            <w:tc>
              <w:tcPr>
                <w:tcW w:w="0" w:type="auto"/>
                <w:tcBorders>
                  <w:bottom w:val="single" w:sz="4" w:space="0" w:color="auto"/>
                </w:tcBorders>
                <w:shd w:val="clear" w:color="auto" w:fill="325483"/>
                <w:hideMark/>
              </w:tcPr>
              <w:p w14:paraId="780DCF5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r>
          <w:tr w:rsidR="00E738EC" w:rsidRPr="00E738EC" w14:paraId="173DA2A3" w14:textId="77777777" w:rsidTr="00E738EC">
            <w:trPr>
              <w:divId w:val="1795253448"/>
              <w:cantSplit/>
              <w:tblHeader/>
            </w:trPr>
            <w:tc>
              <w:tcPr>
                <w:tcW w:w="0" w:type="auto"/>
                <w:tcBorders>
                  <w:bottom w:val="single" w:sz="4" w:space="0" w:color="auto"/>
                </w:tcBorders>
                <w:shd w:val="clear" w:color="auto" w:fill="F3F3F3"/>
                <w:hideMark/>
              </w:tcPr>
              <w:p w14:paraId="57AA667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PQ-EV-001</w:t>
                </w:r>
              </w:p>
            </w:tc>
            <w:tc>
              <w:tcPr>
                <w:tcW w:w="0" w:type="auto"/>
                <w:tcBorders>
                  <w:bottom w:val="single" w:sz="4" w:space="0" w:color="auto"/>
                </w:tcBorders>
                <w:shd w:val="clear" w:color="auto" w:fill="F3F3F3"/>
                <w:hideMark/>
              </w:tcPr>
              <w:p w14:paraId="3F29E89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Jornada representativa de usuario final</w:t>
                </w:r>
              </w:p>
            </w:tc>
            <w:tc>
              <w:tcPr>
                <w:tcW w:w="0" w:type="auto"/>
                <w:tcBorders>
                  <w:bottom w:val="single" w:sz="4" w:space="0" w:color="auto"/>
                </w:tcBorders>
                <w:shd w:val="clear" w:color="auto" w:fill="F3F3F3"/>
                <w:hideMark/>
              </w:tcPr>
              <w:p w14:paraId="45CD421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Sin errores en flujos principales</w:t>
                </w:r>
              </w:p>
            </w:tc>
            <w:tc>
              <w:tcPr>
                <w:tcW w:w="0" w:type="auto"/>
                <w:tcBorders>
                  <w:bottom w:val="single" w:sz="4" w:space="0" w:color="auto"/>
                </w:tcBorders>
                <w:shd w:val="clear" w:color="auto" w:fill="F3F3F3"/>
                <w:hideMark/>
              </w:tcPr>
              <w:p w14:paraId="6E6C9C7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57BC02C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tcBorders>
                  <w:bottom w:val="single" w:sz="4" w:space="0" w:color="auto"/>
                </w:tcBorders>
                <w:shd w:val="clear" w:color="auto" w:fill="F3F3F3"/>
                <w:hideMark/>
              </w:tcPr>
              <w:p w14:paraId="62C2B1D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tcBorders>
                  <w:bottom w:val="single" w:sz="4" w:space="0" w:color="auto"/>
                </w:tcBorders>
                <w:shd w:val="clear" w:color="auto" w:fill="F3F3F3"/>
                <w:hideMark/>
              </w:tcPr>
              <w:p w14:paraId="622DEF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r w:rsidR="00E738EC" w:rsidRPr="00E738EC" w14:paraId="3AE0C3C9" w14:textId="77777777" w:rsidTr="00E738EC">
            <w:trPr>
              <w:divId w:val="1795253448"/>
              <w:cantSplit/>
              <w:tblHeader/>
            </w:trPr>
            <w:tc>
              <w:tcPr>
                <w:tcW w:w="0" w:type="auto"/>
                <w:shd w:val="clear" w:color="auto" w:fill="FFFFFF"/>
                <w:hideMark/>
              </w:tcPr>
              <w:p w14:paraId="3295026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PQ-EV-002</w:t>
                </w:r>
              </w:p>
            </w:tc>
            <w:tc>
              <w:tcPr>
                <w:tcW w:w="0" w:type="auto"/>
                <w:shd w:val="clear" w:color="auto" w:fill="FFFFFF"/>
                <w:hideMark/>
              </w:tcPr>
              <w:p w14:paraId="198A3CA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Estabilidad bajo carga normal</w:t>
                </w:r>
              </w:p>
            </w:tc>
            <w:tc>
              <w:tcPr>
                <w:tcW w:w="0" w:type="auto"/>
                <w:shd w:val="clear" w:color="auto" w:fill="FFFFFF"/>
                <w:hideMark/>
              </w:tcPr>
              <w:p w14:paraId="6745A99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Tiempo de respuesta &lt; 3s</w:t>
                </w:r>
              </w:p>
            </w:tc>
            <w:tc>
              <w:tcPr>
                <w:tcW w:w="0" w:type="auto"/>
                <w:shd w:val="clear" w:color="auto" w:fill="FFFFFF"/>
                <w:hideMark/>
              </w:tcPr>
              <w:p w14:paraId="7687ADF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shd w:val="clear" w:color="auto" w:fill="FFFFFF"/>
                <w:hideMark/>
              </w:tcPr>
              <w:p w14:paraId="4E28D7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c>
              <w:tcPr>
                <w:tcW w:w="0" w:type="auto"/>
                <w:shd w:val="clear" w:color="auto" w:fill="FFFFFF"/>
                <w:hideMark/>
              </w:tcPr>
              <w:p w14:paraId="0FD4F26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shd w:val="clear" w:color="auto" w:fill="FFFFFF"/>
                <w:hideMark/>
              </w:tcPr>
              <w:p w14:paraId="776363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bl>
        <w:p w14:paraId="5BC3DB6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&gt; Nota: Estos registros deben completarse durante la ejecución formal de los protocolos y ser firmados por el ejecutor y el revisor.</w:t>
          </w:r>
        </w:p>
        <w:p w14:paraId="03C4A8AE"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57" w:name="_Toc229603601"/>
          <w:r w:rsidRPr="00E738EC">
            <w:rPr>
              <w:rFonts w:ascii="Aptos" w:eastAsia="Times New Roman" w:hAnsi="Aptos"/>
              <w:b/>
              <w:color w:val="325483"/>
              <w:sz w:val="26"/>
            </w:rPr>
            <w:t>E.4 — Registro de Evidencias Adicionales del Área</w:t>
          </w:r>
          <w:bookmarkEnd w:id="257"/>
        </w:p>
        <w:p w14:paraId="2A87DFC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58" w:name="_Toc229603602"/>
          <w:r w:rsidRPr="00E738EC">
            <w:rPr>
              <w:rFonts w:ascii="Aptos" w:eastAsia="Times New Roman" w:hAnsi="Aptos"/>
              <w:b/>
              <w:color w:val="325483"/>
              <w:sz w:val="26"/>
            </w:rPr>
            <w:t>Área 01: Gobierno, Seguridad, Cumplimiento y Gestión Documental</w:t>
          </w:r>
          <w:bookmarkEnd w:id="258"/>
        </w:p>
        <w:p w14:paraId="39A06A20"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59" w:name="_Toc229603603"/>
          <w:r w:rsidRPr="00E738EC">
            <w:rPr>
              <w:rFonts w:ascii="Aptos" w:eastAsia="Times New Roman" w:hAnsi="Aptos"/>
              <w:b/>
              <w:color w:val="325483"/>
              <w:sz w:val="26"/>
            </w:rPr>
            <w:t>1. Objetivo</w:t>
          </w:r>
          <w:bookmarkEnd w:id="259"/>
        </w:p>
        <w:p w14:paraId="5A14142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Concentrar la evidencia objetiva generada durante IQ, OQ y PQ, junto con las desviaciones detectadas, su análisis, responsable y estado de cierre.</w:t>
          </w:r>
        </w:p>
        <w:p w14:paraId="4F553345"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rPr>
          </w:pPr>
          <w:bookmarkStart w:id="260" w:name="_Toc229603604"/>
          <w:r w:rsidRPr="00E738EC">
            <w:rPr>
              <w:rFonts w:ascii="Aptos" w:eastAsia="Times New Roman" w:hAnsi="Aptos"/>
              <w:b/>
              <w:color w:val="325483"/>
              <w:sz w:val="26"/>
            </w:rPr>
            <w:t>2. Tabla de evidencias</w:t>
          </w:r>
          <w:bookmarkEnd w:id="260"/>
        </w:p>
        <w:tbl>
          <w:tblPr>
            <w:tblStyle w:val="Tablaconcuadrcula"/>
            <w:tblW w:w="0" w:type="auto"/>
            <w:tblLook w:val="04A0" w:firstRow="1" w:lastRow="0" w:firstColumn="1" w:lastColumn="0" w:noHBand="0" w:noVBand="1"/>
          </w:tblPr>
          <w:tblGrid>
            <w:gridCol w:w="1172"/>
            <w:gridCol w:w="643"/>
            <w:gridCol w:w="1466"/>
            <w:gridCol w:w="1514"/>
            <w:gridCol w:w="1318"/>
            <w:gridCol w:w="1404"/>
            <w:gridCol w:w="769"/>
            <w:gridCol w:w="1342"/>
          </w:tblGrid>
          <w:tr w:rsidR="00E738EC" w:rsidRPr="00E738EC" w14:paraId="6E45BC0F" w14:textId="77777777" w:rsidTr="00E738EC">
            <w:trPr>
              <w:divId w:val="1795253448"/>
              <w:cantSplit/>
              <w:tblHeader/>
            </w:trPr>
            <w:tc>
              <w:tcPr>
                <w:tcW w:w="0" w:type="auto"/>
                <w:tcBorders>
                  <w:bottom w:val="single" w:sz="4" w:space="0" w:color="auto"/>
                </w:tcBorders>
                <w:shd w:val="clear" w:color="auto" w:fill="325483"/>
                <w:hideMark/>
              </w:tcPr>
              <w:p w14:paraId="129CAC8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evidencia</w:t>
                </w:r>
              </w:p>
            </w:tc>
            <w:tc>
              <w:tcPr>
                <w:tcW w:w="0" w:type="auto"/>
                <w:tcBorders>
                  <w:bottom w:val="single" w:sz="4" w:space="0" w:color="auto"/>
                </w:tcBorders>
                <w:shd w:val="clear" w:color="auto" w:fill="325483"/>
                <w:hideMark/>
              </w:tcPr>
              <w:p w14:paraId="1F93249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6AF05AA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Caso relacionado</w:t>
                </w:r>
              </w:p>
            </w:tc>
            <w:tc>
              <w:tcPr>
                <w:tcW w:w="0" w:type="auto"/>
                <w:tcBorders>
                  <w:bottom w:val="single" w:sz="4" w:space="0" w:color="auto"/>
                </w:tcBorders>
                <w:shd w:val="clear" w:color="auto" w:fill="325483"/>
                <w:hideMark/>
              </w:tcPr>
              <w:p w14:paraId="21D2745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 de evidencia</w:t>
                </w:r>
              </w:p>
            </w:tc>
            <w:tc>
              <w:tcPr>
                <w:tcW w:w="0" w:type="auto"/>
                <w:tcBorders>
                  <w:bottom w:val="single" w:sz="4" w:space="0" w:color="auto"/>
                </w:tcBorders>
                <w:shd w:val="clear" w:color="auto" w:fill="325483"/>
                <w:hideMark/>
              </w:tcPr>
              <w:p w14:paraId="21C4EB0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1A78DD0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29C3666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483D2F2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Ruta o referencia</w:t>
                </w:r>
              </w:p>
            </w:tc>
          </w:tr>
          <w:tr w:rsidR="00E738EC" w:rsidRPr="00E738EC" w14:paraId="0062BF74" w14:textId="77777777" w:rsidTr="00E738EC">
            <w:trPr>
              <w:divId w:val="1795253448"/>
              <w:cantSplit/>
              <w:tblHeader/>
            </w:trPr>
            <w:tc>
              <w:tcPr>
                <w:tcW w:w="0" w:type="auto"/>
                <w:tcBorders>
                  <w:bottom w:val="single" w:sz="4" w:space="0" w:color="auto"/>
                </w:tcBorders>
                <w:shd w:val="clear" w:color="auto" w:fill="F3F3F3"/>
                <w:hideMark/>
              </w:tcPr>
              <w:p w14:paraId="044C78B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EV-GD-001</w:t>
                </w:r>
              </w:p>
            </w:tc>
            <w:tc>
              <w:tcPr>
                <w:tcW w:w="0" w:type="auto"/>
                <w:tcBorders>
                  <w:bottom w:val="single" w:sz="4" w:space="0" w:color="auto"/>
                </w:tcBorders>
                <w:shd w:val="clear" w:color="auto" w:fill="F3F3F3"/>
                <w:hideMark/>
              </w:tcPr>
              <w:p w14:paraId="04BF183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w:t>
                </w:r>
              </w:p>
            </w:tc>
            <w:tc>
              <w:tcPr>
                <w:tcW w:w="0" w:type="auto"/>
                <w:tcBorders>
                  <w:bottom w:val="single" w:sz="4" w:space="0" w:color="auto"/>
                </w:tcBorders>
                <w:shd w:val="clear" w:color="auto" w:fill="F3F3F3"/>
                <w:hideMark/>
              </w:tcPr>
              <w:p w14:paraId="3210976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418CFE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Captura / SQL / Log / Archivo</w:t>
                </w:r>
              </w:p>
            </w:tc>
            <w:tc>
              <w:tcPr>
                <w:tcW w:w="0" w:type="auto"/>
                <w:tcBorders>
                  <w:bottom w:val="single" w:sz="4" w:space="0" w:color="auto"/>
                </w:tcBorders>
                <w:shd w:val="clear" w:color="auto" w:fill="F3F3F3"/>
                <w:hideMark/>
              </w:tcPr>
              <w:p w14:paraId="59064B1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617B720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57D1FA4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2D7BC5D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r>
          <w:tr w:rsidR="00E738EC" w:rsidRPr="00E738EC" w14:paraId="19107BA2" w14:textId="77777777" w:rsidTr="00E738EC">
            <w:trPr>
              <w:divId w:val="1795253448"/>
              <w:cantSplit/>
              <w:tblHeader/>
            </w:trPr>
            <w:tc>
              <w:tcPr>
                <w:tcW w:w="0" w:type="auto"/>
                <w:tcBorders>
                  <w:bottom w:val="single" w:sz="4" w:space="0" w:color="auto"/>
                </w:tcBorders>
                <w:shd w:val="clear" w:color="auto" w:fill="FFFFFF"/>
                <w:hideMark/>
              </w:tcPr>
              <w:p w14:paraId="6757648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EV-GD-002</w:t>
                </w:r>
              </w:p>
            </w:tc>
            <w:tc>
              <w:tcPr>
                <w:tcW w:w="0" w:type="auto"/>
                <w:tcBorders>
                  <w:bottom w:val="single" w:sz="4" w:space="0" w:color="auto"/>
                </w:tcBorders>
                <w:shd w:val="clear" w:color="auto" w:fill="FFFFFF"/>
                <w:hideMark/>
              </w:tcPr>
              <w:p w14:paraId="1EB8B9B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OQ</w:t>
                </w:r>
              </w:p>
            </w:tc>
            <w:tc>
              <w:tcPr>
                <w:tcW w:w="0" w:type="auto"/>
                <w:tcBorders>
                  <w:bottom w:val="single" w:sz="4" w:space="0" w:color="auto"/>
                </w:tcBorders>
                <w:shd w:val="clear" w:color="auto" w:fill="FFFFFF"/>
                <w:hideMark/>
              </w:tcPr>
              <w:p w14:paraId="2FBA1A9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119BF7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Captura / SQL / Log / Archivo</w:t>
                </w:r>
              </w:p>
            </w:tc>
            <w:tc>
              <w:tcPr>
                <w:tcW w:w="0" w:type="auto"/>
                <w:tcBorders>
                  <w:bottom w:val="single" w:sz="4" w:space="0" w:color="auto"/>
                </w:tcBorders>
                <w:shd w:val="clear" w:color="auto" w:fill="FFFFFF"/>
                <w:hideMark/>
              </w:tcPr>
              <w:p w14:paraId="27734DC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0D7CC34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065C8D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FFFFF"/>
                <w:hideMark/>
              </w:tcPr>
              <w:p w14:paraId="279EFB0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r>
          <w:tr w:rsidR="00E738EC" w:rsidRPr="00E738EC" w14:paraId="6FABCD5A" w14:textId="77777777" w:rsidTr="00E738EC">
            <w:trPr>
              <w:divId w:val="1795253448"/>
              <w:cantSplit/>
              <w:tblHeader/>
            </w:trPr>
            <w:tc>
              <w:tcPr>
                <w:tcW w:w="0" w:type="auto"/>
                <w:shd w:val="clear" w:color="auto" w:fill="F3F3F3"/>
                <w:hideMark/>
              </w:tcPr>
              <w:p w14:paraId="2863ABA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EV-GD-003</w:t>
                </w:r>
              </w:p>
            </w:tc>
            <w:tc>
              <w:tcPr>
                <w:tcW w:w="0" w:type="auto"/>
                <w:shd w:val="clear" w:color="auto" w:fill="F3F3F3"/>
                <w:hideMark/>
              </w:tcPr>
              <w:p w14:paraId="12BCE9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PQ</w:t>
                </w:r>
              </w:p>
            </w:tc>
            <w:tc>
              <w:tcPr>
                <w:tcW w:w="0" w:type="auto"/>
                <w:shd w:val="clear" w:color="auto" w:fill="F3F3F3"/>
                <w:hideMark/>
              </w:tcPr>
              <w:p w14:paraId="744A566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62E2E08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Captura / SQL / Log / Archivo</w:t>
                </w:r>
              </w:p>
            </w:tc>
            <w:tc>
              <w:tcPr>
                <w:tcW w:w="0" w:type="auto"/>
                <w:shd w:val="clear" w:color="auto" w:fill="F3F3F3"/>
                <w:hideMark/>
              </w:tcPr>
              <w:p w14:paraId="34CC6CC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217661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5590802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3F3F3"/>
                <w:hideMark/>
              </w:tcPr>
              <w:p w14:paraId="23903E1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r>
        </w:tbl>
        <w:p w14:paraId="2CF1E856"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61" w:name="_Toc229603605"/>
          <w:r w:rsidRPr="00E738EC">
            <w:rPr>
              <w:rFonts w:ascii="Aptos" w:eastAsia="Times New Roman" w:hAnsi="Aptos"/>
              <w:b/>
              <w:color w:val="325483"/>
              <w:sz w:val="26"/>
            </w:rPr>
            <w:t>3. Tabla de desviaciones</w:t>
          </w:r>
          <w:bookmarkEnd w:id="261"/>
        </w:p>
        <w:tbl>
          <w:tblPr>
            <w:tblStyle w:val="Tablaconcuadrcula"/>
            <w:tblW w:w="0" w:type="auto"/>
            <w:tblLook w:val="04A0" w:firstRow="1" w:lastRow="0" w:firstColumn="1" w:lastColumn="0" w:noHBand="0" w:noVBand="1"/>
          </w:tblPr>
          <w:tblGrid>
            <w:gridCol w:w="1259"/>
            <w:gridCol w:w="713"/>
            <w:gridCol w:w="1433"/>
            <w:gridCol w:w="1318"/>
            <w:gridCol w:w="974"/>
            <w:gridCol w:w="1310"/>
            <w:gridCol w:w="1404"/>
            <w:gridCol w:w="1217"/>
          </w:tblGrid>
          <w:tr w:rsidR="00E738EC" w:rsidRPr="00E738EC" w14:paraId="53F82F87" w14:textId="77777777" w:rsidTr="00E738EC">
            <w:trPr>
              <w:divId w:val="1795253448"/>
              <w:cantSplit/>
              <w:tblHeader/>
            </w:trPr>
            <w:tc>
              <w:tcPr>
                <w:tcW w:w="0" w:type="auto"/>
                <w:tcBorders>
                  <w:bottom w:val="single" w:sz="4" w:space="0" w:color="auto"/>
                </w:tcBorders>
                <w:shd w:val="clear" w:color="auto" w:fill="325483"/>
                <w:hideMark/>
              </w:tcPr>
              <w:p w14:paraId="576B01C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desviacion</w:t>
                </w:r>
              </w:p>
            </w:tc>
            <w:tc>
              <w:tcPr>
                <w:tcW w:w="0" w:type="auto"/>
                <w:tcBorders>
                  <w:bottom w:val="single" w:sz="4" w:space="0" w:color="auto"/>
                </w:tcBorders>
                <w:shd w:val="clear" w:color="auto" w:fill="325483"/>
                <w:hideMark/>
              </w:tcPr>
              <w:p w14:paraId="3F304DFE"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3B2CD82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Caso relacionado</w:t>
                </w:r>
              </w:p>
            </w:tc>
            <w:tc>
              <w:tcPr>
                <w:tcW w:w="0" w:type="auto"/>
                <w:tcBorders>
                  <w:bottom w:val="single" w:sz="4" w:space="0" w:color="auto"/>
                </w:tcBorders>
                <w:shd w:val="clear" w:color="auto" w:fill="325483"/>
                <w:hideMark/>
              </w:tcPr>
              <w:p w14:paraId="426DF41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0F39E39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Impacto</w:t>
                </w:r>
              </w:p>
            </w:tc>
            <w:tc>
              <w:tcPr>
                <w:tcW w:w="0" w:type="auto"/>
                <w:tcBorders>
                  <w:bottom w:val="single" w:sz="4" w:space="0" w:color="auto"/>
                </w:tcBorders>
                <w:shd w:val="clear" w:color="auto" w:fill="325483"/>
                <w:hideMark/>
              </w:tcPr>
              <w:p w14:paraId="3ADD959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Accion propuesta</w:t>
                </w:r>
              </w:p>
            </w:tc>
            <w:tc>
              <w:tcPr>
                <w:tcW w:w="0" w:type="auto"/>
                <w:tcBorders>
                  <w:bottom w:val="single" w:sz="4" w:space="0" w:color="auto"/>
                </w:tcBorders>
                <w:shd w:val="clear" w:color="auto" w:fill="325483"/>
                <w:hideMark/>
              </w:tcPr>
              <w:p w14:paraId="61BF908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0D175A8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r>
          <w:tr w:rsidR="00E738EC" w:rsidRPr="00E738EC" w14:paraId="77EB410D" w14:textId="77777777" w:rsidTr="00E738EC">
            <w:trPr>
              <w:divId w:val="1795253448"/>
              <w:cantSplit/>
              <w:tblHeader/>
            </w:trPr>
            <w:tc>
              <w:tcPr>
                <w:tcW w:w="0" w:type="auto"/>
                <w:tcBorders>
                  <w:bottom w:val="single" w:sz="4" w:space="0" w:color="auto"/>
                </w:tcBorders>
                <w:shd w:val="clear" w:color="auto" w:fill="F3F3F3"/>
                <w:hideMark/>
              </w:tcPr>
              <w:p w14:paraId="7344230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DEV-GD-001</w:t>
                </w:r>
              </w:p>
            </w:tc>
            <w:tc>
              <w:tcPr>
                <w:tcW w:w="0" w:type="auto"/>
                <w:tcBorders>
                  <w:bottom w:val="single" w:sz="4" w:space="0" w:color="auto"/>
                </w:tcBorders>
                <w:shd w:val="clear" w:color="auto" w:fill="F3F3F3"/>
                <w:hideMark/>
              </w:tcPr>
              <w:p w14:paraId="1800032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5386D48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769315B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03B4871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3FB02C9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64AB7A8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tcBorders>
                  <w:bottom w:val="single" w:sz="4" w:space="0" w:color="auto"/>
                </w:tcBorders>
                <w:shd w:val="clear" w:color="auto" w:fill="F3F3F3"/>
                <w:hideMark/>
              </w:tcPr>
              <w:p w14:paraId="2187F5B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Abierta / En curso / Cerrada</w:t>
                </w:r>
              </w:p>
            </w:tc>
          </w:tr>
          <w:tr w:rsidR="00E738EC" w:rsidRPr="00E738EC" w14:paraId="5E6B36FE" w14:textId="77777777" w:rsidTr="00E738EC">
            <w:trPr>
              <w:divId w:val="1795253448"/>
              <w:cantSplit/>
              <w:tblHeader/>
            </w:trPr>
            <w:tc>
              <w:tcPr>
                <w:tcW w:w="0" w:type="auto"/>
                <w:shd w:val="clear" w:color="auto" w:fill="FFFFFF"/>
                <w:hideMark/>
              </w:tcPr>
              <w:p w14:paraId="172B976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DEV-GD-002</w:t>
                </w:r>
              </w:p>
            </w:tc>
            <w:tc>
              <w:tcPr>
                <w:tcW w:w="0" w:type="auto"/>
                <w:shd w:val="clear" w:color="auto" w:fill="FFFFFF"/>
                <w:hideMark/>
              </w:tcPr>
              <w:p w14:paraId="7E5CBBE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46A1C3E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46E4F18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58135B0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79980D3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593F99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w:t>
                </w:r>
              </w:p>
            </w:tc>
            <w:tc>
              <w:tcPr>
                <w:tcW w:w="0" w:type="auto"/>
                <w:shd w:val="clear" w:color="auto" w:fill="FFFFFF"/>
                <w:hideMark/>
              </w:tcPr>
              <w:p w14:paraId="77E31A0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Abierta / En curso / Cerrada</w:t>
                </w:r>
              </w:p>
            </w:tc>
          </w:tr>
        </w:tbl>
        <w:p w14:paraId="52299932"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62" w:name="_Toc229603606"/>
          <w:r w:rsidRPr="00E738EC">
            <w:rPr>
              <w:rFonts w:ascii="Aptos" w:eastAsia="Times New Roman" w:hAnsi="Aptos"/>
              <w:b/>
              <w:color w:val="325483"/>
              <w:sz w:val="26"/>
            </w:rPr>
            <w:lastRenderedPageBreak/>
            <w:t>4. Criterio de cierre documental</w:t>
          </w:r>
          <w:bookmarkEnd w:id="262"/>
        </w:p>
        <w:p w14:paraId="20E6F4B9"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El expediente se considera completo cuando cada caso ejecutado dispone de evidencia suficiente, cada desviacion tiene tratamiento documentado y el cierre del área puede sustentarse con trazabilidad objetiva.</w:t>
          </w:r>
        </w:p>
        <w:p w14:paraId="574723B7"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263" w:name="_Toc229603607"/>
          <w:r w:rsidRPr="00E738EC">
            <w:rPr>
              <w:rFonts w:ascii="Aptos" w:eastAsia="Times New Roman" w:hAnsi="Aptos"/>
              <w:b/>
              <w:color w:val="325483"/>
              <w:sz w:val="32"/>
            </w:rPr>
            <w:t>ANEXO F: Registro de Desviaciones</w:t>
          </w:r>
          <w:bookmarkEnd w:id="263"/>
        </w:p>
        <w:tbl>
          <w:tblPr>
            <w:tblStyle w:val="Tablaconcuadrcula"/>
            <w:tblW w:w="0" w:type="auto"/>
            <w:tblLook w:val="04A0" w:firstRow="1" w:lastRow="0" w:firstColumn="1" w:lastColumn="0" w:noHBand="0" w:noVBand="1"/>
          </w:tblPr>
          <w:tblGrid>
            <w:gridCol w:w="1348"/>
            <w:gridCol w:w="5450"/>
          </w:tblGrid>
          <w:tr w:rsidR="00E738EC" w:rsidRPr="00E738EC" w14:paraId="498DDA85" w14:textId="77777777" w:rsidTr="00E738EC">
            <w:trPr>
              <w:divId w:val="1795253448"/>
              <w:cantSplit/>
              <w:tblHeader/>
            </w:trPr>
            <w:tc>
              <w:tcPr>
                <w:tcW w:w="0" w:type="auto"/>
                <w:tcBorders>
                  <w:bottom w:val="single" w:sz="4" w:space="0" w:color="auto"/>
                </w:tcBorders>
                <w:shd w:val="clear" w:color="auto" w:fill="325483"/>
                <w:hideMark/>
              </w:tcPr>
              <w:p w14:paraId="5F31FA6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1B5FE98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2CD38092" w14:textId="77777777" w:rsidTr="00E738EC">
            <w:trPr>
              <w:divId w:val="1795253448"/>
              <w:cantSplit/>
              <w:tblHeader/>
            </w:trPr>
            <w:tc>
              <w:tcPr>
                <w:tcW w:w="0" w:type="auto"/>
                <w:tcBorders>
                  <w:bottom w:val="single" w:sz="4" w:space="0" w:color="auto"/>
                </w:tcBorders>
                <w:shd w:val="clear" w:color="auto" w:fill="F3F3F3"/>
                <w:hideMark/>
              </w:tcPr>
              <w:p w14:paraId="6205064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75CF4D4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VAL-SPI-AREA-01-V1-0-ANEXO-F</w:t>
                </w:r>
              </w:p>
            </w:tc>
          </w:tr>
          <w:tr w:rsidR="00E738EC" w:rsidRPr="00E738EC" w14:paraId="31D9ACC5" w14:textId="77777777" w:rsidTr="00E738EC">
            <w:trPr>
              <w:divId w:val="1795253448"/>
              <w:cantSplit/>
              <w:tblHeader/>
            </w:trPr>
            <w:tc>
              <w:tcPr>
                <w:tcW w:w="0" w:type="auto"/>
                <w:tcBorders>
                  <w:bottom w:val="single" w:sz="4" w:space="0" w:color="auto"/>
                </w:tcBorders>
                <w:shd w:val="clear" w:color="auto" w:fill="FFFFFF"/>
                <w:hideMark/>
              </w:tcPr>
              <w:p w14:paraId="48F81F4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71D5CB00"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379BEFA0" w14:textId="77777777" w:rsidTr="00E738EC">
            <w:trPr>
              <w:divId w:val="1795253448"/>
              <w:cantSplit/>
              <w:tblHeader/>
            </w:trPr>
            <w:tc>
              <w:tcPr>
                <w:tcW w:w="0" w:type="auto"/>
                <w:shd w:val="clear" w:color="auto" w:fill="F3F3F3"/>
                <w:hideMark/>
              </w:tcPr>
              <w:p w14:paraId="06C5DF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 Paquete</w:t>
                </w:r>
              </w:p>
            </w:tc>
            <w:tc>
              <w:tcPr>
                <w:tcW w:w="0" w:type="auto"/>
                <w:shd w:val="clear" w:color="auto" w:fill="F3F3F3"/>
                <w:hideMark/>
              </w:tcPr>
              <w:p w14:paraId="701A2F7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bl>
        <w:p w14:paraId="7444AFA7" w14:textId="77777777" w:rsidR="00E738EC" w:rsidRPr="00E738EC" w:rsidRDefault="00E738EC" w:rsidP="00E738EC">
          <w:pPr>
            <w:spacing w:after="80" w:line="240" w:lineRule="auto"/>
            <w:jc w:val="both"/>
            <w:divId w:val="1795253448"/>
            <w:rPr>
              <w:rFonts w:ascii="Aptos" w:eastAsia="Times New Roman" w:hAnsi="Aptos"/>
              <w:vanish/>
              <w:color w:val="1F2937"/>
              <w:sz w:val="20"/>
              <w:szCs w:val="20"/>
            </w:rPr>
          </w:pPr>
        </w:p>
        <w:tbl>
          <w:tblPr>
            <w:tblStyle w:val="Tablaconcuadrcula"/>
            <w:tblW w:w="0" w:type="auto"/>
            <w:tblLook w:val="04A0" w:firstRow="1" w:lastRow="0" w:firstColumn="1" w:lastColumn="0" w:noHBand="0" w:noVBand="1"/>
          </w:tblPr>
          <w:tblGrid>
            <w:gridCol w:w="1103"/>
            <w:gridCol w:w="1126"/>
            <w:gridCol w:w="1186"/>
            <w:gridCol w:w="1275"/>
            <w:gridCol w:w="1056"/>
            <w:gridCol w:w="1261"/>
            <w:gridCol w:w="711"/>
            <w:gridCol w:w="770"/>
            <w:gridCol w:w="1140"/>
          </w:tblGrid>
          <w:tr w:rsidR="00E738EC" w:rsidRPr="00E738EC" w14:paraId="27549E70" w14:textId="77777777" w:rsidTr="00E738EC">
            <w:trPr>
              <w:divId w:val="1795253448"/>
              <w:cantSplit/>
              <w:tblHeader/>
            </w:trPr>
            <w:tc>
              <w:tcPr>
                <w:tcW w:w="0" w:type="auto"/>
                <w:tcBorders>
                  <w:bottom w:val="single" w:sz="4" w:space="0" w:color="auto"/>
                </w:tcBorders>
                <w:shd w:val="clear" w:color="auto" w:fill="325483"/>
                <w:hideMark/>
              </w:tcPr>
              <w:p w14:paraId="0A13946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Desviación</w:t>
                </w:r>
              </w:p>
            </w:tc>
            <w:tc>
              <w:tcPr>
                <w:tcW w:w="0" w:type="auto"/>
                <w:tcBorders>
                  <w:bottom w:val="single" w:sz="4" w:space="0" w:color="auto"/>
                </w:tcBorders>
                <w:shd w:val="clear" w:color="auto" w:fill="325483"/>
                <w:hideMark/>
              </w:tcPr>
              <w:p w14:paraId="2C30FB4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Fase (IQ/OQ/PQ)</w:t>
                </w:r>
              </w:p>
            </w:tc>
            <w:tc>
              <w:tcPr>
                <w:tcW w:w="0" w:type="auto"/>
                <w:tcBorders>
                  <w:bottom w:val="single" w:sz="4" w:space="0" w:color="auto"/>
                </w:tcBorders>
                <w:shd w:val="clear" w:color="auto" w:fill="325483"/>
                <w:hideMark/>
              </w:tcPr>
              <w:p w14:paraId="6E248DAF"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w:t>
                </w:r>
              </w:p>
            </w:tc>
            <w:tc>
              <w:tcPr>
                <w:tcW w:w="0" w:type="auto"/>
                <w:tcBorders>
                  <w:bottom w:val="single" w:sz="4" w:space="0" w:color="auto"/>
                </w:tcBorders>
                <w:shd w:val="clear" w:color="auto" w:fill="325483"/>
                <w:hideMark/>
              </w:tcPr>
              <w:p w14:paraId="0B5C69F0"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Clasificación</w:t>
                </w:r>
              </w:p>
            </w:tc>
            <w:tc>
              <w:tcPr>
                <w:tcW w:w="0" w:type="auto"/>
                <w:tcBorders>
                  <w:bottom w:val="single" w:sz="4" w:space="0" w:color="auto"/>
                </w:tcBorders>
                <w:shd w:val="clear" w:color="auto" w:fill="325483"/>
                <w:hideMark/>
              </w:tcPr>
              <w:p w14:paraId="7358DD4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Acción Correctiva</w:t>
                </w:r>
              </w:p>
            </w:tc>
            <w:tc>
              <w:tcPr>
                <w:tcW w:w="0" w:type="auto"/>
                <w:tcBorders>
                  <w:bottom w:val="single" w:sz="4" w:space="0" w:color="auto"/>
                </w:tcBorders>
                <w:shd w:val="clear" w:color="auto" w:fill="325483"/>
                <w:hideMark/>
              </w:tcPr>
              <w:p w14:paraId="332EA6E5"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Responsable</w:t>
                </w:r>
              </w:p>
            </w:tc>
            <w:tc>
              <w:tcPr>
                <w:tcW w:w="0" w:type="auto"/>
                <w:tcBorders>
                  <w:bottom w:val="single" w:sz="4" w:space="0" w:color="auto"/>
                </w:tcBorders>
                <w:shd w:val="clear" w:color="auto" w:fill="325483"/>
                <w:hideMark/>
              </w:tcPr>
              <w:p w14:paraId="1FC5637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 Cierre</w:t>
                </w:r>
              </w:p>
            </w:tc>
            <w:tc>
              <w:tcPr>
                <w:tcW w:w="0" w:type="auto"/>
                <w:tcBorders>
                  <w:bottom w:val="single" w:sz="4" w:space="0" w:color="auto"/>
                </w:tcBorders>
                <w:shd w:val="clear" w:color="auto" w:fill="325483"/>
                <w:hideMark/>
              </w:tcPr>
              <w:p w14:paraId="72851ED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77FC5BA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Aprobación QA</w:t>
                </w:r>
              </w:p>
            </w:tc>
          </w:tr>
          <w:tr w:rsidR="00E738EC" w:rsidRPr="00E738EC" w14:paraId="4D426EF2" w14:textId="77777777" w:rsidTr="00E738EC">
            <w:trPr>
              <w:divId w:val="1795253448"/>
              <w:cantSplit/>
              <w:tblHeader/>
            </w:trPr>
            <w:tc>
              <w:tcPr>
                <w:tcW w:w="0" w:type="auto"/>
                <w:shd w:val="clear" w:color="auto" w:fill="F3F3F3"/>
                <w:hideMark/>
              </w:tcPr>
              <w:p w14:paraId="744EEBE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DEV-001</w:t>
                </w:r>
              </w:p>
            </w:tc>
            <w:tc>
              <w:tcPr>
                <w:tcW w:w="0" w:type="auto"/>
                <w:shd w:val="clear" w:color="auto" w:fill="F3F3F3"/>
                <w:hideMark/>
              </w:tcPr>
              <w:p w14:paraId="12BCE61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w:t>
                </w:r>
              </w:p>
            </w:tc>
            <w:tc>
              <w:tcPr>
                <w:tcW w:w="0" w:type="auto"/>
                <w:shd w:val="clear" w:color="auto" w:fill="F3F3F3"/>
                <w:hideMark/>
              </w:tcPr>
              <w:p w14:paraId="73D4E7A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(Sin desviaciones registradas al momento de emisión)</w:t>
                </w:r>
              </w:p>
            </w:tc>
            <w:tc>
              <w:tcPr>
                <w:tcW w:w="0" w:type="auto"/>
                <w:shd w:val="clear" w:color="auto" w:fill="F3F3F3"/>
                <w:hideMark/>
              </w:tcPr>
              <w:p w14:paraId="49C730C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w:t>
                </w:r>
              </w:p>
            </w:tc>
            <w:tc>
              <w:tcPr>
                <w:tcW w:w="0" w:type="auto"/>
                <w:shd w:val="clear" w:color="auto" w:fill="F3F3F3"/>
                <w:hideMark/>
              </w:tcPr>
              <w:p w14:paraId="79A7371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w:t>
                </w:r>
              </w:p>
            </w:tc>
            <w:tc>
              <w:tcPr>
                <w:tcW w:w="0" w:type="auto"/>
                <w:shd w:val="clear" w:color="auto" w:fill="F3F3F3"/>
                <w:hideMark/>
              </w:tcPr>
              <w:p w14:paraId="1EF9E77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w:t>
                </w:r>
              </w:p>
            </w:tc>
            <w:tc>
              <w:tcPr>
                <w:tcW w:w="0" w:type="auto"/>
                <w:shd w:val="clear" w:color="auto" w:fill="F3F3F3"/>
                <w:hideMark/>
              </w:tcPr>
              <w:p w14:paraId="7431A65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w:t>
                </w:r>
              </w:p>
            </w:tc>
            <w:tc>
              <w:tcPr>
                <w:tcW w:w="0" w:type="auto"/>
                <w:shd w:val="clear" w:color="auto" w:fill="F3F3F3"/>
                <w:hideMark/>
              </w:tcPr>
              <w:p w14:paraId="2FC7E1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Abierto</w:t>
                </w:r>
              </w:p>
            </w:tc>
            <w:tc>
              <w:tcPr>
                <w:tcW w:w="0" w:type="auto"/>
                <w:shd w:val="clear" w:color="auto" w:fill="F3F3F3"/>
                <w:hideMark/>
              </w:tcPr>
              <w:p w14:paraId="220FA5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w:t>
                </w:r>
              </w:p>
            </w:tc>
          </w:tr>
        </w:tbl>
        <w:p w14:paraId="08A721B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&gt; Instrucción: Cada desviación detectada durante la ejecución de IQ, OQ o PQ debe registrarse en esta tabla. La clasificación puede ser: Crítica (bloquea la liberación), Mayor (requiere CAPA antes del cierre) o Menor (documentar y aceptar).</w:t>
          </w:r>
        </w:p>
        <w:p w14:paraId="0EC44CBC"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264" w:name="_Toc229603608"/>
          <w:r w:rsidRPr="00E738EC">
            <w:rPr>
              <w:rFonts w:ascii="Aptos" w:eastAsia="Times New Roman" w:hAnsi="Aptos"/>
              <w:b/>
              <w:color w:val="325483"/>
              <w:sz w:val="32"/>
            </w:rPr>
            <w:t>ANEXO G: Registros de Entrenamiento</w:t>
          </w:r>
          <w:bookmarkEnd w:id="264"/>
        </w:p>
        <w:tbl>
          <w:tblPr>
            <w:tblStyle w:val="Tablaconcuadrcula"/>
            <w:tblW w:w="0" w:type="auto"/>
            <w:tblLook w:val="04A0" w:firstRow="1" w:lastRow="0" w:firstColumn="1" w:lastColumn="0" w:noHBand="0" w:noVBand="1"/>
          </w:tblPr>
          <w:tblGrid>
            <w:gridCol w:w="1348"/>
            <w:gridCol w:w="5450"/>
          </w:tblGrid>
          <w:tr w:rsidR="00E738EC" w:rsidRPr="00E738EC" w14:paraId="2B2A90E6" w14:textId="77777777" w:rsidTr="00E738EC">
            <w:trPr>
              <w:divId w:val="1795253448"/>
              <w:cantSplit/>
              <w:tblHeader/>
            </w:trPr>
            <w:tc>
              <w:tcPr>
                <w:tcW w:w="0" w:type="auto"/>
                <w:tcBorders>
                  <w:bottom w:val="single" w:sz="4" w:space="0" w:color="auto"/>
                </w:tcBorders>
                <w:shd w:val="clear" w:color="auto" w:fill="325483"/>
                <w:hideMark/>
              </w:tcPr>
              <w:p w14:paraId="1BC07C13"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4264AC1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71A0FEEF" w14:textId="77777777" w:rsidTr="00E738EC">
            <w:trPr>
              <w:divId w:val="1795253448"/>
              <w:cantSplit/>
              <w:tblHeader/>
            </w:trPr>
            <w:tc>
              <w:tcPr>
                <w:tcW w:w="0" w:type="auto"/>
                <w:tcBorders>
                  <w:bottom w:val="single" w:sz="4" w:space="0" w:color="auto"/>
                </w:tcBorders>
                <w:shd w:val="clear" w:color="auto" w:fill="F3F3F3"/>
                <w:hideMark/>
              </w:tcPr>
              <w:p w14:paraId="1B05974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408962D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VAL-SPI-AREA-01-V1-0-ANEXO-G</w:t>
                </w:r>
              </w:p>
            </w:tc>
          </w:tr>
          <w:tr w:rsidR="00E738EC" w:rsidRPr="00E738EC" w14:paraId="2DD42303" w14:textId="77777777" w:rsidTr="00E738EC">
            <w:trPr>
              <w:divId w:val="1795253448"/>
              <w:cantSplit/>
              <w:tblHeader/>
            </w:trPr>
            <w:tc>
              <w:tcPr>
                <w:tcW w:w="0" w:type="auto"/>
                <w:tcBorders>
                  <w:bottom w:val="single" w:sz="4" w:space="0" w:color="auto"/>
                </w:tcBorders>
                <w:shd w:val="clear" w:color="auto" w:fill="FFFFFF"/>
                <w:hideMark/>
              </w:tcPr>
              <w:p w14:paraId="4860FF3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4C2B226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3183259B" w14:textId="77777777" w:rsidTr="00E738EC">
            <w:trPr>
              <w:divId w:val="1795253448"/>
              <w:cantSplit/>
              <w:tblHeader/>
            </w:trPr>
            <w:tc>
              <w:tcPr>
                <w:tcW w:w="0" w:type="auto"/>
                <w:shd w:val="clear" w:color="auto" w:fill="F3F3F3"/>
                <w:hideMark/>
              </w:tcPr>
              <w:p w14:paraId="3E4FF02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 Paquete</w:t>
                </w:r>
              </w:p>
            </w:tc>
            <w:tc>
              <w:tcPr>
                <w:tcW w:w="0" w:type="auto"/>
                <w:shd w:val="clear" w:color="auto" w:fill="F3F3F3"/>
                <w:hideMark/>
              </w:tcPr>
              <w:p w14:paraId="1BBCB54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bl>
        <w:p w14:paraId="0F4689B9"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65" w:name="_Toc229603609"/>
          <w:r w:rsidRPr="00E738EC">
            <w:rPr>
              <w:rFonts w:ascii="Aptos" w:eastAsia="Times New Roman" w:hAnsi="Aptos"/>
              <w:b/>
              <w:color w:val="325483"/>
              <w:sz w:val="26"/>
            </w:rPr>
            <w:t>G.1 — Matriz de Entrenamiento Requerido</w:t>
          </w:r>
          <w:bookmarkEnd w:id="265"/>
        </w:p>
        <w:tbl>
          <w:tblPr>
            <w:tblStyle w:val="Tablaconcuadrcula"/>
            <w:tblW w:w="0" w:type="auto"/>
            <w:tblLook w:val="04A0" w:firstRow="1" w:lastRow="0" w:firstColumn="1" w:lastColumn="0" w:noHBand="0" w:noVBand="1"/>
          </w:tblPr>
          <w:tblGrid>
            <w:gridCol w:w="1680"/>
            <w:gridCol w:w="2080"/>
            <w:gridCol w:w="1940"/>
            <w:gridCol w:w="1535"/>
            <w:gridCol w:w="998"/>
            <w:gridCol w:w="1395"/>
          </w:tblGrid>
          <w:tr w:rsidR="00E738EC" w:rsidRPr="00E738EC" w14:paraId="698C07D5" w14:textId="77777777" w:rsidTr="00E738EC">
            <w:trPr>
              <w:divId w:val="1795253448"/>
              <w:cantSplit/>
              <w:tblHeader/>
            </w:trPr>
            <w:tc>
              <w:tcPr>
                <w:tcW w:w="0" w:type="auto"/>
                <w:tcBorders>
                  <w:bottom w:val="single" w:sz="4" w:space="0" w:color="auto"/>
                </w:tcBorders>
                <w:shd w:val="clear" w:color="auto" w:fill="325483"/>
                <w:hideMark/>
              </w:tcPr>
              <w:p w14:paraId="201E2C9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40A1610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 / Función</w:t>
                </w:r>
              </w:p>
            </w:tc>
            <w:tc>
              <w:tcPr>
                <w:tcW w:w="0" w:type="auto"/>
                <w:tcBorders>
                  <w:bottom w:val="single" w:sz="4" w:space="0" w:color="auto"/>
                </w:tcBorders>
                <w:shd w:val="clear" w:color="auto" w:fill="325483"/>
                <w:hideMark/>
              </w:tcPr>
              <w:p w14:paraId="0A14A1B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Tipo de Entrenamiento</w:t>
                </w:r>
              </w:p>
            </w:tc>
            <w:tc>
              <w:tcPr>
                <w:tcW w:w="0" w:type="auto"/>
                <w:tcBorders>
                  <w:bottom w:val="single" w:sz="4" w:space="0" w:color="auto"/>
                </w:tcBorders>
                <w:shd w:val="clear" w:color="auto" w:fill="325483"/>
                <w:hideMark/>
              </w:tcPr>
              <w:p w14:paraId="548C9E3B"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Duración Estimada</w:t>
                </w:r>
              </w:p>
            </w:tc>
            <w:tc>
              <w:tcPr>
                <w:tcW w:w="0" w:type="auto"/>
                <w:tcBorders>
                  <w:bottom w:val="single" w:sz="4" w:space="0" w:color="auto"/>
                </w:tcBorders>
                <w:shd w:val="clear" w:color="auto" w:fill="325483"/>
                <w:hideMark/>
              </w:tcPr>
              <w:p w14:paraId="319F127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c>
              <w:tcPr>
                <w:tcW w:w="0" w:type="auto"/>
                <w:tcBorders>
                  <w:bottom w:val="single" w:sz="4" w:space="0" w:color="auto"/>
                </w:tcBorders>
                <w:shd w:val="clear" w:color="auto" w:fill="325483"/>
                <w:hideMark/>
              </w:tcPr>
              <w:p w14:paraId="3E94B26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Evidencia</w:t>
                </w:r>
              </w:p>
            </w:tc>
          </w:tr>
          <w:tr w:rsidR="00E738EC" w:rsidRPr="00E738EC" w14:paraId="722D236D" w14:textId="77777777" w:rsidTr="00E738EC">
            <w:trPr>
              <w:divId w:val="1795253448"/>
              <w:cantSplit/>
              <w:tblHeader/>
            </w:trPr>
            <w:tc>
              <w:tcPr>
                <w:tcW w:w="0" w:type="auto"/>
                <w:tcBorders>
                  <w:bottom w:val="single" w:sz="4" w:space="0" w:color="auto"/>
                </w:tcBorders>
                <w:shd w:val="clear" w:color="auto" w:fill="F3F3F3"/>
                <w:hideMark/>
              </w:tcPr>
              <w:p w14:paraId="3C1552F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lastRenderedPageBreak/>
                  <w:t>Usuario final</w:t>
                </w:r>
              </w:p>
            </w:tc>
            <w:tc>
              <w:tcPr>
                <w:tcW w:w="0" w:type="auto"/>
                <w:tcBorders>
                  <w:bottom w:val="single" w:sz="4" w:space="0" w:color="auto"/>
                </w:tcBorders>
                <w:shd w:val="clear" w:color="auto" w:fill="F3F3F3"/>
                <w:hideMark/>
              </w:tcPr>
              <w:p w14:paraId="191DA1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Navegación y operación general</w:t>
                </w:r>
              </w:p>
            </w:tc>
            <w:tc>
              <w:tcPr>
                <w:tcW w:w="0" w:type="auto"/>
                <w:tcBorders>
                  <w:bottom w:val="single" w:sz="4" w:space="0" w:color="auto"/>
                </w:tcBorders>
                <w:shd w:val="clear" w:color="auto" w:fill="F3F3F3"/>
                <w:hideMark/>
              </w:tcPr>
              <w:p w14:paraId="20BF2EC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Capacitación presencial</w:t>
                </w:r>
              </w:p>
            </w:tc>
            <w:tc>
              <w:tcPr>
                <w:tcW w:w="0" w:type="auto"/>
                <w:tcBorders>
                  <w:bottom w:val="single" w:sz="4" w:space="0" w:color="auto"/>
                </w:tcBorders>
                <w:shd w:val="clear" w:color="auto" w:fill="F3F3F3"/>
                <w:hideMark/>
              </w:tcPr>
              <w:p w14:paraId="6173243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4h</w:t>
                </w:r>
              </w:p>
            </w:tc>
            <w:tc>
              <w:tcPr>
                <w:tcW w:w="0" w:type="auto"/>
                <w:tcBorders>
                  <w:bottom w:val="single" w:sz="4" w:space="0" w:color="auto"/>
                </w:tcBorders>
                <w:shd w:val="clear" w:color="auto" w:fill="F3F3F3"/>
                <w:hideMark/>
              </w:tcPr>
              <w:p w14:paraId="1940751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tcBorders>
                  <w:bottom w:val="single" w:sz="4" w:space="0" w:color="auto"/>
                </w:tcBorders>
                <w:shd w:val="clear" w:color="auto" w:fill="F3F3F3"/>
                <w:hideMark/>
              </w:tcPr>
              <w:p w14:paraId="58D8046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Lista de asistencia</w:t>
                </w:r>
              </w:p>
            </w:tc>
          </w:tr>
          <w:tr w:rsidR="00E738EC" w:rsidRPr="00E738EC" w14:paraId="4A11DB6E" w14:textId="77777777" w:rsidTr="00E738EC">
            <w:trPr>
              <w:divId w:val="1795253448"/>
              <w:cantSplit/>
              <w:tblHeader/>
            </w:trPr>
            <w:tc>
              <w:tcPr>
                <w:tcW w:w="0" w:type="auto"/>
                <w:tcBorders>
                  <w:bottom w:val="single" w:sz="4" w:space="0" w:color="auto"/>
                </w:tcBorders>
                <w:shd w:val="clear" w:color="auto" w:fill="FFFFFF"/>
                <w:hideMark/>
              </w:tcPr>
              <w:p w14:paraId="48B5082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Administrador TI</w:t>
                </w:r>
              </w:p>
            </w:tc>
            <w:tc>
              <w:tcPr>
                <w:tcW w:w="0" w:type="auto"/>
                <w:tcBorders>
                  <w:bottom w:val="single" w:sz="4" w:space="0" w:color="auto"/>
                </w:tcBorders>
                <w:shd w:val="clear" w:color="auto" w:fill="FFFFFF"/>
                <w:hideMark/>
              </w:tcPr>
              <w:p w14:paraId="6406AE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Configuración y mantenimiento</w:t>
                </w:r>
              </w:p>
            </w:tc>
            <w:tc>
              <w:tcPr>
                <w:tcW w:w="0" w:type="auto"/>
                <w:tcBorders>
                  <w:bottom w:val="single" w:sz="4" w:space="0" w:color="auto"/>
                </w:tcBorders>
                <w:shd w:val="clear" w:color="auto" w:fill="FFFFFF"/>
                <w:hideMark/>
              </w:tcPr>
              <w:p w14:paraId="6F572D7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Sesión técnica</w:t>
                </w:r>
              </w:p>
            </w:tc>
            <w:tc>
              <w:tcPr>
                <w:tcW w:w="0" w:type="auto"/>
                <w:tcBorders>
                  <w:bottom w:val="single" w:sz="4" w:space="0" w:color="auto"/>
                </w:tcBorders>
                <w:shd w:val="clear" w:color="auto" w:fill="FFFFFF"/>
                <w:hideMark/>
              </w:tcPr>
              <w:p w14:paraId="7E78A0EB"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8h</w:t>
                </w:r>
              </w:p>
            </w:tc>
            <w:tc>
              <w:tcPr>
                <w:tcW w:w="0" w:type="auto"/>
                <w:tcBorders>
                  <w:bottom w:val="single" w:sz="4" w:space="0" w:color="auto"/>
                </w:tcBorders>
                <w:shd w:val="clear" w:color="auto" w:fill="FFFFFF"/>
                <w:hideMark/>
              </w:tcPr>
              <w:p w14:paraId="74C2647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tcBorders>
                  <w:bottom w:val="single" w:sz="4" w:space="0" w:color="auto"/>
                </w:tcBorders>
                <w:shd w:val="clear" w:color="auto" w:fill="FFFFFF"/>
                <w:hideMark/>
              </w:tcPr>
              <w:p w14:paraId="6094DDE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Registro técnico</w:t>
                </w:r>
              </w:p>
            </w:tc>
          </w:tr>
          <w:tr w:rsidR="00E738EC" w:rsidRPr="00E738EC" w14:paraId="3CAD5405" w14:textId="77777777" w:rsidTr="00E738EC">
            <w:trPr>
              <w:divId w:val="1795253448"/>
              <w:cantSplit/>
              <w:tblHeader/>
            </w:trPr>
            <w:tc>
              <w:tcPr>
                <w:tcW w:w="0" w:type="auto"/>
                <w:shd w:val="clear" w:color="auto" w:fill="F3F3F3"/>
                <w:hideMark/>
              </w:tcPr>
              <w:p w14:paraId="2A1BF61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Responsable funcional</w:t>
                </w:r>
              </w:p>
            </w:tc>
            <w:tc>
              <w:tcPr>
                <w:tcW w:w="0" w:type="auto"/>
                <w:shd w:val="clear" w:color="auto" w:fill="F3F3F3"/>
                <w:hideMark/>
              </w:tcPr>
              <w:p w14:paraId="0DBD604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Flujos de aprobación y reportes</w:t>
                </w:r>
              </w:p>
            </w:tc>
            <w:tc>
              <w:tcPr>
                <w:tcW w:w="0" w:type="auto"/>
                <w:shd w:val="clear" w:color="auto" w:fill="F3F3F3"/>
                <w:hideMark/>
              </w:tcPr>
              <w:p w14:paraId="35231793"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Taller funcional</w:t>
                </w:r>
              </w:p>
            </w:tc>
            <w:tc>
              <w:tcPr>
                <w:tcW w:w="0" w:type="auto"/>
                <w:shd w:val="clear" w:color="auto" w:fill="F3F3F3"/>
                <w:hideMark/>
              </w:tcPr>
              <w:p w14:paraId="1E4C3A7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4h</w:t>
                </w:r>
              </w:p>
            </w:tc>
            <w:tc>
              <w:tcPr>
                <w:tcW w:w="0" w:type="auto"/>
                <w:shd w:val="clear" w:color="auto" w:fill="F3F3F3"/>
                <w:hideMark/>
              </w:tcPr>
              <w:p w14:paraId="6D6AEB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shd w:val="clear" w:color="auto" w:fill="F3F3F3"/>
                <w:hideMark/>
              </w:tcPr>
              <w:p w14:paraId="39D1B22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Lista de asistencia</w:t>
                </w:r>
              </w:p>
            </w:tc>
          </w:tr>
        </w:tbl>
        <w:p w14:paraId="607D1E54" w14:textId="77777777" w:rsidR="00E738EC" w:rsidRPr="00E738EC" w:rsidRDefault="00E738EC" w:rsidP="00E738EC">
          <w:pPr>
            <w:pStyle w:val="Ttulo2"/>
            <w:spacing w:after="120" w:line="240" w:lineRule="auto"/>
            <w:jc w:val="both"/>
            <w:divId w:val="1795253448"/>
            <w:rPr>
              <w:rFonts w:ascii="Aptos" w:eastAsia="Times New Roman" w:hAnsi="Aptos"/>
              <w:b/>
              <w:color w:val="325483"/>
              <w:sz w:val="26"/>
              <w:szCs w:val="26"/>
            </w:rPr>
          </w:pPr>
          <w:bookmarkStart w:id="266" w:name="_Toc229603610"/>
          <w:r w:rsidRPr="00E738EC">
            <w:rPr>
              <w:rFonts w:ascii="Aptos" w:eastAsia="Times New Roman" w:hAnsi="Aptos"/>
              <w:b/>
              <w:color w:val="325483"/>
              <w:sz w:val="26"/>
            </w:rPr>
            <w:t>G.2 — Registro de Asistencia</w:t>
          </w:r>
          <w:bookmarkEnd w:id="266"/>
        </w:p>
        <w:tbl>
          <w:tblPr>
            <w:tblStyle w:val="Tablaconcuadrcula"/>
            <w:tblW w:w="0" w:type="auto"/>
            <w:tblLook w:val="04A0" w:firstRow="1" w:lastRow="0" w:firstColumn="1" w:lastColumn="0" w:noHBand="0" w:noVBand="1"/>
          </w:tblPr>
          <w:tblGrid>
            <w:gridCol w:w="1707"/>
            <w:gridCol w:w="1044"/>
            <w:gridCol w:w="1965"/>
            <w:gridCol w:w="1123"/>
            <w:gridCol w:w="1044"/>
            <w:gridCol w:w="1044"/>
          </w:tblGrid>
          <w:tr w:rsidR="00E738EC" w:rsidRPr="00E738EC" w14:paraId="3FE788A5" w14:textId="77777777" w:rsidTr="00E738EC">
            <w:trPr>
              <w:divId w:val="1795253448"/>
              <w:cantSplit/>
              <w:tblHeader/>
            </w:trPr>
            <w:tc>
              <w:tcPr>
                <w:tcW w:w="0" w:type="auto"/>
                <w:tcBorders>
                  <w:bottom w:val="single" w:sz="4" w:space="0" w:color="auto"/>
                </w:tcBorders>
                <w:shd w:val="clear" w:color="auto" w:fill="325483"/>
                <w:hideMark/>
              </w:tcPr>
              <w:p w14:paraId="3B01668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Nombre</w:t>
                </w:r>
              </w:p>
            </w:tc>
            <w:tc>
              <w:tcPr>
                <w:tcW w:w="0" w:type="auto"/>
                <w:tcBorders>
                  <w:bottom w:val="single" w:sz="4" w:space="0" w:color="auto"/>
                </w:tcBorders>
                <w:shd w:val="clear" w:color="auto" w:fill="325483"/>
                <w:hideMark/>
              </w:tcPr>
              <w:p w14:paraId="3FC796CC"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Rol</w:t>
                </w:r>
              </w:p>
            </w:tc>
            <w:tc>
              <w:tcPr>
                <w:tcW w:w="0" w:type="auto"/>
                <w:tcBorders>
                  <w:bottom w:val="single" w:sz="4" w:space="0" w:color="auto"/>
                </w:tcBorders>
                <w:shd w:val="clear" w:color="auto" w:fill="325483"/>
                <w:hideMark/>
              </w:tcPr>
              <w:p w14:paraId="66F0E1B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Módulo capacitado</w:t>
                </w:r>
              </w:p>
            </w:tc>
            <w:tc>
              <w:tcPr>
                <w:tcW w:w="0" w:type="auto"/>
                <w:tcBorders>
                  <w:bottom w:val="single" w:sz="4" w:space="0" w:color="auto"/>
                </w:tcBorders>
                <w:shd w:val="clear" w:color="auto" w:fill="325483"/>
                <w:hideMark/>
              </w:tcPr>
              <w:p w14:paraId="420FAF2D"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Instructor</w:t>
                </w:r>
              </w:p>
            </w:tc>
            <w:tc>
              <w:tcPr>
                <w:tcW w:w="0" w:type="auto"/>
                <w:tcBorders>
                  <w:bottom w:val="single" w:sz="4" w:space="0" w:color="auto"/>
                </w:tcBorders>
                <w:shd w:val="clear" w:color="auto" w:fill="325483"/>
                <w:hideMark/>
              </w:tcPr>
              <w:p w14:paraId="6EC023B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Fecha</w:t>
                </w:r>
              </w:p>
            </w:tc>
            <w:tc>
              <w:tcPr>
                <w:tcW w:w="0" w:type="auto"/>
                <w:tcBorders>
                  <w:bottom w:val="single" w:sz="4" w:space="0" w:color="auto"/>
                </w:tcBorders>
                <w:shd w:val="clear" w:color="auto" w:fill="325483"/>
                <w:hideMark/>
              </w:tcPr>
              <w:p w14:paraId="5C262F0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Firma</w:t>
                </w:r>
              </w:p>
            </w:tc>
          </w:tr>
          <w:tr w:rsidR="00E738EC" w:rsidRPr="00E738EC" w14:paraId="5EEB656B" w14:textId="77777777" w:rsidTr="00E738EC">
            <w:trPr>
              <w:divId w:val="1795253448"/>
              <w:cantSplit/>
              <w:tblHeader/>
            </w:trPr>
            <w:tc>
              <w:tcPr>
                <w:tcW w:w="0" w:type="auto"/>
                <w:shd w:val="clear" w:color="auto" w:fill="F3F3F3"/>
                <w:hideMark/>
              </w:tcPr>
              <w:p w14:paraId="3071FF01"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shd w:val="clear" w:color="auto" w:fill="F3F3F3"/>
                <w:hideMark/>
              </w:tcPr>
              <w:p w14:paraId="205093C5"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shd w:val="clear" w:color="auto" w:fill="F3F3F3"/>
                <w:hideMark/>
              </w:tcPr>
              <w:p w14:paraId="4E41AE3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__________________</w:t>
                </w:r>
              </w:p>
            </w:tc>
            <w:tc>
              <w:tcPr>
                <w:tcW w:w="0" w:type="auto"/>
                <w:shd w:val="clear" w:color="auto" w:fill="F3F3F3"/>
                <w:hideMark/>
              </w:tcPr>
              <w:p w14:paraId="48C4DF3A"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shd w:val="clear" w:color="auto" w:fill="F3F3F3"/>
                <w:hideMark/>
              </w:tcPr>
              <w:p w14:paraId="43B481D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c>
              <w:tcPr>
                <w:tcW w:w="0" w:type="auto"/>
                <w:shd w:val="clear" w:color="auto" w:fill="F3F3F3"/>
                <w:hideMark/>
              </w:tcPr>
              <w:p w14:paraId="7EE62A22"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__________</w:t>
                </w:r>
              </w:p>
            </w:tc>
          </w:tr>
        </w:tbl>
        <w:p w14:paraId="079E9882"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&gt; Nota: Este registro debe ser completado y firmado antes de la ejecución de PQ/UAT con usuarios reales.</w:t>
          </w:r>
        </w:p>
        <w:p w14:paraId="6A4D7683"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267" w:name="_Toc229603611"/>
          <w:r w:rsidRPr="00E738EC">
            <w:rPr>
              <w:rFonts w:ascii="Aptos" w:eastAsia="Times New Roman" w:hAnsi="Aptos"/>
              <w:b/>
              <w:color w:val="325483"/>
              <w:sz w:val="32"/>
            </w:rPr>
            <w:t>ANEXO H: Matriz de Trazabilidad (RTM)</w:t>
          </w:r>
          <w:bookmarkEnd w:id="267"/>
        </w:p>
        <w:tbl>
          <w:tblPr>
            <w:tblStyle w:val="Tablaconcuadrcula"/>
            <w:tblW w:w="0" w:type="auto"/>
            <w:tblLook w:val="04A0" w:firstRow="1" w:lastRow="0" w:firstColumn="1" w:lastColumn="0" w:noHBand="0" w:noVBand="1"/>
          </w:tblPr>
          <w:tblGrid>
            <w:gridCol w:w="1348"/>
            <w:gridCol w:w="5450"/>
          </w:tblGrid>
          <w:tr w:rsidR="00E738EC" w:rsidRPr="00E738EC" w14:paraId="302EF7E7" w14:textId="77777777" w:rsidTr="00E738EC">
            <w:trPr>
              <w:divId w:val="1795253448"/>
              <w:cantSplit/>
              <w:tblHeader/>
            </w:trPr>
            <w:tc>
              <w:tcPr>
                <w:tcW w:w="0" w:type="auto"/>
                <w:tcBorders>
                  <w:bottom w:val="single" w:sz="4" w:space="0" w:color="auto"/>
                </w:tcBorders>
                <w:shd w:val="clear" w:color="auto" w:fill="325483"/>
                <w:hideMark/>
              </w:tcPr>
              <w:p w14:paraId="38C85DC7"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Campo</w:t>
                </w:r>
              </w:p>
            </w:tc>
            <w:tc>
              <w:tcPr>
                <w:tcW w:w="0" w:type="auto"/>
                <w:tcBorders>
                  <w:bottom w:val="single" w:sz="4" w:space="0" w:color="auto"/>
                </w:tcBorders>
                <w:shd w:val="clear" w:color="auto" w:fill="325483"/>
                <w:hideMark/>
              </w:tcPr>
              <w:p w14:paraId="79C25B21"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Valor</w:t>
                </w:r>
              </w:p>
            </w:tc>
          </w:tr>
          <w:tr w:rsidR="00E738EC" w:rsidRPr="00E738EC" w14:paraId="1CB91A4F" w14:textId="77777777" w:rsidTr="00E738EC">
            <w:trPr>
              <w:divId w:val="1795253448"/>
              <w:cantSplit/>
              <w:tblHeader/>
            </w:trPr>
            <w:tc>
              <w:tcPr>
                <w:tcW w:w="0" w:type="auto"/>
                <w:tcBorders>
                  <w:bottom w:val="single" w:sz="4" w:space="0" w:color="auto"/>
                </w:tcBorders>
                <w:shd w:val="clear" w:color="auto" w:fill="F3F3F3"/>
                <w:hideMark/>
              </w:tcPr>
              <w:p w14:paraId="14E9169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Referencia</w:t>
                </w:r>
              </w:p>
            </w:tc>
            <w:tc>
              <w:tcPr>
                <w:tcW w:w="0" w:type="auto"/>
                <w:tcBorders>
                  <w:bottom w:val="single" w:sz="4" w:space="0" w:color="auto"/>
                </w:tcBorders>
                <w:shd w:val="clear" w:color="auto" w:fill="F3F3F3"/>
                <w:hideMark/>
              </w:tcPr>
              <w:p w14:paraId="4D143EC6"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VAL-SPI-AREA-01-V1-0-ANEXO-H</w:t>
                </w:r>
              </w:p>
            </w:tc>
          </w:tr>
          <w:tr w:rsidR="00E738EC" w:rsidRPr="00E738EC" w14:paraId="663025C8" w14:textId="77777777" w:rsidTr="00E738EC">
            <w:trPr>
              <w:divId w:val="1795253448"/>
              <w:cantSplit/>
              <w:tblHeader/>
            </w:trPr>
            <w:tc>
              <w:tcPr>
                <w:tcW w:w="0" w:type="auto"/>
                <w:tcBorders>
                  <w:bottom w:val="single" w:sz="4" w:space="0" w:color="auto"/>
                </w:tcBorders>
                <w:shd w:val="clear" w:color="auto" w:fill="FFFFFF"/>
                <w:hideMark/>
              </w:tcPr>
              <w:p w14:paraId="0432FD2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Fecha</w:t>
                </w:r>
              </w:p>
            </w:tc>
            <w:tc>
              <w:tcPr>
                <w:tcW w:w="0" w:type="auto"/>
                <w:tcBorders>
                  <w:bottom w:val="single" w:sz="4" w:space="0" w:color="auto"/>
                </w:tcBorders>
                <w:shd w:val="clear" w:color="auto" w:fill="FFFFFF"/>
                <w:hideMark/>
              </w:tcPr>
              <w:p w14:paraId="33267A57"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2026-05-13</w:t>
                </w:r>
              </w:p>
            </w:tc>
          </w:tr>
          <w:tr w:rsidR="00E738EC" w:rsidRPr="00E738EC" w14:paraId="3287DC73" w14:textId="77777777" w:rsidTr="00E738EC">
            <w:trPr>
              <w:divId w:val="1795253448"/>
              <w:cantSplit/>
              <w:tblHeader/>
            </w:trPr>
            <w:tc>
              <w:tcPr>
                <w:tcW w:w="0" w:type="auto"/>
                <w:shd w:val="clear" w:color="auto" w:fill="F3F3F3"/>
                <w:hideMark/>
              </w:tcPr>
              <w:p w14:paraId="602663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 Paquete</w:t>
                </w:r>
              </w:p>
            </w:tc>
            <w:tc>
              <w:tcPr>
                <w:tcW w:w="0" w:type="auto"/>
                <w:shd w:val="clear" w:color="auto" w:fill="F3F3F3"/>
                <w:hideMark/>
              </w:tcPr>
              <w:p w14:paraId="3BB53A3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Área 01: Gobierno, Seguridad, Cumplimiento y Gestión Documental</w:t>
                </w:r>
              </w:p>
            </w:tc>
          </w:tr>
        </w:tbl>
        <w:p w14:paraId="2120FAA6" w14:textId="77777777" w:rsidR="00E738EC" w:rsidRPr="00E738EC" w:rsidRDefault="00E738EC" w:rsidP="00E738EC">
          <w:pPr>
            <w:spacing w:after="80" w:line="240" w:lineRule="auto"/>
            <w:jc w:val="both"/>
            <w:divId w:val="1795253448"/>
            <w:rPr>
              <w:rFonts w:ascii="Aptos" w:eastAsia="Times New Roman" w:hAnsi="Aptos"/>
              <w:vanish/>
              <w:color w:val="1F2937"/>
              <w:sz w:val="20"/>
              <w:szCs w:val="20"/>
            </w:rPr>
          </w:pPr>
        </w:p>
        <w:tbl>
          <w:tblPr>
            <w:tblStyle w:val="Tablaconcuadrcula"/>
            <w:tblW w:w="0" w:type="auto"/>
            <w:tblLook w:val="04A0" w:firstRow="1" w:lastRow="0" w:firstColumn="1" w:lastColumn="0" w:noHBand="0" w:noVBand="1"/>
          </w:tblPr>
          <w:tblGrid>
            <w:gridCol w:w="740"/>
            <w:gridCol w:w="2783"/>
            <w:gridCol w:w="713"/>
            <w:gridCol w:w="1200"/>
            <w:gridCol w:w="726"/>
            <w:gridCol w:w="1210"/>
            <w:gridCol w:w="1142"/>
            <w:gridCol w:w="1114"/>
          </w:tblGrid>
          <w:tr w:rsidR="00E738EC" w:rsidRPr="00E738EC" w14:paraId="2C08E985" w14:textId="77777777" w:rsidTr="00E738EC">
            <w:trPr>
              <w:divId w:val="1795253448"/>
              <w:cantSplit/>
              <w:tblHeader/>
            </w:trPr>
            <w:tc>
              <w:tcPr>
                <w:tcW w:w="0" w:type="auto"/>
                <w:tcBorders>
                  <w:bottom w:val="single" w:sz="4" w:space="0" w:color="auto"/>
                </w:tcBorders>
                <w:shd w:val="clear" w:color="auto" w:fill="325483"/>
                <w:hideMark/>
              </w:tcPr>
              <w:p w14:paraId="093C881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URS</w:t>
                </w:r>
              </w:p>
            </w:tc>
            <w:tc>
              <w:tcPr>
                <w:tcW w:w="0" w:type="auto"/>
                <w:tcBorders>
                  <w:bottom w:val="single" w:sz="4" w:space="0" w:color="auto"/>
                </w:tcBorders>
                <w:shd w:val="clear" w:color="auto" w:fill="325483"/>
                <w:hideMark/>
              </w:tcPr>
              <w:p w14:paraId="723E0018"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Descripción URS</w:t>
                </w:r>
              </w:p>
            </w:tc>
            <w:tc>
              <w:tcPr>
                <w:tcW w:w="0" w:type="auto"/>
                <w:tcBorders>
                  <w:bottom w:val="single" w:sz="4" w:space="0" w:color="auto"/>
                </w:tcBorders>
                <w:shd w:val="clear" w:color="auto" w:fill="325483"/>
                <w:hideMark/>
              </w:tcPr>
              <w:p w14:paraId="4F9690D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FRS</w:t>
                </w:r>
              </w:p>
            </w:tc>
            <w:tc>
              <w:tcPr>
                <w:tcW w:w="0" w:type="auto"/>
                <w:tcBorders>
                  <w:bottom w:val="single" w:sz="4" w:space="0" w:color="auto"/>
                </w:tcBorders>
                <w:shd w:val="clear" w:color="auto" w:fill="325483"/>
                <w:hideMark/>
              </w:tcPr>
              <w:p w14:paraId="5E3EF572"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Caso Prueba</w:t>
                </w:r>
              </w:p>
            </w:tc>
            <w:tc>
              <w:tcPr>
                <w:tcW w:w="0" w:type="auto"/>
                <w:tcBorders>
                  <w:bottom w:val="single" w:sz="4" w:space="0" w:color="auto"/>
                </w:tcBorders>
                <w:shd w:val="clear" w:color="auto" w:fill="325483"/>
                <w:hideMark/>
              </w:tcPr>
              <w:p w14:paraId="305B0DDA"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Fase</w:t>
                </w:r>
              </w:p>
            </w:tc>
            <w:tc>
              <w:tcPr>
                <w:tcW w:w="0" w:type="auto"/>
                <w:tcBorders>
                  <w:bottom w:val="single" w:sz="4" w:space="0" w:color="auto"/>
                </w:tcBorders>
                <w:shd w:val="clear" w:color="auto" w:fill="325483"/>
                <w:hideMark/>
              </w:tcPr>
              <w:p w14:paraId="302F2C34"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ID Evidencia</w:t>
                </w:r>
              </w:p>
            </w:tc>
            <w:tc>
              <w:tcPr>
                <w:tcW w:w="0" w:type="auto"/>
                <w:tcBorders>
                  <w:bottom w:val="single" w:sz="4" w:space="0" w:color="auto"/>
                </w:tcBorders>
                <w:shd w:val="clear" w:color="auto" w:fill="325483"/>
                <w:hideMark/>
              </w:tcPr>
              <w:p w14:paraId="1CBF8FB9"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Resultado</w:t>
                </w:r>
              </w:p>
            </w:tc>
            <w:tc>
              <w:tcPr>
                <w:tcW w:w="0" w:type="auto"/>
                <w:tcBorders>
                  <w:bottom w:val="single" w:sz="4" w:space="0" w:color="auto"/>
                </w:tcBorders>
                <w:shd w:val="clear" w:color="auto" w:fill="325483"/>
                <w:hideMark/>
              </w:tcPr>
              <w:p w14:paraId="7BF974F6" w14:textId="77777777" w:rsidR="00E738EC" w:rsidRPr="00E738EC" w:rsidRDefault="00E738EC" w:rsidP="00E738EC">
                <w:pPr>
                  <w:spacing w:before="150" w:after="80"/>
                  <w:jc w:val="both"/>
                  <w:rPr>
                    <w:rFonts w:ascii="Aptos" w:eastAsia="Times New Roman" w:hAnsi="Aptos"/>
                    <w:b/>
                    <w:bCs/>
                    <w:color w:val="FFFFFF"/>
                    <w:sz w:val="20"/>
                    <w:szCs w:val="18"/>
                  </w:rPr>
                </w:pPr>
                <w:r w:rsidRPr="00E738EC">
                  <w:rPr>
                    <w:rFonts w:ascii="Aptos" w:eastAsia="Times New Roman" w:hAnsi="Aptos"/>
                    <w:b/>
                    <w:bCs/>
                    <w:color w:val="FFFFFF"/>
                    <w:sz w:val="20"/>
                    <w:szCs w:val="18"/>
                  </w:rPr>
                  <w:t>Estado</w:t>
                </w:r>
              </w:p>
            </w:tc>
          </w:tr>
          <w:tr w:rsidR="00E738EC" w:rsidRPr="00E738EC" w14:paraId="7880B042" w14:textId="77777777" w:rsidTr="00E738EC">
            <w:trPr>
              <w:divId w:val="1795253448"/>
              <w:cantSplit/>
              <w:tblHeader/>
            </w:trPr>
            <w:tc>
              <w:tcPr>
                <w:tcW w:w="0" w:type="auto"/>
                <w:shd w:val="clear" w:color="auto" w:fill="F3F3F3"/>
                <w:hideMark/>
              </w:tcPr>
              <w:p w14:paraId="6CF3595F"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URS-001</w:t>
                </w:r>
              </w:p>
            </w:tc>
            <w:tc>
              <w:tcPr>
                <w:tcW w:w="0" w:type="auto"/>
                <w:shd w:val="clear" w:color="auto" w:fill="F3F3F3"/>
                <w:hideMark/>
              </w:tcPr>
              <w:p w14:paraId="4EB88B5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(Ver Anexo A para listado completo de requerimientos)</w:t>
                </w:r>
              </w:p>
            </w:tc>
            <w:tc>
              <w:tcPr>
                <w:tcW w:w="0" w:type="auto"/>
                <w:shd w:val="clear" w:color="auto" w:fill="F3F3F3"/>
                <w:hideMark/>
              </w:tcPr>
              <w:p w14:paraId="18C6964C"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FRS-001</w:t>
                </w:r>
              </w:p>
            </w:tc>
            <w:tc>
              <w:tcPr>
                <w:tcW w:w="0" w:type="auto"/>
                <w:shd w:val="clear" w:color="auto" w:fill="F3F3F3"/>
                <w:hideMark/>
              </w:tcPr>
              <w:p w14:paraId="1580A798"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IQ-001 / OQ-001</w:t>
                </w:r>
              </w:p>
            </w:tc>
            <w:tc>
              <w:tcPr>
                <w:tcW w:w="0" w:type="auto"/>
                <w:shd w:val="clear" w:color="auto" w:fill="F3F3F3"/>
                <w:hideMark/>
              </w:tcPr>
              <w:p w14:paraId="03AA3EB9"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IQ + OQ</w:t>
                </w:r>
              </w:p>
            </w:tc>
            <w:tc>
              <w:tcPr>
                <w:tcW w:w="0" w:type="auto"/>
                <w:shd w:val="clear" w:color="auto" w:fill="F3F3F3"/>
                <w:hideMark/>
              </w:tcPr>
              <w:p w14:paraId="35350424"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EV-001</w:t>
                </w:r>
              </w:p>
            </w:tc>
            <w:tc>
              <w:tcPr>
                <w:tcW w:w="0" w:type="auto"/>
                <w:shd w:val="clear" w:color="auto" w:fill="F3F3F3"/>
                <w:hideMark/>
              </w:tcPr>
              <w:p w14:paraId="4DECB71D"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Pendiente</w:t>
                </w:r>
              </w:p>
            </w:tc>
            <w:tc>
              <w:tcPr>
                <w:tcW w:w="0" w:type="auto"/>
                <w:shd w:val="clear" w:color="auto" w:fill="F3F3F3"/>
                <w:hideMark/>
              </w:tcPr>
              <w:p w14:paraId="0D39ABCE" w14:textId="77777777" w:rsidR="00E738EC" w:rsidRPr="00E738EC" w:rsidRDefault="00E738EC" w:rsidP="00E738EC">
                <w:pPr>
                  <w:spacing w:before="150" w:after="80"/>
                  <w:jc w:val="both"/>
                  <w:rPr>
                    <w:rFonts w:ascii="Aptos" w:eastAsia="Times New Roman" w:hAnsi="Aptos"/>
                    <w:color w:val="1F2937"/>
                    <w:sz w:val="18"/>
                    <w:szCs w:val="18"/>
                  </w:rPr>
                </w:pPr>
                <w:r w:rsidRPr="00E738EC">
                  <w:rPr>
                    <w:rFonts w:ascii="Aptos" w:eastAsia="Times New Roman" w:hAnsi="Aptos"/>
                    <w:color w:val="1F2937"/>
                    <w:sz w:val="18"/>
                    <w:szCs w:val="18"/>
                  </w:rPr>
                  <w:t>No ejecutado</w:t>
                </w:r>
              </w:p>
            </w:tc>
          </w:tr>
        </w:tbl>
        <w:p w14:paraId="7BF6DD8B"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&gt; Nota: La matriz completa debe tener una fila por cada requerimiento URS, referenciando todas las capas de trazabilidad hasta la evidencia objetiva. Esta tabla debe expandirse durante la ejecución de los protocolos.</w:t>
          </w:r>
        </w:p>
        <w:p w14:paraId="489E0A38"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268" w:name="_Toc229603612"/>
          <w:r w:rsidRPr="00E738EC">
            <w:rPr>
              <w:rFonts w:ascii="Aptos" w:eastAsia="Times New Roman" w:hAnsi="Aptos"/>
              <w:b/>
              <w:color w:val="325483"/>
              <w:sz w:val="32"/>
            </w:rPr>
            <w:t>Conclusion ejecutiva</w:t>
          </w:r>
          <w:bookmarkEnd w:id="268"/>
        </w:p>
        <w:p w14:paraId="71FACF65"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La documentación consolidada del Área 01: Gobierno, Seguridad, Cumplimiento y Gestión Documental integra los requerimientos, la especificacion funcional, el diseño técnico, el soporte de datos, las calificaciones y los protocolos de prueba necesarios para una validación formal del dominio. El contenido se encuentra alineado con la implementacion vigente revisada y presenta, de forma controlada, el estado de los hallazgos corregidos y de los riesgos residuales aun abiertos.</w:t>
          </w:r>
        </w:p>
        <w:p w14:paraId="3DF359B7" w14:textId="77777777" w:rsidR="00E738EC" w:rsidRPr="00E738EC" w:rsidRDefault="00E738EC" w:rsidP="00E738EC">
          <w:pPr>
            <w:pStyle w:val="NormalWeb"/>
            <w:spacing w:after="80"/>
            <w:divId w:val="1795253448"/>
            <w:rPr>
              <w:rFonts w:ascii="Aptos" w:hAnsi="Aptos"/>
              <w:color w:val="1F2937"/>
            </w:rPr>
          </w:pPr>
          <w:r w:rsidRPr="00E738EC">
            <w:rPr>
              <w:rFonts w:ascii="Aptos" w:hAnsi="Aptos"/>
              <w:color w:val="1F2937"/>
            </w:rPr>
            <w:t xml:space="preserve">Con base en la documentación incluida, el área dispone de un expediente técnico suficiente para ejecutar IQ, OQ y PQ, registrar evidencia objetiva y sostener una conclusion de validación con criterio de ingenieria de </w:t>
          </w:r>
          <w:r w:rsidRPr="00E738EC">
            <w:rPr>
              <w:rFonts w:ascii="Aptos" w:hAnsi="Aptos"/>
              <w:color w:val="1F2937"/>
            </w:rPr>
            <w:lastRenderedPageBreak/>
            <w:t>software. Cualquier cierre definitivo del proceso debe apoyarse en la ejecución real de protocolos y en la resolucion o aceptacion formal de hallazgos residuales.</w:t>
          </w:r>
        </w:p>
        <w:p w14:paraId="3BC59D6B" w14:textId="77777777" w:rsidR="00E738EC" w:rsidRPr="00E738EC" w:rsidRDefault="00E738EC" w:rsidP="00E738EC">
          <w:pPr>
            <w:pStyle w:val="Ttulo1"/>
            <w:shd w:val="clear" w:color="auto" w:fill="E6E6E6"/>
            <w:spacing w:before="200" w:after="200" w:line="240" w:lineRule="auto"/>
            <w:jc w:val="both"/>
            <w:divId w:val="1795253448"/>
            <w:rPr>
              <w:rFonts w:ascii="Aptos" w:eastAsia="Times New Roman" w:hAnsi="Aptos"/>
              <w:b/>
              <w:color w:val="325483"/>
              <w:sz w:val="32"/>
            </w:rPr>
          </w:pPr>
          <w:bookmarkStart w:id="269" w:name="_Toc229603613"/>
          <w:r w:rsidRPr="00E738EC">
            <w:rPr>
              <w:rFonts w:ascii="Aptos" w:eastAsia="Times New Roman" w:hAnsi="Aptos"/>
              <w:b/>
              <w:color w:val="325483"/>
              <w:sz w:val="32"/>
            </w:rPr>
            <w:t>Referencias</w:t>
          </w:r>
          <w:bookmarkEnd w:id="269"/>
        </w:p>
        <w:p w14:paraId="2734E6D7" w14:textId="77777777" w:rsidR="00E738EC" w:rsidRPr="00E738EC" w:rsidRDefault="00E738EC" w:rsidP="00E738EC">
          <w:pPr>
            <w:numPr>
              <w:ilvl w:val="0"/>
              <w:numId w:val="1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Asamblea Nacional del Ecuador. (2021). Ley Orgánica de Protección de Datos Personales. Registro Oficial, Quinto Suplemento No. 459. https://www.asambleanacional.gob.ec/sites/default/files/private/asambleanacional/filesasambleanacionalnameuid-29/Leyes%202013-2017/920-lmoreno/ro-459-5to-sup-26-05-2021.pdf</w:t>
          </w:r>
        </w:p>
        <w:p w14:paraId="33889F32" w14:textId="77777777" w:rsidR="00E738EC" w:rsidRPr="00E738EC" w:rsidRDefault="00E738EC" w:rsidP="00E738EC">
          <w:pPr>
            <w:numPr>
              <w:ilvl w:val="0"/>
              <w:numId w:val="1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Presidencia de la República del Ecuador. (2023). Reglamento General a la Ley Orgánica de Protección de Datos Personales. Registro Oficial. https://www.gob.ec/sites/default/files/regulations/2025-01/02%20Reglamento%20General%20a%20la%20Ley%20Org%C3%A1nica%20de%20Protecci%C3%B3n%20de%20Datos%20Personales_0.pdf</w:t>
          </w:r>
        </w:p>
        <w:p w14:paraId="1B5019E2" w14:textId="77777777" w:rsidR="00E738EC" w:rsidRPr="00E738EC" w:rsidRDefault="00E738EC" w:rsidP="00E738EC">
          <w:pPr>
            <w:numPr>
              <w:ilvl w:val="0"/>
              <w:numId w:val="132"/>
            </w:numPr>
            <w:spacing w:after="80" w:line="240" w:lineRule="auto"/>
            <w:jc w:val="both"/>
            <w:divId w:val="1795253448"/>
            <w:rPr>
              <w:rFonts w:ascii="Aptos" w:eastAsia="Times New Roman" w:hAnsi="Aptos"/>
              <w:color w:val="1F2937"/>
              <w:sz w:val="20"/>
              <w:szCs w:val="20"/>
            </w:rPr>
          </w:pPr>
          <w:r w:rsidRPr="00E738EC">
            <w:rPr>
              <w:rFonts w:ascii="Aptos" w:eastAsia="Times New Roman" w:hAnsi="Aptos"/>
              <w:color w:val="1F2937"/>
              <w:sz w:val="20"/>
              <w:szCs w:val="20"/>
            </w:rPr>
            <w:t>International Organization for Standardization, &amp; International Electrotechnical Commission. (2022). ISO/IEC 27001:2022 Information security, cybersecurity and privacy protection - Information security management systems - Requirements. ISO.</w:t>
          </w:r>
        </w:p>
        <w:p w14:paraId="5B295752" w14:textId="6AFDA8F9" w:rsidR="008446E8" w:rsidRDefault="00F94B9D"/>
      </w:sdtContent>
    </w:sdt>
    <w:sectPr w:rsidR="008446E8" w:rsidSect="00E738EC">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D835" w14:textId="77777777" w:rsidR="00F94B9D" w:rsidRDefault="00F94B9D" w:rsidP="00E738EC">
      <w:pPr>
        <w:spacing w:after="0" w:line="240" w:lineRule="auto"/>
      </w:pPr>
      <w:r>
        <w:separator/>
      </w:r>
    </w:p>
  </w:endnote>
  <w:endnote w:type="continuationSeparator" w:id="0">
    <w:p w14:paraId="3B54B6EF" w14:textId="77777777" w:rsidR="00F94B9D" w:rsidRDefault="00F94B9D" w:rsidP="00E73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98A7E" w14:textId="77777777" w:rsidR="00E738EC" w:rsidRDefault="00E738E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AB658" w14:textId="4929085C" w:rsidR="00E738EC" w:rsidRPr="00E738EC" w:rsidRDefault="00E738EC">
    <w:pPr>
      <w:pStyle w:val="Piedepgina"/>
      <w:rPr>
        <w:sz w:val="16"/>
      </w:rPr>
    </w:pPr>
    <w:r w:rsidRPr="00E738EC">
      <w:rPr>
        <w:sz w:val="16"/>
      </w:rPr>
      <w:t xml:space="preserve">SPI 1.0 | Página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0C6F" w14:textId="77777777" w:rsidR="00E738EC" w:rsidRDefault="00E738E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7EA9A" w14:textId="77777777" w:rsidR="00F94B9D" w:rsidRDefault="00F94B9D" w:rsidP="00E738EC">
      <w:pPr>
        <w:spacing w:after="0" w:line="240" w:lineRule="auto"/>
      </w:pPr>
      <w:r>
        <w:separator/>
      </w:r>
    </w:p>
  </w:footnote>
  <w:footnote w:type="continuationSeparator" w:id="0">
    <w:p w14:paraId="2F14D88E" w14:textId="77777777" w:rsidR="00F94B9D" w:rsidRDefault="00F94B9D" w:rsidP="00E73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3CA7" w14:textId="77777777" w:rsidR="00E738EC" w:rsidRDefault="00E738E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6474B" w14:textId="7E7DBDB6" w:rsidR="00E738EC" w:rsidRPr="00E738EC" w:rsidRDefault="00E738EC">
    <w:pPr>
      <w:pStyle w:val="Encabezado"/>
      <w:rPr>
        <w:sz w:val="16"/>
      </w:rPr>
    </w:pPr>
    <w:r w:rsidRPr="00E738EC">
      <w:rPr>
        <w:sz w:val="16"/>
      </w:rPr>
      <w:t>VAL-SPI-AREA-01-V1-0 | Area 01: Gobierno, Seguridad, Cumplimiento y Gestion Documental | BORRADOR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B524" w14:textId="77777777" w:rsidR="00E738EC" w:rsidRDefault="00E738E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491"/>
    <w:multiLevelType w:val="multilevel"/>
    <w:tmpl w:val="465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E60"/>
    <w:multiLevelType w:val="multilevel"/>
    <w:tmpl w:val="427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37A3F"/>
    <w:multiLevelType w:val="multilevel"/>
    <w:tmpl w:val="0CA2E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03C9C"/>
    <w:multiLevelType w:val="multilevel"/>
    <w:tmpl w:val="C2F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04730"/>
    <w:multiLevelType w:val="multilevel"/>
    <w:tmpl w:val="5F468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DD252A"/>
    <w:multiLevelType w:val="multilevel"/>
    <w:tmpl w:val="094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E328E"/>
    <w:multiLevelType w:val="multilevel"/>
    <w:tmpl w:val="827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F12A8"/>
    <w:multiLevelType w:val="multilevel"/>
    <w:tmpl w:val="CE3E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32218"/>
    <w:multiLevelType w:val="multilevel"/>
    <w:tmpl w:val="3AB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12397"/>
    <w:multiLevelType w:val="multilevel"/>
    <w:tmpl w:val="135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F7CC1"/>
    <w:multiLevelType w:val="multilevel"/>
    <w:tmpl w:val="AA78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9122B"/>
    <w:multiLevelType w:val="multilevel"/>
    <w:tmpl w:val="5E54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11193"/>
    <w:multiLevelType w:val="multilevel"/>
    <w:tmpl w:val="D7A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4946DD"/>
    <w:multiLevelType w:val="multilevel"/>
    <w:tmpl w:val="B8B0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A1808"/>
    <w:multiLevelType w:val="multilevel"/>
    <w:tmpl w:val="54B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D0E87"/>
    <w:multiLevelType w:val="multilevel"/>
    <w:tmpl w:val="0652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8A00C8"/>
    <w:multiLevelType w:val="multilevel"/>
    <w:tmpl w:val="571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12C32"/>
    <w:multiLevelType w:val="multilevel"/>
    <w:tmpl w:val="4FB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52744C"/>
    <w:multiLevelType w:val="multilevel"/>
    <w:tmpl w:val="97C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C360A"/>
    <w:multiLevelType w:val="multilevel"/>
    <w:tmpl w:val="B012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34DBC"/>
    <w:multiLevelType w:val="multilevel"/>
    <w:tmpl w:val="C6FE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010F81"/>
    <w:multiLevelType w:val="multilevel"/>
    <w:tmpl w:val="E97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93AB2"/>
    <w:multiLevelType w:val="multilevel"/>
    <w:tmpl w:val="1C6E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E56E7"/>
    <w:multiLevelType w:val="multilevel"/>
    <w:tmpl w:val="396A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163E5"/>
    <w:multiLevelType w:val="multilevel"/>
    <w:tmpl w:val="4AC03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324B1A"/>
    <w:multiLevelType w:val="multilevel"/>
    <w:tmpl w:val="D86E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F0D3C"/>
    <w:multiLevelType w:val="multilevel"/>
    <w:tmpl w:val="CFBC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A67D3"/>
    <w:multiLevelType w:val="multilevel"/>
    <w:tmpl w:val="9632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5826F2"/>
    <w:multiLevelType w:val="multilevel"/>
    <w:tmpl w:val="782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397C05"/>
    <w:multiLevelType w:val="multilevel"/>
    <w:tmpl w:val="387A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55F8C"/>
    <w:multiLevelType w:val="multilevel"/>
    <w:tmpl w:val="7DFE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9D48ED"/>
    <w:multiLevelType w:val="multilevel"/>
    <w:tmpl w:val="F3C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A978B5"/>
    <w:multiLevelType w:val="multilevel"/>
    <w:tmpl w:val="0FE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802205"/>
    <w:multiLevelType w:val="multilevel"/>
    <w:tmpl w:val="B61A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283EF5"/>
    <w:multiLevelType w:val="multilevel"/>
    <w:tmpl w:val="F83E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612EA1"/>
    <w:multiLevelType w:val="multilevel"/>
    <w:tmpl w:val="26084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8F2805"/>
    <w:multiLevelType w:val="multilevel"/>
    <w:tmpl w:val="FDF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BC5A69"/>
    <w:multiLevelType w:val="multilevel"/>
    <w:tmpl w:val="7A2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374D63"/>
    <w:multiLevelType w:val="multilevel"/>
    <w:tmpl w:val="0FDA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E543D"/>
    <w:multiLevelType w:val="multilevel"/>
    <w:tmpl w:val="C5F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35144F"/>
    <w:multiLevelType w:val="multilevel"/>
    <w:tmpl w:val="A6E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3E5EC6"/>
    <w:multiLevelType w:val="multilevel"/>
    <w:tmpl w:val="2D9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D16981"/>
    <w:multiLevelType w:val="multilevel"/>
    <w:tmpl w:val="79B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D746B"/>
    <w:multiLevelType w:val="multilevel"/>
    <w:tmpl w:val="E4EA9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227CF0"/>
    <w:multiLevelType w:val="multilevel"/>
    <w:tmpl w:val="C01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91320C"/>
    <w:multiLevelType w:val="multilevel"/>
    <w:tmpl w:val="46A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C97AC4"/>
    <w:multiLevelType w:val="multilevel"/>
    <w:tmpl w:val="198C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E534CB"/>
    <w:multiLevelType w:val="multilevel"/>
    <w:tmpl w:val="27FC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9D293B"/>
    <w:multiLevelType w:val="multilevel"/>
    <w:tmpl w:val="CA5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79279C"/>
    <w:multiLevelType w:val="multilevel"/>
    <w:tmpl w:val="984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B17380"/>
    <w:multiLevelType w:val="multilevel"/>
    <w:tmpl w:val="7F58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F85EBE"/>
    <w:multiLevelType w:val="multilevel"/>
    <w:tmpl w:val="CAD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474B24"/>
    <w:multiLevelType w:val="multilevel"/>
    <w:tmpl w:val="B5E0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F971B2"/>
    <w:multiLevelType w:val="multilevel"/>
    <w:tmpl w:val="15A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144986"/>
    <w:multiLevelType w:val="multilevel"/>
    <w:tmpl w:val="AEA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201377"/>
    <w:multiLevelType w:val="multilevel"/>
    <w:tmpl w:val="BA3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893525"/>
    <w:multiLevelType w:val="multilevel"/>
    <w:tmpl w:val="39D0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095246"/>
    <w:multiLevelType w:val="multilevel"/>
    <w:tmpl w:val="2AC2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3C741B"/>
    <w:multiLevelType w:val="multilevel"/>
    <w:tmpl w:val="E74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5C2C3B"/>
    <w:multiLevelType w:val="multilevel"/>
    <w:tmpl w:val="1B7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884F9B"/>
    <w:multiLevelType w:val="multilevel"/>
    <w:tmpl w:val="6A10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EB7FB1"/>
    <w:multiLevelType w:val="multilevel"/>
    <w:tmpl w:val="11DE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857069"/>
    <w:multiLevelType w:val="multilevel"/>
    <w:tmpl w:val="96E6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6E3C31"/>
    <w:multiLevelType w:val="multilevel"/>
    <w:tmpl w:val="E3AC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CB790D"/>
    <w:multiLevelType w:val="multilevel"/>
    <w:tmpl w:val="6D1A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454FFF"/>
    <w:multiLevelType w:val="multilevel"/>
    <w:tmpl w:val="3C3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E368DB"/>
    <w:multiLevelType w:val="multilevel"/>
    <w:tmpl w:val="EC2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3354DA"/>
    <w:multiLevelType w:val="multilevel"/>
    <w:tmpl w:val="F99E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747E50"/>
    <w:multiLevelType w:val="multilevel"/>
    <w:tmpl w:val="0D0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DE6DBE"/>
    <w:multiLevelType w:val="multilevel"/>
    <w:tmpl w:val="BF2A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BD7229"/>
    <w:multiLevelType w:val="multilevel"/>
    <w:tmpl w:val="D64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4A11D3"/>
    <w:multiLevelType w:val="multilevel"/>
    <w:tmpl w:val="1D2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0D4CD0"/>
    <w:multiLevelType w:val="multilevel"/>
    <w:tmpl w:val="38B8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295981"/>
    <w:multiLevelType w:val="multilevel"/>
    <w:tmpl w:val="ECE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946FAB"/>
    <w:multiLevelType w:val="multilevel"/>
    <w:tmpl w:val="8DC65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73157AB"/>
    <w:multiLevelType w:val="multilevel"/>
    <w:tmpl w:val="F72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325949"/>
    <w:multiLevelType w:val="multilevel"/>
    <w:tmpl w:val="0CC2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C175C87"/>
    <w:multiLevelType w:val="multilevel"/>
    <w:tmpl w:val="DF0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EE06C2"/>
    <w:multiLevelType w:val="multilevel"/>
    <w:tmpl w:val="E77E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7B7A33"/>
    <w:multiLevelType w:val="multilevel"/>
    <w:tmpl w:val="7958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630DE1"/>
    <w:multiLevelType w:val="multilevel"/>
    <w:tmpl w:val="2EB8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1F15D84"/>
    <w:multiLevelType w:val="multilevel"/>
    <w:tmpl w:val="C98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1F0B34"/>
    <w:multiLevelType w:val="multilevel"/>
    <w:tmpl w:val="F15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407671"/>
    <w:multiLevelType w:val="multilevel"/>
    <w:tmpl w:val="2026A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B5205F"/>
    <w:multiLevelType w:val="multilevel"/>
    <w:tmpl w:val="3DB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3E24C1"/>
    <w:multiLevelType w:val="multilevel"/>
    <w:tmpl w:val="82E2B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405AD6"/>
    <w:multiLevelType w:val="multilevel"/>
    <w:tmpl w:val="0F1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1018E3"/>
    <w:multiLevelType w:val="multilevel"/>
    <w:tmpl w:val="09A0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8038EB"/>
    <w:multiLevelType w:val="multilevel"/>
    <w:tmpl w:val="BB2E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8550E6"/>
    <w:multiLevelType w:val="multilevel"/>
    <w:tmpl w:val="B324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6F6B3F"/>
    <w:multiLevelType w:val="multilevel"/>
    <w:tmpl w:val="3A5A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335030"/>
    <w:multiLevelType w:val="multilevel"/>
    <w:tmpl w:val="0F42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6D61D3"/>
    <w:multiLevelType w:val="multilevel"/>
    <w:tmpl w:val="68E0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F01CBA"/>
    <w:multiLevelType w:val="multilevel"/>
    <w:tmpl w:val="6004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A121AD4"/>
    <w:multiLevelType w:val="multilevel"/>
    <w:tmpl w:val="BA863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2F7BFD"/>
    <w:multiLevelType w:val="multilevel"/>
    <w:tmpl w:val="CA12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9F3E0C"/>
    <w:multiLevelType w:val="multilevel"/>
    <w:tmpl w:val="32E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C3216A"/>
    <w:multiLevelType w:val="multilevel"/>
    <w:tmpl w:val="2186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4E7EF7"/>
    <w:multiLevelType w:val="multilevel"/>
    <w:tmpl w:val="267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845BE8"/>
    <w:multiLevelType w:val="multilevel"/>
    <w:tmpl w:val="2AFA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8D2A64"/>
    <w:multiLevelType w:val="multilevel"/>
    <w:tmpl w:val="FBE4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7375"/>
    <w:multiLevelType w:val="multilevel"/>
    <w:tmpl w:val="5578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475539"/>
    <w:multiLevelType w:val="multilevel"/>
    <w:tmpl w:val="5822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CF3550"/>
    <w:multiLevelType w:val="multilevel"/>
    <w:tmpl w:val="11E6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9A05D1"/>
    <w:multiLevelType w:val="multilevel"/>
    <w:tmpl w:val="B33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8C3044"/>
    <w:multiLevelType w:val="multilevel"/>
    <w:tmpl w:val="C23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3D3340"/>
    <w:multiLevelType w:val="multilevel"/>
    <w:tmpl w:val="A9C2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994F34"/>
    <w:multiLevelType w:val="multilevel"/>
    <w:tmpl w:val="6F36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E47B00"/>
    <w:multiLevelType w:val="multilevel"/>
    <w:tmpl w:val="FDE2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3F1961"/>
    <w:multiLevelType w:val="multilevel"/>
    <w:tmpl w:val="84A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FC018B"/>
    <w:multiLevelType w:val="multilevel"/>
    <w:tmpl w:val="CF5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7878B1"/>
    <w:multiLevelType w:val="multilevel"/>
    <w:tmpl w:val="00A2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2609AF"/>
    <w:multiLevelType w:val="multilevel"/>
    <w:tmpl w:val="3E7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393EC5"/>
    <w:multiLevelType w:val="multilevel"/>
    <w:tmpl w:val="B5B0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6C6F27"/>
    <w:multiLevelType w:val="multilevel"/>
    <w:tmpl w:val="16F6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B677C5"/>
    <w:multiLevelType w:val="multilevel"/>
    <w:tmpl w:val="08BA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FD20819"/>
    <w:multiLevelType w:val="multilevel"/>
    <w:tmpl w:val="A47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E04494"/>
    <w:multiLevelType w:val="multilevel"/>
    <w:tmpl w:val="3646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1A7586"/>
    <w:multiLevelType w:val="multilevel"/>
    <w:tmpl w:val="EF2C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0385278"/>
    <w:multiLevelType w:val="multilevel"/>
    <w:tmpl w:val="3622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3AF42C6"/>
    <w:multiLevelType w:val="multilevel"/>
    <w:tmpl w:val="B054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DD3610"/>
    <w:multiLevelType w:val="multilevel"/>
    <w:tmpl w:val="A44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4709FF"/>
    <w:multiLevelType w:val="multilevel"/>
    <w:tmpl w:val="3A3E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733A17"/>
    <w:multiLevelType w:val="multilevel"/>
    <w:tmpl w:val="9E1C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B17EBF"/>
    <w:multiLevelType w:val="multilevel"/>
    <w:tmpl w:val="60E4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E77B64"/>
    <w:multiLevelType w:val="multilevel"/>
    <w:tmpl w:val="D87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28016F"/>
    <w:multiLevelType w:val="multilevel"/>
    <w:tmpl w:val="6DE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A54869"/>
    <w:multiLevelType w:val="multilevel"/>
    <w:tmpl w:val="6406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B245DC"/>
    <w:multiLevelType w:val="multilevel"/>
    <w:tmpl w:val="9146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A366CB"/>
    <w:multiLevelType w:val="multilevel"/>
    <w:tmpl w:val="B3DC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B16128"/>
    <w:multiLevelType w:val="multilevel"/>
    <w:tmpl w:val="0850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9E3561C"/>
    <w:multiLevelType w:val="multilevel"/>
    <w:tmpl w:val="8F6E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1258737">
    <w:abstractNumId w:val="3"/>
  </w:num>
  <w:num w:numId="2" w16cid:durableId="1206529501">
    <w:abstractNumId w:val="69"/>
  </w:num>
  <w:num w:numId="3" w16cid:durableId="153648666">
    <w:abstractNumId w:val="14"/>
  </w:num>
  <w:num w:numId="4" w16cid:durableId="74740602">
    <w:abstractNumId w:val="79"/>
  </w:num>
  <w:num w:numId="5" w16cid:durableId="1858159310">
    <w:abstractNumId w:val="20"/>
  </w:num>
  <w:num w:numId="6" w16cid:durableId="565796136">
    <w:abstractNumId w:val="26"/>
  </w:num>
  <w:num w:numId="7" w16cid:durableId="736711651">
    <w:abstractNumId w:val="39"/>
  </w:num>
  <w:num w:numId="8" w16cid:durableId="1604000352">
    <w:abstractNumId w:val="116"/>
  </w:num>
  <w:num w:numId="9" w16cid:durableId="241186590">
    <w:abstractNumId w:val="7"/>
  </w:num>
  <w:num w:numId="10" w16cid:durableId="1683244382">
    <w:abstractNumId w:val="71"/>
  </w:num>
  <w:num w:numId="11" w16cid:durableId="2127961352">
    <w:abstractNumId w:val="102"/>
  </w:num>
  <w:num w:numId="12" w16cid:durableId="1910576764">
    <w:abstractNumId w:val="119"/>
  </w:num>
  <w:num w:numId="13" w16cid:durableId="1628704524">
    <w:abstractNumId w:val="82"/>
  </w:num>
  <w:num w:numId="14" w16cid:durableId="2078748717">
    <w:abstractNumId w:val="126"/>
  </w:num>
  <w:num w:numId="15" w16cid:durableId="1563128739">
    <w:abstractNumId w:val="108"/>
  </w:num>
  <w:num w:numId="16" w16cid:durableId="1614705238">
    <w:abstractNumId w:val="131"/>
  </w:num>
  <w:num w:numId="17" w16cid:durableId="1366783750">
    <w:abstractNumId w:val="12"/>
  </w:num>
  <w:num w:numId="18" w16cid:durableId="632251674">
    <w:abstractNumId w:val="123"/>
  </w:num>
  <w:num w:numId="19" w16cid:durableId="925267806">
    <w:abstractNumId w:val="81"/>
  </w:num>
  <w:num w:numId="20" w16cid:durableId="716586714">
    <w:abstractNumId w:val="45"/>
  </w:num>
  <w:num w:numId="21" w16cid:durableId="1666980739">
    <w:abstractNumId w:val="25"/>
  </w:num>
  <w:num w:numId="22" w16cid:durableId="521628701">
    <w:abstractNumId w:val="58"/>
  </w:num>
  <w:num w:numId="23" w16cid:durableId="70320556">
    <w:abstractNumId w:val="114"/>
  </w:num>
  <w:num w:numId="24" w16cid:durableId="1613900101">
    <w:abstractNumId w:val="95"/>
  </w:num>
  <w:num w:numId="25" w16cid:durableId="476801748">
    <w:abstractNumId w:val="106"/>
  </w:num>
  <w:num w:numId="26" w16cid:durableId="237591408">
    <w:abstractNumId w:val="31"/>
  </w:num>
  <w:num w:numId="27" w16cid:durableId="1685015837">
    <w:abstractNumId w:val="22"/>
  </w:num>
  <w:num w:numId="28" w16cid:durableId="1578974468">
    <w:abstractNumId w:val="37"/>
  </w:num>
  <w:num w:numId="29" w16cid:durableId="395397996">
    <w:abstractNumId w:val="6"/>
  </w:num>
  <w:num w:numId="30" w16cid:durableId="965895433">
    <w:abstractNumId w:val="56"/>
  </w:num>
  <w:num w:numId="31" w16cid:durableId="730807748">
    <w:abstractNumId w:val="77"/>
  </w:num>
  <w:num w:numId="32" w16cid:durableId="1137988017">
    <w:abstractNumId w:val="48"/>
  </w:num>
  <w:num w:numId="33" w16cid:durableId="1574051467">
    <w:abstractNumId w:val="52"/>
  </w:num>
  <w:num w:numId="34" w16cid:durableId="1935743188">
    <w:abstractNumId w:val="46"/>
  </w:num>
  <w:num w:numId="35" w16cid:durableId="691298017">
    <w:abstractNumId w:val="55"/>
  </w:num>
  <w:num w:numId="36" w16cid:durableId="761873019">
    <w:abstractNumId w:val="50"/>
  </w:num>
  <w:num w:numId="37" w16cid:durableId="335811821">
    <w:abstractNumId w:val="36"/>
  </w:num>
  <w:num w:numId="38" w16cid:durableId="1295257420">
    <w:abstractNumId w:val="10"/>
  </w:num>
  <w:num w:numId="39" w16cid:durableId="1803648510">
    <w:abstractNumId w:val="29"/>
  </w:num>
  <w:num w:numId="40" w16cid:durableId="508374178">
    <w:abstractNumId w:val="59"/>
  </w:num>
  <w:num w:numId="41" w16cid:durableId="1152527193">
    <w:abstractNumId w:val="13"/>
  </w:num>
  <w:num w:numId="42" w16cid:durableId="1595284687">
    <w:abstractNumId w:val="41"/>
  </w:num>
  <w:num w:numId="43" w16cid:durableId="1965580596">
    <w:abstractNumId w:val="90"/>
  </w:num>
  <w:num w:numId="44" w16cid:durableId="1393190514">
    <w:abstractNumId w:val="109"/>
  </w:num>
  <w:num w:numId="45" w16cid:durableId="1139572208">
    <w:abstractNumId w:val="99"/>
  </w:num>
  <w:num w:numId="46" w16cid:durableId="248778671">
    <w:abstractNumId w:val="28"/>
  </w:num>
  <w:num w:numId="47" w16cid:durableId="168761441">
    <w:abstractNumId w:val="92"/>
  </w:num>
  <w:num w:numId="48" w16cid:durableId="1581869049">
    <w:abstractNumId w:val="63"/>
  </w:num>
  <w:num w:numId="49" w16cid:durableId="1642466028">
    <w:abstractNumId w:val="19"/>
  </w:num>
  <w:num w:numId="50" w16cid:durableId="661662240">
    <w:abstractNumId w:val="51"/>
  </w:num>
  <w:num w:numId="51" w16cid:durableId="254485805">
    <w:abstractNumId w:val="64"/>
  </w:num>
  <w:num w:numId="52" w16cid:durableId="1288656237">
    <w:abstractNumId w:val="104"/>
  </w:num>
  <w:num w:numId="53" w16cid:durableId="236936925">
    <w:abstractNumId w:val="124"/>
  </w:num>
  <w:num w:numId="54" w16cid:durableId="725690306">
    <w:abstractNumId w:val="34"/>
  </w:num>
  <w:num w:numId="55" w16cid:durableId="710108523">
    <w:abstractNumId w:val="129"/>
  </w:num>
  <w:num w:numId="56" w16cid:durableId="763653474">
    <w:abstractNumId w:val="121"/>
  </w:num>
  <w:num w:numId="57" w16cid:durableId="1952934261">
    <w:abstractNumId w:val="40"/>
  </w:num>
  <w:num w:numId="58" w16cid:durableId="1732727870">
    <w:abstractNumId w:val="111"/>
  </w:num>
  <w:num w:numId="59" w16cid:durableId="655450992">
    <w:abstractNumId w:val="5"/>
  </w:num>
  <w:num w:numId="60" w16cid:durableId="1969701437">
    <w:abstractNumId w:val="8"/>
  </w:num>
  <w:num w:numId="61" w16cid:durableId="302277160">
    <w:abstractNumId w:val="98"/>
  </w:num>
  <w:num w:numId="62" w16cid:durableId="352658585">
    <w:abstractNumId w:val="103"/>
  </w:num>
  <w:num w:numId="63" w16cid:durableId="750741206">
    <w:abstractNumId w:val="127"/>
  </w:num>
  <w:num w:numId="64" w16cid:durableId="332806207">
    <w:abstractNumId w:val="97"/>
  </w:num>
  <w:num w:numId="65" w16cid:durableId="16200216">
    <w:abstractNumId w:val="75"/>
  </w:num>
  <w:num w:numId="66" w16cid:durableId="929696929">
    <w:abstractNumId w:val="128"/>
  </w:num>
  <w:num w:numId="67" w16cid:durableId="808327599">
    <w:abstractNumId w:val="16"/>
  </w:num>
  <w:num w:numId="68" w16cid:durableId="1731462642">
    <w:abstractNumId w:val="0"/>
  </w:num>
  <w:num w:numId="69" w16cid:durableId="953286673">
    <w:abstractNumId w:val="107"/>
  </w:num>
  <w:num w:numId="70" w16cid:durableId="1945645297">
    <w:abstractNumId w:val="53"/>
  </w:num>
  <w:num w:numId="71" w16cid:durableId="1817527714">
    <w:abstractNumId w:val="38"/>
  </w:num>
  <w:num w:numId="72" w16cid:durableId="495269568">
    <w:abstractNumId w:val="42"/>
  </w:num>
  <w:num w:numId="73" w16cid:durableId="628128530">
    <w:abstractNumId w:val="112"/>
  </w:num>
  <w:num w:numId="74" w16cid:durableId="1991329922">
    <w:abstractNumId w:val="65"/>
  </w:num>
  <w:num w:numId="75" w16cid:durableId="628247298">
    <w:abstractNumId w:val="62"/>
  </w:num>
  <w:num w:numId="76" w16cid:durableId="2089229223">
    <w:abstractNumId w:val="84"/>
  </w:num>
  <w:num w:numId="77" w16cid:durableId="1078944097">
    <w:abstractNumId w:val="87"/>
  </w:num>
  <w:num w:numId="78" w16cid:durableId="1037775959">
    <w:abstractNumId w:val="15"/>
  </w:num>
  <w:num w:numId="79" w16cid:durableId="1685325645">
    <w:abstractNumId w:val="91"/>
  </w:num>
  <w:num w:numId="80" w16cid:durableId="2070960790">
    <w:abstractNumId w:val="67"/>
  </w:num>
  <w:num w:numId="81" w16cid:durableId="785778435">
    <w:abstractNumId w:val="120"/>
  </w:num>
  <w:num w:numId="82" w16cid:durableId="893126764">
    <w:abstractNumId w:val="47"/>
  </w:num>
  <w:num w:numId="83" w16cid:durableId="1511261215">
    <w:abstractNumId w:val="85"/>
  </w:num>
  <w:num w:numId="84" w16cid:durableId="1328946911">
    <w:abstractNumId w:val="68"/>
  </w:num>
  <w:num w:numId="85" w16cid:durableId="551506344">
    <w:abstractNumId w:val="23"/>
  </w:num>
  <w:num w:numId="86" w16cid:durableId="1101486026">
    <w:abstractNumId w:val="105"/>
  </w:num>
  <w:num w:numId="87" w16cid:durableId="1649289275">
    <w:abstractNumId w:val="49"/>
  </w:num>
  <w:num w:numId="88" w16cid:durableId="1502356057">
    <w:abstractNumId w:val="30"/>
  </w:num>
  <w:num w:numId="89" w16cid:durableId="2101438868">
    <w:abstractNumId w:val="88"/>
  </w:num>
  <w:num w:numId="90" w16cid:durableId="70661571">
    <w:abstractNumId w:val="32"/>
  </w:num>
  <w:num w:numId="91" w16cid:durableId="415833619">
    <w:abstractNumId w:val="44"/>
  </w:num>
  <w:num w:numId="92" w16cid:durableId="2088336997">
    <w:abstractNumId w:val="9"/>
  </w:num>
  <w:num w:numId="93" w16cid:durableId="668214878">
    <w:abstractNumId w:val="54"/>
  </w:num>
  <w:num w:numId="94" w16cid:durableId="234629917">
    <w:abstractNumId w:val="18"/>
  </w:num>
  <w:num w:numId="95" w16cid:durableId="1744372856">
    <w:abstractNumId w:val="43"/>
  </w:num>
  <w:num w:numId="96" w16cid:durableId="967055724">
    <w:abstractNumId w:val="21"/>
  </w:num>
  <w:num w:numId="97" w16cid:durableId="838039667">
    <w:abstractNumId w:val="118"/>
  </w:num>
  <w:num w:numId="98" w16cid:durableId="563564754">
    <w:abstractNumId w:val="33"/>
  </w:num>
  <w:num w:numId="99" w16cid:durableId="1135954857">
    <w:abstractNumId w:val="80"/>
  </w:num>
  <w:num w:numId="100" w16cid:durableId="326443121">
    <w:abstractNumId w:val="93"/>
  </w:num>
  <w:num w:numId="101" w16cid:durableId="238292591">
    <w:abstractNumId w:val="83"/>
  </w:num>
  <w:num w:numId="102" w16cid:durableId="830408674">
    <w:abstractNumId w:val="122"/>
  </w:num>
  <w:num w:numId="103" w16cid:durableId="1191184293">
    <w:abstractNumId w:val="24"/>
  </w:num>
  <w:num w:numId="104" w16cid:durableId="1783450631">
    <w:abstractNumId w:val="113"/>
  </w:num>
  <w:num w:numId="105" w16cid:durableId="107899412">
    <w:abstractNumId w:val="130"/>
  </w:num>
  <w:num w:numId="106" w16cid:durableId="1580990550">
    <w:abstractNumId w:val="73"/>
  </w:num>
  <w:num w:numId="107" w16cid:durableId="668337319">
    <w:abstractNumId w:val="35"/>
  </w:num>
  <w:num w:numId="108" w16cid:durableId="2062511931">
    <w:abstractNumId w:val="66"/>
  </w:num>
  <w:num w:numId="109" w16cid:durableId="1766536716">
    <w:abstractNumId w:val="115"/>
  </w:num>
  <w:num w:numId="110" w16cid:durableId="703529061">
    <w:abstractNumId w:val="60"/>
  </w:num>
  <w:num w:numId="111" w16cid:durableId="768233230">
    <w:abstractNumId w:val="74"/>
  </w:num>
  <w:num w:numId="112" w16cid:durableId="381289334">
    <w:abstractNumId w:val="4"/>
  </w:num>
  <w:num w:numId="113" w16cid:durableId="556403922">
    <w:abstractNumId w:val="117"/>
  </w:num>
  <w:num w:numId="114" w16cid:durableId="1754667119">
    <w:abstractNumId w:val="11"/>
  </w:num>
  <w:num w:numId="115" w16cid:durableId="1639991231">
    <w:abstractNumId w:val="96"/>
  </w:num>
  <w:num w:numId="116" w16cid:durableId="880631269">
    <w:abstractNumId w:val="1"/>
  </w:num>
  <w:num w:numId="117" w16cid:durableId="1988852913">
    <w:abstractNumId w:val="110"/>
  </w:num>
  <w:num w:numId="118" w16cid:durableId="123543405">
    <w:abstractNumId w:val="125"/>
  </w:num>
  <w:num w:numId="119" w16cid:durableId="1907259288">
    <w:abstractNumId w:val="86"/>
  </w:num>
  <w:num w:numId="120" w16cid:durableId="1093013541">
    <w:abstractNumId w:val="72"/>
  </w:num>
  <w:num w:numId="121" w16cid:durableId="966819826">
    <w:abstractNumId w:val="2"/>
  </w:num>
  <w:num w:numId="122" w16cid:durableId="796416515">
    <w:abstractNumId w:val="76"/>
  </w:num>
  <w:num w:numId="123" w16cid:durableId="948855404">
    <w:abstractNumId w:val="101"/>
  </w:num>
  <w:num w:numId="124" w16cid:durableId="2121682817">
    <w:abstractNumId w:val="27"/>
  </w:num>
  <w:num w:numId="125" w16cid:durableId="290744849">
    <w:abstractNumId w:val="78"/>
  </w:num>
  <w:num w:numId="126" w16cid:durableId="1925644935">
    <w:abstractNumId w:val="94"/>
  </w:num>
  <w:num w:numId="127" w16cid:durableId="2012366590">
    <w:abstractNumId w:val="61"/>
  </w:num>
  <w:num w:numId="128" w16cid:durableId="1871986738">
    <w:abstractNumId w:val="70"/>
  </w:num>
  <w:num w:numId="129" w16cid:durableId="1178806883">
    <w:abstractNumId w:val="17"/>
  </w:num>
  <w:num w:numId="130" w16cid:durableId="2003314455">
    <w:abstractNumId w:val="89"/>
  </w:num>
  <w:num w:numId="131" w16cid:durableId="973098588">
    <w:abstractNumId w:val="100"/>
  </w:num>
  <w:num w:numId="132" w16cid:durableId="1289433780">
    <w:abstractNumId w:val="5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8EC"/>
    <w:rsid w:val="00281F57"/>
    <w:rsid w:val="008446E8"/>
    <w:rsid w:val="00AD5DCA"/>
    <w:rsid w:val="00E738EC"/>
    <w:rsid w:val="00F94B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7234"/>
  <w15:chartTrackingRefBased/>
  <w15:docId w15:val="{2D6CE718-B190-43B4-BDA3-DD62E74EC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4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44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446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446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446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446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46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46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46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46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446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446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446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446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446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46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46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46E8"/>
    <w:rPr>
      <w:rFonts w:eastAsiaTheme="majorEastAsia" w:cstheme="majorBidi"/>
      <w:color w:val="272727" w:themeColor="text1" w:themeTint="D8"/>
    </w:rPr>
  </w:style>
  <w:style w:type="paragraph" w:styleId="Ttulo">
    <w:name w:val="Title"/>
    <w:basedOn w:val="Normal"/>
    <w:next w:val="Normal"/>
    <w:link w:val="TtuloCar"/>
    <w:uiPriority w:val="10"/>
    <w:qFormat/>
    <w:rsid w:val="0084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46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46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46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46E8"/>
    <w:pPr>
      <w:spacing w:before="160"/>
      <w:jc w:val="center"/>
    </w:pPr>
    <w:rPr>
      <w:i/>
      <w:iCs/>
      <w:color w:val="404040" w:themeColor="text1" w:themeTint="BF"/>
    </w:rPr>
  </w:style>
  <w:style w:type="character" w:customStyle="1" w:styleId="CitaCar">
    <w:name w:val="Cita Car"/>
    <w:basedOn w:val="Fuentedeprrafopredeter"/>
    <w:link w:val="Cita"/>
    <w:uiPriority w:val="29"/>
    <w:rsid w:val="008446E8"/>
    <w:rPr>
      <w:i/>
      <w:iCs/>
      <w:color w:val="404040" w:themeColor="text1" w:themeTint="BF"/>
    </w:rPr>
  </w:style>
  <w:style w:type="paragraph" w:styleId="Prrafodelista">
    <w:name w:val="List Paragraph"/>
    <w:basedOn w:val="Normal"/>
    <w:uiPriority w:val="34"/>
    <w:qFormat/>
    <w:rsid w:val="008446E8"/>
    <w:pPr>
      <w:ind w:left="720"/>
      <w:contextualSpacing/>
    </w:pPr>
  </w:style>
  <w:style w:type="character" w:styleId="nfasisintenso">
    <w:name w:val="Intense Emphasis"/>
    <w:basedOn w:val="Fuentedeprrafopredeter"/>
    <w:uiPriority w:val="21"/>
    <w:qFormat/>
    <w:rsid w:val="008446E8"/>
    <w:rPr>
      <w:i/>
      <w:iCs/>
      <w:color w:val="0F4761" w:themeColor="accent1" w:themeShade="BF"/>
    </w:rPr>
  </w:style>
  <w:style w:type="paragraph" w:styleId="Citadestacada">
    <w:name w:val="Intense Quote"/>
    <w:basedOn w:val="Normal"/>
    <w:next w:val="Normal"/>
    <w:link w:val="CitadestacadaCar"/>
    <w:uiPriority w:val="30"/>
    <w:qFormat/>
    <w:rsid w:val="0084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446E8"/>
    <w:rPr>
      <w:i/>
      <w:iCs/>
      <w:color w:val="0F4761" w:themeColor="accent1" w:themeShade="BF"/>
    </w:rPr>
  </w:style>
  <w:style w:type="character" w:styleId="Referenciaintensa">
    <w:name w:val="Intense Reference"/>
    <w:basedOn w:val="Fuentedeprrafopredeter"/>
    <w:uiPriority w:val="32"/>
    <w:qFormat/>
    <w:rsid w:val="008446E8"/>
    <w:rPr>
      <w:b/>
      <w:bCs/>
      <w:smallCaps/>
      <w:color w:val="0F4761" w:themeColor="accent1" w:themeShade="BF"/>
      <w:spacing w:val="5"/>
    </w:rPr>
  </w:style>
  <w:style w:type="paragraph" w:styleId="TtuloTDC">
    <w:name w:val="TOC Heading"/>
    <w:basedOn w:val="Ttulo1"/>
    <w:next w:val="Normal"/>
    <w:uiPriority w:val="39"/>
    <w:unhideWhenUsed/>
    <w:qFormat/>
    <w:rsid w:val="008446E8"/>
    <w:pPr>
      <w:spacing w:before="480" w:after="0" w:line="276" w:lineRule="auto"/>
      <w:outlineLvl w:val="9"/>
    </w:pPr>
    <w:rPr>
      <w:b/>
      <w:bCs/>
      <w:kern w:val="0"/>
      <w:sz w:val="28"/>
      <w:szCs w:val="28"/>
      <w:lang w:val="en-US"/>
      <w14:ligatures w14:val="none"/>
    </w:rPr>
  </w:style>
  <w:style w:type="paragraph" w:styleId="TDC1">
    <w:name w:val="toc 1"/>
    <w:basedOn w:val="Normal"/>
    <w:next w:val="Normal"/>
    <w:autoRedefine/>
    <w:uiPriority w:val="39"/>
    <w:unhideWhenUsed/>
    <w:rsid w:val="008446E8"/>
    <w:pPr>
      <w:spacing w:after="100" w:line="276" w:lineRule="auto"/>
    </w:pPr>
    <w:rPr>
      <w:rFonts w:eastAsiaTheme="minorEastAsia"/>
      <w:kern w:val="0"/>
      <w:sz w:val="22"/>
      <w:szCs w:val="22"/>
      <w:lang w:val="en-US"/>
      <w14:ligatures w14:val="none"/>
    </w:rPr>
  </w:style>
  <w:style w:type="character" w:styleId="Hipervnculo">
    <w:name w:val="Hyperlink"/>
    <w:basedOn w:val="Fuentedeprrafopredeter"/>
    <w:uiPriority w:val="99"/>
    <w:unhideWhenUsed/>
    <w:rsid w:val="008446E8"/>
    <w:rPr>
      <w:color w:val="467886" w:themeColor="hyperlink"/>
      <w:u w:val="single"/>
    </w:rPr>
  </w:style>
  <w:style w:type="character" w:styleId="Textodelmarcadordeposicin">
    <w:name w:val="Placeholder Text"/>
    <w:basedOn w:val="Fuentedeprrafopredeter"/>
    <w:uiPriority w:val="99"/>
    <w:semiHidden/>
    <w:rsid w:val="008446E8"/>
    <w:rPr>
      <w:color w:val="666666"/>
    </w:rPr>
  </w:style>
  <w:style w:type="paragraph" w:styleId="Encabezado">
    <w:name w:val="header"/>
    <w:basedOn w:val="Normal"/>
    <w:link w:val="EncabezadoCar"/>
    <w:uiPriority w:val="99"/>
    <w:unhideWhenUsed/>
    <w:rsid w:val="00E738E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738EC"/>
  </w:style>
  <w:style w:type="paragraph" w:styleId="Piedepgina">
    <w:name w:val="footer"/>
    <w:basedOn w:val="Normal"/>
    <w:link w:val="PiedepginaCar"/>
    <w:uiPriority w:val="99"/>
    <w:unhideWhenUsed/>
    <w:rsid w:val="00E738E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738EC"/>
  </w:style>
  <w:style w:type="paragraph" w:styleId="HTMLconformatoprevio">
    <w:name w:val="HTML Preformatted"/>
    <w:basedOn w:val="Normal"/>
    <w:link w:val="HTMLconformatoprevioCar"/>
    <w:uiPriority w:val="99"/>
    <w:semiHidden/>
    <w:unhideWhenUsed/>
    <w:rsid w:val="00E738EC"/>
    <w:pPr>
      <w:pBdr>
        <w:top w:val="single" w:sz="6" w:space="6" w:color="D6DEE8"/>
        <w:left w:val="single" w:sz="6" w:space="6" w:color="D6DEE8"/>
        <w:bottom w:val="single" w:sz="6" w:space="6" w:color="D6DEE8"/>
        <w:right w:val="single" w:sz="6" w:space="6" w:color="D6DEE8"/>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kern w:val="0"/>
      <w:sz w:val="18"/>
      <w:szCs w:val="18"/>
      <w:lang w:eastAsia="es-EC"/>
      <w14:ligatures w14:val="none"/>
    </w:rPr>
  </w:style>
  <w:style w:type="character" w:customStyle="1" w:styleId="HTMLconformatoprevioCar">
    <w:name w:val="HTML con formato previo Car"/>
    <w:basedOn w:val="Fuentedeprrafopredeter"/>
    <w:link w:val="HTMLconformatoprevio"/>
    <w:uiPriority w:val="99"/>
    <w:semiHidden/>
    <w:rsid w:val="00E738EC"/>
    <w:rPr>
      <w:rFonts w:ascii="Consolas" w:eastAsiaTheme="minorEastAsia" w:hAnsi="Consolas" w:cs="Courier New"/>
      <w:kern w:val="0"/>
      <w:sz w:val="18"/>
      <w:szCs w:val="18"/>
      <w:shd w:val="clear" w:color="auto" w:fill="F8FAFC"/>
      <w:lang w:eastAsia="es-EC"/>
      <w14:ligatures w14:val="none"/>
    </w:rPr>
  </w:style>
  <w:style w:type="paragraph" w:customStyle="1" w:styleId="msonormal0">
    <w:name w:val="msonormal"/>
    <w:basedOn w:val="Normal"/>
    <w:rsid w:val="00E738EC"/>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styleId="NormalWeb">
    <w:name w:val="Normal (Web)"/>
    <w:basedOn w:val="Normal"/>
    <w:uiPriority w:val="99"/>
    <w:semiHidden/>
    <w:unhideWhenUsed/>
    <w:rsid w:val="00E738EC"/>
    <w:pPr>
      <w:spacing w:after="75" w:line="240" w:lineRule="auto"/>
      <w:jc w:val="both"/>
    </w:pPr>
    <w:rPr>
      <w:rFonts w:ascii="Times New Roman" w:eastAsiaTheme="minorEastAsia" w:hAnsi="Times New Roman" w:cs="Times New Roman"/>
      <w:kern w:val="0"/>
      <w:sz w:val="20"/>
      <w:szCs w:val="20"/>
      <w:lang w:eastAsia="es-EC"/>
      <w14:ligatures w14:val="none"/>
    </w:rPr>
  </w:style>
  <w:style w:type="paragraph" w:customStyle="1" w:styleId="flowchart">
    <w:name w:val="flowchart"/>
    <w:basedOn w:val="Normal"/>
    <w:rsid w:val="00E738EC"/>
    <w:pPr>
      <w:spacing w:before="180" w:after="240" w:line="240" w:lineRule="auto"/>
    </w:pPr>
    <w:rPr>
      <w:rFonts w:ascii="Times New Roman" w:eastAsiaTheme="minorEastAsia" w:hAnsi="Times New Roman" w:cs="Times New Roman"/>
      <w:kern w:val="0"/>
      <w:sz w:val="20"/>
      <w:szCs w:val="20"/>
      <w:lang w:eastAsia="es-EC"/>
      <w14:ligatures w14:val="none"/>
    </w:rPr>
  </w:style>
  <w:style w:type="paragraph" w:customStyle="1" w:styleId="flow-index">
    <w:name w:val="flow-index"/>
    <w:basedOn w:val="Normal"/>
    <w:rsid w:val="00E738EC"/>
    <w:pPr>
      <w:shd w:val="clear" w:color="auto" w:fill="EEF3F8"/>
      <w:spacing w:after="45" w:line="240" w:lineRule="auto"/>
      <w:jc w:val="center"/>
    </w:pPr>
    <w:rPr>
      <w:rFonts w:ascii="Times New Roman" w:eastAsiaTheme="minorEastAsia" w:hAnsi="Times New Roman" w:cs="Times New Roman"/>
      <w:b/>
      <w:bCs/>
      <w:color w:val="0F3D63"/>
      <w:kern w:val="0"/>
      <w:sz w:val="20"/>
      <w:szCs w:val="20"/>
      <w:lang w:eastAsia="es-EC"/>
      <w14:ligatures w14:val="none"/>
    </w:rPr>
  </w:style>
  <w:style w:type="paragraph" w:customStyle="1" w:styleId="flow-step">
    <w:name w:val="flow-step"/>
    <w:basedOn w:val="Normal"/>
    <w:rsid w:val="00E738EC"/>
    <w:pPr>
      <w:shd w:val="clear" w:color="auto" w:fill="F8FBFD"/>
      <w:spacing w:after="45" w:line="240" w:lineRule="auto"/>
    </w:pPr>
    <w:rPr>
      <w:rFonts w:ascii="Times New Roman" w:eastAsiaTheme="minorEastAsia" w:hAnsi="Times New Roman" w:cs="Times New Roman"/>
      <w:b/>
      <w:bCs/>
      <w:kern w:val="0"/>
      <w:sz w:val="20"/>
      <w:szCs w:val="20"/>
      <w:lang w:eastAsia="es-EC"/>
      <w14:ligatures w14:val="none"/>
    </w:rPr>
  </w:style>
  <w:style w:type="paragraph" w:customStyle="1" w:styleId="flow-arrow">
    <w:name w:val="flow-arrow"/>
    <w:basedOn w:val="Normal"/>
    <w:rsid w:val="00E738EC"/>
    <w:pPr>
      <w:spacing w:after="45" w:line="240" w:lineRule="auto"/>
      <w:jc w:val="center"/>
    </w:pPr>
    <w:rPr>
      <w:rFonts w:ascii="Times New Roman" w:eastAsiaTheme="minorEastAsia" w:hAnsi="Times New Roman" w:cs="Times New Roman"/>
      <w:b/>
      <w:bCs/>
      <w:color w:val="0F3D63"/>
      <w:kern w:val="0"/>
      <w:sz w:val="28"/>
      <w:szCs w:val="28"/>
      <w:lang w:eastAsia="es-EC"/>
      <w14:ligatures w14:val="none"/>
    </w:rPr>
  </w:style>
  <w:style w:type="paragraph" w:customStyle="1" w:styleId="page-break">
    <w:name w:val="page-break"/>
    <w:basedOn w:val="Normal"/>
    <w:rsid w:val="00E738EC"/>
    <w:pPr>
      <w:pageBreakBefore/>
      <w:spacing w:after="45" w:line="240" w:lineRule="auto"/>
    </w:pPr>
    <w:rPr>
      <w:rFonts w:ascii="Times New Roman" w:eastAsiaTheme="minorEastAsia" w:hAnsi="Times New Roman" w:cs="Times New Roman"/>
      <w:kern w:val="0"/>
      <w:sz w:val="20"/>
      <w:szCs w:val="20"/>
      <w:lang w:eastAsia="es-EC"/>
      <w14:ligatures w14:val="none"/>
    </w:rPr>
  </w:style>
  <w:style w:type="table" w:styleId="Tablaconcuadrcula">
    <w:name w:val="Table Grid"/>
    <w:basedOn w:val="Tablanormal"/>
    <w:uiPriority w:val="39"/>
    <w:rsid w:val="00E738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E738EC"/>
    <w:pPr>
      <w:spacing w:after="100"/>
      <w:ind w:left="240"/>
    </w:pPr>
  </w:style>
  <w:style w:type="paragraph" w:styleId="TDC3">
    <w:name w:val="toc 3"/>
    <w:basedOn w:val="Normal"/>
    <w:next w:val="Normal"/>
    <w:autoRedefine/>
    <w:uiPriority w:val="39"/>
    <w:unhideWhenUsed/>
    <w:rsid w:val="00E738EC"/>
    <w:pPr>
      <w:spacing w:after="100"/>
      <w:ind w:left="480"/>
    </w:pPr>
  </w:style>
  <w:style w:type="paragraph" w:styleId="TDC4">
    <w:name w:val="toc 4"/>
    <w:basedOn w:val="Normal"/>
    <w:next w:val="Normal"/>
    <w:autoRedefine/>
    <w:uiPriority w:val="39"/>
    <w:unhideWhenUsed/>
    <w:rsid w:val="00E738EC"/>
    <w:pPr>
      <w:spacing w:after="100"/>
      <w:ind w:left="720"/>
    </w:pPr>
    <w:rPr>
      <w:rFonts w:eastAsiaTheme="minorEastAsia"/>
      <w:lang w:eastAsia="es-EC"/>
    </w:rPr>
  </w:style>
  <w:style w:type="paragraph" w:styleId="TDC5">
    <w:name w:val="toc 5"/>
    <w:basedOn w:val="Normal"/>
    <w:next w:val="Normal"/>
    <w:autoRedefine/>
    <w:uiPriority w:val="39"/>
    <w:unhideWhenUsed/>
    <w:rsid w:val="00E738EC"/>
    <w:pPr>
      <w:spacing w:after="100"/>
      <w:ind w:left="960"/>
    </w:pPr>
    <w:rPr>
      <w:rFonts w:eastAsiaTheme="minorEastAsia"/>
      <w:lang w:eastAsia="es-EC"/>
    </w:rPr>
  </w:style>
  <w:style w:type="paragraph" w:styleId="TDC6">
    <w:name w:val="toc 6"/>
    <w:basedOn w:val="Normal"/>
    <w:next w:val="Normal"/>
    <w:autoRedefine/>
    <w:uiPriority w:val="39"/>
    <w:unhideWhenUsed/>
    <w:rsid w:val="00E738EC"/>
    <w:pPr>
      <w:spacing w:after="100"/>
      <w:ind w:left="1200"/>
    </w:pPr>
    <w:rPr>
      <w:rFonts w:eastAsiaTheme="minorEastAsia"/>
      <w:lang w:eastAsia="es-EC"/>
    </w:rPr>
  </w:style>
  <w:style w:type="paragraph" w:styleId="TDC7">
    <w:name w:val="toc 7"/>
    <w:basedOn w:val="Normal"/>
    <w:next w:val="Normal"/>
    <w:autoRedefine/>
    <w:uiPriority w:val="39"/>
    <w:unhideWhenUsed/>
    <w:rsid w:val="00E738EC"/>
    <w:pPr>
      <w:spacing w:after="100"/>
      <w:ind w:left="1440"/>
    </w:pPr>
    <w:rPr>
      <w:rFonts w:eastAsiaTheme="minorEastAsia"/>
      <w:lang w:eastAsia="es-EC"/>
    </w:rPr>
  </w:style>
  <w:style w:type="paragraph" w:styleId="TDC8">
    <w:name w:val="toc 8"/>
    <w:basedOn w:val="Normal"/>
    <w:next w:val="Normal"/>
    <w:autoRedefine/>
    <w:uiPriority w:val="39"/>
    <w:unhideWhenUsed/>
    <w:rsid w:val="00E738EC"/>
    <w:pPr>
      <w:spacing w:after="100"/>
      <w:ind w:left="1680"/>
    </w:pPr>
    <w:rPr>
      <w:rFonts w:eastAsiaTheme="minorEastAsia"/>
      <w:lang w:eastAsia="es-EC"/>
    </w:rPr>
  </w:style>
  <w:style w:type="paragraph" w:styleId="TDC9">
    <w:name w:val="toc 9"/>
    <w:basedOn w:val="Normal"/>
    <w:next w:val="Normal"/>
    <w:autoRedefine/>
    <w:uiPriority w:val="39"/>
    <w:unhideWhenUsed/>
    <w:rsid w:val="00E738EC"/>
    <w:pPr>
      <w:spacing w:after="100"/>
      <w:ind w:left="1920"/>
    </w:pPr>
    <w:rPr>
      <w:rFonts w:eastAsiaTheme="minorEastAsia"/>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5253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partamento%20de%20TI\Desktop\PROYECTOS\FamSPI\docs\validation\FORMATO_UNICO\Plantilla_Validacion_SPI_AUTOMATIZAB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FCCB4B614243A291B8275C5566CA31"/>
        <w:category>
          <w:name w:val="General"/>
          <w:gallery w:val="placeholder"/>
        </w:category>
        <w:types>
          <w:type w:val="bbPlcHdr"/>
        </w:types>
        <w:behaviors>
          <w:behavior w:val="content"/>
        </w:behaviors>
        <w:guid w:val="{34B954DE-2A79-4B14-99FF-4411AED6B840}"/>
      </w:docPartPr>
      <w:docPartBody>
        <w:p w:rsidR="0030504C" w:rsidRDefault="0030504C">
          <w:pPr>
            <w:pStyle w:val="89FCCB4B614243A291B8275C5566CA31"/>
          </w:pPr>
          <w:r w:rsidRPr="00A67CD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4C"/>
    <w:rsid w:val="00281F57"/>
    <w:rsid w:val="0030504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666666"/>
    </w:rPr>
  </w:style>
  <w:style w:type="paragraph" w:customStyle="1" w:styleId="89FCCB4B614243A291B8275C5566CA31">
    <w:name w:val="89FCCB4B614243A291B8275C5566CA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Plantilla_Validacion_SPI_AUTOMATIZABLE</Template>
  <TotalTime>2</TotalTime>
  <Pages>90</Pages>
  <Words>23202</Words>
  <Characters>127614</Characters>
  <Application>Microsoft Office Word</Application>
  <DocSecurity>0</DocSecurity>
  <Lines>1063</Lines>
  <Paragraphs>301</Paragraphs>
  <ScaleCrop>false</ScaleCrop>
  <Company/>
  <LinksUpToDate>false</LinksUpToDate>
  <CharactersWithSpaces>150515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Departamento de TI</dc:creator>
  <cp:keywords/>
  <dc:description/>
  <cp:lastModifiedBy>Departamento de TI</cp:lastModifiedBy>
  <cp:revision>1</cp:revision>
  <dcterms:created xsi:type="dcterms:W3CDTF">2026-05-14T03:20:00Z</dcterms:created>
  <dcterms:modified xsi:type="dcterms:W3CDTF">2026-05-14T03:22:00Z</dcterms:modified>
</cp:coreProperties>
</file>