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1C6CF" w14:textId="77777777" w:rsidR="00586C7C" w:rsidRPr="00470318" w:rsidRDefault="00586C7C" w:rsidP="00470318">
      <w:pPr>
        <w:pStyle w:val="Ttulo1"/>
        <w:spacing w:after="240"/>
        <w:jc w:val="center"/>
        <w:rPr>
          <w:b/>
          <w:color w:val="325483"/>
          <w:sz w:val="44"/>
        </w:rPr>
      </w:pPr>
      <w:bookmarkStart w:id="0" w:name="_Toc224724321"/>
      <w:r w:rsidRPr="00470318">
        <w:rPr>
          <w:b/>
          <w:color w:val="325483"/>
          <w:sz w:val="44"/>
        </w:rPr>
        <w:t>PLANTILLA INSTITUCIONAL DE VALIDACION DE SISTEMAS</w:t>
      </w:r>
      <w:bookmarkEnd w:id="0"/>
    </w:p>
    <w:p w14:paraId="2484D1D7" w14:textId="77777777" w:rsidR="00586C7C" w:rsidRPr="00470318" w:rsidRDefault="00586C7C" w:rsidP="00470318">
      <w:pPr>
        <w:pStyle w:val="Ttulo1"/>
        <w:spacing w:after="360"/>
        <w:jc w:val="center"/>
        <w:rPr>
          <w:i/>
          <w:color w:val="8D648C"/>
          <w:sz w:val="22"/>
        </w:rPr>
      </w:pPr>
      <w:bookmarkStart w:id="1" w:name="_Toc224724322"/>
      <w:r w:rsidRPr="00470318">
        <w:rPr>
          <w:i/>
          <w:color w:val="8D648C"/>
          <w:sz w:val="22"/>
        </w:rPr>
        <w:t>FamProject Cia. Ltda.</w:t>
      </w:r>
      <w:bookmarkEnd w:id="1"/>
    </w:p>
    <w:p w14:paraId="1672D909" w14:textId="20C24086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Documento: </w:t>
      </w:r>
      <w:sdt>
        <w:sdtPr>
          <w:rPr>
            <w:sz w:val="20"/>
          </w:rPr>
          <w:alias w:val="Titulo del documento"/>
          <w:tag w:val="doc_title"/>
          <w:id w:val="138166761"/>
          <w:placeholder>
            <w:docPart w:val="EB02CFFFBE7745AA93ED27D558CECDF3"/>
          </w:placeholder>
          <w:text/>
        </w:sdtPr>
        <w:sdtContent>
          <w:r w:rsidR="00470318" w:rsidRPr="00470318">
            <w:rPr>
              <w:sz w:val="20"/>
            </w:rPr>
            <w:t>VALIDACION DEL AREA - Area 01: Gobierno, Seguridad y Cumplimiento</w:t>
          </w:r>
        </w:sdtContent>
      </w:sdt>
    </w:p>
    <w:p w14:paraId="4EFCDD06" w14:textId="37302407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Area: </w:t>
      </w:r>
      <w:sdt>
        <w:sdtPr>
          <w:rPr>
            <w:sz w:val="20"/>
          </w:rPr>
          <w:alias w:val="Area"/>
          <w:tag w:val="doc_area"/>
          <w:id w:val="27693057"/>
          <w:placeholder>
            <w:docPart w:val="EB02CFFFBE7745AA93ED27D558CECDF3"/>
          </w:placeholder>
          <w:text/>
        </w:sdtPr>
        <w:sdtContent>
          <w:r w:rsidR="00470318" w:rsidRPr="00470318">
            <w:rPr>
              <w:sz w:val="20"/>
            </w:rPr>
            <w:t>Area 01: Gobierno, Seguridad y Cumplimiento</w:t>
          </w:r>
        </w:sdtContent>
      </w:sdt>
    </w:p>
    <w:p w14:paraId="55B81635" w14:textId="77777777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Documento: </w:t>
      </w:r>
    </w:p>
    <w:p w14:paraId="1238BFBB" w14:textId="77777777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Area: </w:t>
      </w:r>
    </w:p>
    <w:p w14:paraId="26201F8F" w14:textId="3BFF8403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Sistema: </w:t>
      </w:r>
      <w:sdt>
        <w:sdtPr>
          <w:rPr>
            <w:sz w:val="20"/>
          </w:rPr>
          <w:alias w:val="Sistema"/>
          <w:tag w:val="meta_system"/>
          <w:id w:val="96077035"/>
          <w:placeholder>
            <w:docPart w:val="EB02CFFFBE7745AA93ED27D558CECDF3"/>
          </w:placeholder>
          <w:text/>
        </w:sdtPr>
        <w:sdtContent>
          <w:r w:rsidR="00470318" w:rsidRPr="00470318">
            <w:rPr>
              <w:sz w:val="20"/>
            </w:rPr>
            <w:t>SPI</w:t>
          </w:r>
        </w:sdtContent>
      </w:sdt>
    </w:p>
    <w:p w14:paraId="39677463" w14:textId="262BA771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Codigo: </w:t>
      </w:r>
      <w:sdt>
        <w:sdtPr>
          <w:rPr>
            <w:sz w:val="20"/>
          </w:rPr>
          <w:alias w:val="Codigo"/>
          <w:tag w:val="meta_code"/>
          <w:id w:val="-1558305953"/>
          <w:placeholder>
            <w:docPart w:val="EB02CFFFBE7745AA93ED27D558CECDF3"/>
          </w:placeholder>
          <w:text/>
        </w:sdtPr>
        <w:sdtContent>
          <w:r w:rsidR="00470318" w:rsidRPr="00470318">
            <w:rPr>
              <w:sz w:val="20"/>
            </w:rPr>
            <w:t>VAL-SPI-GSC-PAQUETE</w:t>
          </w:r>
        </w:sdtContent>
      </w:sdt>
    </w:p>
    <w:p w14:paraId="50E8BFB9" w14:textId="2B1C90B1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Version: </w:t>
      </w:r>
      <w:sdt>
        <w:sdtPr>
          <w:rPr>
            <w:sz w:val="20"/>
          </w:rPr>
          <w:alias w:val="Version"/>
          <w:tag w:val="meta_version"/>
          <w:id w:val="-1248419612"/>
          <w:placeholder>
            <w:docPart w:val="EB02CFFFBE7745AA93ED27D558CECDF3"/>
          </w:placeholder>
          <w:text/>
        </w:sdtPr>
        <w:sdtContent>
          <w:r w:rsidR="00470318" w:rsidRPr="00470318">
            <w:rPr>
              <w:sz w:val="20"/>
            </w:rPr>
            <w:t>1.0</w:t>
          </w:r>
        </w:sdtContent>
      </w:sdt>
    </w:p>
    <w:p w14:paraId="0C0FFA2C" w14:textId="300CAA5F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Fecha: </w:t>
      </w:r>
      <w:sdt>
        <w:sdtPr>
          <w:rPr>
            <w:sz w:val="20"/>
          </w:rPr>
          <w:alias w:val="Fecha"/>
          <w:tag w:val="meta_date"/>
          <w:id w:val="279540825"/>
          <w:placeholder>
            <w:docPart w:val="EB02CFFFBE7745AA93ED27D558CECDF3"/>
          </w:placeholder>
          <w:text/>
        </w:sdtPr>
        <w:sdtContent>
          <w:r w:rsidR="00470318" w:rsidRPr="00470318">
            <w:rPr>
              <w:sz w:val="20"/>
            </w:rPr>
            <w:t>2026-03-18</w:t>
          </w:r>
        </w:sdtContent>
      </w:sdt>
    </w:p>
    <w:p w14:paraId="5BFD14EB" w14:textId="62A31DA1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t xml:space="preserve">Estado: </w:t>
      </w:r>
      <w:sdt>
        <w:sdtPr>
          <w:rPr>
            <w:sz w:val="20"/>
          </w:rPr>
          <w:alias w:val="Estado"/>
          <w:tag w:val="meta_status"/>
          <w:id w:val="855692987"/>
          <w:placeholder>
            <w:docPart w:val="EB02CFFFBE7745AA93ED27D558CECDF3"/>
          </w:placeholder>
          <w:text/>
        </w:sdtPr>
        <w:sdtContent>
          <w:r w:rsidR="00470318" w:rsidRPr="00470318">
            <w:rPr>
              <w:sz w:val="20"/>
            </w:rPr>
            <w:t>BORRADOR</w:t>
          </w:r>
        </w:sdtContent>
      </w:sdt>
    </w:p>
    <w:p w14:paraId="7235250B" w14:textId="77777777" w:rsidR="00301BD4" w:rsidRDefault="00301BD4">
      <w:pPr>
        <w:rPr>
          <w:sz w:val="20"/>
        </w:rPr>
      </w:pPr>
      <w:bookmarkStart w:id="2" w:name="_Toc224660466"/>
      <w:r>
        <w:rPr>
          <w:sz w:val="20"/>
        </w:rPr>
        <w:br w:type="page"/>
      </w:r>
    </w:p>
    <w:p w14:paraId="6162BA73" w14:textId="4E24BB60" w:rsidR="00586C7C" w:rsidRPr="00470318" w:rsidRDefault="00586C7C" w:rsidP="00470318">
      <w:pPr>
        <w:spacing w:after="80"/>
        <w:rPr>
          <w:sz w:val="20"/>
        </w:rPr>
      </w:pPr>
      <w:r w:rsidRPr="00470318">
        <w:rPr>
          <w:sz w:val="20"/>
        </w:rPr>
        <w:lastRenderedPageBreak/>
        <w:t>ÍNDICE</w:t>
      </w:r>
      <w:bookmarkEnd w:id="2"/>
    </w:p>
    <w:p w14:paraId="5C818942" w14:textId="663DE8F8" w:rsidR="00470318" w:rsidRDefault="00586C7C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>
        <w:rPr>
          <w:sz w:val="20"/>
        </w:rPr>
        <w:fldChar w:fldCharType="begin"/>
      </w:r>
      <w:r w:rsidRPr="00301BD4">
        <w:rPr>
          <w:sz w:val="20"/>
          <w:lang w:val="es-EC"/>
        </w:rPr>
        <w:instrText xml:space="preserve"> TOC \o "1-3" </w:instrText>
      </w:r>
      <w:r>
        <w:rPr>
          <w:sz w:val="20"/>
        </w:rPr>
        <w:fldChar w:fldCharType="separate"/>
      </w:r>
      <w:r w:rsidR="00470318" w:rsidRPr="00301BD4">
        <w:rPr>
          <w:b/>
          <w:noProof/>
          <w:color w:val="325483"/>
          <w:lang w:val="es-EC"/>
        </w:rPr>
        <w:t>PLANTILLA INSTITUCIONAL DE VALIDACION DE SISTEMAS</w:t>
      </w:r>
      <w:r w:rsidR="00470318" w:rsidRPr="00301BD4">
        <w:rPr>
          <w:noProof/>
          <w:lang w:val="es-EC"/>
        </w:rPr>
        <w:tab/>
      </w:r>
      <w:r w:rsidR="00470318">
        <w:rPr>
          <w:noProof/>
        </w:rPr>
        <w:fldChar w:fldCharType="begin"/>
      </w:r>
      <w:r w:rsidR="00470318" w:rsidRPr="00301BD4">
        <w:rPr>
          <w:noProof/>
          <w:lang w:val="es-EC"/>
        </w:rPr>
        <w:instrText xml:space="preserve"> PAGEREF _Toc224724321 \h </w:instrText>
      </w:r>
      <w:r w:rsidR="00470318">
        <w:rPr>
          <w:noProof/>
        </w:rPr>
      </w:r>
      <w:r w:rsidR="00470318">
        <w:rPr>
          <w:noProof/>
        </w:rPr>
        <w:fldChar w:fldCharType="separate"/>
      </w:r>
      <w:r w:rsidR="00470318" w:rsidRPr="00301BD4">
        <w:rPr>
          <w:noProof/>
          <w:lang w:val="es-EC"/>
        </w:rPr>
        <w:t>1</w:t>
      </w:r>
      <w:r w:rsidR="00470318">
        <w:rPr>
          <w:noProof/>
        </w:rPr>
        <w:fldChar w:fldCharType="end"/>
      </w:r>
    </w:p>
    <w:p w14:paraId="707B9B51" w14:textId="7E7F8129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i/>
          <w:noProof/>
          <w:color w:val="8D648C"/>
          <w:lang w:val="es-EC"/>
        </w:rPr>
        <w:t>FamProject Cia. Ltda.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_Toc224724322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1</w:t>
      </w:r>
      <w:r>
        <w:rPr>
          <w:noProof/>
        </w:rPr>
        <w:fldChar w:fldCharType="end"/>
      </w:r>
    </w:p>
    <w:p w14:paraId="5102534F" w14:textId="7C9FC208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VALIDACION DEL AREA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_Toc224724323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8</w:t>
      </w:r>
      <w:r>
        <w:rPr>
          <w:noProof/>
        </w:rPr>
        <w:fldChar w:fldCharType="end"/>
      </w:r>
    </w:p>
    <w:p w14:paraId="6142D24B" w14:textId="13B165B7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Area 01: Gobierno, Seguridad y Cumplimiento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B8A63DB" w14:textId="38F29940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Introduccion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725B5E0" w14:textId="3EC2D9A8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CBF531A" w14:textId="26F3D617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E3E888" w14:textId="1A4110D2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Base de evaluacion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C5C8C50" w14:textId="203DCBB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Modulos evaluados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57FA9E9" w14:textId="41D6260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Metodologia de validacion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DA6291C" w14:textId="5447BEDD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Definiciones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83EC5D" w14:textId="3209B07D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URS - AREA 01 GOBIERNO, SEGURIDAD Y CUMPLIMIENTO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_Toc224724332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10</w:t>
      </w:r>
      <w:r>
        <w:rPr>
          <w:noProof/>
        </w:rPr>
        <w:fldChar w:fldCharType="end"/>
      </w:r>
    </w:p>
    <w:p w14:paraId="320F99C8" w14:textId="65E83D8A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Introduccion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B8B5A03" w14:textId="7185102C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Proposito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C08DC16" w14:textId="2376FFF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Alcance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AF01E46" w14:textId="3FBD5BB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Actores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8C61495" w14:textId="1987DEFC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Descripcion general por modulo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21077F7" w14:textId="7ACAB0DE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auth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_Toc224724338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6CD6FE6B" w14:textId="36EEB7F2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security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_Toc224724339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0EEB37D9" w14:textId="2B6831DA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auditoria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_Toc224724340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70CA45BD" w14:textId="484BE33D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audit-prep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_Toc224724341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11</w:t>
      </w:r>
      <w:r>
        <w:rPr>
          <w:noProof/>
        </w:rPr>
        <w:fldChar w:fldCharType="end"/>
      </w:r>
    </w:p>
    <w:p w14:paraId="1AE24F8F" w14:textId="5F79B52F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712EA00" w14:textId="444BF2D5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A80606" w14:textId="5D2CDCAC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7FBF01D" w14:textId="2057C8E0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Funcionalidades identificadas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73783DE" w14:textId="48069212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7. Requerimientos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7CAB4BD" w14:textId="121D28B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8. Requerimientos no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6848F5F" w14:textId="62D6BAC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9. Reglas de negocio observadas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67D321C" w14:textId="194E8639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10. Dependencias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BF84D17" w14:textId="6BE209BE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FRS - AREA 01 GOBIERNO, SEGURIDAD Y CUMPLIMIENTO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_Toc224724350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13</w:t>
      </w:r>
      <w:r>
        <w:rPr>
          <w:noProof/>
        </w:rPr>
        <w:fldChar w:fldCharType="end"/>
      </w:r>
    </w:p>
    <w:p w14:paraId="1FB23AEE" w14:textId="6A88A7DA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Introduccion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38B928E" w14:textId="63637BF5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Alcance funcional real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C82201C" w14:textId="1B58C687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Requerimientos funcionales detallados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716B9CC" w14:textId="15E530A6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lastRenderedPageBreak/>
        <w:t>FR-GSC-001 Autenticacion federada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DE2A90B" w14:textId="40312AE6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FR-GSC-002 Perfil y sesion actual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B7BCDFC" w14:textId="09925F81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FR-GSC-003 LOPDP interna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799FEDB" w14:textId="2E6EFE16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FR-GSC-004 Monitoreo de seguridad off-hours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9D30E3E" w14:textId="3BBB3881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FR-GSC-005 Consulta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0D655EF" w14:textId="20DB91E5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FR-GSC-006 Preparacion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9ABA3DE" w14:textId="0ECB5630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FR-GSC-007 Aprobaciones operativas soportadas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8BA40A8" w14:textId="4CE1AB9C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FR-GSC-008 Gestion gerencial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C4F5209" w14:textId="643A14EF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FR-GSC-009 Firma y verificacion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A0AF76B" w14:textId="36649F4A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Validaciones funcionales relevantes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1C276AC" w14:textId="1DBC6A7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Flujos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C4F842C" w14:textId="77ABBFAF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Flujo A - Login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_Toc224724365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16</w:t>
      </w:r>
      <w:r>
        <w:rPr>
          <w:noProof/>
        </w:rPr>
        <w:fldChar w:fldCharType="end"/>
      </w:r>
    </w:p>
    <w:p w14:paraId="618E3DBC" w14:textId="0E298B21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Flujo B - Revision off-hours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_Toc224724366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17</w:t>
      </w:r>
      <w:r>
        <w:rPr>
          <w:noProof/>
        </w:rPr>
        <w:fldChar w:fldCharType="end"/>
      </w:r>
    </w:p>
    <w:p w14:paraId="28E34684" w14:textId="0EC41516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Flujo C - Firma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214FB0A" w14:textId="5723E2EB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Restricciones y limites observados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9EF743D" w14:textId="275C2E2B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DDS - AREA 01 GOBIERNO, SEGURIDAD Y CUMPLIMIENTO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_Toc224724369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17</w:t>
      </w:r>
      <w:r>
        <w:rPr>
          <w:noProof/>
        </w:rPr>
        <w:fldChar w:fldCharType="end"/>
      </w:r>
    </w:p>
    <w:p w14:paraId="224B3E8D" w14:textId="11828C9E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Introduccion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BAB5A66" w14:textId="73056918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Arquitectura del area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7B7D738" w14:textId="0BD0D561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2.1 Capas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2C842DB" w14:textId="61943FF7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2.2 Ruteo y seguridad global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7B99848" w14:textId="767D359C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2.3 Integraciones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614025C" w14:textId="60098C39" w:rsidR="00470318" w:rsidRPr="00301BD4" w:rsidRDefault="00470318">
      <w:pPr>
        <w:pStyle w:val="TDC2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325483"/>
          <w:lang w:val="en-US"/>
        </w:rPr>
        <w:t>3. Modulos del area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_Toc224724375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18</w:t>
      </w:r>
      <w:r>
        <w:rPr>
          <w:noProof/>
        </w:rPr>
        <w:fldChar w:fldCharType="end"/>
      </w:r>
    </w:p>
    <w:p w14:paraId="68AB552B" w14:textId="089115E7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3.1 auth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_Toc224724376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18</w:t>
      </w:r>
      <w:r>
        <w:rPr>
          <w:noProof/>
        </w:rPr>
        <w:fldChar w:fldCharType="end"/>
      </w:r>
    </w:p>
    <w:p w14:paraId="0FEF32FB" w14:textId="03D3B1D3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3.2 security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_Toc224724377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18</w:t>
      </w:r>
      <w:r>
        <w:rPr>
          <w:noProof/>
        </w:rPr>
        <w:fldChar w:fldCharType="end"/>
      </w:r>
    </w:p>
    <w:p w14:paraId="66839149" w14:textId="65BF433D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3.3 auditoria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_Toc224724378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18</w:t>
      </w:r>
      <w:r>
        <w:rPr>
          <w:noProof/>
        </w:rPr>
        <w:fldChar w:fldCharType="end"/>
      </w:r>
    </w:p>
    <w:p w14:paraId="60699002" w14:textId="4E93C24E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3.4 audit-prep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_Toc224724379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19</w:t>
      </w:r>
      <w:r>
        <w:rPr>
          <w:noProof/>
        </w:rPr>
        <w:fldChar w:fldCharType="end"/>
      </w:r>
    </w:p>
    <w:p w14:paraId="4CC68B8C" w14:textId="1CA31070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3.5 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E44622" w14:textId="25C36504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3.6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B63831C" w14:textId="2DD7C7A6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3.7 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3A98D49" w14:textId="53D38F7A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Modelo tecnico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A9DE145" w14:textId="4B276902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Entidades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5D7CCF0" w14:textId="55DB3623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Relaciones relevantes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2DDE7DC" w14:textId="2C625EB0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API real del area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614A024" w14:textId="631542E6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lastRenderedPageBreak/>
        <w:t>auth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_Toc224724387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605047EA" w14:textId="3DD6E6B1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security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_Toc224724388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02E3B6C0" w14:textId="1D0F5072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auditoria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_Toc224724389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74E695F3" w14:textId="33754A15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audit-prep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_Toc224724390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21</w:t>
      </w:r>
      <w:r>
        <w:rPr>
          <w:noProof/>
        </w:rPr>
        <w:fldChar w:fldCharType="end"/>
      </w:r>
    </w:p>
    <w:p w14:paraId="4D137FF1" w14:textId="031D1A4E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approvals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_Toc224724391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00202A47" w14:textId="678B89CD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management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_Toc224724392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6D02A495" w14:textId="7CD5E0FE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signature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_Toc224724393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1970CA37" w14:textId="1C38FFFB" w:rsidR="00470318" w:rsidRPr="00301BD4" w:rsidRDefault="00470318">
      <w:pPr>
        <w:pStyle w:val="TDC2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325483"/>
          <w:lang w:val="en-US"/>
        </w:rPr>
        <w:t>6. Flujos tecnicos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_Toc224724394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170A5901" w14:textId="76DC97B0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Login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_Toc224724395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0305379C" w14:textId="2553E82C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Seguridad off-hours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_Toc224724396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22</w:t>
      </w:r>
      <w:r>
        <w:rPr>
          <w:noProof/>
        </w:rPr>
        <w:fldChar w:fldCharType="end"/>
      </w:r>
    </w:p>
    <w:p w14:paraId="7A3310A5" w14:textId="2C20515A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Preparacion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41273E5" w14:textId="4C8391DD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Firma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2F4DC9A" w14:textId="32EB82EB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7. Seguridad 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_Toc224724399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6BFD391" w14:textId="734DC6C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8. Manejo de errores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824306D" w14:textId="2C4AF3E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9. Hallazgos de diseno vigentes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F629BC5" w14:textId="4AD3F9F8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10. Diagrama de arquitectura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4FE83B2" w14:textId="6D2B705A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DICCIONARIO DE DATOS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_Toc224724403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24</w:t>
      </w:r>
      <w:r>
        <w:rPr>
          <w:noProof/>
        </w:rPr>
        <w:fldChar w:fldCharType="end"/>
      </w:r>
    </w:p>
    <w:p w14:paraId="430F272B" w14:textId="36135E00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Area 01: Gobierno, Seguridad y Cumplimiento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75E7EDA" w14:textId="3B80431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F35500E" w14:textId="2FCFB202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Fuente de verdad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B4D0146" w14:textId="0F974D09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Tablas y vistas incluidas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436D29D" w14:textId="68CD2C46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Diccionario por entidad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63AB85C" w14:textId="02C9D051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auditoria.logs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5BF8DC5" w14:textId="0153E53A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public.audit_access_grants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_Toc224724410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26</w:t>
      </w:r>
      <w:r>
        <w:rPr>
          <w:noProof/>
        </w:rPr>
        <w:fldChar w:fldCharType="end"/>
      </w:r>
    </w:p>
    <w:p w14:paraId="40AE8B12" w14:textId="7441B272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public.audit_documents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_Toc224724411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26</w:t>
      </w:r>
      <w:r>
        <w:rPr>
          <w:noProof/>
        </w:rPr>
        <w:fldChar w:fldCharType="end"/>
      </w:r>
    </w:p>
    <w:p w14:paraId="0319F67A" w14:textId="7E8FDBE3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public.audit_sections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_Toc224724412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27</w:t>
      </w:r>
      <w:r>
        <w:rPr>
          <w:noProof/>
        </w:rPr>
        <w:fldChar w:fldCharType="end"/>
      </w:r>
    </w:p>
    <w:p w14:paraId="16115DFF" w14:textId="6DE7FF47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public.audit_settings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_Toc224724413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28</w:t>
      </w:r>
      <w:r>
        <w:rPr>
          <w:noProof/>
        </w:rPr>
        <w:fldChar w:fldCharType="end"/>
      </w:r>
    </w:p>
    <w:p w14:paraId="334FB18B" w14:textId="46320FBB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public.departments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_Toc224724414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29</w:t>
      </w:r>
      <w:r>
        <w:rPr>
          <w:noProof/>
        </w:rPr>
        <w:fldChar w:fldCharType="end"/>
      </w:r>
    </w:p>
    <w:p w14:paraId="135AEAEE" w14:textId="4ECBB899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public.document_hashes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_Toc224724415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29</w:t>
      </w:r>
      <w:r>
        <w:rPr>
          <w:noProof/>
        </w:rPr>
        <w:fldChar w:fldCharType="end"/>
      </w:r>
    </w:p>
    <w:p w14:paraId="21F3603D" w14:textId="5679E0FD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public.document_qr_codes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_Toc224724416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30</w:t>
      </w:r>
      <w:r>
        <w:rPr>
          <w:noProof/>
        </w:rPr>
        <w:fldChar w:fldCharType="end"/>
      </w:r>
    </w:p>
    <w:p w14:paraId="10BFCB58" w14:textId="05864F76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public.document_seals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_Toc224724417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31</w:t>
      </w:r>
      <w:r>
        <w:rPr>
          <w:noProof/>
        </w:rPr>
        <w:fldChar w:fldCharType="end"/>
      </w:r>
    </w:p>
    <w:p w14:paraId="28E8B7E0" w14:textId="66966CBA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public.document_signature_logs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_Toc224724418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32</w:t>
      </w:r>
      <w:r>
        <w:rPr>
          <w:noProof/>
        </w:rPr>
        <w:fldChar w:fldCharType="end"/>
      </w:r>
    </w:p>
    <w:p w14:paraId="02E2DC1A" w14:textId="3450F681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public.document_signatures_advanced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_Toc224724419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33</w:t>
      </w:r>
      <w:r>
        <w:rPr>
          <w:noProof/>
        </w:rPr>
        <w:fldChar w:fldCharType="end"/>
      </w:r>
    </w:p>
    <w:p w14:paraId="54228F1C" w14:textId="1EAAF4C6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lastRenderedPageBreak/>
        <w:t>public.document_verification_info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_Toc224724420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35</w:t>
      </w:r>
      <w:r>
        <w:rPr>
          <w:noProof/>
        </w:rPr>
        <w:fldChar w:fldCharType="end"/>
      </w:r>
    </w:p>
    <w:p w14:paraId="4CD911D2" w14:textId="1C2065A0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public.documents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_Toc224724421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36</w:t>
      </w:r>
      <w:r>
        <w:rPr>
          <w:noProof/>
        </w:rPr>
        <w:fldChar w:fldCharType="end"/>
      </w:r>
    </w:p>
    <w:p w14:paraId="3E8D7E4E" w14:textId="463BB390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public.notifications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_Toc224724422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37</w:t>
      </w:r>
      <w:r>
        <w:rPr>
          <w:noProof/>
        </w:rPr>
        <w:fldChar w:fldCharType="end"/>
      </w:r>
    </w:p>
    <w:p w14:paraId="55334815" w14:textId="57FAAA52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public.request_approvals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_Toc224724423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38</w:t>
      </w:r>
      <w:r>
        <w:rPr>
          <w:noProof/>
        </w:rPr>
        <w:fldChar w:fldCharType="end"/>
      </w:r>
    </w:p>
    <w:p w14:paraId="2B612DFD" w14:textId="2B05FDEA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public.request_attachments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_Toc224724424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39</w:t>
      </w:r>
      <w:r>
        <w:rPr>
          <w:noProof/>
        </w:rPr>
        <w:fldChar w:fldCharType="end"/>
      </w:r>
    </w:p>
    <w:p w14:paraId="4A2E0D04" w14:textId="0F18BA25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public.request_types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_Toc224724425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40</w:t>
      </w:r>
      <w:r>
        <w:rPr>
          <w:noProof/>
        </w:rPr>
        <w:fldChar w:fldCharType="end"/>
      </w:r>
    </w:p>
    <w:p w14:paraId="63B61E94" w14:textId="08E00C1D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public.request_versions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_Toc224724426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41</w:t>
      </w:r>
      <w:r>
        <w:rPr>
          <w:noProof/>
        </w:rPr>
        <w:fldChar w:fldCharType="end"/>
      </w:r>
    </w:p>
    <w:p w14:paraId="5CC00295" w14:textId="4E363C77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public.requests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_Toc224724427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41</w:t>
      </w:r>
      <w:r>
        <w:rPr>
          <w:noProof/>
        </w:rPr>
        <w:fldChar w:fldCharType="end"/>
      </w:r>
    </w:p>
    <w:p w14:paraId="4D3000C5" w14:textId="3CAB1535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public.user_attendance_records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_Toc224724428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43</w:t>
      </w:r>
      <w:r>
        <w:rPr>
          <w:noProof/>
        </w:rPr>
        <w:fldChar w:fldCharType="end"/>
      </w:r>
    </w:p>
    <w:p w14:paraId="459A5BF5" w14:textId="23F661FF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public.user_lopdp_consents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_Toc224724429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46</w:t>
      </w:r>
      <w:r>
        <w:rPr>
          <w:noProof/>
        </w:rPr>
        <w:fldChar w:fldCharType="end"/>
      </w:r>
    </w:p>
    <w:p w14:paraId="4DC6B067" w14:textId="0E49BEF7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public.user_profile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_Toc224724430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46</w:t>
      </w:r>
      <w:r>
        <w:rPr>
          <w:noProof/>
        </w:rPr>
        <w:fldChar w:fldCharType="end"/>
      </w:r>
    </w:p>
    <w:p w14:paraId="5A6A368F" w14:textId="4B6B8A0B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public.user_sessions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_Toc224724431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37BBEF4E" w14:textId="27B66AC3" w:rsidR="00470318" w:rsidRPr="00301BD4" w:rsidRDefault="00470318">
      <w:pPr>
        <w:pStyle w:val="TDC3"/>
        <w:tabs>
          <w:tab w:val="right" w:leader="dot" w:pos="9628"/>
        </w:tabs>
        <w:rPr>
          <w:noProof/>
          <w:lang w:val="fr-FR"/>
        </w:rPr>
      </w:pPr>
      <w:r w:rsidRPr="00301BD4">
        <w:rPr>
          <w:rFonts w:ascii="Aptos" w:eastAsia="Times New Roman" w:hAnsi="Aptos"/>
          <w:b/>
          <w:noProof/>
          <w:color w:val="8D648C"/>
          <w:lang w:val="fr-FR"/>
        </w:rPr>
        <w:t>public.users</w:t>
      </w:r>
      <w:r w:rsidRPr="00301BD4">
        <w:rPr>
          <w:noProof/>
          <w:lang w:val="fr-FR"/>
        </w:rPr>
        <w:tab/>
      </w:r>
      <w:r>
        <w:rPr>
          <w:noProof/>
        </w:rPr>
        <w:fldChar w:fldCharType="begin"/>
      </w:r>
      <w:r w:rsidRPr="00301BD4">
        <w:rPr>
          <w:noProof/>
          <w:lang w:val="fr-FR"/>
        </w:rPr>
        <w:instrText xml:space="preserve"> PAGEREF _Toc224724432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fr-FR"/>
        </w:rPr>
        <w:t>47</w:t>
      </w:r>
      <w:r>
        <w:rPr>
          <w:noProof/>
        </w:rPr>
        <w:fldChar w:fldCharType="end"/>
      </w:r>
    </w:p>
    <w:p w14:paraId="3FD857A1" w14:textId="2635444D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Hallazgos de consistencia codigo vs base real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69A6A296" w14:textId="1F61A80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38B8524C" w14:textId="7D8BF9EC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IQ - AREA 01 GOBIERNO, SEGURIDAD Y CUMPLIMIENTO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_Toc224724435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50</w:t>
      </w:r>
      <w:r>
        <w:rPr>
          <w:noProof/>
        </w:rPr>
        <w:fldChar w:fldCharType="end"/>
      </w:r>
    </w:p>
    <w:p w14:paraId="123A067A" w14:textId="5954E998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57173A21" w14:textId="6DC9E5C5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Criterios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311DEC97" w14:textId="658EB9B5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Casos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640A2635" w14:textId="0F005852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Resultado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7468B8C9" w14:textId="56FC1A23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Conformes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7085E8AF" w14:textId="70CC023D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No conformes o parciales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5C3C708B" w14:textId="65EEF57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Conclusion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5B65ECA" w14:textId="741BCF68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OQ - AREA 01 GOBIERNO, SEGURIDAD Y CUMPLIMIENTO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_Toc224724443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53</w:t>
      </w:r>
      <w:r>
        <w:rPr>
          <w:noProof/>
        </w:rPr>
        <w:fldChar w:fldCharType="end"/>
      </w:r>
    </w:p>
    <w:p w14:paraId="105F1A24" w14:textId="52CEBA9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2B7A97BE" w14:textId="0FEEEA7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Casos OQ por modulo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191C2480" w14:textId="2979C28B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2.1 auth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_Toc224724446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54</w:t>
      </w:r>
      <w:r>
        <w:rPr>
          <w:noProof/>
        </w:rPr>
        <w:fldChar w:fldCharType="end"/>
      </w:r>
    </w:p>
    <w:p w14:paraId="67B0F91F" w14:textId="23D01889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2.2 security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_Toc224724447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54</w:t>
      </w:r>
      <w:r>
        <w:rPr>
          <w:noProof/>
        </w:rPr>
        <w:fldChar w:fldCharType="end"/>
      </w:r>
    </w:p>
    <w:p w14:paraId="0B520410" w14:textId="0FF3C7CF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2.3 auditoria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_Toc224724448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54</w:t>
      </w:r>
      <w:r>
        <w:rPr>
          <w:noProof/>
        </w:rPr>
        <w:fldChar w:fldCharType="end"/>
      </w:r>
    </w:p>
    <w:p w14:paraId="64729F92" w14:textId="70630440" w:rsidR="00470318" w:rsidRPr="00301BD4" w:rsidRDefault="00470318">
      <w:pPr>
        <w:pStyle w:val="TDC3"/>
        <w:tabs>
          <w:tab w:val="right" w:leader="dot" w:pos="9628"/>
        </w:tabs>
        <w:rPr>
          <w:noProof/>
          <w:lang w:val="en-US"/>
        </w:rPr>
      </w:pPr>
      <w:r w:rsidRPr="00301BD4">
        <w:rPr>
          <w:rFonts w:ascii="Aptos" w:eastAsia="Times New Roman" w:hAnsi="Aptos"/>
          <w:b/>
          <w:noProof/>
          <w:color w:val="8D648C"/>
          <w:lang w:val="en-US"/>
        </w:rPr>
        <w:t>2.4 audit-prep</w:t>
      </w:r>
      <w:r w:rsidRPr="00301BD4">
        <w:rPr>
          <w:noProof/>
          <w:lang w:val="en-US"/>
        </w:rPr>
        <w:tab/>
      </w:r>
      <w:r>
        <w:rPr>
          <w:noProof/>
        </w:rPr>
        <w:fldChar w:fldCharType="begin"/>
      </w:r>
      <w:r w:rsidRPr="00301BD4">
        <w:rPr>
          <w:noProof/>
          <w:lang w:val="en-US"/>
        </w:rPr>
        <w:instrText xml:space="preserve"> PAGEREF _Toc224724449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n-US"/>
        </w:rPr>
        <w:t>55</w:t>
      </w:r>
      <w:r>
        <w:rPr>
          <w:noProof/>
        </w:rPr>
        <w:fldChar w:fldCharType="end"/>
      </w:r>
    </w:p>
    <w:p w14:paraId="1C608200" w14:textId="20C11F2B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2.5 approvals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3D680B4C" w14:textId="35213797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2.6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5B863F85" w14:textId="00F59DEB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2.7 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483FB426" w14:textId="4FF60A4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lastRenderedPageBreak/>
        <w:t>3. Escenarios de error a registrar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4EEEDFAF" w14:textId="00564EFB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Observaciones operativas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3D081A29" w14:textId="234A2030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PQ - AREA 01 GOBIERNO, SEGURIDAD Y CUMPLIMIENTO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_Toc224724455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56</w:t>
      </w:r>
      <w:r>
        <w:rPr>
          <w:noProof/>
        </w:rPr>
        <w:fldChar w:fldCharType="end"/>
      </w:r>
    </w:p>
    <w:p w14:paraId="7AE06BB6" w14:textId="37FCCDB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0E9116A3" w14:textId="68CA3DB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Casos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6F1E25E2" w14:textId="3FE897F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Riesgos PQ vigentes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72A0318E" w14:textId="4DBD629B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Conclusion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069A0881" w14:textId="4A06C6ED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INFORME DE HALLAZGOS - AREA 01 GOBIERNO, SEGURIDAD Y CUMPLIMIENTO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_Toc224724460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58</w:t>
      </w:r>
      <w:r>
        <w:rPr>
          <w:noProof/>
        </w:rPr>
        <w:fldChar w:fldCharType="end"/>
      </w:r>
    </w:p>
    <w:p w14:paraId="5E44F056" w14:textId="04017D00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Alcance revisado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15C50B48" w14:textId="528E93D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Hallazgos corregidos en la actualizacion reciente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434E7C2F" w14:textId="4AAB73E4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HC-A01 - Inconsistencia de ruteo versionado en signature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34FEE54D" w14:textId="786B2460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HC-A02 - Dependencia implicita a credencial versionada de Google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31AF86BA" w14:textId="048AE17C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HC-A03 - approvals ya no expone de forma amplia solicitudes con asignacion explicita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35D0598C" w14:textId="1258973A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HC-A04 - management/requests ya devuelve total global y management/trace evita casts inseguros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150830BF" w14:textId="1619576C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HC-A05 - Artefactos auxiliares de security degradan de forma controlada cuando faltan tablas auxiliares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7642BD8A" w14:textId="39719CD6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HC-A06 - signature valida prerequisitos SQL antes de operar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796E5323" w14:textId="046DF887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Hallazgos vigentes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1878573C" w14:textId="0C81A67E" w:rsidR="00470318" w:rsidRDefault="00470318">
      <w:pPr>
        <w:pStyle w:val="TDC3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8D648C"/>
        </w:rPr>
        <w:t>H-A01 - auth mantiene integracion transversal con attendance, aunque ahora es explicita y configurable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59</w:t>
      </w:r>
      <w:r>
        <w:rPr>
          <w:noProof/>
        </w:rPr>
        <w:fldChar w:fldCharType="end"/>
      </w:r>
    </w:p>
    <w:p w14:paraId="5BB75377" w14:textId="07A26FF6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Modulos sin hallazgo estructural nuevo relevante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2309DEB0" w14:textId="14D0D2B6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Impacto documental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4CB0D357" w14:textId="18B4EEDC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36A87C6F" w14:textId="4E97CF31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PROTOCOLO IQ - CALIFICACION DE INSTALACION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_Toc224724474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60</w:t>
      </w:r>
      <w:r>
        <w:rPr>
          <w:noProof/>
        </w:rPr>
        <w:fldChar w:fldCharType="end"/>
      </w:r>
    </w:p>
    <w:p w14:paraId="78BA8144" w14:textId="2A303FFA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Area 01: Gobierno, Seguridad y Cumplimiento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25FE10D4" w14:textId="313F084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1ED86A10" w14:textId="0037F9B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6F69A181" w14:textId="1FDBEADD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Datos de ejecucion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4265CCD2" w14:textId="3CC3373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Precondiciones generales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566F70F9" w14:textId="5E3DED7C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Protocolo de ejecucion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62</w:t>
      </w:r>
      <w:r>
        <w:rPr>
          <w:noProof/>
        </w:rPr>
        <w:fldChar w:fldCharType="end"/>
      </w:r>
    </w:p>
    <w:p w14:paraId="0C4DF4C0" w14:textId="2D62B4A6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Criterio global de aceptacion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25B319A2" w14:textId="5EFA00C9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7. Resultado final IQ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62EB11F3" w14:textId="7F345DF8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lastRenderedPageBreak/>
        <w:t>PROTOCOLO OQ - CALIFICACION OPERACIONAL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_Toc224724483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65</w:t>
      </w:r>
      <w:r>
        <w:rPr>
          <w:noProof/>
        </w:rPr>
        <w:fldChar w:fldCharType="end"/>
      </w:r>
    </w:p>
    <w:p w14:paraId="6F1C76A9" w14:textId="5A36BDA6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Area 01: Gobierno, Seguridad y Cumplimiento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32011400" w14:textId="544DA3F2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6E691F56" w14:textId="68D4482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51E41031" w14:textId="5A0EDED5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Datos de ejecucion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354DFBA6" w14:textId="75A6E148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Precondiciones generales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65</w:t>
      </w:r>
      <w:r>
        <w:rPr>
          <w:noProof/>
        </w:rPr>
        <w:fldChar w:fldCharType="end"/>
      </w:r>
    </w:p>
    <w:p w14:paraId="0BBBCC99" w14:textId="6DFB64D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Protocolos OQ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67</w:t>
      </w:r>
      <w:r>
        <w:rPr>
          <w:noProof/>
        </w:rPr>
        <w:fldChar w:fldCharType="end"/>
      </w:r>
    </w:p>
    <w:p w14:paraId="3EA4D363" w14:textId="6E964C50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Criterio global de aceptacion OQ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544E5395" w14:textId="254149C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7. Resultado final OQ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5BE95411" w14:textId="1F60011F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PROTOCOLO PQ - CALIFICACION DE DESEMPENO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_Toc224724492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72</w:t>
      </w:r>
      <w:r>
        <w:rPr>
          <w:noProof/>
        </w:rPr>
        <w:fldChar w:fldCharType="end"/>
      </w:r>
    </w:p>
    <w:p w14:paraId="214B0152" w14:textId="49109DE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Area 01: Gobierno, Seguridad y Cumplimiento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557E64E7" w14:textId="3651FE2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6CF1E202" w14:textId="4F11B77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72</w:t>
      </w:r>
      <w:r>
        <w:rPr>
          <w:noProof/>
        </w:rPr>
        <w:fldChar w:fldCharType="end"/>
      </w:r>
    </w:p>
    <w:p w14:paraId="16785CBE" w14:textId="13248576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Datos de ejecucion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228A9BCC" w14:textId="33C8E365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Precondiciones generales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73</w:t>
      </w:r>
      <w:r>
        <w:rPr>
          <w:noProof/>
        </w:rPr>
        <w:fldChar w:fldCharType="end"/>
      </w:r>
    </w:p>
    <w:p w14:paraId="3A87B27B" w14:textId="7155767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Protocolos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74</w:t>
      </w:r>
      <w:r>
        <w:rPr>
          <w:noProof/>
        </w:rPr>
        <w:fldChar w:fldCharType="end"/>
      </w:r>
    </w:p>
    <w:p w14:paraId="02D6FC91" w14:textId="15CA8303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Criterio global de aceptacion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0CA3FF06" w14:textId="3FAF650E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7. Resultado final PQ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0A7B5371" w14:textId="7DACB0FA" w:rsidR="00470318" w:rsidRDefault="00470318">
      <w:pPr>
        <w:pStyle w:val="TDC1"/>
        <w:tabs>
          <w:tab w:val="right" w:leader="dot" w:pos="9628"/>
        </w:tabs>
        <w:rPr>
          <w:noProof/>
          <w:kern w:val="2"/>
          <w:sz w:val="24"/>
          <w:szCs w:val="24"/>
          <w:lang w:val="es-EC" w:eastAsia="es-EC"/>
          <w14:ligatures w14:val="standardContextual"/>
        </w:rPr>
      </w:pPr>
      <w:r w:rsidRPr="00301BD4">
        <w:rPr>
          <w:rFonts w:ascii="Aptos" w:eastAsia="Times New Roman" w:hAnsi="Aptos"/>
          <w:b/>
          <w:noProof/>
          <w:color w:val="325483"/>
          <w:lang w:val="es-EC"/>
        </w:rPr>
        <w:t>REGISTRO DE EVIDENCIAS Y DESVIACIONES</w:t>
      </w:r>
      <w:r w:rsidRPr="00301BD4">
        <w:rPr>
          <w:noProof/>
          <w:lang w:val="es-EC"/>
        </w:rPr>
        <w:tab/>
      </w:r>
      <w:r>
        <w:rPr>
          <w:noProof/>
        </w:rPr>
        <w:fldChar w:fldCharType="begin"/>
      </w:r>
      <w:r w:rsidRPr="00301BD4">
        <w:rPr>
          <w:noProof/>
          <w:lang w:val="es-EC"/>
        </w:rPr>
        <w:instrText xml:space="preserve"> PAGEREF _Toc224724501 \h </w:instrText>
      </w:r>
      <w:r>
        <w:rPr>
          <w:noProof/>
        </w:rPr>
      </w:r>
      <w:r>
        <w:rPr>
          <w:noProof/>
        </w:rPr>
        <w:fldChar w:fldCharType="separate"/>
      </w:r>
      <w:r w:rsidRPr="00301BD4">
        <w:rPr>
          <w:noProof/>
          <w:lang w:val="es-EC"/>
        </w:rPr>
        <w:t>76</w:t>
      </w:r>
      <w:r>
        <w:rPr>
          <w:noProof/>
        </w:rPr>
        <w:fldChar w:fldCharType="end"/>
      </w:r>
    </w:p>
    <w:p w14:paraId="383CBA62" w14:textId="74F4DE87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Area 01: Gobierno, Seguridad y Cumplimiento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0CC70FDC" w14:textId="204CFF8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76</w:t>
      </w:r>
      <w:r>
        <w:rPr>
          <w:noProof/>
        </w:rPr>
        <w:fldChar w:fldCharType="end"/>
      </w:r>
    </w:p>
    <w:p w14:paraId="4BB817BB" w14:textId="2FA6579F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2. Datos generales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70732C3C" w14:textId="055F82A5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3. Registro de evidencias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77</w:t>
      </w:r>
      <w:r>
        <w:rPr>
          <w:noProof/>
        </w:rPr>
        <w:fldChar w:fldCharType="end"/>
      </w:r>
    </w:p>
    <w:p w14:paraId="0D74E8B2" w14:textId="3F088379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4. Registro de desviaciones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14:paraId="590FA18B" w14:textId="13A11BF0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5. Registro de defectos asociados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14:paraId="47B54A21" w14:textId="356EB591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6. Bitacora de ejecucion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78</w:t>
      </w:r>
      <w:r>
        <w:rPr>
          <w:noProof/>
        </w:rPr>
        <w:fldChar w:fldCharType="end"/>
      </w:r>
    </w:p>
    <w:p w14:paraId="10E9BEC4" w14:textId="5301BCF4" w:rsidR="00470318" w:rsidRDefault="00470318">
      <w:pPr>
        <w:pStyle w:val="TDC2"/>
        <w:tabs>
          <w:tab w:val="right" w:leader="dot" w:pos="9628"/>
        </w:tabs>
        <w:rPr>
          <w:noProof/>
        </w:rPr>
      </w:pPr>
      <w:r w:rsidRPr="00416BCD">
        <w:rPr>
          <w:rFonts w:ascii="Aptos" w:eastAsia="Times New Roman" w:hAnsi="Aptos"/>
          <w:b/>
          <w:noProof/>
          <w:color w:val="325483"/>
        </w:rPr>
        <w:t>7. Cierre del ciclo de validacion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_Toc224724509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79</w:t>
      </w:r>
      <w:r>
        <w:rPr>
          <w:noProof/>
        </w:rPr>
        <w:fldChar w:fldCharType="end"/>
      </w:r>
    </w:p>
    <w:p w14:paraId="5BE4CC83" w14:textId="7BDB08A9" w:rsidR="00586C7C" w:rsidRDefault="00586C7C">
      <w:r>
        <w:fldChar w:fldCharType="end"/>
      </w:r>
    </w:p>
    <w:p w14:paraId="11AE0C14" w14:textId="77777777" w:rsidR="00301BD4" w:rsidRDefault="00301BD4"/>
    <w:bookmarkStart w:id="3" w:name="_Toc224724323" w:displacedByCustomXml="next"/>
    <w:sdt>
      <w:sdtPr>
        <w:rPr>
          <w:rFonts w:asciiTheme="minorHAnsi" w:eastAsiaTheme="minorHAnsi" w:hAnsiTheme="minorHAnsi" w:cstheme="minorBidi"/>
          <w:b/>
          <w:color w:val="325483"/>
          <w:sz w:val="32"/>
          <w:szCs w:val="24"/>
        </w:rPr>
        <w:alias w:val="Cuerpo del documento"/>
        <w:tag w:val="body_content"/>
        <w:id w:val="-749726036"/>
        <w:placeholder>
          <w:docPart w:val="EB02CFFFBE7745AA93ED27D558CECDF3"/>
        </w:placeholder>
      </w:sdtPr>
      <w:sdtEndPr>
        <w:rPr>
          <w:b w:val="0"/>
          <w:color w:val="auto"/>
          <w:sz w:val="20"/>
        </w:rPr>
      </w:sdtEndPr>
      <w:sdtContent>
        <w:p w14:paraId="78B1E02A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kern w:val="36"/>
              <w:sz w:val="32"/>
              <w:szCs w:val="32"/>
              <w14:ligatures w14:val="none"/>
            </w:rPr>
          </w:pPr>
          <w:r w:rsidRPr="00470318">
            <w:rPr>
              <w:rFonts w:ascii="Aptos" w:eastAsia="Times New Roman" w:hAnsi="Aptos"/>
              <w:b/>
              <w:color w:val="325483"/>
              <w:sz w:val="32"/>
            </w:rPr>
            <w:t>VALIDACION DEL AREA</w:t>
          </w:r>
          <w:bookmarkEnd w:id="3"/>
        </w:p>
        <w:p w14:paraId="5AF1A22B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4" w:name="_Toc22472432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Area 01: Gobierno, Seguridad y Cumplimiento</w:t>
          </w:r>
          <w:bookmarkEnd w:id="4"/>
        </w:p>
        <w:p w14:paraId="02E72FA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5" w:name="_Toc22472432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Introduccion</w:t>
          </w:r>
          <w:bookmarkEnd w:id="5"/>
        </w:p>
        <w:p w14:paraId="7A1BDFF3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El presente documento consolida la documentacion de validacion del area de Gobierno, Seguridad y Cumplimiento del sistema SPI. Su contenido fue elaborado a partir de la revision tecnica y funcional del codigo vigente, los contratos expuestos por backend y frontend, la estructura de datos asociada, las reglas de negocio observadas y los hallazgos confirmados durante la revalidacion reciente del area.</w:t>
          </w:r>
        </w:p>
        <w:p w14:paraId="1A6B55A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6" w:name="_Toc22472432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Objetivo</w:t>
          </w:r>
          <w:bookmarkEnd w:id="6"/>
        </w:p>
        <w:p w14:paraId="22C1D97C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Establecer de forma integral los requerimientos, diseno, calificaciones, protocolos de ejecucion, registro de evidencias y hallazgos vigentes correspondientes al area Area 01: Gobierno, Seguridad y Cumplimiento, con enfoque de ingenieria de software y criterio formal de validacion.</w:t>
          </w:r>
        </w:p>
        <w:p w14:paraId="01C14085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7" w:name="_Toc22472432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Alcance</w:t>
          </w:r>
          <w:bookmarkEnd w:id="7"/>
        </w:p>
        <w:p w14:paraId="6DD4D2F4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La validacion cubre los modulos uth, security, uditoria, udit-prep, pprovals, management y signature, incluyendo sus rutas, servicios, middlewares, persistencia, dependencias SQL e integraciones asociadas al area. Se consideran tambien los protocolos IQ, OQ y PQ, asi como el registro de evidencias y desviaciones.</w:t>
          </w:r>
        </w:p>
        <w:p w14:paraId="18ADD408" w14:textId="181748D8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8" w:name="_Toc224724328"/>
          <w:r w:rsidRPr="00470318">
            <w:rPr>
              <w:rFonts w:ascii="Aptos" w:eastAsia="Times New Roman" w:hAnsi="Aptos"/>
              <w:b/>
              <w:color w:val="325483"/>
              <w:sz w:val="26"/>
            </w:rPr>
            <w:t xml:space="preserve">Base de </w:t>
          </w:r>
          <w:bookmarkEnd w:id="8"/>
          <w:r w:rsidR="00301BD4" w:rsidRPr="00470318">
            <w:rPr>
              <w:rFonts w:ascii="Aptos" w:eastAsia="Times New Roman" w:hAnsi="Aptos"/>
              <w:b/>
              <w:color w:val="325483"/>
              <w:sz w:val="26"/>
            </w:rPr>
            <w:t>evaluación</w:t>
          </w:r>
        </w:p>
        <w:p w14:paraId="5FABE4FC" w14:textId="77777777" w:rsidR="00470318" w:rsidRPr="00470318" w:rsidRDefault="00470318" w:rsidP="00470318">
          <w:pPr>
            <w:numPr>
              <w:ilvl w:val="0"/>
              <w:numId w:val="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Revision del codigo vigente del repositorio.</w:t>
          </w:r>
        </w:p>
        <w:p w14:paraId="607C8C95" w14:textId="77777777" w:rsidR="00470318" w:rsidRPr="00470318" w:rsidRDefault="00470318" w:rsidP="00470318">
          <w:pPr>
            <w:numPr>
              <w:ilvl w:val="0"/>
              <w:numId w:val="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Verificacion de contratos entre backend y frontend.</w:t>
          </w:r>
        </w:p>
        <w:p w14:paraId="252A25B1" w14:textId="77777777" w:rsidR="00470318" w:rsidRPr="00470318" w:rsidRDefault="00470318" w:rsidP="00470318">
          <w:pPr>
            <w:numPr>
              <w:ilvl w:val="0"/>
              <w:numId w:val="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Contraste con estructuras de datos y dependencias SQL reales del area.</w:t>
          </w:r>
        </w:p>
        <w:p w14:paraId="5CF4D0EA" w14:textId="77777777" w:rsidR="00470318" w:rsidRPr="00470318" w:rsidRDefault="00470318" w:rsidP="00470318">
          <w:pPr>
            <w:numPr>
              <w:ilvl w:val="0"/>
              <w:numId w:val="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Analisis de riesgos, hallazgos corregidos y hallazgos residuales.</w:t>
          </w:r>
        </w:p>
        <w:p w14:paraId="36FF8424" w14:textId="77777777" w:rsidR="00470318" w:rsidRPr="00470318" w:rsidRDefault="00470318" w:rsidP="00470318">
          <w:pPr>
            <w:numPr>
              <w:ilvl w:val="0"/>
              <w:numId w:val="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Preparacion de protocolos formales de ejecucion y captura de evidencia.</w:t>
          </w:r>
        </w:p>
        <w:p w14:paraId="037D1879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9" w:name="_Toc224724329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Modulos evaluados</w:t>
          </w:r>
          <w:bookmarkEnd w:id="9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47"/>
            <w:gridCol w:w="4051"/>
          </w:tblGrid>
          <w:tr w:rsidR="00470318" w:rsidRPr="00470318" w14:paraId="26DD3A9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2080B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F602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Alcance funcional evaluado</w:t>
                </w:r>
              </w:p>
            </w:tc>
          </w:tr>
          <w:tr w:rsidR="00470318" w:rsidRPr="00470318" w14:paraId="3CE5FAA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1E74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606A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Autenticacion, sesiones y tokens</w:t>
                </w:r>
              </w:p>
            </w:tc>
          </w:tr>
          <w:tr w:rsidR="00470318" w:rsidRPr="00470318" w14:paraId="79BFC59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CE6D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58339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Eventos de seguridad y logins fuera de horario</w:t>
                </w:r>
              </w:p>
            </w:tc>
          </w:tr>
          <w:tr w:rsidR="00470318" w:rsidRPr="00470318" w14:paraId="20E3117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0C83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0C8F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y exportacion de bitacora transversal</w:t>
                </w:r>
              </w:p>
            </w:tc>
          </w:tr>
          <w:tr w:rsidR="00470318" w:rsidRPr="00470318" w14:paraId="0FF8AA8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2199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0063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Preparacion documental y accesos para auditoria</w:t>
                </w:r>
              </w:p>
            </w:tc>
          </w:tr>
          <w:tr w:rsidR="00470318" w:rsidRPr="00470318" w14:paraId="563CC91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B323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55CA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Cola y decision del flujo soportado</w:t>
                </w:r>
              </w:p>
            </w:tc>
          </w:tr>
          <w:tr w:rsidR="00470318" w:rsidRPr="00470318" w14:paraId="6396A81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FC9C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02417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Metricas, trazabilidad y documentos gerenciales</w:t>
                </w:r>
              </w:p>
            </w:tc>
          </w:tr>
          <w:tr w:rsidR="00470318" w:rsidRPr="00470318" w14:paraId="107180F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25BB01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23182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 avanzada, verificacion y audit trail</w:t>
                </w:r>
              </w:p>
            </w:tc>
          </w:tr>
        </w:tbl>
        <w:p w14:paraId="6D6CC084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0" w:name="_Toc224724330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Metodologia de validacion</w:t>
          </w:r>
          <w:bookmarkEnd w:id="10"/>
        </w:p>
        <w:p w14:paraId="00228AC8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La documentacion consolidada se construye con criterio de ingenieria de software sobre cuatro capas:</w:t>
          </w:r>
        </w:p>
        <w:p w14:paraId="4832D3D4" w14:textId="77777777" w:rsidR="00470318" w:rsidRPr="00470318" w:rsidRDefault="00470318" w:rsidP="00470318">
          <w:pPr>
            <w:numPr>
              <w:ilvl w:val="0"/>
              <w:numId w:val="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requerimientos de usuario y funcionales</w:t>
          </w:r>
        </w:p>
        <w:p w14:paraId="60F53632" w14:textId="77777777" w:rsidR="00470318" w:rsidRPr="00470318" w:rsidRDefault="00470318" w:rsidP="00470318">
          <w:pPr>
            <w:numPr>
              <w:ilvl w:val="0"/>
              <w:numId w:val="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diseno tecnico y diccionario de datos</w:t>
          </w:r>
        </w:p>
        <w:p w14:paraId="3A2CFDA5" w14:textId="77777777" w:rsidR="00470318" w:rsidRPr="00470318" w:rsidRDefault="00470318" w:rsidP="00470318">
          <w:pPr>
            <w:numPr>
              <w:ilvl w:val="0"/>
              <w:numId w:val="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calificacion de instalacion, operacion y desempeno</w:t>
          </w:r>
        </w:p>
        <w:p w14:paraId="6B0B88D7" w14:textId="77777777" w:rsidR="00470318" w:rsidRPr="00470318" w:rsidRDefault="00470318" w:rsidP="00470318">
          <w:pPr>
            <w:numPr>
              <w:ilvl w:val="0"/>
              <w:numId w:val="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hallazgos vigentes y registro de evidencias/desviaciones</w:t>
          </w:r>
        </w:p>
        <w:p w14:paraId="348DA182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Cada seccion del presente documento representa una parte formal del proceso de validacion del area y se presenta como un cuerpo tecnico continuo, no como una simple enumeracion de archivos fuente.</w:t>
          </w:r>
        </w:p>
        <w:p w14:paraId="3879C661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1" w:name="_Toc224724331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Definiciones</w:t>
          </w:r>
          <w:bookmarkEnd w:id="11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42"/>
            <w:gridCol w:w="7886"/>
          </w:tblGrid>
          <w:tr w:rsidR="00470318" w:rsidRPr="00470318" w14:paraId="0A2DBE4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2BC3C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Termino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57824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Definicion</w:t>
                </w:r>
              </w:p>
            </w:tc>
          </w:tr>
          <w:tr w:rsidR="00470318" w:rsidRPr="00470318" w14:paraId="589643C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EA680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OAuth 2.0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A5255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Mecanismo de federacion usado por SPI para autenticar usuarios internos mediante Google.</w:t>
                </w:r>
              </w:p>
            </w:tc>
          </w:tr>
          <w:tr w:rsidR="00470318" w:rsidRPr="00470318" w14:paraId="18DE64D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B447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JWT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3330A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 firmado que representa la sesion autenticada del usuario frente al backend.</w:t>
                </w:r>
              </w:p>
            </w:tc>
          </w:tr>
          <w:tr w:rsidR="00470318" w:rsidRPr="00470318" w14:paraId="4EE618D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CE5A0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Refresh 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5F95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Credencial usada para renovar un access token vigente sobre una sesion activa registrada.</w:t>
                </w:r>
              </w:p>
            </w:tc>
          </w:tr>
          <w:tr w:rsidR="00470318" w:rsidRPr="00470318" w14:paraId="024074B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54F43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RBAC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2A77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Control de acceso basado en roles aplicado por middlewares y validaciones de modulo.</w:t>
                </w:r>
              </w:p>
            </w:tc>
          </w:tr>
          <w:tr w:rsidR="00470318" w:rsidRPr="00470318" w14:paraId="45427BC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C954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LOPDP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B81D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Marco regulatorio de proteccion de datos personales considerado en el flujo de aceptacion interna del sistema.</w:t>
                </w:r>
              </w:p>
            </w:tc>
          </w:tr>
          <w:tr w:rsidR="00470318" w:rsidRPr="00470318" w14:paraId="107D6D2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93D7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 Trail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BCC2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Trazabilidad tecnica o funcional de eventos relevantes registrados por los modulos del area.</w:t>
                </w:r>
              </w:p>
            </w:tc>
          </w:tr>
          <w:tr w:rsidR="00470318" w:rsidRPr="00470318" w14:paraId="5883E14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D253A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Off-hours login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E014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Evento de inicio de sesion detectado fuera del horario esperado y tratado como evento de seguridad.</w:t>
                </w:r>
              </w:p>
            </w:tc>
          </w:tr>
          <w:tr w:rsidR="00470318" w:rsidRPr="00470318" w14:paraId="3072F76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65CE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Bitacora de 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BBC4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Registro transversal de eventos del sistema consultable por roles autorizados.</w:t>
                </w:r>
              </w:p>
            </w:tc>
          </w:tr>
          <w:tr w:rsidR="00470318" w:rsidRPr="00470318" w14:paraId="72591E9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8A1C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 avanzada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86BE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Proceso de firma documental con hash, sello, QR y evidencia tecnica asociada.</w:t>
                </w:r>
              </w:p>
            </w:tc>
          </w:tr>
          <w:tr w:rsidR="00470318" w:rsidRPr="00470318" w14:paraId="13F65CF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F843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 de verificacion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4DF6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Identificador publico para consultar la validez de un documento firmado.</w:t>
                </w:r>
              </w:p>
            </w:tc>
          </w:tr>
          <w:tr w:rsidR="00470318" w:rsidRPr="00470318" w14:paraId="0B6309F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5999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606D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Calificacion de instalacion que verifica que los componentes requeridos esten desplegados y disponibles.</w:t>
                </w:r>
              </w:p>
            </w:tc>
          </w:tr>
          <w:tr w:rsidR="00470318" w:rsidRPr="00470318" w14:paraId="381AE38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81B3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D3EC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Calificacion de operacion que valida el funcionamiento esperado bajo condiciones normales y de error.</w:t>
                </w:r>
              </w:p>
            </w:tc>
          </w:tr>
          <w:tr w:rsidR="00470318" w:rsidRPr="00470318" w14:paraId="41286E0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96DC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83BE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Calificacion de desempeno que verifica consistencia del sistema en su contexto de uso real.</w:t>
                </w:r>
              </w:p>
            </w:tc>
          </w:tr>
          <w:tr w:rsidR="00470318" w:rsidRPr="00470318" w14:paraId="5DC3580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47111A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RTM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6455B0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Matriz de trazabilidad entre requerimientos, especificaciones, diseno y pruebas.</w:t>
                </w:r>
              </w:p>
            </w:tc>
          </w:tr>
        </w:tbl>
        <w:p w14:paraId="2A147E2D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2" w:name="_Toc224724332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URS - AREA 01 GOBIERNO, SEGURIDAD Y CUMPLIMIENTO</w:t>
          </w:r>
          <w:bookmarkEnd w:id="12"/>
        </w:p>
        <w:p w14:paraId="6F394D53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3" w:name="_Toc22472433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Introduccion</w:t>
          </w:r>
          <w:bookmarkEnd w:id="13"/>
        </w:p>
        <w:p w14:paraId="0458663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Este documento define requerimientos de usuario de alto nivel para los modulos auth, security, auditoria, audit-prep, approvals, management y signature, basados en la implementacion real observada en el repositorio SPI.</w:t>
          </w:r>
        </w:p>
        <w:p w14:paraId="4E55DF3D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4" w:name="_Toc22472433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Proposito</w:t>
          </w:r>
          <w:bookmarkEnd w:id="14"/>
        </w:p>
        <w:p w14:paraId="4F61F4C9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Establecer lo que el usuario y el negocio requieren del area para:</w:t>
          </w:r>
        </w:p>
        <w:p w14:paraId="7BF8A3C0" w14:textId="77777777" w:rsidR="00470318" w:rsidRPr="00470318" w:rsidRDefault="00470318" w:rsidP="00470318">
          <w:pPr>
            <w:numPr>
              <w:ilvl w:val="0"/>
              <w:numId w:val="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autenticar usuarios internos</w:t>
          </w:r>
        </w:p>
        <w:p w14:paraId="0CAEE9B3" w14:textId="77777777" w:rsidR="00470318" w:rsidRPr="00470318" w:rsidRDefault="00470318" w:rsidP="00470318">
          <w:pPr>
            <w:numPr>
              <w:ilvl w:val="0"/>
              <w:numId w:val="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controlar sesiones</w:t>
          </w:r>
        </w:p>
        <w:p w14:paraId="2D482FB3" w14:textId="77777777" w:rsidR="00470318" w:rsidRPr="00470318" w:rsidRDefault="00470318" w:rsidP="00470318">
          <w:pPr>
            <w:numPr>
              <w:ilvl w:val="0"/>
              <w:numId w:val="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detectar y revisar eventos de seguridad</w:t>
          </w:r>
        </w:p>
        <w:p w14:paraId="455ABE4B" w14:textId="77777777" w:rsidR="00470318" w:rsidRPr="00470318" w:rsidRDefault="00470318" w:rsidP="00470318">
          <w:pPr>
            <w:numPr>
              <w:ilvl w:val="0"/>
              <w:numId w:val="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consultar trazabilidad y auditoria</w:t>
          </w:r>
        </w:p>
        <w:p w14:paraId="45431C09" w14:textId="77777777" w:rsidR="00470318" w:rsidRPr="00470318" w:rsidRDefault="00470318" w:rsidP="00470318">
          <w:pPr>
            <w:numPr>
              <w:ilvl w:val="0"/>
              <w:numId w:val="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gestionar preparacion documental de auditoria</w:t>
          </w:r>
        </w:p>
        <w:p w14:paraId="3A97687A" w14:textId="77777777" w:rsidR="00470318" w:rsidRPr="00470318" w:rsidRDefault="00470318" w:rsidP="00470318">
          <w:pPr>
            <w:numPr>
              <w:ilvl w:val="0"/>
              <w:numId w:val="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aprobar solicitudes del flujo tecnico habilitado</w:t>
          </w:r>
        </w:p>
        <w:p w14:paraId="5D8FD6AD" w14:textId="77777777" w:rsidR="00470318" w:rsidRPr="00470318" w:rsidRDefault="00470318" w:rsidP="00470318">
          <w:pPr>
            <w:numPr>
              <w:ilvl w:val="0"/>
              <w:numId w:val="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firmar y verificar documentos con evidencia tecnica</w:t>
          </w:r>
        </w:p>
        <w:p w14:paraId="722B9A3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" w:name="_Toc22472433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Alcance</w:t>
          </w:r>
          <w:bookmarkEnd w:id="15"/>
        </w:p>
        <w:p w14:paraId="0DC7207F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Incluye:</w:t>
          </w:r>
        </w:p>
        <w:p w14:paraId="2B3661C2" w14:textId="77777777" w:rsidR="00470318" w:rsidRPr="00470318" w:rsidRDefault="00470318" w:rsidP="00470318">
          <w:pPr>
            <w:numPr>
              <w:ilvl w:val="0"/>
              <w:numId w:val="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Express y middlewares transversales</w:t>
          </w:r>
        </w:p>
        <w:p w14:paraId="60511D1A" w14:textId="77777777" w:rsidR="00470318" w:rsidRPr="00470318" w:rsidRDefault="00470318" w:rsidP="00470318">
          <w:pPr>
            <w:numPr>
              <w:ilvl w:val="0"/>
              <w:numId w:val="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frontend React consumidor del area</w:t>
          </w:r>
        </w:p>
        <w:p w14:paraId="22D64F2E" w14:textId="77777777" w:rsidR="00470318" w:rsidRPr="00470318" w:rsidRDefault="00470318" w:rsidP="00470318">
          <w:pPr>
            <w:numPr>
              <w:ilvl w:val="0"/>
              <w:numId w:val="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persistencia PostgreSQL</w:t>
          </w:r>
        </w:p>
        <w:p w14:paraId="12A85E4C" w14:textId="77777777" w:rsidR="00470318" w:rsidRPr="00470318" w:rsidRDefault="00470318" w:rsidP="00470318">
          <w:pPr>
            <w:numPr>
              <w:ilvl w:val="0"/>
              <w:numId w:val="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integraciones Google OAuth, Drive, Docs y correo</w:t>
          </w:r>
        </w:p>
        <w:p w14:paraId="60364121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Excluye:</w:t>
          </w:r>
        </w:p>
        <w:p w14:paraId="1C6D7FAF" w14:textId="77777777" w:rsidR="00470318" w:rsidRPr="00470318" w:rsidRDefault="00470318" w:rsidP="00470318">
          <w:pPr>
            <w:numPr>
              <w:ilvl w:val="0"/>
              <w:numId w:val="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aprobaciones de otros dominios no implementadas en approvals</w:t>
          </w:r>
        </w:p>
        <w:p w14:paraId="2FC8173F" w14:textId="77777777" w:rsidR="00470318" w:rsidRPr="00470318" w:rsidRDefault="00470318" w:rsidP="00470318">
          <w:pPr>
            <w:numPr>
              <w:ilvl w:val="0"/>
              <w:numId w:val="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automatizaciones ajenas a los endpoints y jobs existentes</w:t>
          </w:r>
        </w:p>
        <w:p w14:paraId="2A3087FB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" w:name="_Toc22472433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Actores</w:t>
          </w:r>
          <w:bookmarkEnd w:id="16"/>
        </w:p>
        <w:p w14:paraId="22DD7596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Colaborador autenticado</w:t>
          </w:r>
        </w:p>
        <w:p w14:paraId="24F4C752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Usuario nuevo pendiente de aceptacion LOPDP interna</w:t>
          </w:r>
        </w:p>
        <w:p w14:paraId="5D8F67BC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Equipo TI</w:t>
          </w:r>
        </w:p>
        <w:p w14:paraId="618B740E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Jefe TI / admin TI</w:t>
          </w:r>
        </w:p>
        <w:p w14:paraId="3DF03858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Talento Humano</w:t>
          </w:r>
        </w:p>
        <w:p w14:paraId="43AE5A17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Gerencia / Gerencia General</w:t>
          </w:r>
        </w:p>
        <w:p w14:paraId="12C30132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Jefe tecnico / jefe servicio tecnico</w:t>
          </w:r>
        </w:p>
        <w:p w14:paraId="5E1190A9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Firmante documental</w:t>
          </w:r>
        </w:p>
        <w:p w14:paraId="62E797C2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Revisor de seguridad</w:t>
          </w:r>
        </w:p>
        <w:p w14:paraId="69B5CAAF" w14:textId="77777777" w:rsidR="00470318" w:rsidRPr="00470318" w:rsidRDefault="00470318" w:rsidP="00470318">
          <w:pPr>
            <w:numPr>
              <w:ilvl w:val="0"/>
              <w:numId w:val="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 externo temporal</w:t>
          </w:r>
        </w:p>
        <w:p w14:paraId="7E2D9A46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" w:name="_Toc22472433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5. Descripcion general por modulo</w:t>
          </w:r>
          <w:bookmarkEnd w:id="17"/>
        </w:p>
        <w:p w14:paraId="3684758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18" w:name="_Toc22472433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bookmarkEnd w:id="18"/>
        </w:p>
        <w:p w14:paraId="129E817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Gestiona login Google OAuth, generacion de JWT, refresh, logout, consulta de perfil, consulta de sesiones y aceptacion interna LOPDP. Durante el callback de login registra sesion y ejecuta sincronizacion de clock-in diario como efecto tecnico transversal.</w:t>
          </w:r>
        </w:p>
        <w:p w14:paraId="65D93A2C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19" w:name="_Toc224724339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bookmarkEnd w:id="19"/>
        </w:p>
        <w:p w14:paraId="59998D90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Permite a TI consultar, revisar y exportar eventos de login fuera de horario, sustentados en auditoria.logs y notifications.</w:t>
          </w:r>
        </w:p>
        <w:p w14:paraId="72D8B682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20" w:name="_Toc22472434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  <w:bookmarkEnd w:id="20"/>
        </w:p>
        <w:p w14:paraId="7EDE9A53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Permite consultar y exportar la bitacora transversal del sistema con filtros por usuario, modulo, accion, fechas y contexto relacional.</w:t>
          </w:r>
        </w:p>
        <w:p w14:paraId="3CD3612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21" w:name="_Toc22472434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bookmarkEnd w:id="21"/>
        </w:p>
        <w:p w14:paraId="144310E1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Gestiona la activacion de modo auditoria, las secciones auditables, la carga documental a Google Drive y los accesos temporales de auditores externos.</w:t>
          </w:r>
        </w:p>
        <w:p w14:paraId="6BEB36F1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22" w:name="_Toc224724342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bookmarkEnd w:id="22"/>
        </w:p>
        <w:p w14:paraId="39A7A60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Gestiona la cola pendiente y la decision de aprobacion/rechazo del flujo tecnico soportado por requests y request_approvals.</w:t>
          </w:r>
        </w:p>
        <w:p w14:paraId="6F99125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23" w:name="_Toc224724343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bookmarkEnd w:id="23"/>
        </w:p>
        <w:p w14:paraId="5E625FFC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Entrega metricas globales, listado gerencial de solicitudes, trazabilidad por solicitud y documentos/versiones asociados.</w:t>
          </w:r>
        </w:p>
        <w:p w14:paraId="7F093D74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24" w:name="_Toc224724344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bookmarkEnd w:id="24"/>
        </w:p>
        <w:p w14:paraId="2087957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Aplica firma avanzada, calcula hash, crea sello y QR, bloquea documentos, permite verificacion publica y consulta de audit trail/document dashboard.</w:t>
          </w:r>
        </w:p>
        <w:p w14:paraId="0C7D8F56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25" w:name="_Toc22472434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Funcionalidades identificadas</w:t>
          </w:r>
          <w:bookmarkEnd w:id="25"/>
        </w:p>
        <w:p w14:paraId="47F083F3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Login federado con Google</w:t>
          </w:r>
        </w:p>
        <w:p w14:paraId="7102D379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Emision y renovacion de tokens JWT</w:t>
          </w:r>
        </w:p>
        <w:p w14:paraId="1477ACC4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Registro y cierre de sesiones</w:t>
          </w:r>
        </w:p>
        <w:p w14:paraId="4E2B8C95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Registro de aceptacion interna LOPDP</w:t>
          </w:r>
        </w:p>
        <w:p w14:paraId="77BCFE80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Deteccion de logins fuera de horario</w:t>
          </w:r>
        </w:p>
        <w:p w14:paraId="287C748E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Revision/export de eventos de seguridad</w:t>
          </w:r>
        </w:p>
        <w:p w14:paraId="49902F65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Consulta/export de auditoria</w:t>
          </w:r>
        </w:p>
        <w:p w14:paraId="3B771E4B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Configuracion de modo auditoria</w:t>
          </w:r>
        </w:p>
        <w:p w14:paraId="63D1EC99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Gestion de secciones auditables</w:t>
          </w:r>
        </w:p>
        <w:p w14:paraId="076EA31F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Carga y descarga documental para auditoria</w:t>
          </w:r>
        </w:p>
        <w:p w14:paraId="3A748134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Gestion de accesos externos temporales</w:t>
          </w:r>
        </w:p>
        <w:p w14:paraId="228D706C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Listado de pendientes de aprobacion</w:t>
          </w:r>
        </w:p>
        <w:p w14:paraId="271EB27B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Aprobacion y rechazo de solicitudes del flujo soportado</w:t>
          </w:r>
        </w:p>
        <w:p w14:paraId="5FB1EAF4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 de metricas gerenciales</w:t>
          </w:r>
        </w:p>
        <w:p w14:paraId="478F7D6A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 de trazabilidad y documentos de solicitudes</w:t>
          </w:r>
        </w:p>
        <w:p w14:paraId="66CB1F20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Firma avanzada y bloqueo documental</w:t>
          </w:r>
        </w:p>
        <w:p w14:paraId="197603BE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Verificacion publica por token</w:t>
          </w:r>
        </w:p>
        <w:p w14:paraId="5F7A3FD3" w14:textId="77777777" w:rsidR="00470318" w:rsidRPr="00470318" w:rsidRDefault="00470318" w:rsidP="00470318">
          <w:pPr>
            <w:numPr>
              <w:ilvl w:val="0"/>
              <w:numId w:val="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Dashboard y audit trail de firma</w:t>
          </w:r>
        </w:p>
        <w:p w14:paraId="6FEF7D82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6" w:name="_Toc22472434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7. Requerimientos funcionales</w:t>
          </w:r>
          <w:bookmarkEnd w:id="26"/>
        </w:p>
        <w:p w14:paraId="51AEC7BB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REQ-GSC-001: El sistema debe autenticar usuarios internos mediante Google OAuth y crear una sesion trazable.</w:t>
          </w:r>
        </w:p>
        <w:p w14:paraId="3931332A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REQ-GSC-002: El sistema debe emitir accessToken y refreshToken para usuarios autenticados y permitir renovar la sesion activa valida.</w:t>
          </w:r>
        </w:p>
        <w:p w14:paraId="2F84B11E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REQ-GSC-003: El sistema debe permitir consultar el perfil del usuario autenticado y su metadato operativo.</w:t>
          </w:r>
        </w:p>
        <w:p w14:paraId="108BA418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REQ-GSC-004: El sistema debe registrar eventos criticos de login y eventos fuera de horario en la bitacora de auditoria.</w:t>
          </w:r>
        </w:p>
        <w:p w14:paraId="5822D82D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REQ-GSC-005: El sistema debe permitir a TI consultar, revisar y exportar eventos de login fuera de horario.</w:t>
          </w:r>
        </w:p>
        <w:p w14:paraId="4BCC1DAC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REQ-GSC-006: El sistema debe permitir consultar y exportar registros de auditoria del sistema segun rol autorizado.</w:t>
          </w:r>
        </w:p>
        <w:p w14:paraId="709B3BD4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REQ-GSC-007: El sistema debe permitir activar o desactivar una ventana de auditoria y definir sus fechas de vigencia.</w:t>
          </w:r>
        </w:p>
        <w:p w14:paraId="0E5326E2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REQ-GSC-008: El sistema debe permitir administrar secciones de auditoria y restringirlas por rol.</w:t>
          </w:r>
        </w:p>
        <w:p w14:paraId="2707711D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REQ-GSC-009: El sistema debe permitir cargar y consultar documentos de auditoria por seccion autorizada.</w:t>
          </w:r>
        </w:p>
        <w:p w14:paraId="638B242C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REQ-GSC-010: El sistema debe limitar a dos los accesos externos activos para auditores temporales.</w:t>
          </w:r>
        </w:p>
        <w:p w14:paraId="6BF7A67D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REQ-GSC-011: El sistema debe permitir listar solicitudes pendientes del flujo soportado por approvals.</w:t>
          </w:r>
        </w:p>
        <w:p w14:paraId="16BB08F1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REQ-GSC-012: El sistema debe permitir aprobar o rechazar solicitudes del flujo tecnico habilitado y persistir la decision.</w:t>
          </w:r>
        </w:p>
        <w:p w14:paraId="2052BF06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REQ-GSC-013: El sistema debe permitir a gerencia consultar metricas globales y el inventario de solicitudes.</w:t>
          </w:r>
        </w:p>
        <w:p w14:paraId="217708DF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REQ-GSC-014: El sistema debe permitir consultar la trazabilidad y los documentos/versiones asociados a una solicitud.</w:t>
          </w:r>
        </w:p>
        <w:p w14:paraId="6E9C159F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REQ-GSC-015: El sistema debe permitir firmar un documento con hash, sello institucional y QR de verificacion.</w:t>
          </w:r>
        </w:p>
        <w:p w14:paraId="74F660F5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REQ-GSC-016: El sistema debe permitir verificar publicamente un documento firmado mediante token de verificacion.</w:t>
          </w:r>
        </w:p>
        <w:p w14:paraId="2AF27BEF" w14:textId="77777777" w:rsidR="00470318" w:rsidRPr="00470318" w:rsidRDefault="00470318" w:rsidP="00470318">
          <w:pPr>
            <w:numPr>
              <w:ilvl w:val="0"/>
              <w:numId w:val="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REQ-GSC-017: El sistema debe permitir consultar el audit trail y dashboard del modulo de firma.</w:t>
          </w:r>
        </w:p>
        <w:p w14:paraId="33894D14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7" w:name="_Toc224724347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8. Requerimientos no funcionales</w:t>
          </w:r>
          <w:bookmarkEnd w:id="27"/>
        </w:p>
        <w:p w14:paraId="355EB628" w14:textId="77777777" w:rsidR="00470318" w:rsidRPr="00470318" w:rsidRDefault="00470318" w:rsidP="00470318">
          <w:pPr>
            <w:numPr>
              <w:ilvl w:val="0"/>
              <w:numId w:val="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RNF-GSC-001: Todo acceso autenticado debe pasar por validacion JWT y control de rol aplicable.</w:t>
          </w:r>
        </w:p>
        <w:p w14:paraId="0D7EF7B9" w14:textId="77777777" w:rsidR="00470318" w:rsidRPr="00470318" w:rsidRDefault="00470318" w:rsidP="00470318">
          <w:pPr>
            <w:numPr>
              <w:ilvl w:val="0"/>
              <w:numId w:val="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RNF-GSC-002: Los eventos criticos deben dejar evidencia en auditoria.logs o en el log tecnico propio del modulo.</w:t>
          </w:r>
        </w:p>
        <w:p w14:paraId="5AF229DB" w14:textId="77777777" w:rsidR="00470318" w:rsidRPr="00470318" w:rsidRDefault="00470318" w:rsidP="00470318">
          <w:pPr>
            <w:numPr>
              <w:ilvl w:val="0"/>
              <w:numId w:val="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RNF-GSC-003: La renovacion de sesion no debe operar sobre refresh tokens ya invalidados o sin sesion activa.</w:t>
          </w:r>
        </w:p>
        <w:p w14:paraId="173C9280" w14:textId="77777777" w:rsidR="00470318" w:rsidRPr="00470318" w:rsidRDefault="00470318" w:rsidP="00470318">
          <w:pPr>
            <w:numPr>
              <w:ilvl w:val="0"/>
              <w:numId w:val="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RNF-GSC-004: Los documentos de auditoria deben respetar restricciones de tamano y tipo MIME.</w:t>
          </w:r>
        </w:p>
        <w:p w14:paraId="09CCE71C" w14:textId="77777777" w:rsidR="00470318" w:rsidRPr="00470318" w:rsidRDefault="00470318" w:rsidP="00470318">
          <w:pPr>
            <w:numPr>
              <w:ilvl w:val="0"/>
              <w:numId w:val="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RNF-GSC-005: La verificacion publica de firma debe ser limitada por rate limit.</w:t>
          </w:r>
        </w:p>
        <w:p w14:paraId="14CACFE7" w14:textId="77777777" w:rsidR="00470318" w:rsidRPr="00470318" w:rsidRDefault="00470318" w:rsidP="00470318">
          <w:pPr>
            <w:numPr>
              <w:ilvl w:val="0"/>
              <w:numId w:val="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RNF-GSC-006: El area debe mantener separacion minima entre autenticacion, seguridad, aprobacion, trazabilidad y firma.</w:t>
          </w:r>
        </w:p>
        <w:p w14:paraId="43968345" w14:textId="77777777" w:rsidR="00470318" w:rsidRPr="00470318" w:rsidRDefault="00470318" w:rsidP="00470318">
          <w:pPr>
            <w:numPr>
              <w:ilvl w:val="0"/>
              <w:numId w:val="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RNF-GSC-007: Los servicios del area deben responder con codigos HTTP coherentes y mensajes trazables.</w:t>
          </w:r>
        </w:p>
        <w:p w14:paraId="0036CA4F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8" w:name="_Toc224724348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9. Reglas de negocio observadas</w:t>
          </w:r>
          <w:bookmarkEnd w:id="28"/>
        </w:p>
        <w:p w14:paraId="50FBDCD0" w14:textId="77777777" w:rsidR="00470318" w:rsidRPr="00470318" w:rsidRDefault="00470318" w:rsidP="00470318">
          <w:pPr>
            <w:numPr>
              <w:ilvl w:val="0"/>
              <w:numId w:val="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RN-GSC-001: Solo usuarios del dominio permitido pueden autenticarse si ALLOWED_DOMAIN esta definido.</w:t>
          </w:r>
        </w:p>
        <w:p w14:paraId="69530688" w14:textId="77777777" w:rsidR="00470318" w:rsidRPr="00470318" w:rsidRDefault="00470318" w:rsidP="00470318">
          <w:pPr>
            <w:numPr>
              <w:ilvl w:val="0"/>
              <w:numId w:val="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RN-GSC-002: El login fuera de horario genera accion offhours_login y notificacion a TI.</w:t>
          </w:r>
        </w:p>
        <w:p w14:paraId="312E7802" w14:textId="77777777" w:rsidR="00470318" w:rsidRPr="00470318" w:rsidRDefault="00470318" w:rsidP="00470318">
          <w:pPr>
            <w:numPr>
              <w:ilvl w:val="0"/>
              <w:numId w:val="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RN-GSC-003: audit-prep solo admite dos auditores externos activos simultaneos.</w:t>
          </w:r>
        </w:p>
        <w:p w14:paraId="5EBEAE14" w14:textId="77777777" w:rsidR="00470318" w:rsidRPr="00470318" w:rsidRDefault="00470318" w:rsidP="00470318">
          <w:pPr>
            <w:numPr>
              <w:ilvl w:val="0"/>
              <w:numId w:val="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RN-GSC-004: audit-prep solo admite archivos PDF, DOC, DOCX, PNG y JPG hasta 15 MB.</w:t>
          </w:r>
        </w:p>
        <w:p w14:paraId="54292ECC" w14:textId="77777777" w:rsidR="00470318" w:rsidRPr="00470318" w:rsidRDefault="00470318" w:rsidP="00470318">
          <w:pPr>
            <w:numPr>
              <w:ilvl w:val="0"/>
              <w:numId w:val="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RN-GSC-005: approvals aprueba/rechaza sobre requests y registra decision en request_approvals.</w:t>
          </w:r>
        </w:p>
        <w:p w14:paraId="4AF539C6" w14:textId="77777777" w:rsidR="00470318" w:rsidRPr="00470318" w:rsidRDefault="00470318" w:rsidP="00470318">
          <w:pPr>
            <w:numPr>
              <w:ilvl w:val="0"/>
              <w:numId w:val="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RN-GSC-006: signature exige consent=true, document_base64, role_at_sign, authorized_role y session_id.</w:t>
          </w:r>
        </w:p>
        <w:p w14:paraId="3CB64FD3" w14:textId="77777777" w:rsidR="00470318" w:rsidRPr="00470318" w:rsidRDefault="00470318" w:rsidP="00470318">
          <w:pPr>
            <w:numPr>
              <w:ilvl w:val="0"/>
              <w:numId w:val="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RN-GSC-007: El documento firmado queda bloqueado y con signature_status = SIGNED.</w:t>
          </w:r>
        </w:p>
        <w:p w14:paraId="392124E6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29" w:name="_Toc224724349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10. Dependencias</w:t>
          </w:r>
          <w:bookmarkEnd w:id="29"/>
        </w:p>
        <w:p w14:paraId="47915DD3" w14:textId="77777777" w:rsidR="00470318" w:rsidRPr="00301BD4" w:rsidRDefault="00470318" w:rsidP="00470318">
          <w:pPr>
            <w:numPr>
              <w:ilvl w:val="0"/>
              <w:numId w:val="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Base de datos PostgreSQL: users, departments, user_sessions, user_lopdp_consents, auditoria.logs, notifications, requests, request_approvals, request_types, request_attachments, request_versions, audit_, documents, document_.</w:t>
          </w:r>
        </w:p>
        <w:p w14:paraId="2EC9526D" w14:textId="77777777" w:rsidR="00470318" w:rsidRPr="00470318" w:rsidRDefault="00470318" w:rsidP="00470318">
          <w:pPr>
            <w:numPr>
              <w:ilvl w:val="0"/>
              <w:numId w:val="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Google OAuth2.</w:t>
          </w:r>
        </w:p>
        <w:p w14:paraId="7C6BF337" w14:textId="77777777" w:rsidR="00470318" w:rsidRPr="00470318" w:rsidRDefault="00470318" w:rsidP="00470318">
          <w:pPr>
            <w:numPr>
              <w:ilvl w:val="0"/>
              <w:numId w:val="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Google Drive / Docs.</w:t>
          </w:r>
        </w:p>
        <w:p w14:paraId="545E7A18" w14:textId="77777777" w:rsidR="00470318" w:rsidRPr="00470318" w:rsidRDefault="00470318" w:rsidP="00470318">
          <w:pPr>
            <w:numPr>
              <w:ilvl w:val="0"/>
              <w:numId w:val="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Correo saliente.</w:t>
          </w:r>
        </w:p>
        <w:p w14:paraId="477EC0F6" w14:textId="77777777" w:rsidR="00470318" w:rsidRPr="00470318" w:rsidRDefault="00470318" w:rsidP="00470318">
          <w:pPr>
            <w:numPr>
              <w:ilvl w:val="0"/>
              <w:numId w:val="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Middleware global de autenticacion, auditoria y contexto de request.</w:t>
          </w:r>
        </w:p>
        <w:p w14:paraId="64BD79D4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30" w:name="_Toc224724350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FRS - AREA 01 GOBIERNO, SEGURIDAD Y CUMPLIMIENTO</w:t>
          </w:r>
          <w:bookmarkEnd w:id="30"/>
        </w:p>
        <w:p w14:paraId="53F79966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31" w:name="_Toc224724351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Introduccion</w:t>
          </w:r>
          <w:bookmarkEnd w:id="31"/>
        </w:p>
        <w:p w14:paraId="5CC4C0A9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Este FRS describe el comportamiento funcional verificable de los modulos del area 01 a partir del codigo actual.</w:t>
          </w:r>
        </w:p>
        <w:p w14:paraId="031FEEBC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32" w:name="_Toc224724352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Alcance funcional real</w:t>
          </w:r>
          <w:bookmarkEnd w:id="32"/>
        </w:p>
        <w:p w14:paraId="7B1665E1" w14:textId="77777777" w:rsidR="00470318" w:rsidRPr="00301BD4" w:rsidRDefault="00470318" w:rsidP="00470318">
          <w:pPr>
            <w:numPr>
              <w:ilvl w:val="0"/>
              <w:numId w:val="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auth: Google OAuth, JWT, refresh, logout, sesiones, LOPDP interna.</w:t>
          </w:r>
        </w:p>
        <w:p w14:paraId="254F62CD" w14:textId="77777777" w:rsidR="00470318" w:rsidRPr="00470318" w:rsidRDefault="00470318" w:rsidP="00470318">
          <w:pPr>
            <w:numPr>
              <w:ilvl w:val="0"/>
              <w:numId w:val="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security: consulta/revision/export de logins fuera de horario.</w:t>
          </w:r>
        </w:p>
        <w:p w14:paraId="718E18D4" w14:textId="77777777" w:rsidR="00470318" w:rsidRPr="00470318" w:rsidRDefault="00470318" w:rsidP="00470318">
          <w:pPr>
            <w:numPr>
              <w:ilvl w:val="0"/>
              <w:numId w:val="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auditoria: listado, detalle y export CSV.</w:t>
          </w:r>
        </w:p>
        <w:p w14:paraId="735B6C5B" w14:textId="77777777" w:rsidR="00470318" w:rsidRPr="00470318" w:rsidRDefault="00470318" w:rsidP="00470318">
          <w:pPr>
            <w:numPr>
              <w:ilvl w:val="0"/>
              <w:numId w:val="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audit-prep: status, secciones, documentos, accesos externos.</w:t>
          </w:r>
        </w:p>
        <w:p w14:paraId="1558DC44" w14:textId="77777777" w:rsidR="00470318" w:rsidRPr="00470318" w:rsidRDefault="00470318" w:rsidP="00470318">
          <w:pPr>
            <w:numPr>
              <w:ilvl w:val="0"/>
              <w:numId w:val="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approvals: cola pendiente y decision del flujo tecnico.</w:t>
          </w:r>
        </w:p>
        <w:p w14:paraId="0D06E443" w14:textId="77777777" w:rsidR="00470318" w:rsidRPr="00470318" w:rsidRDefault="00470318" w:rsidP="00470318">
          <w:pPr>
            <w:numPr>
              <w:ilvl w:val="0"/>
              <w:numId w:val="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management: metricas, requests, trace y documents para gerencia.</w:t>
          </w:r>
        </w:p>
        <w:p w14:paraId="5C6FA3B9" w14:textId="77777777" w:rsidR="00470318" w:rsidRPr="00470318" w:rsidRDefault="00470318" w:rsidP="00470318">
          <w:pPr>
            <w:numPr>
              <w:ilvl w:val="0"/>
              <w:numId w:val="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signature: firma, verificacion, audit trail y dashboard.</w:t>
          </w:r>
        </w:p>
        <w:p w14:paraId="41E8D1B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33" w:name="_Toc224724353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3. Requerimientos funcionales detallados</w:t>
          </w:r>
          <w:bookmarkEnd w:id="33"/>
        </w:p>
        <w:p w14:paraId="1BC132D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34" w:name="_Toc224724354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FR-GSC-001 Autenticacion federada</w:t>
          </w:r>
          <w:bookmarkEnd w:id="34"/>
        </w:p>
        <w:p w14:paraId="5DC83D24" w14:textId="77777777" w:rsidR="00470318" w:rsidRPr="00470318" w:rsidRDefault="00470318" w:rsidP="00470318">
          <w:pPr>
            <w:numPr>
              <w:ilvl w:val="0"/>
              <w:numId w:val="1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REQ-GSC-001</w:t>
          </w:r>
        </w:p>
        <w:p w14:paraId="65DE8284" w14:textId="77777777" w:rsidR="00470318" w:rsidRPr="00301BD4" w:rsidRDefault="00470318" w:rsidP="00470318">
          <w:pPr>
            <w:numPr>
              <w:ilvl w:val="0"/>
              <w:numId w:val="1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Endpoint: GET /api/v1/auth/google, GET /api/v1/auth/google/callback</w:t>
          </w:r>
        </w:p>
        <w:p w14:paraId="2441E622" w14:textId="77777777" w:rsidR="00470318" w:rsidRPr="00470318" w:rsidRDefault="00470318" w:rsidP="00470318">
          <w:pPr>
            <w:numPr>
              <w:ilvl w:val="0"/>
              <w:numId w:val="1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Entradas: code OAuth en callback.</w:t>
          </w:r>
        </w:p>
        <w:p w14:paraId="0F267A93" w14:textId="77777777" w:rsidR="00470318" w:rsidRPr="00470318" w:rsidRDefault="00470318" w:rsidP="00470318">
          <w:pPr>
            <w:numPr>
              <w:ilvl w:val="0"/>
              <w:numId w:val="1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5239132C" w14:textId="77777777" w:rsidR="00470318" w:rsidRPr="00470318" w:rsidRDefault="00470318" w:rsidP="00470318">
          <w:pPr>
            <w:numPr>
              <w:ilvl w:val="0"/>
              <w:numId w:val="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Intercambia code por tokens Google.</w:t>
          </w:r>
        </w:p>
        <w:p w14:paraId="72A15A8B" w14:textId="77777777" w:rsidR="00470318" w:rsidRPr="00470318" w:rsidRDefault="00470318" w:rsidP="00470318">
          <w:pPr>
            <w:numPr>
              <w:ilvl w:val="0"/>
              <w:numId w:val="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Obtiene userinfo.</w:t>
          </w:r>
        </w:p>
        <w:p w14:paraId="331B855A" w14:textId="77777777" w:rsidR="00470318" w:rsidRPr="00470318" w:rsidRDefault="00470318" w:rsidP="00470318">
          <w:pPr>
            <w:numPr>
              <w:ilvl w:val="0"/>
              <w:numId w:val="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Crea o actualiza usuario en users.</w:t>
          </w:r>
        </w:p>
        <w:p w14:paraId="41D7951A" w14:textId="77777777" w:rsidR="00470318" w:rsidRPr="00470318" w:rsidRDefault="00470318" w:rsidP="00470318">
          <w:pPr>
            <w:numPr>
              <w:ilvl w:val="0"/>
              <w:numId w:val="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Genera JWT de acceso y refresh.</w:t>
          </w:r>
        </w:p>
        <w:p w14:paraId="067FE442" w14:textId="77777777" w:rsidR="00470318" w:rsidRPr="00301BD4" w:rsidRDefault="00470318" w:rsidP="00470318">
          <w:pPr>
            <w:numPr>
              <w:ilvl w:val="0"/>
              <w:numId w:val="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Inserta sesion en user_sessions.</w:t>
          </w:r>
        </w:p>
        <w:p w14:paraId="73647B56" w14:textId="77777777" w:rsidR="00470318" w:rsidRPr="00470318" w:rsidRDefault="00470318" w:rsidP="00470318">
          <w:pPr>
            <w:numPr>
              <w:ilvl w:val="0"/>
              <w:numId w:val="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Ejecuta deteccion off-hours y log de auditoria.</w:t>
          </w:r>
        </w:p>
        <w:p w14:paraId="70DC7765" w14:textId="77777777" w:rsidR="00470318" w:rsidRPr="00470318" w:rsidRDefault="00470318" w:rsidP="00470318">
          <w:pPr>
            <w:numPr>
              <w:ilvl w:val="0"/>
              <w:numId w:val="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Redirige al frontend con tokens.</w:t>
          </w:r>
        </w:p>
        <w:p w14:paraId="54DD3FEC" w14:textId="77777777" w:rsidR="00470318" w:rsidRPr="00470318" w:rsidRDefault="00470318" w:rsidP="00470318">
          <w:pPr>
            <w:numPr>
              <w:ilvl w:val="0"/>
              <w:numId w:val="1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Salida: redireccion al frontend o redireccion con error=*.</w:t>
          </w:r>
        </w:p>
        <w:p w14:paraId="46EA1FAB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5" w:name="_Toc224724355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FR-GSC-002 Perfil y sesion actual</w:t>
          </w:r>
          <w:bookmarkEnd w:id="35"/>
        </w:p>
        <w:p w14:paraId="1ECDC248" w14:textId="77777777" w:rsidR="00470318" w:rsidRPr="00470318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REQ-GSC-002, REQ-GSC-003</w:t>
          </w:r>
        </w:p>
        <w:p w14:paraId="56A311DB" w14:textId="77777777" w:rsidR="00470318" w:rsidRPr="00301BD4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Endpoint: GET /api/v1/auth/me, POST /api/v1/auth/refresh, POST /api/v1/auth/logout</w:t>
          </w:r>
        </w:p>
        <w:p w14:paraId="48F0E642" w14:textId="77777777" w:rsidR="00470318" w:rsidRPr="00470318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Entradas: JWT y/o x-refresh-token.</w:t>
          </w:r>
        </w:p>
        <w:p w14:paraId="5CBE5ACD" w14:textId="77777777" w:rsidR="00470318" w:rsidRPr="00470318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0DAE48BC" w14:textId="77777777" w:rsidR="00470318" w:rsidRPr="00470318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me: consulta users, departments, user_profile.</w:t>
          </w:r>
        </w:p>
        <w:p w14:paraId="72291B1A" w14:textId="77777777" w:rsidR="00470318" w:rsidRPr="00470318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refresh: valida refresh token y exige coincidencia con sesion activa.</w:t>
          </w:r>
        </w:p>
        <w:p w14:paraId="2E01A73D" w14:textId="77777777" w:rsidR="00470318" w:rsidRPr="00470318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logout: cierra sesiones activas por email o refresh token.</w:t>
          </w:r>
        </w:p>
        <w:p w14:paraId="10798D21" w14:textId="77777777" w:rsidR="00470318" w:rsidRPr="00470318" w:rsidRDefault="00470318" w:rsidP="00470318">
          <w:pPr>
            <w:numPr>
              <w:ilvl w:val="0"/>
              <w:numId w:val="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Salida: perfil, tokens renovados o confirmacion de cierre.</w:t>
          </w:r>
        </w:p>
        <w:p w14:paraId="2227E6C9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6" w:name="_Toc224724356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FR-GSC-003 LOPDP interna</w:t>
          </w:r>
          <w:bookmarkEnd w:id="36"/>
        </w:p>
        <w:p w14:paraId="6FCD5E8B" w14:textId="77777777" w:rsidR="00470318" w:rsidRPr="00470318" w:rsidRDefault="00470318" w:rsidP="00470318">
          <w:pPr>
            <w:numPr>
              <w:ilvl w:val="0"/>
              <w:numId w:val="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REQ-GSC-003</w:t>
          </w:r>
        </w:p>
        <w:p w14:paraId="34B0FD2C" w14:textId="77777777" w:rsidR="00470318" w:rsidRPr="00301BD4" w:rsidRDefault="00470318" w:rsidP="00470318">
          <w:pPr>
            <w:numPr>
              <w:ilvl w:val="0"/>
              <w:numId w:val="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Endpoint: POST /api/v1/auth/lopdp/accept</w:t>
          </w:r>
        </w:p>
        <w:p w14:paraId="04ED526F" w14:textId="77777777" w:rsidR="00470318" w:rsidRPr="00470318" w:rsidRDefault="00470318" w:rsidP="00470318">
          <w:pPr>
            <w:numPr>
              <w:ilvl w:val="0"/>
              <w:numId w:val="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Entradas: signature_base64, pdf_base64, accepted, notes.</w:t>
          </w:r>
        </w:p>
        <w:p w14:paraId="1F8030D0" w14:textId="77777777" w:rsidR="00470318" w:rsidRPr="00470318" w:rsidRDefault="00470318" w:rsidP="00470318">
          <w:pPr>
            <w:numPr>
              <w:ilvl w:val="0"/>
              <w:numId w:val="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13DD4FCA" w14:textId="77777777" w:rsidR="00470318" w:rsidRPr="00470318" w:rsidRDefault="00470318" w:rsidP="00470318">
          <w:pPr>
            <w:numPr>
              <w:ilvl w:val="0"/>
              <w:numId w:val="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Valida aceptacion y archivos.</w:t>
          </w:r>
        </w:p>
        <w:p w14:paraId="2C4AC303" w14:textId="77777777" w:rsidR="00470318" w:rsidRPr="00470318" w:rsidRDefault="00470318" w:rsidP="00470318">
          <w:pPr>
            <w:numPr>
              <w:ilvl w:val="0"/>
              <w:numId w:val="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Crea carpeta/persona/evidencias en Drive.</w:t>
          </w:r>
        </w:p>
        <w:p w14:paraId="4B2820A2" w14:textId="77777777" w:rsidR="00470318" w:rsidRPr="00470318" w:rsidRDefault="00470318" w:rsidP="00470318">
          <w:pPr>
            <w:numPr>
              <w:ilvl w:val="0"/>
              <w:numId w:val="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Actualiza users.</w:t>
          </w:r>
        </w:p>
        <w:p w14:paraId="5D78B8D2" w14:textId="77777777" w:rsidR="00470318" w:rsidRPr="00470318" w:rsidRDefault="00470318" w:rsidP="00470318">
          <w:pPr>
            <w:numPr>
              <w:ilvl w:val="0"/>
              <w:numId w:val="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Inserta fila en user_lopdp_consents.</w:t>
          </w:r>
        </w:p>
        <w:p w14:paraId="7B57458C" w14:textId="77777777" w:rsidR="00470318" w:rsidRPr="00470318" w:rsidRDefault="00470318" w:rsidP="00470318">
          <w:pPr>
            <w:numPr>
              <w:ilvl w:val="0"/>
              <w:numId w:val="1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Salida: usuario actualizado.</w:t>
          </w:r>
        </w:p>
        <w:p w14:paraId="5E141653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7" w:name="_Toc22472435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FR-GSC-004 Monitoreo de seguridad off-hours</w:t>
          </w:r>
          <w:bookmarkEnd w:id="37"/>
        </w:p>
        <w:p w14:paraId="43A961C4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REQ-GSC-004, REQ-GSC-005</w:t>
          </w:r>
        </w:p>
        <w:p w14:paraId="54188075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Endpoints:</w:t>
          </w:r>
        </w:p>
        <w:p w14:paraId="4B04E3B1" w14:textId="77777777" w:rsidR="00470318" w:rsidRPr="00301BD4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/api/v1/security/offhours-logins</w:t>
          </w:r>
        </w:p>
        <w:p w14:paraId="159FD951" w14:textId="77777777" w:rsidR="00470318" w:rsidRPr="00301BD4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/api/v1/security/offhours-logins/:id/timeline</w:t>
          </w:r>
        </w:p>
        <w:p w14:paraId="3060AE00" w14:textId="77777777" w:rsidR="00470318" w:rsidRPr="00301BD4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POST /api/v1/security/offhours-logins/:id/review</w:t>
          </w:r>
        </w:p>
        <w:p w14:paraId="08000AF9" w14:textId="77777777" w:rsidR="00470318" w:rsidRPr="00301BD4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/api/v1/security/offhours-logins/export</w:t>
          </w:r>
        </w:p>
        <w:p w14:paraId="04B1A530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2E1AD4CA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lee auditoria.logs filtrando modulo='auth' y accion='offhours_login'</w:t>
          </w:r>
        </w:p>
        <w:p w14:paraId="5662259E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enriquece con notifications, users, departments</w:t>
          </w:r>
        </w:p>
        <w:p w14:paraId="0E4A0F3E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marca revision sobre notifications</w:t>
          </w:r>
        </w:p>
        <w:p w14:paraId="4A378621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exporta CSV/JSON saneado</w:t>
          </w:r>
        </w:p>
        <w:p w14:paraId="4F217A34" w14:textId="77777777" w:rsidR="00470318" w:rsidRPr="00470318" w:rsidRDefault="00470318" w:rsidP="00470318">
          <w:pPr>
            <w:numPr>
              <w:ilvl w:val="0"/>
              <w:numId w:val="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Restriccion: acceso solo TI.</w:t>
          </w:r>
        </w:p>
        <w:p w14:paraId="5259EB0A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8" w:name="_Toc22472435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FR-GSC-005 Consulta de auditoria</w:t>
          </w:r>
          <w:bookmarkEnd w:id="38"/>
        </w:p>
        <w:p w14:paraId="5E9AC9C7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REQ-GSC-006</w:t>
          </w:r>
        </w:p>
        <w:p w14:paraId="733BCDC0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Endpoints:</w:t>
          </w:r>
        </w:p>
        <w:p w14:paraId="5851459F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/api/v1/auditoria</w:t>
          </w:r>
        </w:p>
        <w:p w14:paraId="40E8BCCD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/api/v1/auditoria/:id</w:t>
          </w:r>
        </w:p>
        <w:p w14:paraId="3B9FEEB9" w14:textId="77777777" w:rsidR="00470318" w:rsidRPr="00301BD4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/api/v1/auditoria/export/csv</w:t>
          </w:r>
        </w:p>
        <w:p w14:paraId="0195F86B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7167BFBD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filtra por usuario, modulo, accion, request, mantenimiento, inventario, fecha y auto</w:t>
          </w:r>
        </w:p>
        <w:p w14:paraId="3433AF92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pagina resultados</w:t>
          </w:r>
        </w:p>
        <w:p w14:paraId="3DE3476F" w14:textId="77777777" w:rsidR="00470318" w:rsidRPr="00470318" w:rsidRDefault="00470318" w:rsidP="00470318">
          <w:pPr>
            <w:numPr>
              <w:ilvl w:val="0"/>
              <w:numId w:val="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exporta CSV a demanda</w:t>
          </w:r>
        </w:p>
        <w:p w14:paraId="53384D8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39" w:name="_Toc224724359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FR-GSC-006 Preparacion de auditoria</w:t>
          </w:r>
          <w:bookmarkEnd w:id="39"/>
        </w:p>
        <w:p w14:paraId="32033CF0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REQ-GSC-007, REQ-GSC-008, REQ-GSC-009, REQ-GSC-010</w:t>
          </w:r>
        </w:p>
        <w:p w14:paraId="4145978F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Endpoints:</w:t>
          </w:r>
        </w:p>
        <w:p w14:paraId="25D410A8" w14:textId="77777777" w:rsidR="00470318" w:rsidRPr="00301BD4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GET/PUT /api/v1/audit-prep/status</w:t>
          </w:r>
        </w:p>
        <w:p w14:paraId="538FD05A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GET/POST /api/v1/audit-prep/sections</w:t>
          </w:r>
        </w:p>
        <w:p w14:paraId="4F38E5EF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GET/POST/PATCH /api/v1/audit-prep/documents*</w:t>
          </w:r>
        </w:p>
        <w:p w14:paraId="54D9E87A" w14:textId="77777777" w:rsidR="00470318" w:rsidRPr="00301BD4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GET/POST/DELETE /api/v1/audit-prep/external-access*</w:t>
          </w:r>
        </w:p>
        <w:p w14:paraId="46B86451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2AED42A8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mantiene audit_settings</w:t>
          </w:r>
        </w:p>
        <w:p w14:paraId="6B22E897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filtra audit_sections por rol</w:t>
          </w:r>
        </w:p>
        <w:p w14:paraId="3541E696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crea carpetas en Drive y registra audit_documents</w:t>
          </w:r>
        </w:p>
        <w:p w14:paraId="3C37DA8A" w14:textId="77777777" w:rsidR="00470318" w:rsidRPr="00470318" w:rsidRDefault="00470318" w:rsidP="00470318">
          <w:pPr>
            <w:numPr>
              <w:ilvl w:val="0"/>
              <w:numId w:val="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limita accesos externos activos a dos</w:t>
          </w:r>
        </w:p>
        <w:p w14:paraId="45C7B600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0" w:name="_Toc22472436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FR-GSC-007 Aprobaciones operativas soportadas</w:t>
          </w:r>
          <w:bookmarkEnd w:id="40"/>
        </w:p>
        <w:p w14:paraId="199DFDFC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REQ-GSC-011, REQ-GSC-012</w:t>
          </w:r>
        </w:p>
        <w:p w14:paraId="5D257A2C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Endpoints:</w:t>
          </w:r>
        </w:p>
        <w:p w14:paraId="01CCCAB9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/api/v1/approvals/pending</w:t>
          </w:r>
        </w:p>
        <w:p w14:paraId="2889BB6E" w14:textId="77777777" w:rsidR="00470318" w:rsidRPr="00301BD4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POST /api/v1/approvals/:id/approve</w:t>
          </w:r>
        </w:p>
        <w:p w14:paraId="46E8227C" w14:textId="77777777" w:rsidR="00470318" w:rsidRPr="00301BD4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POST /api/v1/approvals/:id/reject</w:t>
          </w:r>
        </w:p>
        <w:p w14:paraId="527FD061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0C69F135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lista pendientes desde requests</w:t>
          </w:r>
        </w:p>
        <w:p w14:paraId="57573B2B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aprueba o rechaza via requests.service.updateRequestStatus</w:t>
          </w:r>
        </w:p>
        <w:p w14:paraId="4885D44F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registra decision en request_approvals</w:t>
          </w:r>
        </w:p>
        <w:p w14:paraId="512EC5EC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dispara correo</w:t>
          </w:r>
        </w:p>
        <w:p w14:paraId="0A6BC5CE" w14:textId="77777777" w:rsidR="00470318" w:rsidRPr="00470318" w:rsidRDefault="00470318" w:rsidP="00470318">
          <w:pPr>
            <w:numPr>
              <w:ilvl w:val="0"/>
              <w:numId w:val="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Observacion: el alcance actual es tecnico/servicio, no corporativo transversal.</w:t>
          </w:r>
        </w:p>
        <w:p w14:paraId="639025DB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1" w:name="_Toc22472436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FR-GSC-008 Gestion gerencial</w:t>
          </w:r>
          <w:bookmarkEnd w:id="41"/>
        </w:p>
        <w:p w14:paraId="2C094157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REQ-GSC-013, REQ-GSC-014</w:t>
          </w:r>
        </w:p>
        <w:p w14:paraId="7A1C66F7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Endpoints:</w:t>
          </w:r>
        </w:p>
        <w:p w14:paraId="2EA7130F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/api/v1/management/stats</w:t>
          </w:r>
        </w:p>
        <w:p w14:paraId="5A92EDB4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/api/v1/management/requests</w:t>
          </w:r>
        </w:p>
        <w:p w14:paraId="51B608A0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GET /api/v1/management/trace/:id</w:t>
          </w:r>
        </w:p>
        <w:p w14:paraId="4F75D417" w14:textId="77777777" w:rsidR="00470318" w:rsidRPr="00301BD4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GET /api/v1/management/documents/:id</w:t>
          </w:r>
        </w:p>
        <w:p w14:paraId="76565AC2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69E4AD99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agrega estadisticas de requests</w:t>
          </w:r>
        </w:p>
        <w:p w14:paraId="04E4C0CB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lista solicitudes con request_types y users</w:t>
          </w:r>
        </w:p>
        <w:p w14:paraId="56C4E909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 trazabilidad en auditoria.logs</w:t>
          </w:r>
        </w:p>
        <w:p w14:paraId="5B2CEE70" w14:textId="77777777" w:rsidR="00470318" w:rsidRPr="00470318" w:rsidRDefault="00470318" w:rsidP="00470318">
          <w:pPr>
            <w:numPr>
              <w:ilvl w:val="0"/>
              <w:numId w:val="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 adjuntos y versiones en request_attachments y request_versions</w:t>
          </w:r>
        </w:p>
        <w:p w14:paraId="65C4154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2" w:name="_Toc224724362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FR-GSC-009 Firma y verificacion documental</w:t>
          </w:r>
          <w:bookmarkEnd w:id="42"/>
        </w:p>
        <w:p w14:paraId="2E722A47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URS asociado: REQ-GSC-015, REQ-GSC-016, REQ-GSC-017</w:t>
          </w:r>
        </w:p>
        <w:p w14:paraId="6CCCB092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Endpoints reales montados bajo /api:</w:t>
          </w:r>
        </w:p>
        <w:p w14:paraId="039EB586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POST /api/documents/:documentId/sign</w:t>
          </w:r>
        </w:p>
        <w:p w14:paraId="7AA6791E" w14:textId="77777777" w:rsidR="00470318" w:rsidRPr="00301BD4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POST /api/signature/documents/:documentId/sign</w:t>
          </w:r>
        </w:p>
        <w:p w14:paraId="5F8170E1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/api/verificar/:token</w:t>
          </w:r>
        </w:p>
        <w:p w14:paraId="03D440AF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/api/verify/:token</w:t>
          </w:r>
        </w:p>
        <w:p w14:paraId="00C21DFE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/api/signature/verificar/:token</w:t>
          </w:r>
        </w:p>
        <w:p w14:paraId="32055764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/api/signature/verify/:token</w:t>
          </w:r>
        </w:p>
        <w:p w14:paraId="11F66110" w14:textId="77777777" w:rsidR="00470318" w:rsidRPr="00301BD4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GET /api/documents/:documentId/audit-trail</w:t>
          </w:r>
        </w:p>
        <w:p w14:paraId="33F6579A" w14:textId="77777777" w:rsidR="00470318" w:rsidRPr="00301BD4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GET /api/signature/documents/:documentId/audit-trail</w:t>
          </w:r>
        </w:p>
        <w:p w14:paraId="0C8B744B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/api/dashboard</w:t>
          </w:r>
        </w:p>
        <w:p w14:paraId="5CF92C10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/api/signature/dashboard</w:t>
          </w:r>
        </w:p>
        <w:p w14:paraId="5E1C3698" w14:textId="77777777" w:rsidR="00470318" w:rsidRPr="00470318" w:rsidRDefault="00470318" w:rsidP="00470318">
          <w:pPr>
            <w:numPr>
              <w:ilvl w:val="0"/>
              <w:numId w:val="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Proceso:</w:t>
          </w:r>
        </w:p>
        <w:p w14:paraId="7B674007" w14:textId="77777777" w:rsidR="00470318" w:rsidRPr="00470318" w:rsidRDefault="00470318" w:rsidP="00470318">
          <w:pPr>
            <w:numPr>
              <w:ilvl w:val="0"/>
              <w:numId w:val="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valida payload de firma.</w:t>
          </w:r>
        </w:p>
        <w:p w14:paraId="43105271" w14:textId="77777777" w:rsidR="00470318" w:rsidRPr="00470318" w:rsidRDefault="00470318" w:rsidP="00470318">
          <w:pPr>
            <w:numPr>
              <w:ilvl w:val="0"/>
              <w:numId w:val="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calcula hash y actualiza document_hashes.</w:t>
          </w:r>
        </w:p>
        <w:p w14:paraId="6437834E" w14:textId="77777777" w:rsidR="00470318" w:rsidRPr="00470318" w:rsidRDefault="00470318" w:rsidP="00470318">
          <w:pPr>
            <w:numPr>
              <w:ilvl w:val="0"/>
              <w:numId w:val="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inserta document_signatures_advanced.</w:t>
          </w:r>
        </w:p>
        <w:p w14:paraId="40B52166" w14:textId="77777777" w:rsidR="00470318" w:rsidRPr="00470318" w:rsidRDefault="00470318" w:rsidP="00470318">
          <w:pPr>
            <w:numPr>
              <w:ilvl w:val="0"/>
              <w:numId w:val="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ejecuta create_document_seal_and_qr.</w:t>
          </w:r>
        </w:p>
        <w:p w14:paraId="7FCF2CA1" w14:textId="77777777" w:rsidR="00470318" w:rsidRPr="00470318" w:rsidRDefault="00470318" w:rsidP="00470318">
          <w:pPr>
            <w:numPr>
              <w:ilvl w:val="0"/>
              <w:numId w:val="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bloquea el documento.</w:t>
          </w:r>
        </w:p>
        <w:p w14:paraId="49F00FE1" w14:textId="77777777" w:rsidR="00470318" w:rsidRPr="00470318" w:rsidRDefault="00470318" w:rsidP="00470318">
          <w:pPr>
            <w:numPr>
              <w:ilvl w:val="0"/>
              <w:numId w:val="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expone verificacion por token y dashboard.</w:t>
          </w:r>
        </w:p>
        <w:p w14:paraId="199DFA17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43" w:name="_Toc22472436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Validaciones funcionales relevantes</w:t>
          </w:r>
          <w:bookmarkEnd w:id="43"/>
        </w:p>
        <w:p w14:paraId="5C90058B" w14:textId="77777777" w:rsidR="00470318" w:rsidRPr="00470318" w:rsidRDefault="00470318" w:rsidP="00470318">
          <w:pPr>
            <w:numPr>
              <w:ilvl w:val="0"/>
              <w:numId w:val="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auth/refresh rechaza refresh token si no corresponde a una sesion activa.</w:t>
          </w:r>
        </w:p>
        <w:p w14:paraId="1C318063" w14:textId="77777777" w:rsidR="00470318" w:rsidRPr="00470318" w:rsidRDefault="00470318" w:rsidP="00470318">
          <w:pPr>
            <w:numPr>
              <w:ilvl w:val="0"/>
              <w:numId w:val="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 solo admite roles TI.</w:t>
          </w:r>
        </w:p>
        <w:p w14:paraId="3217161B" w14:textId="77777777" w:rsidR="00470318" w:rsidRPr="00470318" w:rsidRDefault="00470318" w:rsidP="00470318">
          <w:pPr>
            <w:numPr>
              <w:ilvl w:val="0"/>
              <w:numId w:val="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audit-prep valida MIME y peso de archivo.</w:t>
          </w:r>
        </w:p>
        <w:p w14:paraId="3AB7CFDE" w14:textId="77777777" w:rsidR="00470318" w:rsidRPr="00470318" w:rsidRDefault="00470318" w:rsidP="00470318">
          <w:pPr>
            <w:numPr>
              <w:ilvl w:val="0"/>
              <w:numId w:val="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audit-prep valida seccion permitida por rol.</w:t>
          </w:r>
        </w:p>
        <w:p w14:paraId="38AE4B1F" w14:textId="77777777" w:rsidR="00470318" w:rsidRPr="00470318" w:rsidRDefault="00470318" w:rsidP="00470318">
          <w:pPr>
            <w:numPr>
              <w:ilvl w:val="0"/>
              <w:numId w:val="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exige signer_email desde usuario autenticado y session_id para trazabilidad.</w:t>
          </w:r>
        </w:p>
        <w:p w14:paraId="1184A514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44" w:name="_Toc22472436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5. Flujos principales</w:t>
          </w:r>
          <w:bookmarkEnd w:id="44"/>
        </w:p>
        <w:p w14:paraId="28BDA850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45" w:name="_Toc224724365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Flujo A - Login</w:t>
          </w:r>
          <w:bookmarkEnd w:id="45"/>
        </w:p>
        <w:p w14:paraId="0EEED9CF" w14:textId="77777777" w:rsidR="00470318" w:rsidRPr="00470318" w:rsidRDefault="00470318" w:rsidP="00470318">
          <w:pPr>
            <w:numPr>
              <w:ilvl w:val="0"/>
              <w:numId w:val="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Usuario accede a /auth/google.</w:t>
          </w:r>
        </w:p>
        <w:p w14:paraId="7C269E61" w14:textId="77777777" w:rsidR="00470318" w:rsidRPr="00470318" w:rsidRDefault="00470318" w:rsidP="00470318">
          <w:pPr>
            <w:numPr>
              <w:ilvl w:val="0"/>
              <w:numId w:val="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Google devuelve code.</w:t>
          </w:r>
        </w:p>
        <w:p w14:paraId="7096FAAD" w14:textId="77777777" w:rsidR="00470318" w:rsidRPr="00470318" w:rsidRDefault="00470318" w:rsidP="00470318">
          <w:pPr>
            <w:numPr>
              <w:ilvl w:val="0"/>
              <w:numId w:val="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crea/actualiza usuario.</w:t>
          </w:r>
        </w:p>
        <w:p w14:paraId="6B1BC065" w14:textId="77777777" w:rsidR="00470318" w:rsidRPr="00470318" w:rsidRDefault="00470318" w:rsidP="00470318">
          <w:pPr>
            <w:numPr>
              <w:ilvl w:val="0"/>
              <w:numId w:val="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genera JWT y sesion.</w:t>
          </w:r>
        </w:p>
        <w:p w14:paraId="22B0E525" w14:textId="77777777" w:rsidR="00470318" w:rsidRPr="00470318" w:rsidRDefault="00470318" w:rsidP="00470318">
          <w:pPr>
            <w:numPr>
              <w:ilvl w:val="0"/>
              <w:numId w:val="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registra auditoria de login y posible evento off-hours.</w:t>
          </w:r>
        </w:p>
        <w:p w14:paraId="7753790E" w14:textId="77777777" w:rsidR="00470318" w:rsidRPr="00470318" w:rsidRDefault="00470318" w:rsidP="00470318">
          <w:pPr>
            <w:numPr>
              <w:ilvl w:val="0"/>
              <w:numId w:val="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Frontend recibe tokens y continua carga de sesion.</w:t>
          </w:r>
        </w:p>
        <w:p w14:paraId="58580C44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6" w:name="_Toc224724366"/>
          <w:r w:rsidRPr="0047031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Flujo B - Revision off-hours</w:t>
          </w:r>
          <w:bookmarkEnd w:id="46"/>
        </w:p>
        <w:p w14:paraId="44DB620C" w14:textId="77777777" w:rsidR="00470318" w:rsidRPr="00470318" w:rsidRDefault="00470318" w:rsidP="00470318">
          <w:pPr>
            <w:numPr>
              <w:ilvl w:val="0"/>
              <w:numId w:val="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 consulta cola de eventos.</w:t>
          </w:r>
        </w:p>
        <w:p w14:paraId="2F4D3BEE" w14:textId="77777777" w:rsidR="00470318" w:rsidRPr="00470318" w:rsidRDefault="00470318" w:rsidP="00470318">
          <w:pPr>
            <w:numPr>
              <w:ilvl w:val="0"/>
              <w:numId w:val="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consulta auditoria.logs y notifications.</w:t>
          </w:r>
        </w:p>
        <w:p w14:paraId="4100DD92" w14:textId="77777777" w:rsidR="00470318" w:rsidRPr="00470318" w:rsidRDefault="00470318" w:rsidP="00470318">
          <w:pPr>
            <w:numPr>
              <w:ilvl w:val="0"/>
              <w:numId w:val="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 revisa evento.</w:t>
          </w:r>
        </w:p>
        <w:p w14:paraId="59410826" w14:textId="77777777" w:rsidR="00470318" w:rsidRPr="00470318" w:rsidRDefault="00470318" w:rsidP="00470318">
          <w:pPr>
            <w:numPr>
              <w:ilvl w:val="0"/>
              <w:numId w:val="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marca notificacion como leida y registra accion de revision.</w:t>
          </w:r>
        </w:p>
        <w:p w14:paraId="2EE2790A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47" w:name="_Toc22472436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Flujo C - Firma</w:t>
          </w:r>
          <w:bookmarkEnd w:id="47"/>
        </w:p>
        <w:p w14:paraId="414A494D" w14:textId="77777777" w:rsidR="00470318" w:rsidRPr="00470318" w:rsidRDefault="00470318" w:rsidP="00470318">
          <w:pPr>
            <w:numPr>
              <w:ilvl w:val="0"/>
              <w:numId w:val="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Usuario autenticado envia documento base64.</w:t>
          </w:r>
        </w:p>
        <w:p w14:paraId="59EAF28D" w14:textId="77777777" w:rsidR="00470318" w:rsidRPr="00470318" w:rsidRDefault="00470318" w:rsidP="00470318">
          <w:pPr>
            <w:numPr>
              <w:ilvl w:val="0"/>
              <w:numId w:val="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calcula hash.</w:t>
          </w:r>
        </w:p>
        <w:p w14:paraId="2567F46D" w14:textId="77777777" w:rsidR="00470318" w:rsidRPr="00470318" w:rsidRDefault="00470318" w:rsidP="00470318">
          <w:pPr>
            <w:numPr>
              <w:ilvl w:val="0"/>
              <w:numId w:val="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inserta firma avanzada.</w:t>
          </w:r>
        </w:p>
        <w:p w14:paraId="2018ADFA" w14:textId="77777777" w:rsidR="00470318" w:rsidRPr="00470318" w:rsidRDefault="00470318" w:rsidP="00470318">
          <w:pPr>
            <w:numPr>
              <w:ilvl w:val="0"/>
              <w:numId w:val="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crea sello y QR.</w:t>
          </w:r>
        </w:p>
        <w:p w14:paraId="6DD70205" w14:textId="77777777" w:rsidR="00470318" w:rsidRPr="00470318" w:rsidRDefault="00470318" w:rsidP="00470318">
          <w:pPr>
            <w:numPr>
              <w:ilvl w:val="0"/>
              <w:numId w:val="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Documento queda bloqueado.</w:t>
          </w:r>
        </w:p>
        <w:p w14:paraId="6C756E7A" w14:textId="77777777" w:rsidR="00470318" w:rsidRPr="00470318" w:rsidRDefault="00470318" w:rsidP="00470318">
          <w:pPr>
            <w:numPr>
              <w:ilvl w:val="0"/>
              <w:numId w:val="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El token puede verificarse por endpoints publicos.</w:t>
          </w:r>
        </w:p>
        <w:p w14:paraId="701C377A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48" w:name="_Toc224724368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Restricciones y limites observados</w:t>
          </w:r>
          <w:bookmarkEnd w:id="48"/>
        </w:p>
        <w:p w14:paraId="05893896" w14:textId="77777777" w:rsidR="00470318" w:rsidRPr="00470318" w:rsidRDefault="00470318" w:rsidP="00470318">
          <w:pPr>
            <w:numPr>
              <w:ilvl w:val="0"/>
              <w:numId w:val="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 no segmenta la cola por aprobador real; expone un conjunto general de pendientes dentro del alcance de roles habilitados.</w:t>
          </w:r>
        </w:p>
        <w:p w14:paraId="7C4C904E" w14:textId="77777777" w:rsidR="00470318" w:rsidRPr="00470318" w:rsidRDefault="00470318" w:rsidP="00470318">
          <w:pPr>
            <w:numPr>
              <w:ilvl w:val="0"/>
              <w:numId w:val="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management/requests devuelve rowCount del lote y no un total real global.</w:t>
          </w:r>
        </w:p>
        <w:p w14:paraId="2048FAEC" w14:textId="77777777" w:rsidR="00470318" w:rsidRPr="00470318" w:rsidRDefault="00470318" w:rsidP="00470318">
          <w:pPr>
            <w:numPr>
              <w:ilvl w:val="0"/>
              <w:numId w:val="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depende de funciones y vistas SQL especificas (create_document_seal_and_qr, track_qr_access, document_verification_info).</w:t>
          </w:r>
        </w:p>
        <w:p w14:paraId="2ACEE981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49" w:name="_Toc224724369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DDS - AREA 01 GOBIERNO, SEGURIDAD Y CUMPLIMIENTO</w:t>
          </w:r>
          <w:bookmarkEnd w:id="49"/>
        </w:p>
        <w:p w14:paraId="5EE0D56D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50" w:name="_Toc224724370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Introduccion</w:t>
          </w:r>
          <w:bookmarkEnd w:id="50"/>
        </w:p>
        <w:p w14:paraId="72688F1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Este DDS describe el diseno tecnico real del area 01 segun el codigo vigente del repositorio SPI.</w:t>
          </w:r>
        </w:p>
        <w:p w14:paraId="30462CB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51" w:name="_Toc224724371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Arquitectura del area</w:t>
          </w:r>
          <w:bookmarkEnd w:id="51"/>
        </w:p>
        <w:p w14:paraId="0F2D32C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52" w:name="_Toc224724372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2.1 Capas</w:t>
          </w:r>
          <w:bookmarkEnd w:id="52"/>
        </w:p>
        <w:p w14:paraId="5401EA23" w14:textId="77777777" w:rsidR="00470318" w:rsidRPr="00470318" w:rsidRDefault="00470318" w:rsidP="00470318">
          <w:pPr>
            <w:numPr>
              <w:ilvl w:val="0"/>
              <w:numId w:val="3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Frontend React.</w:t>
          </w:r>
        </w:p>
        <w:p w14:paraId="6880257E" w14:textId="77777777" w:rsidR="00470318" w:rsidRPr="00470318" w:rsidRDefault="00470318" w:rsidP="00470318">
          <w:pPr>
            <w:numPr>
              <w:ilvl w:val="0"/>
              <w:numId w:val="3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API Express.</w:t>
          </w:r>
        </w:p>
        <w:p w14:paraId="172B3861" w14:textId="77777777" w:rsidR="00470318" w:rsidRPr="00470318" w:rsidRDefault="00470318" w:rsidP="00470318">
          <w:pPr>
            <w:numPr>
              <w:ilvl w:val="0"/>
              <w:numId w:val="3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Servicios de negocio por modulo.</w:t>
          </w:r>
        </w:p>
        <w:p w14:paraId="701EA066" w14:textId="77777777" w:rsidR="00470318" w:rsidRPr="00470318" w:rsidRDefault="00470318" w:rsidP="00470318">
          <w:pPr>
            <w:numPr>
              <w:ilvl w:val="0"/>
              <w:numId w:val="3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Persistencia PostgreSQL.</w:t>
          </w:r>
        </w:p>
        <w:p w14:paraId="61FC6DFA" w14:textId="77777777" w:rsidR="00470318" w:rsidRPr="00470318" w:rsidRDefault="00470318" w:rsidP="00470318">
          <w:pPr>
            <w:numPr>
              <w:ilvl w:val="0"/>
              <w:numId w:val="3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Integraciones Google OAuth, Drive, Docs y correo.</w:t>
          </w:r>
        </w:p>
        <w:p w14:paraId="2C13F2A7" w14:textId="77777777" w:rsidR="00470318" w:rsidRPr="00470318" w:rsidRDefault="00470318" w:rsidP="00470318">
          <w:pPr>
            <w:numPr>
              <w:ilvl w:val="0"/>
              <w:numId w:val="3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Jobs internos para procesos programados.</w:t>
          </w:r>
        </w:p>
        <w:p w14:paraId="1450BA8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53" w:name="_Toc224724373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2.2 Ruteo y seguridad global</w:t>
          </w:r>
          <w:bookmarkEnd w:id="53"/>
        </w:p>
        <w:p w14:paraId="78116A71" w14:textId="77777777" w:rsidR="00470318" w:rsidRPr="00470318" w:rsidRDefault="00470318" w:rsidP="00470318">
          <w:pPr>
            <w:numPr>
              <w:ilvl w:val="0"/>
              <w:numId w:val="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app.js monta autenticacion publica en /api/v1/auth.</w:t>
          </w:r>
        </w:p>
        <w:p w14:paraId="4F2D6C3B" w14:textId="77777777" w:rsidR="00470318" w:rsidRPr="00470318" w:rsidRDefault="00470318" w:rsidP="00470318">
          <w:pPr>
            <w:numPr>
              <w:ilvl w:val="0"/>
              <w:numId w:val="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conserva montaje historico en /api y expone alias versionado en /api/v1/signature.</w:t>
          </w:r>
        </w:p>
        <w:p w14:paraId="1C9E04F4" w14:textId="77777777" w:rsidR="00470318" w:rsidRPr="00470318" w:rsidRDefault="00470318" w:rsidP="00470318">
          <w:pPr>
            <w:numPr>
              <w:ilvl w:val="0"/>
              <w:numId w:val="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El middleware global verifyToken protege todo lo no exceptuado.</w:t>
          </w:r>
        </w:p>
        <w:p w14:paraId="7530BF3B" w14:textId="77777777" w:rsidR="00470318" w:rsidRPr="00470318" w:rsidRDefault="00470318" w:rsidP="00470318">
          <w:pPr>
            <w:numPr>
              <w:ilvl w:val="0"/>
              <w:numId w:val="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El control de roles real se centraliza en middlewares/roles.js.</w:t>
          </w:r>
        </w:p>
        <w:p w14:paraId="6A253C48" w14:textId="77777777" w:rsidR="00470318" w:rsidRPr="00470318" w:rsidRDefault="00470318" w:rsidP="00470318">
          <w:pPr>
            <w:numPr>
              <w:ilvl w:val="0"/>
              <w:numId w:val="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auditMiddleware corre despues de autenticacion y normalizacion.</w:t>
          </w:r>
        </w:p>
        <w:p w14:paraId="31868E1E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54" w:name="_Toc224724374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2.3 Integraciones</w:t>
          </w:r>
          <w:bookmarkEnd w:id="54"/>
        </w:p>
        <w:p w14:paraId="1206E753" w14:textId="77777777" w:rsidR="00470318" w:rsidRPr="00470318" w:rsidRDefault="00470318" w:rsidP="00470318">
          <w:pPr>
            <w:numPr>
              <w:ilvl w:val="0"/>
              <w:numId w:val="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Google OAuth para login.</w:t>
          </w:r>
        </w:p>
        <w:p w14:paraId="2DE50723" w14:textId="77777777" w:rsidR="00470318" w:rsidRPr="00470318" w:rsidRDefault="00470318" w:rsidP="00470318">
          <w:pPr>
            <w:numPr>
              <w:ilvl w:val="0"/>
              <w:numId w:val="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Google Drive para LOPDP interna y audit-prep.</w:t>
          </w:r>
        </w:p>
        <w:p w14:paraId="464F9518" w14:textId="77777777" w:rsidR="00470318" w:rsidRPr="00470318" w:rsidRDefault="00470318" w:rsidP="00470318">
          <w:pPr>
            <w:numPr>
              <w:ilvl w:val="0"/>
              <w:numId w:val="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Correo para notificaciones de aprobacion/rechazo.</w:t>
          </w:r>
        </w:p>
        <w:p w14:paraId="76178937" w14:textId="77777777" w:rsidR="00470318" w:rsidRPr="00470318" w:rsidRDefault="00470318" w:rsidP="00470318">
          <w:pPr>
            <w:numPr>
              <w:ilvl w:val="0"/>
              <w:numId w:val="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Funciones SQL para sello/QR y tracking de verificacion documental.</w:t>
          </w:r>
        </w:p>
        <w:p w14:paraId="7FF7F877" w14:textId="77777777" w:rsidR="00470318" w:rsidRPr="00470318" w:rsidRDefault="00470318" w:rsidP="00470318">
          <w:pPr>
            <w:numPr>
              <w:ilvl w:val="0"/>
              <w:numId w:val="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Credenciales Google resueltas por secretos o variables de entorno; se elimino la dependencia funcional a un archivo versionado de service account.</w:t>
          </w:r>
        </w:p>
        <w:p w14:paraId="6703E63D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55" w:name="_Toc22472437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Modulos del area</w:t>
          </w:r>
          <w:bookmarkEnd w:id="55"/>
        </w:p>
        <w:p w14:paraId="1BA4997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56" w:name="_Toc224724376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3.1 auth</w:t>
          </w:r>
          <w:bookmarkEnd w:id="56"/>
        </w:p>
        <w:p w14:paraId="14A11665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Archivos</w:t>
          </w:r>
        </w:p>
        <w:p w14:paraId="02E4ED32" w14:textId="77777777" w:rsidR="00470318" w:rsidRPr="00301BD4" w:rsidRDefault="00470318" w:rsidP="00470318">
          <w:pPr>
            <w:numPr>
              <w:ilvl w:val="0"/>
              <w:numId w:val="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backend/src/modules/auth/auth.routes.js</w:t>
          </w:r>
        </w:p>
        <w:p w14:paraId="236C5C1A" w14:textId="77777777" w:rsidR="00470318" w:rsidRPr="00301BD4" w:rsidRDefault="00470318" w:rsidP="00470318">
          <w:pPr>
            <w:numPr>
              <w:ilvl w:val="0"/>
              <w:numId w:val="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backend/src/modules/auth/auth.controller.js</w:t>
          </w:r>
        </w:p>
        <w:p w14:paraId="0F16091F" w14:textId="77777777" w:rsidR="00470318" w:rsidRPr="00301BD4" w:rsidRDefault="00470318" w:rsidP="00470318">
          <w:pPr>
            <w:numPr>
              <w:ilvl w:val="0"/>
              <w:numId w:val="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backend/src/modules/auth/session.repository.js</w:t>
          </w:r>
        </w:p>
        <w:p w14:paraId="5B68B32A" w14:textId="77777777" w:rsidR="00470318" w:rsidRPr="00470318" w:rsidRDefault="00470318" w:rsidP="00470318">
          <w:pPr>
            <w:numPr>
              <w:ilvl w:val="0"/>
              <w:numId w:val="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spi_front/src/core/api/authApi.js</w:t>
          </w:r>
        </w:p>
        <w:p w14:paraId="5AAE4858" w14:textId="77777777" w:rsidR="00470318" w:rsidRPr="00470318" w:rsidRDefault="00470318" w:rsidP="00470318">
          <w:pPr>
            <w:numPr>
              <w:ilvl w:val="0"/>
              <w:numId w:val="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spi_front/src/core/auth/AuthContext.jsx</w:t>
          </w:r>
        </w:p>
        <w:p w14:paraId="6B1A3BFF" w14:textId="77777777" w:rsidR="00470318" w:rsidRPr="00470318" w:rsidRDefault="00470318" w:rsidP="00470318">
          <w:pPr>
            <w:numPr>
              <w:ilvl w:val="0"/>
              <w:numId w:val="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spi_front/src/modules/shared/pages/LoginCallback.jsx</w:t>
          </w:r>
        </w:p>
        <w:p w14:paraId="687C9248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Responsabilidad</w:t>
          </w:r>
        </w:p>
        <w:p w14:paraId="0E04BCAF" w14:textId="77777777" w:rsidR="00470318" w:rsidRPr="00470318" w:rsidRDefault="00470318" w:rsidP="00470318">
          <w:pPr>
            <w:numPr>
              <w:ilvl w:val="0"/>
              <w:numId w:val="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login Google OAuth</w:t>
          </w:r>
        </w:p>
        <w:p w14:paraId="66C747F5" w14:textId="77777777" w:rsidR="00470318" w:rsidRPr="00470318" w:rsidRDefault="00470318" w:rsidP="00470318">
          <w:pPr>
            <w:numPr>
              <w:ilvl w:val="0"/>
              <w:numId w:val="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emision de JWT</w:t>
          </w:r>
        </w:p>
        <w:p w14:paraId="06207FAA" w14:textId="77777777" w:rsidR="00470318" w:rsidRPr="00470318" w:rsidRDefault="00470318" w:rsidP="00470318">
          <w:pPr>
            <w:numPr>
              <w:ilvl w:val="0"/>
              <w:numId w:val="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refresh/logout</w:t>
          </w:r>
        </w:p>
        <w:p w14:paraId="27CE4153" w14:textId="77777777" w:rsidR="00470318" w:rsidRPr="00470318" w:rsidRDefault="00470318" w:rsidP="00470318">
          <w:pPr>
            <w:numPr>
              <w:ilvl w:val="0"/>
              <w:numId w:val="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 de perfil</w:t>
          </w:r>
        </w:p>
        <w:p w14:paraId="2EACD935" w14:textId="77777777" w:rsidR="00470318" w:rsidRPr="00470318" w:rsidRDefault="00470318" w:rsidP="00470318">
          <w:pPr>
            <w:numPr>
              <w:ilvl w:val="0"/>
              <w:numId w:val="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aceptacion LOPDP interna</w:t>
          </w:r>
        </w:p>
        <w:p w14:paraId="381587BE" w14:textId="77777777" w:rsidR="00470318" w:rsidRPr="00470318" w:rsidRDefault="00470318" w:rsidP="00470318">
          <w:pPr>
            <w:numPr>
              <w:ilvl w:val="0"/>
              <w:numId w:val="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 de login y deteccion off-hours</w:t>
          </w:r>
        </w:p>
        <w:p w14:paraId="2D05546C" w14:textId="77777777" w:rsidR="00470318" w:rsidRPr="00470318" w:rsidRDefault="00470318" w:rsidP="00470318">
          <w:pPr>
            <w:numPr>
              <w:ilvl w:val="0"/>
              <w:numId w:val="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sincronizacion de clock-in diario durante callback de login</w:t>
          </w:r>
        </w:p>
        <w:p w14:paraId="40848941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Dependencias</w:t>
          </w:r>
        </w:p>
        <w:p w14:paraId="37924A2C" w14:textId="77777777" w:rsidR="00470318" w:rsidRPr="00470318" w:rsidRDefault="00470318" w:rsidP="00470318">
          <w:pPr>
            <w:numPr>
              <w:ilvl w:val="0"/>
              <w:numId w:val="3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users, departments, user_sessions, user_profile, user_lopdp_consents</w:t>
          </w:r>
        </w:p>
        <w:p w14:paraId="02343F5F" w14:textId="77777777" w:rsidR="00470318" w:rsidRPr="00301BD4" w:rsidRDefault="00470318" w:rsidP="00470318">
          <w:pPr>
            <w:numPr>
              <w:ilvl w:val="0"/>
              <w:numId w:val="3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utils/audit, notifications, Google OAuth, Drive</w:t>
          </w:r>
        </w:p>
        <w:p w14:paraId="296FDAA2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57" w:name="_Toc22472437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3.2 security</w:t>
          </w:r>
          <w:bookmarkEnd w:id="57"/>
        </w:p>
        <w:p w14:paraId="43233865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Archivos</w:t>
          </w:r>
        </w:p>
        <w:p w14:paraId="3937465F" w14:textId="77777777" w:rsidR="00470318" w:rsidRPr="00301BD4" w:rsidRDefault="00470318" w:rsidP="00470318">
          <w:pPr>
            <w:numPr>
              <w:ilvl w:val="0"/>
              <w:numId w:val="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backend/src/modules/security/security.routes.js</w:t>
          </w:r>
        </w:p>
        <w:p w14:paraId="18936F86" w14:textId="77777777" w:rsidR="00470318" w:rsidRPr="00301BD4" w:rsidRDefault="00470318" w:rsidP="00470318">
          <w:pPr>
            <w:numPr>
              <w:ilvl w:val="0"/>
              <w:numId w:val="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backend/src/modules/security/security.controller.js</w:t>
          </w:r>
        </w:p>
        <w:p w14:paraId="6B2A2651" w14:textId="77777777" w:rsidR="00470318" w:rsidRPr="00301BD4" w:rsidRDefault="00470318" w:rsidP="00470318">
          <w:pPr>
            <w:numPr>
              <w:ilvl w:val="0"/>
              <w:numId w:val="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backend/src/modules/security/security.privacy.js</w:t>
          </w:r>
        </w:p>
        <w:p w14:paraId="4B0CEBEF" w14:textId="77777777" w:rsidR="00470318" w:rsidRPr="00301BD4" w:rsidRDefault="00470318" w:rsidP="00470318">
          <w:pPr>
            <w:numPr>
              <w:ilvl w:val="0"/>
              <w:numId w:val="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backend/src/modules/security/security.whitelist.js</w:t>
          </w:r>
        </w:p>
        <w:p w14:paraId="49C40910" w14:textId="77777777" w:rsidR="00470318" w:rsidRPr="00301BD4" w:rsidRDefault="00470318" w:rsidP="00470318">
          <w:pPr>
            <w:numPr>
              <w:ilvl w:val="0"/>
              <w:numId w:val="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backend/src/modules/security/security.siem.js</w:t>
          </w:r>
        </w:p>
        <w:p w14:paraId="009C9178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Responsabilidad</w:t>
          </w:r>
        </w:p>
        <w:p w14:paraId="1185563A" w14:textId="77777777" w:rsidR="00470318" w:rsidRPr="00470318" w:rsidRDefault="00470318" w:rsidP="00470318">
          <w:pPr>
            <w:numPr>
              <w:ilvl w:val="0"/>
              <w:numId w:val="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consultar logins fuera de horario</w:t>
          </w:r>
        </w:p>
        <w:p w14:paraId="4349BA4D" w14:textId="77777777" w:rsidR="00470318" w:rsidRPr="00470318" w:rsidRDefault="00470318" w:rsidP="00470318">
          <w:pPr>
            <w:numPr>
              <w:ilvl w:val="0"/>
              <w:numId w:val="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revisar eventos</w:t>
          </w:r>
        </w:p>
        <w:p w14:paraId="7E7CE908" w14:textId="77777777" w:rsidR="00470318" w:rsidRPr="00470318" w:rsidRDefault="00470318" w:rsidP="00470318">
          <w:pPr>
            <w:numPr>
              <w:ilvl w:val="0"/>
              <w:numId w:val="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exportar eventos</w:t>
          </w:r>
        </w:p>
        <w:p w14:paraId="1904E453" w14:textId="77777777" w:rsidR="00470318" w:rsidRPr="00470318" w:rsidRDefault="00470318" w:rsidP="00470318">
          <w:pPr>
            <w:numPr>
              <w:ilvl w:val="0"/>
              <w:numId w:val="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sanear IP y user-agent al exponer datos</w:t>
          </w:r>
        </w:p>
        <w:p w14:paraId="6BB806E9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Dependencias</w:t>
          </w:r>
        </w:p>
        <w:p w14:paraId="0DEE12C8" w14:textId="77777777" w:rsidR="00470318" w:rsidRPr="00470318" w:rsidRDefault="00470318" w:rsidP="00470318">
          <w:pPr>
            <w:numPr>
              <w:ilvl w:val="0"/>
              <w:numId w:val="4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auditoria.logs, notifications, users, departments</w:t>
          </w:r>
        </w:p>
        <w:p w14:paraId="01533922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Nota de diseno</w:t>
          </w:r>
        </w:p>
        <w:p w14:paraId="70C382D9" w14:textId="77777777" w:rsidR="00470318" w:rsidRPr="00470318" w:rsidRDefault="00470318" w:rsidP="00470318">
          <w:pPr>
            <w:numPr>
              <w:ilvl w:val="0"/>
              <w:numId w:val="4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security.whitelist.js y security.siem.js existen como servicios auxiliares, pero no forman parte del flujo core montado por rutas del centro de seguridad.</w:t>
          </w:r>
        </w:p>
        <w:p w14:paraId="177FB333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58" w:name="_Toc22472437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3.3 auditoria</w:t>
          </w:r>
          <w:bookmarkEnd w:id="58"/>
        </w:p>
        <w:p w14:paraId="190A6DFE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Archivos</w:t>
          </w:r>
        </w:p>
        <w:p w14:paraId="402A612C" w14:textId="77777777" w:rsidR="00470318" w:rsidRPr="00470318" w:rsidRDefault="00470318" w:rsidP="00470318">
          <w:pPr>
            <w:numPr>
              <w:ilvl w:val="0"/>
              <w:numId w:val="4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backend/src/modules/auditoria/audit.routes.js</w:t>
          </w:r>
        </w:p>
        <w:p w14:paraId="34DE9BCB" w14:textId="77777777" w:rsidR="00470318" w:rsidRPr="00301BD4" w:rsidRDefault="00470318" w:rsidP="00470318">
          <w:pPr>
            <w:numPr>
              <w:ilvl w:val="0"/>
              <w:numId w:val="4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backend/src/modules/auditoria/audit.controller.js</w:t>
          </w:r>
        </w:p>
        <w:p w14:paraId="5B0B872C" w14:textId="77777777" w:rsidR="00470318" w:rsidRPr="00301BD4" w:rsidRDefault="00470318" w:rsidP="00470318">
          <w:pPr>
            <w:numPr>
              <w:ilvl w:val="0"/>
              <w:numId w:val="4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backend/src/modules/auditoria/auditoria.service.js</w:t>
          </w:r>
        </w:p>
        <w:p w14:paraId="644D8750" w14:textId="77777777" w:rsidR="00470318" w:rsidRPr="00301BD4" w:rsidRDefault="00470318" w:rsidP="00470318">
          <w:pPr>
            <w:numPr>
              <w:ilvl w:val="0"/>
              <w:numId w:val="4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spi_front/src/core/api/auditoriaApi.js</w:t>
          </w:r>
        </w:p>
        <w:p w14:paraId="0D4CEA39" w14:textId="77777777" w:rsidR="00470318" w:rsidRPr="00470318" w:rsidRDefault="00470318" w:rsidP="00470318">
          <w:pPr>
            <w:numPr>
              <w:ilvl w:val="0"/>
              <w:numId w:val="4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spi_front/src/modules/gerencia/Auditoria.jsx</w:t>
          </w:r>
        </w:p>
        <w:p w14:paraId="5AC23E3C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Responsabilidad</w:t>
          </w:r>
        </w:p>
        <w:p w14:paraId="68DA601B" w14:textId="77777777" w:rsidR="00470318" w:rsidRPr="00470318" w:rsidRDefault="00470318" w:rsidP="00470318">
          <w:pPr>
            <w:numPr>
              <w:ilvl w:val="0"/>
              <w:numId w:val="4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filtrar, paginar, detallar y exportar la bitacora transversal.</w:t>
          </w:r>
        </w:p>
        <w:p w14:paraId="1CA5E39F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59" w:name="_Toc224724379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3.4 audit-prep</w:t>
          </w:r>
          <w:bookmarkEnd w:id="59"/>
        </w:p>
        <w:p w14:paraId="231A0F40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Archivos</w:t>
          </w:r>
        </w:p>
        <w:p w14:paraId="39C7BE7A" w14:textId="77777777" w:rsidR="00470318" w:rsidRPr="00301BD4" w:rsidRDefault="00470318" w:rsidP="00470318">
          <w:pPr>
            <w:numPr>
              <w:ilvl w:val="0"/>
              <w:numId w:val="4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backend/src/modules/audit-prep/auditPrep.routes.js</w:t>
          </w:r>
        </w:p>
        <w:p w14:paraId="3EE318F3" w14:textId="77777777" w:rsidR="00470318" w:rsidRPr="00301BD4" w:rsidRDefault="00470318" w:rsidP="00470318">
          <w:pPr>
            <w:numPr>
              <w:ilvl w:val="0"/>
              <w:numId w:val="4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backend/src/modules/audit-prep/auditPrep.controller.js</w:t>
          </w:r>
        </w:p>
        <w:p w14:paraId="2940F8D2" w14:textId="77777777" w:rsidR="00470318" w:rsidRPr="00301BD4" w:rsidRDefault="00470318" w:rsidP="00470318">
          <w:pPr>
            <w:numPr>
              <w:ilvl w:val="0"/>
              <w:numId w:val="4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backend/src/modules/audit-prep/auditPrep.service.js</w:t>
          </w:r>
        </w:p>
        <w:p w14:paraId="3C966243" w14:textId="77777777" w:rsidR="00470318" w:rsidRPr="00470318" w:rsidRDefault="00470318" w:rsidP="00470318">
          <w:pPr>
            <w:numPr>
              <w:ilvl w:val="0"/>
              <w:numId w:val="4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spi_front/src/core/api/auditPrepApi.js</w:t>
          </w:r>
        </w:p>
        <w:p w14:paraId="7044733D" w14:textId="77777777" w:rsidR="00470318" w:rsidRPr="00470318" w:rsidRDefault="00470318" w:rsidP="00470318">
          <w:pPr>
            <w:numPr>
              <w:ilvl w:val="0"/>
              <w:numId w:val="4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spi_front/src/modules/audit-prep/AuditPrepPage.jsx</w:t>
          </w:r>
        </w:p>
        <w:p w14:paraId="0D05CF45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Responsabilidad</w:t>
          </w:r>
        </w:p>
        <w:p w14:paraId="32ED30F5" w14:textId="77777777" w:rsidR="00470318" w:rsidRPr="00470318" w:rsidRDefault="00470318" w:rsidP="00470318">
          <w:pPr>
            <w:numPr>
              <w:ilvl w:val="0"/>
              <w:numId w:val="4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gestionar configuracion de auditoria</w:t>
          </w:r>
        </w:p>
        <w:p w14:paraId="507BE4E5" w14:textId="77777777" w:rsidR="00470318" w:rsidRPr="00470318" w:rsidRDefault="00470318" w:rsidP="00470318">
          <w:pPr>
            <w:numPr>
              <w:ilvl w:val="0"/>
              <w:numId w:val="4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administrar secciones y documentos</w:t>
          </w:r>
        </w:p>
        <w:p w14:paraId="3C090061" w14:textId="77777777" w:rsidR="00470318" w:rsidRPr="00470318" w:rsidRDefault="00470318" w:rsidP="00470318">
          <w:pPr>
            <w:numPr>
              <w:ilvl w:val="0"/>
              <w:numId w:val="4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otorgar/revocar accesos externos</w:t>
          </w:r>
        </w:p>
        <w:p w14:paraId="40606540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Dependencias</w:t>
          </w:r>
        </w:p>
        <w:p w14:paraId="4D192430" w14:textId="77777777" w:rsidR="00470318" w:rsidRPr="00470318" w:rsidRDefault="00470318" w:rsidP="00470318">
          <w:pPr>
            <w:numPr>
              <w:ilvl w:val="0"/>
              <w:numId w:val="4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audit_settings, audit_sections, audit_documents, audit_access_grants</w:t>
          </w:r>
        </w:p>
        <w:p w14:paraId="588E1A68" w14:textId="77777777" w:rsidR="00470318" w:rsidRPr="00470318" w:rsidRDefault="00470318" w:rsidP="00470318">
          <w:pPr>
            <w:numPr>
              <w:ilvl w:val="0"/>
              <w:numId w:val="4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utils/drive</w:t>
          </w:r>
        </w:p>
        <w:p w14:paraId="5E97E0DF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60" w:name="_Toc22472438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3.5 approvals</w:t>
          </w:r>
          <w:bookmarkEnd w:id="60"/>
        </w:p>
        <w:p w14:paraId="039AA3BB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Archivos</w:t>
          </w:r>
        </w:p>
        <w:p w14:paraId="5E87F2CE" w14:textId="77777777" w:rsidR="00470318" w:rsidRPr="00301BD4" w:rsidRDefault="00470318" w:rsidP="00470318">
          <w:pPr>
            <w:numPr>
              <w:ilvl w:val="0"/>
              <w:numId w:val="4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backend/src/modules/approvals/approvals.routes.js</w:t>
          </w:r>
        </w:p>
        <w:p w14:paraId="207AB9AE" w14:textId="77777777" w:rsidR="00470318" w:rsidRPr="00301BD4" w:rsidRDefault="00470318" w:rsidP="00470318">
          <w:pPr>
            <w:numPr>
              <w:ilvl w:val="0"/>
              <w:numId w:val="4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backend/src/modules/approvals/approvals.controller.js</w:t>
          </w:r>
        </w:p>
        <w:p w14:paraId="1F3210D2" w14:textId="77777777" w:rsidR="00470318" w:rsidRPr="00301BD4" w:rsidRDefault="00470318" w:rsidP="00470318">
          <w:pPr>
            <w:numPr>
              <w:ilvl w:val="0"/>
              <w:numId w:val="4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backend/src/modules/approvals/approvals.service.js</w:t>
          </w:r>
        </w:p>
        <w:p w14:paraId="5EBBFC23" w14:textId="77777777" w:rsidR="00470318" w:rsidRPr="00470318" w:rsidRDefault="00470318" w:rsidP="00470318">
          <w:pPr>
            <w:numPr>
              <w:ilvl w:val="0"/>
              <w:numId w:val="4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spi_front/src/core/api/approvalsApi.js</w:t>
          </w:r>
        </w:p>
        <w:p w14:paraId="6CC4BF3A" w14:textId="77777777" w:rsidR="00470318" w:rsidRPr="00470318" w:rsidRDefault="00470318" w:rsidP="00470318">
          <w:pPr>
            <w:numPr>
              <w:ilvl w:val="0"/>
              <w:numId w:val="4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spi_front/src/modules/servicio/pages/Aprobaciones.jsx</w:t>
          </w:r>
        </w:p>
        <w:p w14:paraId="52E8FF38" w14:textId="77777777" w:rsidR="00470318" w:rsidRPr="00470318" w:rsidRDefault="00470318" w:rsidP="00470318">
          <w:pPr>
            <w:numPr>
              <w:ilvl w:val="0"/>
              <w:numId w:val="4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spi_front/src/modules/servicio/components/PendingApprovals.jsx</w:t>
          </w:r>
        </w:p>
        <w:p w14:paraId="4F93D797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Responsabilidad</w:t>
          </w:r>
        </w:p>
        <w:p w14:paraId="75C2AA4C" w14:textId="77777777" w:rsidR="00470318" w:rsidRPr="00470318" w:rsidRDefault="00470318" w:rsidP="00470318">
          <w:pPr>
            <w:numPr>
              <w:ilvl w:val="0"/>
              <w:numId w:val="4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listar pendientes</w:t>
          </w:r>
        </w:p>
        <w:p w14:paraId="480C1BC5" w14:textId="77777777" w:rsidR="00470318" w:rsidRPr="00470318" w:rsidRDefault="00470318" w:rsidP="00470318">
          <w:pPr>
            <w:numPr>
              <w:ilvl w:val="0"/>
              <w:numId w:val="4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aprobar o rechazar solicitudes del flujo tecnico/servicio</w:t>
          </w:r>
        </w:p>
        <w:p w14:paraId="13923FA4" w14:textId="77777777" w:rsidR="00470318" w:rsidRPr="00470318" w:rsidRDefault="00470318" w:rsidP="00470318">
          <w:pPr>
            <w:numPr>
              <w:ilvl w:val="0"/>
              <w:numId w:val="4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registrar decision en request_approvals</w:t>
          </w:r>
        </w:p>
        <w:p w14:paraId="6CA03FB5" w14:textId="77777777" w:rsidR="00470318" w:rsidRPr="00470318" w:rsidRDefault="00470318" w:rsidP="00470318">
          <w:pPr>
            <w:numPr>
              <w:ilvl w:val="0"/>
              <w:numId w:val="4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enviar correo</w:t>
          </w:r>
        </w:p>
        <w:p w14:paraId="5AB8E762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61" w:name="_Toc22472438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3.6 management</w:t>
          </w:r>
          <w:bookmarkEnd w:id="61"/>
        </w:p>
        <w:p w14:paraId="02917259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Archivos</w:t>
          </w:r>
        </w:p>
        <w:p w14:paraId="20DC6859" w14:textId="77777777" w:rsidR="00470318" w:rsidRPr="00470318" w:rsidRDefault="00470318" w:rsidP="00470318">
          <w:pPr>
            <w:numPr>
              <w:ilvl w:val="0"/>
              <w:numId w:val="4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backend/src/modules/management/management.routes.js</w:t>
          </w:r>
        </w:p>
        <w:p w14:paraId="429BD1A9" w14:textId="77777777" w:rsidR="00470318" w:rsidRPr="00470318" w:rsidRDefault="00470318" w:rsidP="00470318">
          <w:pPr>
            <w:numPr>
              <w:ilvl w:val="0"/>
              <w:numId w:val="4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backend/src/modules/management/management.controller.js</w:t>
          </w:r>
        </w:p>
        <w:p w14:paraId="6EC71B21" w14:textId="77777777" w:rsidR="00470318" w:rsidRPr="00470318" w:rsidRDefault="00470318" w:rsidP="00470318">
          <w:pPr>
            <w:numPr>
              <w:ilvl w:val="0"/>
              <w:numId w:val="4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backend/src/modules/management/management.service.js</w:t>
          </w:r>
        </w:p>
        <w:p w14:paraId="6768BFEA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Responsabilidad</w:t>
          </w:r>
        </w:p>
        <w:p w14:paraId="389768D2" w14:textId="77777777" w:rsidR="00470318" w:rsidRPr="00470318" w:rsidRDefault="00470318" w:rsidP="00470318">
          <w:pPr>
            <w:numPr>
              <w:ilvl w:val="0"/>
              <w:numId w:val="5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exponer dashboard gerencial</w:t>
          </w:r>
        </w:p>
        <w:p w14:paraId="239D20F3" w14:textId="77777777" w:rsidR="00470318" w:rsidRPr="00470318" w:rsidRDefault="00470318" w:rsidP="00470318">
          <w:pPr>
            <w:numPr>
              <w:ilvl w:val="0"/>
              <w:numId w:val="5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listar solicitudes</w:t>
          </w:r>
        </w:p>
        <w:p w14:paraId="5E05C9E4" w14:textId="77777777" w:rsidR="00470318" w:rsidRPr="00470318" w:rsidRDefault="00470318" w:rsidP="00470318">
          <w:pPr>
            <w:numPr>
              <w:ilvl w:val="0"/>
              <w:numId w:val="5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consultar trazabilidad y documentos por solicitud</w:t>
          </w:r>
        </w:p>
        <w:p w14:paraId="1F1F11D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Dependencias</w:t>
          </w:r>
        </w:p>
        <w:p w14:paraId="05FC08B3" w14:textId="77777777" w:rsidR="00470318" w:rsidRPr="00470318" w:rsidRDefault="00470318" w:rsidP="00470318">
          <w:pPr>
            <w:numPr>
              <w:ilvl w:val="0"/>
              <w:numId w:val="5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requests, request_types, users, auditoria.logs, request_attachments, request_versions</w:t>
          </w:r>
        </w:p>
        <w:p w14:paraId="30E6793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62" w:name="_Toc224724382"/>
          <w:r w:rsidRPr="0047031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3.7 signature</w:t>
          </w:r>
          <w:bookmarkEnd w:id="62"/>
        </w:p>
        <w:p w14:paraId="14C52A0B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Archivos</w:t>
          </w:r>
        </w:p>
        <w:p w14:paraId="6AEAB386" w14:textId="77777777" w:rsidR="00470318" w:rsidRPr="00470318" w:rsidRDefault="00470318" w:rsidP="00470318">
          <w:pPr>
            <w:numPr>
              <w:ilvl w:val="0"/>
              <w:numId w:val="5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backend/src/modules/signature/signature.routes.js</w:t>
          </w:r>
        </w:p>
        <w:p w14:paraId="48F5F91D" w14:textId="77777777" w:rsidR="00470318" w:rsidRPr="00470318" w:rsidRDefault="00470318" w:rsidP="00470318">
          <w:pPr>
            <w:numPr>
              <w:ilvl w:val="0"/>
              <w:numId w:val="5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backend/src/modules/signature/signature.controller.js</w:t>
          </w:r>
        </w:p>
        <w:p w14:paraId="1F62BADC" w14:textId="77777777" w:rsidR="00470318" w:rsidRPr="00470318" w:rsidRDefault="00470318" w:rsidP="00470318">
          <w:pPr>
            <w:numPr>
              <w:ilvl w:val="0"/>
              <w:numId w:val="5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backend/src/services/signatures/*</w:t>
          </w:r>
        </w:p>
        <w:p w14:paraId="29A73DEC" w14:textId="77777777" w:rsidR="00470318" w:rsidRPr="00470318" w:rsidRDefault="00470318" w:rsidP="00470318">
          <w:pPr>
            <w:numPr>
              <w:ilvl w:val="0"/>
              <w:numId w:val="5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spi_front/src/core/api/signatureApi.js</w:t>
          </w:r>
        </w:p>
        <w:p w14:paraId="0FFF62D3" w14:textId="77777777" w:rsidR="00470318" w:rsidRPr="00301BD4" w:rsidRDefault="00470318" w:rsidP="00470318">
          <w:pPr>
            <w:numPr>
              <w:ilvl w:val="0"/>
              <w:numId w:val="5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spi_front/src/modules/signature/components/DocumentSigner.jsx</w:t>
          </w:r>
        </w:p>
        <w:p w14:paraId="537EF532" w14:textId="77777777" w:rsidR="00470318" w:rsidRPr="00301BD4" w:rsidRDefault="00470318" w:rsidP="00470318">
          <w:pPr>
            <w:numPr>
              <w:ilvl w:val="0"/>
              <w:numId w:val="5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spi_front/src/modules/signature/pages/DocumentVerification.jsx</w:t>
          </w:r>
        </w:p>
        <w:p w14:paraId="48915003" w14:textId="77777777" w:rsidR="00470318" w:rsidRPr="00301BD4" w:rsidRDefault="00470318" w:rsidP="00470318">
          <w:pPr>
            <w:numPr>
              <w:ilvl w:val="0"/>
              <w:numId w:val="5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spi_front/src/modules/signature/pages/SignatureDashboard.jsx</w:t>
          </w:r>
        </w:p>
        <w:p w14:paraId="09B75C8F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Responsabilidad</w:t>
          </w:r>
        </w:p>
        <w:p w14:paraId="5A6688C7" w14:textId="77777777" w:rsidR="00470318" w:rsidRPr="00470318" w:rsidRDefault="00470318" w:rsidP="00470318">
          <w:pPr>
            <w:numPr>
              <w:ilvl w:val="0"/>
              <w:numId w:val="5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calcular hash</w:t>
          </w:r>
        </w:p>
        <w:p w14:paraId="2A9A284A" w14:textId="77777777" w:rsidR="00470318" w:rsidRPr="00470318" w:rsidRDefault="00470318" w:rsidP="00470318">
          <w:pPr>
            <w:numPr>
              <w:ilvl w:val="0"/>
              <w:numId w:val="5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registrar firma avanzada</w:t>
          </w:r>
        </w:p>
        <w:p w14:paraId="77086B3B" w14:textId="77777777" w:rsidR="00470318" w:rsidRPr="00470318" w:rsidRDefault="00470318" w:rsidP="00470318">
          <w:pPr>
            <w:numPr>
              <w:ilvl w:val="0"/>
              <w:numId w:val="5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emitir sello y QR</w:t>
          </w:r>
        </w:p>
        <w:p w14:paraId="1906BA29" w14:textId="77777777" w:rsidR="00470318" w:rsidRPr="00470318" w:rsidRDefault="00470318" w:rsidP="00470318">
          <w:pPr>
            <w:numPr>
              <w:ilvl w:val="0"/>
              <w:numId w:val="5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bloquear documento</w:t>
          </w:r>
        </w:p>
        <w:p w14:paraId="322076F6" w14:textId="77777777" w:rsidR="00470318" w:rsidRPr="00470318" w:rsidRDefault="00470318" w:rsidP="00470318">
          <w:pPr>
            <w:numPr>
              <w:ilvl w:val="0"/>
              <w:numId w:val="5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verificar token publico</w:t>
          </w:r>
        </w:p>
        <w:p w14:paraId="22807A75" w14:textId="77777777" w:rsidR="00470318" w:rsidRPr="00470318" w:rsidRDefault="00470318" w:rsidP="00470318">
          <w:pPr>
            <w:numPr>
              <w:ilvl w:val="0"/>
              <w:numId w:val="5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exponer audit trail y dashboard</w:t>
          </w:r>
        </w:p>
        <w:p w14:paraId="35E6B219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Dependencias</w:t>
          </w:r>
        </w:p>
        <w:p w14:paraId="6E4B2985" w14:textId="77777777" w:rsidR="00470318" w:rsidRPr="00301BD4" w:rsidRDefault="00470318" w:rsidP="00470318">
          <w:pPr>
            <w:numPr>
              <w:ilvl w:val="0"/>
              <w:numId w:val="5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documents, document_hashes, document_signatures_advanced, document_seals, document_qr_codes, document_signature_logs, document_verification_info</w:t>
          </w:r>
        </w:p>
        <w:p w14:paraId="5484B53F" w14:textId="77777777" w:rsidR="00470318" w:rsidRPr="00470318" w:rsidRDefault="00470318" w:rsidP="00470318">
          <w:pPr>
            <w:numPr>
              <w:ilvl w:val="0"/>
              <w:numId w:val="5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funciones SQL create_document_seal_and_qr, track_qr_access</w:t>
          </w:r>
        </w:p>
        <w:p w14:paraId="022A1B51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63" w:name="_Toc22472438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Modelo tecnico de datos</w:t>
          </w:r>
          <w:bookmarkEnd w:id="63"/>
        </w:p>
        <w:p w14:paraId="2466955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64" w:name="_Toc224724384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Entidades principales</w:t>
          </w:r>
          <w:bookmarkEnd w:id="64"/>
        </w:p>
        <w:p w14:paraId="0E7C1D2D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users</w:t>
          </w:r>
        </w:p>
        <w:p w14:paraId="4A780769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departments</w:t>
          </w:r>
        </w:p>
        <w:p w14:paraId="79C12C98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user_sessions</w:t>
          </w:r>
        </w:p>
        <w:p w14:paraId="02D8C12D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user_lopdp_consents</w:t>
          </w:r>
        </w:p>
        <w:p w14:paraId="50779BDC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auditoria.logs</w:t>
          </w:r>
        </w:p>
        <w:p w14:paraId="17A32FD4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notifications</w:t>
          </w:r>
        </w:p>
        <w:p w14:paraId="6A6E8785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requests</w:t>
          </w:r>
        </w:p>
        <w:p w14:paraId="2D51D94D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request_types</w:t>
          </w:r>
        </w:p>
        <w:p w14:paraId="380A2C99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request_approvals</w:t>
          </w:r>
        </w:p>
        <w:p w14:paraId="795DCA50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request_attachments</w:t>
          </w:r>
        </w:p>
        <w:p w14:paraId="1E274C03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request_versions</w:t>
          </w:r>
        </w:p>
        <w:p w14:paraId="649BC6C2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audit_settings</w:t>
          </w:r>
        </w:p>
        <w:p w14:paraId="4724FF1B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audit_sections</w:t>
          </w:r>
        </w:p>
        <w:p w14:paraId="715B8799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audit_documents</w:t>
          </w:r>
        </w:p>
        <w:p w14:paraId="5F6DDBC9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audit_access_grants</w:t>
          </w:r>
        </w:p>
        <w:p w14:paraId="14959ABE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documents</w:t>
          </w:r>
        </w:p>
        <w:p w14:paraId="4A5E3401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document_hashes</w:t>
          </w:r>
        </w:p>
        <w:p w14:paraId="1AFDE10F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document_signatures_advanced</w:t>
          </w:r>
        </w:p>
        <w:p w14:paraId="18AFB5FF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document_seals</w:t>
          </w:r>
        </w:p>
        <w:p w14:paraId="27E5BE4C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document_qr_codes</w:t>
          </w:r>
        </w:p>
        <w:p w14:paraId="33C2281A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document_signature_logs</w:t>
          </w:r>
        </w:p>
        <w:p w14:paraId="3A8933A7" w14:textId="77777777" w:rsidR="00470318" w:rsidRPr="00470318" w:rsidRDefault="00470318" w:rsidP="00470318">
          <w:pPr>
            <w:numPr>
              <w:ilvl w:val="0"/>
              <w:numId w:val="5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document_verification_info</w:t>
          </w:r>
        </w:p>
        <w:p w14:paraId="3C8F6F13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65" w:name="_Toc224724385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Relaciones relevantes</w:t>
          </w:r>
          <w:bookmarkEnd w:id="65"/>
        </w:p>
        <w:p w14:paraId="65A50AD6" w14:textId="77777777" w:rsidR="00470318" w:rsidRPr="00470318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users.department_id -&gt; departments.id</w:t>
          </w:r>
        </w:p>
        <w:p w14:paraId="079D92E8" w14:textId="77777777" w:rsidR="00470318" w:rsidRPr="00301BD4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request_approvals.request_id -&gt; requests.id</w:t>
          </w:r>
        </w:p>
        <w:p w14:paraId="4319759E" w14:textId="77777777" w:rsidR="00470318" w:rsidRPr="00301BD4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request_approvals.approver_id -&gt; users.id</w:t>
          </w:r>
        </w:p>
        <w:p w14:paraId="42C21619" w14:textId="77777777" w:rsidR="00470318" w:rsidRPr="00301BD4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audit_documents.section_code -&gt; audit_sections.code</w:t>
          </w:r>
        </w:p>
        <w:p w14:paraId="2AD6A5E9" w14:textId="77777777" w:rsidR="00470318" w:rsidRPr="00470318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documents.current_hash_id -&gt; document_hashes.id</w:t>
          </w:r>
        </w:p>
        <w:p w14:paraId="07A7938B" w14:textId="77777777" w:rsidR="00470318" w:rsidRPr="00301BD4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document_signatures_advanced.document_id -&gt; documents.id</w:t>
          </w:r>
        </w:p>
        <w:p w14:paraId="42D4024E" w14:textId="77777777" w:rsidR="00470318" w:rsidRPr="00470318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document_signatures_advanced.document_hash_id -&gt; document_hashes.id</w:t>
          </w:r>
        </w:p>
        <w:p w14:paraId="5A6936C3" w14:textId="77777777" w:rsidR="00470318" w:rsidRPr="00301BD4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document_seals.document_id -&gt; documents.id</w:t>
          </w:r>
        </w:p>
        <w:p w14:paraId="1166BB2C" w14:textId="77777777" w:rsidR="00470318" w:rsidRPr="00301BD4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document_qr_codes.seal_id -&gt; document_seals.id</w:t>
          </w:r>
        </w:p>
        <w:p w14:paraId="2D2742C7" w14:textId="77777777" w:rsidR="00470318" w:rsidRPr="00301BD4" w:rsidRDefault="00470318" w:rsidP="00470318">
          <w:pPr>
            <w:numPr>
              <w:ilvl w:val="0"/>
              <w:numId w:val="5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document_signature_logs.document_id -&gt; documents.id</w:t>
          </w:r>
        </w:p>
        <w:p w14:paraId="5639A42F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66" w:name="_Toc22472438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5. API real del area</w:t>
          </w:r>
          <w:bookmarkEnd w:id="66"/>
        </w:p>
        <w:p w14:paraId="7C5C7B62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67" w:name="_Toc22472438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auth</w:t>
          </w:r>
          <w:bookmarkEnd w:id="67"/>
        </w:p>
        <w:p w14:paraId="02F6566A" w14:textId="77777777" w:rsidR="00470318" w:rsidRPr="00470318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/api/v1/auth/google</w:t>
          </w:r>
        </w:p>
        <w:p w14:paraId="3F5DE511" w14:textId="77777777" w:rsidR="00470318" w:rsidRPr="00301BD4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/api/v1/auth/google/callback</w:t>
          </w:r>
        </w:p>
        <w:p w14:paraId="10299EBD" w14:textId="77777777" w:rsidR="00470318" w:rsidRPr="00470318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/api/v1/auth/me</w:t>
          </w:r>
        </w:p>
        <w:p w14:paraId="27BB6FCF" w14:textId="77777777" w:rsidR="00470318" w:rsidRPr="00470318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POST /api/v1/auth/refresh</w:t>
          </w:r>
        </w:p>
        <w:p w14:paraId="5CBD260C" w14:textId="77777777" w:rsidR="00470318" w:rsidRPr="00470318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POST /api/v1/auth/logout</w:t>
          </w:r>
        </w:p>
        <w:p w14:paraId="5F698FFF" w14:textId="77777777" w:rsidR="00470318" w:rsidRPr="00301BD4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POST /api/v1/auth/lopdp/accept</w:t>
          </w:r>
        </w:p>
        <w:p w14:paraId="6FC60A37" w14:textId="77777777" w:rsidR="00470318" w:rsidRPr="00470318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/api/v1/auth/sessions</w:t>
          </w:r>
        </w:p>
        <w:p w14:paraId="1B82E55B" w14:textId="77777777" w:rsidR="00470318" w:rsidRPr="00301BD4" w:rsidRDefault="00470318" w:rsidP="00470318">
          <w:pPr>
            <w:numPr>
              <w:ilvl w:val="0"/>
              <w:numId w:val="5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/api/v1/auth/active-users</w:t>
          </w:r>
        </w:p>
        <w:p w14:paraId="07A593D4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68" w:name="_Toc22472438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security</w:t>
          </w:r>
          <w:bookmarkEnd w:id="68"/>
        </w:p>
        <w:p w14:paraId="7624CF3B" w14:textId="77777777" w:rsidR="00470318" w:rsidRPr="00301BD4" w:rsidRDefault="00470318" w:rsidP="00470318">
          <w:pPr>
            <w:numPr>
              <w:ilvl w:val="0"/>
              <w:numId w:val="5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/api/v1/security/offhours-logins</w:t>
          </w:r>
        </w:p>
        <w:p w14:paraId="7D2EF281" w14:textId="77777777" w:rsidR="00470318" w:rsidRPr="00301BD4" w:rsidRDefault="00470318" w:rsidP="00470318">
          <w:pPr>
            <w:numPr>
              <w:ilvl w:val="0"/>
              <w:numId w:val="5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/api/v1/security/offhours-logins/:id/timeline</w:t>
          </w:r>
        </w:p>
        <w:p w14:paraId="0D1A4A9C" w14:textId="77777777" w:rsidR="00470318" w:rsidRPr="00301BD4" w:rsidRDefault="00470318" w:rsidP="00470318">
          <w:pPr>
            <w:numPr>
              <w:ilvl w:val="0"/>
              <w:numId w:val="5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POST /api/v1/security/offhours-logins/:id/review</w:t>
          </w:r>
        </w:p>
        <w:p w14:paraId="44ACED02" w14:textId="77777777" w:rsidR="00470318" w:rsidRPr="00301BD4" w:rsidRDefault="00470318" w:rsidP="00470318">
          <w:pPr>
            <w:numPr>
              <w:ilvl w:val="0"/>
              <w:numId w:val="5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/api/v1/security/offhours-logins/export</w:t>
          </w:r>
        </w:p>
        <w:p w14:paraId="390D3141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69" w:name="_Toc224724389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auditoria</w:t>
          </w:r>
          <w:bookmarkEnd w:id="69"/>
        </w:p>
        <w:p w14:paraId="4A27680C" w14:textId="77777777" w:rsidR="00470318" w:rsidRPr="00470318" w:rsidRDefault="00470318" w:rsidP="00470318">
          <w:pPr>
            <w:numPr>
              <w:ilvl w:val="0"/>
              <w:numId w:val="5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/api/v1/auditoria</w:t>
          </w:r>
        </w:p>
        <w:p w14:paraId="64CF819A" w14:textId="77777777" w:rsidR="00470318" w:rsidRPr="00470318" w:rsidRDefault="00470318" w:rsidP="00470318">
          <w:pPr>
            <w:numPr>
              <w:ilvl w:val="0"/>
              <w:numId w:val="5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/api/v1/auditoria/:id</w:t>
          </w:r>
        </w:p>
        <w:p w14:paraId="07ABEAB5" w14:textId="77777777" w:rsidR="00470318" w:rsidRPr="00301BD4" w:rsidRDefault="00470318" w:rsidP="00470318">
          <w:pPr>
            <w:numPr>
              <w:ilvl w:val="0"/>
              <w:numId w:val="5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/api/v1/auditoria/export/csv</w:t>
          </w:r>
        </w:p>
        <w:p w14:paraId="6957DB99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70" w:name="_Toc22472439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audit-prep</w:t>
          </w:r>
          <w:bookmarkEnd w:id="70"/>
        </w:p>
        <w:p w14:paraId="6A905F1C" w14:textId="77777777" w:rsidR="00470318" w:rsidRPr="00301BD4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/api/v1/audit-prep/status</w:t>
          </w:r>
        </w:p>
        <w:p w14:paraId="3F9DAFE8" w14:textId="77777777" w:rsidR="00470318" w:rsidRPr="00301BD4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PUT /api/v1/audit-prep/status</w:t>
          </w:r>
        </w:p>
        <w:p w14:paraId="1F721EFD" w14:textId="77777777" w:rsidR="00470318" w:rsidRPr="00301BD4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/api/v1/audit-prep/sections</w:t>
          </w:r>
        </w:p>
        <w:p w14:paraId="781BA33A" w14:textId="77777777" w:rsidR="00470318" w:rsidRPr="00470318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POST /api/v1/audit-prep/sections</w:t>
          </w:r>
        </w:p>
        <w:p w14:paraId="5751E7AC" w14:textId="77777777" w:rsidR="00470318" w:rsidRPr="00470318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/api/v1/audit-prep/documents</w:t>
          </w:r>
        </w:p>
        <w:p w14:paraId="7C319835" w14:textId="77777777" w:rsidR="00470318" w:rsidRPr="00470318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POST /api/v1/audit-prep/documents/upload</w:t>
          </w:r>
        </w:p>
        <w:p w14:paraId="15A92A95" w14:textId="77777777" w:rsidR="00470318" w:rsidRPr="00301BD4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PATCH /api/v1/audit-prep/documents/:id/status</w:t>
          </w:r>
        </w:p>
        <w:p w14:paraId="15D35D63" w14:textId="77777777" w:rsidR="00470318" w:rsidRPr="00301BD4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/api/v1/audit-prep/documents/:id/download</w:t>
          </w:r>
        </w:p>
        <w:p w14:paraId="68B26ED6" w14:textId="77777777" w:rsidR="00470318" w:rsidRPr="00301BD4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GET /api/v1/audit-prep/external-access</w:t>
          </w:r>
        </w:p>
        <w:p w14:paraId="2052F9B6" w14:textId="77777777" w:rsidR="00470318" w:rsidRPr="00470318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POST /api/v1/audit-prep/external-access</w:t>
          </w:r>
        </w:p>
        <w:p w14:paraId="2A427929" w14:textId="77777777" w:rsidR="00470318" w:rsidRPr="00301BD4" w:rsidRDefault="00470318" w:rsidP="00470318">
          <w:pPr>
            <w:numPr>
              <w:ilvl w:val="0"/>
              <w:numId w:val="6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DELETE /api/v1/audit-prep/external-access/:id</w:t>
          </w:r>
        </w:p>
        <w:p w14:paraId="532EDCA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71" w:name="_Toc22472439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approvals</w:t>
          </w:r>
          <w:bookmarkEnd w:id="71"/>
        </w:p>
        <w:p w14:paraId="47D3ECCD" w14:textId="77777777" w:rsidR="00470318" w:rsidRPr="00470318" w:rsidRDefault="00470318" w:rsidP="00470318">
          <w:pPr>
            <w:numPr>
              <w:ilvl w:val="0"/>
              <w:numId w:val="6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/api/v1/approvals/pending</w:t>
          </w:r>
        </w:p>
        <w:p w14:paraId="28305129" w14:textId="77777777" w:rsidR="00470318" w:rsidRPr="00301BD4" w:rsidRDefault="00470318" w:rsidP="00470318">
          <w:pPr>
            <w:numPr>
              <w:ilvl w:val="0"/>
              <w:numId w:val="6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POST /api/v1/approvals/:id/approve</w:t>
          </w:r>
        </w:p>
        <w:p w14:paraId="60A65FD1" w14:textId="77777777" w:rsidR="00470318" w:rsidRPr="00301BD4" w:rsidRDefault="00470318" w:rsidP="00470318">
          <w:pPr>
            <w:numPr>
              <w:ilvl w:val="0"/>
              <w:numId w:val="6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POST /api/v1/approvals/:id/reject</w:t>
          </w:r>
        </w:p>
        <w:p w14:paraId="69B6D18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72" w:name="_Toc224724392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management</w:t>
          </w:r>
          <w:bookmarkEnd w:id="72"/>
        </w:p>
        <w:p w14:paraId="25912ADF" w14:textId="77777777" w:rsidR="00470318" w:rsidRPr="00470318" w:rsidRDefault="00470318" w:rsidP="00470318">
          <w:pPr>
            <w:numPr>
              <w:ilvl w:val="0"/>
              <w:numId w:val="6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/api/v1/management/stats</w:t>
          </w:r>
        </w:p>
        <w:p w14:paraId="4D266608" w14:textId="77777777" w:rsidR="00470318" w:rsidRPr="00470318" w:rsidRDefault="00470318" w:rsidP="00470318">
          <w:pPr>
            <w:numPr>
              <w:ilvl w:val="0"/>
              <w:numId w:val="6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/api/v1/management/requests</w:t>
          </w:r>
        </w:p>
        <w:p w14:paraId="55252383" w14:textId="77777777" w:rsidR="00470318" w:rsidRPr="00470318" w:rsidRDefault="00470318" w:rsidP="00470318">
          <w:pPr>
            <w:numPr>
              <w:ilvl w:val="0"/>
              <w:numId w:val="6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/api/v1/management/trace/:id</w:t>
          </w:r>
        </w:p>
        <w:p w14:paraId="0CD033EE" w14:textId="77777777" w:rsidR="00470318" w:rsidRPr="00301BD4" w:rsidRDefault="00470318" w:rsidP="00470318">
          <w:pPr>
            <w:numPr>
              <w:ilvl w:val="0"/>
              <w:numId w:val="6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GET /api/v1/management/documents/:id</w:t>
          </w:r>
        </w:p>
        <w:p w14:paraId="2A64F50C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73" w:name="_Toc224724393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signature</w:t>
          </w:r>
          <w:bookmarkEnd w:id="73"/>
        </w:p>
        <w:p w14:paraId="7E19A10D" w14:textId="77777777" w:rsidR="00470318" w:rsidRPr="00470318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POST /api/documents/:documentId/sign</w:t>
          </w:r>
        </w:p>
        <w:p w14:paraId="38446BCE" w14:textId="77777777" w:rsidR="00470318" w:rsidRPr="00301BD4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POST /api/signature/documents/:documentId/sign</w:t>
          </w:r>
        </w:p>
        <w:p w14:paraId="33E88FE2" w14:textId="77777777" w:rsidR="00470318" w:rsidRPr="00470318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/api/verificar/:token</w:t>
          </w:r>
        </w:p>
        <w:p w14:paraId="7BE4A6F7" w14:textId="77777777" w:rsidR="00470318" w:rsidRPr="00470318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/api/verify/:token</w:t>
          </w:r>
        </w:p>
        <w:p w14:paraId="0DE65815" w14:textId="77777777" w:rsidR="00470318" w:rsidRPr="00470318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/api/signature/verificar/:token</w:t>
          </w:r>
        </w:p>
        <w:p w14:paraId="58CDC4F7" w14:textId="77777777" w:rsidR="00470318" w:rsidRPr="00470318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/api/signature/verify/:token</w:t>
          </w:r>
        </w:p>
        <w:p w14:paraId="690A1F6E" w14:textId="77777777" w:rsidR="00470318" w:rsidRPr="00301BD4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GET /api/documents/:documentId/audit-trail</w:t>
          </w:r>
        </w:p>
        <w:p w14:paraId="4464A7C9" w14:textId="77777777" w:rsidR="00470318" w:rsidRPr="00301BD4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GET /api/signature/documents/:documentId/audit-trail</w:t>
          </w:r>
        </w:p>
        <w:p w14:paraId="6485A847" w14:textId="77777777" w:rsidR="00470318" w:rsidRPr="00470318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/api/dashboard</w:t>
          </w:r>
        </w:p>
        <w:p w14:paraId="769598F6" w14:textId="77777777" w:rsidR="00470318" w:rsidRPr="00470318" w:rsidRDefault="00470318" w:rsidP="00470318">
          <w:pPr>
            <w:numPr>
              <w:ilvl w:val="0"/>
              <w:numId w:val="6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GET /api/signature/dashboard</w:t>
          </w:r>
        </w:p>
        <w:p w14:paraId="641A082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74" w:name="_Toc22472439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Flujos tecnicos</w:t>
          </w:r>
          <w:bookmarkEnd w:id="74"/>
        </w:p>
        <w:p w14:paraId="55B7CADC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75" w:name="_Toc224724395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Login</w:t>
          </w:r>
          <w:bookmarkEnd w:id="75"/>
        </w:p>
        <w:p w14:paraId="06EE3C15" w14:textId="77777777" w:rsidR="00470318" w:rsidRPr="00301BD4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  <w:lang w:val="en-US"/>
            </w:rPr>
          </w:pPr>
          <w:r w:rsidRPr="00301BD4">
            <w:rPr>
              <w:rFonts w:ascii="Aptos" w:hAnsi="Aptos"/>
              <w:lang w:val="en-US"/>
            </w:rPr>
            <w:t>Usuario -&gt; /auth/google -&gt; Google -&gt; /auth/google/callback -&gt; users/user_sessions -&gt; auditoria.logs -&gt; frontend</w:t>
          </w:r>
        </w:p>
        <w:p w14:paraId="7C83A327" w14:textId="77777777" w:rsidR="00470318" w:rsidRPr="00301BD4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lang w:val="en-US"/>
            </w:rPr>
          </w:pPr>
          <w:bookmarkStart w:id="76" w:name="_Toc224724396"/>
          <w:r w:rsidRPr="00301BD4">
            <w:rPr>
              <w:rFonts w:ascii="Aptos" w:eastAsia="Times New Roman" w:hAnsi="Aptos"/>
              <w:b/>
              <w:color w:val="8D648C"/>
              <w:sz w:val="22"/>
              <w:lang w:val="en-US"/>
            </w:rPr>
            <w:t>Seguridad off-hours</w:t>
          </w:r>
          <w:bookmarkEnd w:id="76"/>
        </w:p>
        <w:p w14:paraId="611711D7" w14:textId="77777777" w:rsidR="00470318" w:rsidRPr="00301BD4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  <w:lang w:val="en-US"/>
            </w:rPr>
          </w:pPr>
          <w:r w:rsidRPr="00301BD4">
            <w:rPr>
              <w:rFonts w:ascii="Aptos" w:hAnsi="Aptos"/>
              <w:lang w:val="en-US"/>
            </w:rPr>
            <w:t>auth.googleCallback -&gt; auditoria.logs(offhours_login) -&gt; notifications -&gt; security.controller</w:t>
          </w:r>
        </w:p>
        <w:p w14:paraId="4D145CEA" w14:textId="77777777" w:rsidR="00470318" w:rsidRPr="00301BD4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lang w:val="en-US"/>
            </w:rPr>
          </w:pPr>
          <w:bookmarkStart w:id="77" w:name="_Toc224724397"/>
          <w:r w:rsidRPr="00301BD4">
            <w:rPr>
              <w:rFonts w:ascii="Aptos" w:eastAsia="Times New Roman" w:hAnsi="Aptos"/>
              <w:b/>
              <w:color w:val="8D648C"/>
              <w:sz w:val="22"/>
              <w:lang w:val="en-US"/>
            </w:rPr>
            <w:t>Preparacion de auditoria</w:t>
          </w:r>
          <w:bookmarkEnd w:id="77"/>
        </w:p>
        <w:p w14:paraId="213D67DC" w14:textId="77777777" w:rsidR="00470318" w:rsidRPr="00301BD4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  <w:lang w:val="en-US"/>
            </w:rPr>
          </w:pPr>
          <w:r w:rsidRPr="00301BD4">
            <w:rPr>
              <w:rFonts w:ascii="Aptos" w:hAnsi="Aptos"/>
              <w:lang w:val="en-US"/>
            </w:rPr>
            <w:t>frontend audit-prep -&gt; auditPrep.service -&gt; audit_settings/audit_sections/audit_documents -&gt; Drive</w:t>
          </w:r>
        </w:p>
        <w:p w14:paraId="4BC61726" w14:textId="77777777" w:rsidR="00470318" w:rsidRPr="00301BD4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lang w:val="en-US"/>
            </w:rPr>
          </w:pPr>
          <w:bookmarkStart w:id="78" w:name="_Toc224724398"/>
          <w:r w:rsidRPr="00301BD4">
            <w:rPr>
              <w:rFonts w:ascii="Aptos" w:eastAsia="Times New Roman" w:hAnsi="Aptos"/>
              <w:b/>
              <w:color w:val="8D648C"/>
              <w:sz w:val="22"/>
              <w:lang w:val="en-US"/>
            </w:rPr>
            <w:t>Firma</w:t>
          </w:r>
          <w:bookmarkEnd w:id="78"/>
        </w:p>
        <w:p w14:paraId="0972D770" w14:textId="77777777" w:rsidR="00470318" w:rsidRPr="00301BD4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  <w:lang w:val="en-US"/>
            </w:rPr>
          </w:pPr>
          <w:r w:rsidRPr="00301BD4">
            <w:rPr>
              <w:rFonts w:ascii="Aptos" w:hAnsi="Aptos"/>
              <w:lang w:val="en-US"/>
            </w:rPr>
            <w:t>frontend signature -&gt; signature.controller -&gt; document_hashes -&gt; document_signatures_advanced -&gt; create_document_seal_and_qr -&gt; documents locked -&gt; verify token</w:t>
          </w:r>
        </w:p>
        <w:p w14:paraId="15BF93DF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79" w:name="_Toc224724399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7. Seguridad y control</w:t>
          </w:r>
          <w:bookmarkEnd w:id="79"/>
        </w:p>
        <w:p w14:paraId="71987D9E" w14:textId="77777777" w:rsidR="00470318" w:rsidRPr="00301BD4" w:rsidRDefault="00470318" w:rsidP="00470318">
          <w:pPr>
            <w:numPr>
              <w:ilvl w:val="0"/>
              <w:numId w:val="6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verifyToken valida JWT y claims iss, aud, sub.</w:t>
          </w:r>
        </w:p>
        <w:p w14:paraId="02180BAA" w14:textId="77777777" w:rsidR="00470318" w:rsidRPr="00470318" w:rsidRDefault="00470318" w:rsidP="00470318">
          <w:pPr>
            <w:numPr>
              <w:ilvl w:val="0"/>
              <w:numId w:val="6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requireRole usa grupos y alias en middlewares/roles.js.</w:t>
          </w:r>
        </w:p>
        <w:p w14:paraId="6F843692" w14:textId="77777777" w:rsidR="00470318" w:rsidRPr="00301BD4" w:rsidRDefault="00470318" w:rsidP="00470318">
          <w:pPr>
            <w:numPr>
              <w:ilvl w:val="0"/>
              <w:numId w:val="6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security restringe acceso a TI.</w:t>
          </w:r>
        </w:p>
        <w:p w14:paraId="3E2E79A0" w14:textId="77777777" w:rsidR="00470318" w:rsidRPr="00470318" w:rsidRDefault="00470318" w:rsidP="00470318">
          <w:pPr>
            <w:numPr>
              <w:ilvl w:val="0"/>
              <w:numId w:val="6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 restringe acceso a gerencia general o admin.</w:t>
          </w:r>
        </w:p>
        <w:p w14:paraId="17FCBFFA" w14:textId="77777777" w:rsidR="00470318" w:rsidRPr="00470318" w:rsidRDefault="00470318" w:rsidP="00470318">
          <w:pPr>
            <w:numPr>
              <w:ilvl w:val="0"/>
              <w:numId w:val="6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protege firma, audit trail y dashboard; la verificacion publica queda exceptuada en app.js.</w:t>
          </w:r>
        </w:p>
        <w:p w14:paraId="565D8CEC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0" w:name="_Toc224724400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8. Manejo de errores</w:t>
          </w:r>
          <w:bookmarkEnd w:id="80"/>
        </w:p>
        <w:p w14:paraId="5DF40EED" w14:textId="77777777" w:rsidR="00470318" w:rsidRPr="00470318" w:rsidRDefault="00470318" w:rsidP="00470318">
          <w:pPr>
            <w:numPr>
              <w:ilvl w:val="0"/>
              <w:numId w:val="6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401 token ausente o invalido.</w:t>
          </w:r>
        </w:p>
        <w:p w14:paraId="76ED8817" w14:textId="77777777" w:rsidR="00470318" w:rsidRPr="00470318" w:rsidRDefault="00470318" w:rsidP="00470318">
          <w:pPr>
            <w:numPr>
              <w:ilvl w:val="0"/>
              <w:numId w:val="6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403 rol no autorizado.</w:t>
          </w:r>
        </w:p>
        <w:p w14:paraId="118ACD13" w14:textId="77777777" w:rsidR="00470318" w:rsidRPr="00470318" w:rsidRDefault="00470318" w:rsidP="00470318">
          <w:pPr>
            <w:numPr>
              <w:ilvl w:val="0"/>
              <w:numId w:val="6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404 objeto o token no encontrado.</w:t>
          </w:r>
        </w:p>
        <w:p w14:paraId="14EA08FA" w14:textId="77777777" w:rsidR="00470318" w:rsidRPr="00470318" w:rsidRDefault="00470318" w:rsidP="00470318">
          <w:pPr>
            <w:numPr>
              <w:ilvl w:val="0"/>
              <w:numId w:val="6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409 conflicto de negocio en audit-prep.</w:t>
          </w:r>
        </w:p>
        <w:p w14:paraId="716725B3" w14:textId="77777777" w:rsidR="00470318" w:rsidRPr="00470318" w:rsidRDefault="00470318" w:rsidP="00470318">
          <w:pPr>
            <w:numPr>
              <w:ilvl w:val="0"/>
              <w:numId w:val="6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500 error de integracion, SQL o fallo interno.</w:t>
          </w:r>
        </w:p>
        <w:p w14:paraId="1D1E3DCA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1" w:name="_Toc224724401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9. Hallazgos de diseno vigentes</w:t>
          </w:r>
          <w:bookmarkEnd w:id="81"/>
        </w:p>
        <w:p w14:paraId="2C35284E" w14:textId="77777777" w:rsidR="00470318" w:rsidRPr="00470318" w:rsidRDefault="00470318" w:rsidP="00470318">
          <w:pPr>
            <w:numPr>
              <w:ilvl w:val="0"/>
              <w:numId w:val="6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auth tiene un acoplamiento transversal con attendance durante el callback de login.</w:t>
          </w:r>
        </w:p>
        <w:p w14:paraId="0E57FB7A" w14:textId="77777777" w:rsidR="00470318" w:rsidRPr="00470318" w:rsidRDefault="00470318" w:rsidP="00470318">
          <w:pPr>
            <w:numPr>
              <w:ilvl w:val="0"/>
              <w:numId w:val="6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 no implementa segmentacion real por aprobador dentro de la cola pendiente.</w:t>
          </w:r>
        </w:p>
        <w:p w14:paraId="60572134" w14:textId="77777777" w:rsidR="00470318" w:rsidRPr="00470318" w:rsidRDefault="00470318" w:rsidP="00470318">
          <w:pPr>
            <w:numPr>
              <w:ilvl w:val="0"/>
              <w:numId w:val="6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management.listRequests no devuelve un total global confiable.</w:t>
          </w:r>
        </w:p>
        <w:p w14:paraId="09A1B657" w14:textId="77777777" w:rsidR="00470318" w:rsidRPr="00470318" w:rsidRDefault="00470318" w:rsidP="00470318">
          <w:pPr>
            <w:numPr>
              <w:ilvl w:val="0"/>
              <w:numId w:val="6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depende de funciones/vistas SQL especificas sin fallback en codigo.</w:t>
          </w:r>
        </w:p>
        <w:p w14:paraId="1BDCD10B" w14:textId="77777777" w:rsidR="00470318" w:rsidRPr="00301BD4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  <w:lang w:val="en-US"/>
            </w:rPr>
          </w:pPr>
          <w:bookmarkStart w:id="82" w:name="_Toc224724402"/>
          <w:r w:rsidRPr="00301BD4">
            <w:rPr>
              <w:rFonts w:ascii="Aptos" w:eastAsia="Times New Roman" w:hAnsi="Aptos"/>
              <w:b/>
              <w:color w:val="325483"/>
              <w:sz w:val="26"/>
              <w:lang w:val="en-US"/>
            </w:rPr>
            <w:t>10. Diagrama de arquitectura</w:t>
          </w:r>
          <w:bookmarkEnd w:id="82"/>
        </w:p>
        <w:p w14:paraId="014C57A2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>flowchart LR</w:t>
          </w:r>
        </w:p>
        <w:p w14:paraId="68CAA40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UI[Frontend React] --&gt; AUTH[/api/v1/auth]</w:t>
          </w:r>
        </w:p>
        <w:p w14:paraId="4102EFD7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UI --&gt; SEC[/api/v1/security]</w:t>
          </w:r>
        </w:p>
        <w:p w14:paraId="28B7EDDD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UI --&gt; AUD[/api/v1/auditoria]</w:t>
          </w:r>
        </w:p>
        <w:p w14:paraId="332CFA32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UI --&gt; APREP[/api/v1/audit-prep]</w:t>
          </w:r>
        </w:p>
        <w:p w14:paraId="5F8731DE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UI --&gt; APP[/api/v1/approvals]</w:t>
          </w:r>
        </w:p>
        <w:p w14:paraId="60910C74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en-US"/>
            </w:rPr>
            <w:t xml:space="preserve">  </w:t>
          </w:r>
          <w:r w:rsidRPr="00301BD4">
            <w:rPr>
              <w:rStyle w:val="CdigoHTML"/>
              <w:lang w:val="fr-FR"/>
            </w:rPr>
            <w:t>UI --&gt; MGMT[/api/v1/management]</w:t>
          </w:r>
        </w:p>
        <w:p w14:paraId="3797B32E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fr-FR"/>
            </w:rPr>
            <w:t xml:space="preserve">  </w:t>
          </w:r>
          <w:r w:rsidRPr="00301BD4">
            <w:rPr>
              <w:rStyle w:val="CdigoHTML"/>
              <w:lang w:val="en-US"/>
            </w:rPr>
            <w:t>UI --&gt; SIGN[/api/* firma]</w:t>
          </w:r>
        </w:p>
        <w:p w14:paraId="51C1BAE9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</w:p>
        <w:p w14:paraId="102C564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AUTH --&gt; USERS[(users)]</w:t>
          </w:r>
        </w:p>
        <w:p w14:paraId="0FF6051C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AUTH --&gt; SESS[(user_sessions)]</w:t>
          </w:r>
        </w:p>
        <w:p w14:paraId="6C2EC28F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AUTH --&gt; LOGS[(auditoria.logs)]</w:t>
          </w:r>
        </w:p>
        <w:p w14:paraId="58EADB6A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AUTH --&gt; GOOGLE[Google OAuth / Drive]</w:t>
          </w:r>
        </w:p>
        <w:p w14:paraId="44F047E6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</w:p>
        <w:p w14:paraId="51032CF4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en-US"/>
            </w:rPr>
            <w:t xml:space="preserve">  </w:t>
          </w:r>
          <w:r w:rsidRPr="00301BD4">
            <w:rPr>
              <w:rStyle w:val="CdigoHTML"/>
              <w:lang w:val="fr-FR"/>
            </w:rPr>
            <w:t>SEC --&gt; LOGS</w:t>
          </w:r>
        </w:p>
        <w:p w14:paraId="01E063C9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fr-FR"/>
            </w:rPr>
            <w:t xml:space="preserve">  SEC --&gt; NOTI[(notifications)]</w:t>
          </w:r>
        </w:p>
        <w:p w14:paraId="1860D304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</w:p>
        <w:p w14:paraId="558BEE6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fr-FR"/>
            </w:rPr>
            <w:t xml:space="preserve">  </w:t>
          </w:r>
          <w:r w:rsidRPr="00301BD4">
            <w:rPr>
              <w:rStyle w:val="CdigoHTML"/>
              <w:lang w:val="en-US"/>
            </w:rPr>
            <w:t>AUD --&gt; LOGS</w:t>
          </w:r>
        </w:p>
        <w:p w14:paraId="744523B4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</w:p>
        <w:p w14:paraId="1B77A522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APREP --&gt; ASET[(audit_settings)]</w:t>
          </w:r>
        </w:p>
        <w:p w14:paraId="5806BCD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APREP --&gt; ASEC[(audit_sections)]</w:t>
          </w:r>
        </w:p>
        <w:p w14:paraId="1586E2B1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APREP --&gt; ADOC[(audit_documents)]</w:t>
          </w:r>
        </w:p>
        <w:p w14:paraId="72B3535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APREP --&gt; AACC[(audit_access_grants)]</w:t>
          </w:r>
        </w:p>
        <w:p w14:paraId="64908BBD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APREP --&gt; DRIVE[Google Drive]</w:t>
          </w:r>
        </w:p>
        <w:p w14:paraId="184DC3C7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</w:p>
        <w:p w14:paraId="7A5C7544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APP --&gt; REQ[(requests)]</w:t>
          </w:r>
        </w:p>
        <w:p w14:paraId="480BB8F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APP --&gt; RAPP[(request_approvals)]</w:t>
          </w:r>
        </w:p>
        <w:p w14:paraId="04C316E0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APP --&gt; MAIL[Mailer]</w:t>
          </w:r>
        </w:p>
        <w:p w14:paraId="4B51459F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</w:p>
        <w:p w14:paraId="07E8D216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MGMT --&gt; REQ</w:t>
          </w:r>
        </w:p>
        <w:p w14:paraId="09D049FF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MGMT --&gt; LOGS</w:t>
          </w:r>
        </w:p>
        <w:p w14:paraId="16B3715D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MGMT --&gt; RATT[(request_attachments)]</w:t>
          </w:r>
        </w:p>
        <w:p w14:paraId="7D10B95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  <w:r w:rsidRPr="00301BD4">
            <w:rPr>
              <w:rStyle w:val="CdigoHTML"/>
              <w:lang w:val="en-US"/>
            </w:rPr>
            <w:t xml:space="preserve">  MGMT --&gt; RVER[(request_versions)]</w:t>
          </w:r>
        </w:p>
        <w:p w14:paraId="05A29C5E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en-US"/>
            </w:rPr>
          </w:pPr>
        </w:p>
        <w:p w14:paraId="4A557553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en-US"/>
            </w:rPr>
            <w:t xml:space="preserve">  </w:t>
          </w:r>
          <w:r w:rsidRPr="00301BD4">
            <w:rPr>
              <w:rStyle w:val="CdigoHTML"/>
              <w:lang w:val="fr-FR"/>
            </w:rPr>
            <w:t>SIGN --&gt; DOC[(documents)]</w:t>
          </w:r>
        </w:p>
        <w:p w14:paraId="4B82CD50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fr-FR"/>
            </w:rPr>
            <w:t xml:space="preserve">  SIGN --&gt; DH[(document_hashes)]</w:t>
          </w:r>
        </w:p>
        <w:p w14:paraId="740B5FEF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fr-FR"/>
            </w:rPr>
            <w:t xml:space="preserve">  SIGN --&gt; DSA[(document_signatures_advanced)]</w:t>
          </w:r>
        </w:p>
        <w:p w14:paraId="736C46E9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fr-FR"/>
            </w:rPr>
            <w:lastRenderedPageBreak/>
            <w:t xml:space="preserve">  SIGN --&gt; DSE[(document_seals)]</w:t>
          </w:r>
        </w:p>
        <w:p w14:paraId="1BE958D9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rStyle w:val="CdigoHTML"/>
              <w:lang w:val="fr-FR"/>
            </w:rPr>
          </w:pPr>
          <w:r w:rsidRPr="00301BD4">
            <w:rPr>
              <w:rStyle w:val="CdigoHTML"/>
              <w:lang w:val="fr-FR"/>
            </w:rPr>
            <w:t xml:space="preserve">  SIGN --&gt; DQR[(document_qr_codes)]</w:t>
          </w:r>
        </w:p>
        <w:p w14:paraId="62024E94" w14:textId="77777777" w:rsidR="00470318" w:rsidRPr="00301BD4" w:rsidRDefault="00470318" w:rsidP="00470318">
          <w:pPr>
            <w:pStyle w:val="HTMLconformatoprevio"/>
            <w:spacing w:after="80"/>
            <w:jc w:val="both"/>
            <w:divId w:val="1504467986"/>
            <w:rPr>
              <w:sz w:val="20"/>
              <w:lang w:val="fr-FR"/>
            </w:rPr>
          </w:pPr>
          <w:r w:rsidRPr="00301BD4">
            <w:rPr>
              <w:rStyle w:val="CdigoHTML"/>
              <w:lang w:val="fr-FR"/>
            </w:rPr>
            <w:t xml:space="preserve">  SIGN --&gt; DSL[(document_signature_logs)]</w:t>
          </w:r>
        </w:p>
        <w:p w14:paraId="0D8D6420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</w:rPr>
          </w:pPr>
          <w:bookmarkStart w:id="83" w:name="_Toc224724403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DICCIONARIO DE DATOS</w:t>
          </w:r>
          <w:bookmarkEnd w:id="83"/>
        </w:p>
        <w:p w14:paraId="0446E9BC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84" w:name="_Toc22472440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Area 01: Gobierno, Seguridad y Cumplimiento</w:t>
          </w:r>
          <w:bookmarkEnd w:id="84"/>
        </w:p>
        <w:p w14:paraId="2F81771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85" w:name="_Toc22472440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85"/>
        </w:p>
        <w:p w14:paraId="14C16945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Documentar las estructuras de datos reales consumidas por los modulos auth, security, auditoria, audit-prep, approvals, management y signature, tomando como fuente la base vigente en Neon.</w:t>
          </w:r>
        </w:p>
        <w:p w14:paraId="5AF0485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86" w:name="_Toc22472440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Fuente de verdad</w:t>
          </w:r>
          <w:bookmarkEnd w:id="86"/>
        </w:p>
        <w:p w14:paraId="4F142E5C" w14:textId="77777777" w:rsidR="00470318" w:rsidRPr="00470318" w:rsidRDefault="00470318" w:rsidP="00470318">
          <w:pPr>
            <w:numPr>
              <w:ilvl w:val="0"/>
              <w:numId w:val="6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Motor consultado: PostgreSQL en Neon.</w:t>
          </w:r>
        </w:p>
        <w:p w14:paraId="544369D2" w14:textId="77777777" w:rsidR="00470318" w:rsidRPr="00470318" w:rsidRDefault="00470318" w:rsidP="00470318">
          <w:pPr>
            <w:numPr>
              <w:ilvl w:val="0"/>
              <w:numId w:val="6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Base consultada: FamSPI.</w:t>
          </w:r>
        </w:p>
        <w:p w14:paraId="393F746E" w14:textId="77777777" w:rsidR="00470318" w:rsidRPr="00470318" w:rsidRDefault="00470318" w:rsidP="00470318">
          <w:pPr>
            <w:numPr>
              <w:ilvl w:val="0"/>
              <w:numId w:val="6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Extraccion realizada desde catalogos reales (information_schema, pg_catalog).</w:t>
          </w:r>
        </w:p>
        <w:p w14:paraId="52628351" w14:textId="77777777" w:rsidR="00470318" w:rsidRPr="00470318" w:rsidRDefault="00470318" w:rsidP="00470318">
          <w:pPr>
            <w:numPr>
              <w:ilvl w:val="0"/>
              <w:numId w:val="6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Regla aplicada: cuando el codigo usa objetos distintos a los existentes en Neon, se registra como discrepancia tecnica.</w:t>
          </w:r>
        </w:p>
        <w:p w14:paraId="28548EB9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7" w:name="_Toc22472440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Tablas y vistas incluidas</w:t>
          </w:r>
          <w:bookmarkEnd w:id="87"/>
        </w:p>
        <w:p w14:paraId="4EF40FF2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auditoria.logs (table)</w:t>
          </w:r>
        </w:p>
        <w:p w14:paraId="04148E5C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public.audit_access_grants (table)</w:t>
          </w:r>
        </w:p>
        <w:p w14:paraId="23A611ED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public.audit_documents (table)</w:t>
          </w:r>
        </w:p>
        <w:p w14:paraId="350A74E9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public.audit_sections (table)</w:t>
          </w:r>
        </w:p>
        <w:p w14:paraId="6D33D0E1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public.audit_settings (table)</w:t>
          </w:r>
        </w:p>
        <w:p w14:paraId="77E13774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public.departments (table)</w:t>
          </w:r>
        </w:p>
        <w:p w14:paraId="161956C1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public.document_hashes (table)</w:t>
          </w:r>
        </w:p>
        <w:p w14:paraId="6521D618" w14:textId="77777777" w:rsidR="00470318" w:rsidRPr="00301BD4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public.document_qr_codes (table)</w:t>
          </w:r>
        </w:p>
        <w:p w14:paraId="5E1F4875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public.document_seals (table)</w:t>
          </w:r>
        </w:p>
        <w:p w14:paraId="712BA65D" w14:textId="77777777" w:rsidR="00470318" w:rsidRPr="00301BD4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public.document_signature_logs (table)</w:t>
          </w:r>
        </w:p>
        <w:p w14:paraId="329A3346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public.document_signatures_advanced (table)</w:t>
          </w:r>
        </w:p>
        <w:p w14:paraId="60ADD713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public.document_verification_info (view)</w:t>
          </w:r>
        </w:p>
        <w:p w14:paraId="0820DB28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public.documents (table)</w:t>
          </w:r>
        </w:p>
        <w:p w14:paraId="6F844C8B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public.notifications (table)</w:t>
          </w:r>
        </w:p>
        <w:p w14:paraId="4179677C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public.request_approvals (table)</w:t>
          </w:r>
        </w:p>
        <w:p w14:paraId="6983C49B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public.request_attachments (table)</w:t>
          </w:r>
        </w:p>
        <w:p w14:paraId="7F1A4FDD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public.request_types (table)</w:t>
          </w:r>
        </w:p>
        <w:p w14:paraId="2F76BE28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public.request_versions (table)</w:t>
          </w:r>
        </w:p>
        <w:p w14:paraId="7969DB85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public.requests (table)</w:t>
          </w:r>
        </w:p>
        <w:p w14:paraId="6D177918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public.user_attendance_records (table)</w:t>
          </w:r>
        </w:p>
        <w:p w14:paraId="388D909F" w14:textId="77777777" w:rsidR="00470318" w:rsidRPr="00301BD4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public.user_lopdp_consents (table)</w:t>
          </w:r>
        </w:p>
        <w:p w14:paraId="29F1E3D4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public.user_profile (table)</w:t>
          </w:r>
        </w:p>
        <w:p w14:paraId="3FBDFB1B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public.user_sessions (table)</w:t>
          </w:r>
        </w:p>
        <w:p w14:paraId="76571266" w14:textId="77777777" w:rsidR="00470318" w:rsidRPr="00470318" w:rsidRDefault="00470318" w:rsidP="00470318">
          <w:pPr>
            <w:numPr>
              <w:ilvl w:val="0"/>
              <w:numId w:val="6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public.users (table)</w:t>
          </w:r>
        </w:p>
        <w:p w14:paraId="0569B9DC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88" w:name="_Toc224724408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Diccionario por entidad</w:t>
          </w:r>
          <w:bookmarkEnd w:id="88"/>
        </w:p>
        <w:p w14:paraId="440BE87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89" w:name="_Toc224724409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auditoria.logs</w:t>
          </w:r>
          <w:bookmarkEnd w:id="89"/>
        </w:p>
        <w:p w14:paraId="17E2ECC3" w14:textId="77777777" w:rsidR="00470318" w:rsidRPr="00470318" w:rsidRDefault="00470318" w:rsidP="00470318">
          <w:pPr>
            <w:numPr>
              <w:ilvl w:val="0"/>
              <w:numId w:val="6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77A1B726" w14:textId="77777777" w:rsidR="00470318" w:rsidRPr="00470318" w:rsidRDefault="00470318" w:rsidP="00470318">
          <w:pPr>
            <w:numPr>
              <w:ilvl w:val="0"/>
              <w:numId w:val="6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auth, auditoria, security, approvals.</w:t>
          </w:r>
        </w:p>
        <w:p w14:paraId="11FC237F" w14:textId="77777777" w:rsidR="00470318" w:rsidRPr="00470318" w:rsidRDefault="00470318" w:rsidP="00470318">
          <w:pPr>
            <w:numPr>
              <w:ilvl w:val="0"/>
              <w:numId w:val="6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Registra todas las acciones de usuarios del sistema SPI Fam (creaciones, modificaciones, logins, etc.)</w:t>
          </w:r>
        </w:p>
        <w:p w14:paraId="10EA67D3" w14:textId="77777777" w:rsidR="00470318" w:rsidRPr="00470318" w:rsidRDefault="00470318" w:rsidP="00470318">
          <w:pPr>
            <w:numPr>
              <w:ilvl w:val="0"/>
              <w:numId w:val="6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0B9DD555" w14:textId="77777777" w:rsidR="00470318" w:rsidRPr="00470318" w:rsidRDefault="00470318" w:rsidP="00470318">
          <w:pPr>
            <w:numPr>
              <w:ilvl w:val="0"/>
              <w:numId w:val="6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633"/>
            <w:gridCol w:w="1432"/>
            <w:gridCol w:w="651"/>
            <w:gridCol w:w="3351"/>
            <w:gridCol w:w="2561"/>
          </w:tblGrid>
          <w:tr w:rsidR="00470318" w:rsidRPr="00470318" w14:paraId="5138C25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0DE2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C603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7FE6B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C3B9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BCB3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45BAFAB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850E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817E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ED43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3D7D5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nextval('auditoria.logs_id_seq'::regclass)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FEE59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5AD5996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3234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2428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2A2B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E6A7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B03B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18E6AE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6B6CD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usuario_email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B85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7EEE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9554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E147DA" w14:textId="4DCE7244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Correo del usuario que realiz</w:t>
                </w:r>
                <w:r w:rsidR="00301BD4">
                  <w:rPr>
                    <w:rFonts w:ascii="Aptos" w:eastAsia="Times New Roman" w:hAnsi="Aptos"/>
                    <w:sz w:val="18"/>
                    <w:szCs w:val="18"/>
                  </w:rPr>
                  <w:t>a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 xml:space="preserve"> la </w:t>
                </w:r>
                <w:r w:rsidR="00301BD4" w:rsidRPr="00470318">
                  <w:rPr>
                    <w:rFonts w:ascii="Aptos" w:eastAsia="Times New Roman" w:hAnsi="Aptos"/>
                    <w:sz w:val="18"/>
                    <w:szCs w:val="18"/>
                  </w:rPr>
                  <w:t>acci</w:t>
                </w:r>
                <w:r w:rsidR="00301BD4">
                  <w:rPr>
                    <w:rFonts w:ascii="Aptos" w:eastAsia="Times New Roman" w:hAnsi="Aptos"/>
                    <w:sz w:val="18"/>
                    <w:szCs w:val="18"/>
                  </w:rPr>
                  <w:t>ó</w:t>
                </w:r>
                <w:r w:rsidR="00301BD4" w:rsidRPr="00470318">
                  <w:rPr>
                    <w:rFonts w:ascii="Aptos" w:eastAsia="Times New Roman" w:hAnsi="Aptos"/>
                    <w:sz w:val="18"/>
                    <w:szCs w:val="18"/>
                  </w:rPr>
                  <w:t>n</w:t>
                </w:r>
              </w:p>
            </w:tc>
          </w:tr>
          <w:tr w:rsidR="00470318" w:rsidRPr="00470318" w14:paraId="2E8C605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A92C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rol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1D87B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EB4C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E54A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687C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352E72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57D8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1293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C12E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2100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21A8BB" w14:textId="452BC991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</w:t>
                </w:r>
                <w:r w:rsidR="00301BD4">
                  <w:rPr>
                    <w:rFonts w:ascii="Aptos" w:eastAsia="Times New Roman" w:hAnsi="Aptos"/>
                    <w:sz w:val="18"/>
                    <w:szCs w:val="18"/>
                  </w:rPr>
                  <w:t>o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dulo afectado (auth, solicitudes, mantenimientos, etc.)</w:t>
                </w:r>
              </w:p>
            </w:tc>
          </w:tr>
          <w:tr w:rsidR="00470318" w:rsidRPr="00470318" w14:paraId="0E430BD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7B69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90665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B3B0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8A4A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5238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Tipo de acciÃ³n (CREATE, UPDATE, DELETE, LOGIN, APPROVE, etc.)</w:t>
                </w:r>
              </w:p>
            </w:tc>
          </w:tr>
          <w:tr w:rsidR="00470318" w:rsidRPr="00470318" w14:paraId="6D3C45B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2B09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descripcion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1798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468C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DD0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C40D3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DescripciÃ³n amigable de la acciÃ³n realizada</w:t>
                </w:r>
              </w:p>
            </w:tc>
          </w:tr>
          <w:tr w:rsidR="00470318" w:rsidRPr="00470318" w14:paraId="5923AC7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4B10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datos_anteriores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B9D1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A0DBC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1B83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92D5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 con los datos antes del cambio</w:t>
                </w:r>
              </w:p>
            </w:tc>
          </w:tr>
          <w:tr w:rsidR="00470318" w:rsidRPr="00470318" w14:paraId="087648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9B62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datos_nuevos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1E1D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5B5A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B374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7B97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 con los datos despuÃ©s del cambio</w:t>
                </w:r>
              </w:p>
            </w:tc>
          </w:tr>
          <w:tr w:rsidR="00470318" w:rsidRPr="00470318" w14:paraId="2331598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B4E9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6B50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0CE1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2D1A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660D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249D8D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4533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user_agent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E478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E0B2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2E7F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E7A8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D8DEA6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1039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fecha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8524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E805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63C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C21A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Fecha y hora del evento registrado</w:t>
                </w:r>
              </w:p>
            </w:tc>
          </w:tr>
          <w:tr w:rsidR="00470318" w:rsidRPr="00470318" w14:paraId="22416DC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6641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duracion_ms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FAA4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91A9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1B1A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D624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D66590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1E2E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E648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75943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C36C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2B18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B2F178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1A9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mantenimiento_id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8BCB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0CD5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5E3A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F899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C75EF4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A608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inventario_id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A8D4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FAAB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A373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998A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ADA516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68D82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38F8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A155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6898B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B787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6D3451E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54728F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creado_en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9FF9C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E209F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48AF1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15461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0B374199" w14:textId="77777777" w:rsidR="00470318" w:rsidRPr="00470318" w:rsidRDefault="00470318" w:rsidP="00470318">
          <w:pPr>
            <w:numPr>
              <w:ilvl w:val="0"/>
              <w:numId w:val="7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61DC3810" w14:textId="77777777" w:rsidR="00470318" w:rsidRPr="00301BD4" w:rsidRDefault="00470318" w:rsidP="00470318">
          <w:pPr>
            <w:numPr>
              <w:ilvl w:val="0"/>
              <w:numId w:val="7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idx_auditoria_accion: CREATE INDEX idx_auditoria_accion ON auditoria.logs USING btree (accion)</w:t>
          </w:r>
        </w:p>
        <w:p w14:paraId="585FA177" w14:textId="77777777" w:rsidR="00470318" w:rsidRPr="00470318" w:rsidRDefault="00470318" w:rsidP="00470318">
          <w:pPr>
            <w:numPr>
              <w:ilvl w:val="0"/>
              <w:numId w:val="7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idx_auditoria_fecha: CREATE INDEX idx_auditoria_fecha ON auditoria.logs USING btree (fecha DESC)</w:t>
          </w:r>
        </w:p>
        <w:p w14:paraId="67C24265" w14:textId="77777777" w:rsidR="00470318" w:rsidRPr="00301BD4" w:rsidRDefault="00470318" w:rsidP="00470318">
          <w:pPr>
            <w:numPr>
              <w:ilvl w:val="0"/>
              <w:numId w:val="7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idx_auditoria_modulo: CREATE INDEX idx_auditoria_modulo ON auditoria.logs USING btree (modulo)</w:t>
          </w:r>
        </w:p>
        <w:p w14:paraId="227A19AD" w14:textId="77777777" w:rsidR="00470318" w:rsidRPr="00470318" w:rsidRDefault="00470318" w:rsidP="00470318">
          <w:pPr>
            <w:numPr>
              <w:ilvl w:val="0"/>
              <w:numId w:val="7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idx_auditoria_usuario: CREATE INDEX idx_auditoria_usuario ON auditoria.logs USING btree (usuario_email)</w:t>
          </w:r>
        </w:p>
        <w:p w14:paraId="4137B46D" w14:textId="77777777" w:rsidR="00470318" w:rsidRPr="00301BD4" w:rsidRDefault="00470318" w:rsidP="00470318">
          <w:pPr>
            <w:numPr>
              <w:ilvl w:val="0"/>
              <w:numId w:val="7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logs_pkey: CREATE UNIQUE INDEX logs_pkey ON auditoria.logs USING btree (id)</w:t>
          </w:r>
        </w:p>
        <w:p w14:paraId="11118461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0" w:name="_Toc22472441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public.audit_access_grants</w:t>
          </w:r>
          <w:bookmarkEnd w:id="90"/>
        </w:p>
        <w:p w14:paraId="68103B5A" w14:textId="77777777" w:rsidR="00470318" w:rsidRPr="00470318" w:rsidRDefault="00470318" w:rsidP="00470318">
          <w:pPr>
            <w:numPr>
              <w:ilvl w:val="0"/>
              <w:numId w:val="7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51C1DBCA" w14:textId="77777777" w:rsidR="00470318" w:rsidRPr="00470318" w:rsidRDefault="00470318" w:rsidP="00470318">
          <w:pPr>
            <w:numPr>
              <w:ilvl w:val="0"/>
              <w:numId w:val="7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audit-prep.</w:t>
          </w:r>
        </w:p>
        <w:p w14:paraId="1519A409" w14:textId="77777777" w:rsidR="00470318" w:rsidRPr="00470318" w:rsidRDefault="00470318" w:rsidP="00470318">
          <w:pPr>
            <w:numPr>
              <w:ilvl w:val="0"/>
              <w:numId w:val="7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13B6A3F8" w14:textId="77777777" w:rsidR="00470318" w:rsidRPr="00470318" w:rsidRDefault="00470318" w:rsidP="00470318">
          <w:pPr>
            <w:numPr>
              <w:ilvl w:val="0"/>
              <w:numId w:val="7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60BD2B7F" w14:textId="77777777" w:rsidR="00470318" w:rsidRPr="00470318" w:rsidRDefault="00470318" w:rsidP="00470318">
          <w:pPr>
            <w:numPr>
              <w:ilvl w:val="0"/>
              <w:numId w:val="7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543A8F23" w14:textId="77777777" w:rsidR="00470318" w:rsidRPr="00470318" w:rsidRDefault="00470318" w:rsidP="00470318">
          <w:pPr>
            <w:numPr>
              <w:ilvl w:val="0"/>
              <w:numId w:val="7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created_by -&gt; public.users.id</w:t>
          </w:r>
        </w:p>
        <w:p w14:paraId="6592100C" w14:textId="77777777" w:rsidR="00470318" w:rsidRPr="00470318" w:rsidRDefault="00470318" w:rsidP="00470318">
          <w:pPr>
            <w:numPr>
              <w:ilvl w:val="0"/>
              <w:numId w:val="7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revoked_by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99"/>
            <w:gridCol w:w="2218"/>
            <w:gridCol w:w="651"/>
            <w:gridCol w:w="3887"/>
            <w:gridCol w:w="1301"/>
          </w:tblGrid>
          <w:tr w:rsidR="00470318" w:rsidRPr="00470318" w14:paraId="421C926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7E90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7A46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FB31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A859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889D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09F193D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2879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C7B4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6835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DAAE9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nextval('audit_access_grants_id_seq'::regclass)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68F7A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4B0A483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C269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466F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20E0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4FC2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D9BB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50F521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8026E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display_name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61B1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EEFAA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1302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54EC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69C258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CE2A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expires_at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3F91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AAF7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D5B6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B5C6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11F13A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5923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C62F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284A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C374D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66A6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5F63A87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4134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created_by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9634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7BAF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1894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FF18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8EF4D3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4235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11BE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C83A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85D0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A71C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E112C0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733E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revoked_at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2831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06D9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E1FF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1105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D145B1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3D2FA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revoked_by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FD2D2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5D9C5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E6D87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AFF3E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60F6B4C7" w14:textId="77777777" w:rsidR="00470318" w:rsidRPr="00470318" w:rsidRDefault="00470318" w:rsidP="00470318">
          <w:pPr>
            <w:numPr>
              <w:ilvl w:val="0"/>
              <w:numId w:val="7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73821E11" w14:textId="77777777" w:rsidR="00470318" w:rsidRPr="00301BD4" w:rsidRDefault="00470318" w:rsidP="00470318">
          <w:pPr>
            <w:numPr>
              <w:ilvl w:val="0"/>
              <w:numId w:val="7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audit_access_grants_pkey: CREATE UNIQUE INDEX audit_access_grants_pkey ON public.audit_access_grants USING btree (id)</w:t>
          </w:r>
        </w:p>
        <w:p w14:paraId="61C861F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1" w:name="_Toc22472441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public.audit_documents</w:t>
          </w:r>
          <w:bookmarkEnd w:id="91"/>
        </w:p>
        <w:p w14:paraId="5F63413B" w14:textId="77777777" w:rsidR="00470318" w:rsidRPr="00470318" w:rsidRDefault="00470318" w:rsidP="00470318">
          <w:pPr>
            <w:numPr>
              <w:ilvl w:val="0"/>
              <w:numId w:val="7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7DCA61FA" w14:textId="77777777" w:rsidR="00470318" w:rsidRPr="00470318" w:rsidRDefault="00470318" w:rsidP="00470318">
          <w:pPr>
            <w:numPr>
              <w:ilvl w:val="0"/>
              <w:numId w:val="7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audit-prep.</w:t>
          </w:r>
        </w:p>
        <w:p w14:paraId="581DA316" w14:textId="77777777" w:rsidR="00470318" w:rsidRPr="00470318" w:rsidRDefault="00470318" w:rsidP="00470318">
          <w:pPr>
            <w:numPr>
              <w:ilvl w:val="0"/>
              <w:numId w:val="7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04067928" w14:textId="77777777" w:rsidR="00470318" w:rsidRPr="00470318" w:rsidRDefault="00470318" w:rsidP="00470318">
          <w:pPr>
            <w:numPr>
              <w:ilvl w:val="0"/>
              <w:numId w:val="7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0762B82B" w14:textId="77777777" w:rsidR="00470318" w:rsidRPr="00470318" w:rsidRDefault="00470318" w:rsidP="00470318">
          <w:pPr>
            <w:numPr>
              <w:ilvl w:val="0"/>
              <w:numId w:val="7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71400BC8" w14:textId="77777777" w:rsidR="00470318" w:rsidRPr="00301BD4" w:rsidRDefault="00470318" w:rsidP="00470318">
          <w:pPr>
            <w:numPr>
              <w:ilvl w:val="0"/>
              <w:numId w:val="7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section_code -&gt; public.audit_sections.code</w:t>
          </w:r>
        </w:p>
        <w:p w14:paraId="4110E068" w14:textId="77777777" w:rsidR="00470318" w:rsidRPr="00470318" w:rsidRDefault="00470318" w:rsidP="00470318">
          <w:pPr>
            <w:numPr>
              <w:ilvl w:val="0"/>
              <w:numId w:val="7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uploaded_by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359"/>
            <w:gridCol w:w="2218"/>
            <w:gridCol w:w="651"/>
            <w:gridCol w:w="3658"/>
            <w:gridCol w:w="1301"/>
          </w:tblGrid>
          <w:tr w:rsidR="00470318" w:rsidRPr="00470318" w14:paraId="7997923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7DCD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36DC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B8B73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597B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D8DC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470318" w14:paraId="5861E55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D079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468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279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4D986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nextval('audit_documents_id_seq'::regclass)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DC3E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A46ABD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A8DEC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section_code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764D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9795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4295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6935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5C8F87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3A98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FDAC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CFB9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0233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90B6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A2C82C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F04D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CFE17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0A91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87C5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'pendiente'::text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A724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30D3D11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A29D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drive_file_id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8EBA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A593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177B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E7B3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14DA07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089C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drive_folder_id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60EA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16B0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795D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01A6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078C41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12B6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uploaded_by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0246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689F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BFFA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FA61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C498DF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07FF0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uploaded_at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D054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5567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6113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41AA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20455C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D91A4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metadata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D1B0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6BB8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939B5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'{}'::jsonb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BA3E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48279C6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5BCF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3660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1C3D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7731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A933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3BC9733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32A78B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09DED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5A3CA1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78C37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93D32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3A55C1BF" w14:textId="77777777" w:rsidR="00470318" w:rsidRPr="00470318" w:rsidRDefault="00470318" w:rsidP="00470318">
          <w:pPr>
            <w:numPr>
              <w:ilvl w:val="0"/>
              <w:numId w:val="7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06F6A225" w14:textId="77777777" w:rsidR="00470318" w:rsidRPr="00470318" w:rsidRDefault="00470318" w:rsidP="00470318">
          <w:pPr>
            <w:numPr>
              <w:ilvl w:val="0"/>
              <w:numId w:val="7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audit_documents_pkey: CREATE UNIQUE INDEX audit_documents_pkey ON public.audit_documents USING btree (id)</w:t>
          </w:r>
        </w:p>
        <w:p w14:paraId="3EB70C2E" w14:textId="77777777" w:rsidR="00470318" w:rsidRPr="00301BD4" w:rsidRDefault="00470318" w:rsidP="00470318">
          <w:pPr>
            <w:numPr>
              <w:ilvl w:val="0"/>
              <w:numId w:val="7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idx_audit_documents_section: CREATE INDEX idx_audit_documents_section ON public.audit_documents USING btree (section_code)</w:t>
          </w:r>
        </w:p>
        <w:p w14:paraId="0F5B1708" w14:textId="77777777" w:rsidR="00470318" w:rsidRPr="00470318" w:rsidRDefault="00470318" w:rsidP="00470318">
          <w:pPr>
            <w:numPr>
              <w:ilvl w:val="0"/>
              <w:numId w:val="7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idx_audit_documents_status: CREATE INDEX idx_audit_documents_status ON public.audit_documents USING btree (status)</w:t>
          </w:r>
        </w:p>
        <w:p w14:paraId="348F4AF9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2" w:name="_Toc224724412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public.audit_sections</w:t>
          </w:r>
          <w:bookmarkEnd w:id="92"/>
        </w:p>
        <w:p w14:paraId="783C0DB7" w14:textId="77777777" w:rsidR="00470318" w:rsidRPr="00470318" w:rsidRDefault="00470318" w:rsidP="00470318">
          <w:pPr>
            <w:numPr>
              <w:ilvl w:val="0"/>
              <w:numId w:val="7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32E72ED3" w14:textId="77777777" w:rsidR="00470318" w:rsidRPr="00470318" w:rsidRDefault="00470318" w:rsidP="00470318">
          <w:pPr>
            <w:numPr>
              <w:ilvl w:val="0"/>
              <w:numId w:val="7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audit-prep.</w:t>
          </w:r>
        </w:p>
        <w:p w14:paraId="69FC2C8A" w14:textId="77777777" w:rsidR="00470318" w:rsidRPr="00470318" w:rsidRDefault="00470318" w:rsidP="00470318">
          <w:pPr>
            <w:numPr>
              <w:ilvl w:val="0"/>
              <w:numId w:val="7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0A45ACD0" w14:textId="77777777" w:rsidR="00470318" w:rsidRPr="00470318" w:rsidRDefault="00470318" w:rsidP="00470318">
          <w:pPr>
            <w:numPr>
              <w:ilvl w:val="0"/>
              <w:numId w:val="7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2E0352A6" w14:textId="77777777" w:rsidR="00470318" w:rsidRPr="00470318" w:rsidRDefault="00470318" w:rsidP="00470318">
          <w:pPr>
            <w:numPr>
              <w:ilvl w:val="0"/>
              <w:numId w:val="7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94"/>
            <w:gridCol w:w="2218"/>
            <w:gridCol w:w="651"/>
            <w:gridCol w:w="3434"/>
            <w:gridCol w:w="1301"/>
          </w:tblGrid>
          <w:tr w:rsidR="00470318" w:rsidRPr="00470318" w14:paraId="4F3FDAD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866E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5515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38BC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946E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B614F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39AC015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BC5D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FA67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816A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EE498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nextval('audit_sections_id_seq'::regclass)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87895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4B0442F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BCCF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7090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58F1A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3BA0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98CD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C3E6CC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8DA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title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2922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2F18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C223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E312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622086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DFA2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description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6ACA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DAA5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FE47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18F2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3E6429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A90F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C5FC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84B0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7E30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18CF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320B72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94F5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storage_path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8B5E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B82A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5009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937C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827832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1E3E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allowed_roles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F526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_text[]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E8D4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3D08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'{}'::text[]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7240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65FA37B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E0A2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ordering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C9CF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17E9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5489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33095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51E0BAE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38D4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44DA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6EFF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40D1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A06F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8D3C94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6E79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metadata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2782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D4B5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3D04D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'{}'::jsonb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EFCE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1F4162B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DD31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D17D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D43B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07EE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5112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6BEC82F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2A7603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C7C44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65841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2E661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B4909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6B696917" w14:textId="77777777" w:rsidR="00470318" w:rsidRPr="00470318" w:rsidRDefault="00470318" w:rsidP="00470318">
          <w:pPr>
            <w:numPr>
              <w:ilvl w:val="0"/>
              <w:numId w:val="7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45F18114" w14:textId="77777777" w:rsidR="00470318" w:rsidRPr="00470318" w:rsidRDefault="00470318" w:rsidP="00470318">
          <w:pPr>
            <w:numPr>
              <w:ilvl w:val="0"/>
              <w:numId w:val="7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audit_sections_code_key: CREATE UNIQUE INDEX audit_sections_code_key ON public.audit_sections USING btree (code)</w:t>
          </w:r>
        </w:p>
        <w:p w14:paraId="5CF1C17E" w14:textId="77777777" w:rsidR="00470318" w:rsidRPr="00301BD4" w:rsidRDefault="00470318" w:rsidP="00470318">
          <w:pPr>
            <w:numPr>
              <w:ilvl w:val="0"/>
              <w:numId w:val="7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audit_sections_pkey: CREATE UNIQUE INDEX audit_sections_pkey ON public.audit_sections USING btree (id)</w:t>
          </w:r>
        </w:p>
        <w:p w14:paraId="4198E7D3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3" w:name="_Toc224724413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public.audit_settings</w:t>
          </w:r>
          <w:bookmarkEnd w:id="93"/>
        </w:p>
        <w:p w14:paraId="22025675" w14:textId="77777777" w:rsidR="00470318" w:rsidRPr="00470318" w:rsidRDefault="00470318" w:rsidP="00470318">
          <w:pPr>
            <w:numPr>
              <w:ilvl w:val="0"/>
              <w:numId w:val="7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4EBB80F3" w14:textId="77777777" w:rsidR="00470318" w:rsidRPr="00470318" w:rsidRDefault="00470318" w:rsidP="00470318">
          <w:pPr>
            <w:numPr>
              <w:ilvl w:val="0"/>
              <w:numId w:val="7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audit-prep.</w:t>
          </w:r>
        </w:p>
        <w:p w14:paraId="0A4EB7D5" w14:textId="77777777" w:rsidR="00470318" w:rsidRPr="00470318" w:rsidRDefault="00470318" w:rsidP="00470318">
          <w:pPr>
            <w:numPr>
              <w:ilvl w:val="0"/>
              <w:numId w:val="7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08EF19C9" w14:textId="77777777" w:rsidR="00470318" w:rsidRPr="00470318" w:rsidRDefault="00470318" w:rsidP="00470318">
          <w:pPr>
            <w:numPr>
              <w:ilvl w:val="0"/>
              <w:numId w:val="7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57BCD85C" w14:textId="77777777" w:rsidR="00470318" w:rsidRPr="00470318" w:rsidRDefault="00470318" w:rsidP="00470318">
          <w:pPr>
            <w:numPr>
              <w:ilvl w:val="0"/>
              <w:numId w:val="7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626"/>
            <w:gridCol w:w="2218"/>
            <w:gridCol w:w="651"/>
            <w:gridCol w:w="930"/>
            <w:gridCol w:w="1301"/>
          </w:tblGrid>
          <w:tr w:rsidR="00470318" w:rsidRPr="00470318" w14:paraId="526930E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2C51E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F4084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92EB0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278CD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5336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470318" w14:paraId="59AFF18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8517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E776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smallint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B6A9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A1FF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C47B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115AD0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11D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audit_mode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5691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298B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C8CD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8A4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039F08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9B65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audit_start_date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9BFE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9075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FBD6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50AE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0D5C7F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CCF04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audit_end_date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2B15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EF8C2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E056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5A14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0F56A6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643A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drive_root_id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25F59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4B12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1FC2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6C689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025C5F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FFF3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checklist_schema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388E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C6A4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A621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'{}'::jsonb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5E71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09D3E8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2969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B018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A3EF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ACA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6FBC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3AC78A9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2B7578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4A043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33B00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98716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E681A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141BCC66" w14:textId="77777777" w:rsidR="00470318" w:rsidRPr="00470318" w:rsidRDefault="00470318" w:rsidP="00470318">
          <w:pPr>
            <w:numPr>
              <w:ilvl w:val="0"/>
              <w:numId w:val="7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097D11DE" w14:textId="77777777" w:rsidR="00470318" w:rsidRPr="00301BD4" w:rsidRDefault="00470318" w:rsidP="00470318">
          <w:pPr>
            <w:numPr>
              <w:ilvl w:val="0"/>
              <w:numId w:val="7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audit_settings_pkey: CREATE UNIQUE INDEX audit_settings_pkey ON public.audit_settings USING btree (id)</w:t>
          </w:r>
        </w:p>
        <w:p w14:paraId="1E231697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4" w:name="_Toc224724414"/>
          <w:r w:rsidRPr="0047031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public.departments</w:t>
          </w:r>
          <w:bookmarkEnd w:id="94"/>
        </w:p>
        <w:p w14:paraId="43266763" w14:textId="77777777" w:rsidR="00470318" w:rsidRPr="00470318" w:rsidRDefault="00470318" w:rsidP="00470318">
          <w:pPr>
            <w:numPr>
              <w:ilvl w:val="0"/>
              <w:numId w:val="7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33591436" w14:textId="77777777" w:rsidR="00470318" w:rsidRPr="00470318" w:rsidRDefault="00470318" w:rsidP="00470318">
          <w:pPr>
            <w:numPr>
              <w:ilvl w:val="0"/>
              <w:numId w:val="7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auth.</w:t>
          </w:r>
        </w:p>
        <w:p w14:paraId="7B692DE3" w14:textId="77777777" w:rsidR="00470318" w:rsidRPr="00470318" w:rsidRDefault="00470318" w:rsidP="00470318">
          <w:pPr>
            <w:numPr>
              <w:ilvl w:val="0"/>
              <w:numId w:val="7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0D12483E" w14:textId="77777777" w:rsidR="00470318" w:rsidRPr="00470318" w:rsidRDefault="00470318" w:rsidP="00470318">
          <w:pPr>
            <w:numPr>
              <w:ilvl w:val="0"/>
              <w:numId w:val="7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116A1FDC" w14:textId="77777777" w:rsidR="00470318" w:rsidRPr="00470318" w:rsidRDefault="00470318" w:rsidP="00470318">
          <w:pPr>
            <w:numPr>
              <w:ilvl w:val="0"/>
              <w:numId w:val="7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101"/>
            <w:gridCol w:w="2474"/>
            <w:gridCol w:w="651"/>
            <w:gridCol w:w="3291"/>
            <w:gridCol w:w="1301"/>
          </w:tblGrid>
          <w:tr w:rsidR="00470318" w:rsidRPr="00470318" w14:paraId="6F6B319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54EA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AC77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7E48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C258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C7B4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596C409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59E7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1B0F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2123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5C11FD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nextval('departments_id_seq'::regclass)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2ACFA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58B09D2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F67F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9775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8C42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DA52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8CC6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48ADC5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896A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C8D84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1E9C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74F8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7C3F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304DA4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33C5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description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2EAB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68FD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E3BD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F54FD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722CFE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784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EBBB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8D6E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C63A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BC7D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105C03E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3D8E867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FCA64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287A6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8FC7F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9AA967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350E0A6F" w14:textId="77777777" w:rsidR="00470318" w:rsidRPr="00470318" w:rsidRDefault="00470318" w:rsidP="00470318">
          <w:pPr>
            <w:numPr>
              <w:ilvl w:val="0"/>
              <w:numId w:val="8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76B31E89" w14:textId="77777777" w:rsidR="00470318" w:rsidRPr="00301BD4" w:rsidRDefault="00470318" w:rsidP="00470318">
          <w:pPr>
            <w:numPr>
              <w:ilvl w:val="0"/>
              <w:numId w:val="8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departments_code_key: CREATE UNIQUE INDEX departments_code_key ON public.departments USING btree (code)</w:t>
          </w:r>
        </w:p>
        <w:p w14:paraId="50A76248" w14:textId="77777777" w:rsidR="00470318" w:rsidRPr="00301BD4" w:rsidRDefault="00470318" w:rsidP="00470318">
          <w:pPr>
            <w:numPr>
              <w:ilvl w:val="0"/>
              <w:numId w:val="8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departments_pkey: CREATE UNIQUE INDEX departments_pkey ON public.departments USING btree (id)</w:t>
          </w:r>
        </w:p>
        <w:p w14:paraId="40724F61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5" w:name="_Toc224724415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public.document_hashes</w:t>
          </w:r>
          <w:bookmarkEnd w:id="95"/>
        </w:p>
        <w:p w14:paraId="7C5C134D" w14:textId="77777777" w:rsidR="00470318" w:rsidRPr="00470318" w:rsidRDefault="00470318" w:rsidP="00470318">
          <w:pPr>
            <w:numPr>
              <w:ilvl w:val="0"/>
              <w:numId w:val="8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735D73B8" w14:textId="77777777" w:rsidR="00470318" w:rsidRPr="00470318" w:rsidRDefault="00470318" w:rsidP="00470318">
          <w:pPr>
            <w:numPr>
              <w:ilvl w:val="0"/>
              <w:numId w:val="8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signature.</w:t>
          </w:r>
        </w:p>
        <w:p w14:paraId="632D58B2" w14:textId="77777777" w:rsidR="00470318" w:rsidRPr="00470318" w:rsidRDefault="00470318" w:rsidP="00470318">
          <w:pPr>
            <w:numPr>
              <w:ilvl w:val="0"/>
              <w:numId w:val="8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Cryptographic hashes for document integrity verification</w:t>
          </w:r>
        </w:p>
        <w:p w14:paraId="5DB0926F" w14:textId="77777777" w:rsidR="00470318" w:rsidRPr="00470318" w:rsidRDefault="00470318" w:rsidP="00470318">
          <w:pPr>
            <w:numPr>
              <w:ilvl w:val="0"/>
              <w:numId w:val="8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59EE8A22" w14:textId="77777777" w:rsidR="00470318" w:rsidRPr="00470318" w:rsidRDefault="00470318" w:rsidP="00470318">
          <w:pPr>
            <w:numPr>
              <w:ilvl w:val="0"/>
              <w:numId w:val="8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2F362414" w14:textId="77777777" w:rsidR="00470318" w:rsidRPr="00470318" w:rsidRDefault="00470318" w:rsidP="00470318">
          <w:pPr>
            <w:numPr>
              <w:ilvl w:val="0"/>
              <w:numId w:val="8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calculated_by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435"/>
            <w:gridCol w:w="1466"/>
            <w:gridCol w:w="651"/>
            <w:gridCol w:w="3735"/>
            <w:gridCol w:w="2341"/>
          </w:tblGrid>
          <w:tr w:rsidR="00470318" w:rsidRPr="00470318" w14:paraId="2F26F1C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12D2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1145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9753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16CDB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3E0A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3C555D9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1628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0E1C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639D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99CB3D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nextval('document_hashes_id_seq'::regclass)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16A8C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150AC57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F4436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CA55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4C76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5A5D4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B8EA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7F3A9FF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4640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document_type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2323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1836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EE1D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DFCFF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Type of document: pdf, docx, excel, etc.</w:t>
                </w:r>
              </w:p>
            </w:tc>
          </w:tr>
          <w:tr w:rsidR="00470318" w:rsidRPr="00301BD4" w14:paraId="72F3EE2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184B2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090C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2742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30CC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14BF18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SHA-256 hash of the document content</w:t>
                </w:r>
              </w:p>
            </w:tc>
          </w:tr>
          <w:tr w:rsidR="00470318" w:rsidRPr="00470318" w14:paraId="6C12400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0376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hash_algorithm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DD59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B52B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58DC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'SHA-256'::character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128F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6CDE0A6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2ECE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calculated_at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C2E6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0DC9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F408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9C3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10708AB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40F65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calculated_by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365B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6390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B910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C764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54BDA9C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48856E9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is_current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1F032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6CE59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55321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13476C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True if this is the current valid hash for the document</w:t>
                </w:r>
              </w:p>
            </w:tc>
          </w:tr>
        </w:tbl>
        <w:p w14:paraId="0B261574" w14:textId="77777777" w:rsidR="00470318" w:rsidRPr="00470318" w:rsidRDefault="00470318" w:rsidP="00470318">
          <w:pPr>
            <w:numPr>
              <w:ilvl w:val="0"/>
              <w:numId w:val="8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4F11B4E4" w14:textId="77777777" w:rsidR="00470318" w:rsidRPr="00301BD4" w:rsidRDefault="00470318" w:rsidP="00470318">
          <w:pPr>
            <w:numPr>
              <w:ilvl w:val="0"/>
              <w:numId w:val="8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document_hashes_pkey: CREATE UNIQUE INDEX document_hashes_pkey ON public.document_hashes USING btree (id)</w:t>
          </w:r>
        </w:p>
        <w:p w14:paraId="7555800B" w14:textId="77777777" w:rsidR="00470318" w:rsidRPr="00301BD4" w:rsidRDefault="00470318" w:rsidP="00470318">
          <w:pPr>
            <w:numPr>
              <w:ilvl w:val="0"/>
              <w:numId w:val="8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idx_document_hashes_current: CREATE INDEX idx_document_hashes_current ON public.document_hashes USING btree (document_id, is_current) WHERE (is_current = true)</w:t>
          </w:r>
        </w:p>
        <w:p w14:paraId="6C1E1171" w14:textId="77777777" w:rsidR="00470318" w:rsidRPr="00301BD4" w:rsidRDefault="00470318" w:rsidP="00470318">
          <w:pPr>
            <w:numPr>
              <w:ilvl w:val="0"/>
              <w:numId w:val="8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idx_document_hashes_document_id: CREATE INDEX idx_document_hashes_document_id ON public.document_hashes USING btree (document_id)</w:t>
          </w:r>
        </w:p>
        <w:p w14:paraId="5890082C" w14:textId="77777777" w:rsidR="00470318" w:rsidRPr="00301BD4" w:rsidRDefault="00470318" w:rsidP="00470318">
          <w:pPr>
            <w:numPr>
              <w:ilvl w:val="0"/>
              <w:numId w:val="8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unique_current_hash: CREATE UNIQUE INDEX unique_current_hash ON public.document_hashes USING btree (document_id, is_current)</w:t>
          </w:r>
        </w:p>
        <w:p w14:paraId="28965E05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6" w:name="_Toc224724416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public.document_qr_codes</w:t>
          </w:r>
          <w:bookmarkEnd w:id="96"/>
        </w:p>
        <w:p w14:paraId="2BA1BE15" w14:textId="77777777" w:rsidR="00470318" w:rsidRPr="00470318" w:rsidRDefault="00470318" w:rsidP="00470318">
          <w:pPr>
            <w:numPr>
              <w:ilvl w:val="0"/>
              <w:numId w:val="8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7706046A" w14:textId="77777777" w:rsidR="00470318" w:rsidRPr="00470318" w:rsidRDefault="00470318" w:rsidP="00470318">
          <w:pPr>
            <w:numPr>
              <w:ilvl w:val="0"/>
              <w:numId w:val="8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signature.</w:t>
          </w:r>
        </w:p>
        <w:p w14:paraId="3CE46014" w14:textId="77777777" w:rsidR="00470318" w:rsidRPr="00301BD4" w:rsidRDefault="00470318" w:rsidP="00470318">
          <w:pPr>
            <w:numPr>
              <w:ilvl w:val="0"/>
              <w:numId w:val="8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Descripcion: QR codes for public document verification</w:t>
          </w:r>
        </w:p>
        <w:p w14:paraId="2046A5A0" w14:textId="77777777" w:rsidR="00470318" w:rsidRPr="00470318" w:rsidRDefault="00470318" w:rsidP="00470318">
          <w:pPr>
            <w:numPr>
              <w:ilvl w:val="0"/>
              <w:numId w:val="8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514CB41B" w14:textId="77777777" w:rsidR="00470318" w:rsidRPr="00470318" w:rsidRDefault="00470318" w:rsidP="00470318">
          <w:pPr>
            <w:numPr>
              <w:ilvl w:val="0"/>
              <w:numId w:val="8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06A64681" w14:textId="77777777" w:rsidR="00470318" w:rsidRPr="00470318" w:rsidRDefault="00470318" w:rsidP="00470318">
          <w:pPr>
            <w:numPr>
              <w:ilvl w:val="0"/>
              <w:numId w:val="8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document_id -&gt; public.documents.id</w:t>
          </w:r>
        </w:p>
        <w:p w14:paraId="33EB7C69" w14:textId="77777777" w:rsidR="00470318" w:rsidRPr="00301BD4" w:rsidRDefault="00470318" w:rsidP="00470318">
          <w:pPr>
            <w:numPr>
              <w:ilvl w:val="0"/>
              <w:numId w:val="8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seal_id -&gt; public.document_seals.id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95"/>
            <w:gridCol w:w="1507"/>
            <w:gridCol w:w="651"/>
            <w:gridCol w:w="3892"/>
            <w:gridCol w:w="1983"/>
          </w:tblGrid>
          <w:tr w:rsidR="00470318" w:rsidRPr="00470318" w14:paraId="555A737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108E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4333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14E3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76D1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4A66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545D726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0CD4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48DE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9AF6E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FF4A0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nextval('document_qr_codes_id_seq'::regclass)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C87C8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</w:p>
            </w:tc>
          </w:tr>
          <w:tr w:rsidR="00470318" w:rsidRPr="00470318" w14:paraId="515DB69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F99CF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07DC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B4C7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60BAD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EBAD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83E458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326C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seal_id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6783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2953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808E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DD2E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4182A9F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FF35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qr_code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B70BD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4DFC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EA88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79AA2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Base64 encoded QR code image</w:t>
                </w:r>
              </w:p>
            </w:tc>
          </w:tr>
          <w:tr w:rsidR="00470318" w:rsidRPr="00470318" w14:paraId="0D5EA55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C00B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qr_url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8152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3826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2937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53EA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Public URL for document verification</w:t>
                </w:r>
              </w:p>
            </w:tc>
          </w:tr>
          <w:tr w:rsidR="00470318" w:rsidRPr="00301BD4" w14:paraId="192897D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F916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verification_token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E9B2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uuid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7331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3447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gen_random_uuid()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A4F3C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Token for public verification endpoint</w:t>
                </w:r>
              </w:p>
            </w:tc>
          </w:tr>
          <w:tr w:rsidR="00470318" w:rsidRPr="00470318" w14:paraId="7EB46D5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570E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generated_at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D89D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235E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E11C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0486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6E2947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D3A1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expires_at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D4B4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0C26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3FE6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7C0B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F314E2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6635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is_active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0D364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E8B2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1623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4BE8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48A68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8F65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access_count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26DF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5B12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D3DA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7EB2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B4F4BC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4CC474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last_accessed_at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7B395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F6DAF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E0381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79C1E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C19A8A3" w14:textId="77777777" w:rsidR="00470318" w:rsidRPr="00470318" w:rsidRDefault="00470318" w:rsidP="00470318">
          <w:pPr>
            <w:numPr>
              <w:ilvl w:val="0"/>
              <w:numId w:val="8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7F6775A3" w14:textId="77777777" w:rsidR="00470318" w:rsidRPr="00301BD4" w:rsidRDefault="00470318" w:rsidP="00470318">
          <w:pPr>
            <w:numPr>
              <w:ilvl w:val="0"/>
              <w:numId w:val="8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document_qr_codes_pkey: CREATE UNIQUE INDEX document_qr_codes_pkey ON public.document_qr_codes USING btree (id)</w:t>
          </w:r>
        </w:p>
        <w:p w14:paraId="3F18FB4E" w14:textId="77777777" w:rsidR="00470318" w:rsidRPr="00301BD4" w:rsidRDefault="00470318" w:rsidP="00470318">
          <w:pPr>
            <w:numPr>
              <w:ilvl w:val="0"/>
              <w:numId w:val="8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idx_document_qr_codes_active: CREATE INDEX idx_document_qr_codes_active ON public.document_qr_codes USING btree (is_active) WHERE (is_active = true)</w:t>
          </w:r>
        </w:p>
        <w:p w14:paraId="3C6DBA60" w14:textId="77777777" w:rsidR="00470318" w:rsidRPr="00301BD4" w:rsidRDefault="00470318" w:rsidP="00470318">
          <w:pPr>
            <w:numPr>
              <w:ilvl w:val="0"/>
              <w:numId w:val="8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idx_document_qr_codes_document_id: CREATE INDEX idx_document_qr_codes_document_id ON public.document_qr_codes USING btree (document_id)</w:t>
          </w:r>
        </w:p>
        <w:p w14:paraId="5893C2F3" w14:textId="77777777" w:rsidR="00470318" w:rsidRPr="00301BD4" w:rsidRDefault="00470318" w:rsidP="00470318">
          <w:pPr>
            <w:numPr>
              <w:ilvl w:val="0"/>
              <w:numId w:val="8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idx_document_qr_codes_seal_id: CREATE INDEX idx_document_qr_codes_seal_id ON public.document_qr_codes USING btree (seal_id)</w:t>
          </w:r>
        </w:p>
        <w:p w14:paraId="37AAC875" w14:textId="77777777" w:rsidR="00470318" w:rsidRPr="00301BD4" w:rsidRDefault="00470318" w:rsidP="00470318">
          <w:pPr>
            <w:numPr>
              <w:ilvl w:val="0"/>
              <w:numId w:val="8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lastRenderedPageBreak/>
            <w:t>idx_document_qr_codes_token: CREATE INDEX idx_document_qr_codes_token ON public.document_qr_codes USING btree (verification_token)</w:t>
          </w:r>
        </w:p>
        <w:p w14:paraId="2DD904BA" w14:textId="77777777" w:rsidR="00470318" w:rsidRPr="00301BD4" w:rsidRDefault="00470318" w:rsidP="00470318">
          <w:pPr>
            <w:numPr>
              <w:ilvl w:val="0"/>
              <w:numId w:val="8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idx_document_qr_codes_verification: CREATE INDEX idx_document_qr_codes_verification ON public.document_qr_codes USING btree (document_id, is_active, verification_token)</w:t>
          </w:r>
        </w:p>
        <w:p w14:paraId="79970D56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7" w:name="_Toc22472441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public.document_seals</w:t>
          </w:r>
          <w:bookmarkEnd w:id="97"/>
        </w:p>
        <w:p w14:paraId="32E79E2B" w14:textId="77777777" w:rsidR="00470318" w:rsidRPr="00470318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7AABB042" w14:textId="77777777" w:rsidR="00470318" w:rsidRPr="00470318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signature.</w:t>
          </w:r>
        </w:p>
        <w:p w14:paraId="2795CF9C" w14:textId="77777777" w:rsidR="00470318" w:rsidRPr="00470318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Institutional digital seals for document authentication</w:t>
          </w:r>
        </w:p>
        <w:p w14:paraId="394A626C" w14:textId="77777777" w:rsidR="00470318" w:rsidRPr="00470318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75AE9F66" w14:textId="77777777" w:rsidR="00470318" w:rsidRPr="00470318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472607E9" w14:textId="77777777" w:rsidR="00470318" w:rsidRPr="00301BD4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authorized_user_id -&gt; public.users.id</w:t>
          </w:r>
        </w:p>
        <w:p w14:paraId="190A593A" w14:textId="77777777" w:rsidR="00470318" w:rsidRPr="00470318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document_hash_id -&gt; public.document_hashes.id</w:t>
          </w:r>
        </w:p>
        <w:p w14:paraId="3D0DC8E8" w14:textId="77777777" w:rsidR="00470318" w:rsidRPr="00470318" w:rsidRDefault="00470318" w:rsidP="00470318">
          <w:pPr>
            <w:numPr>
              <w:ilvl w:val="0"/>
              <w:numId w:val="8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document_id -&gt; public.documents.id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08"/>
            <w:gridCol w:w="1369"/>
            <w:gridCol w:w="651"/>
            <w:gridCol w:w="3583"/>
            <w:gridCol w:w="2317"/>
          </w:tblGrid>
          <w:tr w:rsidR="00470318" w:rsidRPr="00470318" w14:paraId="4E45C69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4E1470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6E63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E774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47C94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5F1F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5DCD22A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E013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4A9A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03CB7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A28F85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nextval('document_seals_id_seq'::regclass)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68A6A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3BC834A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B6B1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BA4B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FBAF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7EFC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B304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05CEC6B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98942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seal_code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7974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7005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8E8F5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1E69D5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Unique institutional seal code (format: SPI-YYYY-TYPE-NNNNN)</w:t>
                </w:r>
              </w:p>
            </w:tc>
          </w:tr>
          <w:tr w:rsidR="00470318" w:rsidRPr="00470318" w14:paraId="46019E8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A9B5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seal_type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9DBA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0F0E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AF49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'institutional'::character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A409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4CB0306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2A7E7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issued_by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41D5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A758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01B6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'SPI Fam'::character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D245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301BD4" w14:paraId="5F2782E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3EE0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authorized_role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252D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5DF9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3BE7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32991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Role that authorized the seal (DPD, Manager, etc.)</w:t>
                </w:r>
              </w:p>
            </w:tc>
          </w:tr>
          <w:tr w:rsidR="00470318" w:rsidRPr="00470318" w14:paraId="2918A6B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D6EF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authorized_user_id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B2CC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5DFC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A840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C037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20C8BE3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C113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seal_token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1204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uuid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3511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F989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gen_random_uuid()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0D357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Unique token for seal verification and API access</w:t>
                </w:r>
              </w:p>
            </w:tc>
          </w:tr>
          <w:tr w:rsidR="00470318" w:rsidRPr="00470318" w14:paraId="693A5D2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372A3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document_hash_id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5B43B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41A5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6817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4A80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4EE599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158B4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issued_at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8DB7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C2C2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9DB3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FEA4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131703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F116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expires_at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05BC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24F8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552F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0969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119D9D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AA63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is_active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AC22A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BA03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143E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B260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7B70E60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27C6A7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B1C90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1E96F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35A63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D9C2C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3534B385" w14:textId="77777777" w:rsidR="00470318" w:rsidRPr="00470318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41D7B23C" w14:textId="77777777" w:rsidR="00470318" w:rsidRPr="00301BD4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document_seals_pkey: CREATE UNIQUE INDEX document_seals_pkey ON public.document_seals USING btree (id)</w:t>
          </w:r>
        </w:p>
        <w:p w14:paraId="0ADD7520" w14:textId="77777777" w:rsidR="00470318" w:rsidRPr="00301BD4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document_seals_seal_code_key: CREATE UNIQUE INDEX document_seals_seal_code_key ON public.document_seals USING btree (seal_code)</w:t>
          </w:r>
        </w:p>
        <w:p w14:paraId="6CE3117B" w14:textId="77777777" w:rsidR="00470318" w:rsidRPr="00301BD4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idx_document_seals_active: CREATE INDEX idx_document_seals_active ON public.document_seals USING btree (is_active) WHERE (is_active = true)</w:t>
          </w:r>
        </w:p>
        <w:p w14:paraId="5E22991D" w14:textId="77777777" w:rsidR="00470318" w:rsidRPr="00301BD4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idx_document_seals_document_id: CREATE INDEX idx_document_seals_document_id ON public.document_seals USING btree (document_id)</w:t>
          </w:r>
        </w:p>
        <w:p w14:paraId="7058CA12" w14:textId="77777777" w:rsidR="00470318" w:rsidRPr="00301BD4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idx_document_seals_seal_code: CREATE INDEX idx_document_seals_seal_code ON public.document_seals USING btree (seal_code)</w:t>
          </w:r>
        </w:p>
        <w:p w14:paraId="194CFAE5" w14:textId="77777777" w:rsidR="00470318" w:rsidRPr="00301BD4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idx_document_seals_token: CREATE INDEX idx_document_seals_token ON public.document_seals USING btree (seal_token)</w:t>
          </w:r>
        </w:p>
        <w:p w14:paraId="3941DB77" w14:textId="77777777" w:rsidR="00470318" w:rsidRPr="00301BD4" w:rsidRDefault="00470318" w:rsidP="00470318">
          <w:pPr>
            <w:numPr>
              <w:ilvl w:val="0"/>
              <w:numId w:val="8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idx_document_seals_verification: CREATE INDEX idx_document_seals_verification ON public.document_seals USING btree (document_id, is_active, seal_token)</w:t>
          </w:r>
        </w:p>
        <w:p w14:paraId="2E8D2784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8" w:name="_Toc22472441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public.document_signature_logs</w:t>
          </w:r>
          <w:bookmarkEnd w:id="98"/>
        </w:p>
        <w:p w14:paraId="7831D123" w14:textId="77777777" w:rsidR="00470318" w:rsidRPr="00470318" w:rsidRDefault="00470318" w:rsidP="00470318">
          <w:pPr>
            <w:numPr>
              <w:ilvl w:val="0"/>
              <w:numId w:val="8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2A3111EB" w14:textId="77777777" w:rsidR="00470318" w:rsidRPr="00470318" w:rsidRDefault="00470318" w:rsidP="00470318">
          <w:pPr>
            <w:numPr>
              <w:ilvl w:val="0"/>
              <w:numId w:val="8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signature.</w:t>
          </w:r>
        </w:p>
        <w:p w14:paraId="378934EB" w14:textId="77777777" w:rsidR="00470318" w:rsidRPr="00470318" w:rsidRDefault="00470318" w:rsidP="00470318">
          <w:pPr>
            <w:numPr>
              <w:ilvl w:val="0"/>
              <w:numId w:val="8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25BFFF54" w14:textId="77777777" w:rsidR="00470318" w:rsidRPr="00470318" w:rsidRDefault="00470318" w:rsidP="00470318">
          <w:pPr>
            <w:numPr>
              <w:ilvl w:val="0"/>
              <w:numId w:val="8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51B2F8D4" w14:textId="77777777" w:rsidR="00470318" w:rsidRPr="00470318" w:rsidRDefault="00470318" w:rsidP="00470318">
          <w:pPr>
            <w:numPr>
              <w:ilvl w:val="0"/>
              <w:numId w:val="8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5A00C983" w14:textId="77777777" w:rsidR="00470318" w:rsidRPr="00470318" w:rsidRDefault="00470318" w:rsidP="00470318">
          <w:pPr>
            <w:numPr>
              <w:ilvl w:val="0"/>
              <w:numId w:val="8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user_id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854"/>
            <w:gridCol w:w="1527"/>
            <w:gridCol w:w="651"/>
            <w:gridCol w:w="4295"/>
            <w:gridCol w:w="1301"/>
          </w:tblGrid>
          <w:tr w:rsidR="00470318" w:rsidRPr="00470318" w14:paraId="3A4BC46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3F81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45CC9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6C6E8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D2EF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2ED9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470318" w14:paraId="25A9966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B9F3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B26D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0C4B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ADD8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nextval('document_signature_logs_id_seq'::regclass)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4BA2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7355D57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FBF0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5638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CBB5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EDA0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2E1E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7A8729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EC22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event_type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ECFA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643C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79AB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C716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B619A7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41B2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event_description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5F0F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E620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84FF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3CB1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84E912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6E9C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7862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7618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8A1F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F7E6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3D71D1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2249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7220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43C2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7A28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6514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048FC5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84F3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user_role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8C82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656C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0C1D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CF3C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ACAA9D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05491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D17C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A6F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B4D0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B93F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D6B3B5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E2EA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ip_address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392C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inet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7DF2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DDD5C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5EFF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113477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D033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user_agent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4BE6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E55F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B937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7582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EC5EFD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A975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session_id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FF1E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4B62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0400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96AF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512A0E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8F09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event_hash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7829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EE7B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F4E8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7B5F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E067D0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B3A0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previous_event_hash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10DC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E184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973C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E7E3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F5CE5C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F80A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event_data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C810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308F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F363E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4CB2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284CFD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E702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event_timestamp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62EB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FFF1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D42E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0504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37486A9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1C26D2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85D15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61576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07682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D82A0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702E072F" w14:textId="77777777" w:rsidR="00470318" w:rsidRPr="00470318" w:rsidRDefault="00470318" w:rsidP="00470318">
          <w:pPr>
            <w:numPr>
              <w:ilvl w:val="0"/>
              <w:numId w:val="8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30D6783B" w14:textId="77777777" w:rsidR="00470318" w:rsidRPr="00470318" w:rsidRDefault="00470318" w:rsidP="00470318">
          <w:pPr>
            <w:numPr>
              <w:ilvl w:val="0"/>
              <w:numId w:val="8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document_signature_logs_pkey: CREATE UNIQUE INDEX document_signature_logs_pkey ON public.document_signature_logs USING btree (id)</w:t>
          </w:r>
        </w:p>
        <w:p w14:paraId="2ECF477A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99" w:name="_Toc224724419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public.document_signatures_advanced</w:t>
          </w:r>
          <w:bookmarkEnd w:id="99"/>
        </w:p>
        <w:p w14:paraId="60F5D734" w14:textId="77777777" w:rsidR="00470318" w:rsidRPr="00470318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524DD575" w14:textId="77777777" w:rsidR="00470318" w:rsidRPr="00470318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signature.</w:t>
          </w:r>
        </w:p>
        <w:p w14:paraId="0F02D51B" w14:textId="77777777" w:rsidR="00470318" w:rsidRPr="00301BD4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Descripcion: Advanced electronic signatures with full audit trail</w:t>
          </w:r>
        </w:p>
        <w:p w14:paraId="7AB619FD" w14:textId="77777777" w:rsidR="00470318" w:rsidRPr="00470318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370FED0E" w14:textId="77777777" w:rsidR="00470318" w:rsidRPr="00470318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79060C85" w14:textId="77777777" w:rsidR="00470318" w:rsidRPr="00470318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document_hash_id -&gt; public.document_hashes.id</w:t>
          </w:r>
        </w:p>
        <w:p w14:paraId="781B53BB" w14:textId="77777777" w:rsidR="00470318" w:rsidRPr="00470318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document_id -&gt; public.documents.id</w:t>
          </w:r>
        </w:p>
        <w:p w14:paraId="4B68323B" w14:textId="77777777" w:rsidR="00470318" w:rsidRPr="00301BD4" w:rsidRDefault="00470318" w:rsidP="00470318">
          <w:pPr>
            <w:numPr>
              <w:ilvl w:val="0"/>
              <w:numId w:val="8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signer_user_id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646"/>
            <w:gridCol w:w="1009"/>
            <w:gridCol w:w="625"/>
            <w:gridCol w:w="4555"/>
            <w:gridCol w:w="1793"/>
          </w:tblGrid>
          <w:tr w:rsidR="00470318" w:rsidRPr="00470318" w14:paraId="055CCE7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5BE0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C6D4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DE2D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7582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14E3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1407CE4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6A0B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58EC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72DD3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9CD1E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nextval('document_signatures_advanced_id_seq'::regclass)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2E8095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28808DD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80BD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E643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AD3C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FB56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3677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0DEFAB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CE9C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signer_user_id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66AA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9893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5680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7F39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1791E95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4422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signer_role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F9FB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241D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8A6D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84FAA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Role of the signer at the time of signing</w:t>
                </w:r>
              </w:p>
            </w:tc>
          </w:tr>
          <w:tr w:rsidR="00470318" w:rsidRPr="00301BD4" w14:paraId="2BC1A31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B05E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signature_type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2471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1FD1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A9FF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'advanced_electronic'::character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B8C74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Type of signature: advanced_electronic, qualified, etc.</w:t>
                </w:r>
              </w:p>
            </w:tc>
          </w:tr>
          <w:tr w:rsidR="00470318" w:rsidRPr="00470318" w14:paraId="595132C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9AA1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signer_name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2B72D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E1C1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BCCD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14BA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786942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1516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signer_email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0033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BF0B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3052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46F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E7EDA1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EF91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signer_department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A673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A6A30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C9A8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4A5A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86FBAD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8236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6F77F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5A6D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14F8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9FCC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E29DCA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5FA6A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ip_address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88C7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inet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6AD3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51C6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3DCE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AAB8A7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03B0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user_agent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949F7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B7605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7D2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64C3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0A4091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ECCA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session_id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2482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B165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9FA42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69B7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45445AD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FE95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auth_method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B43B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6A7B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0C4B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'oauth_corporate'::character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837D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Authentication method used: oauth_corporate, certificate, etc.</w:t>
                </w:r>
              </w:p>
            </w:tc>
          </w:tr>
          <w:tr w:rsidR="00470318" w:rsidRPr="00301BD4" w14:paraId="5CD17C0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5D31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document_hash_id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3989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6393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2C02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694038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Reference to the document hash at time of signing</w:t>
                </w:r>
              </w:p>
            </w:tc>
          </w:tr>
          <w:tr w:rsidR="00470318" w:rsidRPr="00301BD4" w14:paraId="7226303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8F467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signature_hash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9053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F154A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48D6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57961A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Hash of the complete signature record for tamper detection</w:t>
                </w:r>
              </w:p>
            </w:tc>
          </w:tr>
          <w:tr w:rsidR="00470318" w:rsidRPr="00470318" w14:paraId="3E2CB98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15C1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is_valid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B497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19F2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254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E0D3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67A0C8B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D532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invalidated_at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09B6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AB9E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F039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E2C4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C79AC3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41DF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invalidation_reason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39D0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FC2E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9651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B302A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32C72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2CFA0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248754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0C87F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6D91F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2A1C5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0B1E51A1" w14:textId="77777777" w:rsidR="00470318" w:rsidRPr="00470318" w:rsidRDefault="00470318" w:rsidP="00470318">
          <w:pPr>
            <w:numPr>
              <w:ilvl w:val="0"/>
              <w:numId w:val="9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252E490F" w14:textId="77777777" w:rsidR="00470318" w:rsidRPr="00301BD4" w:rsidRDefault="00470318" w:rsidP="00470318">
          <w:pPr>
            <w:numPr>
              <w:ilvl w:val="0"/>
              <w:numId w:val="9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document_signatures_advanced_pkey: CREATE UNIQUE INDEX document_signatures_advanced_pkey ON public.document_signatures_advanced USING btree (id)</w:t>
          </w:r>
        </w:p>
        <w:p w14:paraId="7BB5876F" w14:textId="77777777" w:rsidR="00470318" w:rsidRPr="00301BD4" w:rsidRDefault="00470318" w:rsidP="00470318">
          <w:pPr>
            <w:numPr>
              <w:ilvl w:val="0"/>
              <w:numId w:val="9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idx_document_signatures_advanced_document_id: CREATE INDEX idx_document_signatures_advanced_document_id ON public.document_signatures_advanced USING btree (document_id)</w:t>
          </w:r>
        </w:p>
        <w:p w14:paraId="7E1995FF" w14:textId="77777777" w:rsidR="00470318" w:rsidRPr="00301BD4" w:rsidRDefault="00470318" w:rsidP="00470318">
          <w:pPr>
            <w:numPr>
              <w:ilvl w:val="0"/>
              <w:numId w:val="9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idx_document_signatures_advanced_signed_at: CREATE INDEX idx_document_signatures_advanced_signed_at ON public.document_signatures_advanced USING btree (signed_at DESC)</w:t>
          </w:r>
        </w:p>
        <w:p w14:paraId="369C4E66" w14:textId="77777777" w:rsidR="00470318" w:rsidRPr="00301BD4" w:rsidRDefault="00470318" w:rsidP="00470318">
          <w:pPr>
            <w:numPr>
              <w:ilvl w:val="0"/>
              <w:numId w:val="9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idx_document_signatures_advanced_signer: CREATE INDEX idx_document_signatures_advanced_signer ON public.document_signatures_advanced USING btree (signer_user_id)</w:t>
          </w:r>
        </w:p>
        <w:p w14:paraId="25787526" w14:textId="77777777" w:rsidR="00470318" w:rsidRPr="00301BD4" w:rsidRDefault="00470318" w:rsidP="00470318">
          <w:pPr>
            <w:numPr>
              <w:ilvl w:val="0"/>
              <w:numId w:val="9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idx_document_signatures_advanced_valid: CREATE INDEX idx_document_signatures_advanced_valid ON public.document_signatures_advanced USING btree (is_valid) WHERE (is_valid = true)</w:t>
          </w:r>
        </w:p>
        <w:p w14:paraId="19330155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0" w:name="_Toc22472442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public.document_verification_info</w:t>
          </w:r>
          <w:bookmarkEnd w:id="100"/>
        </w:p>
        <w:p w14:paraId="54C6DB24" w14:textId="77777777" w:rsidR="00470318" w:rsidRPr="00470318" w:rsidRDefault="00470318" w:rsidP="00470318">
          <w:pPr>
            <w:numPr>
              <w:ilvl w:val="0"/>
              <w:numId w:val="9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view.</w:t>
          </w:r>
        </w:p>
        <w:p w14:paraId="6BD1D5EF" w14:textId="77777777" w:rsidR="00470318" w:rsidRPr="00470318" w:rsidRDefault="00470318" w:rsidP="00470318">
          <w:pPr>
            <w:numPr>
              <w:ilvl w:val="0"/>
              <w:numId w:val="9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signature.</w:t>
          </w:r>
        </w:p>
        <w:p w14:paraId="6C091434" w14:textId="77777777" w:rsidR="00470318" w:rsidRPr="00301BD4" w:rsidRDefault="00470318" w:rsidP="00470318">
          <w:pPr>
            <w:numPr>
              <w:ilvl w:val="0"/>
              <w:numId w:val="9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Descripcion: Complete verification information for documents with seals and QR codes</w:t>
          </w:r>
        </w:p>
        <w:p w14:paraId="3358FBC3" w14:textId="77777777" w:rsidR="00470318" w:rsidRPr="00470318" w:rsidRDefault="00470318" w:rsidP="00470318">
          <w:pPr>
            <w:numPr>
              <w:ilvl w:val="0"/>
              <w:numId w:val="9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No aplica / no visible.</w:t>
          </w:r>
        </w:p>
        <w:p w14:paraId="77BF3ED4" w14:textId="77777777" w:rsidR="00470318" w:rsidRPr="00470318" w:rsidRDefault="00470318" w:rsidP="00470318">
          <w:pPr>
            <w:numPr>
              <w:ilvl w:val="0"/>
              <w:numId w:val="9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40"/>
            <w:gridCol w:w="2218"/>
            <w:gridCol w:w="651"/>
            <w:gridCol w:w="889"/>
            <w:gridCol w:w="1301"/>
          </w:tblGrid>
          <w:tr w:rsidR="00470318" w:rsidRPr="00470318" w14:paraId="487B9C9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DA46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DADC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4F8C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C8D7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0406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470318" w14:paraId="3DA4A93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26E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D809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EF1C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2DDB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59AF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6E3A32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FBF4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doc_drive_id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EF00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F542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F56B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389C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56F9E2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F640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pdf_drive_id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17E6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E41F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8F10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8521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6A5756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140E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signature_status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726D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DD152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81BD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602C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191718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967B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is_locked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1F64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7119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E149B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D6D4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51BA16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BE19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seal_code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F720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AF4D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2E78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BF6F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447570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0B93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seal_token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5FA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uuid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D9FA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5F22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C060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FDC8BD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E37C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issued_by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364C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1D3B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936A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74E0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09F1FF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ED91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authorized_role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E145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326E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D070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79D9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1F3AFC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9990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issued_at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3A4C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8477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F693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8957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A02526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AB3B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seal_active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17D3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0F74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0455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588C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923F3D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20E8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qr_url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8FEC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6321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1A77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6D8F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41A851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4E04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verification_token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1AFE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uuid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AE89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E434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C386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C745D3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716A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access_count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0C96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FAD5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E658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EA74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B191FF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29C0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last_accessed_at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CCE7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E539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D32D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7B4B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9C7AAD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EB3A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qr_active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2340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69FB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EA8E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7AB0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F18BBD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F2BB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hash_sha256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11CCD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EC2B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5DD2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511E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072C2E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EB78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hash_calculated_at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7327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C1E0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D663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AD9D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A85BBA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AADF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last_signed_at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5949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7757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751F1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35FF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411245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7D0F7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last_signer_name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C851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E9B2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7466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885A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2D701E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20AC40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last_signer_role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B2204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31DCF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9ABB5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B5765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D70281F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1" w:name="_Toc22472442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public.documents</w:t>
          </w:r>
          <w:bookmarkEnd w:id="101"/>
        </w:p>
        <w:p w14:paraId="32C0121E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0D83CF1C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signature.</w:t>
          </w:r>
        </w:p>
        <w:p w14:paraId="14AD2038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Documentos generados desde plantillas: DOCX/PDF/firma y carpeta Drive por request.</w:t>
          </w:r>
        </w:p>
        <w:p w14:paraId="50B9BCEA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00913C2C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5EBE0B52" w14:textId="77777777" w:rsidR="00470318" w:rsidRPr="00301BD4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current_hash_id -&gt; public.document_hashes.id</w:t>
          </w:r>
        </w:p>
        <w:p w14:paraId="3BC5307E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locked_by -&gt; public.users.id</w:t>
          </w:r>
        </w:p>
        <w:p w14:paraId="16E21FB4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request_id -&gt; public.requests.id</w:t>
          </w:r>
        </w:p>
        <w:p w14:paraId="7BE6EC44" w14:textId="77777777" w:rsidR="00470318" w:rsidRPr="00470318" w:rsidRDefault="00470318" w:rsidP="00470318">
          <w:pPr>
            <w:numPr>
              <w:ilvl w:val="0"/>
              <w:numId w:val="9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request_type_id -&gt; public.request_types.id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06"/>
            <w:gridCol w:w="1850"/>
            <w:gridCol w:w="651"/>
            <w:gridCol w:w="3176"/>
            <w:gridCol w:w="2445"/>
          </w:tblGrid>
          <w:tr w:rsidR="00470318" w:rsidRPr="00470318" w14:paraId="67F87C3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02EF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CABED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AC610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B84E7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9F22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470318" w14:paraId="4BAF59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C376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97590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4047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F482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nextval('documents_id_seq'::regclass)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3372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57B3622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F621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61B7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C75CB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3BC8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8F18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EB73C5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C9EE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request_type_id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E1C1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BA5C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80B0A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05F5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BDD4A7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93A4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doc_drive_id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1633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BBA3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8DDF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D051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E0AF29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7F23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pdf_drive_id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8994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043A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333DC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D561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E0A300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08C1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folder_drive_id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EE6C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BC4D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E808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A8D5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F79C11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E22B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version_number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BC0E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8C963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6B5D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EAEC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4402D70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F150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signed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97AB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A4E01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355E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7F91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194FC1D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0120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546E2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13B1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899C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3F09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467D2F5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CC1B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466D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D887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CBC1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CF44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301BD4" w14:paraId="4FC6DBD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8F15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signature_status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4115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D917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5B45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'pending'::character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7BDC7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Status: pending, signed, locked, expired</w:t>
                </w:r>
              </w:p>
            </w:tc>
          </w:tr>
          <w:tr w:rsidR="00470318" w:rsidRPr="00301BD4" w14:paraId="18BF8C2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EC89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current_hash_id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665D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2E86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DB1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81770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Reference to the current document hash</w:t>
                </w:r>
              </w:p>
            </w:tc>
          </w:tr>
          <w:tr w:rsidR="00470318" w:rsidRPr="00301BD4" w14:paraId="6828B72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6F7F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is_locked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8A26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F85E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5226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A2371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True if document is locked after signing</w:t>
                </w:r>
              </w:p>
            </w:tc>
          </w:tr>
          <w:tr w:rsidR="00470318" w:rsidRPr="00301BD4" w14:paraId="36B38F4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0699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locked_at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4055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27BE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C74D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FB81E8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Timestamp when document was locked</w:t>
                </w:r>
              </w:p>
            </w:tc>
          </w:tr>
          <w:tr w:rsidR="00470318" w:rsidRPr="00301BD4" w14:paraId="574C27D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218C63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locked_by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1C45F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59C21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1C79A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176028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User who locked the document</w:t>
                </w:r>
              </w:p>
            </w:tc>
          </w:tr>
        </w:tbl>
        <w:p w14:paraId="1FA08C6A" w14:textId="77777777" w:rsidR="00470318" w:rsidRPr="00470318" w:rsidRDefault="00470318" w:rsidP="00470318">
          <w:pPr>
            <w:numPr>
              <w:ilvl w:val="0"/>
              <w:numId w:val="9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6D379246" w14:textId="77777777" w:rsidR="00470318" w:rsidRPr="00470318" w:rsidRDefault="00470318" w:rsidP="00470318">
          <w:pPr>
            <w:numPr>
              <w:ilvl w:val="0"/>
              <w:numId w:val="9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documents_pkey: CREATE UNIQUE INDEX documents_pkey ON public.documents USING btree (id)</w:t>
          </w:r>
        </w:p>
        <w:p w14:paraId="07F38A7C" w14:textId="77777777" w:rsidR="00470318" w:rsidRPr="00470318" w:rsidRDefault="00470318" w:rsidP="00470318">
          <w:pPr>
            <w:numPr>
              <w:ilvl w:val="0"/>
              <w:numId w:val="9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idx_documents_request_id: CREATE INDEX idx_documents_request_id ON public.documents USING btree (request_id)</w:t>
          </w:r>
        </w:p>
        <w:p w14:paraId="25145EB0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2" w:name="_Toc224724422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public.notifications</w:t>
          </w:r>
          <w:bookmarkEnd w:id="102"/>
        </w:p>
        <w:p w14:paraId="19813CCA" w14:textId="77777777" w:rsidR="00470318" w:rsidRPr="00470318" w:rsidRDefault="00470318" w:rsidP="00470318">
          <w:pPr>
            <w:numPr>
              <w:ilvl w:val="0"/>
              <w:numId w:val="9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0E05C35D" w14:textId="77777777" w:rsidR="00470318" w:rsidRPr="00470318" w:rsidRDefault="00470318" w:rsidP="00470318">
          <w:pPr>
            <w:numPr>
              <w:ilvl w:val="0"/>
              <w:numId w:val="9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auth, security, approvals.</w:t>
          </w:r>
        </w:p>
        <w:p w14:paraId="0E24802F" w14:textId="77777777" w:rsidR="00470318" w:rsidRPr="00470318" w:rsidRDefault="00470318" w:rsidP="00470318">
          <w:pPr>
            <w:numPr>
              <w:ilvl w:val="0"/>
              <w:numId w:val="9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295643CC" w14:textId="77777777" w:rsidR="00470318" w:rsidRPr="00470318" w:rsidRDefault="00470318" w:rsidP="00470318">
          <w:pPr>
            <w:numPr>
              <w:ilvl w:val="0"/>
              <w:numId w:val="9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6D73AFD7" w14:textId="77777777" w:rsidR="00470318" w:rsidRPr="00470318" w:rsidRDefault="00470318" w:rsidP="00470318">
          <w:pPr>
            <w:numPr>
              <w:ilvl w:val="0"/>
              <w:numId w:val="9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0A2DB6EE" w14:textId="77777777" w:rsidR="00470318" w:rsidRPr="00470318" w:rsidRDefault="00470318" w:rsidP="00470318">
          <w:pPr>
            <w:numPr>
              <w:ilvl w:val="0"/>
              <w:numId w:val="9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user_id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046"/>
            <w:gridCol w:w="2218"/>
            <w:gridCol w:w="651"/>
            <w:gridCol w:w="3263"/>
            <w:gridCol w:w="1301"/>
          </w:tblGrid>
          <w:tr w:rsidR="00470318" w:rsidRPr="00470318" w14:paraId="75E142D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6CF8A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05DE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361E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4B8F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3BAF1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3A513EA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CEB9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A5C9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2E54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7F2C5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nextval('notifications_id_seq'::regclass)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D451C2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40905A2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DCF8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2839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2EB9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A251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C16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38315D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E007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title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89B85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71B0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7BE9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C304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00B3D3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E9085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message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F186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B0DDD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3B6C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C329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C0A7F3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38C1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type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744B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732D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A05D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'info'::character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1F40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7A3B55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BF46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source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0F27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5D5E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F1E2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8544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F2E0DA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713F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A28F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5E77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2C55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'unread'::character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E2BB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71E38FF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CEA1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priority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0ED4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FBF2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90CA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A6BE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33FF99E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17F8E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B4E3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83C6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6F44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'{}'::jsonb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973C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77BBA7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BF2F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825E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72AC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5383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EF82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7821A09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30AD35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read_at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FF6F4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012E2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F8492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BF95A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3D1ABC0A" w14:textId="77777777" w:rsidR="00470318" w:rsidRPr="00470318" w:rsidRDefault="00470318" w:rsidP="00470318">
          <w:pPr>
            <w:numPr>
              <w:ilvl w:val="0"/>
              <w:numId w:val="9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45AC96C9" w14:textId="77777777" w:rsidR="00470318" w:rsidRPr="00301BD4" w:rsidRDefault="00470318" w:rsidP="00470318">
          <w:pPr>
            <w:numPr>
              <w:ilvl w:val="0"/>
              <w:numId w:val="9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idx_notifications_status: CREATE INDEX idx_notifications_status ON public.notifications USING btree (status)</w:t>
          </w:r>
        </w:p>
        <w:p w14:paraId="09217DFB" w14:textId="77777777" w:rsidR="00470318" w:rsidRPr="00470318" w:rsidRDefault="00470318" w:rsidP="00470318">
          <w:pPr>
            <w:numPr>
              <w:ilvl w:val="0"/>
              <w:numId w:val="9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idx_notifications_user: CREATE INDEX idx_notifications_user ON public.notifications USING btree (user_id)</w:t>
          </w:r>
        </w:p>
        <w:p w14:paraId="64EABB4E" w14:textId="77777777" w:rsidR="00470318" w:rsidRPr="00301BD4" w:rsidRDefault="00470318" w:rsidP="00470318">
          <w:pPr>
            <w:numPr>
              <w:ilvl w:val="0"/>
              <w:numId w:val="9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notifications_pkey: CREATE UNIQUE INDEX notifications_pkey ON public.notifications USING btree (id)</w:t>
          </w:r>
        </w:p>
        <w:p w14:paraId="1C209739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3" w:name="_Toc224724423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public.request_approvals</w:t>
          </w:r>
          <w:bookmarkEnd w:id="103"/>
        </w:p>
        <w:p w14:paraId="29563129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6AA8C85C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approvals.</w:t>
          </w:r>
        </w:p>
        <w:p w14:paraId="681B62C9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7DA9B266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722DFD25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69556BA6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approver_id -&gt; public.users.id</w:t>
          </w:r>
        </w:p>
        <w:p w14:paraId="0D0FBF36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request_id -&gt; public.requests.id</w:t>
          </w:r>
        </w:p>
        <w:p w14:paraId="3027306B" w14:textId="77777777" w:rsidR="00470318" w:rsidRPr="00470318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Restricciones CHECK relevantes:</w:t>
          </w:r>
        </w:p>
        <w:p w14:paraId="6A793C61" w14:textId="77777777" w:rsidR="00470318" w:rsidRPr="00301BD4" w:rsidRDefault="00470318" w:rsidP="00470318">
          <w:pPr>
            <w:numPr>
              <w:ilvl w:val="0"/>
              <w:numId w:val="9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CHECK (((action IS NULL) OR (action = ANY (ARRAY['approve'::text, 'reject'::text])))) NOT VALID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23"/>
            <w:gridCol w:w="2423"/>
            <w:gridCol w:w="651"/>
            <w:gridCol w:w="3730"/>
            <w:gridCol w:w="1301"/>
          </w:tblGrid>
          <w:tr w:rsidR="00470318" w:rsidRPr="00470318" w14:paraId="5F464DF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0E48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6F998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056AC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2D5B5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154D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07A9292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2AD5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43D9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EDC1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335DA8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nextval('request_approvals_id_seq'::regclass)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9CC11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08AF4A0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9CE9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B6CB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9701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138D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3210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B0B736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B8A8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3325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3E7C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31550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96D2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5909A0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5808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4D99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F5D4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E05C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5727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C68206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2BE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token_expires_at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056B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0C7B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FB74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ADD2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EE7113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AF84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7188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A0D7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6808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1D3E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AD6203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8C9F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CF21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441F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77B9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02F0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96CB6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9E9B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comments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C5F5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6B640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E8D6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6E602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FE1045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A8F10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acted_at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D759A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3AF8B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093CD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13817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26711EE8" w14:textId="77777777" w:rsidR="00470318" w:rsidRPr="00470318" w:rsidRDefault="00470318" w:rsidP="00470318">
          <w:pPr>
            <w:numPr>
              <w:ilvl w:val="0"/>
              <w:numId w:val="9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5CBB69E5" w14:textId="77777777" w:rsidR="00470318" w:rsidRPr="00301BD4" w:rsidRDefault="00470318" w:rsidP="00470318">
          <w:pPr>
            <w:numPr>
              <w:ilvl w:val="0"/>
              <w:numId w:val="9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idx_request_approvals_pending: CREATE INDEX idx_request_approvals_pending ON public.request_approvals USING btree (used, token_expires_at)</w:t>
          </w:r>
        </w:p>
        <w:p w14:paraId="1CDA5833" w14:textId="77777777" w:rsidR="00470318" w:rsidRPr="00301BD4" w:rsidRDefault="00470318" w:rsidP="00470318">
          <w:pPr>
            <w:numPr>
              <w:ilvl w:val="0"/>
              <w:numId w:val="9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request_approvals_pkey: CREATE UNIQUE INDEX request_approvals_pkey ON public.request_approvals USING btree (id)</w:t>
          </w:r>
        </w:p>
        <w:p w14:paraId="7F76667A" w14:textId="77777777" w:rsidR="00470318" w:rsidRPr="00301BD4" w:rsidRDefault="00470318" w:rsidP="00470318">
          <w:pPr>
            <w:numPr>
              <w:ilvl w:val="0"/>
              <w:numId w:val="9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request_approvals_token_key: CREATE UNIQUE INDEX request_approvals_token_key ON public.request_approvals USING btree (token)</w:t>
          </w:r>
        </w:p>
        <w:p w14:paraId="7C46613C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4" w:name="_Toc224724424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public.request_attachments</w:t>
          </w:r>
          <w:bookmarkEnd w:id="104"/>
        </w:p>
        <w:p w14:paraId="330D3202" w14:textId="77777777" w:rsidR="00470318" w:rsidRPr="00470318" w:rsidRDefault="00470318" w:rsidP="00470318">
          <w:pPr>
            <w:numPr>
              <w:ilvl w:val="0"/>
              <w:numId w:val="9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1C445045" w14:textId="77777777" w:rsidR="00470318" w:rsidRPr="00470318" w:rsidRDefault="00470318" w:rsidP="00470318">
          <w:pPr>
            <w:numPr>
              <w:ilvl w:val="0"/>
              <w:numId w:val="9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management.</w:t>
          </w:r>
        </w:p>
        <w:p w14:paraId="03C81CDE" w14:textId="77777777" w:rsidR="00470318" w:rsidRPr="00470318" w:rsidRDefault="00470318" w:rsidP="00470318">
          <w:pPr>
            <w:numPr>
              <w:ilvl w:val="0"/>
              <w:numId w:val="9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2F083429" w14:textId="77777777" w:rsidR="00470318" w:rsidRPr="00470318" w:rsidRDefault="00470318" w:rsidP="00470318">
          <w:pPr>
            <w:numPr>
              <w:ilvl w:val="0"/>
              <w:numId w:val="9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68C5D59E" w14:textId="77777777" w:rsidR="00470318" w:rsidRPr="00470318" w:rsidRDefault="00470318" w:rsidP="00470318">
          <w:pPr>
            <w:numPr>
              <w:ilvl w:val="0"/>
              <w:numId w:val="9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08A10E9B" w14:textId="77777777" w:rsidR="00470318" w:rsidRPr="00470318" w:rsidRDefault="00470318" w:rsidP="00470318">
          <w:pPr>
            <w:numPr>
              <w:ilvl w:val="0"/>
              <w:numId w:val="9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request_id -&gt; public.requests.id</w:t>
          </w:r>
        </w:p>
        <w:p w14:paraId="25B9FB9E" w14:textId="77777777" w:rsidR="00470318" w:rsidRPr="00470318" w:rsidRDefault="00470318" w:rsidP="00470318">
          <w:pPr>
            <w:numPr>
              <w:ilvl w:val="0"/>
              <w:numId w:val="9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uploaded_by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19"/>
            <w:gridCol w:w="2474"/>
            <w:gridCol w:w="651"/>
            <w:gridCol w:w="3958"/>
            <w:gridCol w:w="1301"/>
          </w:tblGrid>
          <w:tr w:rsidR="00470318" w:rsidRPr="00470318" w14:paraId="39A7E60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F6B5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5A8D4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F130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DB91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6C954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371719A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30E34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8BE5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FE76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077D5A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nextval('request_attachments_id_seq'::regclass)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60AE9A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35A4820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4099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4033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02AB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6CD1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C069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7E5C14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1CF3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drive_file_id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DAF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2451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5CEA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9AD4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38D551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33F5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filename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4C68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4E4D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02DA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86CD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C88C08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72F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mimetype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BACA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0294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F5B9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C9A9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7ABEC9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4F47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uploaded_by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638E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6A83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4F18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7850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D5A488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A1077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A774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1E2B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869B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16B6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52859FF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9C70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drive_link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A23B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E1E0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5CE3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9F1F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C4D767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57B5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mime_type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E674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04DD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A35C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DB8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A17353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C720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size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3A9E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bigint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E20C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0EEC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8DF5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13CEA4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5761FF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title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59502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082AA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FD31A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0BA2C2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08F36C80" w14:textId="77777777" w:rsidR="00470318" w:rsidRPr="00470318" w:rsidRDefault="00470318" w:rsidP="00470318">
          <w:pPr>
            <w:numPr>
              <w:ilvl w:val="0"/>
              <w:numId w:val="9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7D961668" w14:textId="77777777" w:rsidR="00470318" w:rsidRPr="00470318" w:rsidRDefault="00470318" w:rsidP="00470318">
          <w:pPr>
            <w:numPr>
              <w:ilvl w:val="0"/>
              <w:numId w:val="9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idx_request_attachments_request: CREATE INDEX idx_request_attachments_request ON public.request_attachments USING btree (request_id)</w:t>
          </w:r>
        </w:p>
        <w:p w14:paraId="01E67E8F" w14:textId="77777777" w:rsidR="00470318" w:rsidRPr="00301BD4" w:rsidRDefault="00470318" w:rsidP="00470318">
          <w:pPr>
            <w:numPr>
              <w:ilvl w:val="0"/>
              <w:numId w:val="9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request_attachments_pkey: CREATE UNIQUE INDEX request_attachments_pkey ON public.request_attachments USING btree (id)</w:t>
          </w:r>
        </w:p>
        <w:p w14:paraId="0291E149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5" w:name="_Toc224724425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public.request_types</w:t>
          </w:r>
          <w:bookmarkEnd w:id="105"/>
        </w:p>
        <w:p w14:paraId="317C5CE1" w14:textId="77777777" w:rsidR="00470318" w:rsidRPr="00470318" w:rsidRDefault="00470318" w:rsidP="00470318">
          <w:pPr>
            <w:numPr>
              <w:ilvl w:val="0"/>
              <w:numId w:val="10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0B03E66C" w14:textId="77777777" w:rsidR="00470318" w:rsidRPr="00301BD4" w:rsidRDefault="00470318" w:rsidP="00470318">
          <w:pPr>
            <w:numPr>
              <w:ilvl w:val="0"/>
              <w:numId w:val="10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Modulos que la consumen: management, signature.</w:t>
          </w:r>
        </w:p>
        <w:p w14:paraId="2FAB8265" w14:textId="77777777" w:rsidR="00470318" w:rsidRPr="00470318" w:rsidRDefault="00470318" w:rsidP="00470318">
          <w:pPr>
            <w:numPr>
              <w:ilvl w:val="0"/>
              <w:numId w:val="10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61B62944" w14:textId="77777777" w:rsidR="00470318" w:rsidRPr="00470318" w:rsidRDefault="00470318" w:rsidP="00470318">
          <w:pPr>
            <w:numPr>
              <w:ilvl w:val="0"/>
              <w:numId w:val="10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245A07F9" w14:textId="77777777" w:rsidR="00470318" w:rsidRPr="00470318" w:rsidRDefault="00470318" w:rsidP="00470318">
          <w:pPr>
            <w:numPr>
              <w:ilvl w:val="0"/>
              <w:numId w:val="10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521"/>
            <w:gridCol w:w="2474"/>
            <w:gridCol w:w="651"/>
            <w:gridCol w:w="3388"/>
            <w:gridCol w:w="1301"/>
          </w:tblGrid>
          <w:tr w:rsidR="00470318" w:rsidRPr="00470318" w14:paraId="3EE2EF0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F08F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AB18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5D2A3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D40E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3C00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1407873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F957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A3A5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030D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3916C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nextval('request_types_id_seq'::regclass)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2AE105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57C0460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DAE8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title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2887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EE9A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A2DCE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0195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35C54F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4C46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drive_folder_id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2FF1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5726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7E45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9415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C02C7F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3532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schema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D287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AE61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F1D1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11E8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1271E2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BF80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B409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CEF1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0B3D4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3AE3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1495F3A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BCC9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97E06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8871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801A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84AA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5DD908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B0A73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version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0C55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3167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4E36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7A96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A343FF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FE7B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reference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D51CB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BB87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4261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99AA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C2406D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418730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template_doc_id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A6E30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052DD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60368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BD241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5D27AB64" w14:textId="77777777" w:rsidR="00470318" w:rsidRPr="00470318" w:rsidRDefault="00470318" w:rsidP="00470318">
          <w:pPr>
            <w:numPr>
              <w:ilvl w:val="0"/>
              <w:numId w:val="10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55E6FF22" w14:textId="77777777" w:rsidR="00470318" w:rsidRPr="00301BD4" w:rsidRDefault="00470318" w:rsidP="00470318">
          <w:pPr>
            <w:numPr>
              <w:ilvl w:val="0"/>
              <w:numId w:val="10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idx_request_types_schema_gin: CREATE INDEX idx_request_types_schema_gin ON public.request_types USING gin (schema)</w:t>
          </w:r>
        </w:p>
        <w:p w14:paraId="19D69318" w14:textId="77777777" w:rsidR="00470318" w:rsidRPr="00301BD4" w:rsidRDefault="00470318" w:rsidP="00470318">
          <w:pPr>
            <w:numPr>
              <w:ilvl w:val="0"/>
              <w:numId w:val="10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request_types_code_unique: CREATE UNIQUE INDEX request_types_code_unique ON public.request_types USING btree (code)</w:t>
          </w:r>
        </w:p>
        <w:p w14:paraId="57D5CE18" w14:textId="77777777" w:rsidR="00470318" w:rsidRPr="00301BD4" w:rsidRDefault="00470318" w:rsidP="00470318">
          <w:pPr>
            <w:numPr>
              <w:ilvl w:val="0"/>
              <w:numId w:val="10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request_types_pkey: CREATE UNIQUE INDEX request_types_pkey ON public.request_types USING btree (id)</w:t>
          </w:r>
        </w:p>
        <w:p w14:paraId="40504869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6" w:name="_Toc224724426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public.request_versions</w:t>
          </w:r>
          <w:bookmarkEnd w:id="106"/>
        </w:p>
        <w:p w14:paraId="62F6A7E1" w14:textId="77777777" w:rsidR="00470318" w:rsidRPr="00470318" w:rsidRDefault="00470318" w:rsidP="00470318">
          <w:pPr>
            <w:numPr>
              <w:ilvl w:val="0"/>
              <w:numId w:val="10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2B93445F" w14:textId="77777777" w:rsidR="00470318" w:rsidRPr="00470318" w:rsidRDefault="00470318" w:rsidP="00470318">
          <w:pPr>
            <w:numPr>
              <w:ilvl w:val="0"/>
              <w:numId w:val="10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management.</w:t>
          </w:r>
        </w:p>
        <w:p w14:paraId="4BB2BDFD" w14:textId="77777777" w:rsidR="00470318" w:rsidRPr="00470318" w:rsidRDefault="00470318" w:rsidP="00470318">
          <w:pPr>
            <w:numPr>
              <w:ilvl w:val="0"/>
              <w:numId w:val="10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232F65B5" w14:textId="77777777" w:rsidR="00470318" w:rsidRPr="00470318" w:rsidRDefault="00470318" w:rsidP="00470318">
          <w:pPr>
            <w:numPr>
              <w:ilvl w:val="0"/>
              <w:numId w:val="10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6C5D9F93" w14:textId="77777777" w:rsidR="00470318" w:rsidRPr="00470318" w:rsidRDefault="00470318" w:rsidP="00470318">
          <w:pPr>
            <w:numPr>
              <w:ilvl w:val="0"/>
              <w:numId w:val="10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5EBFCDE6" w14:textId="77777777" w:rsidR="00470318" w:rsidRPr="00470318" w:rsidRDefault="00470318" w:rsidP="00470318">
          <w:pPr>
            <w:numPr>
              <w:ilvl w:val="0"/>
              <w:numId w:val="10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request_id -&gt; public.requests.id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471"/>
            <w:gridCol w:w="2474"/>
            <w:gridCol w:w="651"/>
            <w:gridCol w:w="3616"/>
            <w:gridCol w:w="1301"/>
          </w:tblGrid>
          <w:tr w:rsidR="00470318" w:rsidRPr="00470318" w14:paraId="6C89158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4AE8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7C122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75A7B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544287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D265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1822D36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0BD8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8055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4B78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583AD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nextval('request_versions_id_seq'::regclass)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D59E3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454C128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1619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CBC5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6053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7470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FB57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8947C2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6F42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version_number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56E0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F6EF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48E54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9094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F3979E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6A8A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payload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4D57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1A3D4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AD714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DFC2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118707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B06FC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60D883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0301B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0A25F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0484F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319F06A8" w14:textId="77777777" w:rsidR="00470318" w:rsidRPr="00470318" w:rsidRDefault="00470318" w:rsidP="00470318">
          <w:pPr>
            <w:numPr>
              <w:ilvl w:val="0"/>
              <w:numId w:val="10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3CCF1FD1" w14:textId="77777777" w:rsidR="00470318" w:rsidRPr="00470318" w:rsidRDefault="00470318" w:rsidP="00470318">
          <w:pPr>
            <w:numPr>
              <w:ilvl w:val="0"/>
              <w:numId w:val="10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request_versions_pkey: CREATE UNIQUE INDEX request_versions_pkey ON public.request_versions USING btree (id)</w:t>
          </w:r>
        </w:p>
        <w:p w14:paraId="71046505" w14:textId="77777777" w:rsidR="00470318" w:rsidRPr="00470318" w:rsidRDefault="00470318" w:rsidP="00470318">
          <w:pPr>
            <w:numPr>
              <w:ilvl w:val="0"/>
              <w:numId w:val="10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uidx_request_versions_req_ver: CREATE UNIQUE INDEX uidx_request_versions_req_ver ON public.request_versions USING btree (request_id, version_number)</w:t>
          </w:r>
        </w:p>
        <w:p w14:paraId="50A477B0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7" w:name="_Toc22472442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public.requests</w:t>
          </w:r>
          <w:bookmarkEnd w:id="107"/>
        </w:p>
        <w:p w14:paraId="509072FA" w14:textId="77777777" w:rsidR="00470318" w:rsidRPr="00470318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5097CB11" w14:textId="77777777" w:rsidR="00470318" w:rsidRPr="00301BD4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Modulos que la consumen: approvals, management, signature.</w:t>
          </w:r>
        </w:p>
        <w:p w14:paraId="6A563ABE" w14:textId="77777777" w:rsidR="00470318" w:rsidRPr="00470318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091876A0" w14:textId="77777777" w:rsidR="00470318" w:rsidRPr="00470318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0A8B854F" w14:textId="77777777" w:rsidR="00470318" w:rsidRPr="00470318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2585EF7C" w14:textId="77777777" w:rsidR="00470318" w:rsidRPr="00301BD4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origin_department_id -&gt; public.departments.id</w:t>
          </w:r>
        </w:p>
        <w:p w14:paraId="1E411BF9" w14:textId="77777777" w:rsidR="00470318" w:rsidRPr="00470318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request_type_id -&gt; public.request_types.id</w:t>
          </w:r>
        </w:p>
        <w:p w14:paraId="42DAF493" w14:textId="77777777" w:rsidR="00470318" w:rsidRPr="00470318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requester_id -&gt; public.users.id</w:t>
          </w:r>
        </w:p>
        <w:p w14:paraId="64E5926D" w14:textId="77777777" w:rsidR="00470318" w:rsidRPr="00470318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Restricciones CHECK relevantes:</w:t>
          </w:r>
        </w:p>
        <w:p w14:paraId="562F566F" w14:textId="77777777" w:rsidR="00470318" w:rsidRPr="00301BD4" w:rsidRDefault="00470318" w:rsidP="00470318">
          <w:pPr>
            <w:numPr>
              <w:ilvl w:val="0"/>
              <w:numId w:val="10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CHECK ((status = ANY (ARRAY['pendiente'::text, 'en_revision'::text, 'aprobado'::text, 'rechazado'::text, 'cancelado'::text])))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220"/>
            <w:gridCol w:w="1363"/>
            <w:gridCol w:w="651"/>
            <w:gridCol w:w="2970"/>
            <w:gridCol w:w="2424"/>
          </w:tblGrid>
          <w:tr w:rsidR="00470318" w:rsidRPr="00470318" w14:paraId="1CAEDFB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113BD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D5269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A619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823D6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F986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12306A9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C8B0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2C68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9FAB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33CF8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nextval('requests_id_seq'::regclass)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69EA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1A8F859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7616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48DDD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73A9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2800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B4A0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9FDB44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058A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A933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2BAA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452B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'pendiente'::text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947F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4970792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A76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version_number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9BB4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7460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9516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83A57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678D69D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E40D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E8D2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D707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482F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4455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370D175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2369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A0A1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6E9B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3E9C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146F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488F070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44BA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request_group_id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BC10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uuid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CF92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37BF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B52D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2F0442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0D31D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request_type_id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3DFB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F729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0156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62E4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B6E028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7317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payload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6433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1548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8EB5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E717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32A0FB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63FD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acta_generada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FAB5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182A7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225D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6C55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301BD4" w14:paraId="40E69EE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A8A6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legacy_purchase_id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0D6A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uuid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BE35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0762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6871E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Reverse mapping to legacy purchase for debugging</w:t>
                </w:r>
              </w:p>
            </w:tc>
          </w:tr>
          <w:tr w:rsidR="00470318" w:rsidRPr="00301BD4" w14:paraId="2A47951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6B0B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drive_comercial_folder_id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925F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54BA2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765A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888AF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Google Drive folder ID for the main "Comercial" folder at root level</w:t>
                </w:r>
              </w:p>
            </w:tc>
          </w:tr>
          <w:tr w:rsidR="00470318" w:rsidRPr="00301BD4" w14:paraId="49F987D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2FAD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drive_user_folder_id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24F9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88ED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FCDB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8F13DA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Google Drive folder ID for the user-specific folder within "Comercial"</w:t>
                </w:r>
              </w:p>
            </w:tc>
          </w:tr>
          <w:tr w:rsidR="00470318" w:rsidRPr="00301BD4" w14:paraId="38B55E6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DCD6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drive_type_folder_id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2F7A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769B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253E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EC8BA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Google Drive folder ID for the request type folder (e.g., "InspecciÃ³n de Ambiente")</w:t>
                </w:r>
              </w:p>
            </w:tc>
          </w:tr>
          <w:tr w:rsidR="00470318" w:rsidRPr="00301BD4" w14:paraId="06AAAA0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F46B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drive_request_folder_id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D1551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B9C1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3F22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27245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Google Drive folder ID for the specific request folder (REQ-xxxx)</w:t>
                </w:r>
              </w:p>
            </w:tc>
          </w:tr>
          <w:tr w:rsidR="00470318" w:rsidRPr="00470318" w14:paraId="07DB828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488D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origin_department_id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78B0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24B40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1AF9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D28F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FCA4C7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B2B33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origin_department_name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361F5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004F2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8D1AB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EB8BA2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0EE4A3CA" w14:textId="77777777" w:rsidR="00470318" w:rsidRPr="00470318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746C2A29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idx_requests_created_at: CREATE INDEX idx_requests_created_at ON public.requests USING btree (created_at)</w:t>
          </w:r>
        </w:p>
        <w:p w14:paraId="749A666B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idx_requests_drive_comercial_folder: CREATE INDEX idx_requests_drive_comercial_folder ON public.requests USING btree (drive_comercial_folder_id) WHERE (drive_comercial_folder_id IS NOT NULL)</w:t>
          </w:r>
        </w:p>
        <w:p w14:paraId="62581D11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idx_requests_drive_request_folder: CREATE INDEX idx_requests_drive_request_folder ON public.requests USING btree (drive_request_folder_id) WHERE (drive_request_folder_id IS NOT NULL)</w:t>
          </w:r>
        </w:p>
        <w:p w14:paraId="695FFB4D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idx_requests_drive_type_folder: CREATE INDEX idx_requests_drive_type_folder ON public.requests USING btree (drive_type_folder_id) WHERE (drive_type_folder_id IS NOT NULL)</w:t>
          </w:r>
        </w:p>
        <w:p w14:paraId="2238A8EB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idx_requests_drive_user_folder: CREATE INDEX idx_requests_drive_user_folder ON public.requests USING btree (drive_user_folder_id) WHERE (drive_user_folder_id IS NOT NULL)</w:t>
          </w:r>
        </w:p>
        <w:p w14:paraId="72B50115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idx_requests_legacy_purchase_id: CREATE INDEX idx_requests_legacy_purchase_id ON public.requests USING btree (legacy_purchase_id) WHERE (legacy_purchase_id IS NOT NULL)</w:t>
          </w:r>
        </w:p>
        <w:p w14:paraId="24F767EF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idx_requests_payload_gin: CREATE INDEX idx_requests_payload_gin ON public.requests USING gin (payload)</w:t>
          </w:r>
        </w:p>
        <w:p w14:paraId="425B057B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idx_requests_status: CREATE INDEX idx_requests_status ON public.requests USING btree (status)</w:t>
          </w:r>
        </w:p>
        <w:p w14:paraId="38EE085D" w14:textId="77777777" w:rsidR="00470318" w:rsidRPr="00301BD4" w:rsidRDefault="00470318" w:rsidP="00470318">
          <w:pPr>
            <w:numPr>
              <w:ilvl w:val="0"/>
              <w:numId w:val="10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requests_pkey: CREATE UNIQUE INDEX requests_pkey ON public.requests USING btree (id)</w:t>
          </w:r>
        </w:p>
        <w:p w14:paraId="1EC3B8F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8" w:name="_Toc22472442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public.user_attendance_records</w:t>
          </w:r>
          <w:bookmarkEnd w:id="108"/>
        </w:p>
        <w:p w14:paraId="559BCC1F" w14:textId="77777777" w:rsidR="00470318" w:rsidRPr="00470318" w:rsidRDefault="00470318" w:rsidP="00470318">
          <w:pPr>
            <w:numPr>
              <w:ilvl w:val="0"/>
              <w:numId w:val="10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54F2ACC8" w14:textId="77777777" w:rsidR="00470318" w:rsidRPr="00470318" w:rsidRDefault="00470318" w:rsidP="00470318">
          <w:pPr>
            <w:numPr>
              <w:ilvl w:val="0"/>
              <w:numId w:val="10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auth (referencia transversal).</w:t>
          </w:r>
        </w:p>
        <w:p w14:paraId="7CDB6798" w14:textId="77777777" w:rsidR="00470318" w:rsidRPr="00301BD4" w:rsidRDefault="00470318" w:rsidP="00470318">
          <w:pPr>
            <w:numPr>
              <w:ilvl w:val="0"/>
              <w:numId w:val="10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Descripcion: Daily attendance records per user with entry, lunch, and exit times. Integrates with user signatures from lopdp_internal_signature_file_id.</w:t>
          </w:r>
        </w:p>
        <w:p w14:paraId="0822247D" w14:textId="77777777" w:rsidR="00470318" w:rsidRPr="00470318" w:rsidRDefault="00470318" w:rsidP="00470318">
          <w:pPr>
            <w:numPr>
              <w:ilvl w:val="0"/>
              <w:numId w:val="10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20DE830A" w14:textId="77777777" w:rsidR="00470318" w:rsidRPr="00470318" w:rsidRDefault="00470318" w:rsidP="00470318">
          <w:pPr>
            <w:numPr>
              <w:ilvl w:val="0"/>
              <w:numId w:val="10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1355CFE2" w14:textId="77777777" w:rsidR="00470318" w:rsidRPr="00470318" w:rsidRDefault="00470318" w:rsidP="00470318">
          <w:pPr>
            <w:numPr>
              <w:ilvl w:val="0"/>
              <w:numId w:val="10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user_id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533"/>
            <w:gridCol w:w="990"/>
            <w:gridCol w:w="615"/>
            <w:gridCol w:w="3948"/>
            <w:gridCol w:w="1542"/>
          </w:tblGrid>
          <w:tr w:rsidR="00470318" w:rsidRPr="00470318" w14:paraId="193450E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14BB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78C2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C82DC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905A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5FEC0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579189D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0F68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339E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5324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BD89D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nextval('user_attendance_records_id_seq'::regclass)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5EF2B2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301BD4" w14:paraId="24DA890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616A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4BEE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E1AA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5169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522ED0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Foreign key to users table</w:t>
                </w:r>
              </w:p>
            </w:tc>
          </w:tr>
          <w:tr w:rsidR="00470318" w:rsidRPr="00301BD4" w14:paraId="5AC9EDB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C886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EFC5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6DD4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7B46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3E020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Date of the attendance record (without time component)</w:t>
                </w:r>
              </w:p>
            </w:tc>
          </w:tr>
          <w:tr w:rsidR="00470318" w:rsidRPr="00301BD4" w14:paraId="70250FA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B140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entry_time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1392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F9FE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AAF5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A78EF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Timestamp when user clocked in for the day</w:t>
                </w:r>
              </w:p>
            </w:tc>
          </w:tr>
          <w:tr w:rsidR="00470318" w:rsidRPr="00301BD4" w14:paraId="209E2A7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D60C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lunch_start_time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A3AE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703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D536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94E190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Timestamp when user started lunch break (requires signature)</w:t>
                </w:r>
              </w:p>
            </w:tc>
          </w:tr>
          <w:tr w:rsidR="00470318" w:rsidRPr="00301BD4" w14:paraId="09DD2DA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D06A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lunch_end_time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7F80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70B9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8AA8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6431F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Timestamp when user returned from lunch break</w:t>
                </w:r>
              </w:p>
            </w:tc>
          </w:tr>
          <w:tr w:rsidR="00470318" w:rsidRPr="00301BD4" w14:paraId="3ACA0F1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2DAC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exit_time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37BB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2B5E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D2E1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2C692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Timestamp when user clocked out for the day (requires signature)</w:t>
                </w:r>
              </w:p>
            </w:tc>
          </w:tr>
          <w:tr w:rsidR="00470318" w:rsidRPr="00301BD4" w14:paraId="39ADC57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B212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7A43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6F21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6DF8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EE793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Optional notes for special circumstances (late arrival, early departure, etc.)</w:t>
                </w:r>
              </w:p>
            </w:tc>
          </w:tr>
          <w:tr w:rsidR="00470318" w:rsidRPr="00470318" w14:paraId="10F7655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7C67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93DA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2C7F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1D31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FB04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5342694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F76B2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D6D2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505A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B471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853B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13CAFF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CE69A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entry_location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B79B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C375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8613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9FB7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42BD43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36F0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lunch_start_location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B5DF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54DD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D050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9CB0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16E468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7801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lunch_end_location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E52F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6CE3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6372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3F46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CFC487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943D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exit_location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FCA2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E187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19A9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8965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625AD95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74EF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is_overtime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1A74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02400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5EAB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063A0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Indicates if the user worked overtime on this day</w:t>
                </w:r>
              </w:p>
            </w:tc>
          </w:tr>
          <w:tr w:rsidR="00470318" w:rsidRPr="00301BD4" w14:paraId="217CA82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511E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overtime_hours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0EAE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5551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1EEA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0.00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0B6DB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Number of overtime hours worked (automatically calculated)</w:t>
                </w:r>
              </w:p>
            </w:tc>
          </w:tr>
          <w:tr w:rsidR="00470318" w:rsidRPr="00301BD4" w14:paraId="686BE57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4C7D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total_hours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7CFE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4512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F56F0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0.00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B290D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Total hours worked including overtime</w:t>
                </w:r>
              </w:p>
            </w:tc>
          </w:tr>
          <w:tr w:rsidR="00470318" w:rsidRPr="00470318" w14:paraId="1FE547C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4E0F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entry_location_accuracy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BA0B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6B09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4C17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3C06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768555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FF0F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entry_location_timestamp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13F7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FB9D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C7B80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ECCC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DA8AB4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9DB5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entry_location_source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574E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5B51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46D5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'gps'::text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7EAC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FBD761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BED3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lunch_start_location_accuracy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C59F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89EF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B6FA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B65A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DA6D8B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6855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lunch_start_location_timestamp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A507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0DAC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B033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BF22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BF33C4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D4AE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lunch_start_location_source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3A7C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CBA8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0138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'gps'::text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E602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5144CD9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D5D71C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lunch_end_location_accuracy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E19E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8A86D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63C6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D5AC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4FBEC7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907E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lunch_end_location_timestamp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4D75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B2F1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DDF5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1C19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0BB32A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AC3C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lunch_end_location_source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9C79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F54E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C7A3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'gps'::text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DDEC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299D6BE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92E7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exit_location_accuracy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6BA2B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348A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B9E0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D9EE7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F72895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4214C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exit_location_timestamp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23DA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75DF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1BFF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29B0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767C01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0BA9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exit_location_source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60EE0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9947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5ED74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'gps'::text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7520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301BD4" w14:paraId="4E688B1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411B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auto_shift_end_at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CAF1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98D5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4BC2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63D82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Calculated timestamp when 8h shift should end (entry_time + 8 hours)</w:t>
                </w:r>
              </w:p>
            </w:tc>
          </w:tr>
          <w:tr w:rsidR="00470318" w:rsidRPr="00301BD4" w14:paraId="7A378A9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BADB8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auto_closed_at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9714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03A4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C7B6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B3079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Timestamp when system automatically closed the shift</w:t>
                </w:r>
              </w:p>
            </w:tc>
          </w:tr>
          <w:tr w:rsidR="00470318" w:rsidRPr="00301BD4" w14:paraId="0718C8A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CDA9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overtime_start_at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FC39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3D2F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5F03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1A96D2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Timestamp when overtime counting started (same as auto_shift_end_at)</w:t>
                </w:r>
              </w:p>
            </w:tc>
          </w:tr>
          <w:tr w:rsidR="00470318" w:rsidRPr="00470318" w14:paraId="5F641C2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D5E0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latitude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15F6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A6BF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1F5F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A8BC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2B0E7C7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99A2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longitude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FD91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B74DA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2AE57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B30D3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8718BA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C92BA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accuracy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9CAAB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numeric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4F05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8A4E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102EE0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190822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570695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location_address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2A7EC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F212E7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701A6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56C29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7FDDAF9C" w14:textId="77777777" w:rsidR="00470318" w:rsidRPr="00470318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76A702A2" w14:textId="77777777" w:rsidR="00470318" w:rsidRPr="00470318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idx_attendance_date: CREATE INDEX idx_attendance_date ON public.user_attendance_records USING btree (date DESC)</w:t>
          </w:r>
        </w:p>
        <w:p w14:paraId="001CF093" w14:textId="77777777" w:rsidR="00470318" w:rsidRPr="00301BD4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idx_attendance_incomplete: CREATE INDEX idx_attendance_incomplete ON public.user_attendance_records USING btree (user_id, date) WHERE (exit_time IS NULL)</w:t>
          </w:r>
        </w:p>
        <w:p w14:paraId="7145E448" w14:textId="77777777" w:rsidR="00470318" w:rsidRPr="00301BD4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idx_attendance_user_date: CREATE INDEX idx_attendance_user_date ON public.user_attendance_records USING btree (user_id, date DESC)</w:t>
          </w:r>
        </w:p>
        <w:p w14:paraId="215396CB" w14:textId="77777777" w:rsidR="00470318" w:rsidRPr="00301BD4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idx_user_attendance_records_auto_closed_at: CREATE INDEX idx_user_attendance_records_auto_closed_at ON public.user_attendance_records USING btree (auto_closed_at)</w:t>
          </w:r>
        </w:p>
        <w:p w14:paraId="1ECCBC8B" w14:textId="77777777" w:rsidR="00470318" w:rsidRPr="00301BD4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idx_user_attendance_records_auto_shift_end_at: CREATE INDEX idx_user_attendance_records_auto_shift_end_at ON public.user_attendance_records USING btree (auto_shift_end_at)</w:t>
          </w:r>
        </w:p>
        <w:p w14:paraId="2F69EF52" w14:textId="77777777" w:rsidR="00470318" w:rsidRPr="00470318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unique_user_date: CREATE UNIQUE INDEX unique_user_date ON public.user_attendance_records USING btree (user_id, date)</w:t>
          </w:r>
        </w:p>
        <w:p w14:paraId="0E0EF9EE" w14:textId="77777777" w:rsidR="00470318" w:rsidRPr="00301BD4" w:rsidRDefault="00470318" w:rsidP="00470318">
          <w:pPr>
            <w:numPr>
              <w:ilvl w:val="0"/>
              <w:numId w:val="10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user_attendance_records_pkey: CREATE UNIQUE INDEX user_attendance_records_pkey ON public.user_attendance_records USING btree (id)</w:t>
          </w:r>
        </w:p>
        <w:p w14:paraId="6F96CA7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09" w:name="_Toc224724429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public.user_lopdp_consents</w:t>
          </w:r>
          <w:bookmarkEnd w:id="109"/>
        </w:p>
        <w:p w14:paraId="06E2417A" w14:textId="77777777" w:rsidR="00470318" w:rsidRPr="00470318" w:rsidRDefault="00470318" w:rsidP="00470318">
          <w:pPr>
            <w:numPr>
              <w:ilvl w:val="0"/>
              <w:numId w:val="10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30F69DBE" w14:textId="77777777" w:rsidR="00470318" w:rsidRPr="00470318" w:rsidRDefault="00470318" w:rsidP="00470318">
          <w:pPr>
            <w:numPr>
              <w:ilvl w:val="0"/>
              <w:numId w:val="10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auth.</w:t>
          </w:r>
        </w:p>
        <w:p w14:paraId="000E5340" w14:textId="77777777" w:rsidR="00470318" w:rsidRPr="00470318" w:rsidRDefault="00470318" w:rsidP="00470318">
          <w:pPr>
            <w:numPr>
              <w:ilvl w:val="0"/>
              <w:numId w:val="10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409C6DD4" w14:textId="77777777" w:rsidR="00470318" w:rsidRPr="00470318" w:rsidRDefault="00470318" w:rsidP="00470318">
          <w:pPr>
            <w:numPr>
              <w:ilvl w:val="0"/>
              <w:numId w:val="10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4C2E44F8" w14:textId="77777777" w:rsidR="00470318" w:rsidRPr="00470318" w:rsidRDefault="00470318" w:rsidP="00470318">
          <w:pPr>
            <w:numPr>
              <w:ilvl w:val="0"/>
              <w:numId w:val="10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487"/>
            <w:gridCol w:w="2223"/>
            <w:gridCol w:w="651"/>
            <w:gridCol w:w="3966"/>
            <w:gridCol w:w="1301"/>
          </w:tblGrid>
          <w:tr w:rsidR="00470318" w:rsidRPr="00470318" w14:paraId="4E6258A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18B5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CEDA2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37286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B9D43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4558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5A3AC68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EF29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05B3C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CEC9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024B42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nextval('user_lopdp_consents_id_seq'::regclass)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0E14A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67D4A40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DFC3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4E5D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760DC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FAC2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0033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AAE119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A64C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F47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D9E4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27393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CB92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7CFFFD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E518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DBA1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C3FA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80CE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7DB6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3FCE10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9751D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pdf_file_id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2BAA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436F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29DC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0FEC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2AF6C6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5167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signature_file_id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FCFF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E6B0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048A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3D59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C94B62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DF8C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25BF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413F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24EE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EA9C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5B45887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1CCA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user_agent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9B777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4264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06FB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FAD1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715ECB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90A4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notes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03C4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A7812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13B8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AA0F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C7044C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5F273C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F55D0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A2AF5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D2705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CURRENT_TIMESTAMP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D12FC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3A0B7B08" w14:textId="77777777" w:rsidR="00470318" w:rsidRPr="00470318" w:rsidRDefault="00470318" w:rsidP="00470318">
          <w:pPr>
            <w:numPr>
              <w:ilvl w:val="0"/>
              <w:numId w:val="10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657BBB98" w14:textId="77777777" w:rsidR="00470318" w:rsidRPr="00301BD4" w:rsidRDefault="00470318" w:rsidP="00470318">
          <w:pPr>
            <w:numPr>
              <w:ilvl w:val="0"/>
              <w:numId w:val="10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user_lopdp_consents_pkey: CREATE UNIQUE INDEX user_lopdp_consents_pkey ON public.user_lopdp_consents USING btree (id)</w:t>
          </w:r>
        </w:p>
        <w:p w14:paraId="56D8A051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10" w:name="_Toc22472443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public.user_profile</w:t>
          </w:r>
          <w:bookmarkEnd w:id="110"/>
        </w:p>
        <w:p w14:paraId="4F8B250F" w14:textId="77777777" w:rsidR="00470318" w:rsidRPr="00470318" w:rsidRDefault="00470318" w:rsidP="00470318">
          <w:pPr>
            <w:numPr>
              <w:ilvl w:val="0"/>
              <w:numId w:val="1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28197DED" w14:textId="77777777" w:rsidR="00470318" w:rsidRPr="00470318" w:rsidRDefault="00470318" w:rsidP="00470318">
          <w:pPr>
            <w:numPr>
              <w:ilvl w:val="0"/>
              <w:numId w:val="1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Modulos que la consumen: auth.</w:t>
          </w:r>
        </w:p>
        <w:p w14:paraId="7500BFE4" w14:textId="77777777" w:rsidR="00470318" w:rsidRPr="00470318" w:rsidRDefault="00470318" w:rsidP="00470318">
          <w:pPr>
            <w:numPr>
              <w:ilvl w:val="0"/>
              <w:numId w:val="1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38CE8304" w14:textId="77777777" w:rsidR="00470318" w:rsidRPr="00470318" w:rsidRDefault="00470318" w:rsidP="00470318">
          <w:pPr>
            <w:numPr>
              <w:ilvl w:val="0"/>
              <w:numId w:val="1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65850D96" w14:textId="77777777" w:rsidR="00470318" w:rsidRPr="00470318" w:rsidRDefault="00470318" w:rsidP="00470318">
          <w:pPr>
            <w:numPr>
              <w:ilvl w:val="0"/>
              <w:numId w:val="1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3C672B3A" w14:textId="77777777" w:rsidR="00470318" w:rsidRPr="00470318" w:rsidRDefault="00470318" w:rsidP="00470318">
          <w:pPr>
            <w:numPr>
              <w:ilvl w:val="0"/>
              <w:numId w:val="11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user_id -&gt; public.users.id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388"/>
            <w:gridCol w:w="2218"/>
            <w:gridCol w:w="651"/>
            <w:gridCol w:w="3213"/>
            <w:gridCol w:w="1301"/>
          </w:tblGrid>
          <w:tr w:rsidR="00470318" w:rsidRPr="00470318" w14:paraId="4B38E32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CF233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BFCF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39AE7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8A310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B600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5AF4AD8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07004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7108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5500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0F2B2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nextval('user_profile_id_seq'::regclass)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F73D3A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260F1CF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B26E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3EAB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3725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B66C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6F68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3AB8CF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D64B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avatar_url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2B9F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80F1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B38A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CB91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309C357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4BD0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avatar_drive_id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8D600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A906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7C19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F2D3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36570F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BB36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metadata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36D3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673D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A5B6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'{}'::jsonb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6504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7D6E36A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AAFC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preferences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9A66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5F0A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2746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'{}'::jsonb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B889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7CF212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3450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EE29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B641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ECA4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8170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76EE1E3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3036F5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77D11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 time zone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40A83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27071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EB37D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</w:tbl>
        <w:p w14:paraId="280A818C" w14:textId="77777777" w:rsidR="00470318" w:rsidRPr="00470318" w:rsidRDefault="00470318" w:rsidP="00470318">
          <w:pPr>
            <w:numPr>
              <w:ilvl w:val="0"/>
              <w:numId w:val="1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36188FAF" w14:textId="77777777" w:rsidR="00470318" w:rsidRPr="00301BD4" w:rsidRDefault="00470318" w:rsidP="00470318">
          <w:pPr>
            <w:numPr>
              <w:ilvl w:val="0"/>
              <w:numId w:val="1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idx_user_profile_user_id: CREATE INDEX idx_user_profile_user_id ON public.user_profile USING btree (user_id)</w:t>
          </w:r>
        </w:p>
        <w:p w14:paraId="674CEC69" w14:textId="77777777" w:rsidR="00470318" w:rsidRPr="00301BD4" w:rsidRDefault="00470318" w:rsidP="00470318">
          <w:pPr>
            <w:numPr>
              <w:ilvl w:val="0"/>
              <w:numId w:val="1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user_profile_pkey: CREATE UNIQUE INDEX user_profile_pkey ON public.user_profile USING btree (id)</w:t>
          </w:r>
        </w:p>
        <w:p w14:paraId="0D166F0F" w14:textId="77777777" w:rsidR="00470318" w:rsidRPr="00301BD4" w:rsidRDefault="00470318" w:rsidP="00470318">
          <w:pPr>
            <w:numPr>
              <w:ilvl w:val="0"/>
              <w:numId w:val="11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user_profile_user_id_key: CREATE UNIQUE INDEX user_profile_user_id_key ON public.user_profile USING btree (user_id)</w:t>
          </w:r>
        </w:p>
        <w:p w14:paraId="30AF500B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11" w:name="_Toc22472443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public.user_sessions</w:t>
          </w:r>
          <w:bookmarkEnd w:id="111"/>
        </w:p>
        <w:p w14:paraId="509E754F" w14:textId="77777777" w:rsidR="00470318" w:rsidRPr="00470318" w:rsidRDefault="00470318" w:rsidP="00470318">
          <w:pPr>
            <w:numPr>
              <w:ilvl w:val="0"/>
              <w:numId w:val="1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6A074431" w14:textId="77777777" w:rsidR="00470318" w:rsidRPr="00470318" w:rsidRDefault="00470318" w:rsidP="00470318">
          <w:pPr>
            <w:numPr>
              <w:ilvl w:val="0"/>
              <w:numId w:val="1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Modulos que la consumen: auth.</w:t>
          </w:r>
        </w:p>
        <w:p w14:paraId="33D00C9B" w14:textId="77777777" w:rsidR="00470318" w:rsidRPr="00470318" w:rsidRDefault="00470318" w:rsidP="00470318">
          <w:pPr>
            <w:numPr>
              <w:ilvl w:val="0"/>
              <w:numId w:val="1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4F805300" w14:textId="77777777" w:rsidR="00470318" w:rsidRPr="00470318" w:rsidRDefault="00470318" w:rsidP="00470318">
          <w:pPr>
            <w:numPr>
              <w:ilvl w:val="0"/>
              <w:numId w:val="1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08FD05CA" w14:textId="77777777" w:rsidR="00470318" w:rsidRPr="00470318" w:rsidRDefault="00470318" w:rsidP="00470318">
          <w:pPr>
            <w:numPr>
              <w:ilvl w:val="0"/>
              <w:numId w:val="11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 no aplica o no visibles.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78"/>
            <w:gridCol w:w="2474"/>
            <w:gridCol w:w="651"/>
            <w:gridCol w:w="3397"/>
            <w:gridCol w:w="1301"/>
          </w:tblGrid>
          <w:tr w:rsidR="00470318" w:rsidRPr="00470318" w14:paraId="0DD6118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DD3C1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A93D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A7E5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12E5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DFC29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3EA9D2B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6B54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970C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CA20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3E17A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nextval('user_sessions_id_seq'::regclass)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1E40D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3821229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059E2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9233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CFED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C512B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6BC2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61E88C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399C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login_time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4248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F3C8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6340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B4A4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1B8F083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71B4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logout_time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1BD3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9001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972C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9B94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ACE11F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3BDA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2774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A7F4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256992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3E79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A5A3E9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9465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user_agent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07F7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B6CA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8DD6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6EFF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92E16E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31FEC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refresh_token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AAE22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55F38C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11120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92706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</w:tbl>
        <w:p w14:paraId="18327D0F" w14:textId="77777777" w:rsidR="00470318" w:rsidRPr="00470318" w:rsidRDefault="00470318" w:rsidP="00470318">
          <w:pPr>
            <w:numPr>
              <w:ilvl w:val="0"/>
              <w:numId w:val="11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63F45EB2" w14:textId="77777777" w:rsidR="00470318" w:rsidRPr="00301BD4" w:rsidRDefault="00470318" w:rsidP="00470318">
          <w:pPr>
            <w:numPr>
              <w:ilvl w:val="0"/>
              <w:numId w:val="11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user_sessions_pkey: CREATE UNIQUE INDEX user_sessions_pkey ON public.user_sessions USING btree (id)</w:t>
          </w:r>
        </w:p>
        <w:p w14:paraId="30E1BFFC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12" w:name="_Toc224724432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public.users</w:t>
          </w:r>
          <w:bookmarkEnd w:id="112"/>
        </w:p>
        <w:p w14:paraId="5F8F00E9" w14:textId="77777777" w:rsidR="00470318" w:rsidRPr="00470318" w:rsidRDefault="00470318" w:rsidP="00470318">
          <w:pPr>
            <w:numPr>
              <w:ilvl w:val="0"/>
              <w:numId w:val="1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Tipo de objeto: table.</w:t>
          </w:r>
        </w:p>
        <w:p w14:paraId="0C22C6BC" w14:textId="77777777" w:rsidR="00470318" w:rsidRPr="00470318" w:rsidRDefault="00470318" w:rsidP="00470318">
          <w:pPr>
            <w:numPr>
              <w:ilvl w:val="0"/>
              <w:numId w:val="1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Modulos que la consumen: auth, approvals, audit-prep, management, signature.</w:t>
          </w:r>
        </w:p>
        <w:p w14:paraId="2D2ED6D7" w14:textId="77777777" w:rsidR="00470318" w:rsidRPr="00470318" w:rsidRDefault="00470318" w:rsidP="00470318">
          <w:pPr>
            <w:numPr>
              <w:ilvl w:val="0"/>
              <w:numId w:val="1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Descripcion: Sin comentario de catalogo.</w:t>
          </w:r>
        </w:p>
        <w:p w14:paraId="78F4C6F3" w14:textId="77777777" w:rsidR="00470318" w:rsidRPr="00470318" w:rsidRDefault="00470318" w:rsidP="00470318">
          <w:pPr>
            <w:numPr>
              <w:ilvl w:val="0"/>
              <w:numId w:val="1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Clave primaria: id</w:t>
          </w:r>
        </w:p>
        <w:p w14:paraId="6181581A" w14:textId="77777777" w:rsidR="00470318" w:rsidRPr="00470318" w:rsidRDefault="00470318" w:rsidP="00470318">
          <w:pPr>
            <w:numPr>
              <w:ilvl w:val="0"/>
              <w:numId w:val="1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Relaciones foraneas:</w:t>
          </w:r>
        </w:p>
        <w:p w14:paraId="3A1DD927" w14:textId="77777777" w:rsidR="00470318" w:rsidRPr="00470318" w:rsidRDefault="00470318" w:rsidP="00470318">
          <w:pPr>
            <w:numPr>
              <w:ilvl w:val="0"/>
              <w:numId w:val="1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department_id -&gt; public.departments.id</w:t>
          </w:r>
        </w:p>
        <w:p w14:paraId="262082BD" w14:textId="77777777" w:rsidR="00470318" w:rsidRPr="00470318" w:rsidRDefault="00470318" w:rsidP="00470318">
          <w:pPr>
            <w:numPr>
              <w:ilvl w:val="0"/>
              <w:numId w:val="11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department_id -&gt; public.departments.id</w:t>
          </w: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698"/>
            <w:gridCol w:w="1296"/>
            <w:gridCol w:w="651"/>
            <w:gridCol w:w="2719"/>
            <w:gridCol w:w="2264"/>
          </w:tblGrid>
          <w:tr w:rsidR="00470318" w:rsidRPr="00470318" w14:paraId="156378A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84450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DB73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0F193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Nulo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A461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Default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3864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Comentario</w:t>
                </w:r>
              </w:p>
            </w:tc>
          </w:tr>
          <w:tr w:rsidR="00470318" w:rsidRPr="00301BD4" w14:paraId="5F1BCBD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196D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99DD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CDCC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392E3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nextval('users_id_seq'::regclass)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AE345E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</w:p>
            </w:tc>
          </w:tr>
          <w:tr w:rsidR="00470318" w:rsidRPr="00470318" w14:paraId="68637B1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6710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google_id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7B1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5EE1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FB78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3885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D54483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7703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email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CFB6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9BFF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A17E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8F8E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9FEC8C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6351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294F3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D0D5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9F99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CD45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C6A3A6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69D7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department_id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7F4B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integer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7439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D9F3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6F49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7788057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4E79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role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A929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AB20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0982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D39F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19F6F8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4581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7BDC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BB5E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291E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27585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06ADFAE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872C4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updated_at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BA27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961A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8CF6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now()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D80E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5CCBF67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7E8C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fullname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CF30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885D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65FA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5A71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4C307B2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BC55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lopdp_internal_status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F19C7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F4FF5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F424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'granted'::character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2F5D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</w:tr>
          <w:tr w:rsidR="00470318" w:rsidRPr="00470318" w14:paraId="49D6D6D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F0F3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lopdp_internal_signed_at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AD58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timestamp without time zone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3BCD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5067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9AFC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64AD106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FC72B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lopdp_internal_pdf_file_id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CA69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3CEB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329F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0DE2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D0AA7A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5C36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lopdp_internal_signature_file_id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AC9D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330F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D7EE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E2C7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2434D6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CE64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lopdp_internal_ip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F40F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F5F8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5C5B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2CDD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1703EF1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FDA6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lopdp_internal_user_agent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E402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4EEA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8BA5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63E9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470318" w14:paraId="000E8CC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F8EF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lopdp_internal_notes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F76C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text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FA61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A87FA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909E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eastAsia="Times New Roman"/>
                    <w:sz w:val="18"/>
                    <w:szCs w:val="20"/>
                  </w:rPr>
                </w:pPr>
              </w:p>
            </w:tc>
          </w:tr>
          <w:tr w:rsidR="00470318" w:rsidRPr="00301BD4" w14:paraId="73E5007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3AE09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can_sign_documents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C6F3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6CB3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3617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false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2D2B5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Whether user has permission to sign documents</w:t>
                </w:r>
              </w:p>
            </w:tc>
          </w:tr>
          <w:tr w:rsidR="00470318" w:rsidRPr="00470318" w14:paraId="72B0E92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5007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signature_role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3EDE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6E9CC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65B6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1409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Role for signature authorization (DPD, Manager, etc.)</w:t>
                </w:r>
              </w:p>
            </w:tc>
          </w:tr>
          <w:tr w:rsidR="00470318" w:rsidRPr="00301BD4" w14:paraId="36F9696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EE37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signature_certificate_id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D0D6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character varying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B6ED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ACAA1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AA6BE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ID of digital certificate for qualified signatures</w:t>
                </w:r>
              </w:p>
            </w:tc>
          </w:tr>
          <w:tr w:rsidR="00470318" w:rsidRPr="00470318" w14:paraId="7AC337D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194CBB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active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FCF7F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boolean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65DFB0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E7400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true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334C7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Indica si el usuario estÃ¡ activo en el sistema. Los usuarios inactivos no pueden acceder.</w:t>
                </w:r>
              </w:p>
            </w:tc>
          </w:tr>
        </w:tbl>
        <w:p w14:paraId="2E433CEE" w14:textId="77777777" w:rsidR="00470318" w:rsidRPr="00470318" w:rsidRDefault="00470318" w:rsidP="00470318">
          <w:pPr>
            <w:numPr>
              <w:ilvl w:val="0"/>
              <w:numId w:val="11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Indices visibles:</w:t>
          </w:r>
        </w:p>
        <w:p w14:paraId="648544E9" w14:textId="77777777" w:rsidR="00470318" w:rsidRPr="00301BD4" w:rsidRDefault="00470318" w:rsidP="00470318">
          <w:pPr>
            <w:numPr>
              <w:ilvl w:val="0"/>
              <w:numId w:val="11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idx_users_active: CREATE INDEX idx_users_active ON public.users USING btree (active)</w:t>
          </w:r>
        </w:p>
        <w:p w14:paraId="67B17F4D" w14:textId="77777777" w:rsidR="00470318" w:rsidRPr="00301BD4" w:rsidRDefault="00470318" w:rsidP="00470318">
          <w:pPr>
            <w:numPr>
              <w:ilvl w:val="0"/>
              <w:numId w:val="11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users_email_key: CREATE UNIQUE INDEX users_email_key ON public.users USING btree (email)</w:t>
          </w:r>
        </w:p>
        <w:p w14:paraId="1F6D92F4" w14:textId="77777777" w:rsidR="00470318" w:rsidRPr="00301BD4" w:rsidRDefault="00470318" w:rsidP="00470318">
          <w:pPr>
            <w:numPr>
              <w:ilvl w:val="0"/>
              <w:numId w:val="11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users_google_id_key: CREATE UNIQUE INDEX users_google_id_key ON public.users USING btree (google_id)</w:t>
          </w:r>
        </w:p>
        <w:p w14:paraId="49AB5649" w14:textId="77777777" w:rsidR="00470318" w:rsidRPr="00301BD4" w:rsidRDefault="00470318" w:rsidP="00470318">
          <w:pPr>
            <w:numPr>
              <w:ilvl w:val="0"/>
              <w:numId w:val="11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lastRenderedPageBreak/>
            <w:t>users_pkey: CREATE UNIQUE INDEX users_pkey ON public.users USING btree (id)</w:t>
          </w:r>
        </w:p>
        <w:p w14:paraId="4D19F879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13" w:name="_Toc22472443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5. Hallazgos de consistencia codigo vs base real</w:t>
          </w:r>
          <w:bookmarkEnd w:id="113"/>
        </w:p>
        <w:p w14:paraId="785E1E82" w14:textId="77777777" w:rsidR="00470318" w:rsidRPr="00470318" w:rsidRDefault="00470318" w:rsidP="00470318">
          <w:pPr>
            <w:numPr>
              <w:ilvl w:val="0"/>
              <w:numId w:val="1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 core esta alineado con auditoria.logs, notifications y user_sessions; las tablas auxiliares esperadas por security.whitelist.js y security.siem.js no forman parte del flujo core verificado.</w:t>
          </w:r>
        </w:p>
        <w:p w14:paraId="4DC55849" w14:textId="77777777" w:rsidR="00470318" w:rsidRPr="00470318" w:rsidRDefault="00470318" w:rsidP="00470318">
          <w:pPr>
            <w:numPr>
              <w:ilvl w:val="0"/>
              <w:numId w:val="1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management.service.js ya usa auditoria.logs, request_attachments y request_versions.</w:t>
          </w:r>
        </w:p>
        <w:p w14:paraId="26D8DA7D" w14:textId="77777777" w:rsidR="00470318" w:rsidRPr="00470318" w:rsidRDefault="00470318" w:rsidP="00470318">
          <w:pPr>
            <w:numPr>
              <w:ilvl w:val="0"/>
              <w:numId w:val="1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audit-prep.service.js ya no depende de users.nombre_completo; usa fullname, name o email segun disponibilidad.</w:t>
          </w:r>
        </w:p>
        <w:p w14:paraId="6842AB73" w14:textId="77777777" w:rsidR="00470318" w:rsidRPr="00470318" w:rsidRDefault="00470318" w:rsidP="00470318">
          <w:pPr>
            <w:numPr>
              <w:ilvl w:val="0"/>
              <w:numId w:val="1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signature.controller.js y services/signatures/* ya trabajan con signer_email y no insertan consent_text sobre document_signatures_advanced.</w:t>
          </w:r>
        </w:p>
        <w:p w14:paraId="60B843E6" w14:textId="77777777" w:rsidR="00470318" w:rsidRPr="00470318" w:rsidRDefault="00470318" w:rsidP="00470318">
          <w:pPr>
            <w:numPr>
              <w:ilvl w:val="0"/>
              <w:numId w:val="1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mantiene dependencia fuerte de create_document_seal_and_qr, track_qr_access y document_verification_info; estos objetos deben existir en el entorno.</w:t>
          </w:r>
        </w:p>
        <w:p w14:paraId="1811C8B1" w14:textId="77777777" w:rsidR="00470318" w:rsidRPr="00470318" w:rsidRDefault="00470318" w:rsidP="00470318">
          <w:pPr>
            <w:numPr>
              <w:ilvl w:val="0"/>
              <w:numId w:val="1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auth/me ya no toca user_attendance_records, pero auth.googleCallback sigue ejecutando ensureDailyClockIn() como side effect transversal.</w:t>
          </w:r>
        </w:p>
        <w:p w14:paraId="7D4CE49F" w14:textId="77777777" w:rsidR="00470318" w:rsidRPr="00470318" w:rsidRDefault="00470318" w:rsidP="00470318">
          <w:pPr>
            <w:numPr>
              <w:ilvl w:val="0"/>
              <w:numId w:val="11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 sigue limitado a la cola tecnica soportada por requests y request_approvals; no implementa un motor transversal de aprobaciones por area.</w:t>
          </w:r>
        </w:p>
        <w:p w14:paraId="09EB9C0E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14" w:name="_Toc22472443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Conclusion</w:t>
          </w:r>
          <w:bookmarkEnd w:id="114"/>
        </w:p>
        <w:p w14:paraId="2ECE74F7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El area 01 dispone de un modelo de datos real suficiente para autenticacion, seguridad off-hours, auditoria, preparacion de auditoria, aprobaciones tecnicas, trazabilidad gerencial y firma documental. Tras la revalidacion actual, las discrepancias mas relevantes ya no estan en tablas o columnas incorrectas del flujo core, sino en alcance funcional de approvals, totalizacion/trazabilidad robusta en management, acoplamiento transversal de auth y dependencia SQL especializada de signature.</w:t>
          </w:r>
        </w:p>
        <w:p w14:paraId="416A0431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</w:rPr>
          </w:pPr>
          <w:bookmarkStart w:id="115" w:name="_Toc224724435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IQ - AREA 01 GOBIERNO, SEGURIDAD Y CUMPLIMIENTO</w:t>
          </w:r>
          <w:bookmarkEnd w:id="115"/>
        </w:p>
        <w:p w14:paraId="1B2FAB3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16" w:name="_Toc22472443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16"/>
        </w:p>
        <w:p w14:paraId="0EC70CAF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Validar la instalacion real del area 01 segun el codigo vigente del repositorio.</w:t>
          </w:r>
        </w:p>
        <w:p w14:paraId="053E4A8D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17" w:name="_Toc22472443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Criterios IQ</w:t>
          </w:r>
          <w:bookmarkEnd w:id="117"/>
        </w:p>
        <w:p w14:paraId="41BEC6CF" w14:textId="77777777" w:rsidR="00470318" w:rsidRPr="00470318" w:rsidRDefault="00470318" w:rsidP="00470318">
          <w:pPr>
            <w:numPr>
              <w:ilvl w:val="0"/>
              <w:numId w:val="1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presencia de modulos y archivos</w:t>
          </w:r>
        </w:p>
        <w:p w14:paraId="4EDDC6E5" w14:textId="77777777" w:rsidR="00470318" w:rsidRPr="00470318" w:rsidRDefault="00470318" w:rsidP="00470318">
          <w:pPr>
            <w:numPr>
              <w:ilvl w:val="0"/>
              <w:numId w:val="1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montaje real de rutas</w:t>
          </w:r>
        </w:p>
        <w:p w14:paraId="2D2414E9" w14:textId="77777777" w:rsidR="00470318" w:rsidRPr="00470318" w:rsidRDefault="00470318" w:rsidP="00470318">
          <w:pPr>
            <w:numPr>
              <w:ilvl w:val="0"/>
              <w:numId w:val="1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existencia de middleware comun</w:t>
          </w:r>
        </w:p>
        <w:p w14:paraId="5C4300B1" w14:textId="77777777" w:rsidR="00470318" w:rsidRPr="00470318" w:rsidRDefault="00470318" w:rsidP="00470318">
          <w:pPr>
            <w:numPr>
              <w:ilvl w:val="0"/>
              <w:numId w:val="1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disponibilidad de tablas y artefactos SQL usados por el flujo core</w:t>
          </w:r>
        </w:p>
        <w:p w14:paraId="117E5C2C" w14:textId="77777777" w:rsidR="00470318" w:rsidRPr="00470318" w:rsidRDefault="00470318" w:rsidP="00470318">
          <w:pPr>
            <w:numPr>
              <w:ilvl w:val="0"/>
              <w:numId w:val="11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alineacion basica frontend/backend</w:t>
          </w:r>
        </w:p>
        <w:p w14:paraId="37A2BD9B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18" w:name="_Toc224724438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3. Casos IQ</w:t>
          </w:r>
          <w:bookmarkEnd w:id="118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017"/>
            <w:gridCol w:w="1247"/>
            <w:gridCol w:w="5784"/>
            <w:gridCol w:w="1580"/>
          </w:tblGrid>
          <w:tr w:rsidR="00470318" w:rsidRPr="00470318" w14:paraId="24F64D7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50B0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A0A1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62B1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D446C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 actual</w:t>
                </w:r>
              </w:p>
            </w:tc>
          </w:tr>
          <w:tr w:rsidR="00470318" w:rsidRPr="00470318" w14:paraId="4417BBA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06AFA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8CDF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5993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 backend/src/app.js y monta modulos del 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8E38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4B26C17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872B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91E1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88BE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 backend/src/server.js y arranca jobs internos del backend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F251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55267D0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D96DD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57A8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FB1A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 carpeta backend/src/migrations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45AD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 conforme</w:t>
                </w:r>
              </w:p>
            </w:tc>
          </w:tr>
          <w:tr w:rsidR="00470318" w:rsidRPr="00470318" w14:paraId="181C1FE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985C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28237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E5D5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verifyToken y requireRole operativos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4A51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3F9CEC2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FFB8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5513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EA9C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auth.routes.js, auth.controller.js, session.repository.js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7286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7816F2F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1C70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0590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8FFB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 esta montado bajo /api/v1/auth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ABCE5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4E20589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7392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CE99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D3E1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Frontend consumidor de autenticacion existe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816C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331E752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9F342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4E7B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DF76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rutas y controller del 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4DE66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7E0BFC1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8011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39F8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FDDB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 esta montado bajo /api/v1/security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D5CC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613DEE8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D3E9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B8AF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3FDA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tablas core usadas por el flujo (auditoria.logs, notifications, user_sessions)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BE72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3C8D88E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F59B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547B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146C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tablas auxiliares de security.whitelist.js y security.siem.js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9DA34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 conforme parcial</w:t>
                </w:r>
              </w:p>
            </w:tc>
          </w:tr>
          <w:tr w:rsidR="00470318" w:rsidRPr="00470318" w14:paraId="3C06859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C8C8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AF69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7F5C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rutas, controller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06A5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56451BB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40F1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8B81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F7D4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 esta montado bajo /api/v1/auditoria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9B42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202E4D0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4453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436B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6DC1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 auditoria.logs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9639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7A7DD34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4ED6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84B9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DC0C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rutas, controller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D215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599312E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1F69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1636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7AD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 esta montado bajo /api/v1/audit-prep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42E6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5E87715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48E8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09AC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3959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audit_settings, audit_sections, audit_documents, audit_access_grants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1DEF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02151EF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14B7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C8FF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0C4A3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rutas, controller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8778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5C85486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5152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IQ-GSC-019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C88D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E9BD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 esta montado bajo /api/v1/approvals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0922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362036E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38732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IQ-GSC-020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A6C5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F3EF5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requests y request_approvals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326A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67321B3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E663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IQ-GSC-021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8CB8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8C0F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rutas, controller y servicio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4DD6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4DC81AF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4B01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IQ-GSC-022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90A9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BFBA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 esta montado bajo /api/v1/management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5E96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6B5B445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FF3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IQ-GSC-023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F66A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5B16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El codigo usa tablas reales auditoria.logs, request_attachments, request_versions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8C45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770434C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5A772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IQ-GSC-024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9AFF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5B9C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rutas y controller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9A28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5BDD9AC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6A1F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IQ-GSC-025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4902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F464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 esta montado bajo /api y expone alias /api/v1/signature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B68A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03F73DF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88BE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IQ-GSC-026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137D7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C1601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Endpoints autenticados de firma disponen de prefijo versionado y compatibilidad historica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8F9F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</w:t>
                </w:r>
              </w:p>
            </w:tc>
          </w:tr>
          <w:tr w:rsidR="00470318" w:rsidRPr="00470318" w14:paraId="4B0CD7F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3F0FD6D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IQ-GSC-027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DB0AC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DE99EC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Existen tablas/vistas/funciones core del flujo de firma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67C56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parcial</w:t>
                </w:r>
              </w:p>
            </w:tc>
          </w:tr>
        </w:tbl>
        <w:p w14:paraId="46C6BB75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19" w:name="_Toc224724439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Resultado IQ</w:t>
          </w:r>
          <w:bookmarkEnd w:id="119"/>
        </w:p>
        <w:p w14:paraId="51125A55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120" w:name="_Toc22472444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Conformes</w:t>
          </w:r>
          <w:bookmarkEnd w:id="120"/>
        </w:p>
        <w:p w14:paraId="48205F1F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auth</w:t>
          </w:r>
        </w:p>
        <w:p w14:paraId="1CEE05DA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 core</w:t>
          </w:r>
        </w:p>
        <w:p w14:paraId="72632AA6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</w:t>
          </w:r>
        </w:p>
        <w:p w14:paraId="616813D2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audit-prep</w:t>
          </w:r>
        </w:p>
        <w:p w14:paraId="70CD4052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</w:t>
          </w:r>
        </w:p>
        <w:p w14:paraId="0D296C40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</w:t>
          </w:r>
        </w:p>
        <w:p w14:paraId="092A7A71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montaje y prefijos operativos de signature</w:t>
          </w:r>
        </w:p>
        <w:p w14:paraId="3DA7F474" w14:textId="77777777" w:rsidR="00470318" w:rsidRPr="00470318" w:rsidRDefault="00470318" w:rsidP="00470318">
          <w:pPr>
            <w:numPr>
              <w:ilvl w:val="0"/>
              <w:numId w:val="11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resolucion de credenciales Google sin dependencia a archivo versionado del repositorio</w:t>
          </w:r>
        </w:p>
        <w:p w14:paraId="6F59D0D7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1" w:name="_Toc22472444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No conformes o parciales</w:t>
          </w:r>
          <w:bookmarkEnd w:id="121"/>
        </w:p>
        <w:p w14:paraId="63ADCBFA" w14:textId="77777777" w:rsidR="00470318" w:rsidRPr="00470318" w:rsidRDefault="00470318" w:rsidP="00470318">
          <w:pPr>
            <w:numPr>
              <w:ilvl w:val="0"/>
              <w:numId w:val="11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no hay carpeta backend/src/migrations</w:t>
          </w:r>
        </w:p>
        <w:p w14:paraId="1D772A09" w14:textId="77777777" w:rsidR="00470318" w:rsidRPr="00470318" w:rsidRDefault="00470318" w:rsidP="00470318">
          <w:pPr>
            <w:numPr>
              <w:ilvl w:val="0"/>
              <w:numId w:val="11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security.whitelist.js y security.siem.js dependen de tablas auxiliares no verificadas en el esquema vigente</w:t>
          </w:r>
        </w:p>
        <w:p w14:paraId="7F946A8A" w14:textId="77777777" w:rsidR="00470318" w:rsidRPr="00470318" w:rsidRDefault="00470318" w:rsidP="00470318">
          <w:pPr>
            <w:numPr>
              <w:ilvl w:val="0"/>
              <w:numId w:val="11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sigue dependiendo de funciones/vistas SQL especificas que deben existir en el entorno</w:t>
          </w:r>
        </w:p>
        <w:p w14:paraId="7BC83713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22" w:name="_Toc224724442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5. Conclusion IQ</w:t>
          </w:r>
          <w:bookmarkEnd w:id="122"/>
        </w:p>
        <w:p w14:paraId="4AF5D959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El area 01 queda instalada y operativa de forma mayoritariamente conforme para su flujo core. Los pendientes de IQ se concentran en artefactos auxiliares no nucleares y en la ausencia de carpeta de migraciones dentro del arbol esperado.</w:t>
          </w:r>
        </w:p>
        <w:p w14:paraId="54A01880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</w:rPr>
          </w:pPr>
          <w:bookmarkStart w:id="123" w:name="_Toc224724443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OQ - AREA 01 GOBIERNO, SEGURIDAD Y CUMPLIMIENTO</w:t>
          </w:r>
          <w:bookmarkEnd w:id="123"/>
        </w:p>
        <w:p w14:paraId="1CD8D94B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24" w:name="_Toc22472444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24"/>
        </w:p>
        <w:p w14:paraId="4614D03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Definir casos de calificacion operacional basados en el comportamiento real verificable del area 01.</w:t>
          </w:r>
        </w:p>
        <w:p w14:paraId="278489C6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25" w:name="_Toc224724445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Casos OQ por modulo</w:t>
          </w:r>
          <w:bookmarkEnd w:id="125"/>
        </w:p>
        <w:p w14:paraId="22A648D3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126" w:name="_Toc224724446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2.1 auth</w:t>
          </w:r>
          <w:bookmarkEnd w:id="126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146"/>
            <w:gridCol w:w="3320"/>
            <w:gridCol w:w="5162"/>
          </w:tblGrid>
          <w:tr w:rsidR="00470318" w:rsidRPr="00470318" w14:paraId="58F6BCE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447C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6CF16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Endpoint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47574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6B0FFBD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BB0D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10C15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/api/v1/auth/google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D5F4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redirige a Google OAuth</w:t>
                </w:r>
              </w:p>
            </w:tc>
          </w:tr>
          <w:tr w:rsidR="00470318" w:rsidRPr="00470318" w14:paraId="6E8DF0A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3DC1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3E976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/api/v1/auth/google/callback?code=*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43FE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crea/actualiza usuario, crea sesion, registra auditoria de login y redirige con tokens</w:t>
                </w:r>
              </w:p>
            </w:tc>
          </w:tr>
          <w:tr w:rsidR="00470318" w:rsidRPr="00470318" w14:paraId="39FF907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567E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2E9FE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/api/v1/auth/me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AB918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perfil autenticado; no registra asistencia aqui</w:t>
                </w:r>
              </w:p>
            </w:tc>
          </w:tr>
          <w:tr w:rsidR="00470318" w:rsidRPr="00470318" w14:paraId="37B1F3C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565C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27A5F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POST /api/v1/auth/refresh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15E9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renueva tokens solo si el refresh token corresponde a una sesion activa</w:t>
                </w:r>
              </w:p>
            </w:tc>
          </w:tr>
          <w:tr w:rsidR="00470318" w:rsidRPr="00470318" w14:paraId="430FFAF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E2DF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A63900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POST /api/v1/auth/logout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E591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cierra sesiones activas del usuario o la sesion asociada al refresh token</w:t>
                </w:r>
              </w:p>
            </w:tc>
          </w:tr>
          <w:tr w:rsidR="00470318" w:rsidRPr="00470318" w14:paraId="7BB0C19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1CBC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7D954E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POST /api/v1/auth/lopdp/accept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D58D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guarda evidencia interna en Drive y actualiza users / user_lopdp_consents</w:t>
                </w:r>
              </w:p>
            </w:tc>
          </w:tr>
          <w:tr w:rsidR="00470318" w:rsidRPr="00470318" w14:paraId="7AD31D0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FF70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9D3C5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/api/v1/auth/sessions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20F7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sesiones para TI/Gerencia</w:t>
                </w:r>
              </w:p>
            </w:tc>
          </w:tr>
          <w:tr w:rsidR="00470318" w:rsidRPr="00470318" w14:paraId="4738D43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100D73A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OQ-AUTH-008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F1AACE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/api/v1/auth/active-users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D67EE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usuarios con sesion abierta</w:t>
                </w:r>
              </w:p>
            </w:tc>
          </w:tr>
        </w:tbl>
        <w:p w14:paraId="6A325F8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7" w:name="_Toc22472444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2.2 security</w:t>
          </w:r>
          <w:bookmarkEnd w:id="127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064"/>
            <w:gridCol w:w="3496"/>
            <w:gridCol w:w="5068"/>
          </w:tblGrid>
          <w:tr w:rsidR="00470318" w:rsidRPr="00470318" w14:paraId="77A708B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88A4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0A5B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Endpoint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A750E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12A7A6D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0631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OQ-SEC-001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B5CB5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/api/v1/security/offhours-logins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462F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eventos off-hours saneados y paginados</w:t>
                </w:r>
              </w:p>
            </w:tc>
          </w:tr>
          <w:tr w:rsidR="00470318" w:rsidRPr="00470318" w14:paraId="51C2749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B7CF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OQ-SEC-002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A271C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/api/v1/security/offhours-logins/:id/timeline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F478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timeline asociado al correlation_id</w:t>
                </w:r>
              </w:p>
            </w:tc>
          </w:tr>
          <w:tr w:rsidR="00470318" w:rsidRPr="00470318" w14:paraId="1AAD137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FFD9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OQ-SEC-003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3CDF5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POST /api/v1/security/offhours-logins/:id/review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509D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marca notificaciones de seguridad como revisadas y registra accion de revision</w:t>
                </w:r>
              </w:p>
            </w:tc>
          </w:tr>
          <w:tr w:rsidR="00470318" w:rsidRPr="00470318" w14:paraId="31B68CD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7CCF87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OQ-SEC-004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082B5B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/api/v1/security/offhours-logins/export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182605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exporta CSV o JSON saneado</w:t>
                </w:r>
              </w:p>
            </w:tc>
          </w:tr>
        </w:tbl>
        <w:p w14:paraId="43453C84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8" w:name="_Toc22472444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2.3 auditoria</w:t>
          </w:r>
          <w:bookmarkEnd w:id="128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42"/>
            <w:gridCol w:w="2686"/>
            <w:gridCol w:w="2944"/>
          </w:tblGrid>
          <w:tr w:rsidR="00470318" w:rsidRPr="00470318" w14:paraId="469FC57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2F60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EA28C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Endpoint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D0011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69A0D83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6813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OQ-AUD-001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C477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GET /api/v1/auditoria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1AD6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logs filtrables y paginados</w:t>
                </w:r>
              </w:p>
            </w:tc>
          </w:tr>
          <w:tr w:rsidR="00470318" w:rsidRPr="00470318" w14:paraId="2E7021B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9437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OQ-AUD-002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339AC2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/api/v1/auditoria/:id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C4B5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detalle de registro</w:t>
                </w:r>
              </w:p>
            </w:tc>
          </w:tr>
          <w:tr w:rsidR="00470318" w:rsidRPr="00470318" w14:paraId="49A50D8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ECA26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OQ-AUD-003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C2A24A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/api/v1/auditoria/export/csv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7CC74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exporta auditoria a CSV</w:t>
                </w:r>
              </w:p>
            </w:tc>
          </w:tr>
        </w:tbl>
        <w:p w14:paraId="5C04D779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29" w:name="_Toc224724449"/>
          <w:r w:rsidRPr="0047031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2.4 audit-prep</w:t>
          </w:r>
          <w:bookmarkEnd w:id="129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332"/>
            <w:gridCol w:w="3794"/>
            <w:gridCol w:w="4502"/>
          </w:tblGrid>
          <w:tr w:rsidR="00470318" w:rsidRPr="00470318" w14:paraId="5CC2017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0CB18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A6CFF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Endpoint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28BEA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7ACBD5A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BDFB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5CD71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/api/v1/audit-prep/status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B445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status y ventana de auditoria</w:t>
                </w:r>
              </w:p>
            </w:tc>
          </w:tr>
          <w:tr w:rsidR="00470318" w:rsidRPr="00470318" w14:paraId="20F2FF8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D148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E5C37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PUT /api/v1/audit-prep/status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8A3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actualiza modo/fechas si el rol es TI autorizado</w:t>
                </w:r>
              </w:p>
            </w:tc>
          </w:tr>
          <w:tr w:rsidR="00470318" w:rsidRPr="00470318" w14:paraId="7FA05F6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4140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4C792D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/api/v1/audit-prep/sections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D19D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secciones filtradas por rol</w:t>
                </w:r>
              </w:p>
            </w:tc>
          </w:tr>
          <w:tr w:rsidR="00470318" w:rsidRPr="00470318" w14:paraId="4B9F599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78AB4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500A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POST /api/v1/audit-prep/sections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B486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inserta o actualiza seccion</w:t>
                </w:r>
              </w:p>
            </w:tc>
          </w:tr>
          <w:tr w:rsidR="00470318" w:rsidRPr="00470318" w14:paraId="1751271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3BC4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EE3E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GET /api/v1/audit-prep/documents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E103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documentos visibles para el rol</w:t>
                </w:r>
              </w:p>
            </w:tc>
          </w:tr>
          <w:tr w:rsidR="00470318" w:rsidRPr="00470318" w14:paraId="474B389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5557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F9625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POST /api/v1/audit-prep/documents/upload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3D9A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valida archivo, crea carpeta Drive y registra audit_documents</w:t>
                </w:r>
              </w:p>
            </w:tc>
          </w:tr>
          <w:tr w:rsidR="00470318" w:rsidRPr="00470318" w14:paraId="1D769A8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C6D3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A1E76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PATCH /api/v1/audit-prep/documents/:id/status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3849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actualiza estado documental</w:t>
                </w:r>
              </w:p>
            </w:tc>
          </w:tr>
          <w:tr w:rsidR="00470318" w:rsidRPr="00470318" w14:paraId="34B21E7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11D3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EF902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/api/v1/audit-prep/documents/:id/download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97C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obtiene documento si la seccion esta permitida</w:t>
                </w:r>
              </w:p>
            </w:tc>
          </w:tr>
          <w:tr w:rsidR="00470318" w:rsidRPr="00470318" w14:paraId="1D82564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47BE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757CE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/api/v1/audit-prep/external-access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461A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accesos externos</w:t>
                </w:r>
              </w:p>
            </w:tc>
          </w:tr>
          <w:tr w:rsidR="00470318" w:rsidRPr="00470318" w14:paraId="3C56DE1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3587B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A527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POST /api/v1/audit-prep/external-access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DF37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 acceso externo si no excede 2 activos</w:t>
                </w:r>
              </w:p>
            </w:tc>
          </w:tr>
          <w:tr w:rsidR="00470318" w:rsidRPr="00470318" w14:paraId="35FC51F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B9355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OQ-APREP-011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E348F2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DELETE /api/v1/audit-prep/external-access/:id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1639F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revoca acceso externo</w:t>
                </w:r>
              </w:p>
            </w:tc>
          </w:tr>
        </w:tbl>
        <w:p w14:paraId="2BE17A60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30" w:name="_Toc22472445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2.5 approvals</w:t>
          </w:r>
          <w:bookmarkEnd w:id="130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00"/>
            <w:gridCol w:w="2943"/>
            <w:gridCol w:w="4545"/>
          </w:tblGrid>
          <w:tr w:rsidR="00470318" w:rsidRPr="00470318" w14:paraId="685BAB7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20823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E2FC9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Endpoint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A5BA1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7D2E3BF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CDB43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OQ-APP-001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87A6D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/api/v1/approvals/pending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17EE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pendientes no finalizados del flujo soportado</w:t>
                </w:r>
              </w:p>
            </w:tc>
          </w:tr>
          <w:tr w:rsidR="00470318" w:rsidRPr="00470318" w14:paraId="17D94C1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C08B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OQ-APP-002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A4C91A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POST /api/v1/approvals/:id/approve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C392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inserta decision y actualiza requests.status a aprobado</w:t>
                </w:r>
              </w:p>
            </w:tc>
          </w:tr>
          <w:tr w:rsidR="00470318" w:rsidRPr="00470318" w14:paraId="4002302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647FE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OQ-APP-003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3062EB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POST /api/v1/approvals/:id/reject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F3ADB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inserta decision y actualiza requests.status a rechazado</w:t>
                </w:r>
              </w:p>
            </w:tc>
          </w:tr>
        </w:tbl>
        <w:p w14:paraId="2EFED23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31" w:name="_Toc224724451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2.6 management</w:t>
          </w:r>
          <w:bookmarkEnd w:id="131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380"/>
            <w:gridCol w:w="3375"/>
            <w:gridCol w:w="3650"/>
          </w:tblGrid>
          <w:tr w:rsidR="00470318" w:rsidRPr="00470318" w14:paraId="14779FC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0D448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AE399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Endpoint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87C52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4B82AB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3848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OQ-MGMT-001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5118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GET /api/v1/management/stats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348F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resumen y conteo por tipo</w:t>
                </w:r>
              </w:p>
            </w:tc>
          </w:tr>
          <w:tr w:rsidR="00470318" w:rsidRPr="00470318" w14:paraId="697F0C0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E6FD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OQ-MGMT-002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9479E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/api/v1/management/requests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14E4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listado paginado del lote solicitado</w:t>
                </w:r>
              </w:p>
            </w:tc>
          </w:tr>
          <w:tr w:rsidR="00470318" w:rsidRPr="00470318" w14:paraId="3F4F674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FDB2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OQ-MGMT-003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BA79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GET /api/v1/management/trace/:id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D5A60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trazabilidad desde auditoria.logs</w:t>
                </w:r>
              </w:p>
            </w:tc>
          </w:tr>
          <w:tr w:rsidR="00470318" w:rsidRPr="00470318" w14:paraId="2FECBC4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64392D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OQ-MGMT-004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091E395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GET /api/v1/management/documents/:id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7D48B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adjuntos y versiones</w:t>
                </w:r>
              </w:p>
            </w:tc>
          </w:tr>
        </w:tbl>
        <w:p w14:paraId="27FEECBF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32" w:name="_Toc224724452"/>
          <w:r w:rsidRPr="00470318">
            <w:rPr>
              <w:rFonts w:ascii="Aptos" w:eastAsia="Times New Roman" w:hAnsi="Aptos"/>
              <w:b/>
              <w:color w:val="8D648C"/>
              <w:sz w:val="22"/>
            </w:rPr>
            <w:lastRenderedPageBreak/>
            <w:t>2.7 signature</w:t>
          </w:r>
          <w:bookmarkEnd w:id="132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150"/>
            <w:gridCol w:w="4280"/>
            <w:gridCol w:w="4198"/>
          </w:tblGrid>
          <w:tr w:rsidR="00470318" w:rsidRPr="00470318" w14:paraId="135ADE0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9CD1A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89116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Endpoint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16D26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59FB423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0489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OQ-SIGN-001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22E1ED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POST /api/signature/documents/:documentId/sign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423B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calcula hash, inserta firma, crea sello/QR y bloquea documento</w:t>
                </w:r>
              </w:p>
            </w:tc>
          </w:tr>
          <w:tr w:rsidR="00470318" w:rsidRPr="00470318" w14:paraId="366D9E4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280F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OQ-SIGN-002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6E47B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GET /api/verificar/:token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5358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verificacion publica si el token existe y esta activo</w:t>
                </w:r>
              </w:p>
            </w:tc>
          </w:tr>
          <w:tr w:rsidR="00470318" w:rsidRPr="00470318" w14:paraId="4D64AB7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5E4D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OQ-SIGN-003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C4B94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GET /api/signature/verificar/:token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805B10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alias funcional del endpoint publico</w:t>
                </w:r>
              </w:p>
            </w:tc>
          </w:tr>
          <w:tr w:rsidR="00470318" w:rsidRPr="00470318" w14:paraId="5D29985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12B2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OQ-SIGN-004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64E928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GET /api/signature/documents/:documentId/audit-trail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517CB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trail documental para firmante, bloqueador o admin</w:t>
                </w:r>
              </w:p>
            </w:tc>
          </w:tr>
          <w:tr w:rsidR="00470318" w:rsidRPr="00470318" w14:paraId="1A24C0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FC666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OQ-SIGN-005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957F4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GET /api/signature/dashboard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E4BB9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devuelve metricas del modulo</w:t>
                </w:r>
              </w:p>
            </w:tc>
          </w:tr>
        </w:tbl>
        <w:p w14:paraId="0EE68C81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3" w:name="_Toc22472445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Escenarios de error a registrar</w:t>
          </w:r>
          <w:bookmarkEnd w:id="133"/>
        </w:p>
        <w:p w14:paraId="3DA8F5CC" w14:textId="77777777" w:rsidR="00470318" w:rsidRPr="00470318" w:rsidRDefault="00470318" w:rsidP="00470318">
          <w:pPr>
            <w:numPr>
              <w:ilvl w:val="0"/>
              <w:numId w:val="1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401 token ausente o invalido.</w:t>
          </w:r>
        </w:p>
        <w:p w14:paraId="15EA7126" w14:textId="77777777" w:rsidR="00470318" w:rsidRPr="00470318" w:rsidRDefault="00470318" w:rsidP="00470318">
          <w:pPr>
            <w:numPr>
              <w:ilvl w:val="0"/>
              <w:numId w:val="1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403 acceso por rol no autorizado.</w:t>
          </w:r>
        </w:p>
        <w:p w14:paraId="5E0370B5" w14:textId="77777777" w:rsidR="00470318" w:rsidRPr="00470318" w:rsidRDefault="00470318" w:rsidP="00470318">
          <w:pPr>
            <w:numPr>
              <w:ilvl w:val="0"/>
              <w:numId w:val="1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404 id o token inexistente.</w:t>
          </w:r>
        </w:p>
        <w:p w14:paraId="4507A88B" w14:textId="77777777" w:rsidR="00470318" w:rsidRPr="00470318" w:rsidRDefault="00470318" w:rsidP="00470318">
          <w:pPr>
            <w:numPr>
              <w:ilvl w:val="0"/>
              <w:numId w:val="1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409 conflicto de negocio en audit-prep.</w:t>
          </w:r>
        </w:p>
        <w:p w14:paraId="51D9BFB3" w14:textId="77777777" w:rsidR="00470318" w:rsidRPr="00470318" w:rsidRDefault="00470318" w:rsidP="00470318">
          <w:pPr>
            <w:numPr>
              <w:ilvl w:val="0"/>
              <w:numId w:val="12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500 error SQL, integracion Drive, correo o funcion SQL de firma.</w:t>
          </w:r>
        </w:p>
        <w:p w14:paraId="299C22C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4" w:name="_Toc22472445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Observaciones operativas</w:t>
          </w:r>
          <w:bookmarkEnd w:id="134"/>
        </w:p>
        <w:p w14:paraId="65EDE8BA" w14:textId="77777777" w:rsidR="00470318" w:rsidRPr="00470318" w:rsidRDefault="00470318" w:rsidP="00470318">
          <w:pPr>
            <w:numPr>
              <w:ilvl w:val="0"/>
              <w:numId w:val="1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auth registra clock-in durante el callback de login, no en /auth/me.</w:t>
          </w:r>
        </w:p>
        <w:p w14:paraId="7306249F" w14:textId="77777777" w:rsidR="00470318" w:rsidRPr="00470318" w:rsidRDefault="00470318" w:rsidP="00470318">
          <w:pPr>
            <w:numPr>
              <w:ilvl w:val="0"/>
              <w:numId w:val="1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 ya esta operativo y montado.</w:t>
          </w:r>
        </w:p>
        <w:p w14:paraId="4DB7EE08" w14:textId="77777777" w:rsidR="00470318" w:rsidRPr="00470318" w:rsidRDefault="00470318" w:rsidP="00470318">
          <w:pPr>
            <w:numPr>
              <w:ilvl w:val="0"/>
              <w:numId w:val="1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 usa objetos SQL alineados al esquema real.</w:t>
          </w:r>
        </w:p>
        <w:p w14:paraId="243395EE" w14:textId="77777777" w:rsidR="00470318" w:rsidRPr="00470318" w:rsidRDefault="00470318" w:rsidP="00470318">
          <w:pPr>
            <w:numPr>
              <w:ilvl w:val="0"/>
              <w:numId w:val="1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es operativo solo si el entorno dispone de las funciones/vistas SQL dependientes.</w:t>
          </w:r>
        </w:p>
        <w:p w14:paraId="6A0B89F3" w14:textId="77777777" w:rsidR="00470318" w:rsidRPr="00470318" w:rsidRDefault="00470318" w:rsidP="00470318">
          <w:pPr>
            <w:numPr>
              <w:ilvl w:val="0"/>
              <w:numId w:val="12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 sigue teniendo una cola general no segmentada por aprobador real.</w:t>
          </w:r>
        </w:p>
        <w:p w14:paraId="57B81BD9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35" w:name="_Toc224724455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PQ - AREA 01 GOBIERNO, SEGURIDAD Y CUMPLIMIENTO</w:t>
          </w:r>
          <w:bookmarkEnd w:id="135"/>
        </w:p>
        <w:p w14:paraId="4D11353D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36" w:name="_Toc22472445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36"/>
        </w:p>
        <w:p w14:paraId="28344419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Definir escenarios de calificacion de desempeno y uso real del area 01 segun la implementacion vigente.</w:t>
          </w:r>
        </w:p>
        <w:p w14:paraId="78252BE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37" w:name="_Toc224724457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Casos PQ</w:t>
          </w:r>
          <w:bookmarkEnd w:id="137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887"/>
            <w:gridCol w:w="1247"/>
            <w:gridCol w:w="3289"/>
            <w:gridCol w:w="4205"/>
          </w:tblGrid>
          <w:tr w:rsidR="00470318" w:rsidRPr="00470318" w14:paraId="7BEC89F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1124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DAFC4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10D2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6E77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 esperado</w:t>
                </w:r>
              </w:p>
            </w:tc>
          </w:tr>
          <w:tr w:rsidR="00470318" w:rsidRPr="00470318" w14:paraId="0D902C6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751E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2770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0FDBD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20 consultas consecutivas a /api/v1/auth/me con el mismo token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707D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respuestas consistentes sin crear efectos secundarios de asistencia</w:t>
                </w:r>
              </w:p>
            </w:tc>
          </w:tr>
          <w:tr w:rsidR="00470318" w:rsidRPr="00470318" w14:paraId="7F44075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045D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5965B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5327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10 refresh encadenados usando siempre el ultimo refresh token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2388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 debe aceptar tokens ya reemplazados o sin sesion activa</w:t>
                </w:r>
              </w:p>
            </w:tc>
          </w:tr>
          <w:tr w:rsidR="00470318" w:rsidRPr="00470318" w14:paraId="314554A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DACA3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8D1E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DE22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login repetido de un mismo usuario en un mismo dia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DF1C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 debe duplicar entradas de asistencia del dia</w:t>
                </w:r>
              </w:p>
            </w:tc>
          </w:tr>
          <w:tr w:rsidR="00470318" w:rsidRPr="00470318" w14:paraId="559511A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CE652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0AC5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5924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repetida de eventos off-hours con filtros y export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D8C8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respuestas estables, saneadas y sin filtrar datos crudos no deseados</w:t>
                </w:r>
              </w:p>
            </w:tc>
          </w:tr>
          <w:tr w:rsidR="00470318" w:rsidRPr="00470318" w14:paraId="09D9204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D29B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B449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860F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listados amplios + detalle + export CSV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151B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paginacion y export estables</w:t>
                </w:r>
              </w:p>
            </w:tc>
          </w:tr>
          <w:tr w:rsidR="00470318" w:rsidRPr="00470318" w14:paraId="38BFDC7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B9221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5D5FF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3837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5 cargas consecutivas de documentos validos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A360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persistencia coherente en audit_documents y continuidad de descarga</w:t>
                </w:r>
              </w:p>
            </w:tc>
          </w:tr>
          <w:tr w:rsidR="00470318" w:rsidRPr="00470318" w14:paraId="0F9C217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793C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18F6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A869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altas y revocaciones repetidas de accesos externos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EE93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 respeta limite de 2 activos y el estado permanece consistente</w:t>
                </w:r>
              </w:p>
            </w:tc>
          </w:tr>
          <w:tr w:rsidR="00470318" w:rsidRPr="00470318" w14:paraId="6E4BBF5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BC6E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EA0A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9D58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consultas repetidas de pendientes con distintos roles permitidos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66515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 cola responde, pero debe documentarse si varios roles ven el mismo universo de solicitudes</w:t>
                </w:r>
              </w:p>
            </w:tc>
          </w:tr>
          <w:tr w:rsidR="00470318" w:rsidRPr="00470318" w14:paraId="6BB6FE5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F837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7D0E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AA49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serie de aprobaciones y rechazos validos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DBA7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requests y request_approvals se mantienen consistentes</w:t>
                </w:r>
              </w:p>
            </w:tc>
          </w:tr>
          <w:tr w:rsidR="00470318" w:rsidRPr="00470318" w14:paraId="7537893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4966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FE08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8AD4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cargas repetidas de stats, requests, trace y documents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885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operacion estable; verificar total real y trazabilidad consistente</w:t>
                </w:r>
              </w:p>
            </w:tc>
          </w:tr>
          <w:tr w:rsidR="00470318" w:rsidRPr="00470318" w14:paraId="25C635C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9766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3602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19A4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multiples verificaciones de token QR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D7A44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estable y tracking de acceso coherente</w:t>
                </w:r>
              </w:p>
            </w:tc>
          </w:tr>
          <w:tr w:rsidR="00470318" w:rsidRPr="00470318" w14:paraId="2DD7672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08C7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PQ-GSC-012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BCE75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799D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intentos repetidos de firma sobre documentos validos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A75E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 estable solo si funciones/vistas SQL requeridas existen en el entorno</w:t>
                </w:r>
              </w:p>
            </w:tc>
          </w:tr>
          <w:tr w:rsidR="00470318" w:rsidRPr="00470318" w14:paraId="29E2752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3B9C71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PQ-GSC-013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BC66E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699A5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combinacion de login, evento off-hours, revision TI y consulta auditoria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F667D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la trazabilidad debe poder seguirse de auth a security y auditoria</w:t>
                </w:r>
              </w:p>
            </w:tc>
          </w:tr>
        </w:tbl>
        <w:p w14:paraId="6FB616A3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8" w:name="_Toc224724458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Riesgos PQ vigentes</w:t>
          </w:r>
          <w:bookmarkEnd w:id="138"/>
        </w:p>
        <w:p w14:paraId="378F5C82" w14:textId="77777777" w:rsidR="00470318" w:rsidRPr="00470318" w:rsidRDefault="00470318" w:rsidP="00470318">
          <w:pPr>
            <w:numPr>
              <w:ilvl w:val="0"/>
              <w:numId w:val="1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auth mantiene un acoplamiento transversal con attendance durante login.</w:t>
          </w:r>
        </w:p>
        <w:p w14:paraId="11DCB348" w14:textId="77777777" w:rsidR="00470318" w:rsidRPr="00470318" w:rsidRDefault="00470318" w:rsidP="00470318">
          <w:pPr>
            <w:numPr>
              <w:ilvl w:val="0"/>
              <w:numId w:val="1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 puede degradar la segregacion funcional al no segmentar la cola por aprobador real.</w:t>
          </w:r>
        </w:p>
        <w:p w14:paraId="5AD692A4" w14:textId="77777777" w:rsidR="00470318" w:rsidRPr="00470318" w:rsidRDefault="00470318" w:rsidP="00470318">
          <w:pPr>
            <w:numPr>
              <w:ilvl w:val="0"/>
              <w:numId w:val="1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management/requests no expone un total global confiable para volumenes altos.</w:t>
          </w:r>
        </w:p>
        <w:p w14:paraId="74C49456" w14:textId="77777777" w:rsidR="00470318" w:rsidRPr="00470318" w:rsidRDefault="00470318" w:rsidP="00470318">
          <w:pPr>
            <w:numPr>
              <w:ilvl w:val="0"/>
              <w:numId w:val="12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 depende de funciones/vistas SQL sin fallback en codigo.</w:t>
          </w:r>
        </w:p>
        <w:p w14:paraId="347BA3A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39" w:name="_Toc224724459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Conclusion PQ</w:t>
          </w:r>
          <w:bookmarkEnd w:id="139"/>
        </w:p>
        <w:p w14:paraId="0640F8AF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El area 01 puede sostener sus flujos core en runtime si el entorno tiene correctamente disponibles Google OAuth, Drive, correo y los artefactos SQL de firma. La PQ no queda plenamente cerrada mientras sigan abiertos los hallazgos de segmentacion en approvals, totalizacion en management y dependencia fuerte de SQL especializado en signature.</w:t>
          </w:r>
        </w:p>
        <w:p w14:paraId="059116F6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</w:rPr>
          </w:pPr>
          <w:bookmarkStart w:id="140" w:name="_Toc224724460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INFORME DE HALLAZGOS - AREA 01 GOBIERNO, SEGURIDAD Y CUMPLIMIENTO</w:t>
          </w:r>
          <w:bookmarkEnd w:id="140"/>
        </w:p>
        <w:p w14:paraId="2A2A967D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41" w:name="_Toc224724461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Alcance revisado</w:t>
          </w:r>
          <w:bookmarkEnd w:id="141"/>
        </w:p>
        <w:p w14:paraId="3EDBF8F3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Modulos verificados contra el codigo vigente:</w:t>
          </w:r>
        </w:p>
        <w:p w14:paraId="17EA5D51" w14:textId="77777777" w:rsidR="00470318" w:rsidRPr="00470318" w:rsidRDefault="00470318" w:rsidP="00470318">
          <w:pPr>
            <w:numPr>
              <w:ilvl w:val="0"/>
              <w:numId w:val="1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auth</w:t>
          </w:r>
        </w:p>
        <w:p w14:paraId="150ABA81" w14:textId="77777777" w:rsidR="00470318" w:rsidRPr="00470318" w:rsidRDefault="00470318" w:rsidP="00470318">
          <w:pPr>
            <w:numPr>
              <w:ilvl w:val="0"/>
              <w:numId w:val="1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</w:t>
          </w:r>
        </w:p>
        <w:p w14:paraId="57A1A4AE" w14:textId="77777777" w:rsidR="00470318" w:rsidRPr="00470318" w:rsidRDefault="00470318" w:rsidP="00470318">
          <w:pPr>
            <w:numPr>
              <w:ilvl w:val="0"/>
              <w:numId w:val="1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</w:t>
          </w:r>
        </w:p>
        <w:p w14:paraId="6F377B6E" w14:textId="77777777" w:rsidR="00470318" w:rsidRPr="00470318" w:rsidRDefault="00470318" w:rsidP="00470318">
          <w:pPr>
            <w:numPr>
              <w:ilvl w:val="0"/>
              <w:numId w:val="1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audit-prep</w:t>
          </w:r>
        </w:p>
        <w:p w14:paraId="3E870B18" w14:textId="77777777" w:rsidR="00470318" w:rsidRPr="00470318" w:rsidRDefault="00470318" w:rsidP="00470318">
          <w:pPr>
            <w:numPr>
              <w:ilvl w:val="0"/>
              <w:numId w:val="1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</w:t>
          </w:r>
        </w:p>
        <w:p w14:paraId="5DC1735B" w14:textId="77777777" w:rsidR="00470318" w:rsidRPr="00470318" w:rsidRDefault="00470318" w:rsidP="00470318">
          <w:pPr>
            <w:numPr>
              <w:ilvl w:val="0"/>
              <w:numId w:val="1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</w:t>
          </w:r>
        </w:p>
        <w:p w14:paraId="61734984" w14:textId="77777777" w:rsidR="00470318" w:rsidRPr="00470318" w:rsidRDefault="00470318" w:rsidP="00470318">
          <w:pPr>
            <w:numPr>
              <w:ilvl w:val="0"/>
              <w:numId w:val="12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</w:t>
          </w:r>
        </w:p>
        <w:p w14:paraId="1ED8368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42" w:name="_Toc224724462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Hallazgos corregidos en la actualizacion reciente</w:t>
          </w:r>
          <w:bookmarkEnd w:id="142"/>
        </w:p>
        <w:p w14:paraId="67B0B042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143" w:name="_Toc224724463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HC-A01 - Inconsistencia de ruteo versionado en signature</w:t>
          </w:r>
          <w:bookmarkEnd w:id="143"/>
        </w:p>
        <w:p w14:paraId="0066BE4E" w14:textId="77777777" w:rsidR="00470318" w:rsidRPr="00470318" w:rsidRDefault="00470318" w:rsidP="00470318">
          <w:pPr>
            <w:numPr>
              <w:ilvl w:val="0"/>
              <w:numId w:val="1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Estado: Corregido</w:t>
          </w:r>
        </w:p>
        <w:p w14:paraId="009F6026" w14:textId="77777777" w:rsidR="00470318" w:rsidRPr="00470318" w:rsidRDefault="00470318" w:rsidP="00470318">
          <w:pPr>
            <w:numPr>
              <w:ilvl w:val="0"/>
              <w:numId w:val="1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Evidencia de correccion:</w:t>
          </w:r>
        </w:p>
        <w:p w14:paraId="7D3852EA" w14:textId="77777777" w:rsidR="00470318" w:rsidRPr="00470318" w:rsidRDefault="00470318" w:rsidP="00470318">
          <w:pPr>
            <w:numPr>
              <w:ilvl w:val="0"/>
              <w:numId w:val="1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 incorporo backend/src/modules/signature/signature.v1.routes.js.</w:t>
          </w:r>
        </w:p>
        <w:p w14:paraId="74D1E3A9" w14:textId="77777777" w:rsidR="00470318" w:rsidRPr="00470318" w:rsidRDefault="00470318" w:rsidP="00470318">
          <w:pPr>
            <w:numPr>
              <w:ilvl w:val="0"/>
              <w:numId w:val="1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backend/src/routes/registerRoutes.js monta signature tanto en /api/v1/signature como en /api.</w:t>
          </w:r>
        </w:p>
        <w:p w14:paraId="3317CB59" w14:textId="77777777" w:rsidR="00470318" w:rsidRPr="00470318" w:rsidRDefault="00470318" w:rsidP="00470318">
          <w:pPr>
            <w:numPr>
              <w:ilvl w:val="0"/>
              <w:numId w:val="1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Impacto resuelto:</w:t>
          </w:r>
        </w:p>
        <w:p w14:paraId="32E0E009" w14:textId="77777777" w:rsidR="00470318" w:rsidRPr="00470318" w:rsidRDefault="00470318" w:rsidP="00470318">
          <w:pPr>
            <w:numPr>
              <w:ilvl w:val="0"/>
              <w:numId w:val="12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la firma ya no depende de un unico prefijo historico y el paquete documental puede usar una ruta versionada para pruebas autenticadas.</w:t>
          </w:r>
        </w:p>
        <w:p w14:paraId="77FF96C7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44" w:name="_Toc224724464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HC-A02 - Dependencia implicita a credencial versionada de Google</w:t>
          </w:r>
          <w:bookmarkEnd w:id="144"/>
        </w:p>
        <w:p w14:paraId="23484482" w14:textId="77777777" w:rsidR="00470318" w:rsidRPr="00470318" w:rsidRDefault="00470318" w:rsidP="00470318">
          <w:pPr>
            <w:numPr>
              <w:ilvl w:val="0"/>
              <w:numId w:val="1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Estado: Corregido</w:t>
          </w:r>
        </w:p>
        <w:p w14:paraId="2678FE94" w14:textId="77777777" w:rsidR="00470318" w:rsidRPr="00470318" w:rsidRDefault="00470318" w:rsidP="00470318">
          <w:pPr>
            <w:numPr>
              <w:ilvl w:val="0"/>
              <w:numId w:val="1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Evidencia de correccion:</w:t>
          </w:r>
        </w:p>
        <w:p w14:paraId="0ACB34F5" w14:textId="77777777" w:rsidR="00470318" w:rsidRPr="00301BD4" w:rsidRDefault="00470318" w:rsidP="00470318">
          <w:pPr>
            <w:numPr>
              <w:ilvl w:val="0"/>
              <w:numId w:val="1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backend/src/utils/googleCredentials.js ya no hace fallback a dashboard-spi-3d9bca86a1bb.json.</w:t>
          </w:r>
        </w:p>
        <w:p w14:paraId="30BB4F88" w14:textId="77777777" w:rsidR="00470318" w:rsidRPr="00470318" w:rsidRDefault="00470318" w:rsidP="00470318">
          <w:pPr>
            <w:numPr>
              <w:ilvl w:val="0"/>
              <w:numId w:val="1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backend/src/config/google.js solo intenta credenciales inline o GSA_KEY_PATH.</w:t>
          </w:r>
        </w:p>
        <w:p w14:paraId="1CE6D48C" w14:textId="77777777" w:rsidR="00470318" w:rsidRPr="00470318" w:rsidRDefault="00470318" w:rsidP="00470318">
          <w:pPr>
            <w:numPr>
              <w:ilvl w:val="0"/>
              <w:numId w:val="1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el archivo real versionado fue neutralizado y se dejo backend/src/data/service-account.example.json como plantilla inocua.</w:t>
          </w:r>
        </w:p>
        <w:p w14:paraId="5E74C4EA" w14:textId="77777777" w:rsidR="00470318" w:rsidRPr="00470318" w:rsidRDefault="00470318" w:rsidP="00470318">
          <w:pPr>
            <w:numPr>
              <w:ilvl w:val="0"/>
              <w:numId w:val="1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Impacto resuelto:</w:t>
          </w:r>
        </w:p>
        <w:p w14:paraId="40B33ED7" w14:textId="77777777" w:rsidR="00470318" w:rsidRPr="00470318" w:rsidRDefault="00470318" w:rsidP="00470318">
          <w:pPr>
            <w:numPr>
              <w:ilvl w:val="0"/>
              <w:numId w:val="12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 reduce el riesgo de despliegue accidental con credenciales locales versionadas y mejora la trazabilidad de secretos del entorno.</w:t>
          </w:r>
        </w:p>
        <w:p w14:paraId="377EA548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45" w:name="_Toc224724465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HC-A03 - approvals ya no expone de forma amplia solicitudes con asignacion explicita</w:t>
          </w:r>
          <w:bookmarkEnd w:id="145"/>
        </w:p>
        <w:p w14:paraId="10979992" w14:textId="77777777" w:rsidR="00470318" w:rsidRPr="00470318" w:rsidRDefault="00470318" w:rsidP="00470318">
          <w:pPr>
            <w:numPr>
              <w:ilvl w:val="0"/>
              <w:numId w:val="1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Estado: Corregido</w:t>
          </w:r>
        </w:p>
        <w:p w14:paraId="22EB246C" w14:textId="77777777" w:rsidR="00470318" w:rsidRPr="00470318" w:rsidRDefault="00470318" w:rsidP="00470318">
          <w:pPr>
            <w:numPr>
              <w:ilvl w:val="0"/>
              <w:numId w:val="1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Evidencia de correccion:</w:t>
          </w:r>
        </w:p>
        <w:p w14:paraId="31E1076C" w14:textId="77777777" w:rsidR="00470318" w:rsidRPr="00301BD4" w:rsidRDefault="00470318" w:rsidP="00470318">
          <w:pPr>
            <w:numPr>
              <w:ilvl w:val="0"/>
              <w:numId w:val="1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backend/src/modules/approvals/approvals.controller.js entrega req.user.id y req.user.role al servicio.</w:t>
          </w:r>
        </w:p>
        <w:p w14:paraId="20E678F4" w14:textId="77777777" w:rsidR="00470318" w:rsidRPr="00301BD4" w:rsidRDefault="00470318" w:rsidP="00470318">
          <w:pPr>
            <w:numPr>
              <w:ilvl w:val="0"/>
              <w:numId w:val="1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en-US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en-US"/>
            </w:rPr>
            <w:t>backend/src/modules/approvals/approvals.service.js:listPending() ahora filtra por request_approvals.approver_id cuando existen asignaciones pendientes vigentes.</w:t>
          </w:r>
        </w:p>
        <w:p w14:paraId="44BADD64" w14:textId="77777777" w:rsidR="00470318" w:rsidRPr="00470318" w:rsidRDefault="00470318" w:rsidP="00470318">
          <w:pPr>
            <w:numPr>
              <w:ilvl w:val="0"/>
              <w:numId w:val="1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las solicitudes sin asignacion explicita siguen visibles como compatibilidad para flujos legacy aun no modelados.</w:t>
          </w:r>
        </w:p>
        <w:p w14:paraId="4FCC1A5F" w14:textId="77777777" w:rsidR="00470318" w:rsidRPr="00470318" w:rsidRDefault="00470318" w:rsidP="00470318">
          <w:pPr>
            <w:numPr>
              <w:ilvl w:val="0"/>
              <w:numId w:val="1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Impacto resuelto:</w:t>
          </w:r>
        </w:p>
        <w:p w14:paraId="641C8E91" w14:textId="77777777" w:rsidR="00470318" w:rsidRPr="00470318" w:rsidRDefault="00470318" w:rsidP="00470318">
          <w:pPr>
            <w:numPr>
              <w:ilvl w:val="0"/>
              <w:numId w:val="12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 elimina la sobreexposicion de solicitudes ya asignadas a otro aprobador sin romper solicitudes antiguas que aun no tienen ruteo formal.</w:t>
          </w:r>
        </w:p>
        <w:p w14:paraId="36964BA2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46" w:name="_Toc224724466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HC-A04 - management/requests ya devuelve total global y management/trace evita casts inseguros</w:t>
          </w:r>
          <w:bookmarkEnd w:id="146"/>
        </w:p>
        <w:p w14:paraId="3EE06277" w14:textId="77777777" w:rsidR="00470318" w:rsidRPr="00470318" w:rsidRDefault="00470318" w:rsidP="00470318">
          <w:pPr>
            <w:numPr>
              <w:ilvl w:val="0"/>
              <w:numId w:val="1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Estado: Corregido</w:t>
          </w:r>
        </w:p>
        <w:p w14:paraId="412E3630" w14:textId="77777777" w:rsidR="00470318" w:rsidRPr="00470318" w:rsidRDefault="00470318" w:rsidP="00470318">
          <w:pPr>
            <w:numPr>
              <w:ilvl w:val="0"/>
              <w:numId w:val="1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Evidencia de correccion:</w:t>
          </w:r>
        </w:p>
        <w:p w14:paraId="24E1A9CE" w14:textId="77777777" w:rsidR="00470318" w:rsidRPr="00470318" w:rsidRDefault="00470318" w:rsidP="00470318">
          <w:pPr>
            <w:numPr>
              <w:ilvl w:val="0"/>
              <w:numId w:val="1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backend/src/modules/management/management.service.js:listRequests() ejecuta COUNT(*) con los mismos filtros de la consulta paginada.</w:t>
          </w:r>
        </w:p>
        <w:p w14:paraId="003BF990" w14:textId="77777777" w:rsidR="00470318" w:rsidRPr="00301BD4" w:rsidRDefault="00470318" w:rsidP="00470318">
          <w:pPr>
            <w:numPr>
              <w:ilvl w:val="0"/>
              <w:numId w:val="1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  <w:lang w:val="fr-FR"/>
            </w:rPr>
          </w:pPr>
          <w:r w:rsidRPr="00301BD4">
            <w:rPr>
              <w:rFonts w:ascii="Aptos" w:eastAsia="Times New Roman" w:hAnsi="Aptos"/>
              <w:sz w:val="20"/>
              <w:szCs w:val="20"/>
              <w:lang w:val="fr-FR"/>
            </w:rPr>
            <w:t>backend/src/modules/management/management.service.js:getTrace() valida con regex antes de convertir request_id extraido de JSON.</w:t>
          </w:r>
        </w:p>
        <w:p w14:paraId="17E1C5DB" w14:textId="77777777" w:rsidR="00470318" w:rsidRPr="00470318" w:rsidRDefault="00470318" w:rsidP="00470318">
          <w:pPr>
            <w:numPr>
              <w:ilvl w:val="0"/>
              <w:numId w:val="1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Impacto resuelto:</w:t>
          </w:r>
        </w:p>
        <w:p w14:paraId="4B703368" w14:textId="77777777" w:rsidR="00470318" w:rsidRPr="00470318" w:rsidRDefault="00470318" w:rsidP="00470318">
          <w:pPr>
            <w:numPr>
              <w:ilvl w:val="0"/>
              <w:numId w:val="1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la paginacion ya no informa totales parciales.</w:t>
          </w:r>
        </w:p>
        <w:p w14:paraId="2A71049D" w14:textId="77777777" w:rsidR="00470318" w:rsidRPr="00470318" w:rsidRDefault="00470318" w:rsidP="00470318">
          <w:pPr>
            <w:numPr>
              <w:ilvl w:val="0"/>
              <w:numId w:val="12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los logs con request_id no numerico en JSON ya no deben derribar toda la trazabilidad SQL.</w:t>
          </w:r>
        </w:p>
        <w:p w14:paraId="4CCAD34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47" w:name="_Toc224724467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HC-A05 - Artefactos auxiliares de security degradan de forma controlada cuando faltan tablas auxiliares</w:t>
          </w:r>
          <w:bookmarkEnd w:id="147"/>
        </w:p>
        <w:p w14:paraId="1C1909C4" w14:textId="77777777" w:rsidR="00470318" w:rsidRPr="00470318" w:rsidRDefault="00470318" w:rsidP="00470318">
          <w:pPr>
            <w:numPr>
              <w:ilvl w:val="0"/>
              <w:numId w:val="1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Estado: Corregido</w:t>
          </w:r>
        </w:p>
        <w:p w14:paraId="0798610C" w14:textId="77777777" w:rsidR="00470318" w:rsidRPr="00470318" w:rsidRDefault="00470318" w:rsidP="00470318">
          <w:pPr>
            <w:numPr>
              <w:ilvl w:val="0"/>
              <w:numId w:val="1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Evidencia de correccion:</w:t>
          </w:r>
        </w:p>
        <w:p w14:paraId="7BCFCFB7" w14:textId="77777777" w:rsidR="00470318" w:rsidRPr="00470318" w:rsidRDefault="00470318" w:rsidP="00470318">
          <w:pPr>
            <w:numPr>
              <w:ilvl w:val="0"/>
              <w:numId w:val="1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backend/src/modules/security/security.whitelist.js verifica la existencia de security_offhours_whitelist antes de consultar o mutar reglas.</w:t>
          </w:r>
        </w:p>
        <w:p w14:paraId="6E608ED2" w14:textId="77777777" w:rsidR="00470318" w:rsidRPr="00470318" w:rsidRDefault="00470318" w:rsidP="00470318">
          <w:pPr>
            <w:numPr>
              <w:ilvl w:val="0"/>
              <w:numId w:val="1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backend/src/modules/security/security.siem.js verifica la existencia de security_jobs_log y omite el log auxiliar cuando la tabla no existe.</w:t>
          </w:r>
        </w:p>
        <w:p w14:paraId="09540B7F" w14:textId="77777777" w:rsidR="00470318" w:rsidRPr="00470318" w:rsidRDefault="00470318" w:rsidP="00470318">
          <w:pPr>
            <w:numPr>
              <w:ilvl w:val="0"/>
              <w:numId w:val="1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Impacto resuelto:</w:t>
          </w:r>
        </w:p>
        <w:p w14:paraId="7849CEB1" w14:textId="77777777" w:rsidR="00470318" w:rsidRPr="00470318" w:rsidRDefault="00470318" w:rsidP="00470318">
          <w:pPr>
            <w:numPr>
              <w:ilvl w:val="0"/>
              <w:numId w:val="1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el codigo auxiliar ya no falla con errores SQL directos en entornos donde esas tablas no forman parte del esquema operativo.</w:t>
          </w:r>
        </w:p>
        <w:p w14:paraId="428B480C" w14:textId="77777777" w:rsidR="00470318" w:rsidRPr="00470318" w:rsidRDefault="00470318" w:rsidP="00470318">
          <w:pPr>
            <w:numPr>
              <w:ilvl w:val="0"/>
              <w:numId w:val="12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 reduce el riesgo de documentar esas capacidades como core cuando siguen siendo complementarias.</w:t>
          </w:r>
        </w:p>
        <w:p w14:paraId="7457D5FD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  <w:szCs w:val="22"/>
            </w:rPr>
          </w:pPr>
          <w:bookmarkStart w:id="148" w:name="_Toc224724468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HC-A06 - signature valida prerequisitos SQL antes de operar</w:t>
          </w:r>
          <w:bookmarkEnd w:id="148"/>
        </w:p>
        <w:p w14:paraId="68B93EBF" w14:textId="77777777" w:rsidR="00470318" w:rsidRPr="00470318" w:rsidRDefault="00470318" w:rsidP="00470318">
          <w:pPr>
            <w:numPr>
              <w:ilvl w:val="0"/>
              <w:numId w:val="1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Estado: Corregido</w:t>
          </w:r>
        </w:p>
        <w:p w14:paraId="25A91EB3" w14:textId="77777777" w:rsidR="00470318" w:rsidRPr="00470318" w:rsidRDefault="00470318" w:rsidP="00470318">
          <w:pPr>
            <w:numPr>
              <w:ilvl w:val="0"/>
              <w:numId w:val="1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Evidencia de correccion:</w:t>
          </w:r>
        </w:p>
        <w:p w14:paraId="640B6F6C" w14:textId="77777777" w:rsidR="00470318" w:rsidRPr="00470318" w:rsidRDefault="00470318" w:rsidP="00470318">
          <w:pPr>
            <w:numPr>
              <w:ilvl w:val="0"/>
              <w:numId w:val="1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 incorporo backend/src/services/signatures/signatureSchema.service.js para validar create_document_seal_and_qr(), track_qr_access() y document_verification_info.</w:t>
          </w:r>
        </w:p>
        <w:p w14:paraId="25BE7D7E" w14:textId="77777777" w:rsidR="00470318" w:rsidRPr="00470318" w:rsidRDefault="00470318" w:rsidP="00470318">
          <w:pPr>
            <w:numPr>
              <w:ilvl w:val="0"/>
              <w:numId w:val="1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backend/src/modules/signature/signature.controller.js, backend/src/services/signatures/digitalSeal.service.js y backend/src/services/signatures/verification.service.js usan esa validacion antes de operar.</w:t>
          </w:r>
        </w:p>
        <w:p w14:paraId="17E11CE6" w14:textId="77777777" w:rsidR="00470318" w:rsidRPr="00470318" w:rsidRDefault="00470318" w:rsidP="00470318">
          <w:pPr>
            <w:numPr>
              <w:ilvl w:val="0"/>
              <w:numId w:val="1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la verificacion publica omite el tracking QR de forma controlada si falta track_qr_access(), pero bloquea la operacion si falta la vista de verificacion o la funcion de sello.</w:t>
          </w:r>
        </w:p>
        <w:p w14:paraId="321E5A07" w14:textId="77777777" w:rsidR="00470318" w:rsidRPr="00470318" w:rsidRDefault="00470318" w:rsidP="00470318">
          <w:pPr>
            <w:numPr>
              <w:ilvl w:val="0"/>
              <w:numId w:val="1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Impacto resuelto:</w:t>
          </w:r>
        </w:p>
        <w:p w14:paraId="51709A68" w14:textId="77777777" w:rsidR="00470318" w:rsidRPr="00470318" w:rsidRDefault="00470318" w:rsidP="00470318">
          <w:pPr>
            <w:numPr>
              <w:ilvl w:val="0"/>
              <w:numId w:val="12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los errores por dependencias ausentes dejan de aparecer como fallas SQL opacas y pasan a responder como indisponibilidad controlada del esquema.</w:t>
          </w:r>
        </w:p>
        <w:p w14:paraId="67E055C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49" w:name="_Toc224724469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Hallazgos vigentes</w:t>
          </w:r>
          <w:bookmarkEnd w:id="149"/>
        </w:p>
        <w:p w14:paraId="2447B6DE" w14:textId="77777777" w:rsidR="00470318" w:rsidRPr="00470318" w:rsidRDefault="00470318" w:rsidP="00470318">
          <w:pPr>
            <w:pStyle w:val="Ttulo3"/>
            <w:spacing w:before="120" w:line="240" w:lineRule="auto"/>
            <w:jc w:val="both"/>
            <w:divId w:val="1504467986"/>
            <w:rPr>
              <w:rFonts w:ascii="Aptos" w:eastAsia="Times New Roman" w:hAnsi="Aptos"/>
              <w:b/>
              <w:color w:val="8D648C"/>
              <w:sz w:val="22"/>
            </w:rPr>
          </w:pPr>
          <w:bookmarkStart w:id="150" w:name="_Toc224724470"/>
          <w:r w:rsidRPr="00470318">
            <w:rPr>
              <w:rFonts w:ascii="Aptos" w:eastAsia="Times New Roman" w:hAnsi="Aptos"/>
              <w:b/>
              <w:color w:val="8D648C"/>
              <w:sz w:val="22"/>
            </w:rPr>
            <w:t>H-A01 - auth mantiene integracion transversal con attendance, aunque ahora es explicita y configurable</w:t>
          </w:r>
          <w:bookmarkEnd w:id="150"/>
        </w:p>
        <w:p w14:paraId="6E3F3AFD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Severidad: Media</w:t>
          </w:r>
        </w:p>
        <w:p w14:paraId="0AC6DBAC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Modulo: auth</w:t>
          </w:r>
        </w:p>
        <w:p w14:paraId="09E60E5C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Evidencia:</w:t>
          </w:r>
        </w:p>
        <w:p w14:paraId="59C18DBA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backend/src/modules/auth/auth.controller.js sigue invocando la sincronizacion de asistencia durante googleCallback.</w:t>
          </w:r>
        </w:p>
        <w:p w14:paraId="7166FC26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el comportamiento ahora esta encapsulado en un helper interno y puede deshabilitarse con AUTH_ENABLE_LOGIN_CLOCK_IN=false.</w:t>
          </w:r>
        </w:p>
        <w:p w14:paraId="16E42702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Impacto:</w:t>
          </w:r>
        </w:p>
        <w:p w14:paraId="49B92C1A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el login todavia puede modificar estado de asistencia por compatibilidad operativa.</w:t>
          </w:r>
        </w:p>
        <w:p w14:paraId="5FDDBA02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la dependencia ya no queda oculta ni fija, pero sigue siendo un acoplamiento entre dominios.</w:t>
          </w:r>
        </w:p>
        <w:p w14:paraId="5835D364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Propuesta:</w:t>
          </w:r>
        </w:p>
        <w:p w14:paraId="23FB760D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mover definitivamente esta sincronizacion a un flujo explicito del modulo attendance cuando frontend y negocio validen el cambio.</w:t>
          </w:r>
        </w:p>
        <w:p w14:paraId="00EC9895" w14:textId="77777777" w:rsidR="00470318" w:rsidRPr="00470318" w:rsidRDefault="00470318" w:rsidP="00470318">
          <w:pPr>
            <w:numPr>
              <w:ilvl w:val="0"/>
              <w:numId w:val="13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mientras tanto, mantener el flag y la documentacion operativa como control de despliegue.</w:t>
          </w:r>
        </w:p>
        <w:p w14:paraId="0FA64707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1" w:name="_Toc224724471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Modulos sin hallazgo estructural nuevo relevante</w:t>
          </w:r>
          <w:bookmarkEnd w:id="151"/>
        </w:p>
        <w:p w14:paraId="78FF822D" w14:textId="77777777" w:rsidR="00470318" w:rsidRPr="00470318" w:rsidRDefault="00470318" w:rsidP="00470318">
          <w:pPr>
            <w:numPr>
              <w:ilvl w:val="0"/>
              <w:numId w:val="1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security core: montado y alineado con auditoria.logs / notifications.</w:t>
          </w:r>
        </w:p>
        <w:p w14:paraId="7D31EB3F" w14:textId="77777777" w:rsidR="00470318" w:rsidRPr="00470318" w:rsidRDefault="00470318" w:rsidP="00470318">
          <w:pPr>
            <w:numPr>
              <w:ilvl w:val="0"/>
              <w:numId w:val="1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auditoria: sin hallazgo estructural nuevo relevante en la revision actual.</w:t>
          </w:r>
        </w:p>
        <w:p w14:paraId="7F1AD1E2" w14:textId="77777777" w:rsidR="00470318" w:rsidRPr="00470318" w:rsidRDefault="00470318" w:rsidP="00470318">
          <w:pPr>
            <w:numPr>
              <w:ilvl w:val="0"/>
              <w:numId w:val="1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audit-prep: sin hallazgo estructural nuevo relevante en la revision actual.</w:t>
          </w:r>
        </w:p>
        <w:p w14:paraId="42F2D100" w14:textId="77777777" w:rsidR="00470318" w:rsidRPr="00470318" w:rsidRDefault="00470318" w:rsidP="00470318">
          <w:pPr>
            <w:numPr>
              <w:ilvl w:val="0"/>
              <w:numId w:val="1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management: hallazgos previos de totalizacion y cast quedaron corregidos.</w:t>
          </w:r>
        </w:p>
        <w:p w14:paraId="7848B740" w14:textId="77777777" w:rsidR="00470318" w:rsidRPr="00470318" w:rsidRDefault="00470318" w:rsidP="00470318">
          <w:pPr>
            <w:numPr>
              <w:ilvl w:val="0"/>
              <w:numId w:val="1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approvals: la cola quedo endurecida para asignaciones explicitas.</w:t>
          </w:r>
        </w:p>
        <w:p w14:paraId="18AB12AE" w14:textId="77777777" w:rsidR="00470318" w:rsidRPr="00470318" w:rsidRDefault="00470318" w:rsidP="00470318">
          <w:pPr>
            <w:numPr>
              <w:ilvl w:val="0"/>
              <w:numId w:val="13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signature: las dependencias SQL criticas quedaron verificadas antes de uso.</w:t>
          </w:r>
        </w:p>
        <w:p w14:paraId="75F85D92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2" w:name="_Toc224724472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5. Impacto documental</w:t>
          </w:r>
          <w:bookmarkEnd w:id="152"/>
        </w:p>
        <w:p w14:paraId="542AAB5D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Documentos actualizados en el paquete del area:</w:t>
          </w:r>
        </w:p>
        <w:p w14:paraId="03FCFC69" w14:textId="77777777" w:rsidR="00470318" w:rsidRPr="00470318" w:rsidRDefault="00470318" w:rsidP="00470318">
          <w:pPr>
            <w:numPr>
              <w:ilvl w:val="0"/>
              <w:numId w:val="132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09_informe_hallazgos_area_01.md</w:t>
          </w:r>
        </w:p>
        <w:p w14:paraId="1B6BF1A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3" w:name="_Toc22472447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Conclusion</w:t>
          </w:r>
          <w:bookmarkEnd w:id="153"/>
        </w:p>
        <w:p w14:paraId="172285A3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El area 01 queda sustancialmente saneada respecto del diagnostico anterior. Ya quedaron corregidos el ruteo versionado de signature, la dependencia a credenciales versionadas, la exposicion amplia de approvals, la totalizacion y trazabilidad insegura de management, la degradacion brusca de auxiliares security y la ausencia de validacion previa de dependencias SQL en signature. El unico punto residual del paquete es la integracion entre auth y attendance, que se dejo explicitada y configurable para no romper el funcionamiento actual mientras se coordina su separacion definitiva.</w:t>
          </w:r>
        </w:p>
        <w:p w14:paraId="226D7C42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</w:rPr>
          </w:pPr>
          <w:bookmarkStart w:id="154" w:name="_Toc224724474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PROTOCOLO IQ - CALIFICACION DE INSTALACION</w:t>
          </w:r>
          <w:bookmarkEnd w:id="154"/>
        </w:p>
        <w:p w14:paraId="5D44B2BC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5" w:name="_Toc22472447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Area 01: Gobierno, Seguridad y Cumplimiento</w:t>
          </w:r>
          <w:bookmarkEnd w:id="155"/>
        </w:p>
        <w:p w14:paraId="2F89D06E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6" w:name="_Toc22472447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56"/>
        </w:p>
        <w:p w14:paraId="550DE8A5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Verificar que los componentes del area 01 se encuentren correctamente instalados, configurados y disponibles en el entorno objetivo antes de ejecutar pruebas funcionales y de desempeno.</w:t>
          </w:r>
        </w:p>
        <w:p w14:paraId="11A2F63C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57" w:name="_Toc22472447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Referencias</w:t>
          </w:r>
          <w:bookmarkEnd w:id="157"/>
        </w:p>
        <w:p w14:paraId="33CD0BAD" w14:textId="77777777" w:rsidR="00470318" w:rsidRPr="00470318" w:rsidRDefault="00470318" w:rsidP="00470318">
          <w:pPr>
            <w:numPr>
              <w:ilvl w:val="0"/>
              <w:numId w:val="1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01_URS_requerimientos_usuario.md</w:t>
          </w:r>
        </w:p>
        <w:p w14:paraId="5C45C84F" w14:textId="77777777" w:rsidR="00470318" w:rsidRPr="00470318" w:rsidRDefault="00470318" w:rsidP="00470318">
          <w:pPr>
            <w:numPr>
              <w:ilvl w:val="0"/>
              <w:numId w:val="1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02_FRS_requerimientos_funcionales.md</w:t>
          </w:r>
        </w:p>
        <w:p w14:paraId="7C225E14" w14:textId="77777777" w:rsidR="00470318" w:rsidRPr="00470318" w:rsidRDefault="00470318" w:rsidP="00470318">
          <w:pPr>
            <w:numPr>
              <w:ilvl w:val="0"/>
              <w:numId w:val="1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03_DDS_diseno_tecnico.md</w:t>
          </w:r>
        </w:p>
        <w:p w14:paraId="4D802E3C" w14:textId="77777777" w:rsidR="00470318" w:rsidRPr="00470318" w:rsidRDefault="00470318" w:rsidP="00470318">
          <w:pPr>
            <w:numPr>
              <w:ilvl w:val="0"/>
              <w:numId w:val="1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03A_DD_diccionario_datos.md</w:t>
          </w:r>
        </w:p>
        <w:p w14:paraId="497A8F22" w14:textId="77777777" w:rsidR="00470318" w:rsidRPr="00470318" w:rsidRDefault="00470318" w:rsidP="00470318">
          <w:pPr>
            <w:numPr>
              <w:ilvl w:val="0"/>
              <w:numId w:val="1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04_IQ_validacion_instalacion.md</w:t>
          </w:r>
        </w:p>
        <w:p w14:paraId="7DD1F54C" w14:textId="77777777" w:rsidR="00470318" w:rsidRPr="00470318" w:rsidRDefault="00470318" w:rsidP="00470318">
          <w:pPr>
            <w:numPr>
              <w:ilvl w:val="0"/>
              <w:numId w:val="133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09_informe_hallazgos_area_01.md</w:t>
          </w:r>
        </w:p>
        <w:p w14:paraId="7ABC5EAA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8" w:name="_Toc224724478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3. Datos de ejecucion</w:t>
          </w:r>
          <w:bookmarkEnd w:id="158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24"/>
            <w:gridCol w:w="3081"/>
          </w:tblGrid>
          <w:tr w:rsidR="00470318" w:rsidRPr="00470318" w14:paraId="21E54CC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7889B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D239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3C936E5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C00A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9C2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SPI</w:t>
                </w:r>
              </w:p>
            </w:tc>
          </w:tr>
          <w:tr w:rsidR="00470318" w:rsidRPr="00470318" w14:paraId="2684C27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FC01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D550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Gobierno, Seguridad y Cumplimiento</w:t>
                </w:r>
              </w:p>
            </w:tc>
          </w:tr>
          <w:tr w:rsidR="00470318" w:rsidRPr="00470318" w14:paraId="1712564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24D2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Ambiente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AD5E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3355298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853E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Fecha de ejecucion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CB24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08FE861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2659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Ejecutado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319A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29EC231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6A09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0200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58DB5B9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30B83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Version aplicada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BC829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7256A752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59" w:name="_Toc224724479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Precondiciones generales</w:t>
          </w:r>
          <w:bookmarkEnd w:id="159"/>
        </w:p>
        <w:p w14:paraId="015DD65A" w14:textId="77777777" w:rsidR="00470318" w:rsidRPr="00470318" w:rsidRDefault="00470318" w:rsidP="00470318">
          <w:pPr>
            <w:numPr>
              <w:ilvl w:val="0"/>
              <w:numId w:val="1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Backend desplegado y accesible.</w:t>
          </w:r>
        </w:p>
        <w:p w14:paraId="07F4DAFE" w14:textId="77777777" w:rsidR="00470318" w:rsidRPr="00470318" w:rsidRDefault="00470318" w:rsidP="00470318">
          <w:pPr>
            <w:numPr>
              <w:ilvl w:val="0"/>
              <w:numId w:val="1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Base de datos del ambiente accesible.</w:t>
          </w:r>
        </w:p>
        <w:p w14:paraId="578200C4" w14:textId="77777777" w:rsidR="00470318" w:rsidRPr="00470318" w:rsidRDefault="00470318" w:rsidP="00470318">
          <w:pPr>
            <w:numPr>
              <w:ilvl w:val="0"/>
              <w:numId w:val="1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Secretos y variables de entorno cargados.</w:t>
          </w:r>
        </w:p>
        <w:p w14:paraId="316430EA" w14:textId="77777777" w:rsidR="00470318" w:rsidRPr="00470318" w:rsidRDefault="00470318" w:rsidP="00470318">
          <w:pPr>
            <w:numPr>
              <w:ilvl w:val="0"/>
              <w:numId w:val="1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Credenciales de prueba disponibles para TI, Gerencia, Jefe TI y usuario estandar.</w:t>
          </w:r>
        </w:p>
        <w:p w14:paraId="6BB54ABC" w14:textId="77777777" w:rsidR="00470318" w:rsidRPr="00470318" w:rsidRDefault="00470318" w:rsidP="00470318">
          <w:pPr>
            <w:numPr>
              <w:ilvl w:val="0"/>
              <w:numId w:val="134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Acceso a logs de aplicacion y, de ser posible, a consultas de base de datos.</w:t>
          </w:r>
        </w:p>
        <w:p w14:paraId="2501045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0" w:name="_Toc224724480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5. Protocolo de ejecucion</w:t>
          </w:r>
          <w:bookmarkEnd w:id="160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501"/>
            <w:gridCol w:w="920"/>
            <w:gridCol w:w="985"/>
            <w:gridCol w:w="1185"/>
            <w:gridCol w:w="2448"/>
            <w:gridCol w:w="983"/>
            <w:gridCol w:w="1112"/>
            <w:gridCol w:w="848"/>
            <w:gridCol w:w="646"/>
          </w:tblGrid>
          <w:tr w:rsidR="00470318" w:rsidRPr="00470318" w14:paraId="776A410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30F27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780E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3C2526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Verificacion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E08B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Precondiciones especificas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149AD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Pasos de ejecucion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295A0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esperada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140C0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Criterio de aceptacion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267B5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B56AE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470318" w:rsidRPr="00470318" w14:paraId="1B5C892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4E71A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66AFD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7C4A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Backend principal montado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560B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Aplicacion desplegada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F899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/health. 2. Verificar respuesta HTTP.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1E809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200 con ok=true o equivalente.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37AA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backend responde saludablemente.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A3FA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BD47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4616DD2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805A0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DC4C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6829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Rutas base del area montadas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FA99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 valido segun rol requerido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D077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Verificar acceso a /api/v1/auth/google. 2. Verificar proteccion/alcance de /api/v1/security/offhours-logins, /api/v1/auditoria, /api/v1/audit-prep/status, /api/v1/approvals/pending, /api/v1/management/stats.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6740A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302 para OAuth y 401/403/200 coherentes segun autenticacion.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B78C7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las rutas existen y no responden 404 injustificado.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9447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78D8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042593E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2FDB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4F30AB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AEEE0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Configuracion OAuth disponible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2870E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Variables Google configuradas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807A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 xml:space="preserve">1. Consultar /api/v1/auth/google. 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2. Validar redireccion hacia Google.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EED401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URL OAuth generada sin error interno.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EC179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no hay 500 por configuracion faltante.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5612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1928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0B3B9D5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A76F4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644A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C8E2F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Persistencia de sesiones disponible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CFF7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DB accesible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5D640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Verificar existencia de user_sessions. 2. Confirmar columnas base (user_email, refresh_token, login_time, logout_time).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D2C1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Tabla y columnas visibles.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65633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repositorio y la base del ambiente soportan la sesion.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9C9D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5829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323A186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10B8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767A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4425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Centro de seguridad operativo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5BF0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TI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20AA4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GET /api/v1/security/offhours-logins con token TI.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3129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distinta de 404; si no hay datos, lista vacia valida.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1BA1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la ruta esta montada y protegida.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0A34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69AF8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30DAFE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9C75C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3AF4D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D0E6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Artefactos core disponibles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25C91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DB accesible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99FF569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1. Verificar existencia de auditoria.logs, notifications, user_sessions.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967B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Objetos visibles en DB.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0383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flujo core de seguridad tiene soporte tabular.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C819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7B23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3DB9C55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2218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22CD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43A66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Bitacora instalada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7F17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autorizado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B88F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 xml:space="preserve">1. Invocar GET /api/v1/auditoria. 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2. Verificar estructura de respuesta.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73D7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paginada de auditoria.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301D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modulo responde y consume auditoria.logs.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E4E4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319F5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5F85405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D5399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IQP-GSC-008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0ED6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546A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Tablas y rutas de auditoria preparatoria disponibles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8ED7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DB accesible y token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8E6B5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Verificar audit_settings, audit_sections, audit_documents, audit_access_grants. 2. Invocar GET /api/v1/audit-prep/status.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BE55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Tablas existentes y endpoint operativo.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E45B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ambas capas existen.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A930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B799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3FD9370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0212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873B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053C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Motor de decisiones del flujo soportado disponible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EE78E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 tecnico/jefatura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564C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 xml:space="preserve">1. Invocar GET /api/v1/approvals/pending. 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2. Verificar estructura base. 3. Confirmar existencia de request_approvals.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C6E6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Cola operativa y tabla de decisiones presente.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93FB2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modulo responde y persiste decisiones.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17414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3095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624AE0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20A5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6951D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5AF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Dashboard gerencial instalado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C948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 gerencial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F450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GET /api/v1/management/stats. 2. Verificar rutas /requests, /trace/:id, /documents/:id.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C3526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Endpoints accesibles sin 404.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3CBB5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modulo esta montado y protegido.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ECD4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9B33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67CD8CF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835C1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598FC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EE5E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Tablas reales del modulo alineadas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AA662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DB accesible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3031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Verificar requests, request_types, request_attachments, request_versions. 2. Confirmar uso de auditoria.logs.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E96C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Objetos presentes.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FCDD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flujo real del modulo esta soportado por la base.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BC38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D8BCB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5CFA499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A554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IQP-GSC-012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8B595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9361D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Servicio de firma instalado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C14DA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 valido y DB accesible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1FDC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Verificar montaje bajo /api. 2. Verificar alias versionado /api/v1/signature/. 3. Verificar compatibilidad bajo /api/signature/. 4. Consultar endpoint publico /api/verificar/{token_prueba} o /api/v1/signature/verificar/{token_prueba}.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6CB6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del modulo, no 404 estructural.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B4D7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ruteo real del modulo existe y ambas rutas documentadas responden.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C9E57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75F30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2C86424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8E5CF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IQP-GSC-013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5F74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F5FF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Dependencias SQL de firma disponibles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5BC8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DB accesible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2320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 xml:space="preserve">1. Verificar tablas documents, document_hashes, document_signatures_advanced, document_seals, document_qr_codes, document_signature_logs. 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2. Verificar vista document_verification_info y funciones create_document_seal_and_qr, track_qr_access.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AB8A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Objetos SQL presentes.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EF8DF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parcial si faltan artefactos auxiliares de firma; no conforme si faltan objetos core.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269DB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7E47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F33B9A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35A8EA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IQP-GSC-014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C2F27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80D8D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Jobs internos disponibles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AF5F32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Backend desplegado con jobs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87DA6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Verificar existencia de /internal/jobs/*. 2. Confirmar disponibilidad del mecanismo de jobs para el area.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76F8187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Endpoints internos accesibles con JOBS_KEY.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BC8F3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Conforme si el ambiente puede disparar jobs del backend.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73659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B1FD4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</w:tbl>
        <w:p w14:paraId="1E670FB2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1" w:name="_Toc224724481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6. Criterio global de aceptacion IQ</w:t>
          </w:r>
          <w:bookmarkEnd w:id="161"/>
        </w:p>
        <w:p w14:paraId="72D1DE14" w14:textId="77777777" w:rsidR="00470318" w:rsidRPr="00470318" w:rsidRDefault="00470318" w:rsidP="00470318">
          <w:pPr>
            <w:numPr>
              <w:ilvl w:val="0"/>
              <w:numId w:val="1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Aprobado: todos los componentes core del area estan disponibles y sin faltantes bloqueantes.</w:t>
          </w:r>
        </w:p>
        <w:p w14:paraId="78418ADE" w14:textId="77777777" w:rsidR="00470318" w:rsidRPr="00470318" w:rsidRDefault="00470318" w:rsidP="00470318">
          <w:pPr>
            <w:numPr>
              <w:ilvl w:val="0"/>
              <w:numId w:val="1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Aprobado con observaciones: existen faltantes no nucleares pero el flujo core puede ejecutarse.</w:t>
          </w:r>
        </w:p>
        <w:p w14:paraId="05794C2E" w14:textId="77777777" w:rsidR="00470318" w:rsidRPr="00470318" w:rsidRDefault="00470318" w:rsidP="00470318">
          <w:pPr>
            <w:numPr>
              <w:ilvl w:val="0"/>
              <w:numId w:val="135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Rechazado: falta algun componente o artefacto indispensable para auth, security, auditoria, audit-prep, management o signature.</w:t>
          </w:r>
        </w:p>
        <w:p w14:paraId="196C38FC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2" w:name="_Toc224724482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7. Resultado final IQ</w:t>
          </w:r>
          <w:bookmarkEnd w:id="162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909"/>
            <w:gridCol w:w="1707"/>
          </w:tblGrid>
          <w:tr w:rsidR="00470318" w:rsidRPr="00470318" w14:paraId="74B3CD8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7D2DE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FBB6F9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33EE0AB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0E011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Estado global IQ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0C3F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669445E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1CEA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ejecutado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55D9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253A441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4AC5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conforme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9402C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5F36095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52CC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con observacion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81A8D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1A800BA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11C1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no conforme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28C7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77207EF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3D4C42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Aprobacion final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1ADE4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34B39602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63" w:name="_Toc224724483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PROTOCOLO OQ - CALIFICACION OPERACIONAL</w:t>
          </w:r>
          <w:bookmarkEnd w:id="163"/>
        </w:p>
        <w:p w14:paraId="688EA144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4" w:name="_Toc22472448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Area 01: Gobierno, Seguridad y Cumplimiento</w:t>
          </w:r>
          <w:bookmarkEnd w:id="164"/>
        </w:p>
        <w:p w14:paraId="42CDA60A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5" w:name="_Toc22472448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65"/>
        </w:p>
        <w:p w14:paraId="66679C88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Verificar que los modulos del area 01 funcionen de acuerdo con la especificacion funcional vigente, bajo condiciones normales y de error controlado.</w:t>
          </w:r>
        </w:p>
        <w:p w14:paraId="2FECF183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66" w:name="_Toc224724486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Referencias</w:t>
          </w:r>
          <w:bookmarkEnd w:id="166"/>
        </w:p>
        <w:p w14:paraId="2FF9FBD8" w14:textId="77777777" w:rsidR="00470318" w:rsidRPr="00470318" w:rsidRDefault="00470318" w:rsidP="00470318">
          <w:pPr>
            <w:numPr>
              <w:ilvl w:val="0"/>
              <w:numId w:val="1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01_URS_requerimientos_usuario.md</w:t>
          </w:r>
        </w:p>
        <w:p w14:paraId="243F4B5D" w14:textId="77777777" w:rsidR="00470318" w:rsidRPr="00470318" w:rsidRDefault="00470318" w:rsidP="00470318">
          <w:pPr>
            <w:numPr>
              <w:ilvl w:val="0"/>
              <w:numId w:val="1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02_FRS_requerimientos_funcionales.md</w:t>
          </w:r>
        </w:p>
        <w:p w14:paraId="2B3AE39C" w14:textId="77777777" w:rsidR="00470318" w:rsidRPr="00470318" w:rsidRDefault="00470318" w:rsidP="00470318">
          <w:pPr>
            <w:numPr>
              <w:ilvl w:val="0"/>
              <w:numId w:val="1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03_DDS_diseno_tecnico.md</w:t>
          </w:r>
        </w:p>
        <w:p w14:paraId="0D3AB3B0" w14:textId="77777777" w:rsidR="00470318" w:rsidRPr="00470318" w:rsidRDefault="00470318" w:rsidP="00470318">
          <w:pPr>
            <w:numPr>
              <w:ilvl w:val="0"/>
              <w:numId w:val="1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05_OQ_validacion_funcionamiento.md</w:t>
          </w:r>
        </w:p>
        <w:p w14:paraId="200C1C83" w14:textId="77777777" w:rsidR="00470318" w:rsidRPr="00470318" w:rsidRDefault="00470318" w:rsidP="00470318">
          <w:pPr>
            <w:numPr>
              <w:ilvl w:val="0"/>
              <w:numId w:val="136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09_informe_hallazgos_area_01.md</w:t>
          </w:r>
        </w:p>
        <w:p w14:paraId="0BAEA29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7" w:name="_Toc22472448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Datos de ejecucion</w:t>
          </w:r>
          <w:bookmarkEnd w:id="167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24"/>
            <w:gridCol w:w="3081"/>
          </w:tblGrid>
          <w:tr w:rsidR="00470318" w:rsidRPr="00470318" w14:paraId="54AE139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59F21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C355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1BCBF7F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3192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CEC0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SPI</w:t>
                </w:r>
              </w:p>
            </w:tc>
          </w:tr>
          <w:tr w:rsidR="00470318" w:rsidRPr="00470318" w14:paraId="3D3A7AA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AF3F3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CE87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Gobierno, Seguridad y Cumplimiento</w:t>
                </w:r>
              </w:p>
            </w:tc>
          </w:tr>
          <w:tr w:rsidR="00470318" w:rsidRPr="00470318" w14:paraId="3B8B70A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F87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Ambiente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791E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5A21411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F6E390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Fecha de ejecucion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28E5A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323AB80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CC16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Ejecutado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78ED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3AAC288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11B307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C4268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799CDA6D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8" w:name="_Toc224724488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Precondiciones generales</w:t>
          </w:r>
          <w:bookmarkEnd w:id="168"/>
        </w:p>
        <w:p w14:paraId="117477B2" w14:textId="77777777" w:rsidR="00470318" w:rsidRPr="00470318" w:rsidRDefault="00470318" w:rsidP="00470318">
          <w:pPr>
            <w:numPr>
              <w:ilvl w:val="0"/>
              <w:numId w:val="13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IQ aprobado o aprobado con observaciones controladas.</w:t>
          </w:r>
        </w:p>
        <w:p w14:paraId="3C2090F3" w14:textId="77777777" w:rsidR="00470318" w:rsidRPr="00470318" w:rsidRDefault="00470318" w:rsidP="00470318">
          <w:pPr>
            <w:numPr>
              <w:ilvl w:val="0"/>
              <w:numId w:val="13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Usuarios de prueba configurados con roles requeridos.</w:t>
          </w:r>
        </w:p>
        <w:p w14:paraId="48659757" w14:textId="77777777" w:rsidR="00470318" w:rsidRPr="00470318" w:rsidRDefault="00470318" w:rsidP="00470318">
          <w:pPr>
            <w:numPr>
              <w:ilvl w:val="0"/>
              <w:numId w:val="13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lastRenderedPageBreak/>
            <w:t>Datos de prueba disponibles para requests, documents, audit-prep y notifications.</w:t>
          </w:r>
        </w:p>
        <w:p w14:paraId="7C6BAF02" w14:textId="77777777" w:rsidR="00470318" w:rsidRPr="00470318" w:rsidRDefault="00470318" w:rsidP="00470318">
          <w:pPr>
            <w:numPr>
              <w:ilvl w:val="0"/>
              <w:numId w:val="137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Acceso a evidencia de DB o logs para validar side effects.</w:t>
          </w:r>
        </w:p>
        <w:p w14:paraId="4A25C7BA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69" w:name="_Toc224724489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5. Protocolos OQ</w:t>
          </w:r>
          <w:bookmarkEnd w:id="169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424"/>
            <w:gridCol w:w="725"/>
            <w:gridCol w:w="1177"/>
            <w:gridCol w:w="917"/>
            <w:gridCol w:w="1724"/>
            <w:gridCol w:w="763"/>
            <w:gridCol w:w="1493"/>
            <w:gridCol w:w="1205"/>
            <w:gridCol w:w="673"/>
            <w:gridCol w:w="527"/>
          </w:tblGrid>
          <w:tr w:rsidR="00470318" w:rsidRPr="00470318" w14:paraId="0484812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6C08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99E7A0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FBD59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de prueba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E2925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Precondiciones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9CA1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Pasos de ejecucion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2EED4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esperada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F5ECFC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Cambios esperados en BD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355786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Registro/auditoria esperada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0F8FE5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41C0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470318" w:rsidRPr="00470318" w14:paraId="3CF3426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5B2A7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6787EF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AB36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Inicio de OAuth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4A26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Navegador o cliente HTTP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B4DC24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/api/v1/auth/google.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6E15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Redireccion valida a Google.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3850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6807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EBF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1872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56ECFE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47BC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A255AC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6176A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Callback exitoso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5394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code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0872D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Completar login Google. 2. Validar redireccion al frontend con tokens.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E7DE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Login exitoso.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4674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users insert/update, user_sessions insert.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7EB5E0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auditoria.logs con login_success u offhours_login.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B82A2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ACB37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6366FF6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299B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4B79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8C24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Perfil autenticado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6344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Access token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3E8E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/api/v1/auth/me.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F3DED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Perfil y metadatos del usuario.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B776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 en auth.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585A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Sin side effect de asistencia en /auth/me.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9E41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52AA9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E545FB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60F4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8244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7A35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Refresh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25859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Refresh token activo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76C068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/api/v1/auth/refresh.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C04A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Nuevos tokens.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F4CA22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user_sessions.refresh_token actualizado.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FB68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Sin auditoria funcional obligatoria.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E78A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B156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49B4E34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E896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D1F8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473B0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Refresh invalido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B0EF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Refresh token revocado o ajeno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E138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/api/v1/auth/refresh con token no asociado a sesion activa.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037C9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401.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749E7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46F7B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9A934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10FC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0418CE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7FB4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30AB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3980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Logout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F424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Access token o refresh token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024B3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/api/v1/auth/logout.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0BA3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Confirmacion de cierre.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8A073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user_sessions.logout_time actualizado.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44613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 obligatorio.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4523B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1BB79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2E43116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C86E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OQP-GSC-007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4E19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3C4F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Aceptacion LOPDP interna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C3B8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autenticado y payload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9075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Enviar firma y PDF base64.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E65F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exitosa con usuario actualizado.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EB19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users update, user_lopdp_consents insert.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D4BA4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Evidencia de Drive y/o auditoria interna del modulo.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EAEB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4ECE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65D4E6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005A7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9C49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C50FA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de eventos off-hours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F664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TI y eventos existentes o dataset vacio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D7AF68B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/api/v1/security/offhours-logins.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50FD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saneada y paginada.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0B8B2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E6C29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 adicional.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C4104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3B0F2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4DC0A8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955D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3849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74635E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Revision de evento off-hours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14C6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TI y correlation_id existente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0EC1B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/api/v1/security/offhours-logins/{id}/review.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2A2D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Confirmacion de revision.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326E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notifications.read_at actualizado.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AC790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auditoria.logs con accion de revision de seguridad.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4F02B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CE63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5E27F00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8CED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7D6F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301E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Export de eventos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1771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TI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6EFFD5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/api/v1/security/offhours-logins/export.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5980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CSV o JSON exportado.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94F4C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7EAB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auditoria.logs con export de seguridad.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397F5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7AD4B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34F3A86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2F26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F77C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6EE9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Listado con filtros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F343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autorizado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781AC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/api/v1/auditoria con filtros.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A79FA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paginada.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A4AA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2718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D58BF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687F9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6DE3FD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9094D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AAED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792D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Export CSV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C30F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 o Gerencia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4182B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/api/v1/auditoria/export/csv.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C40612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Archivo CSV.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DBD1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F7C4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4378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28016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656806B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43F0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5B02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701B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Activacion/desactivacion de ventana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EDD0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Jefe TI o admin TI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B71701F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PUT /api/v1/audit-prep/status.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9E71F9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Estado actualizado.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2B3C4E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audit_settings update.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5951A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auditoria.logs del modulo audit_prep.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369D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372A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C0AB8B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D75E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OQP-GSC-014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476BB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FBC9E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Alta/actualizacion de seccion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F7DAA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Jefe TI o admin TI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FBA19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POST /api/v1/audit-prep/sections.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A7318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Seccion persistida.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8320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audit_sections insert/update.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D8507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auditoria.logs del modulo audit_prep.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82AB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EA78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6DA347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5D5C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AFF6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86CC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Carga documental valida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649B4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 activa, seccion permitida, archivo permitido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FA67A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Subir archivo valido.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B7E8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Confirmacion y metadata del documento.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59DE4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audit_documents insert.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B1F1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auditoria.logs del modulo audit_prep.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862C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64D8B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BD0D64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1B0F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52B6E9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3E4DD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Carga documental invalida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3D8A7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Archivo &gt;15 MB o MIME no permitido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F61B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Intentar carga invalida.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88D0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413 o 415.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5BEBB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297A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Error controlado.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45A1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D6020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2F152E1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5B8F2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44A5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B8E41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Creacion de acceso externo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67F4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Menos de 2 accesos activos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17FA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POST /api/v1/audit-prep/external-access.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8E158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Acceso creado.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0E4B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audit_access_grants insert.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760009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auditoria.logs del modulo audit_prep.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9026B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E9C4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0E8871F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A9683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462A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D3F3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Exceso de accesos externos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25B4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Ya existen 2 accesos activos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9BF52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Intentar tercer alta.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61853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Rechazo de negocio.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4CEA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BB04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Error controlado.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AD78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F54C9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3B5B958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3889ED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OQP-GSC-019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41977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5C540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de pendientes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1123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Rol autorizado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78A03D6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/api/v1/approvals/pending.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4C21B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de pendientes.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AFB4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A6902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0F3F4A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FD09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564BDAA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838CB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B954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F6B8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Aprobacion de solicitud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C056F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Solicitud pendiente valida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869B03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/api/v1/approvals/{id}/approve.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1F5AC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Confirmacion de aprobacion.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E70E8E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requests.status update, request_approvals insert.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261A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Evidencia de auditoria y/o correo.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7D674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2F4A8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6CDBF2B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71084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OQP-GSC-021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BCB1F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0306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Rechazo de solicitud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1A4C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Solicitud pendiente valida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06FFD0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1. Invocar /api/v1/approvals/{id}/reject.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909A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Confirmacion de rechazo.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7161EC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>requests.status update, request_approvals insert.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C665E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Evidencia de auditoria y/o correo.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3F96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97A88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22193BB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CFBBB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0509B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6A9C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de metricas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F71F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gerencial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E833C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/api/v1/management/stats.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B2A6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Resumen global y conteo por tipo.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A762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37372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EFFD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D8C5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2C59C1B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1479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7E64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D121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de requests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E0BE3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gerencial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2E762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/api/v1/management/requests.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7791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Lista paginada.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1E8B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D79B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485D04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9507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08DF804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68FC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89B04A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E0F14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de trazabilidad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A284D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gerencial y request existente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CCFF81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/api/v1/management/trace/{id}.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6E44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Timeline desde auditoria.logs.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E4AC0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C7F8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9E6FB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3149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322080A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14957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9F27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5AC2C8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 de documentos/versiones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934DD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gerencial y request existente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21989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1. Invocar /api/v1/management/documents/{id}.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E6C7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Adjuntos y versiones.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749E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BFD364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C181B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F4670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211C469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F396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2E4696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AD8D9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 documental completa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01E5B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autenticado, documento existente, payload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B023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 xml:space="preserve">1. Invocar POST /api/v1/signature/documents/{id}/sign. 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2. Verificar compatibilidad opcional con POST /api/signature/documents/{id}/sign.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4A6C8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 exitosa y documento bloqueado.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13134AE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document_hashes, document_signatures_advanced, document_seals, document_qr_codes, documents update.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7BECA4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document_signature_logs y/o evidencia del modulo.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63FD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EF0EE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6332F81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4CD7E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A6B84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9C574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Verificacion publica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178B6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Token de verificacion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4B6B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en-US"/>
                  </w:rPr>
                  <w:t xml:space="preserve">1. Invocar GET /api/verificar/{token}. 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2. Verificar compatibilidad con GET /api/v1/signature/verificar/{token}.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733D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Estado de verificacion.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0115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Posible tracking en QR.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A71A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Evidencia de acceso QR.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EB7353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5824F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3C15012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5646D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OQP-GSC-028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8D1B3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FDCAA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 trail del documento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7C0A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Firmante, bloqueador o admin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A5116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 xml:space="preserve">1. Invocar /api/v1/signature/documents/{id}/audit-trail. </w:t>
                </w: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2. Verificar compatibilidad opcional con /api/signature/documents/{id}/audit-trail.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98A0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Trail completo.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94EC4B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DDE9C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document_signature_logs legibles.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2FF8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5161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80D570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0CD8FB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OQP-GSC-029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B436C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49DF0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Dashboard de firma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A30AE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Usuario autenticado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8960A3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/api/v1/signature/dashboard. 2. Verificar compatibilidad opcional con /api/signature/dashboard.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F140B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Dashboard con metricas.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F0238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33D804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Ninguno.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496FFD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686EA7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</w:tbl>
        <w:p w14:paraId="32D0856E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0" w:name="_Toc224724490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Criterio global de aceptacion OQ</w:t>
          </w:r>
          <w:bookmarkEnd w:id="170"/>
        </w:p>
        <w:p w14:paraId="049B975E" w14:textId="77777777" w:rsidR="00470318" w:rsidRPr="00470318" w:rsidRDefault="00470318" w:rsidP="00470318">
          <w:pPr>
            <w:numPr>
              <w:ilvl w:val="0"/>
              <w:numId w:val="1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Aprobado: todos los flujos core del area ejecutan conforme a URS/FRS vigentes.</w:t>
          </w:r>
        </w:p>
        <w:p w14:paraId="600AB2C9" w14:textId="77777777" w:rsidR="00470318" w:rsidRPr="00470318" w:rsidRDefault="00470318" w:rsidP="00470318">
          <w:pPr>
            <w:numPr>
              <w:ilvl w:val="0"/>
              <w:numId w:val="1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Aprobado con desviaciones: existen defectos conocidos no bloqueantes con control documental.</w:t>
          </w:r>
        </w:p>
        <w:p w14:paraId="1579A75B" w14:textId="77777777" w:rsidR="00470318" w:rsidRPr="00470318" w:rsidRDefault="00470318" w:rsidP="00470318">
          <w:pPr>
            <w:numPr>
              <w:ilvl w:val="0"/>
              <w:numId w:val="138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Rechazado: falla algun flujo critico de autenticacion, seguridad, auditoria, preparacion de auditoria, trazabilidad gerencial o firma.</w:t>
          </w:r>
        </w:p>
        <w:p w14:paraId="77161BD5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1" w:name="_Toc224724491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7. Resultado final OQ</w:t>
          </w:r>
          <w:bookmarkEnd w:id="171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89"/>
            <w:gridCol w:w="1707"/>
          </w:tblGrid>
          <w:tr w:rsidR="00470318" w:rsidRPr="00470318" w14:paraId="105E225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36A9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A0016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6E79CC3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65762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Estado global OQ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17C093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12D6745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9BEF8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ejecutado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4226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07DA0EA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3AE5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aprobado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95B1F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4C6CC9A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370EB0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con desviacion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DF5DE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5B35A6A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81AD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rechazado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DB255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08068F0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3447E3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Aprobacion final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4EB0A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7EA8FD9D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72" w:name="_Toc224724492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PROTOCOLO PQ - CALIFICACION DE DESEMPENO</w:t>
          </w:r>
          <w:bookmarkEnd w:id="172"/>
        </w:p>
        <w:p w14:paraId="34167196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73" w:name="_Toc22472449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Area 01: Gobierno, Seguridad y Cumplimiento</w:t>
          </w:r>
          <w:bookmarkEnd w:id="173"/>
        </w:p>
        <w:p w14:paraId="5C106394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74" w:name="_Toc224724494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74"/>
        </w:p>
        <w:p w14:paraId="7BC907AB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Demostrar que el area 01 funciona consistentemente en condiciones representativas de uso real, manteniendo estabilidad, seguridad y trazabilidad.</w:t>
          </w:r>
        </w:p>
        <w:p w14:paraId="6A382254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75" w:name="_Toc22472449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2. Referencias</w:t>
          </w:r>
          <w:bookmarkEnd w:id="175"/>
        </w:p>
        <w:p w14:paraId="0689F06C" w14:textId="77777777" w:rsidR="00470318" w:rsidRPr="00470318" w:rsidRDefault="00470318" w:rsidP="00470318">
          <w:pPr>
            <w:numPr>
              <w:ilvl w:val="0"/>
              <w:numId w:val="1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02_FRS_requerimientos_funcionales.md</w:t>
          </w:r>
        </w:p>
        <w:p w14:paraId="74D91508" w14:textId="77777777" w:rsidR="00470318" w:rsidRPr="00470318" w:rsidRDefault="00470318" w:rsidP="00470318">
          <w:pPr>
            <w:numPr>
              <w:ilvl w:val="0"/>
              <w:numId w:val="1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03_DDS_diseno_tecnico.md</w:t>
          </w:r>
        </w:p>
        <w:p w14:paraId="4708BDC8" w14:textId="77777777" w:rsidR="00470318" w:rsidRPr="00470318" w:rsidRDefault="00470318" w:rsidP="00470318">
          <w:pPr>
            <w:numPr>
              <w:ilvl w:val="0"/>
              <w:numId w:val="1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06_PQ_validacion_operacion_real.md</w:t>
          </w:r>
        </w:p>
        <w:p w14:paraId="35656E75" w14:textId="77777777" w:rsidR="00470318" w:rsidRPr="00470318" w:rsidRDefault="00470318" w:rsidP="00470318">
          <w:pPr>
            <w:numPr>
              <w:ilvl w:val="0"/>
              <w:numId w:val="139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09_informe_hallazgos_area_01.md</w:t>
          </w:r>
        </w:p>
        <w:p w14:paraId="0F4B5F51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6" w:name="_Toc224724496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3. Datos de ejecucion</w:t>
          </w:r>
          <w:bookmarkEnd w:id="176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24"/>
            <w:gridCol w:w="3081"/>
          </w:tblGrid>
          <w:tr w:rsidR="00470318" w:rsidRPr="00470318" w14:paraId="22EBD82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9944D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97259C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1E37F73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D113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F3ACC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SPI</w:t>
                </w:r>
              </w:p>
            </w:tc>
          </w:tr>
          <w:tr w:rsidR="00470318" w:rsidRPr="00470318" w14:paraId="0EFDFFD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13667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74F0E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Gobierno, Seguridad y Cumplimiento</w:t>
                </w:r>
              </w:p>
            </w:tc>
          </w:tr>
          <w:tr w:rsidR="00470318" w:rsidRPr="00470318" w14:paraId="3DA66EB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14D64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Ambiente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56A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34AB8AD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4F1DF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Fecha de ejecucion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1487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6851F0E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F9FD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Ejecutado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8895A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01D0CEB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94CC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Revisado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97ED5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48FEB6CB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42960B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Ventana de prueba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138BE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6EB75E6A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7" w:name="_Toc22472449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4. Precondiciones generales</w:t>
          </w:r>
          <w:bookmarkEnd w:id="177"/>
        </w:p>
        <w:p w14:paraId="0BADEC17" w14:textId="77777777" w:rsidR="00470318" w:rsidRPr="00470318" w:rsidRDefault="00470318" w:rsidP="00470318">
          <w:pPr>
            <w:numPr>
              <w:ilvl w:val="0"/>
              <w:numId w:val="14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IQ y OQ aprobados o aprobados con desviaciones controladas.</w:t>
          </w:r>
        </w:p>
        <w:p w14:paraId="2A46F145" w14:textId="77777777" w:rsidR="00470318" w:rsidRPr="00470318" w:rsidRDefault="00470318" w:rsidP="00470318">
          <w:pPr>
            <w:numPr>
              <w:ilvl w:val="0"/>
              <w:numId w:val="14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Ambiente estable con monitoreo y acceso a logs.</w:t>
          </w:r>
        </w:p>
        <w:p w14:paraId="7EA29F68" w14:textId="77777777" w:rsidR="00470318" w:rsidRPr="00470318" w:rsidRDefault="00470318" w:rsidP="00470318">
          <w:pPr>
            <w:numPr>
              <w:ilvl w:val="0"/>
              <w:numId w:val="14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Conjunto de usuarios de prueba o usuarios controlados por rol.</w:t>
          </w:r>
        </w:p>
        <w:p w14:paraId="3FCA5397" w14:textId="77777777" w:rsidR="00470318" w:rsidRPr="00470318" w:rsidRDefault="00470318" w:rsidP="00470318">
          <w:pPr>
            <w:numPr>
              <w:ilvl w:val="0"/>
              <w:numId w:val="140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Datos de prueba en requests, auditoria.logs, documents, audit_documents y notifications.</w:t>
          </w:r>
        </w:p>
        <w:p w14:paraId="4FF5969B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8" w:name="_Toc224724498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5. Protocolos PQ</w:t>
          </w:r>
          <w:bookmarkEnd w:id="178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583"/>
            <w:gridCol w:w="1124"/>
            <w:gridCol w:w="1155"/>
            <w:gridCol w:w="1304"/>
            <w:gridCol w:w="1266"/>
            <w:gridCol w:w="1140"/>
            <w:gridCol w:w="1254"/>
            <w:gridCol w:w="1031"/>
            <w:gridCol w:w="771"/>
          </w:tblGrid>
          <w:tr w:rsidR="00470318" w:rsidRPr="00470318" w14:paraId="59C1643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B9F8E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lastRenderedPageBreak/>
                  <w:t>ID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329B3D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1E4161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Escenario de uso real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62F6C6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Volumen o repeticion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5EB0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Pasos de ejecucion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FAB72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esperada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F5EDE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Criterio de aceptacion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591C7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4A7F0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470318" w:rsidRPr="00470318" w14:paraId="3DCDCD2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B2E81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22703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DC65F6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Consultas repetidas de perfil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4760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20 llamadas secuenciales a /api/v1/auth/me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35DD11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Ejecutar las 20 consultas con el mismo token.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2A4D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Respuestas consistentes.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F65B2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 debe haber side effects de asistencia desde /auth/me.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14BA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4A0C7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616D6920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B4374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CFD8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1BDF0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Renovacion continua de sesion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B184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10 refresh encadenados con el ultimo refresh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B2554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Ejecutar refresh sucesivos.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221CD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Renovacion estable.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C422B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 debe aceptar refresh token viejo o invalido.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074D3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D423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1D60A4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66D6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PQP-GSC-003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4693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auth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A1CB7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Login repetido mismo dia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0838F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3 inicios de sesion del mismo usuario en el mismo dia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77E9C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Realizar 3 logins controlados.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3362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Sesion creada y trazabilidad consistente.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166D70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No debe duplicar indebidamente clock-in diario.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1549C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609D2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5A470EBA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54F6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PQP-GSC-004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8702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security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6EBAE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Revision operativa de eventos off-hours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040AD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10 consultas + 3 revisiones + 1 export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C2121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Consultar. 2. Revisar. 3. Exportar.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E00402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Cola, revision y export operativos.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AA2A9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estable y saneada.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D3046C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01755E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05D3A3A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0CDB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PQP-GSC-005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5DCB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C49FF2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Explotacion de bitacora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DCD82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5 listados filtrados + 20 detalles + 1 export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0FCAE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Ejecutar secuencia completa.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8E90A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Auditoria consistente.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F4FCA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Sin errores de paginacion ni export.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2468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D649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7A3EC4F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33AC3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PQP-GSC-006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699F1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09470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Carga sostenida documental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1F642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5 cargas validas en secciones diferentes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F618D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Cargar archivos consecutivos. 2. Consultar documentos.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C84FEC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Persistencia y consulta estables.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52F562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Todos los documentos deben quedar registrados y recuperables.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09476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303F79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673569A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516C8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PQP-GSC-007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08DE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audit-prep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D4DA58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Gestion de accesos temporales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6D406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2 altas + 2 revocaciones + 1 intento extra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F0F3F8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Crear dos accesos. 2. Intentar un tercero. 3. Revocar.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70608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Regla de maximo 2 activa.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D7174E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El exceso debe rechazarse sin corromper estado.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49FC4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35B3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F6FA53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723388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PQP-GSC-008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D3CA5D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approvals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AB289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Cola de aprobaciones bajo uso operativo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E51416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10 consultas y 6 decisiones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45C5D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Consultar pendientes desde roles autorizados. 2. Ejecutar decisiones.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5C455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Cola y decisiones estables.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80DFB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Registrar si la cola muestra mas universo del esperado.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B776E7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D4BD5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0FADF71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92212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PQP-GSC-009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2361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management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66A1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Dashboard y trazabilidad gerencial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60F141" w14:textId="77777777" w:rsidR="00470318" w:rsidRPr="00301BD4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</w:pPr>
                <w:r w:rsidRPr="00301BD4">
                  <w:rPr>
                    <w:rFonts w:ascii="Aptos" w:eastAsia="Times New Roman" w:hAnsi="Aptos"/>
                    <w:sz w:val="18"/>
                    <w:szCs w:val="18"/>
                    <w:lang w:val="fr-FR"/>
                  </w:rPr>
                  <w:t>10 consultas stats, 10 requests, 5 trace, 5 documents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1400A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Ejecutar las consultas en secuencia.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36945A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funcional sostenida.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8A118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Registrar diferencias entre lote devuelto y total real.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72AD0F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09E9B0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2EDDEA5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EE0DB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lastRenderedPageBreak/>
                  <w:t>PQP-GSC-010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9215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567E0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Verificacion publica repetida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E2D361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10 consultas sobre token valido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780297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Invocar el token repetidamente.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C41E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Respuesta estable y tracking coherente.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0D1798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El modulo no debe degradarse ni devolver errores intermitentes.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F2ED4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2A6AA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123F3B7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73A89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PQP-GSC-011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1801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signature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5EEFE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 repetida en entorno controlado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C9962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3 firmas validas sobre documentos preparados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35B3F0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Ejecutar firma. 2. Consultar dashboard y trail.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8D49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Persistencia consistente de hash, firma, sello y QR.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D45E3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Aprobado solo si existen dependencias SQL requeridas.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D28879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E5A0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  <w:tr w:rsidR="00470318" w:rsidRPr="00470318" w14:paraId="551B894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1ED8F88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PQP-GSC-012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4C34B0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32137C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Trazabilidad integral del area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C65EC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Login off-hours + revision TI + consulta auditoria + consulta gerencial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D299D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1. Generar evento. 2. Revisarlo. 3. Buscarlo en auditoria y management.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08D13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Trazabilidad cruzada verificable.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F338A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Debe poder seguirse el evento a traves de modulos relacionados.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759C8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7A6A25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</w:tr>
        </w:tbl>
        <w:p w14:paraId="1C6E8638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79" w:name="_Toc224724499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Criterio global de aceptacion PQ</w:t>
          </w:r>
          <w:bookmarkEnd w:id="179"/>
        </w:p>
        <w:p w14:paraId="571FDDDF" w14:textId="77777777" w:rsidR="00470318" w:rsidRPr="00470318" w:rsidRDefault="00470318" w:rsidP="00470318">
          <w:pPr>
            <w:numPr>
              <w:ilvl w:val="0"/>
              <w:numId w:val="14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Aprobado: el area mantiene operacion estable en los flujos representativos sin degradacion funcional critica.</w:t>
          </w:r>
        </w:p>
        <w:p w14:paraId="7C8F9172" w14:textId="77777777" w:rsidR="00470318" w:rsidRPr="00470318" w:rsidRDefault="00470318" w:rsidP="00470318">
          <w:pPr>
            <w:numPr>
              <w:ilvl w:val="0"/>
              <w:numId w:val="14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Aprobado con desviaciones: hay hallazgos residuales documentados pero el servicio se mantiene usable y trazable.</w:t>
          </w:r>
        </w:p>
        <w:p w14:paraId="2ACBAFA9" w14:textId="77777777" w:rsidR="00470318" w:rsidRPr="00470318" w:rsidRDefault="00470318" w:rsidP="00470318">
          <w:pPr>
            <w:numPr>
              <w:ilvl w:val="0"/>
              <w:numId w:val="141"/>
            </w:numPr>
            <w:spacing w:after="80" w:line="240" w:lineRule="auto"/>
            <w:jc w:val="both"/>
            <w:divId w:val="1504467986"/>
            <w:rPr>
              <w:rFonts w:ascii="Aptos" w:eastAsia="Times New Roman" w:hAnsi="Aptos"/>
              <w:sz w:val="20"/>
              <w:szCs w:val="20"/>
            </w:rPr>
          </w:pPr>
          <w:r w:rsidRPr="00470318">
            <w:rPr>
              <w:rFonts w:ascii="Aptos" w:eastAsia="Times New Roman" w:hAnsi="Aptos"/>
              <w:sz w:val="20"/>
              <w:szCs w:val="20"/>
            </w:rPr>
            <w:t>Rechazado: existe degradacion severa de autenticacion, seguridad, trazabilidad o firma bajo uso repetido.</w:t>
          </w:r>
        </w:p>
        <w:p w14:paraId="631EB9F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80" w:name="_Toc224724500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7. Resultado final PQ</w:t>
          </w:r>
          <w:bookmarkEnd w:id="180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789"/>
            <w:gridCol w:w="1707"/>
          </w:tblGrid>
          <w:tr w:rsidR="00470318" w:rsidRPr="00470318" w14:paraId="785F8BB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D01A5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68F092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2264610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480B8B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Estado global 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3A08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645B916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FEA22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ejecutado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44133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7E18494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E625D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aprobado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46618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66A03D9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4BF8B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con desviacion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35D1FF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1D732CE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C66C0A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rechazado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F9FD3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0E6BBC2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668F37C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Aprobacion final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F5B58D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561EA0D3" w14:textId="77777777" w:rsidR="00470318" w:rsidRPr="00470318" w:rsidRDefault="00470318" w:rsidP="00470318">
          <w:pPr>
            <w:pStyle w:val="Ttulo1"/>
            <w:shd w:val="clear" w:color="auto" w:fill="E6E6E6"/>
            <w:spacing w:before="200" w:after="20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32"/>
              <w:szCs w:val="32"/>
            </w:rPr>
          </w:pPr>
          <w:bookmarkStart w:id="181" w:name="_Toc224724501"/>
          <w:r w:rsidRPr="00470318">
            <w:rPr>
              <w:rFonts w:ascii="Aptos" w:eastAsia="Times New Roman" w:hAnsi="Aptos"/>
              <w:b/>
              <w:color w:val="325483"/>
              <w:sz w:val="32"/>
            </w:rPr>
            <w:t>REGISTRO DE EVIDENCIAS Y DESVIACIONES</w:t>
          </w:r>
          <w:bookmarkEnd w:id="181"/>
        </w:p>
        <w:p w14:paraId="700CAB5F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82" w:name="_Toc224724502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Area 01: Gobierno, Seguridad y Cumplimiento</w:t>
          </w:r>
          <w:bookmarkEnd w:id="182"/>
        </w:p>
        <w:p w14:paraId="31174ADB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83" w:name="_Toc224724503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1. Objetivo</w:t>
          </w:r>
          <w:bookmarkEnd w:id="183"/>
        </w:p>
        <w:p w14:paraId="659F8A66" w14:textId="77777777" w:rsidR="00470318" w:rsidRPr="00470318" w:rsidRDefault="00470318" w:rsidP="00470318">
          <w:pPr>
            <w:pStyle w:val="NormalWeb"/>
            <w:spacing w:after="80"/>
            <w:jc w:val="both"/>
            <w:divId w:val="1504467986"/>
            <w:rPr>
              <w:rFonts w:ascii="Aptos" w:hAnsi="Aptos"/>
            </w:rPr>
          </w:pPr>
          <w:r w:rsidRPr="00470318">
            <w:rPr>
              <w:rFonts w:ascii="Aptos" w:hAnsi="Aptos"/>
            </w:rPr>
            <w:t>Centralizar la evidencia objetiva de ejecucion de IQ, OQ y PQ, asi como las desviaciones, incidentes y defectos detectados durante la validacion formal del area 01.</w:t>
          </w:r>
        </w:p>
        <w:p w14:paraId="348D58E7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</w:rPr>
          </w:pPr>
          <w:bookmarkStart w:id="184" w:name="_Toc224724504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2. Datos generales</w:t>
          </w:r>
          <w:bookmarkEnd w:id="184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262"/>
            <w:gridCol w:w="3081"/>
          </w:tblGrid>
          <w:tr w:rsidR="00470318" w:rsidRPr="00470318" w14:paraId="3019223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98545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Campo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7E826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3B363BD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42502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Sistema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E0AB1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SPI</w:t>
                </w:r>
              </w:p>
            </w:tc>
          </w:tr>
          <w:tr w:rsidR="00470318" w:rsidRPr="00470318" w14:paraId="3CD6336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AA2D9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84FC7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Gobierno, Seguridad y Cumplimiento</w:t>
                </w:r>
              </w:p>
            </w:tc>
          </w:tr>
          <w:tr w:rsidR="00470318" w:rsidRPr="00470318" w14:paraId="1BF07E4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07FC0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Ambiente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5072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12E8269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429023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Fecha de inicio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447006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6DE8B0E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F1D7C9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Fecha de cierre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42AC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57FC27E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2D8B37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Responsable de ejecucion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E69B2C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547E2D2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7F9397D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Responsable de revision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C34110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07973BCA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85" w:name="_Toc224724505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3. Registro de evidencias</w:t>
          </w:r>
          <w:bookmarkEnd w:id="185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068"/>
            <w:gridCol w:w="1075"/>
            <w:gridCol w:w="696"/>
            <w:gridCol w:w="751"/>
            <w:gridCol w:w="1067"/>
            <w:gridCol w:w="1657"/>
            <w:gridCol w:w="1657"/>
            <w:gridCol w:w="1657"/>
          </w:tblGrid>
          <w:tr w:rsidR="00470318" w:rsidRPr="00470318" w14:paraId="3655210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FDD693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evidencia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C19F24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Protocolo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A6FF6A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455C6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B1A1D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Tipo de evidencia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99C9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Ubicacion o referencia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CE2BF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1E196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Revisado por</w:t>
                </w:r>
              </w:p>
            </w:tc>
          </w:tr>
          <w:tr w:rsidR="00470318" w:rsidRPr="00470318" w14:paraId="1611D5CC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AE1CBC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354A71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19B87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6B0117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9C0A5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Captura / log / export / query / correo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C45268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3E33BF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F7F69F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7715E62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543A02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EV-GSC-002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E63654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631840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44A3BB1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4D4F6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Captura / log / export / query / correo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8ECDBE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21BD9F9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2A10A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7E80FCE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1E2B0B0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EV-GSC-003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45330E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6882FE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21A2F2C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0347D2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Captura / log / export / query / correo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568D9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26A5A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52B705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357371E7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86" w:name="_Toc224724506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4. Registro de desviaciones</w:t>
          </w:r>
          <w:bookmarkEnd w:id="186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055"/>
            <w:gridCol w:w="976"/>
            <w:gridCol w:w="641"/>
            <w:gridCol w:w="689"/>
            <w:gridCol w:w="1490"/>
            <w:gridCol w:w="996"/>
            <w:gridCol w:w="1490"/>
            <w:gridCol w:w="1490"/>
            <w:gridCol w:w="801"/>
          </w:tblGrid>
          <w:tr w:rsidR="00470318" w:rsidRPr="00470318" w14:paraId="098C48C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8E57D1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desviacion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6FDA55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Protocolo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BBCD25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5DE6EB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49EF7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 de la desviacion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C73AC2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Severidad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CA00F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Impacto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137D093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Accion inmediata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ED842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</w:tr>
          <w:tr w:rsidR="00470318" w:rsidRPr="00470318" w14:paraId="3334C4D1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5D1BD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723A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372A5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E5FB91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94CD31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34AFF7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Baja / Media / Alta / Critica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F3801A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2A33F5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BC22C9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Abierta / En analisis / Resuelta</w:t>
                </w:r>
              </w:p>
            </w:tc>
          </w:tr>
          <w:tr w:rsidR="00470318" w:rsidRPr="00470318" w14:paraId="44EA0B9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A6F4F5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DEV-GSC-002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B44303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1F9DB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96E9E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3B6DBA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191524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Baja / Media / Alta / Critica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B2EE0F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07945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375B4EC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Abierta / En analisis / Resuelta</w:t>
                </w:r>
              </w:p>
            </w:tc>
          </w:tr>
          <w:tr w:rsidR="00470318" w:rsidRPr="00470318" w14:paraId="6680827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3F3F3"/>
                <w:hideMark/>
              </w:tcPr>
              <w:p w14:paraId="61CAD3B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DEV-GSC-003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D2971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79FF4FC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2A5BAF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B01D4C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504C50E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Baja / Media / Alta / Critica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AC85E6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13DA368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3F3F3"/>
                <w:hideMark/>
              </w:tcPr>
              <w:p w14:paraId="356B0A8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Abierta / En analisis / Resuelta</w:t>
                </w:r>
              </w:p>
            </w:tc>
          </w:tr>
        </w:tbl>
        <w:p w14:paraId="6B19CE65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87" w:name="_Toc224724507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5. Registro de defectos asociados</w:t>
          </w:r>
          <w:bookmarkEnd w:id="187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813"/>
            <w:gridCol w:w="801"/>
            <w:gridCol w:w="1145"/>
            <w:gridCol w:w="1485"/>
            <w:gridCol w:w="1485"/>
            <w:gridCol w:w="1485"/>
            <w:gridCol w:w="929"/>
            <w:gridCol w:w="1485"/>
          </w:tblGrid>
          <w:tr w:rsidR="00470318" w:rsidRPr="00470318" w14:paraId="7F49F94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80FD74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ID defecto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2C1951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Modulo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781108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 relacionado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7D6328F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Descripcion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02748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Evidencia asociada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E06B6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Responsable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429B473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Estado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A07FB8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 compromiso</w:t>
                </w:r>
              </w:p>
            </w:tc>
          </w:tr>
          <w:tr w:rsidR="00470318" w:rsidRPr="00470318" w14:paraId="6422D1A9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3ED2DA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BUG-GSC-001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CFE1C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B9F79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00FD2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A08D1ED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6A569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D8A16B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Abierto / En correccion / Validado / Cerrado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5951A6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4350C60D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26D21DF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BUG-GSC-002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5D4FB0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36AE208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12248E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B53EE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DE35FD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26E1DFD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Abierto / En correccion / Validado / Cerrado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2549E7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0CCAB3BF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88" w:name="_Toc224724508"/>
          <w:r w:rsidRPr="00470318">
            <w:rPr>
              <w:rFonts w:ascii="Aptos" w:eastAsia="Times New Roman" w:hAnsi="Aptos"/>
              <w:b/>
              <w:color w:val="325483"/>
              <w:sz w:val="26"/>
            </w:rPr>
            <w:t>6. Bitacora de ejecucion</w:t>
          </w:r>
          <w:bookmarkEnd w:id="188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1255"/>
            <w:gridCol w:w="1105"/>
            <w:gridCol w:w="713"/>
            <w:gridCol w:w="1707"/>
            <w:gridCol w:w="2972"/>
            <w:gridCol w:w="1707"/>
          </w:tblGrid>
          <w:tr w:rsidR="00470318" w:rsidRPr="00470318" w14:paraId="1F917338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75E63C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Fecha/hora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B25B3E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Protocolo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5072DDF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Caso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1B9FFA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Ejecutado por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3792A3D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Resultado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0FA3F241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Observaciones</w:t>
                </w:r>
              </w:p>
            </w:tc>
          </w:tr>
          <w:tr w:rsidR="00470318" w:rsidRPr="00470318" w14:paraId="7030408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9FDE963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0CEF3D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11FDC57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E54D24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2714552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Aprobado / Desviacion / Rechazado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2144F3A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420B1B33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062880C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5AE1A81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IQ/OQ/PQ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1DF9501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08374BB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4E21D7A4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Aprobado / Desviacion / Rechazado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035A80C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3F1F4340" w14:textId="77777777" w:rsidR="00470318" w:rsidRPr="00470318" w:rsidRDefault="00470318" w:rsidP="00470318">
          <w:pPr>
            <w:pStyle w:val="Ttulo2"/>
            <w:spacing w:after="120" w:line="240" w:lineRule="auto"/>
            <w:jc w:val="both"/>
            <w:divId w:val="1504467986"/>
            <w:rPr>
              <w:rFonts w:ascii="Aptos" w:eastAsia="Times New Roman" w:hAnsi="Aptos"/>
              <w:b/>
              <w:color w:val="325483"/>
              <w:sz w:val="26"/>
              <w:szCs w:val="26"/>
            </w:rPr>
          </w:pPr>
          <w:bookmarkStart w:id="189" w:name="_Toc224724509"/>
          <w:r w:rsidRPr="00470318">
            <w:rPr>
              <w:rFonts w:ascii="Aptos" w:eastAsia="Times New Roman" w:hAnsi="Aptos"/>
              <w:b/>
              <w:color w:val="325483"/>
              <w:sz w:val="26"/>
            </w:rPr>
            <w:lastRenderedPageBreak/>
            <w:t>7. Cierre del ciclo de validacion</w:t>
          </w:r>
          <w:bookmarkEnd w:id="189"/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2495"/>
            <w:gridCol w:w="4247"/>
          </w:tblGrid>
          <w:tr w:rsidR="00470318" w:rsidRPr="00470318" w14:paraId="7576E30F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2D63D24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Item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325483"/>
                <w:hideMark/>
              </w:tcPr>
              <w:p w14:paraId="6986DA7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b/>
                    <w:bCs/>
                    <w:color w:val="FFFFFF"/>
                    <w:sz w:val="20"/>
                    <w:szCs w:val="18"/>
                  </w:rPr>
                  <w:t>Valor</w:t>
                </w:r>
              </w:p>
            </w:tc>
          </w:tr>
          <w:tr w:rsidR="00470318" w:rsidRPr="00470318" w14:paraId="76A2A1A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6CF1B7A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IQ cerrado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01E54A9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784A275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820375E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OQ cerrado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66F8F7E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624B8596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4FD3FBB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PQ cerrado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126C5D7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15888D4E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0650AB0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evidencias registradas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FBDF5B8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62914D95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32A1ADAC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desviaciones abiertas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F906C2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4FF08372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7B5A496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Total defectos abiertos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FFFFF"/>
                <w:hideMark/>
              </w:tcPr>
              <w:p w14:paraId="51C00E46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  <w:tr w:rsidR="00470318" w:rsidRPr="00470318" w14:paraId="575901F7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58EF9B75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Decision final del area</w:t>
                </w:r>
              </w:p>
            </w:tc>
            <w:tc>
              <w:tcPr>
                <w:tcW w:w="0" w:type="auto"/>
                <w:tcBorders>
                  <w:bottom w:val="single" w:sz="4" w:space="0" w:color="auto"/>
                </w:tcBorders>
                <w:shd w:val="clear" w:color="auto" w:fill="F3F3F3"/>
                <w:hideMark/>
              </w:tcPr>
              <w:p w14:paraId="7B2BB8AF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Aprobada / Aprobada con desviaciones / Rechazada</w:t>
                </w:r>
              </w:p>
            </w:tc>
          </w:tr>
          <w:tr w:rsidR="00470318" w:rsidRPr="00470318" w14:paraId="63ECF1B4" w14:textId="77777777" w:rsidTr="00470318">
            <w:trPr>
              <w:divId w:val="1504467986"/>
              <w:cantSplit/>
              <w:tblHeader/>
            </w:trPr>
            <w:tc>
              <w:tcPr>
                <w:tcW w:w="0" w:type="auto"/>
                <w:shd w:val="clear" w:color="auto" w:fill="FFFFFF"/>
                <w:hideMark/>
              </w:tcPr>
              <w:p w14:paraId="0CAD4C42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Firma responsable validacion</w:t>
                </w:r>
              </w:p>
            </w:tc>
            <w:tc>
              <w:tcPr>
                <w:tcW w:w="0" w:type="auto"/>
                <w:shd w:val="clear" w:color="auto" w:fill="FFFFFF"/>
                <w:hideMark/>
              </w:tcPr>
              <w:p w14:paraId="6F532630" w14:textId="77777777" w:rsidR="00470318" w:rsidRPr="00470318" w:rsidRDefault="00470318" w:rsidP="00470318">
                <w:pPr>
                  <w:spacing w:before="120" w:after="80"/>
                  <w:jc w:val="both"/>
                  <w:rPr>
                    <w:rFonts w:ascii="Aptos" w:eastAsia="Times New Roman" w:hAnsi="Aptos"/>
                    <w:sz w:val="18"/>
                    <w:szCs w:val="18"/>
                  </w:rPr>
                </w:pPr>
                <w:r w:rsidRPr="00470318">
                  <w:rPr>
                    <w:rFonts w:ascii="Aptos" w:eastAsia="Times New Roman" w:hAnsi="Aptos"/>
                    <w:sz w:val="18"/>
                    <w:szCs w:val="18"/>
                  </w:rPr>
                  <w:t>__________________</w:t>
                </w:r>
              </w:p>
            </w:tc>
          </w:tr>
        </w:tbl>
        <w:p w14:paraId="14016062" w14:textId="77777777" w:rsidR="00470318" w:rsidRPr="00470318" w:rsidRDefault="00470318" w:rsidP="00470318">
          <w:pPr>
            <w:spacing w:after="80" w:line="240" w:lineRule="auto"/>
            <w:jc w:val="both"/>
            <w:divId w:val="1504467986"/>
            <w:rPr>
              <w:rFonts w:eastAsia="Times New Roman"/>
              <w:sz w:val="20"/>
            </w:rPr>
          </w:pPr>
        </w:p>
        <w:p w14:paraId="7386A151" w14:textId="13DB48DA" w:rsidR="00586C7C" w:rsidRPr="00470318" w:rsidRDefault="008504AB" w:rsidP="00470318">
          <w:pPr>
            <w:spacing w:after="80"/>
            <w:rPr>
              <w:sz w:val="20"/>
            </w:rPr>
          </w:pPr>
        </w:p>
      </w:sdtContent>
    </w:sdt>
    <w:sectPr w:rsidR="00586C7C" w:rsidRPr="00470318" w:rsidSect="004703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9BE7F" w14:textId="77777777" w:rsidR="00943AF5" w:rsidRDefault="00943AF5" w:rsidP="00470318">
      <w:pPr>
        <w:spacing w:after="0" w:line="240" w:lineRule="auto"/>
      </w:pPr>
      <w:r>
        <w:separator/>
      </w:r>
    </w:p>
  </w:endnote>
  <w:endnote w:type="continuationSeparator" w:id="0">
    <w:p w14:paraId="6ABF0809" w14:textId="77777777" w:rsidR="00943AF5" w:rsidRDefault="00943AF5" w:rsidP="00470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262A" w14:textId="77777777" w:rsidR="00470318" w:rsidRDefault="0047031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4DFC" w14:textId="60D2FA9F" w:rsidR="00470318" w:rsidRDefault="00470318">
    <w:pPr>
      <w:pStyle w:val="Piedepgina"/>
    </w:pPr>
    <w:r>
      <w:t xml:space="preserve">SPI 1.0 | PÃ¡gina </w:t>
    </w:r>
    <w:r>
      <w:fldChar w:fldCharType="begin"/>
    </w:r>
    <w:r>
      <w:instrText xml:space="preserve">  \* MERGEFORMAT </w:instrTex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CA15" w14:textId="77777777" w:rsidR="00470318" w:rsidRDefault="004703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4681" w14:textId="77777777" w:rsidR="00943AF5" w:rsidRDefault="00943AF5" w:rsidP="00470318">
      <w:pPr>
        <w:spacing w:after="0" w:line="240" w:lineRule="auto"/>
      </w:pPr>
      <w:r>
        <w:separator/>
      </w:r>
    </w:p>
  </w:footnote>
  <w:footnote w:type="continuationSeparator" w:id="0">
    <w:p w14:paraId="0BD959EE" w14:textId="77777777" w:rsidR="00943AF5" w:rsidRDefault="00943AF5" w:rsidP="00470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2F55" w14:textId="77777777" w:rsidR="00470318" w:rsidRDefault="0047031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CEBE" w14:textId="07FB4752" w:rsidR="00470318" w:rsidRPr="00470318" w:rsidRDefault="00470318">
    <w:pPr>
      <w:pStyle w:val="Encabezado"/>
      <w:rPr>
        <w:sz w:val="16"/>
      </w:rPr>
    </w:pPr>
    <w:r w:rsidRPr="00470318">
      <w:rPr>
        <w:sz w:val="16"/>
      </w:rPr>
      <w:t>VAL-SPI-GSC-PAQUETE | Area 01: Gobierno, Seguridad y Cumplimiento | BORRADOR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0B494" w14:textId="77777777" w:rsidR="00470318" w:rsidRDefault="0047031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23B"/>
    <w:multiLevelType w:val="multilevel"/>
    <w:tmpl w:val="3E6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7D8"/>
    <w:multiLevelType w:val="multilevel"/>
    <w:tmpl w:val="D6E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84A3D"/>
    <w:multiLevelType w:val="multilevel"/>
    <w:tmpl w:val="8B02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2EB0"/>
    <w:multiLevelType w:val="multilevel"/>
    <w:tmpl w:val="8BE2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416D68"/>
    <w:multiLevelType w:val="multilevel"/>
    <w:tmpl w:val="1A36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51F36"/>
    <w:multiLevelType w:val="multilevel"/>
    <w:tmpl w:val="22EE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D517A"/>
    <w:multiLevelType w:val="multilevel"/>
    <w:tmpl w:val="E2F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97BBE"/>
    <w:multiLevelType w:val="multilevel"/>
    <w:tmpl w:val="0AB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57604"/>
    <w:multiLevelType w:val="multilevel"/>
    <w:tmpl w:val="77CE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5A4A5B"/>
    <w:multiLevelType w:val="multilevel"/>
    <w:tmpl w:val="AE5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76EC3"/>
    <w:multiLevelType w:val="multilevel"/>
    <w:tmpl w:val="0C46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B6D25"/>
    <w:multiLevelType w:val="multilevel"/>
    <w:tmpl w:val="F612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A37C1E"/>
    <w:multiLevelType w:val="multilevel"/>
    <w:tmpl w:val="A70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86EC3"/>
    <w:multiLevelType w:val="multilevel"/>
    <w:tmpl w:val="074E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A314A"/>
    <w:multiLevelType w:val="multilevel"/>
    <w:tmpl w:val="281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9B27DE"/>
    <w:multiLevelType w:val="multilevel"/>
    <w:tmpl w:val="3C08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3607B"/>
    <w:multiLevelType w:val="multilevel"/>
    <w:tmpl w:val="43F6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FD19DC"/>
    <w:multiLevelType w:val="multilevel"/>
    <w:tmpl w:val="8592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281B86"/>
    <w:multiLevelType w:val="multilevel"/>
    <w:tmpl w:val="20B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B77198"/>
    <w:multiLevelType w:val="multilevel"/>
    <w:tmpl w:val="40C0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60411D"/>
    <w:multiLevelType w:val="multilevel"/>
    <w:tmpl w:val="53A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641B1"/>
    <w:multiLevelType w:val="multilevel"/>
    <w:tmpl w:val="E4B8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7510C"/>
    <w:multiLevelType w:val="multilevel"/>
    <w:tmpl w:val="DD1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05C0D"/>
    <w:multiLevelType w:val="multilevel"/>
    <w:tmpl w:val="756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2754AB"/>
    <w:multiLevelType w:val="multilevel"/>
    <w:tmpl w:val="D5A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9F6318"/>
    <w:multiLevelType w:val="multilevel"/>
    <w:tmpl w:val="A06A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C60938"/>
    <w:multiLevelType w:val="multilevel"/>
    <w:tmpl w:val="D1F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F52AB5"/>
    <w:multiLevelType w:val="multilevel"/>
    <w:tmpl w:val="2536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630D04"/>
    <w:multiLevelType w:val="multilevel"/>
    <w:tmpl w:val="E77E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BD1233"/>
    <w:multiLevelType w:val="multilevel"/>
    <w:tmpl w:val="E1A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F604E"/>
    <w:multiLevelType w:val="multilevel"/>
    <w:tmpl w:val="C8B8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922AC"/>
    <w:multiLevelType w:val="multilevel"/>
    <w:tmpl w:val="9C2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21B13"/>
    <w:multiLevelType w:val="multilevel"/>
    <w:tmpl w:val="B986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020D57"/>
    <w:multiLevelType w:val="multilevel"/>
    <w:tmpl w:val="0D82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A9271F"/>
    <w:multiLevelType w:val="multilevel"/>
    <w:tmpl w:val="F26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22312B"/>
    <w:multiLevelType w:val="multilevel"/>
    <w:tmpl w:val="EFCC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A4D63"/>
    <w:multiLevelType w:val="multilevel"/>
    <w:tmpl w:val="4DFC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944E46"/>
    <w:multiLevelType w:val="multilevel"/>
    <w:tmpl w:val="10CC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C53F3F"/>
    <w:multiLevelType w:val="multilevel"/>
    <w:tmpl w:val="049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5709DB"/>
    <w:multiLevelType w:val="multilevel"/>
    <w:tmpl w:val="9F3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806E59"/>
    <w:multiLevelType w:val="multilevel"/>
    <w:tmpl w:val="3960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362AB2"/>
    <w:multiLevelType w:val="multilevel"/>
    <w:tmpl w:val="645C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275360"/>
    <w:multiLevelType w:val="multilevel"/>
    <w:tmpl w:val="97F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9547ED"/>
    <w:multiLevelType w:val="multilevel"/>
    <w:tmpl w:val="3A36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A35E4E"/>
    <w:multiLevelType w:val="multilevel"/>
    <w:tmpl w:val="2308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E250F4"/>
    <w:multiLevelType w:val="multilevel"/>
    <w:tmpl w:val="CB4A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AF0305"/>
    <w:multiLevelType w:val="multilevel"/>
    <w:tmpl w:val="0E3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0B36A0"/>
    <w:multiLevelType w:val="multilevel"/>
    <w:tmpl w:val="B5D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B13D7"/>
    <w:multiLevelType w:val="multilevel"/>
    <w:tmpl w:val="A79E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697AD8"/>
    <w:multiLevelType w:val="multilevel"/>
    <w:tmpl w:val="211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8D66AC"/>
    <w:multiLevelType w:val="multilevel"/>
    <w:tmpl w:val="56B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1E3008"/>
    <w:multiLevelType w:val="multilevel"/>
    <w:tmpl w:val="DA4E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FE4D77"/>
    <w:multiLevelType w:val="multilevel"/>
    <w:tmpl w:val="0C7C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361870"/>
    <w:multiLevelType w:val="multilevel"/>
    <w:tmpl w:val="779C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10D51"/>
    <w:multiLevelType w:val="multilevel"/>
    <w:tmpl w:val="0EE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6C6E2F"/>
    <w:multiLevelType w:val="multilevel"/>
    <w:tmpl w:val="BE9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712FB8"/>
    <w:multiLevelType w:val="multilevel"/>
    <w:tmpl w:val="A028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E1E6C96"/>
    <w:multiLevelType w:val="multilevel"/>
    <w:tmpl w:val="14A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3E2C86"/>
    <w:multiLevelType w:val="multilevel"/>
    <w:tmpl w:val="A200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5356AE"/>
    <w:multiLevelType w:val="multilevel"/>
    <w:tmpl w:val="3AC4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5858B0"/>
    <w:multiLevelType w:val="multilevel"/>
    <w:tmpl w:val="3EC4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E44E76"/>
    <w:multiLevelType w:val="multilevel"/>
    <w:tmpl w:val="BB8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120C48"/>
    <w:multiLevelType w:val="multilevel"/>
    <w:tmpl w:val="C7D0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4E0167"/>
    <w:multiLevelType w:val="multilevel"/>
    <w:tmpl w:val="150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8C18C8"/>
    <w:multiLevelType w:val="multilevel"/>
    <w:tmpl w:val="C716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4D1A5B"/>
    <w:multiLevelType w:val="multilevel"/>
    <w:tmpl w:val="91D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6119B1"/>
    <w:multiLevelType w:val="multilevel"/>
    <w:tmpl w:val="C896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D45433"/>
    <w:multiLevelType w:val="multilevel"/>
    <w:tmpl w:val="C0B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254DFC"/>
    <w:multiLevelType w:val="multilevel"/>
    <w:tmpl w:val="00A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3C641F"/>
    <w:multiLevelType w:val="multilevel"/>
    <w:tmpl w:val="815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D856654"/>
    <w:multiLevelType w:val="multilevel"/>
    <w:tmpl w:val="CA6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AC0535"/>
    <w:multiLevelType w:val="multilevel"/>
    <w:tmpl w:val="E93A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DD596C"/>
    <w:multiLevelType w:val="multilevel"/>
    <w:tmpl w:val="9C3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166417"/>
    <w:multiLevelType w:val="multilevel"/>
    <w:tmpl w:val="2DF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A31772"/>
    <w:multiLevelType w:val="multilevel"/>
    <w:tmpl w:val="7182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C930A2"/>
    <w:multiLevelType w:val="multilevel"/>
    <w:tmpl w:val="DDF6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80B15"/>
    <w:multiLevelType w:val="multilevel"/>
    <w:tmpl w:val="CBE0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4E75D0"/>
    <w:multiLevelType w:val="multilevel"/>
    <w:tmpl w:val="F75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401FEE"/>
    <w:multiLevelType w:val="multilevel"/>
    <w:tmpl w:val="4F88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2C6ECD"/>
    <w:multiLevelType w:val="multilevel"/>
    <w:tmpl w:val="099E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8D7E28"/>
    <w:multiLevelType w:val="multilevel"/>
    <w:tmpl w:val="564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4F5959"/>
    <w:multiLevelType w:val="multilevel"/>
    <w:tmpl w:val="EEB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9477344"/>
    <w:multiLevelType w:val="multilevel"/>
    <w:tmpl w:val="7D2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A1F3BE6"/>
    <w:multiLevelType w:val="multilevel"/>
    <w:tmpl w:val="466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776C38"/>
    <w:multiLevelType w:val="multilevel"/>
    <w:tmpl w:val="D7EA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BB17BD5"/>
    <w:multiLevelType w:val="multilevel"/>
    <w:tmpl w:val="C7FC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DD82182"/>
    <w:multiLevelType w:val="multilevel"/>
    <w:tmpl w:val="844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F50232"/>
    <w:multiLevelType w:val="multilevel"/>
    <w:tmpl w:val="F3A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36328F"/>
    <w:multiLevelType w:val="multilevel"/>
    <w:tmpl w:val="86CA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F0D5DA1"/>
    <w:multiLevelType w:val="multilevel"/>
    <w:tmpl w:val="699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F8D1C7D"/>
    <w:multiLevelType w:val="multilevel"/>
    <w:tmpl w:val="3D3A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CC0CD7"/>
    <w:multiLevelType w:val="multilevel"/>
    <w:tmpl w:val="B062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EF4271"/>
    <w:multiLevelType w:val="multilevel"/>
    <w:tmpl w:val="3C2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4B6D4D"/>
    <w:multiLevelType w:val="multilevel"/>
    <w:tmpl w:val="F50C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41C74AA"/>
    <w:multiLevelType w:val="multilevel"/>
    <w:tmpl w:val="F8CA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57035F"/>
    <w:multiLevelType w:val="multilevel"/>
    <w:tmpl w:val="E612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B64C9E"/>
    <w:multiLevelType w:val="multilevel"/>
    <w:tmpl w:val="2D7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005331"/>
    <w:multiLevelType w:val="multilevel"/>
    <w:tmpl w:val="9054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6447F2"/>
    <w:multiLevelType w:val="multilevel"/>
    <w:tmpl w:val="84C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9760CB"/>
    <w:multiLevelType w:val="multilevel"/>
    <w:tmpl w:val="53C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F569E3"/>
    <w:multiLevelType w:val="multilevel"/>
    <w:tmpl w:val="072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541B76"/>
    <w:multiLevelType w:val="multilevel"/>
    <w:tmpl w:val="535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7C7842"/>
    <w:multiLevelType w:val="multilevel"/>
    <w:tmpl w:val="877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4C0124"/>
    <w:multiLevelType w:val="multilevel"/>
    <w:tmpl w:val="D882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5F43F2"/>
    <w:multiLevelType w:val="multilevel"/>
    <w:tmpl w:val="DD64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C020BA"/>
    <w:multiLevelType w:val="multilevel"/>
    <w:tmpl w:val="701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D72257"/>
    <w:multiLevelType w:val="multilevel"/>
    <w:tmpl w:val="4CF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7B1E70"/>
    <w:multiLevelType w:val="multilevel"/>
    <w:tmpl w:val="ECD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6B10C2"/>
    <w:multiLevelType w:val="multilevel"/>
    <w:tmpl w:val="2758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857C73"/>
    <w:multiLevelType w:val="multilevel"/>
    <w:tmpl w:val="4C2E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4E6389"/>
    <w:multiLevelType w:val="multilevel"/>
    <w:tmpl w:val="AB6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6C3E21"/>
    <w:multiLevelType w:val="multilevel"/>
    <w:tmpl w:val="4DF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857465"/>
    <w:multiLevelType w:val="multilevel"/>
    <w:tmpl w:val="38C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D33BC0"/>
    <w:multiLevelType w:val="multilevel"/>
    <w:tmpl w:val="CE1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D90023"/>
    <w:multiLevelType w:val="multilevel"/>
    <w:tmpl w:val="E4E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A8A7CA0"/>
    <w:multiLevelType w:val="multilevel"/>
    <w:tmpl w:val="B0D6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BAC72F8"/>
    <w:multiLevelType w:val="multilevel"/>
    <w:tmpl w:val="A46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083CED"/>
    <w:multiLevelType w:val="multilevel"/>
    <w:tmpl w:val="3BA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9568B8"/>
    <w:multiLevelType w:val="multilevel"/>
    <w:tmpl w:val="428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D31E87"/>
    <w:multiLevelType w:val="multilevel"/>
    <w:tmpl w:val="966A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8C5242"/>
    <w:multiLevelType w:val="multilevel"/>
    <w:tmpl w:val="FEE6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AE23CC"/>
    <w:multiLevelType w:val="multilevel"/>
    <w:tmpl w:val="2480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03558C"/>
    <w:multiLevelType w:val="multilevel"/>
    <w:tmpl w:val="420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3A1BC7"/>
    <w:multiLevelType w:val="multilevel"/>
    <w:tmpl w:val="991E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1965F64"/>
    <w:multiLevelType w:val="multilevel"/>
    <w:tmpl w:val="E636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BC3124"/>
    <w:multiLevelType w:val="multilevel"/>
    <w:tmpl w:val="EAC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D17043"/>
    <w:multiLevelType w:val="multilevel"/>
    <w:tmpl w:val="18F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D749C1"/>
    <w:multiLevelType w:val="multilevel"/>
    <w:tmpl w:val="7D3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1B6CC8"/>
    <w:multiLevelType w:val="multilevel"/>
    <w:tmpl w:val="24C4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59061B5"/>
    <w:multiLevelType w:val="multilevel"/>
    <w:tmpl w:val="696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7C046D2"/>
    <w:multiLevelType w:val="multilevel"/>
    <w:tmpl w:val="53A2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DA328D"/>
    <w:multiLevelType w:val="multilevel"/>
    <w:tmpl w:val="059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8F6B4F"/>
    <w:multiLevelType w:val="multilevel"/>
    <w:tmpl w:val="F6D4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A50289"/>
    <w:multiLevelType w:val="multilevel"/>
    <w:tmpl w:val="FDDE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AE27FEF"/>
    <w:multiLevelType w:val="multilevel"/>
    <w:tmpl w:val="8B32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CC235D"/>
    <w:multiLevelType w:val="multilevel"/>
    <w:tmpl w:val="DF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50666C"/>
    <w:multiLevelType w:val="multilevel"/>
    <w:tmpl w:val="FD9A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DF4025"/>
    <w:multiLevelType w:val="multilevel"/>
    <w:tmpl w:val="1072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7B22C4"/>
    <w:multiLevelType w:val="multilevel"/>
    <w:tmpl w:val="0374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A26784"/>
    <w:multiLevelType w:val="multilevel"/>
    <w:tmpl w:val="DC6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1B70A1"/>
    <w:multiLevelType w:val="multilevel"/>
    <w:tmpl w:val="1D4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7317">
    <w:abstractNumId w:val="124"/>
  </w:num>
  <w:num w:numId="2" w16cid:durableId="211618313">
    <w:abstractNumId w:val="60"/>
  </w:num>
  <w:num w:numId="3" w16cid:durableId="136726872">
    <w:abstractNumId w:val="131"/>
  </w:num>
  <w:num w:numId="4" w16cid:durableId="1618217574">
    <w:abstractNumId w:val="10"/>
  </w:num>
  <w:num w:numId="5" w16cid:durableId="337543075">
    <w:abstractNumId w:val="25"/>
  </w:num>
  <w:num w:numId="6" w16cid:durableId="1152914155">
    <w:abstractNumId w:val="129"/>
  </w:num>
  <w:num w:numId="7" w16cid:durableId="814105856">
    <w:abstractNumId w:val="134"/>
  </w:num>
  <w:num w:numId="8" w16cid:durableId="1167742499">
    <w:abstractNumId w:val="104"/>
  </w:num>
  <w:num w:numId="9" w16cid:durableId="372510937">
    <w:abstractNumId w:val="78"/>
  </w:num>
  <w:num w:numId="10" w16cid:durableId="579369805">
    <w:abstractNumId w:val="140"/>
  </w:num>
  <w:num w:numId="11" w16cid:durableId="1034498569">
    <w:abstractNumId w:val="28"/>
  </w:num>
  <w:num w:numId="12" w16cid:durableId="1249191804">
    <w:abstractNumId w:val="83"/>
  </w:num>
  <w:num w:numId="13" w16cid:durableId="371879831">
    <w:abstractNumId w:val="111"/>
  </w:num>
  <w:num w:numId="14" w16cid:durableId="1940331328">
    <w:abstractNumId w:val="84"/>
  </w:num>
  <w:num w:numId="15" w16cid:durableId="772240916">
    <w:abstractNumId w:val="57"/>
  </w:num>
  <w:num w:numId="16" w16cid:durableId="1274631212">
    <w:abstractNumId w:val="50"/>
  </w:num>
  <w:num w:numId="17" w16cid:durableId="1205949783">
    <w:abstractNumId w:val="108"/>
  </w:num>
  <w:num w:numId="18" w16cid:durableId="2100104110">
    <w:abstractNumId w:val="43"/>
  </w:num>
  <w:num w:numId="19" w16cid:durableId="835151331">
    <w:abstractNumId w:val="86"/>
  </w:num>
  <w:num w:numId="20" w16cid:durableId="1451702444">
    <w:abstractNumId w:val="24"/>
  </w:num>
  <w:num w:numId="21" w16cid:durableId="1898663742">
    <w:abstractNumId w:val="102"/>
  </w:num>
  <w:num w:numId="22" w16cid:durableId="2021420439">
    <w:abstractNumId w:val="64"/>
  </w:num>
  <w:num w:numId="23" w16cid:durableId="1783111981">
    <w:abstractNumId w:val="27"/>
  </w:num>
  <w:num w:numId="24" w16cid:durableId="57242260">
    <w:abstractNumId w:val="113"/>
  </w:num>
  <w:num w:numId="25" w16cid:durableId="1555846312">
    <w:abstractNumId w:val="115"/>
  </w:num>
  <w:num w:numId="26" w16cid:durableId="1925605136">
    <w:abstractNumId w:val="8"/>
  </w:num>
  <w:num w:numId="27" w16cid:durableId="1992902156">
    <w:abstractNumId w:val="40"/>
  </w:num>
  <w:num w:numId="28" w16cid:durableId="959411442">
    <w:abstractNumId w:val="3"/>
  </w:num>
  <w:num w:numId="29" w16cid:durableId="869223646">
    <w:abstractNumId w:val="62"/>
  </w:num>
  <w:num w:numId="30" w16cid:durableId="494494608">
    <w:abstractNumId w:val="56"/>
  </w:num>
  <w:num w:numId="31" w16cid:durableId="1987273281">
    <w:abstractNumId w:val="94"/>
  </w:num>
  <w:num w:numId="32" w16cid:durableId="1546605128">
    <w:abstractNumId w:val="55"/>
  </w:num>
  <w:num w:numId="33" w16cid:durableId="472257814">
    <w:abstractNumId w:val="118"/>
  </w:num>
  <w:num w:numId="34" w16cid:durableId="204756601">
    <w:abstractNumId w:val="32"/>
  </w:num>
  <w:num w:numId="35" w16cid:durableId="1439719247">
    <w:abstractNumId w:val="45"/>
  </w:num>
  <w:num w:numId="36" w16cid:durableId="542443875">
    <w:abstractNumId w:val="52"/>
  </w:num>
  <w:num w:numId="37" w16cid:durableId="1819111193">
    <w:abstractNumId w:val="87"/>
  </w:num>
  <w:num w:numId="38" w16cid:durableId="1809323469">
    <w:abstractNumId w:val="95"/>
  </w:num>
  <w:num w:numId="39" w16cid:durableId="1920403826">
    <w:abstractNumId w:val="33"/>
  </w:num>
  <w:num w:numId="40" w16cid:durableId="403263052">
    <w:abstractNumId w:val="139"/>
  </w:num>
  <w:num w:numId="41" w16cid:durableId="1001544606">
    <w:abstractNumId w:val="7"/>
  </w:num>
  <w:num w:numId="42" w16cid:durableId="1638804949">
    <w:abstractNumId w:val="137"/>
  </w:num>
  <w:num w:numId="43" w16cid:durableId="1223761000">
    <w:abstractNumId w:val="17"/>
  </w:num>
  <w:num w:numId="44" w16cid:durableId="1933051538">
    <w:abstractNumId w:val="135"/>
  </w:num>
  <w:num w:numId="45" w16cid:durableId="1625690151">
    <w:abstractNumId w:val="91"/>
  </w:num>
  <w:num w:numId="46" w16cid:durableId="1678649294">
    <w:abstractNumId w:val="106"/>
  </w:num>
  <w:num w:numId="47" w16cid:durableId="1593202366">
    <w:abstractNumId w:val="71"/>
  </w:num>
  <w:num w:numId="48" w16cid:durableId="964585420">
    <w:abstractNumId w:val="4"/>
  </w:num>
  <w:num w:numId="49" w16cid:durableId="760369037">
    <w:abstractNumId w:val="70"/>
  </w:num>
  <w:num w:numId="50" w16cid:durableId="1604222358">
    <w:abstractNumId w:val="11"/>
  </w:num>
  <w:num w:numId="51" w16cid:durableId="837691342">
    <w:abstractNumId w:val="58"/>
  </w:num>
  <w:num w:numId="52" w16cid:durableId="1284964770">
    <w:abstractNumId w:val="85"/>
  </w:num>
  <w:num w:numId="53" w16cid:durableId="1786538395">
    <w:abstractNumId w:val="88"/>
  </w:num>
  <w:num w:numId="54" w16cid:durableId="189490831">
    <w:abstractNumId w:val="61"/>
  </w:num>
  <w:num w:numId="55" w16cid:durableId="1624455572">
    <w:abstractNumId w:val="89"/>
  </w:num>
  <w:num w:numId="56" w16cid:durableId="2090611720">
    <w:abstractNumId w:val="66"/>
  </w:num>
  <w:num w:numId="57" w16cid:durableId="1641304619">
    <w:abstractNumId w:val="101"/>
  </w:num>
  <w:num w:numId="58" w16cid:durableId="260919399">
    <w:abstractNumId w:val="123"/>
  </w:num>
  <w:num w:numId="59" w16cid:durableId="1345281913">
    <w:abstractNumId w:val="65"/>
  </w:num>
  <w:num w:numId="60" w16cid:durableId="1052655093">
    <w:abstractNumId w:val="2"/>
  </w:num>
  <w:num w:numId="61" w16cid:durableId="299305432">
    <w:abstractNumId w:val="21"/>
  </w:num>
  <w:num w:numId="62" w16cid:durableId="336154263">
    <w:abstractNumId w:val="100"/>
  </w:num>
  <w:num w:numId="63" w16cid:durableId="891035953">
    <w:abstractNumId w:val="59"/>
  </w:num>
  <w:num w:numId="64" w16cid:durableId="1973902116">
    <w:abstractNumId w:val="37"/>
  </w:num>
  <w:num w:numId="65" w16cid:durableId="135025633">
    <w:abstractNumId w:val="73"/>
  </w:num>
  <w:num w:numId="66" w16cid:durableId="1979414806">
    <w:abstractNumId w:val="44"/>
  </w:num>
  <w:num w:numId="67" w16cid:durableId="456458779">
    <w:abstractNumId w:val="47"/>
  </w:num>
  <w:num w:numId="68" w16cid:durableId="1255675545">
    <w:abstractNumId w:val="116"/>
  </w:num>
  <w:num w:numId="69" w16cid:durableId="56981462">
    <w:abstractNumId w:val="31"/>
  </w:num>
  <w:num w:numId="70" w16cid:durableId="1335498462">
    <w:abstractNumId w:val="12"/>
  </w:num>
  <w:num w:numId="71" w16cid:durableId="2127697270">
    <w:abstractNumId w:val="136"/>
  </w:num>
  <w:num w:numId="72" w16cid:durableId="774178865">
    <w:abstractNumId w:val="107"/>
  </w:num>
  <w:num w:numId="73" w16cid:durableId="1505127304">
    <w:abstractNumId w:val="112"/>
  </w:num>
  <w:num w:numId="74" w16cid:durableId="2139184340">
    <w:abstractNumId w:val="82"/>
  </w:num>
  <w:num w:numId="75" w16cid:durableId="1054743750">
    <w:abstractNumId w:val="13"/>
  </w:num>
  <w:num w:numId="76" w16cid:durableId="1540051541">
    <w:abstractNumId w:val="34"/>
  </w:num>
  <w:num w:numId="77" w16cid:durableId="1834562310">
    <w:abstractNumId w:val="74"/>
  </w:num>
  <w:num w:numId="78" w16cid:durableId="549145536">
    <w:abstractNumId w:val="76"/>
  </w:num>
  <w:num w:numId="79" w16cid:durableId="2121950732">
    <w:abstractNumId w:val="93"/>
  </w:num>
  <w:num w:numId="80" w16cid:durableId="1535851720">
    <w:abstractNumId w:val="109"/>
  </w:num>
  <w:num w:numId="81" w16cid:durableId="1682702342">
    <w:abstractNumId w:val="132"/>
  </w:num>
  <w:num w:numId="82" w16cid:durableId="957638180">
    <w:abstractNumId w:val="92"/>
  </w:num>
  <w:num w:numId="83" w16cid:durableId="1473716135">
    <w:abstractNumId w:val="90"/>
  </w:num>
  <w:num w:numId="84" w16cid:durableId="280380193">
    <w:abstractNumId w:val="114"/>
  </w:num>
  <w:num w:numId="85" w16cid:durableId="1190337304">
    <w:abstractNumId w:val="26"/>
  </w:num>
  <w:num w:numId="86" w16cid:durableId="1236355440">
    <w:abstractNumId w:val="68"/>
  </w:num>
  <w:num w:numId="87" w16cid:durableId="1110514491">
    <w:abstractNumId w:val="5"/>
  </w:num>
  <w:num w:numId="88" w16cid:durableId="787089715">
    <w:abstractNumId w:val="133"/>
  </w:num>
  <w:num w:numId="89" w16cid:durableId="1088039589">
    <w:abstractNumId w:val="46"/>
  </w:num>
  <w:num w:numId="90" w16cid:durableId="902980784">
    <w:abstractNumId w:val="19"/>
  </w:num>
  <w:num w:numId="91" w16cid:durableId="1155806097">
    <w:abstractNumId w:val="20"/>
  </w:num>
  <w:num w:numId="92" w16cid:durableId="1567955228">
    <w:abstractNumId w:val="105"/>
  </w:num>
  <w:num w:numId="93" w16cid:durableId="405612404">
    <w:abstractNumId w:val="23"/>
  </w:num>
  <w:num w:numId="94" w16cid:durableId="1829398091">
    <w:abstractNumId w:val="98"/>
  </w:num>
  <w:num w:numId="95" w16cid:durableId="317927634">
    <w:abstractNumId w:val="30"/>
  </w:num>
  <w:num w:numId="96" w16cid:durableId="735788410">
    <w:abstractNumId w:val="41"/>
  </w:num>
  <w:num w:numId="97" w16cid:durableId="1540700969">
    <w:abstractNumId w:val="128"/>
  </w:num>
  <w:num w:numId="98" w16cid:durableId="295768705">
    <w:abstractNumId w:val="96"/>
  </w:num>
  <w:num w:numId="99" w16cid:durableId="282688254">
    <w:abstractNumId w:val="63"/>
  </w:num>
  <w:num w:numId="100" w16cid:durableId="153380043">
    <w:abstractNumId w:val="51"/>
  </w:num>
  <w:num w:numId="101" w16cid:durableId="1518229546">
    <w:abstractNumId w:val="72"/>
  </w:num>
  <w:num w:numId="102" w16cid:durableId="1895769194">
    <w:abstractNumId w:val="36"/>
  </w:num>
  <w:num w:numId="103" w16cid:durableId="1219584309">
    <w:abstractNumId w:val="120"/>
  </w:num>
  <w:num w:numId="104" w16cid:durableId="2015374222">
    <w:abstractNumId w:val="121"/>
  </w:num>
  <w:num w:numId="105" w16cid:durableId="2070960130">
    <w:abstractNumId w:val="42"/>
  </w:num>
  <w:num w:numId="106" w16cid:durableId="2050521992">
    <w:abstractNumId w:val="1"/>
  </w:num>
  <w:num w:numId="107" w16cid:durableId="108010767">
    <w:abstractNumId w:val="127"/>
  </w:num>
  <w:num w:numId="108" w16cid:durableId="461575154">
    <w:abstractNumId w:val="0"/>
  </w:num>
  <w:num w:numId="109" w16cid:durableId="1710836568">
    <w:abstractNumId w:val="16"/>
  </w:num>
  <w:num w:numId="110" w16cid:durableId="1040284812">
    <w:abstractNumId w:val="75"/>
  </w:num>
  <w:num w:numId="111" w16cid:durableId="1516000996">
    <w:abstractNumId w:val="15"/>
  </w:num>
  <w:num w:numId="112" w16cid:durableId="35011171">
    <w:abstractNumId w:val="69"/>
  </w:num>
  <w:num w:numId="113" w16cid:durableId="1768892278">
    <w:abstractNumId w:val="9"/>
  </w:num>
  <w:num w:numId="114" w16cid:durableId="1895237990">
    <w:abstractNumId w:val="18"/>
  </w:num>
  <w:num w:numId="115" w16cid:durableId="1570195135">
    <w:abstractNumId w:val="81"/>
  </w:num>
  <w:num w:numId="116" w16cid:durableId="49501129">
    <w:abstractNumId w:val="99"/>
  </w:num>
  <w:num w:numId="117" w16cid:durableId="1979992787">
    <w:abstractNumId w:val="39"/>
  </w:num>
  <w:num w:numId="118" w16cid:durableId="1562910194">
    <w:abstractNumId w:val="77"/>
  </w:num>
  <w:num w:numId="119" w16cid:durableId="1470052533">
    <w:abstractNumId w:val="130"/>
  </w:num>
  <w:num w:numId="120" w16cid:durableId="1357728241">
    <w:abstractNumId w:val="14"/>
  </w:num>
  <w:num w:numId="121" w16cid:durableId="1041242801">
    <w:abstractNumId w:val="126"/>
  </w:num>
  <w:num w:numId="122" w16cid:durableId="261494096">
    <w:abstractNumId w:val="119"/>
  </w:num>
  <w:num w:numId="123" w16cid:durableId="1154299262">
    <w:abstractNumId w:val="80"/>
  </w:num>
  <w:num w:numId="124" w16cid:durableId="1946576439">
    <w:abstractNumId w:val="97"/>
  </w:num>
  <w:num w:numId="125" w16cid:durableId="1582642403">
    <w:abstractNumId w:val="53"/>
  </w:num>
  <w:num w:numId="126" w16cid:durableId="796875294">
    <w:abstractNumId w:val="38"/>
  </w:num>
  <w:num w:numId="127" w16cid:durableId="61418686">
    <w:abstractNumId w:val="110"/>
  </w:num>
  <w:num w:numId="128" w16cid:durableId="1132208199">
    <w:abstractNumId w:val="48"/>
  </w:num>
  <w:num w:numId="129" w16cid:durableId="1916478091">
    <w:abstractNumId w:val="125"/>
  </w:num>
  <w:num w:numId="130" w16cid:durableId="136606216">
    <w:abstractNumId w:val="103"/>
  </w:num>
  <w:num w:numId="131" w16cid:durableId="467745932">
    <w:abstractNumId w:val="122"/>
  </w:num>
  <w:num w:numId="132" w16cid:durableId="704216166">
    <w:abstractNumId w:val="6"/>
  </w:num>
  <w:num w:numId="133" w16cid:durableId="447240732">
    <w:abstractNumId w:val="54"/>
  </w:num>
  <w:num w:numId="134" w16cid:durableId="925958515">
    <w:abstractNumId w:val="35"/>
  </w:num>
  <w:num w:numId="135" w16cid:durableId="153568442">
    <w:abstractNumId w:val="138"/>
  </w:num>
  <w:num w:numId="136" w16cid:durableId="1459883118">
    <w:abstractNumId w:val="49"/>
  </w:num>
  <w:num w:numId="137" w16cid:durableId="274337174">
    <w:abstractNumId w:val="79"/>
  </w:num>
  <w:num w:numId="138" w16cid:durableId="2082018479">
    <w:abstractNumId w:val="29"/>
  </w:num>
  <w:num w:numId="139" w16cid:durableId="403532453">
    <w:abstractNumId w:val="117"/>
  </w:num>
  <w:num w:numId="140" w16cid:durableId="884408749">
    <w:abstractNumId w:val="22"/>
  </w:num>
  <w:num w:numId="141" w16cid:durableId="2029872457">
    <w:abstractNumId w:val="67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18"/>
    <w:rsid w:val="00301BD4"/>
    <w:rsid w:val="00470318"/>
    <w:rsid w:val="00586C7C"/>
    <w:rsid w:val="008504AB"/>
    <w:rsid w:val="00943AF5"/>
    <w:rsid w:val="00974A2A"/>
    <w:rsid w:val="00B41D45"/>
    <w:rsid w:val="00ED7FA4"/>
    <w:rsid w:val="00EE03A7"/>
    <w:rsid w:val="00F3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F11FE"/>
  <w15:chartTrackingRefBased/>
  <w15:docId w15:val="{BEFCC0E1-0CA7-4634-8CD1-0CEDDE180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86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86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C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C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C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C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C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C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C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C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C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C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C7C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86C7C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86C7C"/>
    <w:pPr>
      <w:spacing w:after="1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86C7C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586C7C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4703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0318"/>
  </w:style>
  <w:style w:type="paragraph" w:styleId="Piedepgina">
    <w:name w:val="footer"/>
    <w:basedOn w:val="Normal"/>
    <w:link w:val="PiedepginaCar"/>
    <w:uiPriority w:val="99"/>
    <w:unhideWhenUsed/>
    <w:rsid w:val="004703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31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70318"/>
    <w:pPr>
      <w:pBdr>
        <w:top w:val="single" w:sz="6" w:space="5" w:color="D9D9D9"/>
        <w:left w:val="single" w:sz="6" w:space="5" w:color="D9D9D9"/>
        <w:bottom w:val="single" w:sz="6" w:space="5" w:color="D9D9D9"/>
        <w:right w:val="single" w:sz="6" w:space="5" w:color="D9D9D9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eastAsiaTheme="minorEastAsia" w:hAnsi="Consolas" w:cs="Courier New"/>
      <w:kern w:val="0"/>
      <w:sz w:val="18"/>
      <w:szCs w:val="18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70318"/>
    <w:rPr>
      <w:rFonts w:ascii="Consolas" w:eastAsiaTheme="minorEastAsia" w:hAnsi="Consolas" w:cs="Courier New"/>
      <w:kern w:val="0"/>
      <w:sz w:val="18"/>
      <w:szCs w:val="18"/>
      <w:shd w:val="clear" w:color="auto" w:fill="F7F7F7"/>
      <w:lang w:eastAsia="es-EC"/>
      <w14:ligatures w14:val="none"/>
    </w:rPr>
  </w:style>
  <w:style w:type="paragraph" w:customStyle="1" w:styleId="msonormal0">
    <w:name w:val="msonormal"/>
    <w:basedOn w:val="Normal"/>
    <w:rsid w:val="00470318"/>
    <w:pPr>
      <w:spacing w:after="6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0318"/>
    <w:pPr>
      <w:spacing w:after="6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paragraph" w:customStyle="1" w:styleId="page-break">
    <w:name w:val="page-break"/>
    <w:basedOn w:val="Normal"/>
    <w:rsid w:val="00470318"/>
    <w:pPr>
      <w:pageBreakBefore/>
      <w:spacing w:after="60" w:line="240" w:lineRule="auto"/>
    </w:pPr>
    <w:rPr>
      <w:rFonts w:ascii="Times New Roman" w:eastAsiaTheme="minorEastAsia" w:hAnsi="Times New Roman" w:cs="Times New Roman"/>
      <w:kern w:val="0"/>
      <w:sz w:val="20"/>
      <w:szCs w:val="2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70318"/>
    <w:rPr>
      <w:rFonts w:ascii="Courier New" w:eastAsiaTheme="minorEastAsia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470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47031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70318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470318"/>
    <w:pPr>
      <w:spacing w:after="100"/>
      <w:ind w:left="720"/>
    </w:pPr>
    <w:rPr>
      <w:rFonts w:eastAsiaTheme="minorEastAsia"/>
      <w:lang w:eastAsia="es-EC"/>
    </w:rPr>
  </w:style>
  <w:style w:type="paragraph" w:styleId="TDC5">
    <w:name w:val="toc 5"/>
    <w:basedOn w:val="Normal"/>
    <w:next w:val="Normal"/>
    <w:autoRedefine/>
    <w:uiPriority w:val="39"/>
    <w:unhideWhenUsed/>
    <w:rsid w:val="00470318"/>
    <w:pPr>
      <w:spacing w:after="100"/>
      <w:ind w:left="960"/>
    </w:pPr>
    <w:rPr>
      <w:rFonts w:eastAsiaTheme="minorEastAsia"/>
      <w:lang w:eastAsia="es-EC"/>
    </w:rPr>
  </w:style>
  <w:style w:type="paragraph" w:styleId="TDC6">
    <w:name w:val="toc 6"/>
    <w:basedOn w:val="Normal"/>
    <w:next w:val="Normal"/>
    <w:autoRedefine/>
    <w:uiPriority w:val="39"/>
    <w:unhideWhenUsed/>
    <w:rsid w:val="00470318"/>
    <w:pPr>
      <w:spacing w:after="100"/>
      <w:ind w:left="1200"/>
    </w:pPr>
    <w:rPr>
      <w:rFonts w:eastAsiaTheme="minorEastAsia"/>
      <w:lang w:eastAsia="es-EC"/>
    </w:rPr>
  </w:style>
  <w:style w:type="paragraph" w:styleId="TDC7">
    <w:name w:val="toc 7"/>
    <w:basedOn w:val="Normal"/>
    <w:next w:val="Normal"/>
    <w:autoRedefine/>
    <w:uiPriority w:val="39"/>
    <w:unhideWhenUsed/>
    <w:rsid w:val="00470318"/>
    <w:pPr>
      <w:spacing w:after="100"/>
      <w:ind w:left="1440"/>
    </w:pPr>
    <w:rPr>
      <w:rFonts w:eastAsiaTheme="minorEastAsia"/>
      <w:lang w:eastAsia="es-EC"/>
    </w:rPr>
  </w:style>
  <w:style w:type="paragraph" w:styleId="TDC8">
    <w:name w:val="toc 8"/>
    <w:basedOn w:val="Normal"/>
    <w:next w:val="Normal"/>
    <w:autoRedefine/>
    <w:uiPriority w:val="39"/>
    <w:unhideWhenUsed/>
    <w:rsid w:val="00470318"/>
    <w:pPr>
      <w:spacing w:after="100"/>
      <w:ind w:left="1680"/>
    </w:pPr>
    <w:rPr>
      <w:rFonts w:eastAsiaTheme="minorEastAsia"/>
      <w:lang w:eastAsia="es-EC"/>
    </w:rPr>
  </w:style>
  <w:style w:type="paragraph" w:styleId="TDC9">
    <w:name w:val="toc 9"/>
    <w:basedOn w:val="Normal"/>
    <w:next w:val="Normal"/>
    <w:autoRedefine/>
    <w:uiPriority w:val="39"/>
    <w:unhideWhenUsed/>
    <w:rsid w:val="00470318"/>
    <w:pPr>
      <w:spacing w:after="100"/>
      <w:ind w:left="1920"/>
    </w:pPr>
    <w:rPr>
      <w:rFonts w:eastAsiaTheme="minorEastAsia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44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partamento%20de%20TI\Desktop\PROYECTOS\FamSPI\docs\validation\FORMATO_UNICO\Plantilla_Validacion_SPI_AUTOMATIZABLE_RUNTI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B02CFFFBE7745AA93ED27D558CEC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B1726-D080-4855-9FC9-ED2A1C1F35D6}"/>
      </w:docPartPr>
      <w:docPartBody>
        <w:p w:rsidR="0086282F" w:rsidRDefault="0086282F">
          <w:pPr>
            <w:pStyle w:val="EB02CFFFBE7745AA93ED27D558CECDF3"/>
          </w:pPr>
          <w:r w:rsidRPr="00BF576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2F"/>
    <w:rsid w:val="007A380D"/>
    <w:rsid w:val="0086282F"/>
    <w:rsid w:val="00974A2A"/>
    <w:rsid w:val="00EE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customStyle="1" w:styleId="EB02CFFFBE7745AA93ED27D558CECDF3">
    <w:name w:val="EB02CFFFBE7745AA93ED27D558CECD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Plantilla_Validacion_SPI_AUTOMATIZABLE_RUNTIME</Template>
  <TotalTime>69</TotalTime>
  <Pages>78</Pages>
  <Words>14413</Words>
  <Characters>94840</Characters>
  <Application>Microsoft Office Word</Application>
  <DocSecurity>0</DocSecurity>
  <Lines>3161</Lines>
  <Paragraphs>2483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1</cp:revision>
  <dcterms:created xsi:type="dcterms:W3CDTF">2026-03-18T16:03:00Z</dcterms:created>
  <dcterms:modified xsi:type="dcterms:W3CDTF">2026-05-15T16:48:00Z</dcterms:modified>
</cp:coreProperties>
</file>