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48BF" w14:textId="77777777" w:rsidR="008446E8" w:rsidRPr="00C245F8" w:rsidRDefault="008446E8" w:rsidP="00C245F8">
      <w:pPr>
        <w:pStyle w:val="Ttulo1"/>
        <w:spacing w:after="240"/>
        <w:jc w:val="center"/>
        <w:rPr>
          <w:b/>
          <w:color w:val="325483"/>
          <w:sz w:val="44"/>
        </w:rPr>
      </w:pPr>
      <w:bookmarkStart w:id="0" w:name="_Toc225411723"/>
      <w:r w:rsidRPr="00C245F8">
        <w:rPr>
          <w:b/>
          <w:color w:val="325483"/>
          <w:sz w:val="44"/>
        </w:rPr>
        <w:t>PLANTILLA INSTITUCIONAL DE VALIDACION DE SISTEMAS</w:t>
      </w:r>
      <w:bookmarkEnd w:id="0"/>
    </w:p>
    <w:p w14:paraId="047EC126" w14:textId="77777777" w:rsidR="008446E8" w:rsidRPr="00C245F8" w:rsidRDefault="008446E8" w:rsidP="00C245F8">
      <w:pPr>
        <w:pStyle w:val="Ttulo1"/>
        <w:spacing w:after="360"/>
        <w:jc w:val="center"/>
        <w:rPr>
          <w:i/>
          <w:color w:val="8D648C"/>
          <w:sz w:val="22"/>
        </w:rPr>
      </w:pPr>
      <w:bookmarkStart w:id="1" w:name="_Toc225411724"/>
      <w:r w:rsidRPr="00C245F8">
        <w:rPr>
          <w:i/>
          <w:color w:val="8D648C"/>
          <w:sz w:val="22"/>
        </w:rPr>
        <w:t>FamProject Cia. Ltda.</w:t>
      </w:r>
      <w:bookmarkEnd w:id="1"/>
    </w:p>
    <w:p w14:paraId="0DC488BA" w14:textId="7834D398" w:rsidR="008446E8" w:rsidRPr="00C245F8" w:rsidRDefault="008446E8" w:rsidP="00C245F8">
      <w:pPr>
        <w:spacing w:after="80"/>
        <w:rPr>
          <w:sz w:val="20"/>
        </w:rPr>
      </w:pPr>
      <w:bookmarkStart w:id="2" w:name="_Toc225411725"/>
      <w:r w:rsidRPr="00C245F8">
        <w:rPr>
          <w:sz w:val="20"/>
        </w:rPr>
        <w:t xml:space="preserve">Documento: </w:t>
      </w:r>
      <w:sdt>
        <w:sdtPr>
          <w:rPr>
            <w:sz w:val="20"/>
          </w:rPr>
          <w:alias w:val="Titulo del documento"/>
          <w:tag w:val="doc_title"/>
          <w:id w:val="-490097001"/>
          <w:placeholder>
            <w:docPart w:val="06C2EF6E5A91471A97502AA313D80D34"/>
          </w:placeholder>
          <w:text/>
        </w:sdtPr>
        <w:sdtEndPr/>
        <w:sdtContent>
          <w:r w:rsidR="00C245F8" w:rsidRPr="00C245F8">
            <w:rPr>
              <w:sz w:val="20"/>
            </w:rPr>
            <w:t>VALIDACION DEL AREA - Area 01: Gobierno, Seguridad, Cumplimiento y Gestion Documental</w:t>
          </w:r>
        </w:sdtContent>
      </w:sdt>
      <w:bookmarkEnd w:id="2"/>
    </w:p>
    <w:p w14:paraId="47BE0AB5" w14:textId="137147CC" w:rsidR="008446E8" w:rsidRPr="00C245F8" w:rsidRDefault="008446E8" w:rsidP="00C245F8">
      <w:pPr>
        <w:spacing w:after="80"/>
        <w:rPr>
          <w:sz w:val="20"/>
        </w:rPr>
      </w:pPr>
      <w:bookmarkStart w:id="3" w:name="_Toc225411726"/>
      <w:r w:rsidRPr="00C245F8">
        <w:rPr>
          <w:sz w:val="20"/>
        </w:rPr>
        <w:t xml:space="preserve">Area: </w:t>
      </w:r>
      <w:sdt>
        <w:sdtPr>
          <w:rPr>
            <w:sz w:val="20"/>
          </w:rPr>
          <w:alias w:val="Area"/>
          <w:tag w:val="doc_area"/>
          <w:id w:val="4341029"/>
          <w:placeholder>
            <w:docPart w:val="06C2EF6E5A91471A97502AA313D80D34"/>
          </w:placeholder>
          <w:text/>
        </w:sdtPr>
        <w:sdtEndPr/>
        <w:sdtContent>
          <w:r w:rsidR="00C245F8" w:rsidRPr="00C245F8">
            <w:rPr>
              <w:sz w:val="20"/>
            </w:rPr>
            <w:t>Area 01: Gobierno, Seguridad, Cumplimiento y Gestion Documental</w:t>
          </w:r>
        </w:sdtContent>
      </w:sdt>
      <w:bookmarkEnd w:id="3"/>
    </w:p>
    <w:p w14:paraId="60AD9200" w14:textId="77777777" w:rsidR="008446E8" w:rsidRPr="00C245F8" w:rsidRDefault="008446E8" w:rsidP="00C245F8">
      <w:pPr>
        <w:spacing w:after="80"/>
        <w:rPr>
          <w:sz w:val="20"/>
        </w:rPr>
      </w:pPr>
      <w:bookmarkStart w:id="4" w:name="_Toc225411727"/>
      <w:r w:rsidRPr="00C245F8">
        <w:rPr>
          <w:sz w:val="20"/>
        </w:rPr>
        <w:t>Documento:</w:t>
      </w:r>
      <w:bookmarkEnd w:id="4"/>
      <w:r w:rsidRPr="00C245F8">
        <w:rPr>
          <w:sz w:val="20"/>
        </w:rPr>
        <w:t xml:space="preserve"> </w:t>
      </w:r>
    </w:p>
    <w:p w14:paraId="7DC6F871" w14:textId="77777777" w:rsidR="008446E8" w:rsidRPr="00C245F8" w:rsidRDefault="008446E8" w:rsidP="00C245F8">
      <w:pPr>
        <w:spacing w:after="80"/>
        <w:rPr>
          <w:sz w:val="20"/>
        </w:rPr>
      </w:pPr>
      <w:bookmarkStart w:id="5" w:name="_Toc225411728"/>
      <w:r w:rsidRPr="00C245F8">
        <w:rPr>
          <w:sz w:val="20"/>
        </w:rPr>
        <w:t>Area:</w:t>
      </w:r>
      <w:bookmarkEnd w:id="5"/>
      <w:r w:rsidRPr="00C245F8">
        <w:rPr>
          <w:sz w:val="20"/>
        </w:rPr>
        <w:t xml:space="preserve"> </w:t>
      </w:r>
    </w:p>
    <w:p w14:paraId="5535FD36" w14:textId="453B733E" w:rsidR="008446E8" w:rsidRPr="00C245F8" w:rsidRDefault="008446E8" w:rsidP="00C245F8">
      <w:pPr>
        <w:spacing w:after="80"/>
        <w:rPr>
          <w:sz w:val="20"/>
        </w:rPr>
      </w:pPr>
      <w:bookmarkStart w:id="6" w:name="_Toc225411729"/>
      <w:r w:rsidRPr="00C245F8">
        <w:rPr>
          <w:sz w:val="20"/>
        </w:rPr>
        <w:t xml:space="preserve">Sistema: </w:t>
      </w:r>
      <w:sdt>
        <w:sdtPr>
          <w:rPr>
            <w:sz w:val="20"/>
          </w:rPr>
          <w:alias w:val="Sistema"/>
          <w:tag w:val="meta_system"/>
          <w:id w:val="452515889"/>
          <w:placeholder>
            <w:docPart w:val="06C2EF6E5A91471A97502AA313D80D34"/>
          </w:placeholder>
          <w:text/>
        </w:sdtPr>
        <w:sdtEndPr/>
        <w:sdtContent>
          <w:r w:rsidR="00C245F8" w:rsidRPr="00C245F8">
            <w:rPr>
              <w:sz w:val="20"/>
            </w:rPr>
            <w:t>SPI</w:t>
          </w:r>
        </w:sdtContent>
      </w:sdt>
      <w:bookmarkEnd w:id="6"/>
    </w:p>
    <w:p w14:paraId="133FEBB1" w14:textId="45A53C64" w:rsidR="008446E8" w:rsidRPr="00C245F8" w:rsidRDefault="008446E8" w:rsidP="00C245F8">
      <w:pPr>
        <w:spacing w:after="80"/>
        <w:rPr>
          <w:sz w:val="20"/>
        </w:rPr>
      </w:pPr>
      <w:bookmarkStart w:id="7" w:name="_Toc225411730"/>
      <w:r w:rsidRPr="00C245F8">
        <w:rPr>
          <w:sz w:val="20"/>
        </w:rPr>
        <w:t xml:space="preserve">Codigo: </w:t>
      </w:r>
      <w:sdt>
        <w:sdtPr>
          <w:rPr>
            <w:sz w:val="20"/>
          </w:rPr>
          <w:alias w:val="Codigo"/>
          <w:tag w:val="meta_code"/>
          <w:id w:val="-785115081"/>
          <w:placeholder>
            <w:docPart w:val="06C2EF6E5A91471A97502AA313D80D34"/>
          </w:placeholder>
          <w:text/>
        </w:sdtPr>
        <w:sdtEndPr/>
        <w:sdtContent>
          <w:r w:rsidR="00C245F8" w:rsidRPr="00C245F8">
            <w:rPr>
              <w:sz w:val="20"/>
            </w:rPr>
            <w:t>VAL-SPI-AREA</w:t>
          </w:r>
        </w:sdtContent>
      </w:sdt>
      <w:bookmarkEnd w:id="7"/>
    </w:p>
    <w:p w14:paraId="1641AE6F" w14:textId="0715D09F" w:rsidR="008446E8" w:rsidRPr="00C245F8" w:rsidRDefault="008446E8" w:rsidP="00C245F8">
      <w:pPr>
        <w:spacing w:after="80"/>
        <w:rPr>
          <w:sz w:val="20"/>
        </w:rPr>
      </w:pPr>
      <w:bookmarkStart w:id="8" w:name="_Toc225411731"/>
      <w:r w:rsidRPr="00C245F8">
        <w:rPr>
          <w:sz w:val="20"/>
        </w:rPr>
        <w:t xml:space="preserve">Version: </w:t>
      </w:r>
      <w:sdt>
        <w:sdtPr>
          <w:rPr>
            <w:sz w:val="20"/>
          </w:rPr>
          <w:alias w:val="Version"/>
          <w:tag w:val="meta_version"/>
          <w:id w:val="-369846185"/>
          <w:placeholder>
            <w:docPart w:val="06C2EF6E5A91471A97502AA313D80D34"/>
          </w:placeholder>
          <w:text/>
        </w:sdtPr>
        <w:sdtEndPr/>
        <w:sdtContent>
          <w:r w:rsidR="00C245F8" w:rsidRPr="00C245F8">
            <w:rPr>
              <w:sz w:val="20"/>
            </w:rPr>
            <w:t>1.0</w:t>
          </w:r>
        </w:sdtContent>
      </w:sdt>
      <w:bookmarkEnd w:id="8"/>
    </w:p>
    <w:p w14:paraId="70CD9696" w14:textId="40BBB250" w:rsidR="008446E8" w:rsidRPr="00C245F8" w:rsidRDefault="008446E8" w:rsidP="00C245F8">
      <w:pPr>
        <w:spacing w:after="80"/>
        <w:rPr>
          <w:sz w:val="20"/>
        </w:rPr>
      </w:pPr>
      <w:bookmarkStart w:id="9" w:name="_Toc225411732"/>
      <w:r w:rsidRPr="00C245F8">
        <w:rPr>
          <w:sz w:val="20"/>
        </w:rPr>
        <w:t xml:space="preserve">Fecha: </w:t>
      </w:r>
      <w:sdt>
        <w:sdtPr>
          <w:rPr>
            <w:sz w:val="20"/>
          </w:rPr>
          <w:alias w:val="Fecha"/>
          <w:tag w:val="meta_date"/>
          <w:id w:val="85283562"/>
          <w:placeholder>
            <w:docPart w:val="06C2EF6E5A91471A97502AA313D80D34"/>
          </w:placeholder>
          <w:text/>
        </w:sdtPr>
        <w:sdtEndPr/>
        <w:sdtContent>
          <w:r w:rsidR="00C245F8" w:rsidRPr="00C245F8">
            <w:rPr>
              <w:sz w:val="20"/>
            </w:rPr>
            <w:t>2026-05-13</w:t>
          </w:r>
        </w:sdtContent>
      </w:sdt>
      <w:bookmarkEnd w:id="9"/>
    </w:p>
    <w:p w14:paraId="1A16F686" w14:textId="54B10763" w:rsidR="008446E8" w:rsidRPr="00C245F8" w:rsidRDefault="008446E8" w:rsidP="00C245F8">
      <w:pPr>
        <w:spacing w:after="80"/>
        <w:rPr>
          <w:sz w:val="20"/>
        </w:rPr>
      </w:pPr>
      <w:bookmarkStart w:id="10" w:name="_Toc225411733"/>
      <w:r w:rsidRPr="00C245F8">
        <w:rPr>
          <w:sz w:val="20"/>
        </w:rPr>
        <w:t xml:space="preserve">Estado: </w:t>
      </w:r>
      <w:sdt>
        <w:sdtPr>
          <w:rPr>
            <w:sz w:val="20"/>
          </w:rPr>
          <w:alias w:val="Estado"/>
          <w:tag w:val="meta_status"/>
          <w:id w:val="-822043261"/>
          <w:placeholder>
            <w:docPart w:val="06C2EF6E5A91471A97502AA313D80D34"/>
          </w:placeholder>
          <w:text/>
        </w:sdtPr>
        <w:sdtEndPr/>
        <w:sdtContent>
          <w:r w:rsidR="00C245F8" w:rsidRPr="00C245F8">
            <w:rPr>
              <w:sz w:val="20"/>
            </w:rPr>
            <w:t>BORRADOR</w:t>
          </w:r>
        </w:sdtContent>
      </w:sdt>
      <w:bookmarkEnd w:id="10"/>
    </w:p>
    <w:p w14:paraId="7DFC3A3C" w14:textId="77777777" w:rsidR="008446E8" w:rsidRDefault="008446E8">
      <w:pPr>
        <w:pStyle w:val="Ttulo1"/>
      </w:pPr>
    </w:p>
    <w:p w14:paraId="5052FB8B" w14:textId="77777777" w:rsidR="008446E8" w:rsidRDefault="008446E8">
      <w:pPr>
        <w:pStyle w:val="Ttulo1"/>
      </w:pPr>
    </w:p>
    <w:p w14:paraId="1A88E521" w14:textId="77777777" w:rsidR="008446E8" w:rsidRDefault="008446E8">
      <w:pPr>
        <w:pStyle w:val="Ttulo1"/>
      </w:pPr>
    </w:p>
    <w:p w14:paraId="10CAF078" w14:textId="77777777" w:rsidR="008446E8" w:rsidRDefault="008446E8">
      <w:pPr>
        <w:pStyle w:val="Ttulo1"/>
      </w:pPr>
    </w:p>
    <w:p w14:paraId="5477D806" w14:textId="77777777" w:rsidR="008446E8" w:rsidRDefault="008446E8">
      <w:pPr>
        <w:pStyle w:val="Ttulo1"/>
      </w:pPr>
    </w:p>
    <w:p w14:paraId="14A7535F" w14:textId="77777777" w:rsidR="008446E8" w:rsidRDefault="008446E8">
      <w:pPr>
        <w:pStyle w:val="Ttulo1"/>
      </w:pPr>
    </w:p>
    <w:p w14:paraId="72361A48" w14:textId="77777777" w:rsidR="008446E8" w:rsidRDefault="008446E8">
      <w:pPr>
        <w:pStyle w:val="Ttulo1"/>
      </w:pPr>
    </w:p>
    <w:p w14:paraId="209B33E5" w14:textId="77777777" w:rsidR="008446E8" w:rsidRDefault="008446E8">
      <w:pPr>
        <w:pStyle w:val="Ttulo1"/>
      </w:pPr>
    </w:p>
    <w:p w14:paraId="7D2295DB" w14:textId="77777777" w:rsidR="008446E8" w:rsidRDefault="008446E8">
      <w:pPr>
        <w:pStyle w:val="Ttulo1"/>
      </w:pPr>
    </w:p>
    <w:p w14:paraId="32DBDF35" w14:textId="77777777" w:rsidR="008446E8" w:rsidRDefault="008446E8">
      <w:pPr>
        <w:pStyle w:val="Ttulo1"/>
      </w:pPr>
    </w:p>
    <w:p w14:paraId="380EB66B" w14:textId="77777777" w:rsidR="008446E8" w:rsidRDefault="008446E8">
      <w:pPr>
        <w:pStyle w:val="Ttulo1"/>
      </w:pPr>
    </w:p>
    <w:p w14:paraId="2778E942" w14:textId="77777777" w:rsidR="008446E8" w:rsidRDefault="008446E8">
      <w:pPr>
        <w:pStyle w:val="Ttulo1"/>
      </w:pPr>
    </w:p>
    <w:p w14:paraId="64996044" w14:textId="77777777" w:rsidR="008446E8" w:rsidRDefault="008446E8">
      <w:pPr>
        <w:pStyle w:val="Ttulo1"/>
      </w:pPr>
    </w:p>
    <w:p w14:paraId="6B0F01FE" w14:textId="77777777" w:rsidR="008446E8" w:rsidRDefault="008446E8">
      <w:pPr>
        <w:pStyle w:val="Ttulo1"/>
      </w:pPr>
    </w:p>
    <w:p w14:paraId="39CC5FB1" w14:textId="77777777" w:rsidR="008446E8" w:rsidRPr="00C245F8" w:rsidRDefault="008446E8" w:rsidP="00C245F8">
      <w:pPr>
        <w:spacing w:after="80"/>
        <w:rPr>
          <w:sz w:val="20"/>
        </w:rPr>
      </w:pPr>
      <w:bookmarkStart w:id="11" w:name="_Toc224660466"/>
      <w:bookmarkStart w:id="12" w:name="_Toc225411734"/>
      <w:r w:rsidRPr="00C245F8">
        <w:rPr>
          <w:sz w:val="20"/>
        </w:rPr>
        <w:t>ÍNDICE</w:t>
      </w:r>
      <w:bookmarkEnd w:id="11"/>
      <w:bookmarkEnd w:id="12"/>
    </w:p>
    <w:p w14:paraId="707FCADC" w14:textId="77777777" w:rsidR="008446E8" w:rsidRDefault="008446E8">
      <w:pPr>
        <w:pStyle w:val="TDC1"/>
        <w:tabs>
          <w:tab w:val="right" w:leader="dot" w:pos="8494"/>
        </w:tabs>
        <w:rPr>
          <w:noProof/>
          <w:kern w:val="2"/>
          <w:sz w:val="24"/>
          <w:szCs w:val="24"/>
          <w:lang w:val="es-EC" w:eastAsia="es-EC"/>
          <w14:ligatures w14:val="standardContextual"/>
        </w:rPr>
      </w:pPr>
      <w:r>
        <w:fldChar w:fldCharType="begin"/>
      </w:r>
      <w:r>
        <w:instrText xml:space="preserve"> TOC \o "1-3" </w:instrText>
      </w:r>
      <w:r>
        <w:fldChar w:fldCharType="separate"/>
      </w:r>
      <w:r>
        <w:rPr>
          <w:noProof/>
        </w:rPr>
        <w:t>PLANTILLA INSTITUCIONAL DE VALIDACION DE SISTEMAS</w:t>
      </w:r>
      <w:r>
        <w:rPr>
          <w:noProof/>
        </w:rPr>
        <w:tab/>
      </w:r>
      <w:r>
        <w:rPr>
          <w:noProof/>
        </w:rPr>
        <w:fldChar w:fldCharType="begin"/>
      </w:r>
      <w:r>
        <w:rPr>
          <w:noProof/>
        </w:rPr>
        <w:instrText xml:space="preserve"> PAGEREF _Toc225411723 \h </w:instrText>
      </w:r>
      <w:r>
        <w:rPr>
          <w:noProof/>
        </w:rPr>
      </w:r>
      <w:r>
        <w:rPr>
          <w:noProof/>
        </w:rPr>
        <w:fldChar w:fldCharType="separate"/>
      </w:r>
      <w:r>
        <w:rPr>
          <w:noProof/>
        </w:rPr>
        <w:t>1</w:t>
      </w:r>
      <w:r>
        <w:rPr>
          <w:noProof/>
        </w:rPr>
        <w:fldChar w:fldCharType="end"/>
      </w:r>
    </w:p>
    <w:p w14:paraId="719657A6" w14:textId="77777777" w:rsidR="008446E8" w:rsidRDefault="008446E8">
      <w:pPr>
        <w:pStyle w:val="TDC1"/>
        <w:tabs>
          <w:tab w:val="right" w:leader="dot" w:pos="8494"/>
        </w:tabs>
        <w:rPr>
          <w:noProof/>
          <w:kern w:val="2"/>
          <w:sz w:val="24"/>
          <w:szCs w:val="24"/>
          <w:lang w:val="es-EC" w:eastAsia="es-EC"/>
          <w14:ligatures w14:val="standardContextual"/>
        </w:rPr>
      </w:pPr>
      <w:r>
        <w:rPr>
          <w:noProof/>
        </w:rPr>
        <w:t>FamProject Cia. Ltda.</w:t>
      </w:r>
      <w:r>
        <w:rPr>
          <w:noProof/>
        </w:rPr>
        <w:tab/>
      </w:r>
      <w:r>
        <w:rPr>
          <w:noProof/>
        </w:rPr>
        <w:fldChar w:fldCharType="begin"/>
      </w:r>
      <w:r>
        <w:rPr>
          <w:noProof/>
        </w:rPr>
        <w:instrText xml:space="preserve"> PAGEREF _Toc225411724 \h </w:instrText>
      </w:r>
      <w:r>
        <w:rPr>
          <w:noProof/>
        </w:rPr>
      </w:r>
      <w:r>
        <w:rPr>
          <w:noProof/>
        </w:rPr>
        <w:fldChar w:fldCharType="separate"/>
      </w:r>
      <w:r>
        <w:rPr>
          <w:noProof/>
        </w:rPr>
        <w:t>1</w:t>
      </w:r>
      <w:r>
        <w:rPr>
          <w:noProof/>
        </w:rPr>
        <w:fldChar w:fldCharType="end"/>
      </w:r>
    </w:p>
    <w:p w14:paraId="2FAD73B7" w14:textId="77777777" w:rsidR="008446E8" w:rsidRDefault="008446E8">
      <w:pPr>
        <w:pStyle w:val="TDC1"/>
        <w:tabs>
          <w:tab w:val="right" w:leader="dot" w:pos="8494"/>
        </w:tabs>
        <w:rPr>
          <w:noProof/>
          <w:kern w:val="2"/>
          <w:sz w:val="24"/>
          <w:szCs w:val="24"/>
          <w:lang w:val="es-EC" w:eastAsia="es-EC"/>
          <w14:ligatures w14:val="standardContextual"/>
        </w:rPr>
      </w:pPr>
      <w:r>
        <w:rPr>
          <w:noProof/>
        </w:rPr>
        <w:t>Documento: __________________________</w:t>
      </w:r>
      <w:r>
        <w:rPr>
          <w:noProof/>
        </w:rPr>
        <w:tab/>
      </w:r>
      <w:r>
        <w:rPr>
          <w:noProof/>
        </w:rPr>
        <w:fldChar w:fldCharType="begin"/>
      </w:r>
      <w:r>
        <w:rPr>
          <w:noProof/>
        </w:rPr>
        <w:instrText xml:space="preserve"> PAGEREF _Toc225411725 \h </w:instrText>
      </w:r>
      <w:r>
        <w:rPr>
          <w:noProof/>
        </w:rPr>
      </w:r>
      <w:r>
        <w:rPr>
          <w:noProof/>
        </w:rPr>
        <w:fldChar w:fldCharType="separate"/>
      </w:r>
      <w:r>
        <w:rPr>
          <w:noProof/>
        </w:rPr>
        <w:t>1</w:t>
      </w:r>
      <w:r>
        <w:rPr>
          <w:noProof/>
        </w:rPr>
        <w:fldChar w:fldCharType="end"/>
      </w:r>
    </w:p>
    <w:p w14:paraId="2C3D096D" w14:textId="77777777" w:rsidR="008446E8" w:rsidRDefault="008446E8">
      <w:pPr>
        <w:pStyle w:val="TDC1"/>
        <w:tabs>
          <w:tab w:val="right" w:leader="dot" w:pos="8494"/>
        </w:tabs>
        <w:rPr>
          <w:noProof/>
          <w:kern w:val="2"/>
          <w:sz w:val="24"/>
          <w:szCs w:val="24"/>
          <w:lang w:val="es-EC" w:eastAsia="es-EC"/>
          <w14:ligatures w14:val="standardContextual"/>
        </w:rPr>
      </w:pPr>
      <w:r>
        <w:rPr>
          <w:noProof/>
        </w:rPr>
        <w:t>Area: __________________________</w:t>
      </w:r>
      <w:r>
        <w:rPr>
          <w:noProof/>
        </w:rPr>
        <w:tab/>
      </w:r>
      <w:r>
        <w:rPr>
          <w:noProof/>
        </w:rPr>
        <w:fldChar w:fldCharType="begin"/>
      </w:r>
      <w:r>
        <w:rPr>
          <w:noProof/>
        </w:rPr>
        <w:instrText xml:space="preserve"> PAGEREF _Toc225411726 \h </w:instrText>
      </w:r>
      <w:r>
        <w:rPr>
          <w:noProof/>
        </w:rPr>
      </w:r>
      <w:r>
        <w:rPr>
          <w:noProof/>
        </w:rPr>
        <w:fldChar w:fldCharType="separate"/>
      </w:r>
      <w:r>
        <w:rPr>
          <w:noProof/>
        </w:rPr>
        <w:t>1</w:t>
      </w:r>
      <w:r>
        <w:rPr>
          <w:noProof/>
        </w:rPr>
        <w:fldChar w:fldCharType="end"/>
      </w:r>
    </w:p>
    <w:p w14:paraId="3C9F5B30" w14:textId="77777777" w:rsidR="008446E8" w:rsidRDefault="008446E8">
      <w:pPr>
        <w:pStyle w:val="TDC1"/>
        <w:tabs>
          <w:tab w:val="right" w:leader="dot" w:pos="8494"/>
        </w:tabs>
        <w:rPr>
          <w:noProof/>
          <w:kern w:val="2"/>
          <w:sz w:val="24"/>
          <w:szCs w:val="24"/>
          <w:lang w:val="es-EC" w:eastAsia="es-EC"/>
          <w14:ligatures w14:val="standardContextual"/>
        </w:rPr>
      </w:pPr>
      <w:r>
        <w:rPr>
          <w:noProof/>
        </w:rPr>
        <w:lastRenderedPageBreak/>
        <w:t>Documento:</w:t>
      </w:r>
      <w:r>
        <w:rPr>
          <w:noProof/>
        </w:rPr>
        <w:tab/>
      </w:r>
      <w:r>
        <w:rPr>
          <w:noProof/>
        </w:rPr>
        <w:fldChar w:fldCharType="begin"/>
      </w:r>
      <w:r>
        <w:rPr>
          <w:noProof/>
        </w:rPr>
        <w:instrText xml:space="preserve"> PAGEREF _Toc225411727 \h </w:instrText>
      </w:r>
      <w:r>
        <w:rPr>
          <w:noProof/>
        </w:rPr>
      </w:r>
      <w:r>
        <w:rPr>
          <w:noProof/>
        </w:rPr>
        <w:fldChar w:fldCharType="separate"/>
      </w:r>
      <w:r>
        <w:rPr>
          <w:noProof/>
        </w:rPr>
        <w:t>1</w:t>
      </w:r>
      <w:r>
        <w:rPr>
          <w:noProof/>
        </w:rPr>
        <w:fldChar w:fldCharType="end"/>
      </w:r>
    </w:p>
    <w:p w14:paraId="487A09F1" w14:textId="77777777" w:rsidR="008446E8" w:rsidRDefault="008446E8">
      <w:pPr>
        <w:pStyle w:val="TDC1"/>
        <w:tabs>
          <w:tab w:val="right" w:leader="dot" w:pos="8494"/>
        </w:tabs>
        <w:rPr>
          <w:noProof/>
          <w:kern w:val="2"/>
          <w:sz w:val="24"/>
          <w:szCs w:val="24"/>
          <w:lang w:val="es-EC" w:eastAsia="es-EC"/>
          <w14:ligatures w14:val="standardContextual"/>
        </w:rPr>
      </w:pPr>
      <w:r>
        <w:rPr>
          <w:noProof/>
        </w:rPr>
        <w:t>Area:</w:t>
      </w:r>
      <w:r>
        <w:rPr>
          <w:noProof/>
        </w:rPr>
        <w:tab/>
      </w:r>
      <w:r>
        <w:rPr>
          <w:noProof/>
        </w:rPr>
        <w:fldChar w:fldCharType="begin"/>
      </w:r>
      <w:r>
        <w:rPr>
          <w:noProof/>
        </w:rPr>
        <w:instrText xml:space="preserve"> PAGEREF _Toc225411728 \h </w:instrText>
      </w:r>
      <w:r>
        <w:rPr>
          <w:noProof/>
        </w:rPr>
      </w:r>
      <w:r>
        <w:rPr>
          <w:noProof/>
        </w:rPr>
        <w:fldChar w:fldCharType="separate"/>
      </w:r>
      <w:r>
        <w:rPr>
          <w:noProof/>
        </w:rPr>
        <w:t>1</w:t>
      </w:r>
      <w:r>
        <w:rPr>
          <w:noProof/>
        </w:rPr>
        <w:fldChar w:fldCharType="end"/>
      </w:r>
    </w:p>
    <w:p w14:paraId="0CDC43A9" w14:textId="77777777" w:rsidR="008446E8" w:rsidRDefault="008446E8">
      <w:pPr>
        <w:pStyle w:val="TDC1"/>
        <w:tabs>
          <w:tab w:val="right" w:leader="dot" w:pos="8494"/>
        </w:tabs>
        <w:rPr>
          <w:noProof/>
          <w:kern w:val="2"/>
          <w:sz w:val="24"/>
          <w:szCs w:val="24"/>
          <w:lang w:val="es-EC" w:eastAsia="es-EC"/>
          <w14:ligatures w14:val="standardContextual"/>
        </w:rPr>
      </w:pPr>
      <w:r>
        <w:rPr>
          <w:noProof/>
        </w:rPr>
        <w:t>Sistema: SPI</w:t>
      </w:r>
      <w:r>
        <w:rPr>
          <w:noProof/>
        </w:rPr>
        <w:tab/>
      </w:r>
      <w:r>
        <w:rPr>
          <w:noProof/>
        </w:rPr>
        <w:fldChar w:fldCharType="begin"/>
      </w:r>
      <w:r>
        <w:rPr>
          <w:noProof/>
        </w:rPr>
        <w:instrText xml:space="preserve"> PAGEREF _Toc225411729 \h </w:instrText>
      </w:r>
      <w:r>
        <w:rPr>
          <w:noProof/>
        </w:rPr>
      </w:r>
      <w:r>
        <w:rPr>
          <w:noProof/>
        </w:rPr>
        <w:fldChar w:fldCharType="separate"/>
      </w:r>
      <w:r>
        <w:rPr>
          <w:noProof/>
        </w:rPr>
        <w:t>1</w:t>
      </w:r>
      <w:r>
        <w:rPr>
          <w:noProof/>
        </w:rPr>
        <w:fldChar w:fldCharType="end"/>
      </w:r>
    </w:p>
    <w:p w14:paraId="791C6D74" w14:textId="77777777" w:rsidR="008446E8" w:rsidRDefault="008446E8">
      <w:pPr>
        <w:pStyle w:val="TDC1"/>
        <w:tabs>
          <w:tab w:val="right" w:leader="dot" w:pos="8494"/>
        </w:tabs>
        <w:rPr>
          <w:noProof/>
          <w:kern w:val="2"/>
          <w:sz w:val="24"/>
          <w:szCs w:val="24"/>
          <w:lang w:val="es-EC" w:eastAsia="es-EC"/>
          <w14:ligatures w14:val="standardContextual"/>
        </w:rPr>
      </w:pPr>
      <w:r>
        <w:rPr>
          <w:noProof/>
        </w:rPr>
        <w:t>Codigo: VAL-SPI-XXX</w:t>
      </w:r>
      <w:r>
        <w:rPr>
          <w:noProof/>
        </w:rPr>
        <w:tab/>
      </w:r>
      <w:r>
        <w:rPr>
          <w:noProof/>
        </w:rPr>
        <w:fldChar w:fldCharType="begin"/>
      </w:r>
      <w:r>
        <w:rPr>
          <w:noProof/>
        </w:rPr>
        <w:instrText xml:space="preserve"> PAGEREF _Toc225411730 \h </w:instrText>
      </w:r>
      <w:r>
        <w:rPr>
          <w:noProof/>
        </w:rPr>
      </w:r>
      <w:r>
        <w:rPr>
          <w:noProof/>
        </w:rPr>
        <w:fldChar w:fldCharType="separate"/>
      </w:r>
      <w:r>
        <w:rPr>
          <w:noProof/>
        </w:rPr>
        <w:t>1</w:t>
      </w:r>
      <w:r>
        <w:rPr>
          <w:noProof/>
        </w:rPr>
        <w:fldChar w:fldCharType="end"/>
      </w:r>
    </w:p>
    <w:p w14:paraId="529FEAC8" w14:textId="77777777" w:rsidR="008446E8" w:rsidRDefault="008446E8">
      <w:pPr>
        <w:pStyle w:val="TDC1"/>
        <w:tabs>
          <w:tab w:val="right" w:leader="dot" w:pos="8494"/>
        </w:tabs>
        <w:rPr>
          <w:noProof/>
          <w:kern w:val="2"/>
          <w:sz w:val="24"/>
          <w:szCs w:val="24"/>
          <w:lang w:val="es-EC" w:eastAsia="es-EC"/>
          <w14:ligatures w14:val="standardContextual"/>
        </w:rPr>
      </w:pPr>
      <w:r>
        <w:rPr>
          <w:noProof/>
        </w:rPr>
        <w:t>Version: 1.0</w:t>
      </w:r>
      <w:r>
        <w:rPr>
          <w:noProof/>
        </w:rPr>
        <w:tab/>
      </w:r>
      <w:r>
        <w:rPr>
          <w:noProof/>
        </w:rPr>
        <w:fldChar w:fldCharType="begin"/>
      </w:r>
      <w:r>
        <w:rPr>
          <w:noProof/>
        </w:rPr>
        <w:instrText xml:space="preserve"> PAGEREF _Toc225411731 \h </w:instrText>
      </w:r>
      <w:r>
        <w:rPr>
          <w:noProof/>
        </w:rPr>
      </w:r>
      <w:r>
        <w:rPr>
          <w:noProof/>
        </w:rPr>
        <w:fldChar w:fldCharType="separate"/>
      </w:r>
      <w:r>
        <w:rPr>
          <w:noProof/>
        </w:rPr>
        <w:t>1</w:t>
      </w:r>
      <w:r>
        <w:rPr>
          <w:noProof/>
        </w:rPr>
        <w:fldChar w:fldCharType="end"/>
      </w:r>
    </w:p>
    <w:p w14:paraId="5BFEED5F" w14:textId="77777777" w:rsidR="008446E8" w:rsidRDefault="008446E8">
      <w:pPr>
        <w:pStyle w:val="TDC1"/>
        <w:tabs>
          <w:tab w:val="right" w:leader="dot" w:pos="8494"/>
        </w:tabs>
        <w:rPr>
          <w:noProof/>
          <w:kern w:val="2"/>
          <w:sz w:val="24"/>
          <w:szCs w:val="24"/>
          <w:lang w:val="es-EC" w:eastAsia="es-EC"/>
          <w14:ligatures w14:val="standardContextual"/>
        </w:rPr>
      </w:pPr>
      <w:r>
        <w:rPr>
          <w:noProof/>
        </w:rPr>
        <w:t>Fecha: __________________</w:t>
      </w:r>
      <w:r>
        <w:rPr>
          <w:noProof/>
        </w:rPr>
        <w:tab/>
      </w:r>
      <w:r>
        <w:rPr>
          <w:noProof/>
        </w:rPr>
        <w:fldChar w:fldCharType="begin"/>
      </w:r>
      <w:r>
        <w:rPr>
          <w:noProof/>
        </w:rPr>
        <w:instrText xml:space="preserve"> PAGEREF _Toc225411732 \h </w:instrText>
      </w:r>
      <w:r>
        <w:rPr>
          <w:noProof/>
        </w:rPr>
      </w:r>
      <w:r>
        <w:rPr>
          <w:noProof/>
        </w:rPr>
        <w:fldChar w:fldCharType="separate"/>
      </w:r>
      <w:r>
        <w:rPr>
          <w:noProof/>
        </w:rPr>
        <w:t>1</w:t>
      </w:r>
      <w:r>
        <w:rPr>
          <w:noProof/>
        </w:rPr>
        <w:fldChar w:fldCharType="end"/>
      </w:r>
    </w:p>
    <w:p w14:paraId="5DE532DF" w14:textId="77777777" w:rsidR="008446E8" w:rsidRDefault="008446E8">
      <w:pPr>
        <w:pStyle w:val="TDC1"/>
        <w:tabs>
          <w:tab w:val="right" w:leader="dot" w:pos="8494"/>
        </w:tabs>
        <w:rPr>
          <w:noProof/>
          <w:kern w:val="2"/>
          <w:sz w:val="24"/>
          <w:szCs w:val="24"/>
          <w:lang w:val="es-EC" w:eastAsia="es-EC"/>
          <w14:ligatures w14:val="standardContextual"/>
        </w:rPr>
      </w:pPr>
      <w:r>
        <w:rPr>
          <w:noProof/>
        </w:rPr>
        <w:t>Estado: BORRADOR</w:t>
      </w:r>
      <w:r>
        <w:rPr>
          <w:noProof/>
        </w:rPr>
        <w:tab/>
      </w:r>
      <w:r>
        <w:rPr>
          <w:noProof/>
        </w:rPr>
        <w:fldChar w:fldCharType="begin"/>
      </w:r>
      <w:r>
        <w:rPr>
          <w:noProof/>
        </w:rPr>
        <w:instrText xml:space="preserve"> PAGEREF _Toc225411733 \h </w:instrText>
      </w:r>
      <w:r>
        <w:rPr>
          <w:noProof/>
        </w:rPr>
      </w:r>
      <w:r>
        <w:rPr>
          <w:noProof/>
        </w:rPr>
        <w:fldChar w:fldCharType="separate"/>
      </w:r>
      <w:r>
        <w:rPr>
          <w:noProof/>
        </w:rPr>
        <w:t>1</w:t>
      </w:r>
      <w:r>
        <w:rPr>
          <w:noProof/>
        </w:rPr>
        <w:fldChar w:fldCharType="end"/>
      </w:r>
    </w:p>
    <w:p w14:paraId="3CDD7B4A" w14:textId="77777777" w:rsidR="008446E8" w:rsidRDefault="008446E8">
      <w:pPr>
        <w:pStyle w:val="TDC1"/>
        <w:tabs>
          <w:tab w:val="right" w:leader="dot" w:pos="8494"/>
        </w:tabs>
        <w:rPr>
          <w:noProof/>
          <w:kern w:val="2"/>
          <w:sz w:val="24"/>
          <w:szCs w:val="24"/>
          <w:lang w:val="es-EC" w:eastAsia="es-EC"/>
          <w14:ligatures w14:val="standardContextual"/>
        </w:rPr>
      </w:pPr>
      <w:r>
        <w:rPr>
          <w:noProof/>
        </w:rPr>
        <w:t>ÍNDICE</w:t>
      </w:r>
      <w:r>
        <w:rPr>
          <w:noProof/>
        </w:rPr>
        <w:tab/>
      </w:r>
      <w:r>
        <w:rPr>
          <w:noProof/>
        </w:rPr>
        <w:fldChar w:fldCharType="begin"/>
      </w:r>
      <w:r>
        <w:rPr>
          <w:noProof/>
        </w:rPr>
        <w:instrText xml:space="preserve"> PAGEREF _Toc225411734 \h </w:instrText>
      </w:r>
      <w:r>
        <w:rPr>
          <w:noProof/>
        </w:rPr>
      </w:r>
      <w:r>
        <w:rPr>
          <w:noProof/>
        </w:rPr>
        <w:fldChar w:fldCharType="separate"/>
      </w:r>
      <w:r>
        <w:rPr>
          <w:noProof/>
        </w:rPr>
        <w:t>2</w:t>
      </w:r>
      <w:r>
        <w:rPr>
          <w:noProof/>
        </w:rPr>
        <w:fldChar w:fldCharType="end"/>
      </w:r>
    </w:p>
    <w:p w14:paraId="17CF9D67" w14:textId="77777777" w:rsidR="008446E8" w:rsidRPr="00DD5303" w:rsidRDefault="008446E8">
      <w:r>
        <w:fldChar w:fldCharType="end"/>
      </w:r>
    </w:p>
    <w:p w14:paraId="12D631E4" w14:textId="77777777" w:rsidR="008446E8" w:rsidRDefault="008446E8">
      <w:pPr>
        <w:pStyle w:val="TtuloTDC"/>
      </w:pPr>
      <w:r>
        <w:rPr>
          <w:lang w:val="es-ES"/>
        </w:rPr>
        <w:t>Contenido</w:t>
      </w:r>
    </w:p>
    <w:p w14:paraId="3E44B785" w14:textId="77777777" w:rsidR="008446E8" w:rsidRDefault="008446E8">
      <w:pPr>
        <w:pStyle w:val="TDC1"/>
        <w:tabs>
          <w:tab w:val="right" w:leader="dot" w:pos="8630"/>
        </w:tabs>
        <w:rPr>
          <w:noProof/>
        </w:rPr>
      </w:pPr>
      <w:r>
        <w:t xml:space="preserve"> TOC \o "1-3" \h \z \u </w:t>
      </w:r>
      <w:hyperlink w:anchor="_Toc224660466" w:history="1">
        <w:r w:rsidRPr="00E67A34">
          <w:rPr>
            <w:rStyle w:val="Hipervnculo"/>
            <w:noProof/>
            <w:lang w:val="es-EC"/>
          </w:rPr>
          <w:t>ÍNDICE</w:t>
        </w:r>
        <w:r>
          <w:rPr>
            <w:noProof/>
            <w:webHidden/>
          </w:rPr>
          <w:tab/>
        </w:r>
        <w:r>
          <w:rPr>
            <w:noProof/>
            <w:webHidden/>
          </w:rPr>
          <w:fldChar w:fldCharType="begin"/>
        </w:r>
        <w:r>
          <w:rPr>
            <w:noProof/>
            <w:webHidden/>
          </w:rPr>
          <w:instrText xml:space="preserve"> PAGEREF _Toc224660466 \h </w:instrText>
        </w:r>
        <w:r>
          <w:rPr>
            <w:noProof/>
            <w:webHidden/>
          </w:rPr>
        </w:r>
        <w:r>
          <w:rPr>
            <w:noProof/>
            <w:webHidden/>
          </w:rPr>
          <w:fldChar w:fldCharType="separate"/>
        </w:r>
        <w:r>
          <w:rPr>
            <w:noProof/>
            <w:webHidden/>
          </w:rPr>
          <w:t>2</w:t>
        </w:r>
        <w:r>
          <w:rPr>
            <w:noProof/>
            <w:webHidden/>
          </w:rPr>
          <w:fldChar w:fldCharType="end"/>
        </w:r>
      </w:hyperlink>
    </w:p>
    <w:p w14:paraId="6D412BED" w14:textId="77777777" w:rsidR="008446E8" w:rsidRDefault="008446E8">
      <w:pPr>
        <w:pStyle w:val="TDC1"/>
        <w:tabs>
          <w:tab w:val="right" w:leader="dot" w:pos="8630"/>
        </w:tabs>
        <w:rPr>
          <w:noProof/>
        </w:rPr>
      </w:pPr>
      <w:hyperlink w:anchor="_Toc224660467" w:history="1">
        <w:r w:rsidRPr="00E67A34">
          <w:rPr>
            <w:rStyle w:val="Hipervnculo"/>
            <w:noProof/>
          </w:rPr>
          <w:t>0. CONTROL DOCUMENTAL</w:t>
        </w:r>
        <w:r>
          <w:rPr>
            <w:noProof/>
            <w:webHidden/>
          </w:rPr>
          <w:tab/>
        </w:r>
        <w:r>
          <w:rPr>
            <w:noProof/>
            <w:webHidden/>
          </w:rPr>
          <w:fldChar w:fldCharType="begin"/>
        </w:r>
        <w:r>
          <w:rPr>
            <w:noProof/>
            <w:webHidden/>
          </w:rPr>
          <w:instrText xml:space="preserve"> PAGEREF _Toc224660467 \h </w:instrText>
        </w:r>
        <w:r>
          <w:rPr>
            <w:noProof/>
            <w:webHidden/>
          </w:rPr>
        </w:r>
        <w:r>
          <w:rPr>
            <w:noProof/>
            <w:webHidden/>
          </w:rPr>
          <w:fldChar w:fldCharType="separate"/>
        </w:r>
        <w:r>
          <w:rPr>
            <w:noProof/>
            <w:webHidden/>
          </w:rPr>
          <w:t>3</w:t>
        </w:r>
        <w:r>
          <w:rPr>
            <w:noProof/>
            <w:webHidden/>
          </w:rPr>
          <w:fldChar w:fldCharType="end"/>
        </w:r>
      </w:hyperlink>
    </w:p>
    <w:p w14:paraId="783F0F4A" w14:textId="77777777" w:rsidR="008446E8" w:rsidRDefault="008446E8"/>
    <w:sdt>
      <w:sdtPr>
        <w:rPr>
          <w:b/>
          <w:color w:val="325483"/>
          <w:sz w:val="32"/>
        </w:rPr>
        <w:alias w:val="Cuerpo del documento"/>
        <w:tag w:val="body_content"/>
        <w:id w:val="-1926955693"/>
        <w:placeholder>
          <w:docPart w:val="06C2EF6E5A91471A97502AA313D80D34"/>
        </w:placeholder>
      </w:sdtPr>
      <w:sdtEndPr>
        <w:rPr>
          <w:rFonts w:asciiTheme="minorHAnsi" w:eastAsiaTheme="minorHAnsi" w:hAnsiTheme="minorHAnsi" w:cstheme="minorBidi"/>
          <w:b w:val="0"/>
          <w:color w:val="auto"/>
          <w:sz w:val="24"/>
          <w:szCs w:val="24"/>
        </w:rPr>
      </w:sdtEndPr>
      <w:sdtContent>
        <w:p w14:paraId="493A015A"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kern w:val="36"/>
              <w:sz w:val="32"/>
              <w:szCs w:val="32"/>
              <w14:ligatures w14:val="none"/>
            </w:rPr>
          </w:pPr>
          <w:r w:rsidRPr="00C245F8">
            <w:rPr>
              <w:rFonts w:ascii="Aptos" w:eastAsia="Times New Roman" w:hAnsi="Aptos"/>
              <w:b/>
              <w:color w:val="325483"/>
              <w:sz w:val="32"/>
            </w:rPr>
            <w:t>VALIDACION DEL AREA</w:t>
          </w:r>
        </w:p>
        <w:p w14:paraId="5152BE2C"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Área 01: Gobierno, Seguridad, Cumplimiento y Gestión Documental</w:t>
          </w:r>
        </w:p>
        <w:p w14:paraId="6E568E13"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Control documental</w:t>
          </w:r>
        </w:p>
        <w:tbl>
          <w:tblPr>
            <w:tblStyle w:val="Tablaconcuadrcula"/>
            <w:tblW w:w="5000" w:type="pct"/>
            <w:tblLook w:val="04A0" w:firstRow="1" w:lastRow="0" w:firstColumn="1" w:lastColumn="0" w:noHBand="0" w:noVBand="1"/>
          </w:tblPr>
          <w:tblGrid>
            <w:gridCol w:w="2313"/>
            <w:gridCol w:w="7315"/>
          </w:tblGrid>
          <w:tr w:rsidR="00C245F8" w:rsidRPr="00C245F8" w14:paraId="05EF56D1" w14:textId="77777777" w:rsidTr="00C245F8">
            <w:trPr>
              <w:divId w:val="877863288"/>
              <w:cantSplit/>
              <w:tblHeader/>
            </w:trPr>
            <w:tc>
              <w:tcPr>
                <w:tcW w:w="1201" w:type="pct"/>
                <w:tcBorders>
                  <w:bottom w:val="single" w:sz="4" w:space="0" w:color="auto"/>
                </w:tcBorders>
                <w:shd w:val="clear" w:color="auto" w:fill="325483"/>
                <w:hideMark/>
              </w:tcPr>
              <w:p w14:paraId="099564E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3799" w:type="pct"/>
                <w:tcBorders>
                  <w:bottom w:val="single" w:sz="4" w:space="0" w:color="auto"/>
                </w:tcBorders>
                <w:shd w:val="clear" w:color="auto" w:fill="325483"/>
                <w:hideMark/>
              </w:tcPr>
              <w:p w14:paraId="434D4225"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Valor</w:t>
                </w:r>
              </w:p>
            </w:tc>
          </w:tr>
          <w:tr w:rsidR="00C245F8" w:rsidRPr="00C245F8" w14:paraId="69F2F117" w14:textId="77777777" w:rsidTr="00C245F8">
            <w:trPr>
              <w:divId w:val="877863288"/>
              <w:cantSplit/>
              <w:tblHeader/>
            </w:trPr>
            <w:tc>
              <w:tcPr>
                <w:tcW w:w="1201" w:type="pct"/>
                <w:tcBorders>
                  <w:bottom w:val="single" w:sz="4" w:space="0" w:color="auto"/>
                </w:tcBorders>
                <w:shd w:val="clear" w:color="auto" w:fill="F3F3F3"/>
                <w:hideMark/>
              </w:tcPr>
              <w:p w14:paraId="49E24D7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Sistema</w:t>
                </w:r>
              </w:p>
            </w:tc>
            <w:tc>
              <w:tcPr>
                <w:tcW w:w="3799" w:type="pct"/>
                <w:tcBorders>
                  <w:bottom w:val="single" w:sz="4" w:space="0" w:color="auto"/>
                </w:tcBorders>
                <w:shd w:val="clear" w:color="auto" w:fill="F3F3F3"/>
                <w:hideMark/>
              </w:tcPr>
              <w:p w14:paraId="09C1C6C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SPI</w:t>
                </w:r>
              </w:p>
            </w:tc>
          </w:tr>
          <w:tr w:rsidR="00C245F8" w:rsidRPr="00C245F8" w14:paraId="49DD04D3" w14:textId="77777777" w:rsidTr="00C245F8">
            <w:trPr>
              <w:divId w:val="877863288"/>
              <w:cantSplit/>
              <w:tblHeader/>
            </w:trPr>
            <w:tc>
              <w:tcPr>
                <w:tcW w:w="1201" w:type="pct"/>
                <w:tcBorders>
                  <w:bottom w:val="single" w:sz="4" w:space="0" w:color="auto"/>
                </w:tcBorders>
                <w:shd w:val="clear" w:color="auto" w:fill="FFFFFF"/>
                <w:hideMark/>
              </w:tcPr>
              <w:p w14:paraId="2817FFC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Documento</w:t>
                </w:r>
              </w:p>
            </w:tc>
            <w:tc>
              <w:tcPr>
                <w:tcW w:w="3799" w:type="pct"/>
                <w:tcBorders>
                  <w:bottom w:val="single" w:sz="4" w:space="0" w:color="auto"/>
                </w:tcBorders>
                <w:shd w:val="clear" w:color="auto" w:fill="FFFFFF"/>
                <w:hideMark/>
              </w:tcPr>
              <w:p w14:paraId="3BBC82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Validación consolidada del área</w:t>
                </w:r>
              </w:p>
            </w:tc>
          </w:tr>
          <w:tr w:rsidR="00C245F8" w:rsidRPr="00C245F8" w14:paraId="76A5591C" w14:textId="77777777" w:rsidTr="00C245F8">
            <w:trPr>
              <w:divId w:val="877863288"/>
              <w:cantSplit/>
              <w:tblHeader/>
            </w:trPr>
            <w:tc>
              <w:tcPr>
                <w:tcW w:w="1201" w:type="pct"/>
                <w:tcBorders>
                  <w:bottom w:val="single" w:sz="4" w:space="0" w:color="auto"/>
                </w:tcBorders>
                <w:shd w:val="clear" w:color="auto" w:fill="F3F3F3"/>
                <w:hideMark/>
              </w:tcPr>
              <w:p w14:paraId="3F0EE2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Área</w:t>
                </w:r>
              </w:p>
            </w:tc>
            <w:tc>
              <w:tcPr>
                <w:tcW w:w="3799" w:type="pct"/>
                <w:tcBorders>
                  <w:bottom w:val="single" w:sz="4" w:space="0" w:color="auto"/>
                </w:tcBorders>
                <w:shd w:val="clear" w:color="auto" w:fill="F3F3F3"/>
                <w:hideMark/>
              </w:tcPr>
              <w:p w14:paraId="3901018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Área 01: Gobierno, Seguridad, Cumplimiento y Gestión Documental</w:t>
                </w:r>
              </w:p>
            </w:tc>
          </w:tr>
          <w:tr w:rsidR="00C245F8" w:rsidRPr="00C245F8" w14:paraId="5790D6C0" w14:textId="77777777" w:rsidTr="00C245F8">
            <w:trPr>
              <w:divId w:val="877863288"/>
              <w:cantSplit/>
              <w:tblHeader/>
            </w:trPr>
            <w:tc>
              <w:tcPr>
                <w:tcW w:w="1201" w:type="pct"/>
                <w:tcBorders>
                  <w:bottom w:val="single" w:sz="4" w:space="0" w:color="auto"/>
                </w:tcBorders>
                <w:shd w:val="clear" w:color="auto" w:fill="FFFFFF"/>
                <w:hideMark/>
              </w:tcPr>
              <w:p w14:paraId="40586D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Código documental</w:t>
                </w:r>
              </w:p>
            </w:tc>
            <w:tc>
              <w:tcPr>
                <w:tcW w:w="3799" w:type="pct"/>
                <w:tcBorders>
                  <w:bottom w:val="single" w:sz="4" w:space="0" w:color="auto"/>
                </w:tcBorders>
                <w:shd w:val="clear" w:color="auto" w:fill="FFFFFF"/>
                <w:hideMark/>
              </w:tcPr>
              <w:p w14:paraId="1B744BE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VAL-SPI-AREA</w:t>
                </w:r>
              </w:p>
            </w:tc>
          </w:tr>
          <w:tr w:rsidR="00C245F8" w:rsidRPr="00C245F8" w14:paraId="54F823F8" w14:textId="77777777" w:rsidTr="00C245F8">
            <w:trPr>
              <w:divId w:val="877863288"/>
              <w:cantSplit/>
              <w:tblHeader/>
            </w:trPr>
            <w:tc>
              <w:tcPr>
                <w:tcW w:w="1201" w:type="pct"/>
                <w:tcBorders>
                  <w:bottom w:val="single" w:sz="4" w:space="0" w:color="auto"/>
                </w:tcBorders>
                <w:shd w:val="clear" w:color="auto" w:fill="F3F3F3"/>
                <w:hideMark/>
              </w:tcPr>
              <w:p w14:paraId="6A8B6AE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Versión</w:t>
                </w:r>
              </w:p>
            </w:tc>
            <w:tc>
              <w:tcPr>
                <w:tcW w:w="3799" w:type="pct"/>
                <w:tcBorders>
                  <w:bottom w:val="single" w:sz="4" w:space="0" w:color="auto"/>
                </w:tcBorders>
                <w:shd w:val="clear" w:color="auto" w:fill="F3F3F3"/>
                <w:hideMark/>
              </w:tcPr>
              <w:p w14:paraId="0191E4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1.0</w:t>
                </w:r>
              </w:p>
            </w:tc>
          </w:tr>
          <w:tr w:rsidR="00C245F8" w:rsidRPr="00C245F8" w14:paraId="2590CF5C" w14:textId="77777777" w:rsidTr="00C245F8">
            <w:trPr>
              <w:divId w:val="877863288"/>
              <w:cantSplit/>
              <w:tblHeader/>
            </w:trPr>
            <w:tc>
              <w:tcPr>
                <w:tcW w:w="1201" w:type="pct"/>
                <w:tcBorders>
                  <w:bottom w:val="single" w:sz="4" w:space="0" w:color="auto"/>
                </w:tcBorders>
                <w:shd w:val="clear" w:color="auto" w:fill="FFFFFF"/>
                <w:hideMark/>
              </w:tcPr>
              <w:p w14:paraId="4E88CBA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Estado</w:t>
                </w:r>
              </w:p>
            </w:tc>
            <w:tc>
              <w:tcPr>
                <w:tcW w:w="3799" w:type="pct"/>
                <w:tcBorders>
                  <w:bottom w:val="single" w:sz="4" w:space="0" w:color="auto"/>
                </w:tcBorders>
                <w:shd w:val="clear" w:color="auto" w:fill="FFFFFF"/>
                <w:hideMark/>
              </w:tcPr>
              <w:p w14:paraId="70F9431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BORRADOR</w:t>
                </w:r>
              </w:p>
            </w:tc>
          </w:tr>
          <w:tr w:rsidR="00C245F8" w:rsidRPr="00C245F8" w14:paraId="2E25F1C0" w14:textId="77777777" w:rsidTr="00C245F8">
            <w:trPr>
              <w:divId w:val="877863288"/>
              <w:cantSplit/>
              <w:tblHeader/>
            </w:trPr>
            <w:tc>
              <w:tcPr>
                <w:tcW w:w="1201" w:type="pct"/>
                <w:tcBorders>
                  <w:bottom w:val="single" w:sz="4" w:space="0" w:color="auto"/>
                </w:tcBorders>
                <w:shd w:val="clear" w:color="auto" w:fill="F3F3F3"/>
                <w:hideMark/>
              </w:tcPr>
              <w:p w14:paraId="3F6FC0D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Fecha de emisión</w:t>
                </w:r>
              </w:p>
            </w:tc>
            <w:tc>
              <w:tcPr>
                <w:tcW w:w="3799" w:type="pct"/>
                <w:tcBorders>
                  <w:bottom w:val="single" w:sz="4" w:space="0" w:color="auto"/>
                </w:tcBorders>
                <w:shd w:val="clear" w:color="auto" w:fill="F3F3F3"/>
                <w:hideMark/>
              </w:tcPr>
              <w:p w14:paraId="3D457F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2026-05-13</w:t>
                </w:r>
              </w:p>
            </w:tc>
          </w:tr>
          <w:tr w:rsidR="00C245F8" w:rsidRPr="00C245F8" w14:paraId="7B89C5CA" w14:textId="77777777" w:rsidTr="00C245F8">
            <w:trPr>
              <w:divId w:val="877863288"/>
              <w:cantSplit/>
              <w:tblHeader/>
            </w:trPr>
            <w:tc>
              <w:tcPr>
                <w:tcW w:w="1201" w:type="pct"/>
                <w:tcBorders>
                  <w:bottom w:val="single" w:sz="4" w:space="0" w:color="auto"/>
                </w:tcBorders>
                <w:shd w:val="clear" w:color="auto" w:fill="FFFFFF"/>
                <w:hideMark/>
              </w:tcPr>
              <w:p w14:paraId="00B828E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Elaborado por</w:t>
                </w:r>
              </w:p>
            </w:tc>
            <w:tc>
              <w:tcPr>
                <w:tcW w:w="3799" w:type="pct"/>
                <w:tcBorders>
                  <w:bottom w:val="single" w:sz="4" w:space="0" w:color="auto"/>
                </w:tcBorders>
                <w:shd w:val="clear" w:color="auto" w:fill="FFFFFF"/>
                <w:hideMark/>
              </w:tcPr>
              <w:p w14:paraId="340694D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Ingenieria de Software</w:t>
                </w:r>
              </w:p>
            </w:tc>
          </w:tr>
          <w:tr w:rsidR="00C245F8" w:rsidRPr="00C245F8" w14:paraId="31E8207B" w14:textId="77777777" w:rsidTr="00C245F8">
            <w:trPr>
              <w:divId w:val="877863288"/>
              <w:cantSplit/>
              <w:tblHeader/>
            </w:trPr>
            <w:tc>
              <w:tcPr>
                <w:tcW w:w="1201" w:type="pct"/>
                <w:tcBorders>
                  <w:bottom w:val="single" w:sz="4" w:space="0" w:color="auto"/>
                </w:tcBorders>
                <w:shd w:val="clear" w:color="auto" w:fill="F3F3F3"/>
                <w:hideMark/>
              </w:tcPr>
              <w:p w14:paraId="6F75C41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Revisado por</w:t>
                </w:r>
              </w:p>
            </w:tc>
            <w:tc>
              <w:tcPr>
                <w:tcW w:w="3799" w:type="pct"/>
                <w:tcBorders>
                  <w:bottom w:val="single" w:sz="4" w:space="0" w:color="auto"/>
                </w:tcBorders>
                <w:shd w:val="clear" w:color="auto" w:fill="F3F3F3"/>
                <w:hideMark/>
              </w:tcPr>
              <w:p w14:paraId="13F17A2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r>
          <w:tr w:rsidR="00C245F8" w:rsidRPr="00C245F8" w14:paraId="5DC3ECB0" w14:textId="77777777" w:rsidTr="00C245F8">
            <w:trPr>
              <w:divId w:val="877863288"/>
              <w:cantSplit/>
              <w:tblHeader/>
            </w:trPr>
            <w:tc>
              <w:tcPr>
                <w:tcW w:w="1201" w:type="pct"/>
                <w:shd w:val="clear" w:color="auto" w:fill="FFFFFF"/>
                <w:hideMark/>
              </w:tcPr>
              <w:p w14:paraId="3132E14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Aprobado por</w:t>
                </w:r>
              </w:p>
            </w:tc>
            <w:tc>
              <w:tcPr>
                <w:tcW w:w="3799" w:type="pct"/>
                <w:shd w:val="clear" w:color="auto" w:fill="FFFFFF"/>
                <w:hideMark/>
              </w:tcPr>
              <w:p w14:paraId="07F85AE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r>
        </w:tbl>
        <w:p w14:paraId="405C128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Firmas y sumillas</w:t>
          </w:r>
        </w:p>
        <w:tbl>
          <w:tblPr>
            <w:tblStyle w:val="Tablaconcuadrcula"/>
            <w:tblW w:w="5000" w:type="pct"/>
            <w:tblLook w:val="04A0" w:firstRow="1" w:lastRow="0" w:firstColumn="1" w:lastColumn="0" w:noHBand="0" w:noVBand="1"/>
          </w:tblPr>
          <w:tblGrid>
            <w:gridCol w:w="1892"/>
            <w:gridCol w:w="2434"/>
            <w:gridCol w:w="2135"/>
            <w:gridCol w:w="1032"/>
            <w:gridCol w:w="2135"/>
          </w:tblGrid>
          <w:tr w:rsidR="00C245F8" w:rsidRPr="00C245F8" w14:paraId="1002F3FE" w14:textId="77777777" w:rsidTr="00C245F8">
            <w:trPr>
              <w:divId w:val="877863288"/>
              <w:cantSplit/>
              <w:tblHeader/>
            </w:trPr>
            <w:tc>
              <w:tcPr>
                <w:tcW w:w="982" w:type="pct"/>
                <w:tcBorders>
                  <w:bottom w:val="single" w:sz="4" w:space="0" w:color="auto"/>
                </w:tcBorders>
                <w:shd w:val="clear" w:color="auto" w:fill="325483"/>
                <w:hideMark/>
              </w:tcPr>
              <w:p w14:paraId="2740734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Rol documental</w:t>
                </w:r>
              </w:p>
            </w:tc>
            <w:tc>
              <w:tcPr>
                <w:tcW w:w="1264" w:type="pct"/>
                <w:tcBorders>
                  <w:bottom w:val="single" w:sz="4" w:space="0" w:color="auto"/>
                </w:tcBorders>
                <w:shd w:val="clear" w:color="auto" w:fill="325483"/>
                <w:hideMark/>
              </w:tcPr>
              <w:p w14:paraId="6E94472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Nombre y cargo</w:t>
                </w:r>
              </w:p>
            </w:tc>
            <w:tc>
              <w:tcPr>
                <w:tcW w:w="1109" w:type="pct"/>
                <w:tcBorders>
                  <w:bottom w:val="single" w:sz="4" w:space="0" w:color="auto"/>
                </w:tcBorders>
                <w:shd w:val="clear" w:color="auto" w:fill="325483"/>
                <w:hideMark/>
              </w:tcPr>
              <w:p w14:paraId="4979CE5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Firma</w:t>
                </w:r>
              </w:p>
            </w:tc>
            <w:tc>
              <w:tcPr>
                <w:tcW w:w="536" w:type="pct"/>
                <w:tcBorders>
                  <w:bottom w:val="single" w:sz="4" w:space="0" w:color="auto"/>
                </w:tcBorders>
                <w:shd w:val="clear" w:color="auto" w:fill="325483"/>
                <w:hideMark/>
              </w:tcPr>
              <w:p w14:paraId="60EE14D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Sumilla</w:t>
                </w:r>
              </w:p>
            </w:tc>
            <w:tc>
              <w:tcPr>
                <w:tcW w:w="1109" w:type="pct"/>
                <w:tcBorders>
                  <w:bottom w:val="single" w:sz="4" w:space="0" w:color="auto"/>
                </w:tcBorders>
                <w:shd w:val="clear" w:color="auto" w:fill="325483"/>
                <w:hideMark/>
              </w:tcPr>
              <w:p w14:paraId="28A2FE4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Fecha</w:t>
                </w:r>
              </w:p>
            </w:tc>
          </w:tr>
          <w:tr w:rsidR="00C245F8" w:rsidRPr="00C245F8" w14:paraId="595DB678" w14:textId="77777777" w:rsidTr="00C245F8">
            <w:trPr>
              <w:divId w:val="877863288"/>
              <w:cantSplit/>
              <w:tblHeader/>
            </w:trPr>
            <w:tc>
              <w:tcPr>
                <w:tcW w:w="982" w:type="pct"/>
                <w:tcBorders>
                  <w:bottom w:val="single" w:sz="4" w:space="0" w:color="auto"/>
                </w:tcBorders>
                <w:shd w:val="clear" w:color="auto" w:fill="F3F3F3"/>
                <w:hideMark/>
              </w:tcPr>
              <w:p w14:paraId="5C57223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Elaborado por</w:t>
                </w:r>
              </w:p>
            </w:tc>
            <w:tc>
              <w:tcPr>
                <w:tcW w:w="1264" w:type="pct"/>
                <w:tcBorders>
                  <w:bottom w:val="single" w:sz="4" w:space="0" w:color="auto"/>
                </w:tcBorders>
                <w:shd w:val="clear" w:color="auto" w:fill="F3F3F3"/>
                <w:hideMark/>
              </w:tcPr>
              <w:p w14:paraId="15C7F0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Ingenieria de Software</w:t>
                </w:r>
              </w:p>
            </w:tc>
            <w:tc>
              <w:tcPr>
                <w:tcW w:w="1109" w:type="pct"/>
                <w:tcBorders>
                  <w:bottom w:val="single" w:sz="4" w:space="0" w:color="auto"/>
                </w:tcBorders>
                <w:shd w:val="clear" w:color="auto" w:fill="F3F3F3"/>
                <w:hideMark/>
              </w:tcPr>
              <w:p w14:paraId="3273356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c>
              <w:tcPr>
                <w:tcW w:w="536" w:type="pct"/>
                <w:tcBorders>
                  <w:bottom w:val="single" w:sz="4" w:space="0" w:color="auto"/>
                </w:tcBorders>
                <w:shd w:val="clear" w:color="auto" w:fill="F3F3F3"/>
                <w:hideMark/>
              </w:tcPr>
              <w:p w14:paraId="08D480D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1109" w:type="pct"/>
                <w:tcBorders>
                  <w:bottom w:val="single" w:sz="4" w:space="0" w:color="auto"/>
                </w:tcBorders>
                <w:shd w:val="clear" w:color="auto" w:fill="F3F3F3"/>
                <w:hideMark/>
              </w:tcPr>
              <w:p w14:paraId="5B5EA7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r>
          <w:tr w:rsidR="00C245F8" w:rsidRPr="00C245F8" w14:paraId="64E29D9B" w14:textId="77777777" w:rsidTr="00C245F8">
            <w:trPr>
              <w:divId w:val="877863288"/>
              <w:cantSplit/>
              <w:tblHeader/>
            </w:trPr>
            <w:tc>
              <w:tcPr>
                <w:tcW w:w="982" w:type="pct"/>
                <w:tcBorders>
                  <w:bottom w:val="single" w:sz="4" w:space="0" w:color="auto"/>
                </w:tcBorders>
                <w:shd w:val="clear" w:color="auto" w:fill="FFFFFF"/>
                <w:hideMark/>
              </w:tcPr>
              <w:p w14:paraId="7B2E055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Revisado por</w:t>
                </w:r>
              </w:p>
            </w:tc>
            <w:tc>
              <w:tcPr>
                <w:tcW w:w="1264" w:type="pct"/>
                <w:tcBorders>
                  <w:bottom w:val="single" w:sz="4" w:space="0" w:color="auto"/>
                </w:tcBorders>
                <w:shd w:val="clear" w:color="auto" w:fill="FFFFFF"/>
                <w:hideMark/>
              </w:tcPr>
              <w:p w14:paraId="2F8FBC1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c>
              <w:tcPr>
                <w:tcW w:w="1109" w:type="pct"/>
                <w:tcBorders>
                  <w:bottom w:val="single" w:sz="4" w:space="0" w:color="auto"/>
                </w:tcBorders>
                <w:shd w:val="clear" w:color="auto" w:fill="FFFFFF"/>
                <w:hideMark/>
              </w:tcPr>
              <w:p w14:paraId="382F7DF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c>
              <w:tcPr>
                <w:tcW w:w="536" w:type="pct"/>
                <w:tcBorders>
                  <w:bottom w:val="single" w:sz="4" w:space="0" w:color="auto"/>
                </w:tcBorders>
                <w:shd w:val="clear" w:color="auto" w:fill="FFFFFF"/>
                <w:hideMark/>
              </w:tcPr>
              <w:p w14:paraId="110075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1109" w:type="pct"/>
                <w:tcBorders>
                  <w:bottom w:val="single" w:sz="4" w:space="0" w:color="auto"/>
                </w:tcBorders>
                <w:shd w:val="clear" w:color="auto" w:fill="FFFFFF"/>
                <w:hideMark/>
              </w:tcPr>
              <w:p w14:paraId="5999306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r>
          <w:tr w:rsidR="00C245F8" w:rsidRPr="00C245F8" w14:paraId="19271076" w14:textId="77777777" w:rsidTr="00C245F8">
            <w:trPr>
              <w:divId w:val="877863288"/>
              <w:cantSplit/>
              <w:tblHeader/>
            </w:trPr>
            <w:tc>
              <w:tcPr>
                <w:tcW w:w="982" w:type="pct"/>
                <w:shd w:val="clear" w:color="auto" w:fill="F3F3F3"/>
                <w:hideMark/>
              </w:tcPr>
              <w:p w14:paraId="64C53A5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Aprobado por</w:t>
                </w:r>
              </w:p>
            </w:tc>
            <w:tc>
              <w:tcPr>
                <w:tcW w:w="1264" w:type="pct"/>
                <w:shd w:val="clear" w:color="auto" w:fill="F3F3F3"/>
                <w:hideMark/>
              </w:tcPr>
              <w:p w14:paraId="7D5D1A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c>
              <w:tcPr>
                <w:tcW w:w="1109" w:type="pct"/>
                <w:shd w:val="clear" w:color="auto" w:fill="F3F3F3"/>
                <w:hideMark/>
              </w:tcPr>
              <w:p w14:paraId="77BCCF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c>
              <w:tcPr>
                <w:tcW w:w="536" w:type="pct"/>
                <w:shd w:val="clear" w:color="auto" w:fill="F3F3F3"/>
                <w:hideMark/>
              </w:tcPr>
              <w:p w14:paraId="2160AC8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1109" w:type="pct"/>
                <w:shd w:val="clear" w:color="auto" w:fill="F3F3F3"/>
                <w:hideMark/>
              </w:tcPr>
              <w:p w14:paraId="14C65E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__________________</w:t>
                </w:r>
              </w:p>
            </w:tc>
          </w:tr>
        </w:tbl>
        <w:p w14:paraId="0AAF374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Introducción</w:t>
          </w:r>
        </w:p>
        <w:p w14:paraId="7EE8E31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presente documento consolida la documentación de validación del Área 01: Gobierno, Seguridad, Cumplimiento y Gestión Documental del sistema SPI. Su contenido se elaboro a partir de una revision integral del código vigente, del comportamiento observable de los módulos incluidos en el alcance, de la estructura de datos asociada y de los controles funcionales y técnicos que sostienen auth, security, auditoria, audit-prep, approvals, management, signature, documents, files, notifications, dashboard y gmail dentro de la operación real del sistema.</w:t>
          </w:r>
        </w:p>
        <w:p w14:paraId="475D58C0"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intencion de este consolidado es presentar una versión formal, continua y coherente de la documentación del área, con criterio de ingenieria de software, de forma que el lector disponga en un unico documento de los requerimientos, la especificacion funcional, el diseño técnico, el soporte de datos, las calificaciones, los protocolos de prueba y el estado actualizado de hallazgos, sin depender de referencias a artefactos internos de trabajo.</w:t>
          </w:r>
        </w:p>
        <w:p w14:paraId="6322A4C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Objetivo</w:t>
          </w:r>
        </w:p>
        <w:p w14:paraId="431836C4"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Establecer de forma integral los criterios de validación del área Área 01: Gobierno, Seguridad, Cumplimiento y Gestión Documental, documentando los requerimientos, el comportamiento funcional esperado, el diseño técnico de soporte, las estructuras de datos, las calificaciones IQ/OQ/PQ, los protocolos de ejecución y el registro de hallazgos, evidencias y desviaciones con un nivel de detalle suficiente para su revision técnica, funcional y documental.</w:t>
          </w:r>
        </w:p>
        <w:p w14:paraId="12F9DA31"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De manera complementaria, el documento busca servir como referencia controlada para la ejecución de validaciones formales del área, reduciendo ambiguedades, alineando el contenido con la implementacion vigente y dejando trazabilidad sobre los puntos corregidos y los riesgos residuales que aun requieren seguimiento.</w:t>
          </w:r>
        </w:p>
        <w:p w14:paraId="16344D3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Alcance</w:t>
          </w:r>
        </w:p>
        <w:p w14:paraId="6F83E2E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validación cubre los módulos auth, security, auditoria, audit-prep, approvals, management, signature, documents, files, notifications, dashboard y gmail, incluyendo sus rutas, servicios, middlewares, persistencia, dependencias SQL, integraciones externas y reglas de negocio asociadas al área.</w:t>
          </w:r>
        </w:p>
        <w:p w14:paraId="31A52F55"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Tambien forman parte del alcance las calificaciones de instalación, operación y desempeño, junto con sus protocolos de ejecución, criterios de aceptacion, mecanismos de captura de evidencia y registro de desviaciones. Quedan fuera de este documento los dominios funcionales no pertenecientes al área y los desarrollos auxiliares que no formen parte del flujo core validado.</w:t>
          </w:r>
        </w:p>
        <w:p w14:paraId="2915A154"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 xml:space="preserve">De manera expresa, el mecanismo de respaldo de base de datos hacia Drive no se incorpora al alcance funcional del Área 01, aun cuando exista en el mismo repositorio y comparta infraestructura técnica. Su naturaleza corresponde a continuidad operativa, resguardo de informacion y administracion de plataforma, por lo que debe </w:t>
          </w:r>
          <w:r w:rsidRPr="00C245F8">
            <w:rPr>
              <w:rFonts w:ascii="Aptos" w:hAnsi="Aptos"/>
              <w:color w:val="1F2937"/>
            </w:rPr>
            <w:lastRenderedPageBreak/>
            <w:t>evaluarse en un dominio de infraestructura, operaciones TI o continuidad del servicio, no dentro del expediente funcional de Gobierno, Seguridad y Cumplimiento.</w:t>
          </w:r>
        </w:p>
        <w:p w14:paraId="3DDAD800"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Base de evaluacion</w:t>
          </w:r>
        </w:p>
        <w:p w14:paraId="0F9D5297" w14:textId="77777777" w:rsidR="00C245F8" w:rsidRPr="00C245F8" w:rsidRDefault="00C245F8" w:rsidP="00C245F8">
          <w:pPr>
            <w:numPr>
              <w:ilvl w:val="0"/>
              <w:numId w:val="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Revision del código vigente del repositorio y de los módulos incluidos en el área.</w:t>
          </w:r>
        </w:p>
        <w:p w14:paraId="2176357C" w14:textId="77777777" w:rsidR="00C245F8" w:rsidRPr="00C245F8" w:rsidRDefault="00C245F8" w:rsidP="00C245F8">
          <w:pPr>
            <w:numPr>
              <w:ilvl w:val="0"/>
              <w:numId w:val="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Verificacion de contratos entre backend y frontend, incluyendo rutas, payloads y respuestas observables.</w:t>
          </w:r>
        </w:p>
        <w:p w14:paraId="4EEEAC97" w14:textId="77777777" w:rsidR="00C245F8" w:rsidRPr="00C245F8" w:rsidRDefault="00C245F8" w:rsidP="00C245F8">
          <w:pPr>
            <w:numPr>
              <w:ilvl w:val="0"/>
              <w:numId w:val="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Contraste con estructuras de datos y dependencias SQL reales utilizadas por el área.</w:t>
          </w:r>
        </w:p>
        <w:p w14:paraId="355FEED4" w14:textId="77777777" w:rsidR="00C245F8" w:rsidRPr="00C245F8" w:rsidRDefault="00C245F8" w:rsidP="00C245F8">
          <w:pPr>
            <w:numPr>
              <w:ilvl w:val="0"/>
              <w:numId w:val="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Análisis de riesgos, hallazgos corregidos, hallazgos residuales y criterios de impacto.</w:t>
          </w:r>
        </w:p>
        <w:p w14:paraId="3C5A09EA" w14:textId="77777777" w:rsidR="00C245F8" w:rsidRPr="00C245F8" w:rsidRDefault="00C245F8" w:rsidP="00C245F8">
          <w:pPr>
            <w:numPr>
              <w:ilvl w:val="0"/>
              <w:numId w:val="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Preparacion de protocolos formales de ejecución, criterios de aceptacion y captura de evidencia.</w:t>
          </w:r>
        </w:p>
        <w:p w14:paraId="653B3A1C"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Marco normativo y de referencia</w:t>
          </w:r>
        </w:p>
        <w:p w14:paraId="2C3137CA" w14:textId="77777777" w:rsidR="00C245F8" w:rsidRPr="00C245F8" w:rsidRDefault="00C245F8" w:rsidP="00C245F8">
          <w:pPr>
            <w:numPr>
              <w:ilvl w:val="0"/>
              <w:numId w:val="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Politicas internas de control documental y trazabilidad del sistema SPI.</w:t>
          </w:r>
        </w:p>
        <w:p w14:paraId="7735FE45" w14:textId="77777777" w:rsidR="00C245F8" w:rsidRPr="00C245F8" w:rsidRDefault="00C245F8" w:rsidP="00C245F8">
          <w:pPr>
            <w:numPr>
              <w:ilvl w:val="0"/>
              <w:numId w:val="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Marco de proteccion de datos personales aplicable a flujos de consentimiento, sesión e informacion del usuario (Asamblea Nacional del Ecuador, 2021; Presidencia de la República del Ecuador, 2023).</w:t>
          </w:r>
        </w:p>
        <w:p w14:paraId="6D689E9D" w14:textId="77777777" w:rsidR="00C245F8" w:rsidRPr="00C245F8" w:rsidRDefault="00C245F8" w:rsidP="00C245F8">
          <w:pPr>
            <w:numPr>
              <w:ilvl w:val="0"/>
              <w:numId w:val="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Criterios de seguridad de la informacion usados como referencia para autenticación, control de acceso y trazabilidad de eventos (International Organization for Standardization [ISO] &amp; International Electrotechnical Commission [IEC], 2022).</w:t>
          </w:r>
        </w:p>
        <w:p w14:paraId="6199EF7C" w14:textId="77777777" w:rsidR="00C245F8" w:rsidRPr="00C245F8" w:rsidRDefault="00C245F8" w:rsidP="00C245F8">
          <w:pPr>
            <w:numPr>
              <w:ilvl w:val="0"/>
              <w:numId w:val="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Requerimientos funcionales y técnicos vigentes derivados de la implementacion validada.</w:t>
          </w:r>
        </w:p>
        <w:p w14:paraId="69854B06" w14:textId="77777777" w:rsidR="00C245F8" w:rsidRPr="00C245F8" w:rsidRDefault="00C245F8" w:rsidP="00C245F8">
          <w:pPr>
            <w:numPr>
              <w:ilvl w:val="0"/>
              <w:numId w:val="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Protocolos formales de ejecución de IQ, OQ y PQ preparados para evidencia objetiva.</w:t>
          </w:r>
        </w:p>
        <w:p w14:paraId="399C235C"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Documentos de soporte</w:t>
          </w:r>
        </w:p>
        <w:tbl>
          <w:tblPr>
            <w:tblStyle w:val="Tablaconcuadrcula"/>
            <w:tblW w:w="5000" w:type="pct"/>
            <w:tblLook w:val="04A0" w:firstRow="1" w:lastRow="0" w:firstColumn="1" w:lastColumn="0" w:noHBand="0" w:noVBand="1"/>
          </w:tblPr>
          <w:tblGrid>
            <w:gridCol w:w="8057"/>
            <w:gridCol w:w="1571"/>
          </w:tblGrid>
          <w:tr w:rsidR="00C245F8" w:rsidRPr="00C245F8" w14:paraId="0228110B" w14:textId="77777777" w:rsidTr="00C245F8">
            <w:trPr>
              <w:divId w:val="877863288"/>
              <w:cantSplit/>
              <w:tblHeader/>
            </w:trPr>
            <w:tc>
              <w:tcPr>
                <w:tcW w:w="4184" w:type="pct"/>
                <w:tcBorders>
                  <w:bottom w:val="single" w:sz="4" w:space="0" w:color="auto"/>
                </w:tcBorders>
                <w:shd w:val="clear" w:color="auto" w:fill="325483"/>
                <w:hideMark/>
              </w:tcPr>
              <w:p w14:paraId="360555C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Titulo del documento</w:t>
                </w:r>
              </w:p>
            </w:tc>
            <w:tc>
              <w:tcPr>
                <w:tcW w:w="816" w:type="pct"/>
                <w:tcBorders>
                  <w:bottom w:val="single" w:sz="4" w:space="0" w:color="auto"/>
                </w:tcBorders>
                <w:shd w:val="clear" w:color="auto" w:fill="325483"/>
                <w:hideMark/>
              </w:tcPr>
              <w:p w14:paraId="05B815C6"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Año de publicacion</w:t>
                </w:r>
              </w:p>
            </w:tc>
          </w:tr>
          <w:tr w:rsidR="00C245F8" w:rsidRPr="00C245F8" w14:paraId="332C21A6" w14:textId="77777777" w:rsidTr="00C245F8">
            <w:trPr>
              <w:divId w:val="877863288"/>
              <w:cantSplit/>
              <w:tblHeader/>
            </w:trPr>
            <w:tc>
              <w:tcPr>
                <w:tcW w:w="4184" w:type="pct"/>
                <w:tcBorders>
                  <w:bottom w:val="single" w:sz="4" w:space="0" w:color="auto"/>
                </w:tcBorders>
                <w:shd w:val="clear" w:color="auto" w:fill="F3F3F3"/>
                <w:hideMark/>
              </w:tcPr>
              <w:p w14:paraId="56228A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Ley Organica de Proteccion de Datos Personales</w:t>
                </w:r>
              </w:p>
            </w:tc>
            <w:tc>
              <w:tcPr>
                <w:tcW w:w="816" w:type="pct"/>
                <w:tcBorders>
                  <w:bottom w:val="single" w:sz="4" w:space="0" w:color="auto"/>
                </w:tcBorders>
                <w:shd w:val="clear" w:color="auto" w:fill="F3F3F3"/>
                <w:hideMark/>
              </w:tcPr>
              <w:p w14:paraId="06317A4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2021</w:t>
                </w:r>
              </w:p>
            </w:tc>
          </w:tr>
          <w:tr w:rsidR="00C245F8" w:rsidRPr="00C245F8" w14:paraId="289A62F1" w14:textId="77777777" w:rsidTr="00C245F8">
            <w:trPr>
              <w:divId w:val="877863288"/>
              <w:cantSplit/>
              <w:tblHeader/>
            </w:trPr>
            <w:tc>
              <w:tcPr>
                <w:tcW w:w="4184" w:type="pct"/>
                <w:tcBorders>
                  <w:bottom w:val="single" w:sz="4" w:space="0" w:color="auto"/>
                </w:tcBorders>
                <w:shd w:val="clear" w:color="auto" w:fill="FFFFFF"/>
                <w:hideMark/>
              </w:tcPr>
              <w:p w14:paraId="3F13B7D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Reglamento General a la Ley Organica de Proteccion de Datos Personales</w:t>
                </w:r>
              </w:p>
            </w:tc>
            <w:tc>
              <w:tcPr>
                <w:tcW w:w="816" w:type="pct"/>
                <w:tcBorders>
                  <w:bottom w:val="single" w:sz="4" w:space="0" w:color="auto"/>
                </w:tcBorders>
                <w:shd w:val="clear" w:color="auto" w:fill="FFFFFF"/>
                <w:hideMark/>
              </w:tcPr>
              <w:p w14:paraId="727FB6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2023</w:t>
                </w:r>
              </w:p>
            </w:tc>
          </w:tr>
          <w:tr w:rsidR="00C245F8" w:rsidRPr="00C245F8" w14:paraId="0566DC34" w14:textId="77777777" w:rsidTr="00C245F8">
            <w:trPr>
              <w:divId w:val="877863288"/>
              <w:cantSplit/>
              <w:tblHeader/>
            </w:trPr>
            <w:tc>
              <w:tcPr>
                <w:tcW w:w="4184" w:type="pct"/>
                <w:shd w:val="clear" w:color="auto" w:fill="F3F3F3"/>
                <w:hideMark/>
              </w:tcPr>
              <w:p w14:paraId="45D2894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ISO/IEC 27001:2022 Information security, cybersecurity and privacy protection - Information security management systems - Requirements</w:t>
                </w:r>
              </w:p>
            </w:tc>
            <w:tc>
              <w:tcPr>
                <w:tcW w:w="816" w:type="pct"/>
                <w:shd w:val="clear" w:color="auto" w:fill="F3F3F3"/>
                <w:hideMark/>
              </w:tcPr>
              <w:p w14:paraId="38EA08F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2022</w:t>
                </w:r>
              </w:p>
            </w:tc>
          </w:tr>
        </w:tbl>
        <w:p w14:paraId="561A5CA7"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Módulos evaluados</w:t>
          </w:r>
        </w:p>
        <w:tbl>
          <w:tblPr>
            <w:tblStyle w:val="Tablaconcuadrcula"/>
            <w:tblW w:w="5000" w:type="pct"/>
            <w:tblLook w:val="04A0" w:firstRow="1" w:lastRow="0" w:firstColumn="1" w:lastColumn="0" w:noHBand="0" w:noVBand="1"/>
          </w:tblPr>
          <w:tblGrid>
            <w:gridCol w:w="1581"/>
            <w:gridCol w:w="8047"/>
          </w:tblGrid>
          <w:tr w:rsidR="00C245F8" w:rsidRPr="00C245F8" w14:paraId="5FB76A54" w14:textId="77777777" w:rsidTr="00C245F8">
            <w:trPr>
              <w:divId w:val="877863288"/>
              <w:cantSplit/>
              <w:tblHeader/>
            </w:trPr>
            <w:tc>
              <w:tcPr>
                <w:tcW w:w="821" w:type="pct"/>
                <w:tcBorders>
                  <w:bottom w:val="single" w:sz="4" w:space="0" w:color="auto"/>
                </w:tcBorders>
                <w:shd w:val="clear" w:color="auto" w:fill="325483"/>
                <w:hideMark/>
              </w:tcPr>
              <w:p w14:paraId="4C61617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Módulo</w:t>
                </w:r>
              </w:p>
            </w:tc>
            <w:tc>
              <w:tcPr>
                <w:tcW w:w="4179" w:type="pct"/>
                <w:tcBorders>
                  <w:bottom w:val="single" w:sz="4" w:space="0" w:color="auto"/>
                </w:tcBorders>
                <w:shd w:val="clear" w:color="auto" w:fill="325483"/>
                <w:hideMark/>
              </w:tcPr>
              <w:p w14:paraId="4EE5C4B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Alcance funcional evaluado</w:t>
                </w:r>
              </w:p>
            </w:tc>
          </w:tr>
          <w:tr w:rsidR="00C245F8" w:rsidRPr="00C245F8" w14:paraId="39D46F29" w14:textId="77777777" w:rsidTr="00C245F8">
            <w:trPr>
              <w:divId w:val="877863288"/>
              <w:cantSplit/>
              <w:tblHeader/>
            </w:trPr>
            <w:tc>
              <w:tcPr>
                <w:tcW w:w="821" w:type="pct"/>
                <w:tcBorders>
                  <w:bottom w:val="single" w:sz="4" w:space="0" w:color="auto"/>
                </w:tcBorders>
                <w:shd w:val="clear" w:color="auto" w:fill="F3F3F3"/>
                <w:hideMark/>
              </w:tcPr>
              <w:p w14:paraId="1A7702E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w:t>
                </w:r>
              </w:p>
            </w:tc>
            <w:tc>
              <w:tcPr>
                <w:tcW w:w="4179" w:type="pct"/>
                <w:tcBorders>
                  <w:bottom w:val="single" w:sz="4" w:space="0" w:color="auto"/>
                </w:tcBorders>
                <w:shd w:val="clear" w:color="auto" w:fill="F3F3F3"/>
                <w:hideMark/>
              </w:tcPr>
              <w:p w14:paraId="62B7A22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Autenticación, sesiones, consentimiento interno y control de acceso</w:t>
                </w:r>
              </w:p>
            </w:tc>
          </w:tr>
          <w:tr w:rsidR="00C245F8" w:rsidRPr="00C245F8" w14:paraId="0C96E994" w14:textId="77777777" w:rsidTr="00C245F8">
            <w:trPr>
              <w:divId w:val="877863288"/>
              <w:cantSplit/>
              <w:tblHeader/>
            </w:trPr>
            <w:tc>
              <w:tcPr>
                <w:tcW w:w="821" w:type="pct"/>
                <w:tcBorders>
                  <w:bottom w:val="single" w:sz="4" w:space="0" w:color="auto"/>
                </w:tcBorders>
                <w:shd w:val="clear" w:color="auto" w:fill="FFFFFF"/>
                <w:hideMark/>
              </w:tcPr>
              <w:p w14:paraId="25B94C3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security</w:t>
                </w:r>
              </w:p>
            </w:tc>
            <w:tc>
              <w:tcPr>
                <w:tcW w:w="4179" w:type="pct"/>
                <w:tcBorders>
                  <w:bottom w:val="single" w:sz="4" w:space="0" w:color="auto"/>
                </w:tcBorders>
                <w:shd w:val="clear" w:color="auto" w:fill="FFFFFF"/>
                <w:hideMark/>
              </w:tcPr>
              <w:p w14:paraId="50ACB4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Eventos de seguridad, logins fuera de horario y revision TI</w:t>
                </w:r>
              </w:p>
            </w:tc>
          </w:tr>
          <w:tr w:rsidR="00C245F8" w:rsidRPr="00C245F8" w14:paraId="3E2B58FA" w14:textId="77777777" w:rsidTr="00C245F8">
            <w:trPr>
              <w:divId w:val="877863288"/>
              <w:cantSplit/>
              <w:tblHeader/>
            </w:trPr>
            <w:tc>
              <w:tcPr>
                <w:tcW w:w="821" w:type="pct"/>
                <w:tcBorders>
                  <w:bottom w:val="single" w:sz="4" w:space="0" w:color="auto"/>
                </w:tcBorders>
                <w:shd w:val="clear" w:color="auto" w:fill="F3F3F3"/>
                <w:hideMark/>
              </w:tcPr>
              <w:p w14:paraId="148B854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auditoria</w:t>
                </w:r>
              </w:p>
            </w:tc>
            <w:tc>
              <w:tcPr>
                <w:tcW w:w="4179" w:type="pct"/>
                <w:tcBorders>
                  <w:bottom w:val="single" w:sz="4" w:space="0" w:color="auto"/>
                </w:tcBorders>
                <w:shd w:val="clear" w:color="auto" w:fill="F3F3F3"/>
                <w:hideMark/>
              </w:tcPr>
              <w:p w14:paraId="47846BE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Bitacora transversal, consulta y exportacion de evidencia</w:t>
                </w:r>
              </w:p>
            </w:tc>
          </w:tr>
          <w:tr w:rsidR="00C245F8" w:rsidRPr="00C245F8" w14:paraId="280F5E9F" w14:textId="77777777" w:rsidTr="00C245F8">
            <w:trPr>
              <w:divId w:val="877863288"/>
              <w:cantSplit/>
              <w:tblHeader/>
            </w:trPr>
            <w:tc>
              <w:tcPr>
                <w:tcW w:w="821" w:type="pct"/>
                <w:tcBorders>
                  <w:bottom w:val="single" w:sz="4" w:space="0" w:color="auto"/>
                </w:tcBorders>
                <w:shd w:val="clear" w:color="auto" w:fill="FFFFFF"/>
                <w:hideMark/>
              </w:tcPr>
              <w:p w14:paraId="2001382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audit-prep</w:t>
                </w:r>
              </w:p>
            </w:tc>
            <w:tc>
              <w:tcPr>
                <w:tcW w:w="4179" w:type="pct"/>
                <w:tcBorders>
                  <w:bottom w:val="single" w:sz="4" w:space="0" w:color="auto"/>
                </w:tcBorders>
                <w:shd w:val="clear" w:color="auto" w:fill="FFFFFF"/>
                <w:hideMark/>
              </w:tcPr>
              <w:p w14:paraId="69D4E98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Preparacion documental de auditoria y acceso externo controlado</w:t>
                </w:r>
              </w:p>
            </w:tc>
          </w:tr>
          <w:tr w:rsidR="00C245F8" w:rsidRPr="00C245F8" w14:paraId="03E4D620" w14:textId="77777777" w:rsidTr="00C245F8">
            <w:trPr>
              <w:divId w:val="877863288"/>
              <w:cantSplit/>
              <w:tblHeader/>
            </w:trPr>
            <w:tc>
              <w:tcPr>
                <w:tcW w:w="821" w:type="pct"/>
                <w:tcBorders>
                  <w:bottom w:val="single" w:sz="4" w:space="0" w:color="auto"/>
                </w:tcBorders>
                <w:shd w:val="clear" w:color="auto" w:fill="F3F3F3"/>
                <w:hideMark/>
              </w:tcPr>
              <w:p w14:paraId="70ADC24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approvals</w:t>
                </w:r>
              </w:p>
            </w:tc>
            <w:tc>
              <w:tcPr>
                <w:tcW w:w="4179" w:type="pct"/>
                <w:tcBorders>
                  <w:bottom w:val="single" w:sz="4" w:space="0" w:color="auto"/>
                </w:tcBorders>
                <w:shd w:val="clear" w:color="auto" w:fill="F3F3F3"/>
                <w:hideMark/>
              </w:tcPr>
              <w:p w14:paraId="55038A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Cola y decision del flujo técnico soportado</w:t>
                </w:r>
              </w:p>
            </w:tc>
          </w:tr>
          <w:tr w:rsidR="00C245F8" w:rsidRPr="00C245F8" w14:paraId="715FE376" w14:textId="77777777" w:rsidTr="00C245F8">
            <w:trPr>
              <w:divId w:val="877863288"/>
              <w:cantSplit/>
              <w:tblHeader/>
            </w:trPr>
            <w:tc>
              <w:tcPr>
                <w:tcW w:w="821" w:type="pct"/>
                <w:tcBorders>
                  <w:bottom w:val="single" w:sz="4" w:space="0" w:color="auto"/>
                </w:tcBorders>
                <w:shd w:val="clear" w:color="auto" w:fill="FFFFFF"/>
                <w:hideMark/>
              </w:tcPr>
              <w:p w14:paraId="7CF72EA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management</w:t>
                </w:r>
              </w:p>
            </w:tc>
            <w:tc>
              <w:tcPr>
                <w:tcW w:w="4179" w:type="pct"/>
                <w:tcBorders>
                  <w:bottom w:val="single" w:sz="4" w:space="0" w:color="auto"/>
                </w:tcBorders>
                <w:shd w:val="clear" w:color="auto" w:fill="FFFFFF"/>
                <w:hideMark/>
              </w:tcPr>
              <w:p w14:paraId="31C5191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Metricas gerenciales, trazabilidad y soporte documental</w:t>
                </w:r>
              </w:p>
            </w:tc>
          </w:tr>
          <w:tr w:rsidR="00C245F8" w:rsidRPr="00C245F8" w14:paraId="2EFE7D56" w14:textId="77777777" w:rsidTr="00C245F8">
            <w:trPr>
              <w:divId w:val="877863288"/>
              <w:cantSplit/>
              <w:tblHeader/>
            </w:trPr>
            <w:tc>
              <w:tcPr>
                <w:tcW w:w="821" w:type="pct"/>
                <w:tcBorders>
                  <w:bottom w:val="single" w:sz="4" w:space="0" w:color="auto"/>
                </w:tcBorders>
                <w:shd w:val="clear" w:color="auto" w:fill="F3F3F3"/>
                <w:hideMark/>
              </w:tcPr>
              <w:p w14:paraId="06A625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w:t>
                </w:r>
              </w:p>
            </w:tc>
            <w:tc>
              <w:tcPr>
                <w:tcW w:w="4179" w:type="pct"/>
                <w:tcBorders>
                  <w:bottom w:val="single" w:sz="4" w:space="0" w:color="auto"/>
                </w:tcBorders>
                <w:shd w:val="clear" w:color="auto" w:fill="F3F3F3"/>
                <w:hideMark/>
              </w:tcPr>
              <w:p w14:paraId="2F06B29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Firma avanzada, verificacion publica y audit trail documental</w:t>
                </w:r>
              </w:p>
            </w:tc>
          </w:tr>
          <w:tr w:rsidR="00C245F8" w:rsidRPr="00C245F8" w14:paraId="222BA2F4" w14:textId="77777777" w:rsidTr="00C245F8">
            <w:trPr>
              <w:divId w:val="877863288"/>
              <w:cantSplit/>
              <w:tblHeader/>
            </w:trPr>
            <w:tc>
              <w:tcPr>
                <w:tcW w:w="821" w:type="pct"/>
                <w:tcBorders>
                  <w:bottom w:val="single" w:sz="4" w:space="0" w:color="auto"/>
                </w:tcBorders>
                <w:shd w:val="clear" w:color="auto" w:fill="FFFFFF"/>
                <w:hideMark/>
              </w:tcPr>
              <w:p w14:paraId="741B19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documents</w:t>
                </w:r>
              </w:p>
            </w:tc>
            <w:tc>
              <w:tcPr>
                <w:tcW w:w="4179" w:type="pct"/>
                <w:tcBorders>
                  <w:bottom w:val="single" w:sz="4" w:space="0" w:color="auto"/>
                </w:tcBorders>
                <w:shd w:val="clear" w:color="auto" w:fill="FFFFFF"/>
                <w:hideMark/>
              </w:tcPr>
              <w:p w14:paraId="4EA81B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Generacion documental desde plantilla, firma posicionada y exportacion PDF</w:t>
                </w:r>
              </w:p>
            </w:tc>
          </w:tr>
          <w:tr w:rsidR="00C245F8" w:rsidRPr="00C245F8" w14:paraId="6DD3346C" w14:textId="77777777" w:rsidTr="00C245F8">
            <w:trPr>
              <w:divId w:val="877863288"/>
              <w:cantSplit/>
              <w:tblHeader/>
            </w:trPr>
            <w:tc>
              <w:tcPr>
                <w:tcW w:w="821" w:type="pct"/>
                <w:tcBorders>
                  <w:bottom w:val="single" w:sz="4" w:space="0" w:color="auto"/>
                </w:tcBorders>
                <w:shd w:val="clear" w:color="auto" w:fill="F3F3F3"/>
                <w:hideMark/>
              </w:tcPr>
              <w:p w14:paraId="7F171F8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files</w:t>
                </w:r>
              </w:p>
            </w:tc>
            <w:tc>
              <w:tcPr>
                <w:tcW w:w="4179" w:type="pct"/>
                <w:tcBorders>
                  <w:bottom w:val="single" w:sz="4" w:space="0" w:color="auto"/>
                </w:tcBorders>
                <w:shd w:val="clear" w:color="auto" w:fill="F3F3F3"/>
                <w:hideMark/>
              </w:tcPr>
              <w:p w14:paraId="3521D41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Carga, descarga y custodia de adjuntos por solicitud</w:t>
                </w:r>
              </w:p>
            </w:tc>
          </w:tr>
          <w:tr w:rsidR="00C245F8" w:rsidRPr="00C245F8" w14:paraId="79282633" w14:textId="77777777" w:rsidTr="00C245F8">
            <w:trPr>
              <w:divId w:val="877863288"/>
              <w:cantSplit/>
              <w:tblHeader/>
            </w:trPr>
            <w:tc>
              <w:tcPr>
                <w:tcW w:w="821" w:type="pct"/>
                <w:tcBorders>
                  <w:bottom w:val="single" w:sz="4" w:space="0" w:color="auto"/>
                </w:tcBorders>
                <w:shd w:val="clear" w:color="auto" w:fill="FFFFFF"/>
                <w:hideMark/>
              </w:tcPr>
              <w:p w14:paraId="5A8F15E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notifications</w:t>
                </w:r>
              </w:p>
            </w:tc>
            <w:tc>
              <w:tcPr>
                <w:tcW w:w="4179" w:type="pct"/>
                <w:tcBorders>
                  <w:bottom w:val="single" w:sz="4" w:space="0" w:color="auto"/>
                </w:tcBorders>
                <w:shd w:val="clear" w:color="auto" w:fill="FFFFFF"/>
                <w:hideMark/>
              </w:tcPr>
              <w:p w14:paraId="3E485D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Notificaciones operativas y lectura de eventos por usuario</w:t>
                </w:r>
              </w:p>
            </w:tc>
          </w:tr>
          <w:tr w:rsidR="00C245F8" w:rsidRPr="00C245F8" w14:paraId="4168B37A" w14:textId="77777777" w:rsidTr="00C245F8">
            <w:trPr>
              <w:divId w:val="877863288"/>
              <w:cantSplit/>
              <w:tblHeader/>
            </w:trPr>
            <w:tc>
              <w:tcPr>
                <w:tcW w:w="821" w:type="pct"/>
                <w:tcBorders>
                  <w:bottom w:val="single" w:sz="4" w:space="0" w:color="auto"/>
                </w:tcBorders>
                <w:shd w:val="clear" w:color="auto" w:fill="F3F3F3"/>
                <w:hideMark/>
              </w:tcPr>
              <w:p w14:paraId="144E737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dashboard</w:t>
                </w:r>
              </w:p>
            </w:tc>
            <w:tc>
              <w:tcPr>
                <w:tcW w:w="4179" w:type="pct"/>
                <w:tcBorders>
                  <w:bottom w:val="single" w:sz="4" w:space="0" w:color="auto"/>
                </w:tcBorders>
                <w:shd w:val="clear" w:color="auto" w:fill="F3F3F3"/>
                <w:hideMark/>
              </w:tcPr>
              <w:p w14:paraId="20B1006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Resumen operativo del dashboard comercial del dominio</w:t>
                </w:r>
              </w:p>
            </w:tc>
          </w:tr>
          <w:tr w:rsidR="00C245F8" w:rsidRPr="00C245F8" w14:paraId="16F6F490" w14:textId="77777777" w:rsidTr="00C245F8">
            <w:trPr>
              <w:divId w:val="877863288"/>
              <w:cantSplit/>
              <w:tblHeader/>
            </w:trPr>
            <w:tc>
              <w:tcPr>
                <w:tcW w:w="821" w:type="pct"/>
                <w:shd w:val="clear" w:color="auto" w:fill="FFFFFF"/>
                <w:hideMark/>
              </w:tcPr>
              <w:p w14:paraId="68BA1D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4179" w:type="pct"/>
                <w:shd w:val="clear" w:color="auto" w:fill="FFFFFF"/>
                <w:hideMark/>
              </w:tcPr>
              <w:p w14:paraId="46FDF04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Autorización OAuth de Gmail y envio de correo desde la cuenta del usuario</w:t>
                </w:r>
              </w:p>
            </w:tc>
          </w:tr>
        </w:tbl>
        <w:p w14:paraId="1B10F0F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Metodologia de validación</w:t>
          </w:r>
        </w:p>
        <w:p w14:paraId="73F8CD21"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documentación consolidada se construye con criterio de ingenieria de software sobre cuatro capas complementarias:</w:t>
          </w:r>
        </w:p>
        <w:p w14:paraId="2AE25AEF" w14:textId="77777777" w:rsidR="00C245F8" w:rsidRPr="00C245F8" w:rsidRDefault="00C245F8" w:rsidP="00C245F8">
          <w:pPr>
            <w:numPr>
              <w:ilvl w:val="0"/>
              <w:numId w:val="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requerimientos de usuario y funcionales</w:t>
          </w:r>
        </w:p>
        <w:p w14:paraId="48C744B0" w14:textId="77777777" w:rsidR="00C245F8" w:rsidRPr="00C245F8" w:rsidRDefault="00C245F8" w:rsidP="00C245F8">
          <w:pPr>
            <w:numPr>
              <w:ilvl w:val="0"/>
              <w:numId w:val="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diseño técnico y diccionario de datos</w:t>
          </w:r>
        </w:p>
        <w:p w14:paraId="1FA2E0D1" w14:textId="77777777" w:rsidR="00C245F8" w:rsidRPr="00C245F8" w:rsidRDefault="00C245F8" w:rsidP="00C245F8">
          <w:pPr>
            <w:numPr>
              <w:ilvl w:val="0"/>
              <w:numId w:val="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calificación de instalación, operación y desempeño</w:t>
          </w:r>
        </w:p>
        <w:p w14:paraId="46977357" w14:textId="77777777" w:rsidR="00C245F8" w:rsidRPr="00C245F8" w:rsidRDefault="00C245F8" w:rsidP="00C245F8">
          <w:pPr>
            <w:numPr>
              <w:ilvl w:val="0"/>
              <w:numId w:val="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hallazgos vigentes y registro de evidencias/desviaciones</w:t>
          </w:r>
        </w:p>
        <w:p w14:paraId="3B309A09"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Cada sección del presente documento representa una parte formal del proceso de validación del área y se presenta como un cuerpo técnico continuo, redactado para su lectura documental y no como una simple enumeracion de artefactos de trabajo.</w:t>
          </w:r>
        </w:p>
        <w:p w14:paraId="52922568"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Definiciones</w:t>
          </w:r>
        </w:p>
        <w:tbl>
          <w:tblPr>
            <w:tblStyle w:val="Tablaconcuadrcula"/>
            <w:tblW w:w="5000" w:type="pct"/>
            <w:tblLook w:val="04A0" w:firstRow="1" w:lastRow="0" w:firstColumn="1" w:lastColumn="0" w:noHBand="0" w:noVBand="1"/>
          </w:tblPr>
          <w:tblGrid>
            <w:gridCol w:w="1714"/>
            <w:gridCol w:w="7914"/>
          </w:tblGrid>
          <w:tr w:rsidR="00C245F8" w:rsidRPr="00C245F8" w14:paraId="134B15F6" w14:textId="77777777" w:rsidTr="00C245F8">
            <w:trPr>
              <w:divId w:val="877863288"/>
              <w:cantSplit/>
              <w:tblHeader/>
            </w:trPr>
            <w:tc>
              <w:tcPr>
                <w:tcW w:w="890" w:type="pct"/>
                <w:tcBorders>
                  <w:bottom w:val="single" w:sz="4" w:space="0" w:color="auto"/>
                </w:tcBorders>
                <w:shd w:val="clear" w:color="auto" w:fill="325483"/>
                <w:hideMark/>
              </w:tcPr>
              <w:p w14:paraId="4BB1F45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Termino</w:t>
                </w:r>
              </w:p>
            </w:tc>
            <w:tc>
              <w:tcPr>
                <w:tcW w:w="4110" w:type="pct"/>
                <w:tcBorders>
                  <w:bottom w:val="single" w:sz="4" w:space="0" w:color="auto"/>
                </w:tcBorders>
                <w:shd w:val="clear" w:color="auto" w:fill="325483"/>
                <w:hideMark/>
              </w:tcPr>
              <w:p w14:paraId="04F7036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Definicion</w:t>
                </w:r>
              </w:p>
            </w:tc>
          </w:tr>
          <w:tr w:rsidR="00C245F8" w:rsidRPr="00C245F8" w14:paraId="7E1E6898" w14:textId="77777777" w:rsidTr="00C245F8">
            <w:trPr>
              <w:divId w:val="877863288"/>
              <w:cantSplit/>
              <w:tblHeader/>
            </w:trPr>
            <w:tc>
              <w:tcPr>
                <w:tcW w:w="890" w:type="pct"/>
                <w:tcBorders>
                  <w:bottom w:val="single" w:sz="4" w:space="0" w:color="auto"/>
                </w:tcBorders>
                <w:shd w:val="clear" w:color="auto" w:fill="F3F3F3"/>
                <w:hideMark/>
              </w:tcPr>
              <w:p w14:paraId="42963C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OAuth 2.0</w:t>
                </w:r>
              </w:p>
            </w:tc>
            <w:tc>
              <w:tcPr>
                <w:tcW w:w="4110" w:type="pct"/>
                <w:tcBorders>
                  <w:bottom w:val="single" w:sz="4" w:space="0" w:color="auto"/>
                </w:tcBorders>
                <w:shd w:val="clear" w:color="auto" w:fill="F3F3F3"/>
                <w:hideMark/>
              </w:tcPr>
              <w:p w14:paraId="1889EB8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Mecanismo de federacion usado por SPI para autenticar usuarios internos mediante Google.</w:t>
                </w:r>
              </w:p>
            </w:tc>
          </w:tr>
          <w:tr w:rsidR="00C245F8" w:rsidRPr="00C245F8" w14:paraId="7E264552" w14:textId="77777777" w:rsidTr="00C245F8">
            <w:trPr>
              <w:divId w:val="877863288"/>
              <w:cantSplit/>
              <w:tblHeader/>
            </w:trPr>
            <w:tc>
              <w:tcPr>
                <w:tcW w:w="890" w:type="pct"/>
                <w:tcBorders>
                  <w:bottom w:val="single" w:sz="4" w:space="0" w:color="auto"/>
                </w:tcBorders>
                <w:shd w:val="clear" w:color="auto" w:fill="FFFFFF"/>
                <w:hideMark/>
              </w:tcPr>
              <w:p w14:paraId="6F9F906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JWT</w:t>
                </w:r>
              </w:p>
            </w:tc>
            <w:tc>
              <w:tcPr>
                <w:tcW w:w="4110" w:type="pct"/>
                <w:tcBorders>
                  <w:bottom w:val="single" w:sz="4" w:space="0" w:color="auto"/>
                </w:tcBorders>
                <w:shd w:val="clear" w:color="auto" w:fill="FFFFFF"/>
                <w:hideMark/>
              </w:tcPr>
              <w:p w14:paraId="577352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Token firmado que representa la sesión autenticada del usuario frente al backend.</w:t>
                </w:r>
              </w:p>
            </w:tc>
          </w:tr>
          <w:tr w:rsidR="00C245F8" w:rsidRPr="00C245F8" w14:paraId="795281B7" w14:textId="77777777" w:rsidTr="00C245F8">
            <w:trPr>
              <w:divId w:val="877863288"/>
              <w:cantSplit/>
              <w:tblHeader/>
            </w:trPr>
            <w:tc>
              <w:tcPr>
                <w:tcW w:w="890" w:type="pct"/>
                <w:tcBorders>
                  <w:bottom w:val="single" w:sz="4" w:space="0" w:color="auto"/>
                </w:tcBorders>
                <w:shd w:val="clear" w:color="auto" w:fill="F3F3F3"/>
                <w:hideMark/>
              </w:tcPr>
              <w:p w14:paraId="1D3E5B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Refresh Token</w:t>
                </w:r>
              </w:p>
            </w:tc>
            <w:tc>
              <w:tcPr>
                <w:tcW w:w="4110" w:type="pct"/>
                <w:tcBorders>
                  <w:bottom w:val="single" w:sz="4" w:space="0" w:color="auto"/>
                </w:tcBorders>
                <w:shd w:val="clear" w:color="auto" w:fill="F3F3F3"/>
                <w:hideMark/>
              </w:tcPr>
              <w:p w14:paraId="7C3E33B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Credencial usada para renovar un access token vigente sobre una sesión activa registrada.</w:t>
                </w:r>
              </w:p>
            </w:tc>
          </w:tr>
          <w:tr w:rsidR="00C245F8" w:rsidRPr="00C245F8" w14:paraId="5490E556" w14:textId="77777777" w:rsidTr="00C245F8">
            <w:trPr>
              <w:divId w:val="877863288"/>
              <w:cantSplit/>
              <w:tblHeader/>
            </w:trPr>
            <w:tc>
              <w:tcPr>
                <w:tcW w:w="890" w:type="pct"/>
                <w:tcBorders>
                  <w:bottom w:val="single" w:sz="4" w:space="0" w:color="auto"/>
                </w:tcBorders>
                <w:shd w:val="clear" w:color="auto" w:fill="FFFFFF"/>
                <w:hideMark/>
              </w:tcPr>
              <w:p w14:paraId="6D47371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RBAC</w:t>
                </w:r>
              </w:p>
            </w:tc>
            <w:tc>
              <w:tcPr>
                <w:tcW w:w="4110" w:type="pct"/>
                <w:tcBorders>
                  <w:bottom w:val="single" w:sz="4" w:space="0" w:color="auto"/>
                </w:tcBorders>
                <w:shd w:val="clear" w:color="auto" w:fill="FFFFFF"/>
                <w:hideMark/>
              </w:tcPr>
              <w:p w14:paraId="6019B06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Control de acceso basado en roles aplicado por middlewares y validaciones de módulo.</w:t>
                </w:r>
              </w:p>
            </w:tc>
          </w:tr>
          <w:tr w:rsidR="00C245F8" w:rsidRPr="00C245F8" w14:paraId="4D4606CA" w14:textId="77777777" w:rsidTr="00C245F8">
            <w:trPr>
              <w:divId w:val="877863288"/>
              <w:cantSplit/>
              <w:tblHeader/>
            </w:trPr>
            <w:tc>
              <w:tcPr>
                <w:tcW w:w="890" w:type="pct"/>
                <w:tcBorders>
                  <w:bottom w:val="single" w:sz="4" w:space="0" w:color="auto"/>
                </w:tcBorders>
                <w:shd w:val="clear" w:color="auto" w:fill="F3F3F3"/>
                <w:hideMark/>
              </w:tcPr>
              <w:p w14:paraId="55BAFB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LOPDP</w:t>
                </w:r>
              </w:p>
            </w:tc>
            <w:tc>
              <w:tcPr>
                <w:tcW w:w="4110" w:type="pct"/>
                <w:tcBorders>
                  <w:bottom w:val="single" w:sz="4" w:space="0" w:color="auto"/>
                </w:tcBorders>
                <w:shd w:val="clear" w:color="auto" w:fill="F3F3F3"/>
                <w:hideMark/>
              </w:tcPr>
              <w:p w14:paraId="014EF62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Marco regulatorio de proteccion de datos personales considerado en el flujo de aceptacion interna del sistema.</w:t>
                </w:r>
              </w:p>
            </w:tc>
          </w:tr>
          <w:tr w:rsidR="00C245F8" w:rsidRPr="00C245F8" w14:paraId="4AC05EE9" w14:textId="77777777" w:rsidTr="00C245F8">
            <w:trPr>
              <w:divId w:val="877863288"/>
              <w:cantSplit/>
              <w:tblHeader/>
            </w:trPr>
            <w:tc>
              <w:tcPr>
                <w:tcW w:w="890" w:type="pct"/>
                <w:tcBorders>
                  <w:bottom w:val="single" w:sz="4" w:space="0" w:color="auto"/>
                </w:tcBorders>
                <w:shd w:val="clear" w:color="auto" w:fill="FFFFFF"/>
                <w:hideMark/>
              </w:tcPr>
              <w:p w14:paraId="127F5E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 Trail</w:t>
                </w:r>
              </w:p>
            </w:tc>
            <w:tc>
              <w:tcPr>
                <w:tcW w:w="4110" w:type="pct"/>
                <w:tcBorders>
                  <w:bottom w:val="single" w:sz="4" w:space="0" w:color="auto"/>
                </w:tcBorders>
                <w:shd w:val="clear" w:color="auto" w:fill="FFFFFF"/>
                <w:hideMark/>
              </w:tcPr>
              <w:p w14:paraId="3B51C35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Trazabilidad técnica o funcional de eventos relevantes registrados por los módulos del área.</w:t>
                </w:r>
              </w:p>
            </w:tc>
          </w:tr>
          <w:tr w:rsidR="00C245F8" w:rsidRPr="00C245F8" w14:paraId="60DE9CE6" w14:textId="77777777" w:rsidTr="00C245F8">
            <w:trPr>
              <w:divId w:val="877863288"/>
              <w:cantSplit/>
              <w:tblHeader/>
            </w:trPr>
            <w:tc>
              <w:tcPr>
                <w:tcW w:w="890" w:type="pct"/>
                <w:tcBorders>
                  <w:bottom w:val="single" w:sz="4" w:space="0" w:color="auto"/>
                </w:tcBorders>
                <w:shd w:val="clear" w:color="auto" w:fill="F3F3F3"/>
                <w:hideMark/>
              </w:tcPr>
              <w:p w14:paraId="5105FD3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Off-hours login</w:t>
                </w:r>
              </w:p>
            </w:tc>
            <w:tc>
              <w:tcPr>
                <w:tcW w:w="4110" w:type="pct"/>
                <w:tcBorders>
                  <w:bottom w:val="single" w:sz="4" w:space="0" w:color="auto"/>
                </w:tcBorders>
                <w:shd w:val="clear" w:color="auto" w:fill="F3F3F3"/>
                <w:hideMark/>
              </w:tcPr>
              <w:p w14:paraId="6DD0086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Evento de inicio de sesión detectado fuera del horario esperado y tratado como evento de seguridad.</w:t>
                </w:r>
              </w:p>
            </w:tc>
          </w:tr>
          <w:tr w:rsidR="00C245F8" w:rsidRPr="00C245F8" w14:paraId="3674DA4E" w14:textId="77777777" w:rsidTr="00C245F8">
            <w:trPr>
              <w:divId w:val="877863288"/>
              <w:cantSplit/>
              <w:tblHeader/>
            </w:trPr>
            <w:tc>
              <w:tcPr>
                <w:tcW w:w="890" w:type="pct"/>
                <w:tcBorders>
                  <w:bottom w:val="single" w:sz="4" w:space="0" w:color="auto"/>
                </w:tcBorders>
                <w:shd w:val="clear" w:color="auto" w:fill="FFFFFF"/>
                <w:hideMark/>
              </w:tcPr>
              <w:p w14:paraId="573602C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Bitacora de auditoria</w:t>
                </w:r>
              </w:p>
            </w:tc>
            <w:tc>
              <w:tcPr>
                <w:tcW w:w="4110" w:type="pct"/>
                <w:tcBorders>
                  <w:bottom w:val="single" w:sz="4" w:space="0" w:color="auto"/>
                </w:tcBorders>
                <w:shd w:val="clear" w:color="auto" w:fill="FFFFFF"/>
                <w:hideMark/>
              </w:tcPr>
              <w:p w14:paraId="4E15D40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Registro transversal de eventos del sistema consultable por roles autorizados.</w:t>
                </w:r>
              </w:p>
            </w:tc>
          </w:tr>
          <w:tr w:rsidR="00C245F8" w:rsidRPr="00C245F8" w14:paraId="7CD688C5" w14:textId="77777777" w:rsidTr="00C245F8">
            <w:trPr>
              <w:divId w:val="877863288"/>
              <w:cantSplit/>
              <w:tblHeader/>
            </w:trPr>
            <w:tc>
              <w:tcPr>
                <w:tcW w:w="890" w:type="pct"/>
                <w:tcBorders>
                  <w:bottom w:val="single" w:sz="4" w:space="0" w:color="auto"/>
                </w:tcBorders>
                <w:shd w:val="clear" w:color="auto" w:fill="F3F3F3"/>
                <w:hideMark/>
              </w:tcPr>
              <w:p w14:paraId="3BE7A52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Firma avanzada</w:t>
                </w:r>
              </w:p>
            </w:tc>
            <w:tc>
              <w:tcPr>
                <w:tcW w:w="4110" w:type="pct"/>
                <w:tcBorders>
                  <w:bottom w:val="single" w:sz="4" w:space="0" w:color="auto"/>
                </w:tcBorders>
                <w:shd w:val="clear" w:color="auto" w:fill="F3F3F3"/>
                <w:hideMark/>
              </w:tcPr>
              <w:p w14:paraId="40B863B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Proceso de firma documental con hash, sello, QR y evidencia técnica asociada.</w:t>
                </w:r>
              </w:p>
            </w:tc>
          </w:tr>
          <w:tr w:rsidR="00C245F8" w:rsidRPr="00C245F8" w14:paraId="020CDA43" w14:textId="77777777" w:rsidTr="00C245F8">
            <w:trPr>
              <w:divId w:val="877863288"/>
              <w:cantSplit/>
              <w:tblHeader/>
            </w:trPr>
            <w:tc>
              <w:tcPr>
                <w:tcW w:w="890" w:type="pct"/>
                <w:tcBorders>
                  <w:bottom w:val="single" w:sz="4" w:space="0" w:color="auto"/>
                </w:tcBorders>
                <w:shd w:val="clear" w:color="auto" w:fill="FFFFFF"/>
                <w:hideMark/>
              </w:tcPr>
              <w:p w14:paraId="4D49E23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Token de verificacion</w:t>
                </w:r>
              </w:p>
            </w:tc>
            <w:tc>
              <w:tcPr>
                <w:tcW w:w="4110" w:type="pct"/>
                <w:tcBorders>
                  <w:bottom w:val="single" w:sz="4" w:space="0" w:color="auto"/>
                </w:tcBorders>
                <w:shd w:val="clear" w:color="auto" w:fill="FFFFFF"/>
                <w:hideMark/>
              </w:tcPr>
              <w:p w14:paraId="2678C43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Identificador publico para consultar la validez de un documento firmado.</w:t>
                </w:r>
              </w:p>
            </w:tc>
          </w:tr>
          <w:tr w:rsidR="00C245F8" w:rsidRPr="00C245F8" w14:paraId="4F6C6F2A" w14:textId="77777777" w:rsidTr="00C245F8">
            <w:trPr>
              <w:divId w:val="877863288"/>
              <w:cantSplit/>
              <w:tblHeader/>
            </w:trPr>
            <w:tc>
              <w:tcPr>
                <w:tcW w:w="890" w:type="pct"/>
                <w:tcBorders>
                  <w:bottom w:val="single" w:sz="4" w:space="0" w:color="auto"/>
                </w:tcBorders>
                <w:shd w:val="clear" w:color="auto" w:fill="F3F3F3"/>
                <w:hideMark/>
              </w:tcPr>
              <w:p w14:paraId="421DF31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w:t>
                </w:r>
              </w:p>
            </w:tc>
            <w:tc>
              <w:tcPr>
                <w:tcW w:w="4110" w:type="pct"/>
                <w:tcBorders>
                  <w:bottom w:val="single" w:sz="4" w:space="0" w:color="auto"/>
                </w:tcBorders>
                <w:shd w:val="clear" w:color="auto" w:fill="F3F3F3"/>
                <w:hideMark/>
              </w:tcPr>
              <w:p w14:paraId="120470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Calificación de instalación que verifica que los componentes requeridos esten desplegados y disponibles.</w:t>
                </w:r>
              </w:p>
            </w:tc>
          </w:tr>
          <w:tr w:rsidR="00C245F8" w:rsidRPr="00C245F8" w14:paraId="065623A1" w14:textId="77777777" w:rsidTr="00C245F8">
            <w:trPr>
              <w:divId w:val="877863288"/>
              <w:cantSplit/>
              <w:tblHeader/>
            </w:trPr>
            <w:tc>
              <w:tcPr>
                <w:tcW w:w="890" w:type="pct"/>
                <w:tcBorders>
                  <w:bottom w:val="single" w:sz="4" w:space="0" w:color="auto"/>
                </w:tcBorders>
                <w:shd w:val="clear" w:color="auto" w:fill="FFFFFF"/>
                <w:hideMark/>
              </w:tcPr>
              <w:p w14:paraId="0DF173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w:t>
                </w:r>
              </w:p>
            </w:tc>
            <w:tc>
              <w:tcPr>
                <w:tcW w:w="4110" w:type="pct"/>
                <w:tcBorders>
                  <w:bottom w:val="single" w:sz="4" w:space="0" w:color="auto"/>
                </w:tcBorders>
                <w:shd w:val="clear" w:color="auto" w:fill="FFFFFF"/>
                <w:hideMark/>
              </w:tcPr>
              <w:p w14:paraId="02F830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Calificación de operación que valida el funcionamiento esperado bajo condiciones normales y de error.</w:t>
                </w:r>
              </w:p>
            </w:tc>
          </w:tr>
          <w:tr w:rsidR="00C245F8" w:rsidRPr="00C245F8" w14:paraId="412BF9B6" w14:textId="77777777" w:rsidTr="00C245F8">
            <w:trPr>
              <w:divId w:val="877863288"/>
              <w:cantSplit/>
              <w:tblHeader/>
            </w:trPr>
            <w:tc>
              <w:tcPr>
                <w:tcW w:w="890" w:type="pct"/>
                <w:tcBorders>
                  <w:bottom w:val="single" w:sz="4" w:space="0" w:color="auto"/>
                </w:tcBorders>
                <w:shd w:val="clear" w:color="auto" w:fill="F3F3F3"/>
                <w:hideMark/>
              </w:tcPr>
              <w:p w14:paraId="31A190B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w:t>
                </w:r>
              </w:p>
            </w:tc>
            <w:tc>
              <w:tcPr>
                <w:tcW w:w="4110" w:type="pct"/>
                <w:tcBorders>
                  <w:bottom w:val="single" w:sz="4" w:space="0" w:color="auto"/>
                </w:tcBorders>
                <w:shd w:val="clear" w:color="auto" w:fill="F3F3F3"/>
                <w:hideMark/>
              </w:tcPr>
              <w:p w14:paraId="1E3A647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Calificación de desempeño que verifica consistencia del sistema en su contexto de uso real.</w:t>
                </w:r>
              </w:p>
            </w:tc>
          </w:tr>
          <w:tr w:rsidR="00C245F8" w:rsidRPr="00C245F8" w14:paraId="461444CA" w14:textId="77777777" w:rsidTr="00C245F8">
            <w:trPr>
              <w:divId w:val="877863288"/>
              <w:cantSplit/>
              <w:tblHeader/>
            </w:trPr>
            <w:tc>
              <w:tcPr>
                <w:tcW w:w="890" w:type="pct"/>
                <w:shd w:val="clear" w:color="auto" w:fill="FFFFFF"/>
                <w:hideMark/>
              </w:tcPr>
              <w:p w14:paraId="4F1795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RTM</w:t>
                </w:r>
              </w:p>
            </w:tc>
            <w:tc>
              <w:tcPr>
                <w:tcW w:w="4110" w:type="pct"/>
                <w:shd w:val="clear" w:color="auto" w:fill="FFFFFF"/>
                <w:hideMark/>
              </w:tcPr>
              <w:p w14:paraId="56C45C4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Matriz de trazabilidad entre requerimientos, especificaciones, diseño y pruebas.</w:t>
                </w:r>
              </w:p>
            </w:tc>
          </w:tr>
        </w:tbl>
        <w:p w14:paraId="129FDA0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Matriz de trazabilidad resumida</w:t>
          </w:r>
        </w:p>
        <w:tbl>
          <w:tblPr>
            <w:tblStyle w:val="Tablaconcuadrcula"/>
            <w:tblW w:w="5000" w:type="pct"/>
            <w:tblLook w:val="04A0" w:firstRow="1" w:lastRow="0" w:firstColumn="1" w:lastColumn="0" w:noHBand="0" w:noVBand="1"/>
          </w:tblPr>
          <w:tblGrid>
            <w:gridCol w:w="1993"/>
            <w:gridCol w:w="7635"/>
          </w:tblGrid>
          <w:tr w:rsidR="00C245F8" w:rsidRPr="00C245F8" w14:paraId="006C662B" w14:textId="77777777" w:rsidTr="00C245F8">
            <w:trPr>
              <w:divId w:val="877863288"/>
              <w:cantSplit/>
              <w:tblHeader/>
            </w:trPr>
            <w:tc>
              <w:tcPr>
                <w:tcW w:w="1035" w:type="pct"/>
                <w:tcBorders>
                  <w:bottom w:val="single" w:sz="4" w:space="0" w:color="auto"/>
                </w:tcBorders>
                <w:shd w:val="clear" w:color="auto" w:fill="325483"/>
                <w:hideMark/>
              </w:tcPr>
              <w:p w14:paraId="197C979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Capa documental</w:t>
                </w:r>
              </w:p>
            </w:tc>
            <w:tc>
              <w:tcPr>
                <w:tcW w:w="3965" w:type="pct"/>
                <w:tcBorders>
                  <w:bottom w:val="single" w:sz="4" w:space="0" w:color="auto"/>
                </w:tcBorders>
                <w:shd w:val="clear" w:color="auto" w:fill="325483"/>
                <w:hideMark/>
              </w:tcPr>
              <w:p w14:paraId="5BD11DA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Proposito dentro de la validación</w:t>
                </w:r>
              </w:p>
            </w:tc>
          </w:tr>
          <w:tr w:rsidR="00C245F8" w:rsidRPr="00C245F8" w14:paraId="420A5255" w14:textId="77777777" w:rsidTr="00C245F8">
            <w:trPr>
              <w:divId w:val="877863288"/>
              <w:cantSplit/>
              <w:tblHeader/>
            </w:trPr>
            <w:tc>
              <w:tcPr>
                <w:tcW w:w="1035" w:type="pct"/>
                <w:tcBorders>
                  <w:bottom w:val="single" w:sz="4" w:space="0" w:color="auto"/>
                </w:tcBorders>
                <w:shd w:val="clear" w:color="auto" w:fill="F3F3F3"/>
                <w:hideMark/>
              </w:tcPr>
              <w:p w14:paraId="59983DC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URS</w:t>
                </w:r>
              </w:p>
            </w:tc>
            <w:tc>
              <w:tcPr>
                <w:tcW w:w="3965" w:type="pct"/>
                <w:tcBorders>
                  <w:bottom w:val="single" w:sz="4" w:space="0" w:color="auto"/>
                </w:tcBorders>
                <w:shd w:val="clear" w:color="auto" w:fill="F3F3F3"/>
                <w:hideMark/>
              </w:tcPr>
              <w:p w14:paraId="4088254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Define requerimientos de usuario y expectativas operativas del área</w:t>
                </w:r>
              </w:p>
            </w:tc>
          </w:tr>
          <w:tr w:rsidR="00C245F8" w:rsidRPr="00C245F8" w14:paraId="1282EDCC" w14:textId="77777777" w:rsidTr="00C245F8">
            <w:trPr>
              <w:divId w:val="877863288"/>
              <w:cantSplit/>
              <w:tblHeader/>
            </w:trPr>
            <w:tc>
              <w:tcPr>
                <w:tcW w:w="1035" w:type="pct"/>
                <w:tcBorders>
                  <w:bottom w:val="single" w:sz="4" w:space="0" w:color="auto"/>
                </w:tcBorders>
                <w:shd w:val="clear" w:color="auto" w:fill="FFFFFF"/>
                <w:hideMark/>
              </w:tcPr>
              <w:p w14:paraId="21055C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FRS</w:t>
                </w:r>
              </w:p>
            </w:tc>
            <w:tc>
              <w:tcPr>
                <w:tcW w:w="3965" w:type="pct"/>
                <w:tcBorders>
                  <w:bottom w:val="single" w:sz="4" w:space="0" w:color="auto"/>
                </w:tcBorders>
                <w:shd w:val="clear" w:color="auto" w:fill="FFFFFF"/>
                <w:hideMark/>
              </w:tcPr>
              <w:p w14:paraId="65B2AC2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Describe comportamiento funcional verificable y reglas de negocio observadas</w:t>
                </w:r>
              </w:p>
            </w:tc>
          </w:tr>
          <w:tr w:rsidR="00C245F8" w:rsidRPr="00C245F8" w14:paraId="27DC33DF" w14:textId="77777777" w:rsidTr="00C245F8">
            <w:trPr>
              <w:divId w:val="877863288"/>
              <w:cantSplit/>
              <w:tblHeader/>
            </w:trPr>
            <w:tc>
              <w:tcPr>
                <w:tcW w:w="1035" w:type="pct"/>
                <w:tcBorders>
                  <w:bottom w:val="single" w:sz="4" w:space="0" w:color="auto"/>
                </w:tcBorders>
                <w:shd w:val="clear" w:color="auto" w:fill="F3F3F3"/>
                <w:hideMark/>
              </w:tcPr>
              <w:p w14:paraId="43E9633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DDS</w:t>
                </w:r>
              </w:p>
            </w:tc>
            <w:tc>
              <w:tcPr>
                <w:tcW w:w="3965" w:type="pct"/>
                <w:tcBorders>
                  <w:bottom w:val="single" w:sz="4" w:space="0" w:color="auto"/>
                </w:tcBorders>
                <w:shd w:val="clear" w:color="auto" w:fill="F3F3F3"/>
                <w:hideMark/>
              </w:tcPr>
              <w:p w14:paraId="6B90AA2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Documenta arquitectura, dependencias tecnicas y diseño del dominio</w:t>
                </w:r>
              </w:p>
            </w:tc>
          </w:tr>
          <w:tr w:rsidR="00C245F8" w:rsidRPr="00C245F8" w14:paraId="74DD4BF5" w14:textId="77777777" w:rsidTr="00C245F8">
            <w:trPr>
              <w:divId w:val="877863288"/>
              <w:cantSplit/>
              <w:tblHeader/>
            </w:trPr>
            <w:tc>
              <w:tcPr>
                <w:tcW w:w="1035" w:type="pct"/>
                <w:tcBorders>
                  <w:bottom w:val="single" w:sz="4" w:space="0" w:color="auto"/>
                </w:tcBorders>
                <w:shd w:val="clear" w:color="auto" w:fill="FFFFFF"/>
                <w:hideMark/>
              </w:tcPr>
              <w:p w14:paraId="45BEB12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DD</w:t>
                </w:r>
              </w:p>
            </w:tc>
            <w:tc>
              <w:tcPr>
                <w:tcW w:w="3965" w:type="pct"/>
                <w:tcBorders>
                  <w:bottom w:val="single" w:sz="4" w:space="0" w:color="auto"/>
                </w:tcBorders>
                <w:shd w:val="clear" w:color="auto" w:fill="FFFFFF"/>
                <w:hideMark/>
              </w:tcPr>
              <w:p w14:paraId="3F9FE9E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Relaciona las entidades y estructuras de datos utilizadas por el área</w:t>
                </w:r>
              </w:p>
            </w:tc>
          </w:tr>
          <w:tr w:rsidR="00C245F8" w:rsidRPr="00C245F8" w14:paraId="46A9BB22" w14:textId="77777777" w:rsidTr="00C245F8">
            <w:trPr>
              <w:divId w:val="877863288"/>
              <w:cantSplit/>
              <w:tblHeader/>
            </w:trPr>
            <w:tc>
              <w:tcPr>
                <w:tcW w:w="1035" w:type="pct"/>
                <w:tcBorders>
                  <w:bottom w:val="single" w:sz="4" w:space="0" w:color="auto"/>
                </w:tcBorders>
                <w:shd w:val="clear" w:color="auto" w:fill="F3F3F3"/>
                <w:hideMark/>
              </w:tcPr>
              <w:p w14:paraId="68B7FE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w:t>
                </w:r>
              </w:p>
            </w:tc>
            <w:tc>
              <w:tcPr>
                <w:tcW w:w="3965" w:type="pct"/>
                <w:tcBorders>
                  <w:bottom w:val="single" w:sz="4" w:space="0" w:color="auto"/>
                </w:tcBorders>
                <w:shd w:val="clear" w:color="auto" w:fill="F3F3F3"/>
                <w:hideMark/>
              </w:tcPr>
              <w:p w14:paraId="75B1F2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 instalación, despliegue y disponibilidad de componentes</w:t>
                </w:r>
              </w:p>
            </w:tc>
          </w:tr>
          <w:tr w:rsidR="00C245F8" w:rsidRPr="00C245F8" w14:paraId="07302C6F" w14:textId="77777777" w:rsidTr="00C245F8">
            <w:trPr>
              <w:divId w:val="877863288"/>
              <w:cantSplit/>
              <w:tblHeader/>
            </w:trPr>
            <w:tc>
              <w:tcPr>
                <w:tcW w:w="1035" w:type="pct"/>
                <w:tcBorders>
                  <w:bottom w:val="single" w:sz="4" w:space="0" w:color="auto"/>
                </w:tcBorders>
                <w:shd w:val="clear" w:color="auto" w:fill="FFFFFF"/>
                <w:hideMark/>
              </w:tcPr>
              <w:p w14:paraId="787CD9B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w:t>
                </w:r>
              </w:p>
            </w:tc>
            <w:tc>
              <w:tcPr>
                <w:tcW w:w="3965" w:type="pct"/>
                <w:tcBorders>
                  <w:bottom w:val="single" w:sz="4" w:space="0" w:color="auto"/>
                </w:tcBorders>
                <w:shd w:val="clear" w:color="auto" w:fill="FFFFFF"/>
                <w:hideMark/>
              </w:tcPr>
              <w:p w14:paraId="68B8736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Valida operación funcional bajo condiciones normales y de error</w:t>
                </w:r>
              </w:p>
            </w:tc>
          </w:tr>
          <w:tr w:rsidR="00C245F8" w:rsidRPr="00C245F8" w14:paraId="5D4CE921" w14:textId="77777777" w:rsidTr="00C245F8">
            <w:trPr>
              <w:divId w:val="877863288"/>
              <w:cantSplit/>
              <w:tblHeader/>
            </w:trPr>
            <w:tc>
              <w:tcPr>
                <w:tcW w:w="1035" w:type="pct"/>
                <w:tcBorders>
                  <w:bottom w:val="single" w:sz="4" w:space="0" w:color="auto"/>
                </w:tcBorders>
                <w:shd w:val="clear" w:color="auto" w:fill="F3F3F3"/>
                <w:hideMark/>
              </w:tcPr>
              <w:p w14:paraId="5E25550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w:t>
                </w:r>
              </w:p>
            </w:tc>
            <w:tc>
              <w:tcPr>
                <w:tcW w:w="3965" w:type="pct"/>
                <w:tcBorders>
                  <w:bottom w:val="single" w:sz="4" w:space="0" w:color="auto"/>
                </w:tcBorders>
                <w:shd w:val="clear" w:color="auto" w:fill="F3F3F3"/>
                <w:hideMark/>
              </w:tcPr>
              <w:p w14:paraId="593B919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Evalua estabilidad y consistencia del área en uso representativo</w:t>
                </w:r>
              </w:p>
            </w:tc>
          </w:tr>
          <w:tr w:rsidR="00C245F8" w:rsidRPr="00C245F8" w14:paraId="3D7E78C4" w14:textId="77777777" w:rsidTr="00C245F8">
            <w:trPr>
              <w:divId w:val="877863288"/>
              <w:cantSplit/>
              <w:tblHeader/>
            </w:trPr>
            <w:tc>
              <w:tcPr>
                <w:tcW w:w="1035" w:type="pct"/>
                <w:tcBorders>
                  <w:bottom w:val="single" w:sz="4" w:space="0" w:color="auto"/>
                </w:tcBorders>
                <w:shd w:val="clear" w:color="auto" w:fill="FFFFFF"/>
                <w:hideMark/>
              </w:tcPr>
              <w:p w14:paraId="6A98755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Hallazgos</w:t>
                </w:r>
              </w:p>
            </w:tc>
            <w:tc>
              <w:tcPr>
                <w:tcW w:w="3965" w:type="pct"/>
                <w:tcBorders>
                  <w:bottom w:val="single" w:sz="4" w:space="0" w:color="auto"/>
                </w:tcBorders>
                <w:shd w:val="clear" w:color="auto" w:fill="FFFFFF"/>
                <w:hideMark/>
              </w:tcPr>
              <w:p w14:paraId="75D9BEE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Registra no conformidades, correcciones y riesgos residuales</w:t>
                </w:r>
              </w:p>
            </w:tc>
          </w:tr>
          <w:tr w:rsidR="00C245F8" w:rsidRPr="00C245F8" w14:paraId="69AE318C" w14:textId="77777777" w:rsidTr="00C245F8">
            <w:trPr>
              <w:divId w:val="877863288"/>
              <w:cantSplit/>
              <w:tblHeader/>
            </w:trPr>
            <w:tc>
              <w:tcPr>
                <w:tcW w:w="1035" w:type="pct"/>
                <w:shd w:val="clear" w:color="auto" w:fill="F3F3F3"/>
                <w:hideMark/>
              </w:tcPr>
              <w:p w14:paraId="37EBDBF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Evidencias</w:t>
                </w:r>
              </w:p>
            </w:tc>
            <w:tc>
              <w:tcPr>
                <w:tcW w:w="3965" w:type="pct"/>
                <w:shd w:val="clear" w:color="auto" w:fill="F3F3F3"/>
                <w:hideMark/>
              </w:tcPr>
              <w:p w14:paraId="6E6311C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Consolida soporte objetivo de ejecución, desviaciones y cierre</w:t>
                </w:r>
              </w:p>
            </w:tc>
          </w:tr>
        </w:tbl>
        <w:p w14:paraId="5AAFA67E"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szCs w:val="32"/>
            </w:rPr>
          </w:pPr>
          <w:r w:rsidRPr="00C245F8">
            <w:rPr>
              <w:rFonts w:ascii="Aptos" w:eastAsia="Times New Roman" w:hAnsi="Aptos"/>
              <w:b/>
              <w:color w:val="325483"/>
              <w:sz w:val="32"/>
            </w:rPr>
            <w:lastRenderedPageBreak/>
            <w:t>URS - AREA 01 GOBIERNO, SEGURIDAD, CUMPLIMIENTO Y GESTION DOCUMENTAL</w:t>
          </w:r>
        </w:p>
        <w:p w14:paraId="1F93196D"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presente sección establece los requerimientos de usuario del área evaluada, describiendo las necesidades funcionales, los actores que interactuan con el sistema y las condiciones de operación esperadas desde la perspectiva del negocio y de los usuarios autorizados.</w:t>
          </w:r>
        </w:p>
        <w:p w14:paraId="6943226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Introducción</w:t>
          </w:r>
        </w:p>
        <w:p w14:paraId="4F8C4913"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presente documento define los requerimientos de usuario del Área 01 del sistema SPI, correspondiente a Gobierno, Seguridad, Cumplimiento y Gestión Documental. Su finalidad es establecer, desde la perspectiva del negocio y de los actores que usan el sistema, que capacidades deben existir, por que son necesarias, como deben manifestarse en la operación diaria y cuando deben activarse dentro del ciclo real del sistema.</w:t>
          </w:r>
        </w:p>
        <w:p w14:paraId="53DC2E73"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área integra funciones de identidad, control de acceso, monitoreo de seguridad, auditoria, preparacion de evidencia, gestión documental, notificaciones operativas, dashboards del dominio y firma avanzada. La necesidad de estas capacidades se justifica por la obligacion de mantener trazabilidad de acciones, integridad documental, control de sesiones, evidencia sobre accesos sensibles y tratamiento responsable de la informacion. Estas exigencias son consistentes con la Ley Organica de Proteccion de Datos Personales, su reglamento general y con criterios de control de acceso, registro de eventos y seguridad de la informacion alineados con ISO/IEC 27001:2022.</w:t>
          </w:r>
        </w:p>
        <w:p w14:paraId="40EED5B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Objetivo</w:t>
          </w:r>
        </w:p>
        <w:p w14:paraId="258A4C9D"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Definir los requerimientos de usuario de alto nivel para los módulos auth, security, auditoria, audit-prep, approvals, management, signature, documents, files, notifications, dashboard y gmail, estableciendo su justificacion funcional, su forma esperada de operación y el momento o contexto en que deben intervenir.</w:t>
          </w:r>
        </w:p>
        <w:p w14:paraId="45A9E92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3. Alcance</w:t>
          </w:r>
        </w:p>
        <w:p w14:paraId="2262F110"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Incluye backend Express y middlewares transversales del área, frontend React consumidor de seguridad, auditoria, firma y soporte documental, persistencia PostgreSQL asociada a identidad, auditoria, solicitudes, documentos y notificaciones, integraciones Google OAuth, Drive, Docs y Gmail, y validación documental y operativa de IQ, OQ y PQ para el área.</w:t>
          </w:r>
        </w:p>
        <w:p w14:paraId="48C6AF81"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Excluye flujos de negocio propios de otras areas, automatizaciones de continuidad operativa e infraestructura y mecanismos de respaldo de base de datos.</w:t>
          </w:r>
        </w:p>
        <w:p w14:paraId="0947C6A7"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4. Actores</w:t>
          </w:r>
        </w:p>
        <w:p w14:paraId="219C9F87"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Colaborador autenticado</w:t>
          </w:r>
        </w:p>
        <w:p w14:paraId="10A0D3FD"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Usuario nuevo pendiente de aceptacion LOPDP interna</w:t>
          </w:r>
        </w:p>
        <w:p w14:paraId="04F15181"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Equipo TI</w:t>
          </w:r>
        </w:p>
        <w:p w14:paraId="38D06501"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Jefe TI o administrador TI</w:t>
          </w:r>
        </w:p>
        <w:p w14:paraId="2DBFB879"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Gerencia o Gerencia General</w:t>
          </w:r>
        </w:p>
        <w:p w14:paraId="2F14BD05"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Jefe técnico o jefe de servicio técnico</w:t>
          </w:r>
        </w:p>
        <w:p w14:paraId="49A43219"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Firmante documental</w:t>
          </w:r>
        </w:p>
        <w:p w14:paraId="3B22B549"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Revisor de seguridad</w:t>
          </w:r>
        </w:p>
        <w:p w14:paraId="3D9180F2"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Auditor externo temporal</w:t>
          </w:r>
        </w:p>
        <w:p w14:paraId="120C8C13" w14:textId="77777777" w:rsidR="00C245F8" w:rsidRPr="00C245F8" w:rsidRDefault="00C245F8" w:rsidP="00C245F8">
          <w:pPr>
            <w:numPr>
              <w:ilvl w:val="0"/>
              <w:numId w:val="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Usuario habilitado para correo con Gmail</w:t>
          </w:r>
        </w:p>
        <w:p w14:paraId="0666654F"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5. Justificacion general del área</w:t>
          </w:r>
        </w:p>
        <w:p w14:paraId="21494837"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 xml:space="preserve">El Área 01 existe para sostener las capacidades transversales sin las cuales SPI no puede operar con gobierno técnico verificable. El sistema necesita saber quien accede, bajo que rol, desde que sesión y con que evidencia; necesita registrar eventos auditables, aislar eventos de seguridad, preparar documentación para auditorias, notificar hechos operativos, custodiar adjuntos y documentos generados, formalizar firmas avanzadas y permitir </w:t>
          </w:r>
          <w:r w:rsidRPr="00C245F8">
            <w:rPr>
              <w:rFonts w:ascii="Aptos" w:hAnsi="Aptos"/>
              <w:color w:val="1F2937"/>
            </w:rPr>
            <w:lastRenderedPageBreak/>
            <w:t>verificacion posterior de documentos. El área tambien necesita exponer visibilidad ejecutiva de partes concretas del dominio y permitir, cuando el proceso lo exige, el envio de correo desde la cuenta autorizada del usuario.</w:t>
          </w:r>
        </w:p>
        <w:p w14:paraId="13642885"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6. Justificacion por módulo</w:t>
          </w:r>
        </w:p>
        <w:tbl>
          <w:tblPr>
            <w:tblStyle w:val="Tablaconcuadrcula"/>
            <w:tblW w:w="5000" w:type="pct"/>
            <w:tblLook w:val="04A0" w:firstRow="1" w:lastRow="0" w:firstColumn="1" w:lastColumn="0" w:noHBand="0" w:noVBand="1"/>
          </w:tblPr>
          <w:tblGrid>
            <w:gridCol w:w="1247"/>
            <w:gridCol w:w="2645"/>
            <w:gridCol w:w="3025"/>
            <w:gridCol w:w="2711"/>
          </w:tblGrid>
          <w:tr w:rsidR="00C245F8" w:rsidRPr="00C245F8" w14:paraId="2E89FA84" w14:textId="77777777" w:rsidTr="00C245F8">
            <w:trPr>
              <w:divId w:val="877863288"/>
              <w:cantSplit/>
              <w:tblHeader/>
            </w:trPr>
            <w:tc>
              <w:tcPr>
                <w:tcW w:w="629" w:type="pct"/>
                <w:tcBorders>
                  <w:bottom w:val="single" w:sz="4" w:space="0" w:color="auto"/>
                </w:tcBorders>
                <w:shd w:val="clear" w:color="auto" w:fill="325483"/>
                <w:hideMark/>
              </w:tcPr>
              <w:p w14:paraId="0473352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Módulo</w:t>
                </w:r>
              </w:p>
            </w:tc>
            <w:tc>
              <w:tcPr>
                <w:tcW w:w="1380" w:type="pct"/>
                <w:tcBorders>
                  <w:bottom w:val="single" w:sz="4" w:space="0" w:color="auto"/>
                </w:tcBorders>
                <w:shd w:val="clear" w:color="auto" w:fill="325483"/>
                <w:hideMark/>
              </w:tcPr>
              <w:p w14:paraId="52CC0EC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Por que existe</w:t>
                </w:r>
              </w:p>
            </w:tc>
            <w:tc>
              <w:tcPr>
                <w:tcW w:w="1577" w:type="pct"/>
                <w:tcBorders>
                  <w:bottom w:val="single" w:sz="4" w:space="0" w:color="auto"/>
                </w:tcBorders>
                <w:shd w:val="clear" w:color="auto" w:fill="325483"/>
                <w:hideMark/>
              </w:tcPr>
              <w:p w14:paraId="795F1BA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Como opera a alto nivel</w:t>
                </w:r>
              </w:p>
            </w:tc>
            <w:tc>
              <w:tcPr>
                <w:tcW w:w="1414" w:type="pct"/>
                <w:tcBorders>
                  <w:bottom w:val="single" w:sz="4" w:space="0" w:color="auto"/>
                </w:tcBorders>
                <w:shd w:val="clear" w:color="auto" w:fill="325483"/>
                <w:hideMark/>
              </w:tcPr>
              <w:p w14:paraId="50B4436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Cuando aplica</w:t>
                </w:r>
              </w:p>
            </w:tc>
          </w:tr>
          <w:tr w:rsidR="00C245F8" w:rsidRPr="00C245F8" w14:paraId="4AEB16F3" w14:textId="77777777" w:rsidTr="00C245F8">
            <w:trPr>
              <w:divId w:val="877863288"/>
              <w:cantSplit/>
              <w:tblHeader/>
            </w:trPr>
            <w:tc>
              <w:tcPr>
                <w:tcW w:w="629" w:type="pct"/>
                <w:tcBorders>
                  <w:bottom w:val="single" w:sz="4" w:space="0" w:color="auto"/>
                </w:tcBorders>
                <w:shd w:val="clear" w:color="auto" w:fill="F3F3F3"/>
                <w:hideMark/>
              </w:tcPr>
              <w:p w14:paraId="7E5C73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w:t>
                </w:r>
              </w:p>
            </w:tc>
            <w:tc>
              <w:tcPr>
                <w:tcW w:w="1380" w:type="pct"/>
                <w:tcBorders>
                  <w:bottom w:val="single" w:sz="4" w:space="0" w:color="auto"/>
                </w:tcBorders>
                <w:shd w:val="clear" w:color="auto" w:fill="F3F3F3"/>
                <w:hideMark/>
              </w:tcPr>
              <w:p w14:paraId="3BD0248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autenticar usuarios y controlar sesiones.</w:t>
                </w:r>
              </w:p>
            </w:tc>
            <w:tc>
              <w:tcPr>
                <w:tcW w:w="1577" w:type="pct"/>
                <w:tcBorders>
                  <w:bottom w:val="single" w:sz="4" w:space="0" w:color="auto"/>
                </w:tcBorders>
                <w:shd w:val="clear" w:color="auto" w:fill="F3F3F3"/>
                <w:hideMark/>
              </w:tcPr>
              <w:p w14:paraId="3B16EC7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 OAuth, JWT, refresh, logout y perfil.</w:t>
                </w:r>
              </w:p>
            </w:tc>
            <w:tc>
              <w:tcPr>
                <w:tcW w:w="1414" w:type="pct"/>
                <w:tcBorders>
                  <w:bottom w:val="single" w:sz="4" w:space="0" w:color="auto"/>
                </w:tcBorders>
                <w:shd w:val="clear" w:color="auto" w:fill="F3F3F3"/>
                <w:hideMark/>
              </w:tcPr>
              <w:p w14:paraId="7979A63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Al iniciar, mantener o cerrar sesión.</w:t>
                </w:r>
              </w:p>
            </w:tc>
          </w:tr>
          <w:tr w:rsidR="00C245F8" w:rsidRPr="00C245F8" w14:paraId="78D11E9C" w14:textId="77777777" w:rsidTr="00C245F8">
            <w:trPr>
              <w:divId w:val="877863288"/>
              <w:cantSplit/>
              <w:tblHeader/>
            </w:trPr>
            <w:tc>
              <w:tcPr>
                <w:tcW w:w="629" w:type="pct"/>
                <w:tcBorders>
                  <w:bottom w:val="single" w:sz="4" w:space="0" w:color="auto"/>
                </w:tcBorders>
                <w:shd w:val="clear" w:color="auto" w:fill="FFFFFF"/>
                <w:hideMark/>
              </w:tcPr>
              <w:p w14:paraId="37DC49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security</w:t>
                </w:r>
              </w:p>
            </w:tc>
            <w:tc>
              <w:tcPr>
                <w:tcW w:w="1380" w:type="pct"/>
                <w:tcBorders>
                  <w:bottom w:val="single" w:sz="4" w:space="0" w:color="auto"/>
                </w:tcBorders>
                <w:shd w:val="clear" w:color="auto" w:fill="FFFFFF"/>
                <w:hideMark/>
              </w:tcPr>
              <w:p w14:paraId="18F53E2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detectar y revisar eventos de acceso sensibles.</w:t>
                </w:r>
              </w:p>
            </w:tc>
            <w:tc>
              <w:tcPr>
                <w:tcW w:w="1577" w:type="pct"/>
                <w:tcBorders>
                  <w:bottom w:val="single" w:sz="4" w:space="0" w:color="auto"/>
                </w:tcBorders>
                <w:shd w:val="clear" w:color="auto" w:fill="FFFFFF"/>
                <w:hideMark/>
              </w:tcPr>
              <w:p w14:paraId="135E51E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Consulta auditoria, correlaciona notificaciones y permite revision TI.</w:t>
                </w:r>
              </w:p>
            </w:tc>
            <w:tc>
              <w:tcPr>
                <w:tcW w:w="1414" w:type="pct"/>
                <w:tcBorders>
                  <w:bottom w:val="single" w:sz="4" w:space="0" w:color="auto"/>
                </w:tcBorders>
                <w:shd w:val="clear" w:color="auto" w:fill="FFFFFF"/>
                <w:hideMark/>
              </w:tcPr>
              <w:p w14:paraId="247A09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TI necesita revisar actividad de riesgo.</w:t>
                </w:r>
              </w:p>
            </w:tc>
          </w:tr>
          <w:tr w:rsidR="00C245F8" w:rsidRPr="00C245F8" w14:paraId="50C17B1C" w14:textId="77777777" w:rsidTr="00C245F8">
            <w:trPr>
              <w:divId w:val="877863288"/>
              <w:cantSplit/>
              <w:tblHeader/>
            </w:trPr>
            <w:tc>
              <w:tcPr>
                <w:tcW w:w="629" w:type="pct"/>
                <w:tcBorders>
                  <w:bottom w:val="single" w:sz="4" w:space="0" w:color="auto"/>
                </w:tcBorders>
                <w:shd w:val="clear" w:color="auto" w:fill="F3F3F3"/>
                <w:hideMark/>
              </w:tcPr>
              <w:p w14:paraId="099049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auditoria</w:t>
                </w:r>
              </w:p>
            </w:tc>
            <w:tc>
              <w:tcPr>
                <w:tcW w:w="1380" w:type="pct"/>
                <w:tcBorders>
                  <w:bottom w:val="single" w:sz="4" w:space="0" w:color="auto"/>
                </w:tcBorders>
                <w:shd w:val="clear" w:color="auto" w:fill="F3F3F3"/>
                <w:hideMark/>
              </w:tcPr>
              <w:p w14:paraId="7F6BEC2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sostener trazabilidad institucional.</w:t>
                </w:r>
              </w:p>
            </w:tc>
            <w:tc>
              <w:tcPr>
                <w:tcW w:w="1577" w:type="pct"/>
                <w:tcBorders>
                  <w:bottom w:val="single" w:sz="4" w:space="0" w:color="auto"/>
                </w:tcBorders>
                <w:shd w:val="clear" w:color="auto" w:fill="F3F3F3"/>
                <w:hideMark/>
              </w:tcPr>
              <w:p w14:paraId="6A4F74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Lista, filtra, detalla y exporta bitacora transversal.</w:t>
                </w:r>
              </w:p>
            </w:tc>
            <w:tc>
              <w:tcPr>
                <w:tcW w:w="1414" w:type="pct"/>
                <w:tcBorders>
                  <w:bottom w:val="single" w:sz="4" w:space="0" w:color="auto"/>
                </w:tcBorders>
                <w:shd w:val="clear" w:color="auto" w:fill="F3F3F3"/>
                <w:hideMark/>
              </w:tcPr>
              <w:p w14:paraId="052AA9D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se requiere investigacion o evidencia.</w:t>
                </w:r>
              </w:p>
            </w:tc>
          </w:tr>
          <w:tr w:rsidR="00C245F8" w:rsidRPr="00C245F8" w14:paraId="34A84271" w14:textId="77777777" w:rsidTr="00C245F8">
            <w:trPr>
              <w:divId w:val="877863288"/>
              <w:cantSplit/>
              <w:tblHeader/>
            </w:trPr>
            <w:tc>
              <w:tcPr>
                <w:tcW w:w="629" w:type="pct"/>
                <w:tcBorders>
                  <w:bottom w:val="single" w:sz="4" w:space="0" w:color="auto"/>
                </w:tcBorders>
                <w:shd w:val="clear" w:color="auto" w:fill="FFFFFF"/>
                <w:hideMark/>
              </w:tcPr>
              <w:p w14:paraId="299CC64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audit-prep</w:t>
                </w:r>
              </w:p>
            </w:tc>
            <w:tc>
              <w:tcPr>
                <w:tcW w:w="1380" w:type="pct"/>
                <w:tcBorders>
                  <w:bottom w:val="single" w:sz="4" w:space="0" w:color="auto"/>
                </w:tcBorders>
                <w:shd w:val="clear" w:color="auto" w:fill="FFFFFF"/>
                <w:hideMark/>
              </w:tcPr>
              <w:p w14:paraId="7E6E60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preparar auditoria de forma controlada.</w:t>
                </w:r>
              </w:p>
            </w:tc>
            <w:tc>
              <w:tcPr>
                <w:tcW w:w="1577" w:type="pct"/>
                <w:tcBorders>
                  <w:bottom w:val="single" w:sz="4" w:space="0" w:color="auto"/>
                </w:tcBorders>
                <w:shd w:val="clear" w:color="auto" w:fill="FFFFFF"/>
                <w:hideMark/>
              </w:tcPr>
              <w:p w14:paraId="6B73A4D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Administra ventana, secciones, documentos y accesos externos.</w:t>
                </w:r>
              </w:p>
            </w:tc>
            <w:tc>
              <w:tcPr>
                <w:tcW w:w="1414" w:type="pct"/>
                <w:tcBorders>
                  <w:bottom w:val="single" w:sz="4" w:space="0" w:color="auto"/>
                </w:tcBorders>
                <w:shd w:val="clear" w:color="auto" w:fill="FFFFFF"/>
                <w:hideMark/>
              </w:tcPr>
              <w:p w14:paraId="4E87392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Antes y durante auditorias formales.</w:t>
                </w:r>
              </w:p>
            </w:tc>
          </w:tr>
          <w:tr w:rsidR="00C245F8" w:rsidRPr="00C245F8" w14:paraId="4B553F83" w14:textId="77777777" w:rsidTr="00C245F8">
            <w:trPr>
              <w:divId w:val="877863288"/>
              <w:cantSplit/>
              <w:tblHeader/>
            </w:trPr>
            <w:tc>
              <w:tcPr>
                <w:tcW w:w="629" w:type="pct"/>
                <w:tcBorders>
                  <w:bottom w:val="single" w:sz="4" w:space="0" w:color="auto"/>
                </w:tcBorders>
                <w:shd w:val="clear" w:color="auto" w:fill="F3F3F3"/>
                <w:hideMark/>
              </w:tcPr>
              <w:p w14:paraId="3609C8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approvals</w:t>
                </w:r>
              </w:p>
            </w:tc>
            <w:tc>
              <w:tcPr>
                <w:tcW w:w="1380" w:type="pct"/>
                <w:tcBorders>
                  <w:bottom w:val="single" w:sz="4" w:space="0" w:color="auto"/>
                </w:tcBorders>
                <w:shd w:val="clear" w:color="auto" w:fill="F3F3F3"/>
                <w:hideMark/>
              </w:tcPr>
              <w:p w14:paraId="305E0C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resolver decisiones del flujo técnico soportado.</w:t>
                </w:r>
              </w:p>
            </w:tc>
            <w:tc>
              <w:tcPr>
                <w:tcW w:w="1577" w:type="pct"/>
                <w:tcBorders>
                  <w:bottom w:val="single" w:sz="4" w:space="0" w:color="auto"/>
                </w:tcBorders>
                <w:shd w:val="clear" w:color="auto" w:fill="F3F3F3"/>
                <w:hideMark/>
              </w:tcPr>
              <w:p w14:paraId="231DEBB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Presenta pendientes y registra aprobaciones o rechazos.</w:t>
                </w:r>
              </w:p>
            </w:tc>
            <w:tc>
              <w:tcPr>
                <w:tcW w:w="1414" w:type="pct"/>
                <w:tcBorders>
                  <w:bottom w:val="single" w:sz="4" w:space="0" w:color="auto"/>
                </w:tcBorders>
                <w:shd w:val="clear" w:color="auto" w:fill="F3F3F3"/>
                <w:hideMark/>
              </w:tcPr>
              <w:p w14:paraId="4DE7A94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una solicitud requiere decision formal.</w:t>
                </w:r>
              </w:p>
            </w:tc>
          </w:tr>
          <w:tr w:rsidR="00C245F8" w:rsidRPr="00C245F8" w14:paraId="2CCAC5A9" w14:textId="77777777" w:rsidTr="00C245F8">
            <w:trPr>
              <w:divId w:val="877863288"/>
              <w:cantSplit/>
              <w:tblHeader/>
            </w:trPr>
            <w:tc>
              <w:tcPr>
                <w:tcW w:w="629" w:type="pct"/>
                <w:tcBorders>
                  <w:bottom w:val="single" w:sz="4" w:space="0" w:color="auto"/>
                </w:tcBorders>
                <w:shd w:val="clear" w:color="auto" w:fill="FFFFFF"/>
                <w:hideMark/>
              </w:tcPr>
              <w:p w14:paraId="20726C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management</w:t>
                </w:r>
              </w:p>
            </w:tc>
            <w:tc>
              <w:tcPr>
                <w:tcW w:w="1380" w:type="pct"/>
                <w:tcBorders>
                  <w:bottom w:val="single" w:sz="4" w:space="0" w:color="auto"/>
                </w:tcBorders>
                <w:shd w:val="clear" w:color="auto" w:fill="FFFFFF"/>
                <w:hideMark/>
              </w:tcPr>
              <w:p w14:paraId="60A89C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entregar visibilidad gerencial del dominio.</w:t>
                </w:r>
              </w:p>
            </w:tc>
            <w:tc>
              <w:tcPr>
                <w:tcW w:w="1577" w:type="pct"/>
                <w:tcBorders>
                  <w:bottom w:val="single" w:sz="4" w:space="0" w:color="auto"/>
                </w:tcBorders>
                <w:shd w:val="clear" w:color="auto" w:fill="FFFFFF"/>
                <w:hideMark/>
              </w:tcPr>
              <w:p w14:paraId="3F792F5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Expone metricas, listados, trazabilidad y documentos asociados.</w:t>
                </w:r>
              </w:p>
            </w:tc>
            <w:tc>
              <w:tcPr>
                <w:tcW w:w="1414" w:type="pct"/>
                <w:tcBorders>
                  <w:bottom w:val="single" w:sz="4" w:space="0" w:color="auto"/>
                </w:tcBorders>
                <w:shd w:val="clear" w:color="auto" w:fill="FFFFFF"/>
                <w:hideMark/>
              </w:tcPr>
              <w:p w14:paraId="271A08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Durante seguimiento ejecutivo.</w:t>
                </w:r>
              </w:p>
            </w:tc>
          </w:tr>
          <w:tr w:rsidR="00C245F8" w:rsidRPr="00C245F8" w14:paraId="39CE68AD" w14:textId="77777777" w:rsidTr="00C245F8">
            <w:trPr>
              <w:divId w:val="877863288"/>
              <w:cantSplit/>
              <w:tblHeader/>
            </w:trPr>
            <w:tc>
              <w:tcPr>
                <w:tcW w:w="629" w:type="pct"/>
                <w:tcBorders>
                  <w:bottom w:val="single" w:sz="4" w:space="0" w:color="auto"/>
                </w:tcBorders>
                <w:shd w:val="clear" w:color="auto" w:fill="F3F3F3"/>
                <w:hideMark/>
              </w:tcPr>
              <w:p w14:paraId="7A0DB9C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w:t>
                </w:r>
              </w:p>
            </w:tc>
            <w:tc>
              <w:tcPr>
                <w:tcW w:w="1380" w:type="pct"/>
                <w:tcBorders>
                  <w:bottom w:val="single" w:sz="4" w:space="0" w:color="auto"/>
                </w:tcBorders>
                <w:shd w:val="clear" w:color="auto" w:fill="F3F3F3"/>
                <w:hideMark/>
              </w:tcPr>
              <w:p w14:paraId="7B9E3D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garantizar integridad y verificabilidad documental.</w:t>
                </w:r>
              </w:p>
            </w:tc>
            <w:tc>
              <w:tcPr>
                <w:tcW w:w="1577" w:type="pct"/>
                <w:tcBorders>
                  <w:bottom w:val="single" w:sz="4" w:space="0" w:color="auto"/>
                </w:tcBorders>
                <w:shd w:val="clear" w:color="auto" w:fill="F3F3F3"/>
                <w:hideMark/>
              </w:tcPr>
              <w:p w14:paraId="009ACE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Calcula hash, firma, sella, genera QR y verifica.</w:t>
                </w:r>
              </w:p>
            </w:tc>
            <w:tc>
              <w:tcPr>
                <w:tcW w:w="1414" w:type="pct"/>
                <w:tcBorders>
                  <w:bottom w:val="single" w:sz="4" w:space="0" w:color="auto"/>
                </w:tcBorders>
                <w:shd w:val="clear" w:color="auto" w:fill="F3F3F3"/>
                <w:hideMark/>
              </w:tcPr>
              <w:p w14:paraId="4DF136C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un documento debe quedar formalizado.</w:t>
                </w:r>
              </w:p>
            </w:tc>
          </w:tr>
          <w:tr w:rsidR="00C245F8" w:rsidRPr="00C245F8" w14:paraId="1DF8DC76" w14:textId="77777777" w:rsidTr="00C245F8">
            <w:trPr>
              <w:divId w:val="877863288"/>
              <w:cantSplit/>
              <w:tblHeader/>
            </w:trPr>
            <w:tc>
              <w:tcPr>
                <w:tcW w:w="629" w:type="pct"/>
                <w:tcBorders>
                  <w:bottom w:val="single" w:sz="4" w:space="0" w:color="auto"/>
                </w:tcBorders>
                <w:shd w:val="clear" w:color="auto" w:fill="FFFFFF"/>
                <w:hideMark/>
              </w:tcPr>
              <w:p w14:paraId="3E927CA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documents</w:t>
                </w:r>
              </w:p>
            </w:tc>
            <w:tc>
              <w:tcPr>
                <w:tcW w:w="1380" w:type="pct"/>
                <w:tcBorders>
                  <w:bottom w:val="single" w:sz="4" w:space="0" w:color="auto"/>
                </w:tcBorders>
                <w:shd w:val="clear" w:color="auto" w:fill="FFFFFF"/>
                <w:hideMark/>
              </w:tcPr>
              <w:p w14:paraId="14C406C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generar documentos operativos controlados.</w:t>
                </w:r>
              </w:p>
            </w:tc>
            <w:tc>
              <w:tcPr>
                <w:tcW w:w="1577" w:type="pct"/>
                <w:tcBorders>
                  <w:bottom w:val="single" w:sz="4" w:space="0" w:color="auto"/>
                </w:tcBorders>
                <w:shd w:val="clear" w:color="auto" w:fill="FFFFFF"/>
                <w:hideMark/>
              </w:tcPr>
              <w:p w14:paraId="3F44D56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 desde plantilla, permite firma posicionada y exporta PDF.</w:t>
                </w:r>
              </w:p>
            </w:tc>
            <w:tc>
              <w:tcPr>
                <w:tcW w:w="1414" w:type="pct"/>
                <w:tcBorders>
                  <w:bottom w:val="single" w:sz="4" w:space="0" w:color="auto"/>
                </w:tcBorders>
                <w:shd w:val="clear" w:color="auto" w:fill="FFFFFF"/>
                <w:hideMark/>
              </w:tcPr>
              <w:p w14:paraId="4EBC042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una solicitud necesita documento formalizable.</w:t>
                </w:r>
              </w:p>
            </w:tc>
          </w:tr>
          <w:tr w:rsidR="00C245F8" w:rsidRPr="00C245F8" w14:paraId="540B020A" w14:textId="77777777" w:rsidTr="00C245F8">
            <w:trPr>
              <w:divId w:val="877863288"/>
              <w:cantSplit/>
              <w:tblHeader/>
            </w:trPr>
            <w:tc>
              <w:tcPr>
                <w:tcW w:w="629" w:type="pct"/>
                <w:tcBorders>
                  <w:bottom w:val="single" w:sz="4" w:space="0" w:color="auto"/>
                </w:tcBorders>
                <w:shd w:val="clear" w:color="auto" w:fill="F3F3F3"/>
                <w:hideMark/>
              </w:tcPr>
              <w:p w14:paraId="6F2E517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files</w:t>
                </w:r>
              </w:p>
            </w:tc>
            <w:tc>
              <w:tcPr>
                <w:tcW w:w="1380" w:type="pct"/>
                <w:tcBorders>
                  <w:bottom w:val="single" w:sz="4" w:space="0" w:color="auto"/>
                </w:tcBorders>
                <w:shd w:val="clear" w:color="auto" w:fill="F3F3F3"/>
                <w:hideMark/>
              </w:tcPr>
              <w:p w14:paraId="5EF9123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custodiar adjuntos por solicitud.</w:t>
                </w:r>
              </w:p>
            </w:tc>
            <w:tc>
              <w:tcPr>
                <w:tcW w:w="1577" w:type="pct"/>
                <w:tcBorders>
                  <w:bottom w:val="single" w:sz="4" w:space="0" w:color="auto"/>
                </w:tcBorders>
                <w:shd w:val="clear" w:color="auto" w:fill="F3F3F3"/>
                <w:hideMark/>
              </w:tcPr>
              <w:p w14:paraId="143C676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Carga, lista, descarga y elimina archivos con control de rol.</w:t>
                </w:r>
              </w:p>
            </w:tc>
            <w:tc>
              <w:tcPr>
                <w:tcW w:w="1414" w:type="pct"/>
                <w:tcBorders>
                  <w:bottom w:val="single" w:sz="4" w:space="0" w:color="auto"/>
                </w:tcBorders>
                <w:shd w:val="clear" w:color="auto" w:fill="F3F3F3"/>
                <w:hideMark/>
              </w:tcPr>
              <w:p w14:paraId="6C56ABD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un flujo requiere anexos.</w:t>
                </w:r>
              </w:p>
            </w:tc>
          </w:tr>
          <w:tr w:rsidR="00C245F8" w:rsidRPr="00C245F8" w14:paraId="16B738FC" w14:textId="77777777" w:rsidTr="00C245F8">
            <w:trPr>
              <w:divId w:val="877863288"/>
              <w:cantSplit/>
              <w:tblHeader/>
            </w:trPr>
            <w:tc>
              <w:tcPr>
                <w:tcW w:w="629" w:type="pct"/>
                <w:tcBorders>
                  <w:bottom w:val="single" w:sz="4" w:space="0" w:color="auto"/>
                </w:tcBorders>
                <w:shd w:val="clear" w:color="auto" w:fill="FFFFFF"/>
                <w:hideMark/>
              </w:tcPr>
              <w:p w14:paraId="455A169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notifications</w:t>
                </w:r>
              </w:p>
            </w:tc>
            <w:tc>
              <w:tcPr>
                <w:tcW w:w="1380" w:type="pct"/>
                <w:tcBorders>
                  <w:bottom w:val="single" w:sz="4" w:space="0" w:color="auto"/>
                </w:tcBorders>
                <w:shd w:val="clear" w:color="auto" w:fill="FFFFFF"/>
                <w:hideMark/>
              </w:tcPr>
              <w:p w14:paraId="2C22953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informar eventos operativos al usuario.</w:t>
                </w:r>
              </w:p>
            </w:tc>
            <w:tc>
              <w:tcPr>
                <w:tcW w:w="1577" w:type="pct"/>
                <w:tcBorders>
                  <w:bottom w:val="single" w:sz="4" w:space="0" w:color="auto"/>
                </w:tcBorders>
                <w:shd w:val="clear" w:color="auto" w:fill="FFFFFF"/>
                <w:hideMark/>
              </w:tcPr>
              <w:p w14:paraId="45C28B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Lista, crea, marca como leidas y elimina notificaciones.</w:t>
                </w:r>
              </w:p>
            </w:tc>
            <w:tc>
              <w:tcPr>
                <w:tcW w:w="1414" w:type="pct"/>
                <w:tcBorders>
                  <w:bottom w:val="single" w:sz="4" w:space="0" w:color="auto"/>
                </w:tcBorders>
                <w:shd w:val="clear" w:color="auto" w:fill="FFFFFF"/>
                <w:hideMark/>
              </w:tcPr>
              <w:p w14:paraId="53664D7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el sistema o un rol autorizado debe avisar un evento.</w:t>
                </w:r>
              </w:p>
            </w:tc>
          </w:tr>
          <w:tr w:rsidR="00C245F8" w:rsidRPr="00C245F8" w14:paraId="4AAC3ABA" w14:textId="77777777" w:rsidTr="00C245F8">
            <w:trPr>
              <w:divId w:val="877863288"/>
              <w:cantSplit/>
              <w:tblHeader/>
            </w:trPr>
            <w:tc>
              <w:tcPr>
                <w:tcW w:w="629" w:type="pct"/>
                <w:tcBorders>
                  <w:bottom w:val="single" w:sz="4" w:space="0" w:color="auto"/>
                </w:tcBorders>
                <w:shd w:val="clear" w:color="auto" w:fill="F3F3F3"/>
                <w:hideMark/>
              </w:tcPr>
              <w:p w14:paraId="0E11D21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dashboard</w:t>
                </w:r>
              </w:p>
            </w:tc>
            <w:tc>
              <w:tcPr>
                <w:tcW w:w="1380" w:type="pct"/>
                <w:tcBorders>
                  <w:bottom w:val="single" w:sz="4" w:space="0" w:color="auto"/>
                </w:tcBorders>
                <w:shd w:val="clear" w:color="auto" w:fill="F3F3F3"/>
                <w:hideMark/>
              </w:tcPr>
              <w:p w14:paraId="5CB5C58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exponer resumen operacional del dominio montado.</w:t>
                </w:r>
              </w:p>
            </w:tc>
            <w:tc>
              <w:tcPr>
                <w:tcW w:w="1577" w:type="pct"/>
                <w:tcBorders>
                  <w:bottom w:val="single" w:sz="4" w:space="0" w:color="auto"/>
                </w:tcBorders>
                <w:shd w:val="clear" w:color="auto" w:fill="F3F3F3"/>
                <w:hideMark/>
              </w:tcPr>
              <w:p w14:paraId="44687C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Devuelve metricas agregadas del dashboard comercial.</w:t>
                </w:r>
              </w:p>
            </w:tc>
            <w:tc>
              <w:tcPr>
                <w:tcW w:w="1414" w:type="pct"/>
                <w:tcBorders>
                  <w:bottom w:val="single" w:sz="4" w:space="0" w:color="auto"/>
                </w:tcBorders>
                <w:shd w:val="clear" w:color="auto" w:fill="F3F3F3"/>
                <w:hideMark/>
              </w:tcPr>
              <w:p w14:paraId="776DCF0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el rol autorizado requiere resumen ejecutivo.</w:t>
                </w:r>
              </w:p>
            </w:tc>
          </w:tr>
          <w:tr w:rsidR="00C245F8" w:rsidRPr="00C245F8" w14:paraId="5DB1BA19" w14:textId="77777777" w:rsidTr="00C245F8">
            <w:trPr>
              <w:divId w:val="877863288"/>
              <w:cantSplit/>
              <w:tblHeader/>
            </w:trPr>
            <w:tc>
              <w:tcPr>
                <w:tcW w:w="629" w:type="pct"/>
                <w:shd w:val="clear" w:color="auto" w:fill="FFFFFF"/>
                <w:hideMark/>
              </w:tcPr>
              <w:p w14:paraId="4C55BCB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1380" w:type="pct"/>
                <w:shd w:val="clear" w:color="auto" w:fill="FFFFFF"/>
                <w:hideMark/>
              </w:tcPr>
              <w:p w14:paraId="1035E6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enviar correo desde la cuenta real del usuario.</w:t>
                </w:r>
              </w:p>
            </w:tc>
            <w:tc>
              <w:tcPr>
                <w:tcW w:w="1577" w:type="pct"/>
                <w:shd w:val="clear" w:color="auto" w:fill="FFFFFF"/>
                <w:hideMark/>
              </w:tcPr>
              <w:p w14:paraId="7ECBB4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Gestiona OAuth, estado, envio y revocacion.</w:t>
                </w:r>
              </w:p>
            </w:tc>
            <w:tc>
              <w:tcPr>
                <w:tcW w:w="1414" w:type="pct"/>
                <w:shd w:val="clear" w:color="auto" w:fill="FFFFFF"/>
                <w:hideMark/>
              </w:tcPr>
              <w:p w14:paraId="67E1D4E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Cuando el flujo requiere correo autenticado.</w:t>
                </w:r>
              </w:p>
            </w:tc>
          </w:tr>
        </w:tbl>
        <w:p w14:paraId="063D278E"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lastRenderedPageBreak/>
            <w:t>7. Requerimientos funcionales del usuario</w:t>
          </w:r>
        </w:p>
        <w:p w14:paraId="73231739"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REQ-GD-001: El sistema debe autenticar usuarios internos mediante Google OAuth y crear una sesión trazable.</w:t>
          </w:r>
        </w:p>
        <w:p w14:paraId="243EDF18"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REQ-GD-002: El sistema debe emitir accessToken y refreshToken y permitir renovar la sesión activa valida.</w:t>
          </w:r>
        </w:p>
        <w:p w14:paraId="1B015916"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REQ-GD-003: El sistema debe permitir consultar el perfil del usuario autenticado.</w:t>
          </w:r>
        </w:p>
        <w:p w14:paraId="1DC371C4"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REQ-GD-004: El sistema debe permitir cerrar la sesión activa del usuario y registrar dicho cierre.</w:t>
          </w:r>
        </w:p>
        <w:p w14:paraId="6DF03EB2"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REQ-GD-005: El sistema debe permitir registrar la aceptacion interna de LOPDP con evidencia documental.</w:t>
          </w:r>
        </w:p>
        <w:p w14:paraId="34A23258"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REQ-GD-006: El sistema debe registrar eventos criticos de login y eventos fuera de horario en la bitacora de auditoria.</w:t>
          </w:r>
        </w:p>
        <w:p w14:paraId="4D72213A"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REQ-GD-007: El sistema debe permitir a TI consultar, revisar y exportar eventos de login fuera de horario.</w:t>
          </w:r>
        </w:p>
        <w:p w14:paraId="2E717DF2"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REQ-GD-008: El sistema debe permitir activar o desactivar una ventana de auditoria y definir sus fechas de vigencia.</w:t>
          </w:r>
        </w:p>
        <w:p w14:paraId="52F97884"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REQ-GD-009: El sistema debe permitir administrar secciones y documentos de auditoria segun rol autorizado.</w:t>
          </w:r>
        </w:p>
        <w:p w14:paraId="4791445B"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REQ-GD-010: El sistema debe permitir aprobar o rechazar solicitudes del flujo técnico habilitado y persistir la decision.</w:t>
          </w:r>
        </w:p>
        <w:p w14:paraId="2AF8402F"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REQ-GD-011: El sistema debe permitir a gerencia consultar metricas, trazabilidad y documentos asociados a una solicitud.</w:t>
          </w:r>
        </w:p>
        <w:p w14:paraId="10C31ED9"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REQ-GD-012: El sistema debe permitir crear documentos desde plantilla y recuperarlos por solicitud o identificador.</w:t>
          </w:r>
        </w:p>
        <w:p w14:paraId="28832128"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REQ-GD-013: El sistema debe permitir insertar firma posicionada, exportar PDF y escalar a firma avanzada segun el flujo soportado.</w:t>
          </w:r>
        </w:p>
        <w:p w14:paraId="499BC975"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REQ-GD-014: El sistema debe permitir subir, listar, descargar y eliminar adjuntos segun rol.</w:t>
          </w:r>
        </w:p>
        <w:p w14:paraId="788C63BE"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REQ-GD-015: El sistema debe permitir listar notificaciones del usuario y conocer su conteo no leido.</w:t>
          </w:r>
        </w:p>
        <w:p w14:paraId="3CDB72D9"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REQ-GD-016: El sistema debe permitir crear notificaciones; solo roles privilegiados pueden direccionarlas a otros usuarios.</w:t>
          </w:r>
        </w:p>
        <w:p w14:paraId="49D1CE5E"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REQ-GD-017: El sistema debe permitir consultar el resumen operacional disponible en dashboard para roles autorizados.</w:t>
          </w:r>
        </w:p>
        <w:p w14:paraId="10E6B655"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REQ-GD-018: El sistema debe permitir autorizar Gmail, validar si la autorización existe, enviar correos y revocar el acceso.</w:t>
          </w:r>
        </w:p>
        <w:p w14:paraId="7DED879C"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REQ-GD-019: El sistema debe permitir firmar un documento con hash, sello institucional y QR de verificacion.</w:t>
          </w:r>
        </w:p>
        <w:p w14:paraId="1C78565F" w14:textId="77777777" w:rsidR="00C245F8" w:rsidRPr="00C245F8" w:rsidRDefault="00C245F8" w:rsidP="00C245F8">
          <w:pPr>
            <w:numPr>
              <w:ilvl w:val="0"/>
              <w:numId w:val="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REQ-GD-020: El sistema debe permitir verificar publicamente un documento firmado mediante token de verificacion.</w:t>
          </w:r>
        </w:p>
        <w:p w14:paraId="4F96472A"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8. Requerimientos no funcionales</w:t>
          </w:r>
        </w:p>
        <w:p w14:paraId="5334E921" w14:textId="77777777" w:rsidR="00C245F8" w:rsidRPr="00C245F8" w:rsidRDefault="00C245F8" w:rsidP="00C245F8">
          <w:pPr>
            <w:numPr>
              <w:ilvl w:val="0"/>
              <w:numId w:val="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Todo acceso autenticado debe pasar por validación JWT y control de rol aplicable.</w:t>
          </w:r>
        </w:p>
        <w:p w14:paraId="2FE06CC8" w14:textId="77777777" w:rsidR="00C245F8" w:rsidRPr="00C245F8" w:rsidRDefault="00C245F8" w:rsidP="00C245F8">
          <w:pPr>
            <w:numPr>
              <w:ilvl w:val="0"/>
              <w:numId w:val="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Los eventos criticos deben dejar evidencia en auditoria.logs o en el log técnico propio del módulo.</w:t>
          </w:r>
        </w:p>
        <w:p w14:paraId="4FBA0DAC" w14:textId="77777777" w:rsidR="00C245F8" w:rsidRPr="00C245F8" w:rsidRDefault="00C245F8" w:rsidP="00C245F8">
          <w:pPr>
            <w:numPr>
              <w:ilvl w:val="0"/>
              <w:numId w:val="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La renovacion de sesión no debe operar sobre refresh tokens ya invalidados o sin sesión activa.</w:t>
          </w:r>
        </w:p>
        <w:p w14:paraId="2FAB513C" w14:textId="77777777" w:rsidR="00C245F8" w:rsidRPr="00C245F8" w:rsidRDefault="00C245F8" w:rsidP="00C245F8">
          <w:pPr>
            <w:numPr>
              <w:ilvl w:val="0"/>
              <w:numId w:val="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Los documentos y archivos deben respetar restricciones de tipo, tamano y permisos del flujo que los consuma.</w:t>
          </w:r>
        </w:p>
        <w:p w14:paraId="5A5824CA" w14:textId="77777777" w:rsidR="00C245F8" w:rsidRPr="00C245F8" w:rsidRDefault="00C245F8" w:rsidP="00C245F8">
          <w:pPr>
            <w:numPr>
              <w:ilvl w:val="0"/>
              <w:numId w:val="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La verificacion publica de firma debe estar protegida por rate limit y control de dependencias SQL.</w:t>
          </w:r>
        </w:p>
        <w:p w14:paraId="028849DB" w14:textId="77777777" w:rsidR="00C245F8" w:rsidRPr="00C245F8" w:rsidRDefault="00C245F8" w:rsidP="00C245F8">
          <w:pPr>
            <w:numPr>
              <w:ilvl w:val="0"/>
              <w:numId w:val="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Las notificaciones a terceros deben quedar restringidas a roles privilegiados.</w:t>
          </w:r>
        </w:p>
        <w:p w14:paraId="4185FC53" w14:textId="77777777" w:rsidR="00C245F8" w:rsidRPr="00C245F8" w:rsidRDefault="00C245F8" w:rsidP="00C245F8">
          <w:pPr>
            <w:numPr>
              <w:ilvl w:val="0"/>
              <w:numId w:val="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El uso de Gmail debe depender de autorización valida del usuario y responder con error controlado cuando falte dicha autorización.</w:t>
          </w:r>
        </w:p>
        <w:p w14:paraId="4C2DC49C"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lastRenderedPageBreak/>
            <w:t>9. Conclusion</w:t>
          </w:r>
        </w:p>
        <w:p w14:paraId="12DC77F4"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Los requerimientos de usuario del Área 01 se justifican por la necesidad institucional de mantener autenticación confiable, seguridad observable, trazabilidad transversal, preparacion documental de auditoria, decisiones soportadas, custodia de documentos y adjuntos, notificaciones operativas, visibilidad ejecutiva del dominio y firma documental verificable.</w:t>
          </w:r>
        </w:p>
        <w:p w14:paraId="2EF298F8"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t>FRS - AREA 01 GOBIERNO, SEGURIDAD, CUMPLIMIENTO Y GESTION DOCUMENTAL</w:t>
          </w:r>
        </w:p>
        <w:p w14:paraId="2BE326F4"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Esta sección desarrolla la especificacion funcional del área, detallando el comportamiento esperado de cada módulo, las reglas de negocio observadas y los criterios que permiten validar que la implementacion responde a lo requerido.</w:t>
          </w:r>
        </w:p>
        <w:p w14:paraId="445A35B5"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Introducción</w:t>
          </w:r>
        </w:p>
        <w:p w14:paraId="53CB3D24"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presente especificacion funcional describe el comportamiento verificable del Área 01 del sistema SPI. Su objetivo es traducir los requerimientos de usuario del dominio a funciones concretas observables en el sistema, explicando para cada módulo por que existe la funcion, como debe ejecutarse y cuando debe intervenir dentro de la operación real. Esta FRS se elaboro a partir del código vigente y de los contratos efectivamente expuestos por backend y frontend.</w:t>
          </w:r>
        </w:p>
        <w:p w14:paraId="36F5667F"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Objetivo</w:t>
          </w:r>
        </w:p>
        <w:p w14:paraId="7F69D67F"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Definir de manera funcional y verificable las capacidades del Área 01, detallando el comportamiento esperado de auth, security, auditoria, audit-prep, approvals, management, signature, documents, files, notifications, dashboard y gmail, junto con sus entradas, salidas, validaciones y contexto de ejecución.</w:t>
          </w:r>
        </w:p>
        <w:p w14:paraId="1A56C777"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3. Alcance funcional</w:t>
          </w:r>
        </w:p>
        <w:p w14:paraId="0E2EE77E"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alcance de esta FRS comprende autenticación federada, control de sesión, monitoreo off-hours, consulta y exportacion de auditoria, preparacion documental, aprobaciones del flujo técnico soportado, visibilidad gerencial, gestión documental desde plantilla, custodia de adjuntos, notificaciones operativas, dashboard comercial montado y autorización/envio mediante Gmail.</w:t>
          </w:r>
        </w:p>
        <w:p w14:paraId="38737649"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4. Requerimientos funcionales detallados</w:t>
          </w:r>
        </w:p>
        <w:p w14:paraId="408D9A1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FR-GD-001 Autenticación federada</w:t>
          </w:r>
        </w:p>
        <w:p w14:paraId="135E7BAB" w14:textId="77777777" w:rsidR="00C245F8" w:rsidRPr="00C245F8" w:rsidRDefault="00C245F8" w:rsidP="00C245F8">
          <w:pPr>
            <w:numPr>
              <w:ilvl w:val="0"/>
              <w:numId w:val="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 /api/v1/auth/google, GET /api/v1/auth/google/callback.</w:t>
          </w:r>
        </w:p>
        <w:p w14:paraId="2ABB11E2" w14:textId="77777777" w:rsidR="00C245F8" w:rsidRPr="00C245F8" w:rsidRDefault="00C245F8" w:rsidP="00C245F8">
          <w:pPr>
            <w:numPr>
              <w:ilvl w:val="0"/>
              <w:numId w:val="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Proceso: intercambio de code, resolucion de userinfo, creacion o actualizacion de usuario, generacion de JWT, registro de sesión, auditoria y redireccion al frontend.</w:t>
          </w:r>
        </w:p>
        <w:p w14:paraId="65A9DEDF" w14:textId="77777777" w:rsidR="00C245F8" w:rsidRPr="00C245F8" w:rsidRDefault="00C245F8" w:rsidP="00C245F8">
          <w:pPr>
            <w:numPr>
              <w:ilvl w:val="0"/>
              <w:numId w:val="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Cuando aplica: cada vez que un usuario inicia sesión mediante el flujo corporativo.</w:t>
          </w:r>
        </w:p>
        <w:p w14:paraId="40D7EDB3"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FR-GD-002 Perfil, refresh y logout</w:t>
          </w:r>
        </w:p>
        <w:p w14:paraId="36C6B9F4" w14:textId="77777777" w:rsidR="00C245F8" w:rsidRPr="00C245F8" w:rsidRDefault="00C245F8" w:rsidP="00C245F8">
          <w:pPr>
            <w:numPr>
              <w:ilvl w:val="0"/>
              <w:numId w:val="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 /api/v1/auth/me, POST /api/v1/auth/refresh, POST /api/v1/auth/logout.</w:t>
          </w:r>
        </w:p>
        <w:p w14:paraId="00D89BE3" w14:textId="77777777" w:rsidR="00C245F8" w:rsidRPr="00C245F8" w:rsidRDefault="00C245F8" w:rsidP="00C245F8">
          <w:pPr>
            <w:numPr>
              <w:ilvl w:val="0"/>
              <w:numId w:val="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me devuelve identidad y contexto; refresh valida que el refresh token corresponda a una sesión activa; logout cierra la sesión o sesiones activas asociadas.</w:t>
          </w:r>
        </w:p>
        <w:p w14:paraId="10E10991"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FR-GD-003 Aceptacion interna LOPDP</w:t>
          </w:r>
        </w:p>
        <w:p w14:paraId="2438B8B3" w14:textId="77777777" w:rsidR="00C245F8" w:rsidRPr="00C245F8" w:rsidRDefault="00C245F8" w:rsidP="00C245F8">
          <w:pPr>
            <w:numPr>
              <w:ilvl w:val="0"/>
              <w:numId w:val="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 POST /api/v1/auth/lopdp/accept.</w:t>
          </w:r>
        </w:p>
        <w:p w14:paraId="2F1272C6" w14:textId="77777777" w:rsidR="00C245F8" w:rsidRPr="00C245F8" w:rsidRDefault="00C245F8" w:rsidP="00C245F8">
          <w:pPr>
            <w:numPr>
              <w:ilvl w:val="0"/>
              <w:numId w:val="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Valida aceptacion y archivos, crea carpeta y evidencia en Drive, actualiza users e inserta fila en user_lopdp_consents.</w:t>
          </w:r>
        </w:p>
        <w:p w14:paraId="71C9D98D"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lastRenderedPageBreak/>
            <w:t>FR-GD-004 Monitoreo de seguridad off-hours</w:t>
          </w:r>
        </w:p>
        <w:p w14:paraId="67ABE095" w14:textId="77777777" w:rsidR="00C245F8" w:rsidRPr="00C245F8" w:rsidRDefault="00C245F8" w:rsidP="00C245F8">
          <w:pPr>
            <w:numPr>
              <w:ilvl w:val="0"/>
              <w:numId w:val="1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 /api/v1/security/offhours-logins, GET /api/v1/security/offhours-logins/:id/timeline, POST /api/v1/security/offhours-logins/:id/review, GET /api/v1/security/offhours-logins/export.</w:t>
          </w:r>
        </w:p>
        <w:p w14:paraId="47D39B01" w14:textId="77777777" w:rsidR="00C245F8" w:rsidRPr="00C245F8" w:rsidRDefault="00C245F8" w:rsidP="00C245F8">
          <w:pPr>
            <w:numPr>
              <w:ilvl w:val="0"/>
              <w:numId w:val="1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Lee auditoria.logs, correlaciona notifications, users y departments y permite exportacion saneada.</w:t>
          </w:r>
        </w:p>
        <w:p w14:paraId="1BEE5E44"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FR-GD-005 Consulta de auditoria</w:t>
          </w:r>
        </w:p>
        <w:p w14:paraId="22A31592" w14:textId="77777777" w:rsidR="00C245F8" w:rsidRPr="00C245F8" w:rsidRDefault="00C245F8" w:rsidP="00C245F8">
          <w:pPr>
            <w:numPr>
              <w:ilvl w:val="0"/>
              <w:numId w:val="1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 /api/v1/auditoria, GET /api/v1/auditoria/:id, GET /api/v1/auditoria/export/csv.</w:t>
          </w:r>
        </w:p>
        <w:p w14:paraId="657F44B9" w14:textId="77777777" w:rsidR="00C245F8" w:rsidRPr="00C245F8" w:rsidRDefault="00C245F8" w:rsidP="00C245F8">
          <w:pPr>
            <w:numPr>
              <w:ilvl w:val="0"/>
              <w:numId w:val="1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Filtra, pagina, detalla y exporta bitacora transversal.</w:t>
          </w:r>
        </w:p>
        <w:p w14:paraId="5E7C605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FR-GD-006 Preparacion de auditoria</w:t>
          </w:r>
        </w:p>
        <w:p w14:paraId="6489FD51" w14:textId="77777777" w:rsidR="00C245F8" w:rsidRPr="00C245F8" w:rsidRDefault="00C245F8" w:rsidP="00C245F8">
          <w:pPr>
            <w:numPr>
              <w:ilvl w:val="0"/>
              <w:numId w:val="1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GET/PUT /api/v1/audit-prep/status, GET/POST /api/v1/audit-prep/sections, GET/POST/PATCH /api/v1/audit-prep/documents, GET/POST/DELETE /api/v1/audit-prep/external-access.</w:t>
          </w:r>
        </w:p>
        <w:p w14:paraId="1CC80058" w14:textId="77777777" w:rsidR="00C245F8" w:rsidRPr="00C245F8" w:rsidRDefault="00C245F8" w:rsidP="00C245F8">
          <w:pPr>
            <w:numPr>
              <w:ilvl w:val="0"/>
              <w:numId w:val="1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Mantiene settings, filtra secciones, registra audit_documents, crea carpetas Drive y limita accesos externos activos a dos.</w:t>
          </w:r>
        </w:p>
        <w:p w14:paraId="3FC1E35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FR-GD-007 Aprobaciones operativas soportadas</w:t>
          </w:r>
        </w:p>
        <w:p w14:paraId="0C3C7E38" w14:textId="77777777" w:rsidR="00C245F8" w:rsidRPr="00C245F8" w:rsidRDefault="00C245F8" w:rsidP="00C245F8">
          <w:pPr>
            <w:numPr>
              <w:ilvl w:val="0"/>
              <w:numId w:val="1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 /api/v1/approvals/pending, POST /api/v1/approvals/:id/approve, POST /api/v1/approvals/:id/reject.</w:t>
          </w:r>
        </w:p>
        <w:p w14:paraId="07C2E17F" w14:textId="77777777" w:rsidR="00C245F8" w:rsidRPr="00C245F8" w:rsidRDefault="00C245F8" w:rsidP="00C245F8">
          <w:pPr>
            <w:numPr>
              <w:ilvl w:val="0"/>
              <w:numId w:val="1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Lista pendientes, actualiza requests.status, registra decision en request_approvals y dispara correo.</w:t>
          </w:r>
        </w:p>
        <w:p w14:paraId="5A516C9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FR-GD-008 Gestión gerencial</w:t>
          </w:r>
        </w:p>
        <w:p w14:paraId="00C10567" w14:textId="77777777" w:rsidR="00C245F8" w:rsidRPr="00C245F8" w:rsidRDefault="00C245F8" w:rsidP="00C245F8">
          <w:pPr>
            <w:numPr>
              <w:ilvl w:val="0"/>
              <w:numId w:val="1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 /api/v1/management/stats, GET /api/v1/management/requests, GET /api/v1/management/trace/:id, GET /api/v1/management/documents/:id.</w:t>
          </w:r>
        </w:p>
        <w:p w14:paraId="07F8FAA4" w14:textId="77777777" w:rsidR="00C245F8" w:rsidRPr="00C245F8" w:rsidRDefault="00C245F8" w:rsidP="00C245F8">
          <w:pPr>
            <w:numPr>
              <w:ilvl w:val="0"/>
              <w:numId w:val="1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Entrega metricas, solicitudes, trazabilidad y soporte documental del dominio.</w:t>
          </w:r>
        </w:p>
        <w:p w14:paraId="75B41E39"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FR-GD-009 Gestión documental desde plantilla</w:t>
          </w:r>
        </w:p>
        <w:p w14:paraId="19F86257" w14:textId="77777777" w:rsidR="00C245F8" w:rsidRPr="00C245F8" w:rsidRDefault="00C245F8" w:rsidP="00C245F8">
          <w:pPr>
            <w:numPr>
              <w:ilvl w:val="0"/>
              <w:numId w:val="1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POST /api/v1/documents/from-template, GET /api/v1/documents/by-request/:requestId, GET /api/v1/documents/:documentId, POST /api/v1/documents/:documentId/sign, POST /api/v1/documents/:documentId/sign-advanced, POST /api/v1/documents/:documentId/export-pdf.</w:t>
          </w:r>
        </w:p>
        <w:p w14:paraId="68E15595" w14:textId="77777777" w:rsidR="00C245F8" w:rsidRPr="00C245F8" w:rsidRDefault="00C245F8" w:rsidP="00C245F8">
          <w:pPr>
            <w:numPr>
              <w:ilvl w:val="0"/>
              <w:numId w:val="1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Crea documentos desde plantilla, permite firma posicionada o avanzada y exporta PDF.</w:t>
          </w:r>
        </w:p>
        <w:p w14:paraId="279D14E4"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FR-GD-010 Gestión de adjuntos</w:t>
          </w:r>
        </w:p>
        <w:p w14:paraId="5037278C" w14:textId="77777777" w:rsidR="00C245F8" w:rsidRPr="00C245F8" w:rsidRDefault="00C245F8" w:rsidP="00C245F8">
          <w:pPr>
            <w:numPr>
              <w:ilvl w:val="0"/>
              <w:numId w:val="1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POST /api/v1/files/upload/:requestId, GET /api/v1/files/by-request/:requestId, GET /api/v1/files/:fileId/metadata, GET /api/v1/files/:fileId/download, DELETE /api/v1/files/:fileId.</w:t>
          </w:r>
        </w:p>
        <w:p w14:paraId="6EF512F4" w14:textId="77777777" w:rsidR="00C245F8" w:rsidRPr="00C245F8" w:rsidRDefault="00C245F8" w:rsidP="00C245F8">
          <w:pPr>
            <w:numPr>
              <w:ilvl w:val="0"/>
              <w:numId w:val="1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Custodia anexos con carga multiple, metadata, descarga y borrado controlado.</w:t>
          </w:r>
        </w:p>
        <w:p w14:paraId="4AE50676"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FR-GD-011 Notificaciones operativas</w:t>
          </w:r>
        </w:p>
        <w:p w14:paraId="4F35C564" w14:textId="77777777" w:rsidR="00C245F8" w:rsidRPr="00C245F8" w:rsidRDefault="00C245F8" w:rsidP="00C245F8">
          <w:pPr>
            <w:numPr>
              <w:ilvl w:val="0"/>
              <w:numId w:val="1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 /api/v1/notifications, POST /api/v1/notifications, PATCH /api/v1/notifications/read-all, PATCH /api/v1/notifications/:id/read, DELETE /api/v1/notifications/clear, DELETE /api/v1/notifications/:id.</w:t>
          </w:r>
        </w:p>
        <w:p w14:paraId="5CE27614" w14:textId="77777777" w:rsidR="00C245F8" w:rsidRPr="00C245F8" w:rsidRDefault="00C245F8" w:rsidP="00C245F8">
          <w:pPr>
            <w:numPr>
              <w:ilvl w:val="0"/>
              <w:numId w:val="1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Lista la bandeja del usuario, crea notificaciones y controla lectura o eliminacion.</w:t>
          </w:r>
        </w:p>
        <w:p w14:paraId="76D8B48E"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FR-GD-012 Dashboard operacional montado</w:t>
          </w:r>
        </w:p>
        <w:p w14:paraId="72939CE0" w14:textId="77777777" w:rsidR="00C245F8" w:rsidRPr="00C245F8" w:rsidRDefault="00C245F8" w:rsidP="00C245F8">
          <w:pPr>
            <w:numPr>
              <w:ilvl w:val="0"/>
              <w:numId w:val="1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 GET /api/v1/dashboard/comercial/summary.</w:t>
          </w:r>
        </w:p>
        <w:p w14:paraId="23F62FCB" w14:textId="77777777" w:rsidR="00C245F8" w:rsidRPr="00C245F8" w:rsidRDefault="00C245F8" w:rsidP="00C245F8">
          <w:pPr>
            <w:numPr>
              <w:ilvl w:val="0"/>
              <w:numId w:val="1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Exige autenticación, rol permitido y permite fresh=1 para refresco de cache.</w:t>
          </w:r>
        </w:p>
        <w:p w14:paraId="3694404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FR-GD-013 Autorización y envio mediante Gmail</w:t>
          </w:r>
        </w:p>
        <w:p w14:paraId="7073EE10" w14:textId="77777777" w:rsidR="00C245F8" w:rsidRPr="00C245F8" w:rsidRDefault="00C245F8" w:rsidP="00C245F8">
          <w:pPr>
            <w:numPr>
              <w:ilvl w:val="0"/>
              <w:numId w:val="1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GET /api/v1/gmail/auth/url, GET /api/v1/gmail/auth/callback, GET /api/v1/gmail/auth/status, POST /api/v1/gmail/send, DELETE /api/v1/gmail/auth/revoke.</w:t>
          </w:r>
        </w:p>
        <w:p w14:paraId="2A80D413" w14:textId="77777777" w:rsidR="00C245F8" w:rsidRPr="00C245F8" w:rsidRDefault="00C245F8" w:rsidP="00C245F8">
          <w:pPr>
            <w:numPr>
              <w:ilvl w:val="0"/>
              <w:numId w:val="1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Genera URL de autorización, guarda tokens en user_gmail_tokens, informa estado, envia correo y revoca acceso.</w:t>
          </w:r>
        </w:p>
        <w:p w14:paraId="2B54A4E9"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FR-GD-014 Firma avanzada y verificacion publica</w:t>
          </w:r>
        </w:p>
        <w:p w14:paraId="69474779" w14:textId="77777777" w:rsidR="00C245F8" w:rsidRPr="00C245F8" w:rsidRDefault="00C245F8" w:rsidP="00C245F8">
          <w:pPr>
            <w:numPr>
              <w:ilvl w:val="0"/>
              <w:numId w:val="2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Endpoints: POST /api/v1/signature/documents/:documentId/sign, GET /api/v1/signature/verificar/:token, GET /api/v1/signature/documents/:documentId/audit-trail, GET /api/v1/signature/dashboard.</w:t>
          </w:r>
        </w:p>
        <w:p w14:paraId="6E8DDC13" w14:textId="77777777" w:rsidR="00C245F8" w:rsidRPr="00C245F8" w:rsidRDefault="00C245F8" w:rsidP="00C245F8">
          <w:pPr>
            <w:numPr>
              <w:ilvl w:val="0"/>
              <w:numId w:val="2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Calcula hash, registra firma avanzada, genera sello y QR, bloquea documento, verifica y expone metricas.</w:t>
          </w:r>
        </w:p>
        <w:p w14:paraId="5340AD0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5. Flujos principales</w:t>
          </w:r>
        </w:p>
        <w:p w14:paraId="733BB824"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Flujo A - Login corporativo</w:t>
          </w:r>
        </w:p>
        <w:tbl>
          <w:tblPr>
            <w:tblStyle w:val="Tablaconcuadrcula"/>
            <w:tblW w:w="5000" w:type="pct"/>
            <w:tblLook w:val="04A0" w:firstRow="1" w:lastRow="0" w:firstColumn="1" w:lastColumn="0" w:noHBand="0" w:noVBand="1"/>
          </w:tblPr>
          <w:tblGrid>
            <w:gridCol w:w="1155"/>
            <w:gridCol w:w="8473"/>
          </w:tblGrid>
          <w:tr w:rsidR="00C245F8" w:rsidRPr="00C245F8" w14:paraId="17536971" w14:textId="77777777" w:rsidTr="00C245F8">
            <w:trPr>
              <w:divId w:val="877863288"/>
              <w:cantSplit/>
              <w:tblHeader/>
            </w:trPr>
            <w:tc>
              <w:tcPr>
                <w:tcW w:w="600" w:type="pct"/>
                <w:tcBorders>
                  <w:bottom w:val="single" w:sz="4" w:space="0" w:color="auto"/>
                </w:tcBorders>
                <w:shd w:val="clear" w:color="auto" w:fill="325483"/>
                <w:hideMark/>
              </w:tcPr>
              <w:p w14:paraId="551436E9"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038B6FFA"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Actividad</w:t>
                </w:r>
              </w:p>
            </w:tc>
          </w:tr>
          <w:tr w:rsidR="00C245F8" w:rsidRPr="00C245F8" w14:paraId="70570859" w14:textId="77777777" w:rsidTr="00C245F8">
            <w:trPr>
              <w:divId w:val="877863288"/>
              <w:cantSplit/>
              <w:tblHeader/>
            </w:trPr>
            <w:tc>
              <w:tcPr>
                <w:tcW w:w="600" w:type="pct"/>
                <w:tcBorders>
                  <w:bottom w:val="single" w:sz="4" w:space="0" w:color="auto"/>
                </w:tcBorders>
                <w:shd w:val="clear" w:color="auto" w:fill="F3F3F3"/>
                <w:hideMark/>
              </w:tcPr>
              <w:p w14:paraId="7600E08D"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1AB36C86"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Usuario inicia login</w:t>
                </w:r>
              </w:p>
            </w:tc>
          </w:tr>
          <w:tr w:rsidR="00C245F8" w:rsidRPr="00C245F8" w14:paraId="4977824F" w14:textId="77777777" w:rsidTr="00C245F8">
            <w:trPr>
              <w:divId w:val="877863288"/>
              <w:cantSplit/>
              <w:tblHeader/>
            </w:trPr>
            <w:tc>
              <w:tcPr>
                <w:tcW w:w="5000" w:type="pct"/>
                <w:gridSpan w:val="2"/>
                <w:tcBorders>
                  <w:bottom w:val="single" w:sz="4" w:space="0" w:color="auto"/>
                </w:tcBorders>
                <w:shd w:val="clear" w:color="auto" w:fill="FFFFFF"/>
                <w:hideMark/>
              </w:tcPr>
              <w:p w14:paraId="55E83CF6"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1D1F7134" w14:textId="77777777" w:rsidTr="00C245F8">
            <w:trPr>
              <w:divId w:val="877863288"/>
              <w:cantSplit/>
              <w:tblHeader/>
            </w:trPr>
            <w:tc>
              <w:tcPr>
                <w:tcW w:w="600" w:type="pct"/>
                <w:tcBorders>
                  <w:bottom w:val="single" w:sz="4" w:space="0" w:color="auto"/>
                </w:tcBorders>
                <w:shd w:val="clear" w:color="auto" w:fill="F3F3F3"/>
                <w:hideMark/>
              </w:tcPr>
              <w:p w14:paraId="08CEDB7B"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02C6BBCE"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Google OAuth</w:t>
                </w:r>
              </w:p>
            </w:tc>
          </w:tr>
          <w:tr w:rsidR="00C245F8" w:rsidRPr="00C245F8" w14:paraId="63964D32" w14:textId="77777777" w:rsidTr="00C245F8">
            <w:trPr>
              <w:divId w:val="877863288"/>
              <w:cantSplit/>
              <w:tblHeader/>
            </w:trPr>
            <w:tc>
              <w:tcPr>
                <w:tcW w:w="5000" w:type="pct"/>
                <w:gridSpan w:val="2"/>
                <w:tcBorders>
                  <w:bottom w:val="single" w:sz="4" w:space="0" w:color="auto"/>
                </w:tcBorders>
                <w:shd w:val="clear" w:color="auto" w:fill="FFFFFF"/>
                <w:hideMark/>
              </w:tcPr>
              <w:p w14:paraId="5A46A78A"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517F696E" w14:textId="77777777" w:rsidTr="00C245F8">
            <w:trPr>
              <w:divId w:val="877863288"/>
              <w:cantSplit/>
              <w:tblHeader/>
            </w:trPr>
            <w:tc>
              <w:tcPr>
                <w:tcW w:w="600" w:type="pct"/>
                <w:tcBorders>
                  <w:bottom w:val="single" w:sz="4" w:space="0" w:color="auto"/>
                </w:tcBorders>
                <w:shd w:val="clear" w:color="auto" w:fill="F3F3F3"/>
                <w:hideMark/>
              </w:tcPr>
              <w:p w14:paraId="181C5EDE"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13702D1D"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Callback backend</w:t>
                </w:r>
              </w:p>
            </w:tc>
          </w:tr>
          <w:tr w:rsidR="00C245F8" w:rsidRPr="00C245F8" w14:paraId="36E57AC8" w14:textId="77777777" w:rsidTr="00C245F8">
            <w:trPr>
              <w:divId w:val="877863288"/>
              <w:cantSplit/>
              <w:tblHeader/>
            </w:trPr>
            <w:tc>
              <w:tcPr>
                <w:tcW w:w="5000" w:type="pct"/>
                <w:gridSpan w:val="2"/>
                <w:tcBorders>
                  <w:bottom w:val="single" w:sz="4" w:space="0" w:color="auto"/>
                </w:tcBorders>
                <w:shd w:val="clear" w:color="auto" w:fill="FFFFFF"/>
                <w:hideMark/>
              </w:tcPr>
              <w:p w14:paraId="1FFC8E22"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79161842" w14:textId="77777777" w:rsidTr="00C245F8">
            <w:trPr>
              <w:divId w:val="877863288"/>
              <w:cantSplit/>
              <w:tblHeader/>
            </w:trPr>
            <w:tc>
              <w:tcPr>
                <w:tcW w:w="600" w:type="pct"/>
                <w:tcBorders>
                  <w:bottom w:val="single" w:sz="4" w:space="0" w:color="auto"/>
                </w:tcBorders>
                <w:shd w:val="clear" w:color="auto" w:fill="F3F3F3"/>
                <w:hideMark/>
              </w:tcPr>
              <w:p w14:paraId="1CA408A0"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5BEB9DEB"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Crear/actualizar usuario</w:t>
                </w:r>
              </w:p>
            </w:tc>
          </w:tr>
          <w:tr w:rsidR="00C245F8" w:rsidRPr="00C245F8" w14:paraId="22AC3E1E" w14:textId="77777777" w:rsidTr="00C245F8">
            <w:trPr>
              <w:divId w:val="877863288"/>
              <w:cantSplit/>
              <w:tblHeader/>
            </w:trPr>
            <w:tc>
              <w:tcPr>
                <w:tcW w:w="5000" w:type="pct"/>
                <w:gridSpan w:val="2"/>
                <w:tcBorders>
                  <w:bottom w:val="single" w:sz="4" w:space="0" w:color="auto"/>
                </w:tcBorders>
                <w:shd w:val="clear" w:color="auto" w:fill="FFFFFF"/>
                <w:hideMark/>
              </w:tcPr>
              <w:p w14:paraId="5FAD9EA6"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5E63156E" w14:textId="77777777" w:rsidTr="00C245F8">
            <w:trPr>
              <w:divId w:val="877863288"/>
              <w:cantSplit/>
              <w:tblHeader/>
            </w:trPr>
            <w:tc>
              <w:tcPr>
                <w:tcW w:w="600" w:type="pct"/>
                <w:tcBorders>
                  <w:bottom w:val="single" w:sz="4" w:space="0" w:color="auto"/>
                </w:tcBorders>
                <w:shd w:val="clear" w:color="auto" w:fill="F3F3F3"/>
                <w:hideMark/>
              </w:tcPr>
              <w:p w14:paraId="44D7C962"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25558F31"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Crear sesión y tokens</w:t>
                </w:r>
              </w:p>
            </w:tc>
          </w:tr>
          <w:tr w:rsidR="00C245F8" w:rsidRPr="00C245F8" w14:paraId="3C3F6DD6" w14:textId="77777777" w:rsidTr="00C245F8">
            <w:trPr>
              <w:divId w:val="877863288"/>
              <w:cantSplit/>
              <w:tblHeader/>
            </w:trPr>
            <w:tc>
              <w:tcPr>
                <w:tcW w:w="5000" w:type="pct"/>
                <w:gridSpan w:val="2"/>
                <w:tcBorders>
                  <w:bottom w:val="single" w:sz="4" w:space="0" w:color="auto"/>
                </w:tcBorders>
                <w:shd w:val="clear" w:color="auto" w:fill="FFFFFF"/>
                <w:hideMark/>
              </w:tcPr>
              <w:p w14:paraId="1A39F381"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306E42D4" w14:textId="77777777" w:rsidTr="00C245F8">
            <w:trPr>
              <w:divId w:val="877863288"/>
              <w:cantSplit/>
              <w:tblHeader/>
            </w:trPr>
            <w:tc>
              <w:tcPr>
                <w:tcW w:w="600" w:type="pct"/>
                <w:tcBorders>
                  <w:bottom w:val="single" w:sz="4" w:space="0" w:color="auto"/>
                </w:tcBorders>
                <w:shd w:val="clear" w:color="auto" w:fill="F3F3F3"/>
                <w:hideMark/>
              </w:tcPr>
              <w:p w14:paraId="686579A4"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6</w:t>
                </w:r>
              </w:p>
            </w:tc>
            <w:tc>
              <w:tcPr>
                <w:tcW w:w="4400" w:type="pct"/>
                <w:tcBorders>
                  <w:bottom w:val="single" w:sz="4" w:space="0" w:color="auto"/>
                </w:tcBorders>
                <w:shd w:val="clear" w:color="auto" w:fill="F3F3F3"/>
                <w:hideMark/>
              </w:tcPr>
              <w:p w14:paraId="17F86CAF"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Auditoria y off-hours</w:t>
                </w:r>
              </w:p>
            </w:tc>
          </w:tr>
          <w:tr w:rsidR="00C245F8" w:rsidRPr="00C245F8" w14:paraId="40F2AB78" w14:textId="77777777" w:rsidTr="00C245F8">
            <w:trPr>
              <w:divId w:val="877863288"/>
              <w:cantSplit/>
              <w:tblHeader/>
            </w:trPr>
            <w:tc>
              <w:tcPr>
                <w:tcW w:w="5000" w:type="pct"/>
                <w:gridSpan w:val="2"/>
                <w:tcBorders>
                  <w:bottom w:val="single" w:sz="4" w:space="0" w:color="auto"/>
                </w:tcBorders>
                <w:shd w:val="clear" w:color="auto" w:fill="FFFFFF"/>
                <w:hideMark/>
              </w:tcPr>
              <w:p w14:paraId="11067CE9"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lastRenderedPageBreak/>
                  <w:t>Siguiente paso</w:t>
                </w:r>
              </w:p>
            </w:tc>
          </w:tr>
          <w:tr w:rsidR="00C245F8" w:rsidRPr="00C245F8" w14:paraId="16BD69DC" w14:textId="77777777" w:rsidTr="00C245F8">
            <w:trPr>
              <w:divId w:val="877863288"/>
              <w:cantSplit/>
              <w:tblHeader/>
            </w:trPr>
            <w:tc>
              <w:tcPr>
                <w:tcW w:w="600" w:type="pct"/>
                <w:shd w:val="clear" w:color="auto" w:fill="F3F3F3"/>
                <w:hideMark/>
              </w:tcPr>
              <w:p w14:paraId="38A8F69B"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7</w:t>
                </w:r>
              </w:p>
            </w:tc>
            <w:tc>
              <w:tcPr>
                <w:tcW w:w="4400" w:type="pct"/>
                <w:shd w:val="clear" w:color="auto" w:fill="F3F3F3"/>
                <w:hideMark/>
              </w:tcPr>
              <w:p w14:paraId="4509743F"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Frontend con sesión operativa</w:t>
                </w:r>
              </w:p>
            </w:tc>
          </w:tr>
        </w:tbl>
        <w:p w14:paraId="7B92CFA5" w14:textId="77777777" w:rsidR="00C245F8" w:rsidRPr="00C245F8" w:rsidRDefault="00C245F8" w:rsidP="00C245F8">
          <w:pPr>
            <w:pStyle w:val="Ttulo3"/>
            <w:spacing w:before="120" w:line="240" w:lineRule="auto"/>
            <w:jc w:val="both"/>
            <w:divId w:val="877863288"/>
            <w:rPr>
              <w:rFonts w:ascii="Aptos" w:eastAsia="Times New Roman" w:hAnsi="Aptos"/>
              <w:b/>
              <w:bCs/>
              <w:color w:val="8D648C"/>
              <w:sz w:val="22"/>
              <w:szCs w:val="22"/>
            </w:rPr>
          </w:pPr>
          <w:r w:rsidRPr="00C245F8">
            <w:rPr>
              <w:rFonts w:ascii="Aptos" w:eastAsia="Times New Roman" w:hAnsi="Aptos"/>
              <w:b/>
              <w:color w:val="8D648C"/>
              <w:sz w:val="22"/>
            </w:rPr>
            <w:t>Flujo B - Revision off-hours</w:t>
          </w:r>
        </w:p>
        <w:tbl>
          <w:tblPr>
            <w:tblStyle w:val="Tablaconcuadrcula"/>
            <w:tblW w:w="5000" w:type="pct"/>
            <w:tblLook w:val="04A0" w:firstRow="1" w:lastRow="0" w:firstColumn="1" w:lastColumn="0" w:noHBand="0" w:noVBand="1"/>
          </w:tblPr>
          <w:tblGrid>
            <w:gridCol w:w="1155"/>
            <w:gridCol w:w="8473"/>
          </w:tblGrid>
          <w:tr w:rsidR="00C245F8" w:rsidRPr="00C245F8" w14:paraId="5DF1DB90" w14:textId="77777777" w:rsidTr="00C245F8">
            <w:trPr>
              <w:divId w:val="877863288"/>
              <w:cantSplit/>
              <w:tblHeader/>
            </w:trPr>
            <w:tc>
              <w:tcPr>
                <w:tcW w:w="600" w:type="pct"/>
                <w:tcBorders>
                  <w:bottom w:val="single" w:sz="4" w:space="0" w:color="auto"/>
                </w:tcBorders>
                <w:shd w:val="clear" w:color="auto" w:fill="325483"/>
                <w:hideMark/>
              </w:tcPr>
              <w:p w14:paraId="4A34EC05"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6B4F580D"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Actividad</w:t>
                </w:r>
              </w:p>
            </w:tc>
          </w:tr>
          <w:tr w:rsidR="00C245F8" w:rsidRPr="00C245F8" w14:paraId="21379472" w14:textId="77777777" w:rsidTr="00C245F8">
            <w:trPr>
              <w:divId w:val="877863288"/>
              <w:cantSplit/>
              <w:tblHeader/>
            </w:trPr>
            <w:tc>
              <w:tcPr>
                <w:tcW w:w="600" w:type="pct"/>
                <w:tcBorders>
                  <w:bottom w:val="single" w:sz="4" w:space="0" w:color="auto"/>
                </w:tcBorders>
                <w:shd w:val="clear" w:color="auto" w:fill="F3F3F3"/>
                <w:hideMark/>
              </w:tcPr>
              <w:p w14:paraId="2281126F"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4CACEE1C"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Login fuera de horario</w:t>
                </w:r>
              </w:p>
            </w:tc>
          </w:tr>
          <w:tr w:rsidR="00C245F8" w:rsidRPr="00C245F8" w14:paraId="6C4C9954" w14:textId="77777777" w:rsidTr="00C245F8">
            <w:trPr>
              <w:divId w:val="877863288"/>
              <w:cantSplit/>
              <w:tblHeader/>
            </w:trPr>
            <w:tc>
              <w:tcPr>
                <w:tcW w:w="5000" w:type="pct"/>
                <w:gridSpan w:val="2"/>
                <w:tcBorders>
                  <w:bottom w:val="single" w:sz="4" w:space="0" w:color="auto"/>
                </w:tcBorders>
                <w:shd w:val="clear" w:color="auto" w:fill="FFFFFF"/>
                <w:hideMark/>
              </w:tcPr>
              <w:p w14:paraId="6C469EF2"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02D11A88" w14:textId="77777777" w:rsidTr="00C245F8">
            <w:trPr>
              <w:divId w:val="877863288"/>
              <w:cantSplit/>
              <w:tblHeader/>
            </w:trPr>
            <w:tc>
              <w:tcPr>
                <w:tcW w:w="600" w:type="pct"/>
                <w:tcBorders>
                  <w:bottom w:val="single" w:sz="4" w:space="0" w:color="auto"/>
                </w:tcBorders>
                <w:shd w:val="clear" w:color="auto" w:fill="F3F3F3"/>
                <w:hideMark/>
              </w:tcPr>
              <w:p w14:paraId="51A32F9D"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7C667CDD"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auditoria.logs</w:t>
                </w:r>
              </w:p>
            </w:tc>
          </w:tr>
          <w:tr w:rsidR="00C245F8" w:rsidRPr="00C245F8" w14:paraId="5C1FD70D" w14:textId="77777777" w:rsidTr="00C245F8">
            <w:trPr>
              <w:divId w:val="877863288"/>
              <w:cantSplit/>
              <w:tblHeader/>
            </w:trPr>
            <w:tc>
              <w:tcPr>
                <w:tcW w:w="5000" w:type="pct"/>
                <w:gridSpan w:val="2"/>
                <w:tcBorders>
                  <w:bottom w:val="single" w:sz="4" w:space="0" w:color="auto"/>
                </w:tcBorders>
                <w:shd w:val="clear" w:color="auto" w:fill="FFFFFF"/>
                <w:hideMark/>
              </w:tcPr>
              <w:p w14:paraId="2AF38AC8"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40C716D4" w14:textId="77777777" w:rsidTr="00C245F8">
            <w:trPr>
              <w:divId w:val="877863288"/>
              <w:cantSplit/>
              <w:tblHeader/>
            </w:trPr>
            <w:tc>
              <w:tcPr>
                <w:tcW w:w="600" w:type="pct"/>
                <w:tcBorders>
                  <w:bottom w:val="single" w:sz="4" w:space="0" w:color="auto"/>
                </w:tcBorders>
                <w:shd w:val="clear" w:color="auto" w:fill="F3F3F3"/>
                <w:hideMark/>
              </w:tcPr>
              <w:p w14:paraId="4C89E7A3"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618830DA"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Relacion con notifications</w:t>
                </w:r>
              </w:p>
            </w:tc>
          </w:tr>
          <w:tr w:rsidR="00C245F8" w:rsidRPr="00C245F8" w14:paraId="59B622A1" w14:textId="77777777" w:rsidTr="00C245F8">
            <w:trPr>
              <w:divId w:val="877863288"/>
              <w:cantSplit/>
              <w:tblHeader/>
            </w:trPr>
            <w:tc>
              <w:tcPr>
                <w:tcW w:w="5000" w:type="pct"/>
                <w:gridSpan w:val="2"/>
                <w:tcBorders>
                  <w:bottom w:val="single" w:sz="4" w:space="0" w:color="auto"/>
                </w:tcBorders>
                <w:shd w:val="clear" w:color="auto" w:fill="FFFFFF"/>
                <w:hideMark/>
              </w:tcPr>
              <w:p w14:paraId="30C3919E"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52C54924" w14:textId="77777777" w:rsidTr="00C245F8">
            <w:trPr>
              <w:divId w:val="877863288"/>
              <w:cantSplit/>
              <w:tblHeader/>
            </w:trPr>
            <w:tc>
              <w:tcPr>
                <w:tcW w:w="600" w:type="pct"/>
                <w:tcBorders>
                  <w:bottom w:val="single" w:sz="4" w:space="0" w:color="auto"/>
                </w:tcBorders>
                <w:shd w:val="clear" w:color="auto" w:fill="F3F3F3"/>
                <w:hideMark/>
              </w:tcPr>
              <w:p w14:paraId="3B5B5839"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3A546577"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Consulta TI</w:t>
                </w:r>
              </w:p>
            </w:tc>
          </w:tr>
          <w:tr w:rsidR="00C245F8" w:rsidRPr="00C245F8" w14:paraId="41FDB277" w14:textId="77777777" w:rsidTr="00C245F8">
            <w:trPr>
              <w:divId w:val="877863288"/>
              <w:cantSplit/>
              <w:tblHeader/>
            </w:trPr>
            <w:tc>
              <w:tcPr>
                <w:tcW w:w="5000" w:type="pct"/>
                <w:gridSpan w:val="2"/>
                <w:tcBorders>
                  <w:bottom w:val="single" w:sz="4" w:space="0" w:color="auto"/>
                </w:tcBorders>
                <w:shd w:val="clear" w:color="auto" w:fill="FFFFFF"/>
                <w:hideMark/>
              </w:tcPr>
              <w:p w14:paraId="7593CBC8"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32E98E31" w14:textId="77777777" w:rsidTr="00C245F8">
            <w:trPr>
              <w:divId w:val="877863288"/>
              <w:cantSplit/>
              <w:tblHeader/>
            </w:trPr>
            <w:tc>
              <w:tcPr>
                <w:tcW w:w="600" w:type="pct"/>
                <w:tcBorders>
                  <w:bottom w:val="single" w:sz="4" w:space="0" w:color="auto"/>
                </w:tcBorders>
                <w:shd w:val="clear" w:color="auto" w:fill="F3F3F3"/>
                <w:hideMark/>
              </w:tcPr>
              <w:p w14:paraId="3CB44DFB"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6C206C59"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Timeline y detalle</w:t>
                </w:r>
              </w:p>
            </w:tc>
          </w:tr>
          <w:tr w:rsidR="00C245F8" w:rsidRPr="00C245F8" w14:paraId="45ADA1A7" w14:textId="77777777" w:rsidTr="00C245F8">
            <w:trPr>
              <w:divId w:val="877863288"/>
              <w:cantSplit/>
              <w:tblHeader/>
            </w:trPr>
            <w:tc>
              <w:tcPr>
                <w:tcW w:w="5000" w:type="pct"/>
                <w:gridSpan w:val="2"/>
                <w:tcBorders>
                  <w:bottom w:val="single" w:sz="4" w:space="0" w:color="auto"/>
                </w:tcBorders>
                <w:shd w:val="clear" w:color="auto" w:fill="FFFFFF"/>
                <w:hideMark/>
              </w:tcPr>
              <w:p w14:paraId="4500AB04"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08C8E8A3" w14:textId="77777777" w:rsidTr="00C245F8">
            <w:trPr>
              <w:divId w:val="877863288"/>
              <w:cantSplit/>
              <w:tblHeader/>
            </w:trPr>
            <w:tc>
              <w:tcPr>
                <w:tcW w:w="600" w:type="pct"/>
                <w:shd w:val="clear" w:color="auto" w:fill="F3F3F3"/>
                <w:hideMark/>
              </w:tcPr>
              <w:p w14:paraId="311F5E68"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6</w:t>
                </w:r>
              </w:p>
            </w:tc>
            <w:tc>
              <w:tcPr>
                <w:tcW w:w="4400" w:type="pct"/>
                <w:shd w:val="clear" w:color="auto" w:fill="F3F3F3"/>
                <w:hideMark/>
              </w:tcPr>
              <w:p w14:paraId="1B759459"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Revision y cierre</w:t>
                </w:r>
              </w:p>
            </w:tc>
          </w:tr>
        </w:tbl>
        <w:p w14:paraId="1E916193" w14:textId="77777777" w:rsidR="00C245F8" w:rsidRPr="00C245F8" w:rsidRDefault="00C245F8" w:rsidP="00C245F8">
          <w:pPr>
            <w:pStyle w:val="Ttulo3"/>
            <w:spacing w:before="120" w:line="240" w:lineRule="auto"/>
            <w:jc w:val="both"/>
            <w:divId w:val="877863288"/>
            <w:rPr>
              <w:rFonts w:ascii="Aptos" w:eastAsia="Times New Roman" w:hAnsi="Aptos"/>
              <w:b/>
              <w:bCs/>
              <w:color w:val="8D648C"/>
              <w:sz w:val="22"/>
              <w:szCs w:val="22"/>
            </w:rPr>
          </w:pPr>
          <w:r w:rsidRPr="00C245F8">
            <w:rPr>
              <w:rFonts w:ascii="Aptos" w:eastAsia="Times New Roman" w:hAnsi="Aptos"/>
              <w:b/>
              <w:color w:val="8D648C"/>
              <w:sz w:val="22"/>
            </w:rPr>
            <w:lastRenderedPageBreak/>
            <w:t>Flujo C - Preparacion y custodia documental de auditoria</w:t>
          </w:r>
        </w:p>
        <w:tbl>
          <w:tblPr>
            <w:tblStyle w:val="Tablaconcuadrcula"/>
            <w:tblW w:w="5000" w:type="pct"/>
            <w:tblLook w:val="04A0" w:firstRow="1" w:lastRow="0" w:firstColumn="1" w:lastColumn="0" w:noHBand="0" w:noVBand="1"/>
          </w:tblPr>
          <w:tblGrid>
            <w:gridCol w:w="1155"/>
            <w:gridCol w:w="8473"/>
          </w:tblGrid>
          <w:tr w:rsidR="00C245F8" w:rsidRPr="00C245F8" w14:paraId="655FCBCB" w14:textId="77777777" w:rsidTr="00C245F8">
            <w:trPr>
              <w:divId w:val="877863288"/>
              <w:cantSplit/>
              <w:tblHeader/>
            </w:trPr>
            <w:tc>
              <w:tcPr>
                <w:tcW w:w="600" w:type="pct"/>
                <w:tcBorders>
                  <w:bottom w:val="single" w:sz="4" w:space="0" w:color="auto"/>
                </w:tcBorders>
                <w:shd w:val="clear" w:color="auto" w:fill="325483"/>
                <w:hideMark/>
              </w:tcPr>
              <w:p w14:paraId="4A590C42"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5538213C"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Actividad</w:t>
                </w:r>
              </w:p>
            </w:tc>
          </w:tr>
          <w:tr w:rsidR="00C245F8" w:rsidRPr="00C245F8" w14:paraId="1057C2DC" w14:textId="77777777" w:rsidTr="00C245F8">
            <w:trPr>
              <w:divId w:val="877863288"/>
              <w:cantSplit/>
              <w:tblHeader/>
            </w:trPr>
            <w:tc>
              <w:tcPr>
                <w:tcW w:w="600" w:type="pct"/>
                <w:tcBorders>
                  <w:bottom w:val="single" w:sz="4" w:space="0" w:color="auto"/>
                </w:tcBorders>
                <w:shd w:val="clear" w:color="auto" w:fill="F3F3F3"/>
                <w:hideMark/>
              </w:tcPr>
              <w:p w14:paraId="271A1226"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2E3708C2"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Activar auditoria</w:t>
                </w:r>
              </w:p>
            </w:tc>
          </w:tr>
          <w:tr w:rsidR="00C245F8" w:rsidRPr="00C245F8" w14:paraId="21E2ACF3" w14:textId="77777777" w:rsidTr="00C245F8">
            <w:trPr>
              <w:divId w:val="877863288"/>
              <w:cantSplit/>
              <w:tblHeader/>
            </w:trPr>
            <w:tc>
              <w:tcPr>
                <w:tcW w:w="5000" w:type="pct"/>
                <w:gridSpan w:val="2"/>
                <w:tcBorders>
                  <w:bottom w:val="single" w:sz="4" w:space="0" w:color="auto"/>
                </w:tcBorders>
                <w:shd w:val="clear" w:color="auto" w:fill="FFFFFF"/>
                <w:hideMark/>
              </w:tcPr>
              <w:p w14:paraId="11DB373C"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79921ACA" w14:textId="77777777" w:rsidTr="00C245F8">
            <w:trPr>
              <w:divId w:val="877863288"/>
              <w:cantSplit/>
              <w:tblHeader/>
            </w:trPr>
            <w:tc>
              <w:tcPr>
                <w:tcW w:w="600" w:type="pct"/>
                <w:tcBorders>
                  <w:bottom w:val="single" w:sz="4" w:space="0" w:color="auto"/>
                </w:tcBorders>
                <w:shd w:val="clear" w:color="auto" w:fill="F3F3F3"/>
                <w:hideMark/>
              </w:tcPr>
              <w:p w14:paraId="1011A9F1"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10B136DB"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Definir secciones</w:t>
                </w:r>
              </w:p>
            </w:tc>
          </w:tr>
          <w:tr w:rsidR="00C245F8" w:rsidRPr="00C245F8" w14:paraId="1BE533F8" w14:textId="77777777" w:rsidTr="00C245F8">
            <w:trPr>
              <w:divId w:val="877863288"/>
              <w:cantSplit/>
              <w:tblHeader/>
            </w:trPr>
            <w:tc>
              <w:tcPr>
                <w:tcW w:w="5000" w:type="pct"/>
                <w:gridSpan w:val="2"/>
                <w:tcBorders>
                  <w:bottom w:val="single" w:sz="4" w:space="0" w:color="auto"/>
                </w:tcBorders>
                <w:shd w:val="clear" w:color="auto" w:fill="FFFFFF"/>
                <w:hideMark/>
              </w:tcPr>
              <w:p w14:paraId="751AB02A"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26D4AA85" w14:textId="77777777" w:rsidTr="00C245F8">
            <w:trPr>
              <w:divId w:val="877863288"/>
              <w:cantSplit/>
              <w:tblHeader/>
            </w:trPr>
            <w:tc>
              <w:tcPr>
                <w:tcW w:w="600" w:type="pct"/>
                <w:tcBorders>
                  <w:bottom w:val="single" w:sz="4" w:space="0" w:color="auto"/>
                </w:tcBorders>
                <w:shd w:val="clear" w:color="auto" w:fill="F3F3F3"/>
                <w:hideMark/>
              </w:tcPr>
              <w:p w14:paraId="43077C8C"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1141DD54"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Cargar documento</w:t>
                </w:r>
              </w:p>
            </w:tc>
          </w:tr>
          <w:tr w:rsidR="00C245F8" w:rsidRPr="00C245F8" w14:paraId="27215DF9" w14:textId="77777777" w:rsidTr="00C245F8">
            <w:trPr>
              <w:divId w:val="877863288"/>
              <w:cantSplit/>
              <w:tblHeader/>
            </w:trPr>
            <w:tc>
              <w:tcPr>
                <w:tcW w:w="5000" w:type="pct"/>
                <w:gridSpan w:val="2"/>
                <w:tcBorders>
                  <w:bottom w:val="single" w:sz="4" w:space="0" w:color="auto"/>
                </w:tcBorders>
                <w:shd w:val="clear" w:color="auto" w:fill="FFFFFF"/>
                <w:hideMark/>
              </w:tcPr>
              <w:p w14:paraId="479E8356"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202CA2C7" w14:textId="77777777" w:rsidTr="00C245F8">
            <w:trPr>
              <w:divId w:val="877863288"/>
              <w:cantSplit/>
              <w:tblHeader/>
            </w:trPr>
            <w:tc>
              <w:tcPr>
                <w:tcW w:w="600" w:type="pct"/>
                <w:tcBorders>
                  <w:bottom w:val="single" w:sz="4" w:space="0" w:color="auto"/>
                </w:tcBorders>
                <w:shd w:val="clear" w:color="auto" w:fill="F3F3F3"/>
                <w:hideMark/>
              </w:tcPr>
              <w:p w14:paraId="461EEA3B"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2B0CABEE"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Persistir audit_documents + Drive</w:t>
                </w:r>
              </w:p>
            </w:tc>
          </w:tr>
          <w:tr w:rsidR="00C245F8" w:rsidRPr="00C245F8" w14:paraId="60F6B818" w14:textId="77777777" w:rsidTr="00C245F8">
            <w:trPr>
              <w:divId w:val="877863288"/>
              <w:cantSplit/>
              <w:tblHeader/>
            </w:trPr>
            <w:tc>
              <w:tcPr>
                <w:tcW w:w="5000" w:type="pct"/>
                <w:gridSpan w:val="2"/>
                <w:tcBorders>
                  <w:bottom w:val="single" w:sz="4" w:space="0" w:color="auto"/>
                </w:tcBorders>
                <w:shd w:val="clear" w:color="auto" w:fill="FFFFFF"/>
                <w:hideMark/>
              </w:tcPr>
              <w:p w14:paraId="6B6D738C"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5BB2AEE0" w14:textId="77777777" w:rsidTr="00C245F8">
            <w:trPr>
              <w:divId w:val="877863288"/>
              <w:cantSplit/>
              <w:tblHeader/>
            </w:trPr>
            <w:tc>
              <w:tcPr>
                <w:tcW w:w="600" w:type="pct"/>
                <w:tcBorders>
                  <w:bottom w:val="single" w:sz="4" w:space="0" w:color="auto"/>
                </w:tcBorders>
                <w:shd w:val="clear" w:color="auto" w:fill="F3F3F3"/>
                <w:hideMark/>
              </w:tcPr>
              <w:p w14:paraId="740162D5"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743977B7"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Descarga por rol</w:t>
                </w:r>
              </w:p>
            </w:tc>
          </w:tr>
          <w:tr w:rsidR="00C245F8" w:rsidRPr="00C245F8" w14:paraId="1BE1FDA7" w14:textId="77777777" w:rsidTr="00C245F8">
            <w:trPr>
              <w:divId w:val="877863288"/>
              <w:cantSplit/>
              <w:tblHeader/>
            </w:trPr>
            <w:tc>
              <w:tcPr>
                <w:tcW w:w="5000" w:type="pct"/>
                <w:gridSpan w:val="2"/>
                <w:tcBorders>
                  <w:bottom w:val="single" w:sz="4" w:space="0" w:color="auto"/>
                </w:tcBorders>
                <w:shd w:val="clear" w:color="auto" w:fill="FFFFFF"/>
                <w:hideMark/>
              </w:tcPr>
              <w:p w14:paraId="70EBA9E7"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665E782F" w14:textId="77777777" w:rsidTr="00C245F8">
            <w:trPr>
              <w:divId w:val="877863288"/>
              <w:cantSplit/>
              <w:tblHeader/>
            </w:trPr>
            <w:tc>
              <w:tcPr>
                <w:tcW w:w="600" w:type="pct"/>
                <w:shd w:val="clear" w:color="auto" w:fill="F3F3F3"/>
                <w:hideMark/>
              </w:tcPr>
              <w:p w14:paraId="47CCB786"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6</w:t>
                </w:r>
              </w:p>
            </w:tc>
            <w:tc>
              <w:tcPr>
                <w:tcW w:w="4400" w:type="pct"/>
                <w:shd w:val="clear" w:color="auto" w:fill="F3F3F3"/>
                <w:hideMark/>
              </w:tcPr>
              <w:p w14:paraId="13A970F1"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Alta/revocacion de acceso externo</w:t>
                </w:r>
              </w:p>
            </w:tc>
          </w:tr>
        </w:tbl>
        <w:p w14:paraId="51358A79" w14:textId="77777777" w:rsidR="00C245F8" w:rsidRPr="00C245F8" w:rsidRDefault="00C245F8" w:rsidP="00C245F8">
          <w:pPr>
            <w:pStyle w:val="Ttulo3"/>
            <w:spacing w:before="120" w:line="240" w:lineRule="auto"/>
            <w:jc w:val="both"/>
            <w:divId w:val="877863288"/>
            <w:rPr>
              <w:rFonts w:ascii="Aptos" w:eastAsia="Times New Roman" w:hAnsi="Aptos"/>
              <w:b/>
              <w:bCs/>
              <w:color w:val="8D648C"/>
              <w:sz w:val="22"/>
              <w:szCs w:val="22"/>
            </w:rPr>
          </w:pPr>
          <w:r w:rsidRPr="00C245F8">
            <w:rPr>
              <w:rFonts w:ascii="Aptos" w:eastAsia="Times New Roman" w:hAnsi="Aptos"/>
              <w:b/>
              <w:color w:val="8D648C"/>
              <w:sz w:val="22"/>
            </w:rPr>
            <w:t>Flujo D - Gestión documental y firma</w:t>
          </w:r>
        </w:p>
        <w:tbl>
          <w:tblPr>
            <w:tblStyle w:val="Tablaconcuadrcula"/>
            <w:tblW w:w="5000" w:type="pct"/>
            <w:tblLook w:val="04A0" w:firstRow="1" w:lastRow="0" w:firstColumn="1" w:lastColumn="0" w:noHBand="0" w:noVBand="1"/>
          </w:tblPr>
          <w:tblGrid>
            <w:gridCol w:w="1155"/>
            <w:gridCol w:w="8473"/>
          </w:tblGrid>
          <w:tr w:rsidR="00C245F8" w:rsidRPr="00C245F8" w14:paraId="77A230DE" w14:textId="77777777" w:rsidTr="00C245F8">
            <w:trPr>
              <w:divId w:val="877863288"/>
              <w:cantSplit/>
              <w:tblHeader/>
            </w:trPr>
            <w:tc>
              <w:tcPr>
                <w:tcW w:w="600" w:type="pct"/>
                <w:tcBorders>
                  <w:bottom w:val="single" w:sz="4" w:space="0" w:color="auto"/>
                </w:tcBorders>
                <w:shd w:val="clear" w:color="auto" w:fill="325483"/>
                <w:hideMark/>
              </w:tcPr>
              <w:p w14:paraId="0E0E3746"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526B40CF"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Actividad</w:t>
                </w:r>
              </w:p>
            </w:tc>
          </w:tr>
          <w:tr w:rsidR="00C245F8" w:rsidRPr="00C245F8" w14:paraId="72C8370D" w14:textId="77777777" w:rsidTr="00C245F8">
            <w:trPr>
              <w:divId w:val="877863288"/>
              <w:cantSplit/>
              <w:tblHeader/>
            </w:trPr>
            <w:tc>
              <w:tcPr>
                <w:tcW w:w="600" w:type="pct"/>
                <w:tcBorders>
                  <w:bottom w:val="single" w:sz="4" w:space="0" w:color="auto"/>
                </w:tcBorders>
                <w:shd w:val="clear" w:color="auto" w:fill="F3F3F3"/>
                <w:hideMark/>
              </w:tcPr>
              <w:p w14:paraId="2439B587"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54F5BFB4"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Crear desde plantilla</w:t>
                </w:r>
              </w:p>
            </w:tc>
          </w:tr>
          <w:tr w:rsidR="00C245F8" w:rsidRPr="00C245F8" w14:paraId="1F1C3D13" w14:textId="77777777" w:rsidTr="00C245F8">
            <w:trPr>
              <w:divId w:val="877863288"/>
              <w:cantSplit/>
              <w:tblHeader/>
            </w:trPr>
            <w:tc>
              <w:tcPr>
                <w:tcW w:w="5000" w:type="pct"/>
                <w:gridSpan w:val="2"/>
                <w:tcBorders>
                  <w:bottom w:val="single" w:sz="4" w:space="0" w:color="auto"/>
                </w:tcBorders>
                <w:shd w:val="clear" w:color="auto" w:fill="FFFFFF"/>
                <w:hideMark/>
              </w:tcPr>
              <w:p w14:paraId="05F4E5B0"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lastRenderedPageBreak/>
                  <w:t>Siguiente paso</w:t>
                </w:r>
              </w:p>
            </w:tc>
          </w:tr>
          <w:tr w:rsidR="00C245F8" w:rsidRPr="00C245F8" w14:paraId="1F54ADCD" w14:textId="77777777" w:rsidTr="00C245F8">
            <w:trPr>
              <w:divId w:val="877863288"/>
              <w:cantSplit/>
              <w:tblHeader/>
            </w:trPr>
            <w:tc>
              <w:tcPr>
                <w:tcW w:w="600" w:type="pct"/>
                <w:tcBorders>
                  <w:bottom w:val="single" w:sz="4" w:space="0" w:color="auto"/>
                </w:tcBorders>
                <w:shd w:val="clear" w:color="auto" w:fill="F3F3F3"/>
                <w:hideMark/>
              </w:tcPr>
              <w:p w14:paraId="195FB4DB"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07A9FCD2"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Recuperar documento</w:t>
                </w:r>
              </w:p>
            </w:tc>
          </w:tr>
          <w:tr w:rsidR="00C245F8" w:rsidRPr="00C245F8" w14:paraId="1FAB864F" w14:textId="77777777" w:rsidTr="00C245F8">
            <w:trPr>
              <w:divId w:val="877863288"/>
              <w:cantSplit/>
              <w:tblHeader/>
            </w:trPr>
            <w:tc>
              <w:tcPr>
                <w:tcW w:w="5000" w:type="pct"/>
                <w:gridSpan w:val="2"/>
                <w:tcBorders>
                  <w:bottom w:val="single" w:sz="4" w:space="0" w:color="auto"/>
                </w:tcBorders>
                <w:shd w:val="clear" w:color="auto" w:fill="FFFFFF"/>
                <w:hideMark/>
              </w:tcPr>
              <w:p w14:paraId="0E9C5D14"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23D542E7" w14:textId="77777777" w:rsidTr="00C245F8">
            <w:trPr>
              <w:divId w:val="877863288"/>
              <w:cantSplit/>
              <w:tblHeader/>
            </w:trPr>
            <w:tc>
              <w:tcPr>
                <w:tcW w:w="600" w:type="pct"/>
                <w:tcBorders>
                  <w:bottom w:val="single" w:sz="4" w:space="0" w:color="auto"/>
                </w:tcBorders>
                <w:shd w:val="clear" w:color="auto" w:fill="F3F3F3"/>
                <w:hideMark/>
              </w:tcPr>
              <w:p w14:paraId="124C4777"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135E4DA4"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Firma posicionada o avanzada</w:t>
                </w:r>
              </w:p>
            </w:tc>
          </w:tr>
          <w:tr w:rsidR="00C245F8" w:rsidRPr="00C245F8" w14:paraId="5773E5B6" w14:textId="77777777" w:rsidTr="00C245F8">
            <w:trPr>
              <w:divId w:val="877863288"/>
              <w:cantSplit/>
              <w:tblHeader/>
            </w:trPr>
            <w:tc>
              <w:tcPr>
                <w:tcW w:w="5000" w:type="pct"/>
                <w:gridSpan w:val="2"/>
                <w:tcBorders>
                  <w:bottom w:val="single" w:sz="4" w:space="0" w:color="auto"/>
                </w:tcBorders>
                <w:shd w:val="clear" w:color="auto" w:fill="FFFFFF"/>
                <w:hideMark/>
              </w:tcPr>
              <w:p w14:paraId="477465D8"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7B847868" w14:textId="77777777" w:rsidTr="00C245F8">
            <w:trPr>
              <w:divId w:val="877863288"/>
              <w:cantSplit/>
              <w:tblHeader/>
            </w:trPr>
            <w:tc>
              <w:tcPr>
                <w:tcW w:w="600" w:type="pct"/>
                <w:tcBorders>
                  <w:bottom w:val="single" w:sz="4" w:space="0" w:color="auto"/>
                </w:tcBorders>
                <w:shd w:val="clear" w:color="auto" w:fill="F3F3F3"/>
                <w:hideMark/>
              </w:tcPr>
              <w:p w14:paraId="14405395"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02D33427"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Exportar PDF</w:t>
                </w:r>
              </w:p>
            </w:tc>
          </w:tr>
          <w:tr w:rsidR="00C245F8" w:rsidRPr="00C245F8" w14:paraId="028682A4" w14:textId="77777777" w:rsidTr="00C245F8">
            <w:trPr>
              <w:divId w:val="877863288"/>
              <w:cantSplit/>
              <w:tblHeader/>
            </w:trPr>
            <w:tc>
              <w:tcPr>
                <w:tcW w:w="5000" w:type="pct"/>
                <w:gridSpan w:val="2"/>
                <w:tcBorders>
                  <w:bottom w:val="single" w:sz="4" w:space="0" w:color="auto"/>
                </w:tcBorders>
                <w:shd w:val="clear" w:color="auto" w:fill="FFFFFF"/>
                <w:hideMark/>
              </w:tcPr>
              <w:p w14:paraId="240C2F7D"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4B5B5610" w14:textId="77777777" w:rsidTr="00C245F8">
            <w:trPr>
              <w:divId w:val="877863288"/>
              <w:cantSplit/>
              <w:tblHeader/>
            </w:trPr>
            <w:tc>
              <w:tcPr>
                <w:tcW w:w="600" w:type="pct"/>
                <w:tcBorders>
                  <w:bottom w:val="single" w:sz="4" w:space="0" w:color="auto"/>
                </w:tcBorders>
                <w:shd w:val="clear" w:color="auto" w:fill="F3F3F3"/>
                <w:hideMark/>
              </w:tcPr>
              <w:p w14:paraId="7D4E71D7"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45724203"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Sello, QR y bloqueo</w:t>
                </w:r>
              </w:p>
            </w:tc>
          </w:tr>
          <w:tr w:rsidR="00C245F8" w:rsidRPr="00C245F8" w14:paraId="78FE81A7" w14:textId="77777777" w:rsidTr="00C245F8">
            <w:trPr>
              <w:divId w:val="877863288"/>
              <w:cantSplit/>
              <w:tblHeader/>
            </w:trPr>
            <w:tc>
              <w:tcPr>
                <w:tcW w:w="5000" w:type="pct"/>
                <w:gridSpan w:val="2"/>
                <w:tcBorders>
                  <w:bottom w:val="single" w:sz="4" w:space="0" w:color="auto"/>
                </w:tcBorders>
                <w:shd w:val="clear" w:color="auto" w:fill="FFFFFF"/>
                <w:hideMark/>
              </w:tcPr>
              <w:p w14:paraId="0A019003"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6D6DF22E" w14:textId="77777777" w:rsidTr="00C245F8">
            <w:trPr>
              <w:divId w:val="877863288"/>
              <w:cantSplit/>
              <w:tblHeader/>
            </w:trPr>
            <w:tc>
              <w:tcPr>
                <w:tcW w:w="600" w:type="pct"/>
                <w:shd w:val="clear" w:color="auto" w:fill="F3F3F3"/>
                <w:hideMark/>
              </w:tcPr>
              <w:p w14:paraId="56C0D735"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6</w:t>
                </w:r>
              </w:p>
            </w:tc>
            <w:tc>
              <w:tcPr>
                <w:tcW w:w="4400" w:type="pct"/>
                <w:shd w:val="clear" w:color="auto" w:fill="F3F3F3"/>
                <w:hideMark/>
              </w:tcPr>
              <w:p w14:paraId="3F0CE9B1"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Verificacion publica</w:t>
                </w:r>
              </w:p>
            </w:tc>
          </w:tr>
        </w:tbl>
        <w:p w14:paraId="2DF0C879" w14:textId="77777777" w:rsidR="00C245F8" w:rsidRPr="00C245F8" w:rsidRDefault="00C245F8" w:rsidP="00C245F8">
          <w:pPr>
            <w:pStyle w:val="Ttulo3"/>
            <w:spacing w:before="120" w:line="240" w:lineRule="auto"/>
            <w:jc w:val="both"/>
            <w:divId w:val="877863288"/>
            <w:rPr>
              <w:rFonts w:ascii="Aptos" w:eastAsia="Times New Roman" w:hAnsi="Aptos"/>
              <w:b/>
              <w:bCs/>
              <w:color w:val="8D648C"/>
              <w:sz w:val="22"/>
              <w:szCs w:val="22"/>
            </w:rPr>
          </w:pPr>
          <w:r w:rsidRPr="00C245F8">
            <w:rPr>
              <w:rFonts w:ascii="Aptos" w:eastAsia="Times New Roman" w:hAnsi="Aptos"/>
              <w:b/>
              <w:color w:val="8D648C"/>
              <w:sz w:val="22"/>
            </w:rPr>
            <w:t>Flujo E - Notificacion y correo autenticado</w:t>
          </w:r>
        </w:p>
        <w:tbl>
          <w:tblPr>
            <w:tblStyle w:val="Tablaconcuadrcula"/>
            <w:tblW w:w="5000" w:type="pct"/>
            <w:tblLook w:val="04A0" w:firstRow="1" w:lastRow="0" w:firstColumn="1" w:lastColumn="0" w:noHBand="0" w:noVBand="1"/>
          </w:tblPr>
          <w:tblGrid>
            <w:gridCol w:w="1155"/>
            <w:gridCol w:w="8473"/>
          </w:tblGrid>
          <w:tr w:rsidR="00C245F8" w:rsidRPr="00C245F8" w14:paraId="33098EA0" w14:textId="77777777" w:rsidTr="00C245F8">
            <w:trPr>
              <w:divId w:val="877863288"/>
              <w:cantSplit/>
              <w:tblHeader/>
            </w:trPr>
            <w:tc>
              <w:tcPr>
                <w:tcW w:w="600" w:type="pct"/>
                <w:tcBorders>
                  <w:bottom w:val="single" w:sz="4" w:space="0" w:color="auto"/>
                </w:tcBorders>
                <w:shd w:val="clear" w:color="auto" w:fill="325483"/>
                <w:hideMark/>
              </w:tcPr>
              <w:p w14:paraId="094783E1"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179B11E0" w14:textId="77777777" w:rsidR="00C245F8" w:rsidRPr="00C245F8" w:rsidRDefault="00C245F8" w:rsidP="00C245F8">
                <w:pPr>
                  <w:spacing w:before="18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Actividad</w:t>
                </w:r>
              </w:p>
            </w:tc>
          </w:tr>
          <w:tr w:rsidR="00C245F8" w:rsidRPr="00C245F8" w14:paraId="377512B9" w14:textId="77777777" w:rsidTr="00C245F8">
            <w:trPr>
              <w:divId w:val="877863288"/>
              <w:cantSplit/>
              <w:tblHeader/>
            </w:trPr>
            <w:tc>
              <w:tcPr>
                <w:tcW w:w="600" w:type="pct"/>
                <w:tcBorders>
                  <w:bottom w:val="single" w:sz="4" w:space="0" w:color="auto"/>
                </w:tcBorders>
                <w:shd w:val="clear" w:color="auto" w:fill="F3F3F3"/>
                <w:hideMark/>
              </w:tcPr>
              <w:p w14:paraId="10B15836"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7E91B90D"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Evento operativo</w:t>
                </w:r>
              </w:p>
            </w:tc>
          </w:tr>
          <w:tr w:rsidR="00C245F8" w:rsidRPr="00C245F8" w14:paraId="6246CFE5" w14:textId="77777777" w:rsidTr="00C245F8">
            <w:trPr>
              <w:divId w:val="877863288"/>
              <w:cantSplit/>
              <w:tblHeader/>
            </w:trPr>
            <w:tc>
              <w:tcPr>
                <w:tcW w:w="5000" w:type="pct"/>
                <w:gridSpan w:val="2"/>
                <w:tcBorders>
                  <w:bottom w:val="single" w:sz="4" w:space="0" w:color="auto"/>
                </w:tcBorders>
                <w:shd w:val="clear" w:color="auto" w:fill="FFFFFF"/>
                <w:hideMark/>
              </w:tcPr>
              <w:p w14:paraId="215C055F"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052E00E5" w14:textId="77777777" w:rsidTr="00C245F8">
            <w:trPr>
              <w:divId w:val="877863288"/>
              <w:cantSplit/>
              <w:tblHeader/>
            </w:trPr>
            <w:tc>
              <w:tcPr>
                <w:tcW w:w="600" w:type="pct"/>
                <w:tcBorders>
                  <w:bottom w:val="single" w:sz="4" w:space="0" w:color="auto"/>
                </w:tcBorders>
                <w:shd w:val="clear" w:color="auto" w:fill="F3F3F3"/>
                <w:hideMark/>
              </w:tcPr>
              <w:p w14:paraId="51A281D8"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625C2CC2"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Crear notificacion</w:t>
                </w:r>
              </w:p>
            </w:tc>
          </w:tr>
          <w:tr w:rsidR="00C245F8" w:rsidRPr="00C245F8" w14:paraId="7F0A6D9B" w14:textId="77777777" w:rsidTr="00C245F8">
            <w:trPr>
              <w:divId w:val="877863288"/>
              <w:cantSplit/>
              <w:tblHeader/>
            </w:trPr>
            <w:tc>
              <w:tcPr>
                <w:tcW w:w="5000" w:type="pct"/>
                <w:gridSpan w:val="2"/>
                <w:tcBorders>
                  <w:bottom w:val="single" w:sz="4" w:space="0" w:color="auto"/>
                </w:tcBorders>
                <w:shd w:val="clear" w:color="auto" w:fill="FFFFFF"/>
                <w:hideMark/>
              </w:tcPr>
              <w:p w14:paraId="50E512AE"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lastRenderedPageBreak/>
                  <w:t>Siguiente paso</w:t>
                </w:r>
              </w:p>
            </w:tc>
          </w:tr>
          <w:tr w:rsidR="00C245F8" w:rsidRPr="00C245F8" w14:paraId="1A8B3D4F" w14:textId="77777777" w:rsidTr="00C245F8">
            <w:trPr>
              <w:divId w:val="877863288"/>
              <w:cantSplit/>
              <w:tblHeader/>
            </w:trPr>
            <w:tc>
              <w:tcPr>
                <w:tcW w:w="600" w:type="pct"/>
                <w:tcBorders>
                  <w:bottom w:val="single" w:sz="4" w:space="0" w:color="auto"/>
                </w:tcBorders>
                <w:shd w:val="clear" w:color="auto" w:fill="F3F3F3"/>
                <w:hideMark/>
              </w:tcPr>
              <w:p w14:paraId="4E1BCFB0"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1BFB80DC"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Usuario lista/lee/limpia</w:t>
                </w:r>
              </w:p>
            </w:tc>
          </w:tr>
          <w:tr w:rsidR="00C245F8" w:rsidRPr="00C245F8" w14:paraId="3EFAC9D4" w14:textId="77777777" w:rsidTr="00C245F8">
            <w:trPr>
              <w:divId w:val="877863288"/>
              <w:cantSplit/>
              <w:tblHeader/>
            </w:trPr>
            <w:tc>
              <w:tcPr>
                <w:tcW w:w="5000" w:type="pct"/>
                <w:gridSpan w:val="2"/>
                <w:tcBorders>
                  <w:bottom w:val="single" w:sz="4" w:space="0" w:color="auto"/>
                </w:tcBorders>
                <w:shd w:val="clear" w:color="auto" w:fill="FFFFFF"/>
                <w:hideMark/>
              </w:tcPr>
              <w:p w14:paraId="6ABBBAD1"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20DE8113" w14:textId="77777777" w:rsidTr="00C245F8">
            <w:trPr>
              <w:divId w:val="877863288"/>
              <w:cantSplit/>
              <w:tblHeader/>
            </w:trPr>
            <w:tc>
              <w:tcPr>
                <w:tcW w:w="600" w:type="pct"/>
                <w:tcBorders>
                  <w:bottom w:val="single" w:sz="4" w:space="0" w:color="auto"/>
                </w:tcBorders>
                <w:shd w:val="clear" w:color="auto" w:fill="F3F3F3"/>
                <w:hideMark/>
              </w:tcPr>
              <w:p w14:paraId="361DA50E"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2A51D82A"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Si requiere correo</w:t>
                </w:r>
              </w:p>
            </w:tc>
          </w:tr>
          <w:tr w:rsidR="00C245F8" w:rsidRPr="00C245F8" w14:paraId="1661A766" w14:textId="77777777" w:rsidTr="00C245F8">
            <w:trPr>
              <w:divId w:val="877863288"/>
              <w:cantSplit/>
              <w:tblHeader/>
            </w:trPr>
            <w:tc>
              <w:tcPr>
                <w:tcW w:w="5000" w:type="pct"/>
                <w:gridSpan w:val="2"/>
                <w:tcBorders>
                  <w:bottom w:val="single" w:sz="4" w:space="0" w:color="auto"/>
                </w:tcBorders>
                <w:shd w:val="clear" w:color="auto" w:fill="FFFFFF"/>
                <w:hideMark/>
              </w:tcPr>
              <w:p w14:paraId="130A8A20"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216A0224" w14:textId="77777777" w:rsidTr="00C245F8">
            <w:trPr>
              <w:divId w:val="877863288"/>
              <w:cantSplit/>
              <w:tblHeader/>
            </w:trPr>
            <w:tc>
              <w:tcPr>
                <w:tcW w:w="600" w:type="pct"/>
                <w:tcBorders>
                  <w:bottom w:val="single" w:sz="4" w:space="0" w:color="auto"/>
                </w:tcBorders>
                <w:shd w:val="clear" w:color="auto" w:fill="F3F3F3"/>
                <w:hideMark/>
              </w:tcPr>
              <w:p w14:paraId="3B5FA941"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5FECFB1A"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OAuth Gmail</w:t>
                </w:r>
              </w:p>
            </w:tc>
          </w:tr>
          <w:tr w:rsidR="00C245F8" w:rsidRPr="00C245F8" w14:paraId="23472638" w14:textId="77777777" w:rsidTr="00C245F8">
            <w:trPr>
              <w:divId w:val="877863288"/>
              <w:cantSplit/>
              <w:tblHeader/>
            </w:trPr>
            <w:tc>
              <w:tcPr>
                <w:tcW w:w="5000" w:type="pct"/>
                <w:gridSpan w:val="2"/>
                <w:tcBorders>
                  <w:bottom w:val="single" w:sz="4" w:space="0" w:color="auto"/>
                </w:tcBorders>
                <w:shd w:val="clear" w:color="auto" w:fill="FFFFFF"/>
                <w:hideMark/>
              </w:tcPr>
              <w:p w14:paraId="7AE0F5EB"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647140B9" w14:textId="77777777" w:rsidTr="00C245F8">
            <w:trPr>
              <w:divId w:val="877863288"/>
              <w:cantSplit/>
              <w:tblHeader/>
            </w:trPr>
            <w:tc>
              <w:tcPr>
                <w:tcW w:w="600" w:type="pct"/>
                <w:tcBorders>
                  <w:bottom w:val="single" w:sz="4" w:space="0" w:color="auto"/>
                </w:tcBorders>
                <w:shd w:val="clear" w:color="auto" w:fill="F3F3F3"/>
                <w:hideMark/>
              </w:tcPr>
              <w:p w14:paraId="7B91F0E8"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6</w:t>
                </w:r>
              </w:p>
            </w:tc>
            <w:tc>
              <w:tcPr>
                <w:tcW w:w="4400" w:type="pct"/>
                <w:tcBorders>
                  <w:bottom w:val="single" w:sz="4" w:space="0" w:color="auto"/>
                </w:tcBorders>
                <w:shd w:val="clear" w:color="auto" w:fill="F3F3F3"/>
                <w:hideMark/>
              </w:tcPr>
              <w:p w14:paraId="28D3E7D3"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Enviar email</w:t>
                </w:r>
              </w:p>
            </w:tc>
          </w:tr>
          <w:tr w:rsidR="00C245F8" w:rsidRPr="00C245F8" w14:paraId="3AB1C389" w14:textId="77777777" w:rsidTr="00C245F8">
            <w:trPr>
              <w:divId w:val="877863288"/>
              <w:cantSplit/>
              <w:tblHeader/>
            </w:trPr>
            <w:tc>
              <w:tcPr>
                <w:tcW w:w="5000" w:type="pct"/>
                <w:gridSpan w:val="2"/>
                <w:tcBorders>
                  <w:bottom w:val="single" w:sz="4" w:space="0" w:color="auto"/>
                </w:tcBorders>
                <w:shd w:val="clear" w:color="auto" w:fill="FFFFFF"/>
                <w:hideMark/>
              </w:tcPr>
              <w:p w14:paraId="67CCE673" w14:textId="77777777" w:rsidR="00C245F8" w:rsidRPr="00C245F8" w:rsidRDefault="00C245F8" w:rsidP="00C245F8">
                <w:pPr>
                  <w:spacing w:before="180" w:after="80"/>
                  <w:jc w:val="both"/>
                  <w:rPr>
                    <w:rFonts w:ascii="Aptos" w:eastAsia="Times New Roman" w:hAnsi="Aptos"/>
                    <w:b/>
                    <w:bCs/>
                    <w:color w:val="0F3D63"/>
                    <w:sz w:val="18"/>
                    <w:szCs w:val="28"/>
                  </w:rPr>
                </w:pPr>
                <w:r w:rsidRPr="00C245F8">
                  <w:rPr>
                    <w:rFonts w:ascii="Aptos" w:eastAsia="Times New Roman" w:hAnsi="Aptos"/>
                    <w:b/>
                    <w:bCs/>
                    <w:color w:val="0F3D63"/>
                    <w:sz w:val="18"/>
                    <w:szCs w:val="28"/>
                  </w:rPr>
                  <w:t>Siguiente paso</w:t>
                </w:r>
              </w:p>
            </w:tc>
          </w:tr>
          <w:tr w:rsidR="00C245F8" w:rsidRPr="00C245F8" w14:paraId="03B05412" w14:textId="77777777" w:rsidTr="00C245F8">
            <w:trPr>
              <w:divId w:val="877863288"/>
              <w:cantSplit/>
              <w:tblHeader/>
            </w:trPr>
            <w:tc>
              <w:tcPr>
                <w:tcW w:w="600" w:type="pct"/>
                <w:shd w:val="clear" w:color="auto" w:fill="F3F3F3"/>
                <w:hideMark/>
              </w:tcPr>
              <w:p w14:paraId="50A73EFA" w14:textId="77777777" w:rsidR="00C245F8" w:rsidRPr="00C245F8" w:rsidRDefault="00C245F8" w:rsidP="00C245F8">
                <w:pPr>
                  <w:spacing w:before="180" w:after="80"/>
                  <w:jc w:val="both"/>
                  <w:rPr>
                    <w:rFonts w:ascii="Aptos" w:eastAsia="Times New Roman" w:hAnsi="Aptos"/>
                    <w:b/>
                    <w:bCs/>
                    <w:color w:val="0F3D63"/>
                    <w:sz w:val="18"/>
                    <w:szCs w:val="18"/>
                  </w:rPr>
                </w:pPr>
                <w:r w:rsidRPr="00C245F8">
                  <w:rPr>
                    <w:rFonts w:ascii="Aptos" w:eastAsia="Times New Roman" w:hAnsi="Aptos"/>
                    <w:b/>
                    <w:bCs/>
                    <w:color w:val="0F3D63"/>
                    <w:sz w:val="18"/>
                    <w:szCs w:val="18"/>
                  </w:rPr>
                  <w:t>7</w:t>
                </w:r>
              </w:p>
            </w:tc>
            <w:tc>
              <w:tcPr>
                <w:tcW w:w="4400" w:type="pct"/>
                <w:shd w:val="clear" w:color="auto" w:fill="F3F3F3"/>
                <w:hideMark/>
              </w:tcPr>
              <w:p w14:paraId="3B27DF5A" w14:textId="77777777" w:rsidR="00C245F8" w:rsidRPr="00C245F8" w:rsidRDefault="00C245F8" w:rsidP="00C245F8">
                <w:pPr>
                  <w:spacing w:before="180" w:after="80"/>
                  <w:jc w:val="both"/>
                  <w:rPr>
                    <w:rFonts w:ascii="Aptos" w:eastAsia="Times New Roman" w:hAnsi="Aptos"/>
                    <w:b/>
                    <w:bCs/>
                    <w:color w:val="1F2937"/>
                    <w:sz w:val="18"/>
                    <w:szCs w:val="18"/>
                  </w:rPr>
                </w:pPr>
                <w:r w:rsidRPr="00C245F8">
                  <w:rPr>
                    <w:rFonts w:ascii="Aptos" w:eastAsia="Times New Roman" w:hAnsi="Aptos"/>
                    <w:b/>
                    <w:bCs/>
                    <w:color w:val="1F2937"/>
                    <w:sz w:val="18"/>
                    <w:szCs w:val="18"/>
                  </w:rPr>
                  <w:t>Auditoria del envio</w:t>
                </w:r>
              </w:p>
            </w:tc>
          </w:tr>
        </w:tbl>
        <w:p w14:paraId="1E95D7E2" w14:textId="77777777" w:rsidR="00C245F8" w:rsidRPr="00C245F8" w:rsidRDefault="00C245F8" w:rsidP="00C245F8">
          <w:pPr>
            <w:pStyle w:val="Ttulo2"/>
            <w:spacing w:after="120" w:line="240" w:lineRule="auto"/>
            <w:jc w:val="both"/>
            <w:divId w:val="877863288"/>
            <w:rPr>
              <w:rFonts w:ascii="Aptos" w:eastAsia="Times New Roman" w:hAnsi="Aptos"/>
              <w:b/>
              <w:bCs/>
              <w:color w:val="325483"/>
              <w:sz w:val="26"/>
              <w:szCs w:val="26"/>
            </w:rPr>
          </w:pPr>
          <w:r w:rsidRPr="00C245F8">
            <w:rPr>
              <w:rFonts w:ascii="Aptos" w:eastAsia="Times New Roman" w:hAnsi="Aptos"/>
              <w:b/>
              <w:color w:val="325483"/>
              <w:sz w:val="26"/>
            </w:rPr>
            <w:t>6. Conclusion</w:t>
          </w:r>
        </w:p>
        <w:p w14:paraId="7587CC6B"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FRS del Área 01 deja descrito el comportamiento funcional real del dominio ampliado. El área incorpora gestión documental, notificaciones, adjuntos, dashboard operacional y Gmail donde existe evidencia técnica de montaje y consumo.</w:t>
          </w:r>
        </w:p>
        <w:p w14:paraId="75BA2479"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t>DDS - AREA 01 GOBIERNO, SEGURIDAD, CUMPLIMIENTO Y GESTION DOCUMENTAL</w:t>
          </w:r>
        </w:p>
        <w:p w14:paraId="01161CB0"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En esta sección se describe el diseño técnico del área, incluyendo arquitectura aplicativa, responsabilidades por módulo, contratos relevantes, dependencias transversales y consideraciones de integracion necesarias para la validación técnica.</w:t>
          </w:r>
        </w:p>
        <w:p w14:paraId="4857409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Introducción</w:t>
          </w:r>
        </w:p>
        <w:p w14:paraId="5656951C"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 xml:space="preserve">El presente documento describe el diseño técnico real del Área 01 del sistema SPI. Su objetivo no es solamente enumerar archivos, rutas y tablas, sino explicar por que cada componente técnico existe dentro del dominio, </w:t>
          </w:r>
          <w:r w:rsidRPr="00C245F8">
            <w:rPr>
              <w:rFonts w:ascii="Aptos" w:hAnsi="Aptos"/>
              <w:color w:val="1F2937"/>
            </w:rPr>
            <w:lastRenderedPageBreak/>
            <w:t>como se relaciona con los demas módulos y cuando interviene dentro de los flujos transversales de autenticación, seguridad, auditoria, aprobaciones, gestión documental, notificaciones, dashboards y firma.</w:t>
          </w:r>
        </w:p>
        <w:p w14:paraId="52A342D0"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Objetivo</w:t>
          </w:r>
        </w:p>
        <w:p w14:paraId="5C471820"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Documentar la arquitectura, los componentes técnicos, las dependencias, las integraciones y los mecanismos de control que soportan el Área 01.</w:t>
          </w:r>
        </w:p>
        <w:p w14:paraId="2E75796A"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3. Arquitectura del área</w:t>
          </w:r>
        </w:p>
        <w:p w14:paraId="6BBF9FA9"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3.1 Capas</w:t>
          </w:r>
        </w:p>
        <w:p w14:paraId="315D1387" w14:textId="77777777" w:rsidR="00C245F8" w:rsidRPr="00C245F8" w:rsidRDefault="00C245F8" w:rsidP="00C245F8">
          <w:pPr>
            <w:numPr>
              <w:ilvl w:val="0"/>
              <w:numId w:val="2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Frontend React.</w:t>
          </w:r>
        </w:p>
        <w:p w14:paraId="5AC2E2B4" w14:textId="77777777" w:rsidR="00C245F8" w:rsidRPr="00C245F8" w:rsidRDefault="00C245F8" w:rsidP="00C245F8">
          <w:pPr>
            <w:numPr>
              <w:ilvl w:val="0"/>
              <w:numId w:val="2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API Express.</w:t>
          </w:r>
        </w:p>
        <w:p w14:paraId="01800A3B" w14:textId="77777777" w:rsidR="00C245F8" w:rsidRPr="00C245F8" w:rsidRDefault="00C245F8" w:rsidP="00C245F8">
          <w:pPr>
            <w:numPr>
              <w:ilvl w:val="0"/>
              <w:numId w:val="2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Servicios de negocio por módulo.</w:t>
          </w:r>
        </w:p>
        <w:p w14:paraId="2815300F" w14:textId="77777777" w:rsidR="00C245F8" w:rsidRPr="00C245F8" w:rsidRDefault="00C245F8" w:rsidP="00C245F8">
          <w:pPr>
            <w:numPr>
              <w:ilvl w:val="0"/>
              <w:numId w:val="2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Persistencia PostgreSQL.</w:t>
          </w:r>
        </w:p>
        <w:p w14:paraId="4FE172E3" w14:textId="77777777" w:rsidR="00C245F8" w:rsidRPr="00C245F8" w:rsidRDefault="00C245F8" w:rsidP="00C245F8">
          <w:pPr>
            <w:numPr>
              <w:ilvl w:val="0"/>
              <w:numId w:val="2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Integraciones Google OAuth, Drive, Docs y Gmail.</w:t>
          </w:r>
        </w:p>
        <w:p w14:paraId="17013FBA" w14:textId="77777777" w:rsidR="00C245F8" w:rsidRPr="00C245F8" w:rsidRDefault="00C245F8" w:rsidP="00C245F8">
          <w:pPr>
            <w:numPr>
              <w:ilvl w:val="0"/>
              <w:numId w:val="2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Jobs internos y utilitarios de soporte.</w:t>
          </w:r>
        </w:p>
        <w:p w14:paraId="25F688DB"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3.2 Ruteo y seguridad global</w:t>
          </w:r>
        </w:p>
        <w:p w14:paraId="7DECFB91" w14:textId="77777777" w:rsidR="00C245F8" w:rsidRPr="00C245F8" w:rsidRDefault="00C245F8" w:rsidP="00C245F8">
          <w:pPr>
            <w:numPr>
              <w:ilvl w:val="0"/>
              <w:numId w:val="2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app.js monta autenticación publica en /api/v1/auth.</w:t>
          </w:r>
        </w:p>
        <w:p w14:paraId="077BEADB" w14:textId="77777777" w:rsidR="00C245F8" w:rsidRPr="00C245F8" w:rsidRDefault="00C245F8" w:rsidP="00C245F8">
          <w:pPr>
            <w:numPr>
              <w:ilvl w:val="0"/>
              <w:numId w:val="2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signature conserva montaje histórico en /api y expone alias versionado en /api/v1/signature.</w:t>
          </w:r>
        </w:p>
        <w:p w14:paraId="37ED8CBB" w14:textId="77777777" w:rsidR="00C245F8" w:rsidRPr="00C245F8" w:rsidRDefault="00C245F8" w:rsidP="00C245F8">
          <w:pPr>
            <w:numPr>
              <w:ilvl w:val="0"/>
              <w:numId w:val="2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documents, files, notifications, dashboard y gmail estan montados en runtime bajo /api/v1.</w:t>
          </w:r>
        </w:p>
        <w:p w14:paraId="2F3CAC1D" w14:textId="77777777" w:rsidR="00C245F8" w:rsidRPr="00C245F8" w:rsidRDefault="00C245F8" w:rsidP="00C245F8">
          <w:pPr>
            <w:numPr>
              <w:ilvl w:val="0"/>
              <w:numId w:val="2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verifyToken protege todo lo no exceptuado.</w:t>
          </w:r>
        </w:p>
        <w:p w14:paraId="45A3A7A1" w14:textId="77777777" w:rsidR="00C245F8" w:rsidRPr="00C245F8" w:rsidRDefault="00C245F8" w:rsidP="00C245F8">
          <w:pPr>
            <w:numPr>
              <w:ilvl w:val="0"/>
              <w:numId w:val="2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requireRole concentra control de acceso por módulo.</w:t>
          </w:r>
        </w:p>
        <w:p w14:paraId="3262B630" w14:textId="77777777" w:rsidR="00C245F8" w:rsidRPr="00C245F8" w:rsidRDefault="00C245F8" w:rsidP="00C245F8">
          <w:pPr>
            <w:numPr>
              <w:ilvl w:val="0"/>
              <w:numId w:val="2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auditMiddleware deja trazabilidad transversal.</w:t>
          </w:r>
        </w:p>
        <w:p w14:paraId="0FF41C18"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4. Integraciones del área</w:t>
          </w:r>
        </w:p>
        <w:tbl>
          <w:tblPr>
            <w:tblStyle w:val="Tablaconcuadrcula"/>
            <w:tblW w:w="5000" w:type="pct"/>
            <w:tblLook w:val="04A0" w:firstRow="1" w:lastRow="0" w:firstColumn="1" w:lastColumn="0" w:noHBand="0" w:noVBand="1"/>
          </w:tblPr>
          <w:tblGrid>
            <w:gridCol w:w="1470"/>
            <w:gridCol w:w="2663"/>
            <w:gridCol w:w="3121"/>
            <w:gridCol w:w="2374"/>
          </w:tblGrid>
          <w:tr w:rsidR="00C245F8" w:rsidRPr="00C245F8" w14:paraId="3FAA5047" w14:textId="77777777" w:rsidTr="00C245F8">
            <w:trPr>
              <w:divId w:val="877863288"/>
              <w:cantSplit/>
              <w:tblHeader/>
            </w:trPr>
            <w:tc>
              <w:tcPr>
                <w:tcW w:w="763" w:type="pct"/>
                <w:tcBorders>
                  <w:bottom w:val="single" w:sz="4" w:space="0" w:color="auto"/>
                </w:tcBorders>
                <w:shd w:val="clear" w:color="auto" w:fill="325483"/>
                <w:hideMark/>
              </w:tcPr>
              <w:p w14:paraId="22E6713A"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Integracion</w:t>
                </w:r>
              </w:p>
            </w:tc>
            <w:tc>
              <w:tcPr>
                <w:tcW w:w="1383" w:type="pct"/>
                <w:tcBorders>
                  <w:bottom w:val="single" w:sz="4" w:space="0" w:color="auto"/>
                </w:tcBorders>
                <w:shd w:val="clear" w:color="auto" w:fill="325483"/>
                <w:hideMark/>
              </w:tcPr>
              <w:p w14:paraId="7D9293D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Por que existe</w:t>
                </w:r>
              </w:p>
            </w:tc>
            <w:tc>
              <w:tcPr>
                <w:tcW w:w="1621" w:type="pct"/>
                <w:tcBorders>
                  <w:bottom w:val="single" w:sz="4" w:space="0" w:color="auto"/>
                </w:tcBorders>
                <w:shd w:val="clear" w:color="auto" w:fill="325483"/>
                <w:hideMark/>
              </w:tcPr>
              <w:p w14:paraId="7B3F5E4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Como se usa</w:t>
                </w:r>
              </w:p>
            </w:tc>
            <w:tc>
              <w:tcPr>
                <w:tcW w:w="1233" w:type="pct"/>
                <w:tcBorders>
                  <w:bottom w:val="single" w:sz="4" w:space="0" w:color="auto"/>
                </w:tcBorders>
                <w:shd w:val="clear" w:color="auto" w:fill="325483"/>
                <w:hideMark/>
              </w:tcPr>
              <w:p w14:paraId="491181B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Cuando interviene</w:t>
                </w:r>
              </w:p>
            </w:tc>
          </w:tr>
          <w:tr w:rsidR="00C245F8" w:rsidRPr="00C245F8" w14:paraId="4337AFC9" w14:textId="77777777" w:rsidTr="00C245F8">
            <w:trPr>
              <w:divId w:val="877863288"/>
              <w:cantSplit/>
              <w:tblHeader/>
            </w:trPr>
            <w:tc>
              <w:tcPr>
                <w:tcW w:w="763" w:type="pct"/>
                <w:tcBorders>
                  <w:bottom w:val="single" w:sz="4" w:space="0" w:color="auto"/>
                </w:tcBorders>
                <w:shd w:val="clear" w:color="auto" w:fill="F3F3F3"/>
                <w:hideMark/>
              </w:tcPr>
              <w:p w14:paraId="03D684D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 OAuth</w:t>
                </w:r>
              </w:p>
            </w:tc>
            <w:tc>
              <w:tcPr>
                <w:tcW w:w="1383" w:type="pct"/>
                <w:tcBorders>
                  <w:bottom w:val="single" w:sz="4" w:space="0" w:color="auto"/>
                </w:tcBorders>
                <w:shd w:val="clear" w:color="auto" w:fill="F3F3F3"/>
                <w:hideMark/>
              </w:tcPr>
              <w:p w14:paraId="57B400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delegar autenticación federada y autorización de Gmail</w:t>
                </w:r>
              </w:p>
            </w:tc>
            <w:tc>
              <w:tcPr>
                <w:tcW w:w="1621" w:type="pct"/>
                <w:tcBorders>
                  <w:bottom w:val="single" w:sz="4" w:space="0" w:color="auto"/>
                </w:tcBorders>
                <w:shd w:val="clear" w:color="auto" w:fill="F3F3F3"/>
                <w:hideMark/>
              </w:tcPr>
              <w:p w14:paraId="2F89F5D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Intercambio de code, consulta de userinfo y obtencion de tokens OAuth</w:t>
                </w:r>
              </w:p>
            </w:tc>
            <w:tc>
              <w:tcPr>
                <w:tcW w:w="1233" w:type="pct"/>
                <w:tcBorders>
                  <w:bottom w:val="single" w:sz="4" w:space="0" w:color="auto"/>
                </w:tcBorders>
                <w:shd w:val="clear" w:color="auto" w:fill="F3F3F3"/>
                <w:hideMark/>
              </w:tcPr>
              <w:p w14:paraId="5AA9E80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Durante login y autorización Gmail</w:t>
                </w:r>
              </w:p>
            </w:tc>
          </w:tr>
          <w:tr w:rsidR="00C245F8" w:rsidRPr="00C245F8" w14:paraId="6FFB3927" w14:textId="77777777" w:rsidTr="00C245F8">
            <w:trPr>
              <w:divId w:val="877863288"/>
              <w:cantSplit/>
              <w:tblHeader/>
            </w:trPr>
            <w:tc>
              <w:tcPr>
                <w:tcW w:w="763" w:type="pct"/>
                <w:tcBorders>
                  <w:bottom w:val="single" w:sz="4" w:space="0" w:color="auto"/>
                </w:tcBorders>
                <w:shd w:val="clear" w:color="auto" w:fill="FFFFFF"/>
                <w:hideMark/>
              </w:tcPr>
              <w:p w14:paraId="4A5F77E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 Drive</w:t>
                </w:r>
              </w:p>
            </w:tc>
            <w:tc>
              <w:tcPr>
                <w:tcW w:w="1383" w:type="pct"/>
                <w:tcBorders>
                  <w:bottom w:val="single" w:sz="4" w:space="0" w:color="auto"/>
                </w:tcBorders>
                <w:shd w:val="clear" w:color="auto" w:fill="FFFFFF"/>
                <w:hideMark/>
              </w:tcPr>
              <w:p w14:paraId="4B88AA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custodiar evidencia documental y archivos asociados</w:t>
                </w:r>
              </w:p>
            </w:tc>
            <w:tc>
              <w:tcPr>
                <w:tcW w:w="1621" w:type="pct"/>
                <w:tcBorders>
                  <w:bottom w:val="single" w:sz="4" w:space="0" w:color="auto"/>
                </w:tcBorders>
                <w:shd w:val="clear" w:color="auto" w:fill="FFFFFF"/>
                <w:hideMark/>
              </w:tcPr>
              <w:p w14:paraId="5514C1B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Creacion de carpetas, carga de archivos y enlace a metadatos persistidos</w:t>
                </w:r>
              </w:p>
            </w:tc>
            <w:tc>
              <w:tcPr>
                <w:tcW w:w="1233" w:type="pct"/>
                <w:tcBorders>
                  <w:bottom w:val="single" w:sz="4" w:space="0" w:color="auto"/>
                </w:tcBorders>
                <w:shd w:val="clear" w:color="auto" w:fill="FFFFFF"/>
                <w:hideMark/>
              </w:tcPr>
              <w:p w14:paraId="185780F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Durante LOPDP, audit-prep y generacion documental</w:t>
                </w:r>
              </w:p>
            </w:tc>
          </w:tr>
          <w:tr w:rsidR="00C245F8" w:rsidRPr="00C245F8" w14:paraId="5AE1C8A3" w14:textId="77777777" w:rsidTr="00C245F8">
            <w:trPr>
              <w:divId w:val="877863288"/>
              <w:cantSplit/>
              <w:tblHeader/>
            </w:trPr>
            <w:tc>
              <w:tcPr>
                <w:tcW w:w="763" w:type="pct"/>
                <w:tcBorders>
                  <w:bottom w:val="single" w:sz="4" w:space="0" w:color="auto"/>
                </w:tcBorders>
                <w:shd w:val="clear" w:color="auto" w:fill="F3F3F3"/>
                <w:hideMark/>
              </w:tcPr>
              <w:p w14:paraId="13CC7A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 Docs</w:t>
                </w:r>
              </w:p>
            </w:tc>
            <w:tc>
              <w:tcPr>
                <w:tcW w:w="1383" w:type="pct"/>
                <w:tcBorders>
                  <w:bottom w:val="single" w:sz="4" w:space="0" w:color="auto"/>
                </w:tcBorders>
                <w:shd w:val="clear" w:color="auto" w:fill="F3F3F3"/>
                <w:hideMark/>
              </w:tcPr>
              <w:p w14:paraId="2686C7A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generar o modificar documentos base</w:t>
                </w:r>
              </w:p>
            </w:tc>
            <w:tc>
              <w:tcPr>
                <w:tcW w:w="1621" w:type="pct"/>
                <w:tcBorders>
                  <w:bottom w:val="single" w:sz="4" w:space="0" w:color="auto"/>
                </w:tcBorders>
                <w:shd w:val="clear" w:color="auto" w:fill="F3F3F3"/>
                <w:hideMark/>
              </w:tcPr>
              <w:p w14:paraId="1BA5DCE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Plantillas, contenido y exportacion posterior</w:t>
                </w:r>
              </w:p>
            </w:tc>
            <w:tc>
              <w:tcPr>
                <w:tcW w:w="1233" w:type="pct"/>
                <w:tcBorders>
                  <w:bottom w:val="single" w:sz="4" w:space="0" w:color="auto"/>
                </w:tcBorders>
                <w:shd w:val="clear" w:color="auto" w:fill="F3F3F3"/>
                <w:hideMark/>
              </w:tcPr>
              <w:p w14:paraId="4518939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Durante documents</w:t>
                </w:r>
              </w:p>
            </w:tc>
          </w:tr>
          <w:tr w:rsidR="00C245F8" w:rsidRPr="00C245F8" w14:paraId="65C348BC" w14:textId="77777777" w:rsidTr="00C245F8">
            <w:trPr>
              <w:divId w:val="877863288"/>
              <w:cantSplit/>
              <w:tblHeader/>
            </w:trPr>
            <w:tc>
              <w:tcPr>
                <w:tcW w:w="763" w:type="pct"/>
                <w:tcBorders>
                  <w:bottom w:val="single" w:sz="4" w:space="0" w:color="auto"/>
                </w:tcBorders>
                <w:shd w:val="clear" w:color="auto" w:fill="FFFFFF"/>
                <w:hideMark/>
              </w:tcPr>
              <w:p w14:paraId="22DB007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 API</w:t>
                </w:r>
              </w:p>
            </w:tc>
            <w:tc>
              <w:tcPr>
                <w:tcW w:w="1383" w:type="pct"/>
                <w:tcBorders>
                  <w:bottom w:val="single" w:sz="4" w:space="0" w:color="auto"/>
                </w:tcBorders>
                <w:shd w:val="clear" w:color="auto" w:fill="FFFFFF"/>
                <w:hideMark/>
              </w:tcPr>
              <w:p w14:paraId="46AC9FC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enviar correo desde la cuenta autorizada del usuario</w:t>
                </w:r>
              </w:p>
            </w:tc>
            <w:tc>
              <w:tcPr>
                <w:tcW w:w="1621" w:type="pct"/>
                <w:tcBorders>
                  <w:bottom w:val="single" w:sz="4" w:space="0" w:color="auto"/>
                </w:tcBorders>
                <w:shd w:val="clear" w:color="auto" w:fill="FFFFFF"/>
                <w:hideMark/>
              </w:tcPr>
              <w:p w14:paraId="67798B7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OAuth por usuario, consulta de estado, envio y revocacion</w:t>
                </w:r>
              </w:p>
            </w:tc>
            <w:tc>
              <w:tcPr>
                <w:tcW w:w="1233" w:type="pct"/>
                <w:tcBorders>
                  <w:bottom w:val="single" w:sz="4" w:space="0" w:color="auto"/>
                </w:tcBorders>
                <w:shd w:val="clear" w:color="auto" w:fill="FFFFFF"/>
                <w:hideMark/>
              </w:tcPr>
              <w:p w14:paraId="3CE985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Durante flujos que exigen correo autenticado</w:t>
                </w:r>
              </w:p>
            </w:tc>
          </w:tr>
          <w:tr w:rsidR="00C245F8" w:rsidRPr="00C245F8" w14:paraId="5E40ACCE" w14:textId="77777777" w:rsidTr="00C245F8">
            <w:trPr>
              <w:divId w:val="877863288"/>
              <w:cantSplit/>
              <w:tblHeader/>
            </w:trPr>
            <w:tc>
              <w:tcPr>
                <w:tcW w:w="763" w:type="pct"/>
                <w:shd w:val="clear" w:color="auto" w:fill="F3F3F3"/>
                <w:hideMark/>
              </w:tcPr>
              <w:p w14:paraId="0FCA2F4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Funciones SQL de firma</w:t>
                </w:r>
              </w:p>
            </w:tc>
            <w:tc>
              <w:tcPr>
                <w:tcW w:w="1383" w:type="pct"/>
                <w:shd w:val="clear" w:color="auto" w:fill="F3F3F3"/>
                <w:hideMark/>
              </w:tcPr>
              <w:p w14:paraId="5A83E47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Para consolidar sello, QR y verificacion documental</w:t>
                </w:r>
              </w:p>
            </w:tc>
            <w:tc>
              <w:tcPr>
                <w:tcW w:w="1621" w:type="pct"/>
                <w:shd w:val="clear" w:color="auto" w:fill="F3F3F3"/>
                <w:hideMark/>
              </w:tcPr>
              <w:p w14:paraId="10DFD1B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Llamadas a funciones y vistas especializadas de base de datos</w:t>
                </w:r>
              </w:p>
            </w:tc>
            <w:tc>
              <w:tcPr>
                <w:tcW w:w="1233" w:type="pct"/>
                <w:shd w:val="clear" w:color="auto" w:fill="F3F3F3"/>
                <w:hideMark/>
              </w:tcPr>
              <w:p w14:paraId="757D2D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Durante firma y verificacion publica</w:t>
                </w:r>
              </w:p>
            </w:tc>
          </w:tr>
        </w:tbl>
        <w:p w14:paraId="72324B27"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lastRenderedPageBreak/>
            <w:t>4.1 Delimitacion frente a respaldo de base de datos</w:t>
          </w:r>
        </w:p>
        <w:p w14:paraId="0E79FBB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repositorio contiene un job técnico de respaldo de base de datos hacia Google Drive, expuesto por internalJobs.routes.js y materializado en databaseBackupToDrive.js. Ese mecanismo no forma parte del dominio funcional del Área 01 y debe tratarse en un expediente separado de infraestructura o continuidad TI.</w:t>
          </w:r>
        </w:p>
        <w:p w14:paraId="78BAB90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5. Diseño por módulo</w:t>
          </w:r>
        </w:p>
        <w:p w14:paraId="2E5A278D"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auth</w:t>
          </w:r>
        </w:p>
        <w:p w14:paraId="53AC2191"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Usa Google OAuth, crea o actualiza usuario, emite JWT, registra sesión y soporta perfil, refresh, logout y aceptacion documental interna.</w:t>
          </w:r>
        </w:p>
        <w:p w14:paraId="0D908D3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security</w:t>
          </w:r>
        </w:p>
        <w:p w14:paraId="7D876DFE"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Lee eventos desde auditoria.logs, enlaza notificaciones y contexto de usuario, sanea salida y permite consulta, revision, timeline y exportacion.</w:t>
          </w:r>
        </w:p>
        <w:p w14:paraId="4F93ADB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auditoria</w:t>
          </w:r>
        </w:p>
        <w:p w14:paraId="6F7D579E"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Filtra, pagina y exporta registros de auditoria.logs para investigacion y evidencia.</w:t>
          </w:r>
        </w:p>
        <w:p w14:paraId="3697436E"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audit-prep</w:t>
          </w:r>
        </w:p>
        <w:p w14:paraId="6402B6B0"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Mantiene audit_settings, filtra audit_sections, registra audit_documents y controla accesos externos temporales.</w:t>
          </w:r>
        </w:p>
        <w:p w14:paraId="57277513"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approvals</w:t>
          </w:r>
        </w:p>
        <w:p w14:paraId="1FC32C67"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Consulta pendientes sobre requests, registra decisiones en request_approvals, actualiza estado y dispara notificacion o correo.</w:t>
          </w:r>
        </w:p>
        <w:p w14:paraId="1D8B1E5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management</w:t>
          </w:r>
        </w:p>
        <w:p w14:paraId="7D18E9C4"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Agrega metricas desde requests, lista solicitudes, consulta trazabilidad en auditoria.logs y relaciona adjuntos y versiones.</w:t>
          </w:r>
        </w:p>
        <w:p w14:paraId="3FCCFA71"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documents</w:t>
          </w:r>
        </w:p>
        <w:p w14:paraId="35B08CCE"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createFromTemplate crea documentos, signAtTag inserta firma grafica, signAdvanced escala a firma avanzada, exportPdf genera salida PDF y los endpoints de lectura recuperan el documento por solicitud o identificador.</w:t>
          </w:r>
        </w:p>
        <w:p w14:paraId="511686D0"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files</w:t>
          </w:r>
        </w:p>
        <w:p w14:paraId="683EBA71"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Usa multer con almacenamiento temporal en /tmp, permite carga multiple, listado por solicitud, metadata, descarga y borrado controlado.</w:t>
          </w:r>
        </w:p>
        <w:p w14:paraId="49837BE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notifications</w:t>
          </w:r>
        </w:p>
        <w:p w14:paraId="54365577"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Lista notificaciones y conteo no leido, crea notificaciones propias o cruzadas segun rol y permite marcar lectura, limpiar historial o eliminar una notificacion.</w:t>
          </w:r>
        </w:p>
        <w:p w14:paraId="4379A7AC"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dashboard</w:t>
          </w:r>
        </w:p>
        <w:p w14:paraId="2D224B7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Expone GET /api/v1/dashboard/comercial/summary, usa cache opcional y clasifica errores de esquema o base de datos.</w:t>
          </w:r>
        </w:p>
        <w:p w14:paraId="17B64091"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gmail</w:t>
          </w:r>
        </w:p>
        <w:p w14:paraId="45D7CBD3"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Genera URL de autorización OAuth, procesa callback publico, persiste tokens en user_gmail_tokens, verifica estado de autorización, envia correos y revoca acceso.</w:t>
          </w:r>
        </w:p>
        <w:p w14:paraId="02B32CA1"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lastRenderedPageBreak/>
            <w:t>signature</w:t>
          </w:r>
        </w:p>
        <w:p w14:paraId="2EC3E133"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Calcula hash, registra firma avanzada, genera sello y QR, bloquea documento y expone verificacion publica y dashboard.</w:t>
          </w:r>
        </w:p>
        <w:p w14:paraId="2BA32AA9"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6. Modelo técnico de datos</w:t>
          </w:r>
        </w:p>
        <w:p w14:paraId="2DA86AAA"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Entidades principales</w:t>
          </w:r>
        </w:p>
        <w:p w14:paraId="3110CA5C"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users</w:t>
          </w:r>
        </w:p>
        <w:p w14:paraId="6C2FF3A6"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departments</w:t>
          </w:r>
        </w:p>
        <w:p w14:paraId="06A32B68"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user_sessions</w:t>
          </w:r>
        </w:p>
        <w:p w14:paraId="3CC4F140"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user_lopdp_consents</w:t>
          </w:r>
        </w:p>
        <w:p w14:paraId="6A67EE21"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user_gmail_tokens</w:t>
          </w:r>
        </w:p>
        <w:p w14:paraId="30274593"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auditoria.logs</w:t>
          </w:r>
        </w:p>
        <w:p w14:paraId="6DA4ED38"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notifications</w:t>
          </w:r>
        </w:p>
        <w:p w14:paraId="6B2D6EDC"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requests</w:t>
          </w:r>
        </w:p>
        <w:p w14:paraId="4902CEF4"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request_types</w:t>
          </w:r>
        </w:p>
        <w:p w14:paraId="0BCA492D"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request_approvals</w:t>
          </w:r>
        </w:p>
        <w:p w14:paraId="6A65F15A"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request_attachments</w:t>
          </w:r>
        </w:p>
        <w:p w14:paraId="63E8F7C3"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request_versions</w:t>
          </w:r>
        </w:p>
        <w:p w14:paraId="7B75ED85"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audit_settings</w:t>
          </w:r>
        </w:p>
        <w:p w14:paraId="762606EB"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audit_sections</w:t>
          </w:r>
        </w:p>
        <w:p w14:paraId="2BE44C19"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audit_documents</w:t>
          </w:r>
        </w:p>
        <w:p w14:paraId="7048361E"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audit_access_grants</w:t>
          </w:r>
        </w:p>
        <w:p w14:paraId="1D511157"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documents</w:t>
          </w:r>
        </w:p>
        <w:p w14:paraId="4A12F492"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document_hashes</w:t>
          </w:r>
        </w:p>
        <w:p w14:paraId="543D6732"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document_signatures_advanced</w:t>
          </w:r>
        </w:p>
        <w:p w14:paraId="52ACC10E"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document_seals</w:t>
          </w:r>
        </w:p>
        <w:p w14:paraId="48771266"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document_qr_codes</w:t>
          </w:r>
        </w:p>
        <w:p w14:paraId="1B09A481"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document_signature_logs</w:t>
          </w:r>
        </w:p>
        <w:p w14:paraId="5BF8AD59" w14:textId="77777777" w:rsidR="00C245F8" w:rsidRPr="00C245F8" w:rsidRDefault="00C245F8" w:rsidP="00C245F8">
          <w:pPr>
            <w:numPr>
              <w:ilvl w:val="0"/>
              <w:numId w:val="2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document_verification_info</w:t>
          </w:r>
        </w:p>
        <w:p w14:paraId="6E1F09E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7. API real del área</w:t>
          </w:r>
        </w:p>
        <w:p w14:paraId="37CC6D5D"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auth: /api/v1/auth/*</w:t>
          </w:r>
        </w:p>
        <w:p w14:paraId="388C5F54"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security: /api/v1/security/*</w:t>
          </w:r>
        </w:p>
        <w:p w14:paraId="7C31EB7C"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auditoria: /api/v1/auditoria/*</w:t>
          </w:r>
        </w:p>
        <w:p w14:paraId="2223E950"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audit-prep: /api/v1/audit-prep/*</w:t>
          </w:r>
        </w:p>
        <w:p w14:paraId="56BA5FE1"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approvals: /api/v1/approvals/*</w:t>
          </w:r>
        </w:p>
        <w:p w14:paraId="46FD0EF5"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management: /api/v1/management/*</w:t>
          </w:r>
        </w:p>
        <w:p w14:paraId="7533AD22"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documents: /api/v1/documents/*</w:t>
          </w:r>
        </w:p>
        <w:p w14:paraId="5A85F347"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files: /api/v1/files/*</w:t>
          </w:r>
        </w:p>
        <w:p w14:paraId="5FD2C36E"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notifications: /api/v1/notifications/*</w:t>
          </w:r>
        </w:p>
        <w:p w14:paraId="33A04E98"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dashboard: /api/v1/dashboard/comercial/summary</w:t>
          </w:r>
        </w:p>
        <w:p w14:paraId="27F3EBD2"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gmail: /api/v1/gmail/*</w:t>
          </w:r>
        </w:p>
        <w:p w14:paraId="53AA9F85" w14:textId="77777777" w:rsidR="00C245F8" w:rsidRPr="00C245F8" w:rsidRDefault="00C245F8" w:rsidP="00C245F8">
          <w:pPr>
            <w:numPr>
              <w:ilvl w:val="0"/>
              <w:numId w:val="2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signature: /api/ y /api/v1/signature/</w:t>
          </w:r>
        </w:p>
        <w:p w14:paraId="53B68F0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8. Frontend consumidor relevante</w:t>
          </w:r>
        </w:p>
        <w:p w14:paraId="1D9AC87B"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spi_front/src/modules/shared/pages/LoginCallback.jsx</w:t>
          </w:r>
        </w:p>
        <w:p w14:paraId="5609D998"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spi_front/src/modules/audit-prep/AuditPrepPage.jsx</w:t>
          </w:r>
        </w:p>
        <w:p w14:paraId="52ED7DED"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spi_front/src/modules/auditoria/*</w:t>
          </w:r>
        </w:p>
        <w:p w14:paraId="7C04C18A"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spi_front/src/modules/signature/pages/SignatureDashboard.jsx</w:t>
          </w:r>
        </w:p>
        <w:p w14:paraId="5D81C02B"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spi_front/src/core/ui/NotificationContext.jsx</w:t>
          </w:r>
        </w:p>
        <w:p w14:paraId="55B62755"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spi_front/src/core/ui/components/NotificationBell.jsx</w:t>
          </w:r>
        </w:p>
        <w:p w14:paraId="480FCF6E"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spi_front/src/core/ui/widgets/GmailAuthWidget.jsx</w:t>
          </w:r>
        </w:p>
        <w:p w14:paraId="219589DA"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spi_front/src/core/api/documentsApi.js</w:t>
          </w:r>
        </w:p>
        <w:p w14:paraId="00D63057"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spi_front/src/core/api/filesApi.js</w:t>
          </w:r>
        </w:p>
        <w:p w14:paraId="3409194D"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spi_front/src/core/api/notificationsApi.js</w:t>
          </w:r>
        </w:p>
        <w:p w14:paraId="5C1C7271" w14:textId="77777777" w:rsidR="00C245F8" w:rsidRPr="00C245F8" w:rsidRDefault="00C245F8" w:rsidP="00C245F8">
          <w:pPr>
            <w:numPr>
              <w:ilvl w:val="0"/>
              <w:numId w:val="2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spi_front/src/core/api/dashboardApi.js</w:t>
          </w:r>
        </w:p>
        <w:p w14:paraId="4A5F4BBA"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9. Conclusion</w:t>
          </w:r>
        </w:p>
        <w:p w14:paraId="44E90BA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diseño técnico del Área 01 muestra un dominio transversal que articula autenticación, seguridad, auditoria, preparacion documental, documentos formales, adjuntos, notificaciones, dashboard y correo autenticado con una base técnica verificable en runtime.</w:t>
          </w:r>
        </w:p>
        <w:p w14:paraId="3B716495"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t>DICCIONARIO DE DATOS</w:t>
          </w:r>
        </w:p>
        <w:p w14:paraId="082C6A38"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Esta sección documenta las entidades de datos, campos, relaciones e indices que soportan el funcionamiento real del área, tomando como fuente la estructura vigente de base de datos y su correspondencia con el código en operación.</w:t>
          </w:r>
        </w:p>
        <w:p w14:paraId="2AF3A1C3"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Área 01: Gobierno, Seguridad, Cumplimiento y Gestión Documental</w:t>
          </w:r>
        </w:p>
        <w:p w14:paraId="5F919140"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Introducción</w:t>
          </w:r>
        </w:p>
        <w:p w14:paraId="6E7E352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presente diccionario de datos documenta las estructuras persistentes que soportan el funcionamiento real del Área 01. Su funcion es explicar no solo que tablas, vistas y campos existen, sino tambien por que forman parte del dominio, como se relacionan con los módulos del área y cuando intervienen dentro de los flujos auditables, gerenciales o documentales del sistema.</w:t>
          </w:r>
        </w:p>
        <w:p w14:paraId="7ACA8231"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Objetivo</w:t>
          </w:r>
        </w:p>
        <w:p w14:paraId="45F18E68"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Documentar las estructuras de datos reales consumidas por los módulos auth, security, auditoria, audit-prep, approvals, management, signature, documents, files, notifications, dashboard y gmail, tomando como fuente la base vigente en Neon y justificando su uso dentro del dominio de Gobierno, Seguridad, Cumplimiento y Gestión Documental.</w:t>
          </w:r>
        </w:p>
        <w:p w14:paraId="5EF10851"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3. Fuente de verdad</w:t>
          </w:r>
        </w:p>
        <w:p w14:paraId="5FD8F1C7" w14:textId="77777777" w:rsidR="00C245F8" w:rsidRPr="00C245F8" w:rsidRDefault="00C245F8" w:rsidP="00C245F8">
          <w:pPr>
            <w:numPr>
              <w:ilvl w:val="0"/>
              <w:numId w:val="2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Motor consultado: PostgreSQL en Neon.</w:t>
          </w:r>
        </w:p>
        <w:p w14:paraId="20C03DC8" w14:textId="77777777" w:rsidR="00C245F8" w:rsidRPr="00C245F8" w:rsidRDefault="00C245F8" w:rsidP="00C245F8">
          <w:pPr>
            <w:numPr>
              <w:ilvl w:val="0"/>
              <w:numId w:val="2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Base consultada: FamSPI.</w:t>
          </w:r>
        </w:p>
        <w:p w14:paraId="0A0ED702" w14:textId="77777777" w:rsidR="00C245F8" w:rsidRPr="00C245F8" w:rsidRDefault="00C245F8" w:rsidP="00C245F8">
          <w:pPr>
            <w:numPr>
              <w:ilvl w:val="0"/>
              <w:numId w:val="2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Extraccion realizada desde catalogos reales (information_schema, pg_catalog).</w:t>
          </w:r>
        </w:p>
        <w:p w14:paraId="765B27CA" w14:textId="77777777" w:rsidR="00C245F8" w:rsidRPr="00C245F8" w:rsidRDefault="00C245F8" w:rsidP="00C245F8">
          <w:pPr>
            <w:numPr>
              <w:ilvl w:val="0"/>
              <w:numId w:val="2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Regla aplicada: cuando el código usa objetos distintos a los existentes en Neon, se registra como discrepancia técnica.</w:t>
          </w:r>
        </w:p>
        <w:p w14:paraId="221255D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4. Criterio de inclusion</w:t>
          </w:r>
        </w:p>
        <w:p w14:paraId="3473CA7C"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Las entidades incluidas en este diccionario fueron seleccionadas porque participan de manera directa en alguno de los siguientes escenarios:</w:t>
          </w:r>
        </w:p>
        <w:p w14:paraId="592BC56C"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autenticación y manejo de sesión</w:t>
          </w:r>
        </w:p>
        <w:p w14:paraId="7F4199EC"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trazabilidad y bitacora del sistema</w:t>
          </w:r>
        </w:p>
        <w:p w14:paraId="12BADCD6"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revision de seguridad</w:t>
          </w:r>
        </w:p>
        <w:p w14:paraId="25B6B903"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preparacion documental de auditoria</w:t>
          </w:r>
        </w:p>
        <w:p w14:paraId="6DE47590"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decisiones de aprobacion del flujo soportado</w:t>
          </w:r>
        </w:p>
        <w:p w14:paraId="707F0E78"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consulta gerencial de solicitudes y evidencia</w:t>
          </w:r>
        </w:p>
        <w:p w14:paraId="555B06DB"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generacion documental desde plantilla</w:t>
          </w:r>
        </w:p>
        <w:p w14:paraId="2022E3BD"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custodia de adjuntos por solicitud</w:t>
          </w:r>
        </w:p>
        <w:p w14:paraId="75879DE0"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notificaciones operativas por usuario</w:t>
          </w:r>
        </w:p>
        <w:p w14:paraId="6EC0A0DE"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autorización y uso de Gmail donde existe persistencia verificable</w:t>
          </w:r>
        </w:p>
        <w:p w14:paraId="6EE866A6" w14:textId="77777777" w:rsidR="00C245F8" w:rsidRPr="00C245F8" w:rsidRDefault="00C245F8" w:rsidP="00C245F8">
          <w:pPr>
            <w:numPr>
              <w:ilvl w:val="0"/>
              <w:numId w:val="2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firma avanzada, verificacion y auditoria documental</w:t>
          </w:r>
        </w:p>
        <w:p w14:paraId="64B6CDD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5. Como leer este diccionario</w:t>
          </w:r>
        </w:p>
        <w:p w14:paraId="54037B5C"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Cada entidad documentada incluye:</w:t>
          </w:r>
        </w:p>
        <w:p w14:paraId="24A0527D" w14:textId="77777777" w:rsidR="00C245F8" w:rsidRPr="00C245F8" w:rsidRDefault="00C245F8" w:rsidP="00C245F8">
          <w:pPr>
            <w:numPr>
              <w:ilvl w:val="0"/>
              <w:numId w:val="2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w:t>
          </w:r>
        </w:p>
        <w:p w14:paraId="358945A0" w14:textId="77777777" w:rsidR="00C245F8" w:rsidRPr="00C245F8" w:rsidRDefault="00C245F8" w:rsidP="00C245F8">
          <w:pPr>
            <w:numPr>
              <w:ilvl w:val="0"/>
              <w:numId w:val="2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consumidores</w:t>
          </w:r>
        </w:p>
        <w:p w14:paraId="6E40D826" w14:textId="77777777" w:rsidR="00C245F8" w:rsidRPr="00C245F8" w:rsidRDefault="00C245F8" w:rsidP="00C245F8">
          <w:pPr>
            <w:numPr>
              <w:ilvl w:val="0"/>
              <w:numId w:val="2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justificacion funcional o técnica de uso</w:t>
          </w:r>
        </w:p>
        <w:p w14:paraId="48B11F84" w14:textId="77777777" w:rsidR="00C245F8" w:rsidRPr="00C245F8" w:rsidRDefault="00C245F8" w:rsidP="00C245F8">
          <w:pPr>
            <w:numPr>
              <w:ilvl w:val="0"/>
              <w:numId w:val="2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y relaciones visibles</w:t>
          </w:r>
        </w:p>
        <w:p w14:paraId="4E12F294" w14:textId="77777777" w:rsidR="00C245F8" w:rsidRPr="00C245F8" w:rsidRDefault="00C245F8" w:rsidP="00C245F8">
          <w:pPr>
            <w:numPr>
              <w:ilvl w:val="0"/>
              <w:numId w:val="2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definicion de campos relevantes</w:t>
          </w:r>
        </w:p>
        <w:p w14:paraId="47F0F99F" w14:textId="77777777" w:rsidR="00C245F8" w:rsidRPr="00C245F8" w:rsidRDefault="00C245F8" w:rsidP="00C245F8">
          <w:pPr>
            <w:numPr>
              <w:ilvl w:val="0"/>
              <w:numId w:val="2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 cuando aportan criterio de desempeño o trazabilidad</w:t>
          </w:r>
        </w:p>
        <w:p w14:paraId="02A52B2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6. Tablas y vistas incluidas</w:t>
          </w:r>
        </w:p>
        <w:p w14:paraId="1574F0E0"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auditoria.logs (table)</w:t>
          </w:r>
        </w:p>
        <w:p w14:paraId="42499153"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public.audit_access_grants (table)</w:t>
          </w:r>
        </w:p>
        <w:p w14:paraId="1B5906BB"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public.audit_documents (table)</w:t>
          </w:r>
        </w:p>
        <w:p w14:paraId="4163E4C9"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public.audit_sections (table)</w:t>
          </w:r>
        </w:p>
        <w:p w14:paraId="304CDD58"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public.audit_settings (table)</w:t>
          </w:r>
        </w:p>
        <w:p w14:paraId="0FD44925"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public.departments (table)</w:t>
          </w:r>
        </w:p>
        <w:p w14:paraId="5E06D18D"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public.document_hashes (table)</w:t>
          </w:r>
        </w:p>
        <w:p w14:paraId="46A20881"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public.document_qr_codes (table)</w:t>
          </w:r>
        </w:p>
        <w:p w14:paraId="512D277C"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public.document_seals (table)</w:t>
          </w:r>
        </w:p>
        <w:p w14:paraId="4C50AC18"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public.document_signature_logs (table)</w:t>
          </w:r>
        </w:p>
        <w:p w14:paraId="4DE6EBB6"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public.document_signatures_advanced (table)</w:t>
          </w:r>
        </w:p>
        <w:p w14:paraId="2EED7A89"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public.document_verification_info (view)</w:t>
          </w:r>
        </w:p>
        <w:p w14:paraId="6782B64E"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public.documents (table)</w:t>
          </w:r>
        </w:p>
        <w:p w14:paraId="1C98B4B1"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public.notifications (table)</w:t>
          </w:r>
        </w:p>
        <w:p w14:paraId="2958A26C"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public.request_approvals (table)</w:t>
          </w:r>
        </w:p>
        <w:p w14:paraId="485BE4F2"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public.request_attachments (table)</w:t>
          </w:r>
        </w:p>
        <w:p w14:paraId="086AFE58"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public.request_types (table)</w:t>
          </w:r>
        </w:p>
        <w:p w14:paraId="0BAC3510"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public.request_versions (table)</w:t>
          </w:r>
        </w:p>
        <w:p w14:paraId="687C580A"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public.requests (table)</w:t>
          </w:r>
        </w:p>
        <w:p w14:paraId="054A5E70"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public.user_attendance_records (table)</w:t>
          </w:r>
        </w:p>
        <w:p w14:paraId="1115AA42"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public.user_lopdp_consents (table)</w:t>
          </w:r>
        </w:p>
        <w:p w14:paraId="073168F7"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public.user_profile (table)</w:t>
          </w:r>
        </w:p>
        <w:p w14:paraId="0D948E0C"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public.user_sessions (table)</w:t>
          </w:r>
        </w:p>
        <w:p w14:paraId="171A0C52" w14:textId="77777777" w:rsidR="00C245F8" w:rsidRPr="00C245F8" w:rsidRDefault="00C245F8" w:rsidP="00C245F8">
          <w:pPr>
            <w:numPr>
              <w:ilvl w:val="0"/>
              <w:numId w:val="2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public.users (table)</w:t>
          </w:r>
        </w:p>
        <w:p w14:paraId="5D5774D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7. Cuando intervienen estas entidades</w:t>
          </w:r>
        </w:p>
        <w:p w14:paraId="7F2A27C8" w14:textId="77777777" w:rsidR="00C245F8" w:rsidRPr="00C245F8" w:rsidRDefault="00C245F8" w:rsidP="00C245F8">
          <w:pPr>
            <w:numPr>
              <w:ilvl w:val="0"/>
              <w:numId w:val="3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users, departments, user_sessions, user_profile y user_lopdp_consents intervienen durante autenticación, perfil, sesiones y aceptación interna.</w:t>
          </w:r>
        </w:p>
        <w:p w14:paraId="0F450F08" w14:textId="77777777" w:rsidR="00C245F8" w:rsidRPr="00C245F8" w:rsidRDefault="00C245F8" w:rsidP="00C245F8">
          <w:pPr>
            <w:numPr>
              <w:ilvl w:val="0"/>
              <w:numId w:val="3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auditoria.logs y notifications intervienen cuando el sistema registra, expone o revisa eventos relevantes.</w:t>
          </w:r>
        </w:p>
        <w:p w14:paraId="675E649F" w14:textId="77777777" w:rsidR="00C245F8" w:rsidRPr="00C245F8" w:rsidRDefault="00C245F8" w:rsidP="00C245F8">
          <w:pPr>
            <w:numPr>
              <w:ilvl w:val="0"/>
              <w:numId w:val="3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audit_* intervienen durante preparación documental y control de auditoría.</w:t>
          </w:r>
        </w:p>
        <w:p w14:paraId="2B4702E0" w14:textId="77777777" w:rsidR="00C245F8" w:rsidRPr="00C245F8" w:rsidRDefault="00C245F8" w:rsidP="00C245F8">
          <w:pPr>
            <w:numPr>
              <w:ilvl w:val="0"/>
              <w:numId w:val="3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requests, request_types, request_approvals, request_attachments y request_versions intervienen durante decisiones operativas y visibilidad gerencial.</w:t>
          </w:r>
        </w:p>
        <w:p w14:paraId="5E46206B" w14:textId="77777777" w:rsidR="00C245F8" w:rsidRPr="00C245F8" w:rsidRDefault="00C245F8" w:rsidP="00C245F8">
          <w:pPr>
            <w:numPr>
              <w:ilvl w:val="0"/>
              <w:numId w:val="3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documents y document_* intervienen durante firma avanzada, verificación pública y audit trail documental.</w:t>
          </w:r>
        </w:p>
        <w:p w14:paraId="435688EE"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8. Diccionario por entidad</w:t>
          </w:r>
        </w:p>
        <w:p w14:paraId="69CFE70E"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auditoria.logs</w:t>
          </w:r>
        </w:p>
        <w:p w14:paraId="67DFE0B2" w14:textId="77777777" w:rsidR="00C245F8" w:rsidRPr="00C245F8" w:rsidRDefault="00C245F8" w:rsidP="00C245F8">
          <w:pPr>
            <w:numPr>
              <w:ilvl w:val="0"/>
              <w:numId w:val="3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12BBF9FD" w14:textId="77777777" w:rsidR="00C245F8" w:rsidRPr="00C245F8" w:rsidRDefault="00C245F8" w:rsidP="00C245F8">
          <w:pPr>
            <w:numPr>
              <w:ilvl w:val="0"/>
              <w:numId w:val="3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auth, auditoria, security, approvals.</w:t>
          </w:r>
        </w:p>
        <w:p w14:paraId="507212E9" w14:textId="77777777" w:rsidR="00C245F8" w:rsidRPr="00C245F8" w:rsidRDefault="00C245F8" w:rsidP="00C245F8">
          <w:pPr>
            <w:numPr>
              <w:ilvl w:val="0"/>
              <w:numId w:val="3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Registra todas las acciones de usuarios del sistema SPI Fam (creaciones, modificaciones, logins, etc.)</w:t>
          </w:r>
        </w:p>
        <w:p w14:paraId="434C50BB" w14:textId="77777777" w:rsidR="00C245F8" w:rsidRPr="00C245F8" w:rsidRDefault="00C245F8" w:rsidP="00C245F8">
          <w:pPr>
            <w:numPr>
              <w:ilvl w:val="0"/>
              <w:numId w:val="3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61C1F8D6" w14:textId="77777777" w:rsidR="00C245F8" w:rsidRPr="00C245F8" w:rsidRDefault="00C245F8" w:rsidP="00C245F8">
          <w:pPr>
            <w:numPr>
              <w:ilvl w:val="0"/>
              <w:numId w:val="3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633"/>
            <w:gridCol w:w="1388"/>
            <w:gridCol w:w="651"/>
            <w:gridCol w:w="3351"/>
            <w:gridCol w:w="2605"/>
          </w:tblGrid>
          <w:tr w:rsidR="00C245F8" w:rsidRPr="00C245F8" w14:paraId="51412545" w14:textId="77777777" w:rsidTr="00C245F8">
            <w:trPr>
              <w:divId w:val="877863288"/>
              <w:cantSplit/>
              <w:tblHeader/>
            </w:trPr>
            <w:tc>
              <w:tcPr>
                <w:tcW w:w="830" w:type="pct"/>
                <w:tcBorders>
                  <w:bottom w:val="single" w:sz="4" w:space="0" w:color="auto"/>
                </w:tcBorders>
                <w:shd w:val="clear" w:color="auto" w:fill="325483"/>
                <w:hideMark/>
              </w:tcPr>
              <w:p w14:paraId="697420F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759" w:type="pct"/>
                <w:tcBorders>
                  <w:bottom w:val="single" w:sz="4" w:space="0" w:color="auto"/>
                </w:tcBorders>
                <w:shd w:val="clear" w:color="auto" w:fill="325483"/>
                <w:hideMark/>
              </w:tcPr>
              <w:p w14:paraId="27210A1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398D830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723" w:type="pct"/>
                <w:tcBorders>
                  <w:bottom w:val="single" w:sz="4" w:space="0" w:color="auto"/>
                </w:tcBorders>
                <w:shd w:val="clear" w:color="auto" w:fill="325483"/>
                <w:hideMark/>
              </w:tcPr>
              <w:p w14:paraId="04E7850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1392" w:type="pct"/>
                <w:tcBorders>
                  <w:bottom w:val="single" w:sz="4" w:space="0" w:color="auto"/>
                </w:tcBorders>
                <w:shd w:val="clear" w:color="auto" w:fill="325483"/>
                <w:hideMark/>
              </w:tcPr>
              <w:p w14:paraId="40E5F6F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282A9B55" w14:textId="77777777" w:rsidTr="00C245F8">
            <w:trPr>
              <w:divId w:val="877863288"/>
              <w:cantSplit/>
              <w:tblHeader/>
            </w:trPr>
            <w:tc>
              <w:tcPr>
                <w:tcW w:w="830" w:type="pct"/>
                <w:tcBorders>
                  <w:bottom w:val="single" w:sz="4" w:space="0" w:color="auto"/>
                </w:tcBorders>
                <w:shd w:val="clear" w:color="auto" w:fill="F3F3F3"/>
                <w:hideMark/>
              </w:tcPr>
              <w:p w14:paraId="4B3FAE5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759" w:type="pct"/>
                <w:tcBorders>
                  <w:bottom w:val="single" w:sz="4" w:space="0" w:color="auto"/>
                </w:tcBorders>
                <w:shd w:val="clear" w:color="auto" w:fill="F3F3F3"/>
                <w:hideMark/>
              </w:tcPr>
              <w:p w14:paraId="65103D7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3B139DE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723" w:type="pct"/>
                <w:tcBorders>
                  <w:bottom w:val="single" w:sz="4" w:space="0" w:color="auto"/>
                </w:tcBorders>
                <w:shd w:val="clear" w:color="auto" w:fill="F3F3F3"/>
                <w:hideMark/>
              </w:tcPr>
              <w:p w14:paraId="7A9CA6C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nextval('auditoria.logs_id_seq'::regclass)</w:t>
                </w:r>
              </w:p>
            </w:tc>
            <w:tc>
              <w:tcPr>
                <w:tcW w:w="1392" w:type="pct"/>
                <w:tcBorders>
                  <w:bottom w:val="single" w:sz="4" w:space="0" w:color="auto"/>
                </w:tcBorders>
                <w:shd w:val="clear" w:color="auto" w:fill="F3F3F3"/>
                <w:hideMark/>
              </w:tcPr>
              <w:p w14:paraId="66B77C5B"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4A3ECB4" w14:textId="77777777" w:rsidTr="00C245F8">
            <w:trPr>
              <w:divId w:val="877863288"/>
              <w:cantSplit/>
              <w:tblHeader/>
            </w:trPr>
            <w:tc>
              <w:tcPr>
                <w:tcW w:w="830" w:type="pct"/>
                <w:tcBorders>
                  <w:bottom w:val="single" w:sz="4" w:space="0" w:color="auto"/>
                </w:tcBorders>
                <w:shd w:val="clear" w:color="auto" w:fill="FFFFFF"/>
                <w:hideMark/>
              </w:tcPr>
              <w:p w14:paraId="0595D16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usuario_id</w:t>
                </w:r>
              </w:p>
            </w:tc>
            <w:tc>
              <w:tcPr>
                <w:tcW w:w="759" w:type="pct"/>
                <w:tcBorders>
                  <w:bottom w:val="single" w:sz="4" w:space="0" w:color="auto"/>
                </w:tcBorders>
                <w:shd w:val="clear" w:color="auto" w:fill="FFFFFF"/>
                <w:hideMark/>
              </w:tcPr>
              <w:p w14:paraId="5F8F989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22DCA9F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0671913F"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4DDDE4EB" w14:textId="77777777" w:rsidR="00C245F8" w:rsidRPr="00C245F8" w:rsidRDefault="00C245F8" w:rsidP="00C245F8">
                <w:pPr>
                  <w:spacing w:before="150" w:after="80"/>
                  <w:jc w:val="both"/>
                  <w:rPr>
                    <w:rFonts w:eastAsia="Times New Roman"/>
                    <w:sz w:val="18"/>
                    <w:szCs w:val="20"/>
                  </w:rPr>
                </w:pPr>
              </w:p>
            </w:tc>
          </w:tr>
          <w:tr w:rsidR="00C245F8" w:rsidRPr="00C245F8" w14:paraId="4B3959F7" w14:textId="77777777" w:rsidTr="00C245F8">
            <w:trPr>
              <w:divId w:val="877863288"/>
              <w:cantSplit/>
              <w:tblHeader/>
            </w:trPr>
            <w:tc>
              <w:tcPr>
                <w:tcW w:w="830" w:type="pct"/>
                <w:tcBorders>
                  <w:bottom w:val="single" w:sz="4" w:space="0" w:color="auto"/>
                </w:tcBorders>
                <w:shd w:val="clear" w:color="auto" w:fill="F3F3F3"/>
                <w:hideMark/>
              </w:tcPr>
              <w:p w14:paraId="2FBC8D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usuario_email</w:t>
                </w:r>
              </w:p>
            </w:tc>
            <w:tc>
              <w:tcPr>
                <w:tcW w:w="759" w:type="pct"/>
                <w:tcBorders>
                  <w:bottom w:val="single" w:sz="4" w:space="0" w:color="auto"/>
                </w:tcBorders>
                <w:shd w:val="clear" w:color="auto" w:fill="F3F3F3"/>
                <w:hideMark/>
              </w:tcPr>
              <w:p w14:paraId="6F87BF5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45C439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13EF4AB0"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5E10F2A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Correo del usuario que realizó la acción</w:t>
                </w:r>
              </w:p>
            </w:tc>
          </w:tr>
          <w:tr w:rsidR="00C245F8" w:rsidRPr="00C245F8" w14:paraId="26185727" w14:textId="77777777" w:rsidTr="00C245F8">
            <w:trPr>
              <w:divId w:val="877863288"/>
              <w:cantSplit/>
              <w:tblHeader/>
            </w:trPr>
            <w:tc>
              <w:tcPr>
                <w:tcW w:w="830" w:type="pct"/>
                <w:tcBorders>
                  <w:bottom w:val="single" w:sz="4" w:space="0" w:color="auto"/>
                </w:tcBorders>
                <w:shd w:val="clear" w:color="auto" w:fill="FFFFFF"/>
                <w:hideMark/>
              </w:tcPr>
              <w:p w14:paraId="723D312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rol</w:t>
                </w:r>
              </w:p>
            </w:tc>
            <w:tc>
              <w:tcPr>
                <w:tcW w:w="759" w:type="pct"/>
                <w:tcBorders>
                  <w:bottom w:val="single" w:sz="4" w:space="0" w:color="auto"/>
                </w:tcBorders>
                <w:shd w:val="clear" w:color="auto" w:fill="FFFFFF"/>
                <w:hideMark/>
              </w:tcPr>
              <w:p w14:paraId="30933F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1BEB2FA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28903479"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3F39C3C6" w14:textId="77777777" w:rsidR="00C245F8" w:rsidRPr="00C245F8" w:rsidRDefault="00C245F8" w:rsidP="00C245F8">
                <w:pPr>
                  <w:spacing w:before="150" w:after="80"/>
                  <w:jc w:val="both"/>
                  <w:rPr>
                    <w:rFonts w:eastAsia="Times New Roman"/>
                    <w:sz w:val="18"/>
                    <w:szCs w:val="20"/>
                  </w:rPr>
                </w:pPr>
              </w:p>
            </w:tc>
          </w:tr>
          <w:tr w:rsidR="00C245F8" w:rsidRPr="00C245F8" w14:paraId="3D1F45CA" w14:textId="77777777" w:rsidTr="00C245F8">
            <w:trPr>
              <w:divId w:val="877863288"/>
              <w:cantSplit/>
              <w:tblHeader/>
            </w:trPr>
            <w:tc>
              <w:tcPr>
                <w:tcW w:w="830" w:type="pct"/>
                <w:tcBorders>
                  <w:bottom w:val="single" w:sz="4" w:space="0" w:color="auto"/>
                </w:tcBorders>
                <w:shd w:val="clear" w:color="auto" w:fill="F3F3F3"/>
                <w:hideMark/>
              </w:tcPr>
              <w:p w14:paraId="0ED42C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módulo</w:t>
                </w:r>
              </w:p>
            </w:tc>
            <w:tc>
              <w:tcPr>
                <w:tcW w:w="759" w:type="pct"/>
                <w:tcBorders>
                  <w:bottom w:val="single" w:sz="4" w:space="0" w:color="auto"/>
                </w:tcBorders>
                <w:shd w:val="clear" w:color="auto" w:fill="F3F3F3"/>
                <w:hideMark/>
              </w:tcPr>
              <w:p w14:paraId="7CCCCEB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5824743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098C35EF"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62FDC94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Módulo afectado (auth, solicitudes, mantenimientos, etc.)</w:t>
                </w:r>
              </w:p>
            </w:tc>
          </w:tr>
          <w:tr w:rsidR="00C245F8" w:rsidRPr="00C245F8" w14:paraId="3FF8869C" w14:textId="77777777" w:rsidTr="00C245F8">
            <w:trPr>
              <w:divId w:val="877863288"/>
              <w:cantSplit/>
              <w:tblHeader/>
            </w:trPr>
            <w:tc>
              <w:tcPr>
                <w:tcW w:w="830" w:type="pct"/>
                <w:tcBorders>
                  <w:bottom w:val="single" w:sz="4" w:space="0" w:color="auto"/>
                </w:tcBorders>
                <w:shd w:val="clear" w:color="auto" w:fill="FFFFFF"/>
                <w:hideMark/>
              </w:tcPr>
              <w:p w14:paraId="73C53B8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accion</w:t>
                </w:r>
              </w:p>
            </w:tc>
            <w:tc>
              <w:tcPr>
                <w:tcW w:w="759" w:type="pct"/>
                <w:tcBorders>
                  <w:bottom w:val="single" w:sz="4" w:space="0" w:color="auto"/>
                </w:tcBorders>
                <w:shd w:val="clear" w:color="auto" w:fill="FFFFFF"/>
                <w:hideMark/>
              </w:tcPr>
              <w:p w14:paraId="7089D8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7350F43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03B4E348"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4D7FEEC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Tipo de acción (CREATE, UPDATE, DELETE, LOGIN, APPROVE, etc.)</w:t>
                </w:r>
              </w:p>
            </w:tc>
          </w:tr>
          <w:tr w:rsidR="00C245F8" w:rsidRPr="00C245F8" w14:paraId="16268CC5" w14:textId="77777777" w:rsidTr="00C245F8">
            <w:trPr>
              <w:divId w:val="877863288"/>
              <w:cantSplit/>
              <w:tblHeader/>
            </w:trPr>
            <w:tc>
              <w:tcPr>
                <w:tcW w:w="830" w:type="pct"/>
                <w:tcBorders>
                  <w:bottom w:val="single" w:sz="4" w:space="0" w:color="auto"/>
                </w:tcBorders>
                <w:shd w:val="clear" w:color="auto" w:fill="F3F3F3"/>
                <w:hideMark/>
              </w:tcPr>
              <w:p w14:paraId="3C50F69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descripcion</w:t>
                </w:r>
              </w:p>
            </w:tc>
            <w:tc>
              <w:tcPr>
                <w:tcW w:w="759" w:type="pct"/>
                <w:tcBorders>
                  <w:bottom w:val="single" w:sz="4" w:space="0" w:color="auto"/>
                </w:tcBorders>
                <w:shd w:val="clear" w:color="auto" w:fill="F3F3F3"/>
                <w:hideMark/>
              </w:tcPr>
              <w:p w14:paraId="091122F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7176962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6D6C0447"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63ED000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Descripción amigable de la acción realizada</w:t>
                </w:r>
              </w:p>
            </w:tc>
          </w:tr>
          <w:tr w:rsidR="00C245F8" w:rsidRPr="00C245F8" w14:paraId="34C76F16" w14:textId="77777777" w:rsidTr="00C245F8">
            <w:trPr>
              <w:divId w:val="877863288"/>
              <w:cantSplit/>
              <w:tblHeader/>
            </w:trPr>
            <w:tc>
              <w:tcPr>
                <w:tcW w:w="830" w:type="pct"/>
                <w:tcBorders>
                  <w:bottom w:val="single" w:sz="4" w:space="0" w:color="auto"/>
                </w:tcBorders>
                <w:shd w:val="clear" w:color="auto" w:fill="FFFFFF"/>
                <w:hideMark/>
              </w:tcPr>
              <w:p w14:paraId="5FF329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datos_anteriores</w:t>
                </w:r>
              </w:p>
            </w:tc>
            <w:tc>
              <w:tcPr>
                <w:tcW w:w="759" w:type="pct"/>
                <w:tcBorders>
                  <w:bottom w:val="single" w:sz="4" w:space="0" w:color="auto"/>
                </w:tcBorders>
                <w:shd w:val="clear" w:color="auto" w:fill="FFFFFF"/>
                <w:hideMark/>
              </w:tcPr>
              <w:p w14:paraId="0E9D14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297" w:type="pct"/>
                <w:tcBorders>
                  <w:bottom w:val="single" w:sz="4" w:space="0" w:color="auto"/>
                </w:tcBorders>
                <w:shd w:val="clear" w:color="auto" w:fill="FFFFFF"/>
                <w:hideMark/>
              </w:tcPr>
              <w:p w14:paraId="3B2B990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1299A564"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2B6AA1A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 con los datos antes del cambio</w:t>
                </w:r>
              </w:p>
            </w:tc>
          </w:tr>
          <w:tr w:rsidR="00C245F8" w:rsidRPr="00C245F8" w14:paraId="6FFB5E75" w14:textId="77777777" w:rsidTr="00C245F8">
            <w:trPr>
              <w:divId w:val="877863288"/>
              <w:cantSplit/>
              <w:tblHeader/>
            </w:trPr>
            <w:tc>
              <w:tcPr>
                <w:tcW w:w="830" w:type="pct"/>
                <w:tcBorders>
                  <w:bottom w:val="single" w:sz="4" w:space="0" w:color="auto"/>
                </w:tcBorders>
                <w:shd w:val="clear" w:color="auto" w:fill="F3F3F3"/>
                <w:hideMark/>
              </w:tcPr>
              <w:p w14:paraId="61FD716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datos_nuevos</w:t>
                </w:r>
              </w:p>
            </w:tc>
            <w:tc>
              <w:tcPr>
                <w:tcW w:w="759" w:type="pct"/>
                <w:tcBorders>
                  <w:bottom w:val="single" w:sz="4" w:space="0" w:color="auto"/>
                </w:tcBorders>
                <w:shd w:val="clear" w:color="auto" w:fill="F3F3F3"/>
                <w:hideMark/>
              </w:tcPr>
              <w:p w14:paraId="52F4C1D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297" w:type="pct"/>
                <w:tcBorders>
                  <w:bottom w:val="single" w:sz="4" w:space="0" w:color="auto"/>
                </w:tcBorders>
                <w:shd w:val="clear" w:color="auto" w:fill="F3F3F3"/>
                <w:hideMark/>
              </w:tcPr>
              <w:p w14:paraId="12BDB9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1392FBB1"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08CE5E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 con los datos después del cambio</w:t>
                </w:r>
              </w:p>
            </w:tc>
          </w:tr>
          <w:tr w:rsidR="00C245F8" w:rsidRPr="00C245F8" w14:paraId="27344577" w14:textId="77777777" w:rsidTr="00C245F8">
            <w:trPr>
              <w:divId w:val="877863288"/>
              <w:cantSplit/>
              <w:tblHeader/>
            </w:trPr>
            <w:tc>
              <w:tcPr>
                <w:tcW w:w="830" w:type="pct"/>
                <w:tcBorders>
                  <w:bottom w:val="single" w:sz="4" w:space="0" w:color="auto"/>
                </w:tcBorders>
                <w:shd w:val="clear" w:color="auto" w:fill="FFFFFF"/>
                <w:hideMark/>
              </w:tcPr>
              <w:p w14:paraId="196395C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ip</w:t>
                </w:r>
              </w:p>
            </w:tc>
            <w:tc>
              <w:tcPr>
                <w:tcW w:w="759" w:type="pct"/>
                <w:tcBorders>
                  <w:bottom w:val="single" w:sz="4" w:space="0" w:color="auto"/>
                </w:tcBorders>
                <w:shd w:val="clear" w:color="auto" w:fill="FFFFFF"/>
                <w:hideMark/>
              </w:tcPr>
              <w:p w14:paraId="1C74F2A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4D8D5C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43148D65"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06813E00" w14:textId="77777777" w:rsidR="00C245F8" w:rsidRPr="00C245F8" w:rsidRDefault="00C245F8" w:rsidP="00C245F8">
                <w:pPr>
                  <w:spacing w:before="150" w:after="80"/>
                  <w:jc w:val="both"/>
                  <w:rPr>
                    <w:rFonts w:eastAsia="Times New Roman"/>
                    <w:sz w:val="18"/>
                    <w:szCs w:val="20"/>
                  </w:rPr>
                </w:pPr>
              </w:p>
            </w:tc>
          </w:tr>
          <w:tr w:rsidR="00C245F8" w:rsidRPr="00C245F8" w14:paraId="6FF9DDDF" w14:textId="77777777" w:rsidTr="00C245F8">
            <w:trPr>
              <w:divId w:val="877863288"/>
              <w:cantSplit/>
              <w:tblHeader/>
            </w:trPr>
            <w:tc>
              <w:tcPr>
                <w:tcW w:w="830" w:type="pct"/>
                <w:tcBorders>
                  <w:bottom w:val="single" w:sz="4" w:space="0" w:color="auto"/>
                </w:tcBorders>
                <w:shd w:val="clear" w:color="auto" w:fill="F3F3F3"/>
                <w:hideMark/>
              </w:tcPr>
              <w:p w14:paraId="1B59BA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user_agent</w:t>
                </w:r>
              </w:p>
            </w:tc>
            <w:tc>
              <w:tcPr>
                <w:tcW w:w="759" w:type="pct"/>
                <w:tcBorders>
                  <w:bottom w:val="single" w:sz="4" w:space="0" w:color="auto"/>
                </w:tcBorders>
                <w:shd w:val="clear" w:color="auto" w:fill="F3F3F3"/>
                <w:hideMark/>
              </w:tcPr>
              <w:p w14:paraId="5C4CEE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0E59CB6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25DDEC57"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4DC093FB" w14:textId="77777777" w:rsidR="00C245F8" w:rsidRPr="00C245F8" w:rsidRDefault="00C245F8" w:rsidP="00C245F8">
                <w:pPr>
                  <w:spacing w:before="150" w:after="80"/>
                  <w:jc w:val="both"/>
                  <w:rPr>
                    <w:rFonts w:eastAsia="Times New Roman"/>
                    <w:sz w:val="18"/>
                    <w:szCs w:val="20"/>
                  </w:rPr>
                </w:pPr>
              </w:p>
            </w:tc>
          </w:tr>
          <w:tr w:rsidR="00C245F8" w:rsidRPr="00C245F8" w14:paraId="4A95F665" w14:textId="77777777" w:rsidTr="00C245F8">
            <w:trPr>
              <w:divId w:val="877863288"/>
              <w:cantSplit/>
              <w:tblHeader/>
            </w:trPr>
            <w:tc>
              <w:tcPr>
                <w:tcW w:w="830" w:type="pct"/>
                <w:tcBorders>
                  <w:bottom w:val="single" w:sz="4" w:space="0" w:color="auto"/>
                </w:tcBorders>
                <w:shd w:val="clear" w:color="auto" w:fill="FFFFFF"/>
                <w:hideMark/>
              </w:tcPr>
              <w:p w14:paraId="5FC19E1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fecha</w:t>
                </w:r>
              </w:p>
            </w:tc>
            <w:tc>
              <w:tcPr>
                <w:tcW w:w="759" w:type="pct"/>
                <w:tcBorders>
                  <w:bottom w:val="single" w:sz="4" w:space="0" w:color="auto"/>
                </w:tcBorders>
                <w:shd w:val="clear" w:color="auto" w:fill="FFFFFF"/>
                <w:hideMark/>
              </w:tcPr>
              <w:p w14:paraId="21DB79C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FFFFF"/>
                <w:hideMark/>
              </w:tcPr>
              <w:p w14:paraId="7BDCA1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5A254CD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CURRENT_TIMESTAMP</w:t>
                </w:r>
              </w:p>
            </w:tc>
            <w:tc>
              <w:tcPr>
                <w:tcW w:w="1392" w:type="pct"/>
                <w:tcBorders>
                  <w:bottom w:val="single" w:sz="4" w:space="0" w:color="auto"/>
                </w:tcBorders>
                <w:shd w:val="clear" w:color="auto" w:fill="FFFFFF"/>
                <w:hideMark/>
              </w:tcPr>
              <w:p w14:paraId="640262D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Fecha y hora del evento registrado</w:t>
                </w:r>
              </w:p>
            </w:tc>
          </w:tr>
          <w:tr w:rsidR="00C245F8" w:rsidRPr="00C245F8" w14:paraId="222A5D09" w14:textId="77777777" w:rsidTr="00C245F8">
            <w:trPr>
              <w:divId w:val="877863288"/>
              <w:cantSplit/>
              <w:tblHeader/>
            </w:trPr>
            <w:tc>
              <w:tcPr>
                <w:tcW w:w="830" w:type="pct"/>
                <w:tcBorders>
                  <w:bottom w:val="single" w:sz="4" w:space="0" w:color="auto"/>
                </w:tcBorders>
                <w:shd w:val="clear" w:color="auto" w:fill="F3F3F3"/>
                <w:hideMark/>
              </w:tcPr>
              <w:p w14:paraId="761A4D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duracion_ms</w:t>
                </w:r>
              </w:p>
            </w:tc>
            <w:tc>
              <w:tcPr>
                <w:tcW w:w="759" w:type="pct"/>
                <w:tcBorders>
                  <w:bottom w:val="single" w:sz="4" w:space="0" w:color="auto"/>
                </w:tcBorders>
                <w:shd w:val="clear" w:color="auto" w:fill="F3F3F3"/>
                <w:hideMark/>
              </w:tcPr>
              <w:p w14:paraId="6A2CFA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5A9E8C2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0F745DF0"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7E446D84" w14:textId="77777777" w:rsidR="00C245F8" w:rsidRPr="00C245F8" w:rsidRDefault="00C245F8" w:rsidP="00C245F8">
                <w:pPr>
                  <w:spacing w:before="150" w:after="80"/>
                  <w:jc w:val="both"/>
                  <w:rPr>
                    <w:rFonts w:eastAsia="Times New Roman"/>
                    <w:sz w:val="18"/>
                    <w:szCs w:val="20"/>
                  </w:rPr>
                </w:pPr>
              </w:p>
            </w:tc>
          </w:tr>
          <w:tr w:rsidR="00C245F8" w:rsidRPr="00C245F8" w14:paraId="5939BCA8" w14:textId="77777777" w:rsidTr="00C245F8">
            <w:trPr>
              <w:divId w:val="877863288"/>
              <w:cantSplit/>
              <w:tblHeader/>
            </w:trPr>
            <w:tc>
              <w:tcPr>
                <w:tcW w:w="830" w:type="pct"/>
                <w:tcBorders>
                  <w:bottom w:val="single" w:sz="4" w:space="0" w:color="auto"/>
                </w:tcBorders>
                <w:shd w:val="clear" w:color="auto" w:fill="FFFFFF"/>
                <w:hideMark/>
              </w:tcPr>
              <w:p w14:paraId="4E3FF45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request_id</w:t>
                </w:r>
              </w:p>
            </w:tc>
            <w:tc>
              <w:tcPr>
                <w:tcW w:w="759" w:type="pct"/>
                <w:tcBorders>
                  <w:bottom w:val="single" w:sz="4" w:space="0" w:color="auto"/>
                </w:tcBorders>
                <w:shd w:val="clear" w:color="auto" w:fill="FFFFFF"/>
                <w:hideMark/>
              </w:tcPr>
              <w:p w14:paraId="068C9D4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5B7B263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1E767310"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4128E72F" w14:textId="77777777" w:rsidR="00C245F8" w:rsidRPr="00C245F8" w:rsidRDefault="00C245F8" w:rsidP="00C245F8">
                <w:pPr>
                  <w:spacing w:before="150" w:after="80"/>
                  <w:jc w:val="both"/>
                  <w:rPr>
                    <w:rFonts w:eastAsia="Times New Roman"/>
                    <w:sz w:val="18"/>
                    <w:szCs w:val="20"/>
                  </w:rPr>
                </w:pPr>
              </w:p>
            </w:tc>
          </w:tr>
          <w:tr w:rsidR="00C245F8" w:rsidRPr="00C245F8" w14:paraId="48238E7A" w14:textId="77777777" w:rsidTr="00C245F8">
            <w:trPr>
              <w:divId w:val="877863288"/>
              <w:cantSplit/>
              <w:tblHeader/>
            </w:trPr>
            <w:tc>
              <w:tcPr>
                <w:tcW w:w="830" w:type="pct"/>
                <w:tcBorders>
                  <w:bottom w:val="single" w:sz="4" w:space="0" w:color="auto"/>
                </w:tcBorders>
                <w:shd w:val="clear" w:color="auto" w:fill="F3F3F3"/>
                <w:hideMark/>
              </w:tcPr>
              <w:p w14:paraId="170756E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mantenimiento_id</w:t>
                </w:r>
              </w:p>
            </w:tc>
            <w:tc>
              <w:tcPr>
                <w:tcW w:w="759" w:type="pct"/>
                <w:tcBorders>
                  <w:bottom w:val="single" w:sz="4" w:space="0" w:color="auto"/>
                </w:tcBorders>
                <w:shd w:val="clear" w:color="auto" w:fill="F3F3F3"/>
                <w:hideMark/>
              </w:tcPr>
              <w:p w14:paraId="0F9E3FB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44FE970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75F5FCE7"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78F41DAE" w14:textId="77777777" w:rsidR="00C245F8" w:rsidRPr="00C245F8" w:rsidRDefault="00C245F8" w:rsidP="00C245F8">
                <w:pPr>
                  <w:spacing w:before="150" w:after="80"/>
                  <w:jc w:val="both"/>
                  <w:rPr>
                    <w:rFonts w:eastAsia="Times New Roman"/>
                    <w:sz w:val="18"/>
                    <w:szCs w:val="20"/>
                  </w:rPr>
                </w:pPr>
              </w:p>
            </w:tc>
          </w:tr>
          <w:tr w:rsidR="00C245F8" w:rsidRPr="00C245F8" w14:paraId="3CCDD484" w14:textId="77777777" w:rsidTr="00C245F8">
            <w:trPr>
              <w:divId w:val="877863288"/>
              <w:cantSplit/>
              <w:tblHeader/>
            </w:trPr>
            <w:tc>
              <w:tcPr>
                <w:tcW w:w="830" w:type="pct"/>
                <w:tcBorders>
                  <w:bottom w:val="single" w:sz="4" w:space="0" w:color="auto"/>
                </w:tcBorders>
                <w:shd w:val="clear" w:color="auto" w:fill="FFFFFF"/>
                <w:hideMark/>
              </w:tcPr>
              <w:p w14:paraId="171DB85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inventario_id</w:t>
                </w:r>
              </w:p>
            </w:tc>
            <w:tc>
              <w:tcPr>
                <w:tcW w:w="759" w:type="pct"/>
                <w:tcBorders>
                  <w:bottom w:val="single" w:sz="4" w:space="0" w:color="auto"/>
                </w:tcBorders>
                <w:shd w:val="clear" w:color="auto" w:fill="FFFFFF"/>
                <w:hideMark/>
              </w:tcPr>
              <w:p w14:paraId="6A348E4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7D443DD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3E057CCF" w14:textId="77777777" w:rsidR="00C245F8" w:rsidRPr="00C245F8" w:rsidRDefault="00C245F8" w:rsidP="00C245F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7391D60E" w14:textId="77777777" w:rsidR="00C245F8" w:rsidRPr="00C245F8" w:rsidRDefault="00C245F8" w:rsidP="00C245F8">
                <w:pPr>
                  <w:spacing w:before="150" w:after="80"/>
                  <w:jc w:val="both"/>
                  <w:rPr>
                    <w:rFonts w:eastAsia="Times New Roman"/>
                    <w:sz w:val="18"/>
                    <w:szCs w:val="20"/>
                  </w:rPr>
                </w:pPr>
              </w:p>
            </w:tc>
          </w:tr>
          <w:tr w:rsidR="00C245F8" w:rsidRPr="00C245F8" w14:paraId="7317EE91" w14:textId="77777777" w:rsidTr="00C245F8">
            <w:trPr>
              <w:divId w:val="877863288"/>
              <w:cantSplit/>
              <w:tblHeader/>
            </w:trPr>
            <w:tc>
              <w:tcPr>
                <w:tcW w:w="830" w:type="pct"/>
                <w:tcBorders>
                  <w:bottom w:val="single" w:sz="4" w:space="0" w:color="auto"/>
                </w:tcBorders>
                <w:shd w:val="clear" w:color="auto" w:fill="F3F3F3"/>
                <w:hideMark/>
              </w:tcPr>
              <w:p w14:paraId="3F5EA87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auto</w:t>
                </w:r>
              </w:p>
            </w:tc>
            <w:tc>
              <w:tcPr>
                <w:tcW w:w="759" w:type="pct"/>
                <w:tcBorders>
                  <w:bottom w:val="single" w:sz="4" w:space="0" w:color="auto"/>
                </w:tcBorders>
                <w:shd w:val="clear" w:color="auto" w:fill="F3F3F3"/>
                <w:hideMark/>
              </w:tcPr>
              <w:p w14:paraId="2D72A9C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tcBorders>
                  <w:bottom w:val="single" w:sz="4" w:space="0" w:color="auto"/>
                </w:tcBorders>
                <w:shd w:val="clear" w:color="auto" w:fill="F3F3F3"/>
                <w:hideMark/>
              </w:tcPr>
              <w:p w14:paraId="22E77C5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259957D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false</w:t>
                </w:r>
              </w:p>
            </w:tc>
            <w:tc>
              <w:tcPr>
                <w:tcW w:w="1392" w:type="pct"/>
                <w:tcBorders>
                  <w:bottom w:val="single" w:sz="4" w:space="0" w:color="auto"/>
                </w:tcBorders>
                <w:shd w:val="clear" w:color="auto" w:fill="F3F3F3"/>
                <w:hideMark/>
              </w:tcPr>
              <w:p w14:paraId="06CC9FB7"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655C1C3" w14:textId="77777777" w:rsidTr="00C245F8">
            <w:trPr>
              <w:divId w:val="877863288"/>
              <w:cantSplit/>
              <w:tblHeader/>
            </w:trPr>
            <w:tc>
              <w:tcPr>
                <w:tcW w:w="830" w:type="pct"/>
                <w:shd w:val="clear" w:color="auto" w:fill="FFFFFF"/>
                <w:hideMark/>
              </w:tcPr>
              <w:p w14:paraId="78282EA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creado_en</w:t>
                </w:r>
              </w:p>
            </w:tc>
            <w:tc>
              <w:tcPr>
                <w:tcW w:w="759" w:type="pct"/>
                <w:shd w:val="clear" w:color="auto" w:fill="FFFFFF"/>
                <w:hideMark/>
              </w:tcPr>
              <w:p w14:paraId="3891BD5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shd w:val="clear" w:color="auto" w:fill="FFFFFF"/>
                <w:hideMark/>
              </w:tcPr>
              <w:p w14:paraId="4A1A81C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723" w:type="pct"/>
                <w:shd w:val="clear" w:color="auto" w:fill="FFFFFF"/>
                <w:hideMark/>
              </w:tcPr>
              <w:p w14:paraId="75F0DB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392" w:type="pct"/>
                <w:shd w:val="clear" w:color="auto" w:fill="FFFFFF"/>
                <w:hideMark/>
              </w:tcPr>
              <w:p w14:paraId="34283A6A" w14:textId="77777777" w:rsidR="00C245F8" w:rsidRPr="00C245F8" w:rsidRDefault="00C245F8" w:rsidP="00C245F8">
                <w:pPr>
                  <w:spacing w:before="150" w:after="80"/>
                  <w:jc w:val="both"/>
                  <w:rPr>
                    <w:rFonts w:ascii="Aptos" w:eastAsia="Times New Roman" w:hAnsi="Aptos"/>
                    <w:color w:val="1F2937"/>
                    <w:sz w:val="18"/>
                    <w:szCs w:val="18"/>
                  </w:rPr>
                </w:pPr>
              </w:p>
            </w:tc>
          </w:tr>
        </w:tbl>
        <w:p w14:paraId="22F713BC" w14:textId="77777777" w:rsidR="00C245F8" w:rsidRPr="00C245F8" w:rsidRDefault="00C245F8" w:rsidP="00C245F8">
          <w:pPr>
            <w:numPr>
              <w:ilvl w:val="0"/>
              <w:numId w:val="3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7BBCC81E" w14:textId="77777777" w:rsidR="00C245F8" w:rsidRPr="00C245F8" w:rsidRDefault="00C245F8" w:rsidP="00C245F8">
          <w:pPr>
            <w:numPr>
              <w:ilvl w:val="0"/>
              <w:numId w:val="3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idx_auditoria_accion: CREATE INDEX idx_auditoria_accion ON auditoria.logs USING btree (accion)</w:t>
          </w:r>
        </w:p>
        <w:p w14:paraId="14562947" w14:textId="77777777" w:rsidR="00C245F8" w:rsidRPr="00C245F8" w:rsidRDefault="00C245F8" w:rsidP="00C245F8">
          <w:pPr>
            <w:numPr>
              <w:ilvl w:val="0"/>
              <w:numId w:val="3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idx_auditoria_fecha: CREATE INDEX idx_auditoria_fecha ON auditoria.logs USING btree (fecha DESC)</w:t>
          </w:r>
        </w:p>
        <w:p w14:paraId="487A3E5E" w14:textId="77777777" w:rsidR="00C245F8" w:rsidRPr="00C245F8" w:rsidRDefault="00C245F8" w:rsidP="00C245F8">
          <w:pPr>
            <w:numPr>
              <w:ilvl w:val="0"/>
              <w:numId w:val="3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idx_auditoria_modulo: CREATE INDEX idx_auditoria_modulo ON auditoria.logs USING btree (módulo)</w:t>
          </w:r>
        </w:p>
        <w:p w14:paraId="14B7711F" w14:textId="77777777" w:rsidR="00C245F8" w:rsidRPr="00C245F8" w:rsidRDefault="00C245F8" w:rsidP="00C245F8">
          <w:pPr>
            <w:numPr>
              <w:ilvl w:val="0"/>
              <w:numId w:val="3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idx_auditoria_usuario: CREATE INDEX idx_auditoria_usuario ON auditoria.logs USING btree (usuario_email)</w:t>
          </w:r>
        </w:p>
        <w:p w14:paraId="5C7B64FD" w14:textId="77777777" w:rsidR="00C245F8" w:rsidRPr="00C245F8" w:rsidRDefault="00C245F8" w:rsidP="00C245F8">
          <w:pPr>
            <w:numPr>
              <w:ilvl w:val="0"/>
              <w:numId w:val="3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logs_pkey: CREATE UNIQUE INDEX logs_pkey ON auditoria.logs USING btree (id)</w:t>
          </w:r>
        </w:p>
        <w:p w14:paraId="04DE16A1"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public.audit_access_grants</w:t>
          </w:r>
        </w:p>
        <w:p w14:paraId="5716D45C" w14:textId="77777777" w:rsidR="00C245F8" w:rsidRPr="00C245F8" w:rsidRDefault="00C245F8" w:rsidP="00C245F8">
          <w:pPr>
            <w:numPr>
              <w:ilvl w:val="0"/>
              <w:numId w:val="3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21DDBE44" w14:textId="77777777" w:rsidR="00C245F8" w:rsidRPr="00C245F8" w:rsidRDefault="00C245F8" w:rsidP="00C245F8">
          <w:pPr>
            <w:numPr>
              <w:ilvl w:val="0"/>
              <w:numId w:val="3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audit-prep.</w:t>
          </w:r>
        </w:p>
        <w:p w14:paraId="52D8FF4F" w14:textId="77777777" w:rsidR="00C245F8" w:rsidRPr="00C245F8" w:rsidRDefault="00C245F8" w:rsidP="00C245F8">
          <w:pPr>
            <w:numPr>
              <w:ilvl w:val="0"/>
              <w:numId w:val="3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69C753E9" w14:textId="77777777" w:rsidR="00C245F8" w:rsidRPr="00C245F8" w:rsidRDefault="00C245F8" w:rsidP="00C245F8">
          <w:pPr>
            <w:numPr>
              <w:ilvl w:val="0"/>
              <w:numId w:val="3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1EEB0629" w14:textId="77777777" w:rsidR="00C245F8" w:rsidRPr="00C245F8" w:rsidRDefault="00C245F8" w:rsidP="00C245F8">
          <w:pPr>
            <w:numPr>
              <w:ilvl w:val="0"/>
              <w:numId w:val="3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395817AE" w14:textId="77777777" w:rsidR="00C245F8" w:rsidRPr="00C245F8" w:rsidRDefault="00C245F8" w:rsidP="00C245F8">
          <w:pPr>
            <w:numPr>
              <w:ilvl w:val="0"/>
              <w:numId w:val="3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created_by -&gt; public.users.id</w:t>
          </w:r>
        </w:p>
        <w:p w14:paraId="03913E50" w14:textId="77777777" w:rsidR="00C245F8" w:rsidRPr="00C245F8" w:rsidRDefault="00C245F8" w:rsidP="00C245F8">
          <w:pPr>
            <w:numPr>
              <w:ilvl w:val="0"/>
              <w:numId w:val="3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revoked_by -&gt; public.users.id</w:t>
          </w:r>
        </w:p>
        <w:tbl>
          <w:tblPr>
            <w:tblStyle w:val="Tablaconcuadrcula"/>
            <w:tblW w:w="5000" w:type="pct"/>
            <w:tblLook w:val="04A0" w:firstRow="1" w:lastRow="0" w:firstColumn="1" w:lastColumn="0" w:noHBand="0" w:noVBand="1"/>
          </w:tblPr>
          <w:tblGrid>
            <w:gridCol w:w="1310"/>
            <w:gridCol w:w="2292"/>
            <w:gridCol w:w="651"/>
            <w:gridCol w:w="4074"/>
            <w:gridCol w:w="1301"/>
          </w:tblGrid>
          <w:tr w:rsidR="00C245F8" w:rsidRPr="00C245F8" w14:paraId="5D115DA3" w14:textId="77777777" w:rsidTr="00C245F8">
            <w:trPr>
              <w:divId w:val="877863288"/>
              <w:cantSplit/>
              <w:tblHeader/>
            </w:trPr>
            <w:tc>
              <w:tcPr>
                <w:tcW w:w="699" w:type="pct"/>
                <w:tcBorders>
                  <w:bottom w:val="single" w:sz="4" w:space="0" w:color="auto"/>
                </w:tcBorders>
                <w:shd w:val="clear" w:color="auto" w:fill="325483"/>
                <w:hideMark/>
              </w:tcPr>
              <w:p w14:paraId="76103D3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209" w:type="pct"/>
                <w:tcBorders>
                  <w:bottom w:val="single" w:sz="4" w:space="0" w:color="auto"/>
                </w:tcBorders>
                <w:shd w:val="clear" w:color="auto" w:fill="325483"/>
                <w:hideMark/>
              </w:tcPr>
              <w:p w14:paraId="6808F24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17" w:type="pct"/>
                <w:tcBorders>
                  <w:bottom w:val="single" w:sz="4" w:space="0" w:color="auto"/>
                </w:tcBorders>
                <w:shd w:val="clear" w:color="auto" w:fill="325483"/>
                <w:hideMark/>
              </w:tcPr>
              <w:p w14:paraId="3A44119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2134" w:type="pct"/>
                <w:tcBorders>
                  <w:bottom w:val="single" w:sz="4" w:space="0" w:color="auto"/>
                </w:tcBorders>
                <w:shd w:val="clear" w:color="auto" w:fill="325483"/>
                <w:hideMark/>
              </w:tcPr>
              <w:p w14:paraId="6062DE36"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41" w:type="pct"/>
                <w:tcBorders>
                  <w:bottom w:val="single" w:sz="4" w:space="0" w:color="auto"/>
                </w:tcBorders>
                <w:shd w:val="clear" w:color="auto" w:fill="325483"/>
                <w:hideMark/>
              </w:tcPr>
              <w:p w14:paraId="4BF3A51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1BEC0528" w14:textId="77777777" w:rsidTr="00C245F8">
            <w:trPr>
              <w:divId w:val="877863288"/>
              <w:cantSplit/>
              <w:tblHeader/>
            </w:trPr>
            <w:tc>
              <w:tcPr>
                <w:tcW w:w="699" w:type="pct"/>
                <w:tcBorders>
                  <w:bottom w:val="single" w:sz="4" w:space="0" w:color="auto"/>
                </w:tcBorders>
                <w:shd w:val="clear" w:color="auto" w:fill="F3F3F3"/>
                <w:hideMark/>
              </w:tcPr>
              <w:p w14:paraId="7E4220D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209" w:type="pct"/>
                <w:tcBorders>
                  <w:bottom w:val="single" w:sz="4" w:space="0" w:color="auto"/>
                </w:tcBorders>
                <w:shd w:val="clear" w:color="auto" w:fill="F3F3F3"/>
                <w:hideMark/>
              </w:tcPr>
              <w:p w14:paraId="49F29DC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17" w:type="pct"/>
                <w:tcBorders>
                  <w:bottom w:val="single" w:sz="4" w:space="0" w:color="auto"/>
                </w:tcBorders>
                <w:shd w:val="clear" w:color="auto" w:fill="F3F3F3"/>
                <w:hideMark/>
              </w:tcPr>
              <w:p w14:paraId="7B9C258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134" w:type="pct"/>
                <w:tcBorders>
                  <w:bottom w:val="single" w:sz="4" w:space="0" w:color="auto"/>
                </w:tcBorders>
                <w:shd w:val="clear" w:color="auto" w:fill="F3F3F3"/>
                <w:hideMark/>
              </w:tcPr>
              <w:p w14:paraId="305869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nextval('audit_access_grants_id_seq'::regclass)</w:t>
                </w:r>
              </w:p>
            </w:tc>
            <w:tc>
              <w:tcPr>
                <w:tcW w:w="641" w:type="pct"/>
                <w:tcBorders>
                  <w:bottom w:val="single" w:sz="4" w:space="0" w:color="auto"/>
                </w:tcBorders>
                <w:shd w:val="clear" w:color="auto" w:fill="F3F3F3"/>
                <w:hideMark/>
              </w:tcPr>
              <w:p w14:paraId="4AC252B7"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62A96950" w14:textId="77777777" w:rsidTr="00C245F8">
            <w:trPr>
              <w:divId w:val="877863288"/>
              <w:cantSplit/>
              <w:tblHeader/>
            </w:trPr>
            <w:tc>
              <w:tcPr>
                <w:tcW w:w="699" w:type="pct"/>
                <w:tcBorders>
                  <w:bottom w:val="single" w:sz="4" w:space="0" w:color="auto"/>
                </w:tcBorders>
                <w:shd w:val="clear" w:color="auto" w:fill="FFFFFF"/>
                <w:hideMark/>
              </w:tcPr>
              <w:p w14:paraId="488E9EB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email</w:t>
                </w:r>
              </w:p>
            </w:tc>
            <w:tc>
              <w:tcPr>
                <w:tcW w:w="1209" w:type="pct"/>
                <w:tcBorders>
                  <w:bottom w:val="single" w:sz="4" w:space="0" w:color="auto"/>
                </w:tcBorders>
                <w:shd w:val="clear" w:color="auto" w:fill="FFFFFF"/>
                <w:hideMark/>
              </w:tcPr>
              <w:p w14:paraId="226C458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17" w:type="pct"/>
                <w:tcBorders>
                  <w:bottom w:val="single" w:sz="4" w:space="0" w:color="auto"/>
                </w:tcBorders>
                <w:shd w:val="clear" w:color="auto" w:fill="FFFFFF"/>
                <w:hideMark/>
              </w:tcPr>
              <w:p w14:paraId="2EB4EE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134" w:type="pct"/>
                <w:tcBorders>
                  <w:bottom w:val="single" w:sz="4" w:space="0" w:color="auto"/>
                </w:tcBorders>
                <w:shd w:val="clear" w:color="auto" w:fill="FFFFFF"/>
                <w:hideMark/>
              </w:tcPr>
              <w:p w14:paraId="6E4145A9" w14:textId="77777777" w:rsidR="00C245F8" w:rsidRPr="00C245F8" w:rsidRDefault="00C245F8" w:rsidP="00C245F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FFFFF"/>
                <w:hideMark/>
              </w:tcPr>
              <w:p w14:paraId="591A57DC" w14:textId="77777777" w:rsidR="00C245F8" w:rsidRPr="00C245F8" w:rsidRDefault="00C245F8" w:rsidP="00C245F8">
                <w:pPr>
                  <w:spacing w:before="150" w:after="80"/>
                  <w:jc w:val="both"/>
                  <w:rPr>
                    <w:rFonts w:eastAsia="Times New Roman"/>
                    <w:sz w:val="18"/>
                    <w:szCs w:val="20"/>
                  </w:rPr>
                </w:pPr>
              </w:p>
            </w:tc>
          </w:tr>
          <w:tr w:rsidR="00C245F8" w:rsidRPr="00C245F8" w14:paraId="3E51902F" w14:textId="77777777" w:rsidTr="00C245F8">
            <w:trPr>
              <w:divId w:val="877863288"/>
              <w:cantSplit/>
              <w:tblHeader/>
            </w:trPr>
            <w:tc>
              <w:tcPr>
                <w:tcW w:w="699" w:type="pct"/>
                <w:tcBorders>
                  <w:bottom w:val="single" w:sz="4" w:space="0" w:color="auto"/>
                </w:tcBorders>
                <w:shd w:val="clear" w:color="auto" w:fill="F3F3F3"/>
                <w:hideMark/>
              </w:tcPr>
              <w:p w14:paraId="183A0C7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display_name</w:t>
                </w:r>
              </w:p>
            </w:tc>
            <w:tc>
              <w:tcPr>
                <w:tcW w:w="1209" w:type="pct"/>
                <w:tcBorders>
                  <w:bottom w:val="single" w:sz="4" w:space="0" w:color="auto"/>
                </w:tcBorders>
                <w:shd w:val="clear" w:color="auto" w:fill="F3F3F3"/>
                <w:hideMark/>
              </w:tcPr>
              <w:p w14:paraId="05FCE20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17" w:type="pct"/>
                <w:tcBorders>
                  <w:bottom w:val="single" w:sz="4" w:space="0" w:color="auto"/>
                </w:tcBorders>
                <w:shd w:val="clear" w:color="auto" w:fill="F3F3F3"/>
                <w:hideMark/>
              </w:tcPr>
              <w:p w14:paraId="51774A1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34" w:type="pct"/>
                <w:tcBorders>
                  <w:bottom w:val="single" w:sz="4" w:space="0" w:color="auto"/>
                </w:tcBorders>
                <w:shd w:val="clear" w:color="auto" w:fill="F3F3F3"/>
                <w:hideMark/>
              </w:tcPr>
              <w:p w14:paraId="6861DBEC" w14:textId="77777777" w:rsidR="00C245F8" w:rsidRPr="00C245F8" w:rsidRDefault="00C245F8" w:rsidP="00C245F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3F3F3"/>
                <w:hideMark/>
              </w:tcPr>
              <w:p w14:paraId="0D3ED3D7" w14:textId="77777777" w:rsidR="00C245F8" w:rsidRPr="00C245F8" w:rsidRDefault="00C245F8" w:rsidP="00C245F8">
                <w:pPr>
                  <w:spacing w:before="150" w:after="80"/>
                  <w:jc w:val="both"/>
                  <w:rPr>
                    <w:rFonts w:eastAsia="Times New Roman"/>
                    <w:sz w:val="18"/>
                    <w:szCs w:val="20"/>
                  </w:rPr>
                </w:pPr>
              </w:p>
            </w:tc>
          </w:tr>
          <w:tr w:rsidR="00C245F8" w:rsidRPr="00C245F8" w14:paraId="09B463DB" w14:textId="77777777" w:rsidTr="00C245F8">
            <w:trPr>
              <w:divId w:val="877863288"/>
              <w:cantSplit/>
              <w:tblHeader/>
            </w:trPr>
            <w:tc>
              <w:tcPr>
                <w:tcW w:w="699" w:type="pct"/>
                <w:tcBorders>
                  <w:bottom w:val="single" w:sz="4" w:space="0" w:color="auto"/>
                </w:tcBorders>
                <w:shd w:val="clear" w:color="auto" w:fill="FFFFFF"/>
                <w:hideMark/>
              </w:tcPr>
              <w:p w14:paraId="5A1533F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expires_at</w:t>
                </w:r>
              </w:p>
            </w:tc>
            <w:tc>
              <w:tcPr>
                <w:tcW w:w="1209" w:type="pct"/>
                <w:tcBorders>
                  <w:bottom w:val="single" w:sz="4" w:space="0" w:color="auto"/>
                </w:tcBorders>
                <w:shd w:val="clear" w:color="auto" w:fill="FFFFFF"/>
                <w:hideMark/>
              </w:tcPr>
              <w:p w14:paraId="7A7668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17" w:type="pct"/>
                <w:tcBorders>
                  <w:bottom w:val="single" w:sz="4" w:space="0" w:color="auto"/>
                </w:tcBorders>
                <w:shd w:val="clear" w:color="auto" w:fill="FFFFFF"/>
                <w:hideMark/>
              </w:tcPr>
              <w:p w14:paraId="2B8E7A0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34" w:type="pct"/>
                <w:tcBorders>
                  <w:bottom w:val="single" w:sz="4" w:space="0" w:color="auto"/>
                </w:tcBorders>
                <w:shd w:val="clear" w:color="auto" w:fill="FFFFFF"/>
                <w:hideMark/>
              </w:tcPr>
              <w:p w14:paraId="13EC018A" w14:textId="77777777" w:rsidR="00C245F8" w:rsidRPr="00C245F8" w:rsidRDefault="00C245F8" w:rsidP="00C245F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FFFFF"/>
                <w:hideMark/>
              </w:tcPr>
              <w:p w14:paraId="6003B7F0" w14:textId="77777777" w:rsidR="00C245F8" w:rsidRPr="00C245F8" w:rsidRDefault="00C245F8" w:rsidP="00C245F8">
                <w:pPr>
                  <w:spacing w:before="150" w:after="80"/>
                  <w:jc w:val="both"/>
                  <w:rPr>
                    <w:rFonts w:eastAsia="Times New Roman"/>
                    <w:sz w:val="18"/>
                    <w:szCs w:val="20"/>
                  </w:rPr>
                </w:pPr>
              </w:p>
            </w:tc>
          </w:tr>
          <w:tr w:rsidR="00C245F8" w:rsidRPr="00C245F8" w14:paraId="13A0B5FF" w14:textId="77777777" w:rsidTr="00C245F8">
            <w:trPr>
              <w:divId w:val="877863288"/>
              <w:cantSplit/>
              <w:tblHeader/>
            </w:trPr>
            <w:tc>
              <w:tcPr>
                <w:tcW w:w="699" w:type="pct"/>
                <w:tcBorders>
                  <w:bottom w:val="single" w:sz="4" w:space="0" w:color="auto"/>
                </w:tcBorders>
                <w:shd w:val="clear" w:color="auto" w:fill="F3F3F3"/>
                <w:hideMark/>
              </w:tcPr>
              <w:p w14:paraId="6867911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active</w:t>
                </w:r>
              </w:p>
            </w:tc>
            <w:tc>
              <w:tcPr>
                <w:tcW w:w="1209" w:type="pct"/>
                <w:tcBorders>
                  <w:bottom w:val="single" w:sz="4" w:space="0" w:color="auto"/>
                </w:tcBorders>
                <w:shd w:val="clear" w:color="auto" w:fill="F3F3F3"/>
                <w:hideMark/>
              </w:tcPr>
              <w:p w14:paraId="6835F29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317" w:type="pct"/>
                <w:tcBorders>
                  <w:bottom w:val="single" w:sz="4" w:space="0" w:color="auto"/>
                </w:tcBorders>
                <w:shd w:val="clear" w:color="auto" w:fill="F3F3F3"/>
                <w:hideMark/>
              </w:tcPr>
              <w:p w14:paraId="78A8D03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134" w:type="pct"/>
                <w:tcBorders>
                  <w:bottom w:val="single" w:sz="4" w:space="0" w:color="auto"/>
                </w:tcBorders>
                <w:shd w:val="clear" w:color="auto" w:fill="F3F3F3"/>
                <w:hideMark/>
              </w:tcPr>
              <w:p w14:paraId="7F48B8C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w:t>
                </w:r>
              </w:p>
            </w:tc>
            <w:tc>
              <w:tcPr>
                <w:tcW w:w="641" w:type="pct"/>
                <w:tcBorders>
                  <w:bottom w:val="single" w:sz="4" w:space="0" w:color="auto"/>
                </w:tcBorders>
                <w:shd w:val="clear" w:color="auto" w:fill="F3F3F3"/>
                <w:hideMark/>
              </w:tcPr>
              <w:p w14:paraId="23E497CF"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67ECAE1" w14:textId="77777777" w:rsidTr="00C245F8">
            <w:trPr>
              <w:divId w:val="877863288"/>
              <w:cantSplit/>
              <w:tblHeader/>
            </w:trPr>
            <w:tc>
              <w:tcPr>
                <w:tcW w:w="699" w:type="pct"/>
                <w:tcBorders>
                  <w:bottom w:val="single" w:sz="4" w:space="0" w:color="auto"/>
                </w:tcBorders>
                <w:shd w:val="clear" w:color="auto" w:fill="FFFFFF"/>
                <w:hideMark/>
              </w:tcPr>
              <w:p w14:paraId="1772AA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created_by</w:t>
                </w:r>
              </w:p>
            </w:tc>
            <w:tc>
              <w:tcPr>
                <w:tcW w:w="1209" w:type="pct"/>
                <w:tcBorders>
                  <w:bottom w:val="single" w:sz="4" w:space="0" w:color="auto"/>
                </w:tcBorders>
                <w:shd w:val="clear" w:color="auto" w:fill="FFFFFF"/>
                <w:hideMark/>
              </w:tcPr>
              <w:p w14:paraId="24FBAAA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17" w:type="pct"/>
                <w:tcBorders>
                  <w:bottom w:val="single" w:sz="4" w:space="0" w:color="auto"/>
                </w:tcBorders>
                <w:shd w:val="clear" w:color="auto" w:fill="FFFFFF"/>
                <w:hideMark/>
              </w:tcPr>
              <w:p w14:paraId="65CDC2D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34" w:type="pct"/>
                <w:tcBorders>
                  <w:bottom w:val="single" w:sz="4" w:space="0" w:color="auto"/>
                </w:tcBorders>
                <w:shd w:val="clear" w:color="auto" w:fill="FFFFFF"/>
                <w:hideMark/>
              </w:tcPr>
              <w:p w14:paraId="21B8C8F0" w14:textId="77777777" w:rsidR="00C245F8" w:rsidRPr="00C245F8" w:rsidRDefault="00C245F8" w:rsidP="00C245F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FFFFF"/>
                <w:hideMark/>
              </w:tcPr>
              <w:p w14:paraId="49016B50" w14:textId="77777777" w:rsidR="00C245F8" w:rsidRPr="00C245F8" w:rsidRDefault="00C245F8" w:rsidP="00C245F8">
                <w:pPr>
                  <w:spacing w:before="150" w:after="80"/>
                  <w:jc w:val="both"/>
                  <w:rPr>
                    <w:rFonts w:eastAsia="Times New Roman"/>
                    <w:sz w:val="18"/>
                    <w:szCs w:val="20"/>
                  </w:rPr>
                </w:pPr>
              </w:p>
            </w:tc>
          </w:tr>
          <w:tr w:rsidR="00C245F8" w:rsidRPr="00C245F8" w14:paraId="45B3A70D" w14:textId="77777777" w:rsidTr="00C245F8">
            <w:trPr>
              <w:divId w:val="877863288"/>
              <w:cantSplit/>
              <w:tblHeader/>
            </w:trPr>
            <w:tc>
              <w:tcPr>
                <w:tcW w:w="699" w:type="pct"/>
                <w:tcBorders>
                  <w:bottom w:val="single" w:sz="4" w:space="0" w:color="auto"/>
                </w:tcBorders>
                <w:shd w:val="clear" w:color="auto" w:fill="F3F3F3"/>
                <w:hideMark/>
              </w:tcPr>
              <w:p w14:paraId="593A0C6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209" w:type="pct"/>
                <w:tcBorders>
                  <w:bottom w:val="single" w:sz="4" w:space="0" w:color="auto"/>
                </w:tcBorders>
                <w:shd w:val="clear" w:color="auto" w:fill="F3F3F3"/>
                <w:hideMark/>
              </w:tcPr>
              <w:p w14:paraId="22F9BBA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17" w:type="pct"/>
                <w:tcBorders>
                  <w:bottom w:val="single" w:sz="4" w:space="0" w:color="auto"/>
                </w:tcBorders>
                <w:shd w:val="clear" w:color="auto" w:fill="F3F3F3"/>
                <w:hideMark/>
              </w:tcPr>
              <w:p w14:paraId="619FF9E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134" w:type="pct"/>
                <w:tcBorders>
                  <w:bottom w:val="single" w:sz="4" w:space="0" w:color="auto"/>
                </w:tcBorders>
                <w:shd w:val="clear" w:color="auto" w:fill="F3F3F3"/>
                <w:hideMark/>
              </w:tcPr>
              <w:p w14:paraId="5142509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41" w:type="pct"/>
                <w:tcBorders>
                  <w:bottom w:val="single" w:sz="4" w:space="0" w:color="auto"/>
                </w:tcBorders>
                <w:shd w:val="clear" w:color="auto" w:fill="F3F3F3"/>
                <w:hideMark/>
              </w:tcPr>
              <w:p w14:paraId="781B2DA9"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4284AA68" w14:textId="77777777" w:rsidTr="00C245F8">
            <w:trPr>
              <w:divId w:val="877863288"/>
              <w:cantSplit/>
              <w:tblHeader/>
            </w:trPr>
            <w:tc>
              <w:tcPr>
                <w:tcW w:w="699" w:type="pct"/>
                <w:tcBorders>
                  <w:bottom w:val="single" w:sz="4" w:space="0" w:color="auto"/>
                </w:tcBorders>
                <w:shd w:val="clear" w:color="auto" w:fill="FFFFFF"/>
                <w:hideMark/>
              </w:tcPr>
              <w:p w14:paraId="181C84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revoked_at</w:t>
                </w:r>
              </w:p>
            </w:tc>
            <w:tc>
              <w:tcPr>
                <w:tcW w:w="1209" w:type="pct"/>
                <w:tcBorders>
                  <w:bottom w:val="single" w:sz="4" w:space="0" w:color="auto"/>
                </w:tcBorders>
                <w:shd w:val="clear" w:color="auto" w:fill="FFFFFF"/>
                <w:hideMark/>
              </w:tcPr>
              <w:p w14:paraId="192349F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17" w:type="pct"/>
                <w:tcBorders>
                  <w:bottom w:val="single" w:sz="4" w:space="0" w:color="auto"/>
                </w:tcBorders>
                <w:shd w:val="clear" w:color="auto" w:fill="FFFFFF"/>
                <w:hideMark/>
              </w:tcPr>
              <w:p w14:paraId="79D95D7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34" w:type="pct"/>
                <w:tcBorders>
                  <w:bottom w:val="single" w:sz="4" w:space="0" w:color="auto"/>
                </w:tcBorders>
                <w:shd w:val="clear" w:color="auto" w:fill="FFFFFF"/>
                <w:hideMark/>
              </w:tcPr>
              <w:p w14:paraId="22E3D582" w14:textId="77777777" w:rsidR="00C245F8" w:rsidRPr="00C245F8" w:rsidRDefault="00C245F8" w:rsidP="00C245F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FFFFF"/>
                <w:hideMark/>
              </w:tcPr>
              <w:p w14:paraId="19829B18" w14:textId="77777777" w:rsidR="00C245F8" w:rsidRPr="00C245F8" w:rsidRDefault="00C245F8" w:rsidP="00C245F8">
                <w:pPr>
                  <w:spacing w:before="150" w:after="80"/>
                  <w:jc w:val="both"/>
                  <w:rPr>
                    <w:rFonts w:eastAsia="Times New Roman"/>
                    <w:sz w:val="18"/>
                    <w:szCs w:val="20"/>
                  </w:rPr>
                </w:pPr>
              </w:p>
            </w:tc>
          </w:tr>
          <w:tr w:rsidR="00C245F8" w:rsidRPr="00C245F8" w14:paraId="7B4D2F7B" w14:textId="77777777" w:rsidTr="00C245F8">
            <w:trPr>
              <w:divId w:val="877863288"/>
              <w:cantSplit/>
              <w:tblHeader/>
            </w:trPr>
            <w:tc>
              <w:tcPr>
                <w:tcW w:w="699" w:type="pct"/>
                <w:shd w:val="clear" w:color="auto" w:fill="F3F3F3"/>
                <w:hideMark/>
              </w:tcPr>
              <w:p w14:paraId="768A24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revoked_by</w:t>
                </w:r>
              </w:p>
            </w:tc>
            <w:tc>
              <w:tcPr>
                <w:tcW w:w="1209" w:type="pct"/>
                <w:shd w:val="clear" w:color="auto" w:fill="F3F3F3"/>
                <w:hideMark/>
              </w:tcPr>
              <w:p w14:paraId="2CAA48F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17" w:type="pct"/>
                <w:shd w:val="clear" w:color="auto" w:fill="F3F3F3"/>
                <w:hideMark/>
              </w:tcPr>
              <w:p w14:paraId="1BBCEC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34" w:type="pct"/>
                <w:shd w:val="clear" w:color="auto" w:fill="F3F3F3"/>
                <w:hideMark/>
              </w:tcPr>
              <w:p w14:paraId="39D2E86D" w14:textId="77777777" w:rsidR="00C245F8" w:rsidRPr="00C245F8" w:rsidRDefault="00C245F8" w:rsidP="00C245F8">
                <w:pPr>
                  <w:spacing w:before="150" w:after="80"/>
                  <w:jc w:val="both"/>
                  <w:rPr>
                    <w:rFonts w:ascii="Aptos" w:eastAsia="Times New Roman" w:hAnsi="Aptos"/>
                    <w:color w:val="1F2937"/>
                    <w:sz w:val="18"/>
                    <w:szCs w:val="18"/>
                  </w:rPr>
                </w:pPr>
              </w:p>
            </w:tc>
            <w:tc>
              <w:tcPr>
                <w:tcW w:w="641" w:type="pct"/>
                <w:shd w:val="clear" w:color="auto" w:fill="F3F3F3"/>
                <w:hideMark/>
              </w:tcPr>
              <w:p w14:paraId="6B2B684D" w14:textId="77777777" w:rsidR="00C245F8" w:rsidRPr="00C245F8" w:rsidRDefault="00C245F8" w:rsidP="00C245F8">
                <w:pPr>
                  <w:spacing w:before="150" w:after="80"/>
                  <w:jc w:val="both"/>
                  <w:rPr>
                    <w:rFonts w:eastAsia="Times New Roman"/>
                    <w:sz w:val="18"/>
                    <w:szCs w:val="20"/>
                  </w:rPr>
                </w:pPr>
              </w:p>
            </w:tc>
          </w:tr>
        </w:tbl>
        <w:p w14:paraId="5B2375E5" w14:textId="77777777" w:rsidR="00C245F8" w:rsidRPr="00C245F8" w:rsidRDefault="00C245F8" w:rsidP="00C245F8">
          <w:pPr>
            <w:numPr>
              <w:ilvl w:val="0"/>
              <w:numId w:val="3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7A6EC7E7" w14:textId="77777777" w:rsidR="00C245F8" w:rsidRPr="00C245F8" w:rsidRDefault="00C245F8" w:rsidP="00C245F8">
          <w:pPr>
            <w:numPr>
              <w:ilvl w:val="0"/>
              <w:numId w:val="3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audit_access_grants_pkey: CREATE UNIQUE INDEX audit_access_grants_pkey ON public.audit_access_grants USING btree (id)</w:t>
          </w:r>
        </w:p>
        <w:p w14:paraId="06F7D079"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public.audit_documents</w:t>
          </w:r>
        </w:p>
        <w:p w14:paraId="6C0566A1" w14:textId="77777777" w:rsidR="00C245F8" w:rsidRPr="00C245F8" w:rsidRDefault="00C245F8" w:rsidP="00C245F8">
          <w:pPr>
            <w:numPr>
              <w:ilvl w:val="0"/>
              <w:numId w:val="3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263F22EE" w14:textId="77777777" w:rsidR="00C245F8" w:rsidRPr="00C245F8" w:rsidRDefault="00C245F8" w:rsidP="00C245F8">
          <w:pPr>
            <w:numPr>
              <w:ilvl w:val="0"/>
              <w:numId w:val="3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audit-prep.</w:t>
          </w:r>
        </w:p>
        <w:p w14:paraId="5F2BC26D" w14:textId="77777777" w:rsidR="00C245F8" w:rsidRPr="00C245F8" w:rsidRDefault="00C245F8" w:rsidP="00C245F8">
          <w:pPr>
            <w:numPr>
              <w:ilvl w:val="0"/>
              <w:numId w:val="3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2CCEB1C1" w14:textId="77777777" w:rsidR="00C245F8" w:rsidRPr="00C245F8" w:rsidRDefault="00C245F8" w:rsidP="00C245F8">
          <w:pPr>
            <w:numPr>
              <w:ilvl w:val="0"/>
              <w:numId w:val="3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10861102" w14:textId="77777777" w:rsidR="00C245F8" w:rsidRPr="00C245F8" w:rsidRDefault="00C245F8" w:rsidP="00C245F8">
          <w:pPr>
            <w:numPr>
              <w:ilvl w:val="0"/>
              <w:numId w:val="3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02472FAE" w14:textId="77777777" w:rsidR="00C245F8" w:rsidRPr="00C245F8" w:rsidRDefault="00C245F8" w:rsidP="00C245F8">
          <w:pPr>
            <w:numPr>
              <w:ilvl w:val="0"/>
              <w:numId w:val="3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section_code -&gt; public.audit_sections.code</w:t>
          </w:r>
        </w:p>
        <w:p w14:paraId="7FFCD14B" w14:textId="77777777" w:rsidR="00C245F8" w:rsidRPr="00C245F8" w:rsidRDefault="00C245F8" w:rsidP="00C245F8">
          <w:pPr>
            <w:numPr>
              <w:ilvl w:val="0"/>
              <w:numId w:val="3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uploaded_by -&gt; public.users.id</w:t>
          </w:r>
        </w:p>
        <w:tbl>
          <w:tblPr>
            <w:tblStyle w:val="Tablaconcuadrcula"/>
            <w:tblW w:w="5000" w:type="pct"/>
            <w:tblLook w:val="04A0" w:firstRow="1" w:lastRow="0" w:firstColumn="1" w:lastColumn="0" w:noHBand="0" w:noVBand="1"/>
          </w:tblPr>
          <w:tblGrid>
            <w:gridCol w:w="1414"/>
            <w:gridCol w:w="2348"/>
            <w:gridCol w:w="651"/>
            <w:gridCol w:w="3914"/>
            <w:gridCol w:w="1301"/>
          </w:tblGrid>
          <w:tr w:rsidR="00C245F8" w:rsidRPr="00C245F8" w14:paraId="154256CA" w14:textId="77777777" w:rsidTr="00C245F8">
            <w:trPr>
              <w:divId w:val="877863288"/>
              <w:cantSplit/>
              <w:tblHeader/>
            </w:trPr>
            <w:tc>
              <w:tcPr>
                <w:tcW w:w="747" w:type="pct"/>
                <w:tcBorders>
                  <w:bottom w:val="single" w:sz="4" w:space="0" w:color="auto"/>
                </w:tcBorders>
                <w:shd w:val="clear" w:color="auto" w:fill="325483"/>
                <w:hideMark/>
              </w:tcPr>
              <w:p w14:paraId="20F6151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232" w:type="pct"/>
                <w:tcBorders>
                  <w:bottom w:val="single" w:sz="4" w:space="0" w:color="auto"/>
                </w:tcBorders>
                <w:shd w:val="clear" w:color="auto" w:fill="325483"/>
                <w:hideMark/>
              </w:tcPr>
              <w:p w14:paraId="1B942B6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23" w:type="pct"/>
                <w:tcBorders>
                  <w:bottom w:val="single" w:sz="4" w:space="0" w:color="auto"/>
                </w:tcBorders>
                <w:shd w:val="clear" w:color="auto" w:fill="325483"/>
                <w:hideMark/>
              </w:tcPr>
              <w:p w14:paraId="1E513D7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2045" w:type="pct"/>
                <w:tcBorders>
                  <w:bottom w:val="single" w:sz="4" w:space="0" w:color="auto"/>
                </w:tcBorders>
                <w:shd w:val="clear" w:color="auto" w:fill="325483"/>
                <w:hideMark/>
              </w:tcPr>
              <w:p w14:paraId="2DB1046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53" w:type="pct"/>
                <w:tcBorders>
                  <w:bottom w:val="single" w:sz="4" w:space="0" w:color="auto"/>
                </w:tcBorders>
                <w:shd w:val="clear" w:color="auto" w:fill="325483"/>
                <w:hideMark/>
              </w:tcPr>
              <w:p w14:paraId="7B01F5D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0B06E05A" w14:textId="77777777" w:rsidTr="00C245F8">
            <w:trPr>
              <w:divId w:val="877863288"/>
              <w:cantSplit/>
              <w:tblHeader/>
            </w:trPr>
            <w:tc>
              <w:tcPr>
                <w:tcW w:w="747" w:type="pct"/>
                <w:tcBorders>
                  <w:bottom w:val="single" w:sz="4" w:space="0" w:color="auto"/>
                </w:tcBorders>
                <w:shd w:val="clear" w:color="auto" w:fill="F3F3F3"/>
                <w:hideMark/>
              </w:tcPr>
              <w:p w14:paraId="2D0830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232" w:type="pct"/>
                <w:tcBorders>
                  <w:bottom w:val="single" w:sz="4" w:space="0" w:color="auto"/>
                </w:tcBorders>
                <w:shd w:val="clear" w:color="auto" w:fill="F3F3F3"/>
                <w:hideMark/>
              </w:tcPr>
              <w:p w14:paraId="2E41B23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23" w:type="pct"/>
                <w:tcBorders>
                  <w:bottom w:val="single" w:sz="4" w:space="0" w:color="auto"/>
                </w:tcBorders>
                <w:shd w:val="clear" w:color="auto" w:fill="F3F3F3"/>
                <w:hideMark/>
              </w:tcPr>
              <w:p w14:paraId="295E209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45" w:type="pct"/>
                <w:tcBorders>
                  <w:bottom w:val="single" w:sz="4" w:space="0" w:color="auto"/>
                </w:tcBorders>
                <w:shd w:val="clear" w:color="auto" w:fill="F3F3F3"/>
                <w:hideMark/>
              </w:tcPr>
              <w:p w14:paraId="1B147D4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nextval('audit_documents_id_seq'::regclass)</w:t>
                </w:r>
              </w:p>
            </w:tc>
            <w:tc>
              <w:tcPr>
                <w:tcW w:w="653" w:type="pct"/>
                <w:tcBorders>
                  <w:bottom w:val="single" w:sz="4" w:space="0" w:color="auto"/>
                </w:tcBorders>
                <w:shd w:val="clear" w:color="auto" w:fill="F3F3F3"/>
                <w:hideMark/>
              </w:tcPr>
              <w:p w14:paraId="7C16A00C"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84EC922" w14:textId="77777777" w:rsidTr="00C245F8">
            <w:trPr>
              <w:divId w:val="877863288"/>
              <w:cantSplit/>
              <w:tblHeader/>
            </w:trPr>
            <w:tc>
              <w:tcPr>
                <w:tcW w:w="747" w:type="pct"/>
                <w:tcBorders>
                  <w:bottom w:val="single" w:sz="4" w:space="0" w:color="auto"/>
                </w:tcBorders>
                <w:shd w:val="clear" w:color="auto" w:fill="FFFFFF"/>
                <w:hideMark/>
              </w:tcPr>
              <w:p w14:paraId="21D997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section_code</w:t>
                </w:r>
              </w:p>
            </w:tc>
            <w:tc>
              <w:tcPr>
                <w:tcW w:w="1232" w:type="pct"/>
                <w:tcBorders>
                  <w:bottom w:val="single" w:sz="4" w:space="0" w:color="auto"/>
                </w:tcBorders>
                <w:shd w:val="clear" w:color="auto" w:fill="FFFFFF"/>
                <w:hideMark/>
              </w:tcPr>
              <w:p w14:paraId="33852DC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23" w:type="pct"/>
                <w:tcBorders>
                  <w:bottom w:val="single" w:sz="4" w:space="0" w:color="auto"/>
                </w:tcBorders>
                <w:shd w:val="clear" w:color="auto" w:fill="FFFFFF"/>
                <w:hideMark/>
              </w:tcPr>
              <w:p w14:paraId="1739495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45" w:type="pct"/>
                <w:tcBorders>
                  <w:bottom w:val="single" w:sz="4" w:space="0" w:color="auto"/>
                </w:tcBorders>
                <w:shd w:val="clear" w:color="auto" w:fill="FFFFFF"/>
                <w:hideMark/>
              </w:tcPr>
              <w:p w14:paraId="0BC03F1E" w14:textId="77777777" w:rsidR="00C245F8" w:rsidRPr="00C245F8" w:rsidRDefault="00C245F8" w:rsidP="00C245F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FFFFF"/>
                <w:hideMark/>
              </w:tcPr>
              <w:p w14:paraId="69421C91" w14:textId="77777777" w:rsidR="00C245F8" w:rsidRPr="00C245F8" w:rsidRDefault="00C245F8" w:rsidP="00C245F8">
                <w:pPr>
                  <w:spacing w:before="150" w:after="80"/>
                  <w:jc w:val="both"/>
                  <w:rPr>
                    <w:rFonts w:eastAsia="Times New Roman"/>
                    <w:sz w:val="18"/>
                    <w:szCs w:val="20"/>
                  </w:rPr>
                </w:pPr>
              </w:p>
            </w:tc>
          </w:tr>
          <w:tr w:rsidR="00C245F8" w:rsidRPr="00C245F8" w14:paraId="16DB26A5" w14:textId="77777777" w:rsidTr="00C245F8">
            <w:trPr>
              <w:divId w:val="877863288"/>
              <w:cantSplit/>
              <w:tblHeader/>
            </w:trPr>
            <w:tc>
              <w:tcPr>
                <w:tcW w:w="747" w:type="pct"/>
                <w:tcBorders>
                  <w:bottom w:val="single" w:sz="4" w:space="0" w:color="auto"/>
                </w:tcBorders>
                <w:shd w:val="clear" w:color="auto" w:fill="F3F3F3"/>
                <w:hideMark/>
              </w:tcPr>
              <w:p w14:paraId="7186EAC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name</w:t>
                </w:r>
              </w:p>
            </w:tc>
            <w:tc>
              <w:tcPr>
                <w:tcW w:w="1232" w:type="pct"/>
                <w:tcBorders>
                  <w:bottom w:val="single" w:sz="4" w:space="0" w:color="auto"/>
                </w:tcBorders>
                <w:shd w:val="clear" w:color="auto" w:fill="F3F3F3"/>
                <w:hideMark/>
              </w:tcPr>
              <w:p w14:paraId="5FE8B9F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23" w:type="pct"/>
                <w:tcBorders>
                  <w:bottom w:val="single" w:sz="4" w:space="0" w:color="auto"/>
                </w:tcBorders>
                <w:shd w:val="clear" w:color="auto" w:fill="F3F3F3"/>
                <w:hideMark/>
              </w:tcPr>
              <w:p w14:paraId="7E3225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45" w:type="pct"/>
                <w:tcBorders>
                  <w:bottom w:val="single" w:sz="4" w:space="0" w:color="auto"/>
                </w:tcBorders>
                <w:shd w:val="clear" w:color="auto" w:fill="F3F3F3"/>
                <w:hideMark/>
              </w:tcPr>
              <w:p w14:paraId="64D555E5" w14:textId="77777777" w:rsidR="00C245F8" w:rsidRPr="00C245F8" w:rsidRDefault="00C245F8" w:rsidP="00C245F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3F3F3"/>
                <w:hideMark/>
              </w:tcPr>
              <w:p w14:paraId="674D2D99" w14:textId="77777777" w:rsidR="00C245F8" w:rsidRPr="00C245F8" w:rsidRDefault="00C245F8" w:rsidP="00C245F8">
                <w:pPr>
                  <w:spacing w:before="150" w:after="80"/>
                  <w:jc w:val="both"/>
                  <w:rPr>
                    <w:rFonts w:eastAsia="Times New Roman"/>
                    <w:sz w:val="18"/>
                    <w:szCs w:val="20"/>
                  </w:rPr>
                </w:pPr>
              </w:p>
            </w:tc>
          </w:tr>
          <w:tr w:rsidR="00C245F8" w:rsidRPr="00C245F8" w14:paraId="41673FB0" w14:textId="77777777" w:rsidTr="00C245F8">
            <w:trPr>
              <w:divId w:val="877863288"/>
              <w:cantSplit/>
              <w:tblHeader/>
            </w:trPr>
            <w:tc>
              <w:tcPr>
                <w:tcW w:w="747" w:type="pct"/>
                <w:tcBorders>
                  <w:bottom w:val="single" w:sz="4" w:space="0" w:color="auto"/>
                </w:tcBorders>
                <w:shd w:val="clear" w:color="auto" w:fill="FFFFFF"/>
                <w:hideMark/>
              </w:tcPr>
              <w:p w14:paraId="706636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status</w:t>
                </w:r>
              </w:p>
            </w:tc>
            <w:tc>
              <w:tcPr>
                <w:tcW w:w="1232" w:type="pct"/>
                <w:tcBorders>
                  <w:bottom w:val="single" w:sz="4" w:space="0" w:color="auto"/>
                </w:tcBorders>
                <w:shd w:val="clear" w:color="auto" w:fill="FFFFFF"/>
                <w:hideMark/>
              </w:tcPr>
              <w:p w14:paraId="1C39129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23" w:type="pct"/>
                <w:tcBorders>
                  <w:bottom w:val="single" w:sz="4" w:space="0" w:color="auto"/>
                </w:tcBorders>
                <w:shd w:val="clear" w:color="auto" w:fill="FFFFFF"/>
                <w:hideMark/>
              </w:tcPr>
              <w:p w14:paraId="548B3E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45" w:type="pct"/>
                <w:tcBorders>
                  <w:bottom w:val="single" w:sz="4" w:space="0" w:color="auto"/>
                </w:tcBorders>
                <w:shd w:val="clear" w:color="auto" w:fill="FFFFFF"/>
                <w:hideMark/>
              </w:tcPr>
              <w:p w14:paraId="7CEB0E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'pendiente'::text</w:t>
                </w:r>
              </w:p>
            </w:tc>
            <w:tc>
              <w:tcPr>
                <w:tcW w:w="653" w:type="pct"/>
                <w:tcBorders>
                  <w:bottom w:val="single" w:sz="4" w:space="0" w:color="auto"/>
                </w:tcBorders>
                <w:shd w:val="clear" w:color="auto" w:fill="FFFFFF"/>
                <w:hideMark/>
              </w:tcPr>
              <w:p w14:paraId="6097FA39"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79D8AEC2" w14:textId="77777777" w:rsidTr="00C245F8">
            <w:trPr>
              <w:divId w:val="877863288"/>
              <w:cantSplit/>
              <w:tblHeader/>
            </w:trPr>
            <w:tc>
              <w:tcPr>
                <w:tcW w:w="747" w:type="pct"/>
                <w:tcBorders>
                  <w:bottom w:val="single" w:sz="4" w:space="0" w:color="auto"/>
                </w:tcBorders>
                <w:shd w:val="clear" w:color="auto" w:fill="F3F3F3"/>
                <w:hideMark/>
              </w:tcPr>
              <w:p w14:paraId="31031AC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drive_file_id</w:t>
                </w:r>
              </w:p>
            </w:tc>
            <w:tc>
              <w:tcPr>
                <w:tcW w:w="1232" w:type="pct"/>
                <w:tcBorders>
                  <w:bottom w:val="single" w:sz="4" w:space="0" w:color="auto"/>
                </w:tcBorders>
                <w:shd w:val="clear" w:color="auto" w:fill="F3F3F3"/>
                <w:hideMark/>
              </w:tcPr>
              <w:p w14:paraId="5F26337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23" w:type="pct"/>
                <w:tcBorders>
                  <w:bottom w:val="single" w:sz="4" w:space="0" w:color="auto"/>
                </w:tcBorders>
                <w:shd w:val="clear" w:color="auto" w:fill="F3F3F3"/>
                <w:hideMark/>
              </w:tcPr>
              <w:p w14:paraId="5790E51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45" w:type="pct"/>
                <w:tcBorders>
                  <w:bottom w:val="single" w:sz="4" w:space="0" w:color="auto"/>
                </w:tcBorders>
                <w:shd w:val="clear" w:color="auto" w:fill="F3F3F3"/>
                <w:hideMark/>
              </w:tcPr>
              <w:p w14:paraId="6CB0CE02" w14:textId="77777777" w:rsidR="00C245F8" w:rsidRPr="00C245F8" w:rsidRDefault="00C245F8" w:rsidP="00C245F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3F3F3"/>
                <w:hideMark/>
              </w:tcPr>
              <w:p w14:paraId="55DC2733" w14:textId="77777777" w:rsidR="00C245F8" w:rsidRPr="00C245F8" w:rsidRDefault="00C245F8" w:rsidP="00C245F8">
                <w:pPr>
                  <w:spacing w:before="150" w:after="80"/>
                  <w:jc w:val="both"/>
                  <w:rPr>
                    <w:rFonts w:eastAsia="Times New Roman"/>
                    <w:sz w:val="18"/>
                    <w:szCs w:val="20"/>
                  </w:rPr>
                </w:pPr>
              </w:p>
            </w:tc>
          </w:tr>
          <w:tr w:rsidR="00C245F8" w:rsidRPr="00C245F8" w14:paraId="2C85AC49" w14:textId="77777777" w:rsidTr="00C245F8">
            <w:trPr>
              <w:divId w:val="877863288"/>
              <w:cantSplit/>
              <w:tblHeader/>
            </w:trPr>
            <w:tc>
              <w:tcPr>
                <w:tcW w:w="747" w:type="pct"/>
                <w:tcBorders>
                  <w:bottom w:val="single" w:sz="4" w:space="0" w:color="auto"/>
                </w:tcBorders>
                <w:shd w:val="clear" w:color="auto" w:fill="FFFFFF"/>
                <w:hideMark/>
              </w:tcPr>
              <w:p w14:paraId="08B543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drive_folder_id</w:t>
                </w:r>
              </w:p>
            </w:tc>
            <w:tc>
              <w:tcPr>
                <w:tcW w:w="1232" w:type="pct"/>
                <w:tcBorders>
                  <w:bottom w:val="single" w:sz="4" w:space="0" w:color="auto"/>
                </w:tcBorders>
                <w:shd w:val="clear" w:color="auto" w:fill="FFFFFF"/>
                <w:hideMark/>
              </w:tcPr>
              <w:p w14:paraId="2CEBB5F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23" w:type="pct"/>
                <w:tcBorders>
                  <w:bottom w:val="single" w:sz="4" w:space="0" w:color="auto"/>
                </w:tcBorders>
                <w:shd w:val="clear" w:color="auto" w:fill="FFFFFF"/>
                <w:hideMark/>
              </w:tcPr>
              <w:p w14:paraId="69B048C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45" w:type="pct"/>
                <w:tcBorders>
                  <w:bottom w:val="single" w:sz="4" w:space="0" w:color="auto"/>
                </w:tcBorders>
                <w:shd w:val="clear" w:color="auto" w:fill="FFFFFF"/>
                <w:hideMark/>
              </w:tcPr>
              <w:p w14:paraId="2AE4CCCA" w14:textId="77777777" w:rsidR="00C245F8" w:rsidRPr="00C245F8" w:rsidRDefault="00C245F8" w:rsidP="00C245F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FFFFF"/>
                <w:hideMark/>
              </w:tcPr>
              <w:p w14:paraId="26913AB3" w14:textId="77777777" w:rsidR="00C245F8" w:rsidRPr="00C245F8" w:rsidRDefault="00C245F8" w:rsidP="00C245F8">
                <w:pPr>
                  <w:spacing w:before="150" w:after="80"/>
                  <w:jc w:val="both"/>
                  <w:rPr>
                    <w:rFonts w:eastAsia="Times New Roman"/>
                    <w:sz w:val="18"/>
                    <w:szCs w:val="20"/>
                  </w:rPr>
                </w:pPr>
              </w:p>
            </w:tc>
          </w:tr>
          <w:tr w:rsidR="00C245F8" w:rsidRPr="00C245F8" w14:paraId="0532E5C6" w14:textId="77777777" w:rsidTr="00C245F8">
            <w:trPr>
              <w:divId w:val="877863288"/>
              <w:cantSplit/>
              <w:tblHeader/>
            </w:trPr>
            <w:tc>
              <w:tcPr>
                <w:tcW w:w="747" w:type="pct"/>
                <w:tcBorders>
                  <w:bottom w:val="single" w:sz="4" w:space="0" w:color="auto"/>
                </w:tcBorders>
                <w:shd w:val="clear" w:color="auto" w:fill="F3F3F3"/>
                <w:hideMark/>
              </w:tcPr>
              <w:p w14:paraId="1F2F3C6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uploaded_by</w:t>
                </w:r>
              </w:p>
            </w:tc>
            <w:tc>
              <w:tcPr>
                <w:tcW w:w="1232" w:type="pct"/>
                <w:tcBorders>
                  <w:bottom w:val="single" w:sz="4" w:space="0" w:color="auto"/>
                </w:tcBorders>
                <w:shd w:val="clear" w:color="auto" w:fill="F3F3F3"/>
                <w:hideMark/>
              </w:tcPr>
              <w:p w14:paraId="722CBA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23" w:type="pct"/>
                <w:tcBorders>
                  <w:bottom w:val="single" w:sz="4" w:space="0" w:color="auto"/>
                </w:tcBorders>
                <w:shd w:val="clear" w:color="auto" w:fill="F3F3F3"/>
                <w:hideMark/>
              </w:tcPr>
              <w:p w14:paraId="38F3B3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45" w:type="pct"/>
                <w:tcBorders>
                  <w:bottom w:val="single" w:sz="4" w:space="0" w:color="auto"/>
                </w:tcBorders>
                <w:shd w:val="clear" w:color="auto" w:fill="F3F3F3"/>
                <w:hideMark/>
              </w:tcPr>
              <w:p w14:paraId="783FD06D" w14:textId="77777777" w:rsidR="00C245F8" w:rsidRPr="00C245F8" w:rsidRDefault="00C245F8" w:rsidP="00C245F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3F3F3"/>
                <w:hideMark/>
              </w:tcPr>
              <w:p w14:paraId="432BDFBB" w14:textId="77777777" w:rsidR="00C245F8" w:rsidRPr="00C245F8" w:rsidRDefault="00C245F8" w:rsidP="00C245F8">
                <w:pPr>
                  <w:spacing w:before="150" w:after="80"/>
                  <w:jc w:val="both"/>
                  <w:rPr>
                    <w:rFonts w:eastAsia="Times New Roman"/>
                    <w:sz w:val="18"/>
                    <w:szCs w:val="20"/>
                  </w:rPr>
                </w:pPr>
              </w:p>
            </w:tc>
          </w:tr>
          <w:tr w:rsidR="00C245F8" w:rsidRPr="00C245F8" w14:paraId="5A2813C2" w14:textId="77777777" w:rsidTr="00C245F8">
            <w:trPr>
              <w:divId w:val="877863288"/>
              <w:cantSplit/>
              <w:tblHeader/>
            </w:trPr>
            <w:tc>
              <w:tcPr>
                <w:tcW w:w="747" w:type="pct"/>
                <w:tcBorders>
                  <w:bottom w:val="single" w:sz="4" w:space="0" w:color="auto"/>
                </w:tcBorders>
                <w:shd w:val="clear" w:color="auto" w:fill="FFFFFF"/>
                <w:hideMark/>
              </w:tcPr>
              <w:p w14:paraId="0CA5926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uploaded_at</w:t>
                </w:r>
              </w:p>
            </w:tc>
            <w:tc>
              <w:tcPr>
                <w:tcW w:w="1232" w:type="pct"/>
                <w:tcBorders>
                  <w:bottom w:val="single" w:sz="4" w:space="0" w:color="auto"/>
                </w:tcBorders>
                <w:shd w:val="clear" w:color="auto" w:fill="FFFFFF"/>
                <w:hideMark/>
              </w:tcPr>
              <w:p w14:paraId="46EF53F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23" w:type="pct"/>
                <w:tcBorders>
                  <w:bottom w:val="single" w:sz="4" w:space="0" w:color="auto"/>
                </w:tcBorders>
                <w:shd w:val="clear" w:color="auto" w:fill="FFFFFF"/>
                <w:hideMark/>
              </w:tcPr>
              <w:p w14:paraId="6674E19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45" w:type="pct"/>
                <w:tcBorders>
                  <w:bottom w:val="single" w:sz="4" w:space="0" w:color="auto"/>
                </w:tcBorders>
                <w:shd w:val="clear" w:color="auto" w:fill="FFFFFF"/>
                <w:hideMark/>
              </w:tcPr>
              <w:p w14:paraId="2CFEC31C" w14:textId="77777777" w:rsidR="00C245F8" w:rsidRPr="00C245F8" w:rsidRDefault="00C245F8" w:rsidP="00C245F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FFFFF"/>
                <w:hideMark/>
              </w:tcPr>
              <w:p w14:paraId="448FC291" w14:textId="77777777" w:rsidR="00C245F8" w:rsidRPr="00C245F8" w:rsidRDefault="00C245F8" w:rsidP="00C245F8">
                <w:pPr>
                  <w:spacing w:before="150" w:after="80"/>
                  <w:jc w:val="both"/>
                  <w:rPr>
                    <w:rFonts w:eastAsia="Times New Roman"/>
                    <w:sz w:val="18"/>
                    <w:szCs w:val="20"/>
                  </w:rPr>
                </w:pPr>
              </w:p>
            </w:tc>
          </w:tr>
          <w:tr w:rsidR="00C245F8" w:rsidRPr="00C245F8" w14:paraId="67CB1DD1" w14:textId="77777777" w:rsidTr="00C245F8">
            <w:trPr>
              <w:divId w:val="877863288"/>
              <w:cantSplit/>
              <w:tblHeader/>
            </w:trPr>
            <w:tc>
              <w:tcPr>
                <w:tcW w:w="747" w:type="pct"/>
                <w:tcBorders>
                  <w:bottom w:val="single" w:sz="4" w:space="0" w:color="auto"/>
                </w:tcBorders>
                <w:shd w:val="clear" w:color="auto" w:fill="F3F3F3"/>
                <w:hideMark/>
              </w:tcPr>
              <w:p w14:paraId="4E8AE69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metadata</w:t>
                </w:r>
              </w:p>
            </w:tc>
            <w:tc>
              <w:tcPr>
                <w:tcW w:w="1232" w:type="pct"/>
                <w:tcBorders>
                  <w:bottom w:val="single" w:sz="4" w:space="0" w:color="auto"/>
                </w:tcBorders>
                <w:shd w:val="clear" w:color="auto" w:fill="F3F3F3"/>
                <w:hideMark/>
              </w:tcPr>
              <w:p w14:paraId="41BC5AD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323" w:type="pct"/>
                <w:tcBorders>
                  <w:bottom w:val="single" w:sz="4" w:space="0" w:color="auto"/>
                </w:tcBorders>
                <w:shd w:val="clear" w:color="auto" w:fill="F3F3F3"/>
                <w:hideMark/>
              </w:tcPr>
              <w:p w14:paraId="71F6925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45" w:type="pct"/>
                <w:tcBorders>
                  <w:bottom w:val="single" w:sz="4" w:space="0" w:color="auto"/>
                </w:tcBorders>
                <w:shd w:val="clear" w:color="auto" w:fill="F3F3F3"/>
                <w:hideMark/>
              </w:tcPr>
              <w:p w14:paraId="1B5A284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653" w:type="pct"/>
                <w:tcBorders>
                  <w:bottom w:val="single" w:sz="4" w:space="0" w:color="auto"/>
                </w:tcBorders>
                <w:shd w:val="clear" w:color="auto" w:fill="F3F3F3"/>
                <w:hideMark/>
              </w:tcPr>
              <w:p w14:paraId="6CC8A0BB"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A6E80ED" w14:textId="77777777" w:rsidTr="00C245F8">
            <w:trPr>
              <w:divId w:val="877863288"/>
              <w:cantSplit/>
              <w:tblHeader/>
            </w:trPr>
            <w:tc>
              <w:tcPr>
                <w:tcW w:w="747" w:type="pct"/>
                <w:tcBorders>
                  <w:bottom w:val="single" w:sz="4" w:space="0" w:color="auto"/>
                </w:tcBorders>
                <w:shd w:val="clear" w:color="auto" w:fill="FFFFFF"/>
                <w:hideMark/>
              </w:tcPr>
              <w:p w14:paraId="7643CCB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created_at</w:t>
                </w:r>
              </w:p>
            </w:tc>
            <w:tc>
              <w:tcPr>
                <w:tcW w:w="1232" w:type="pct"/>
                <w:tcBorders>
                  <w:bottom w:val="single" w:sz="4" w:space="0" w:color="auto"/>
                </w:tcBorders>
                <w:shd w:val="clear" w:color="auto" w:fill="FFFFFF"/>
                <w:hideMark/>
              </w:tcPr>
              <w:p w14:paraId="22126B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23" w:type="pct"/>
                <w:tcBorders>
                  <w:bottom w:val="single" w:sz="4" w:space="0" w:color="auto"/>
                </w:tcBorders>
                <w:shd w:val="clear" w:color="auto" w:fill="FFFFFF"/>
                <w:hideMark/>
              </w:tcPr>
              <w:p w14:paraId="37B28BE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45" w:type="pct"/>
                <w:tcBorders>
                  <w:bottom w:val="single" w:sz="4" w:space="0" w:color="auto"/>
                </w:tcBorders>
                <w:shd w:val="clear" w:color="auto" w:fill="FFFFFF"/>
                <w:hideMark/>
              </w:tcPr>
              <w:p w14:paraId="57AEE40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53" w:type="pct"/>
                <w:tcBorders>
                  <w:bottom w:val="single" w:sz="4" w:space="0" w:color="auto"/>
                </w:tcBorders>
                <w:shd w:val="clear" w:color="auto" w:fill="FFFFFF"/>
                <w:hideMark/>
              </w:tcPr>
              <w:p w14:paraId="6B6FC892"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7577E29" w14:textId="77777777" w:rsidTr="00C245F8">
            <w:trPr>
              <w:divId w:val="877863288"/>
              <w:cantSplit/>
              <w:tblHeader/>
            </w:trPr>
            <w:tc>
              <w:tcPr>
                <w:tcW w:w="747" w:type="pct"/>
                <w:shd w:val="clear" w:color="auto" w:fill="F3F3F3"/>
                <w:hideMark/>
              </w:tcPr>
              <w:p w14:paraId="3C54CF8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1232" w:type="pct"/>
                <w:shd w:val="clear" w:color="auto" w:fill="F3F3F3"/>
                <w:hideMark/>
              </w:tcPr>
              <w:p w14:paraId="1CAB2AB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23" w:type="pct"/>
                <w:shd w:val="clear" w:color="auto" w:fill="F3F3F3"/>
                <w:hideMark/>
              </w:tcPr>
              <w:p w14:paraId="6D9193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45" w:type="pct"/>
                <w:shd w:val="clear" w:color="auto" w:fill="F3F3F3"/>
                <w:hideMark/>
              </w:tcPr>
              <w:p w14:paraId="04CCEA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53" w:type="pct"/>
                <w:shd w:val="clear" w:color="auto" w:fill="F3F3F3"/>
                <w:hideMark/>
              </w:tcPr>
              <w:p w14:paraId="444788CA" w14:textId="77777777" w:rsidR="00C245F8" w:rsidRPr="00C245F8" w:rsidRDefault="00C245F8" w:rsidP="00C245F8">
                <w:pPr>
                  <w:spacing w:before="150" w:after="80"/>
                  <w:jc w:val="both"/>
                  <w:rPr>
                    <w:rFonts w:ascii="Aptos" w:eastAsia="Times New Roman" w:hAnsi="Aptos"/>
                    <w:color w:val="1F2937"/>
                    <w:sz w:val="18"/>
                    <w:szCs w:val="18"/>
                  </w:rPr>
                </w:pPr>
              </w:p>
            </w:tc>
          </w:tr>
        </w:tbl>
        <w:p w14:paraId="428F9707" w14:textId="77777777" w:rsidR="00C245F8" w:rsidRPr="00C245F8" w:rsidRDefault="00C245F8" w:rsidP="00C245F8">
          <w:pPr>
            <w:numPr>
              <w:ilvl w:val="0"/>
              <w:numId w:val="3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19A1C0DC" w14:textId="77777777" w:rsidR="00C245F8" w:rsidRPr="00C245F8" w:rsidRDefault="00C245F8" w:rsidP="00C245F8">
          <w:pPr>
            <w:numPr>
              <w:ilvl w:val="0"/>
              <w:numId w:val="3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audit_documents_pkey: CREATE UNIQUE INDEX audit_documents_pkey ON public.audit_documents USING btree (id)</w:t>
          </w:r>
        </w:p>
        <w:p w14:paraId="6D707F2D" w14:textId="77777777" w:rsidR="00C245F8" w:rsidRPr="00C245F8" w:rsidRDefault="00C245F8" w:rsidP="00C245F8">
          <w:pPr>
            <w:numPr>
              <w:ilvl w:val="0"/>
              <w:numId w:val="3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idx_audit_documents_section: CREATE INDEX idx_audit_documents_section ON public.audit_documents USING btree (section_code)</w:t>
          </w:r>
        </w:p>
        <w:p w14:paraId="0FCBD796" w14:textId="77777777" w:rsidR="00C245F8" w:rsidRPr="00C245F8" w:rsidRDefault="00C245F8" w:rsidP="00C245F8">
          <w:pPr>
            <w:numPr>
              <w:ilvl w:val="0"/>
              <w:numId w:val="3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idx_audit_documents_status: CREATE INDEX idx_audit_documents_status ON public.audit_documents USING btree (status)</w:t>
          </w:r>
        </w:p>
        <w:p w14:paraId="1A1A613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public.audit_sections</w:t>
          </w:r>
        </w:p>
        <w:p w14:paraId="011179DE" w14:textId="77777777" w:rsidR="00C245F8" w:rsidRPr="00C245F8" w:rsidRDefault="00C245F8" w:rsidP="00C245F8">
          <w:pPr>
            <w:numPr>
              <w:ilvl w:val="0"/>
              <w:numId w:val="3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167CF42C" w14:textId="77777777" w:rsidR="00C245F8" w:rsidRPr="00C245F8" w:rsidRDefault="00C245F8" w:rsidP="00C245F8">
          <w:pPr>
            <w:numPr>
              <w:ilvl w:val="0"/>
              <w:numId w:val="3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audit-prep.</w:t>
          </w:r>
        </w:p>
        <w:p w14:paraId="52AFEA24" w14:textId="77777777" w:rsidR="00C245F8" w:rsidRPr="00C245F8" w:rsidRDefault="00C245F8" w:rsidP="00C245F8">
          <w:pPr>
            <w:numPr>
              <w:ilvl w:val="0"/>
              <w:numId w:val="3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41B64839" w14:textId="77777777" w:rsidR="00C245F8" w:rsidRPr="00C245F8" w:rsidRDefault="00C245F8" w:rsidP="00C245F8">
          <w:pPr>
            <w:numPr>
              <w:ilvl w:val="0"/>
              <w:numId w:val="3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08FD8C7A" w14:textId="77777777" w:rsidR="00C245F8" w:rsidRPr="00C245F8" w:rsidRDefault="00C245F8" w:rsidP="00C245F8">
          <w:pPr>
            <w:numPr>
              <w:ilvl w:val="0"/>
              <w:numId w:val="3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410"/>
            <w:gridCol w:w="2450"/>
            <w:gridCol w:w="651"/>
            <w:gridCol w:w="3816"/>
            <w:gridCol w:w="1301"/>
          </w:tblGrid>
          <w:tr w:rsidR="00C245F8" w:rsidRPr="00C245F8" w14:paraId="66E29E24" w14:textId="77777777" w:rsidTr="00C245F8">
            <w:trPr>
              <w:divId w:val="877863288"/>
              <w:cantSplit/>
              <w:tblHeader/>
            </w:trPr>
            <w:tc>
              <w:tcPr>
                <w:tcW w:w="734" w:type="pct"/>
                <w:tcBorders>
                  <w:bottom w:val="single" w:sz="4" w:space="0" w:color="auto"/>
                </w:tcBorders>
                <w:shd w:val="clear" w:color="auto" w:fill="325483"/>
                <w:hideMark/>
              </w:tcPr>
              <w:p w14:paraId="0202C8AA"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274" w:type="pct"/>
                <w:tcBorders>
                  <w:bottom w:val="single" w:sz="4" w:space="0" w:color="auto"/>
                </w:tcBorders>
                <w:shd w:val="clear" w:color="auto" w:fill="325483"/>
                <w:hideMark/>
              </w:tcPr>
              <w:p w14:paraId="3FD8D8E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34" w:type="pct"/>
                <w:tcBorders>
                  <w:bottom w:val="single" w:sz="4" w:space="0" w:color="auto"/>
                </w:tcBorders>
                <w:shd w:val="clear" w:color="auto" w:fill="325483"/>
                <w:hideMark/>
              </w:tcPr>
              <w:p w14:paraId="7D060A2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983" w:type="pct"/>
                <w:tcBorders>
                  <w:bottom w:val="single" w:sz="4" w:space="0" w:color="auto"/>
                </w:tcBorders>
                <w:shd w:val="clear" w:color="auto" w:fill="325483"/>
                <w:hideMark/>
              </w:tcPr>
              <w:p w14:paraId="6BBFA0A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75" w:type="pct"/>
                <w:tcBorders>
                  <w:bottom w:val="single" w:sz="4" w:space="0" w:color="auto"/>
                </w:tcBorders>
                <w:shd w:val="clear" w:color="auto" w:fill="325483"/>
                <w:hideMark/>
              </w:tcPr>
              <w:p w14:paraId="31821815"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5CFD9EA1" w14:textId="77777777" w:rsidTr="00C245F8">
            <w:trPr>
              <w:divId w:val="877863288"/>
              <w:cantSplit/>
              <w:tblHeader/>
            </w:trPr>
            <w:tc>
              <w:tcPr>
                <w:tcW w:w="734" w:type="pct"/>
                <w:tcBorders>
                  <w:bottom w:val="single" w:sz="4" w:space="0" w:color="auto"/>
                </w:tcBorders>
                <w:shd w:val="clear" w:color="auto" w:fill="F3F3F3"/>
                <w:hideMark/>
              </w:tcPr>
              <w:p w14:paraId="1ED9B3F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274" w:type="pct"/>
                <w:tcBorders>
                  <w:bottom w:val="single" w:sz="4" w:space="0" w:color="auto"/>
                </w:tcBorders>
                <w:shd w:val="clear" w:color="auto" w:fill="F3F3F3"/>
                <w:hideMark/>
              </w:tcPr>
              <w:p w14:paraId="20DA630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34" w:type="pct"/>
                <w:tcBorders>
                  <w:bottom w:val="single" w:sz="4" w:space="0" w:color="auto"/>
                </w:tcBorders>
                <w:shd w:val="clear" w:color="auto" w:fill="F3F3F3"/>
                <w:hideMark/>
              </w:tcPr>
              <w:p w14:paraId="7516AC6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01E104F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nextval('audit_sections_id_seq'::regclass)</w:t>
                </w:r>
              </w:p>
            </w:tc>
            <w:tc>
              <w:tcPr>
                <w:tcW w:w="675" w:type="pct"/>
                <w:tcBorders>
                  <w:bottom w:val="single" w:sz="4" w:space="0" w:color="auto"/>
                </w:tcBorders>
                <w:shd w:val="clear" w:color="auto" w:fill="F3F3F3"/>
                <w:hideMark/>
              </w:tcPr>
              <w:p w14:paraId="308798CC"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6ED6C70" w14:textId="77777777" w:rsidTr="00C245F8">
            <w:trPr>
              <w:divId w:val="877863288"/>
              <w:cantSplit/>
              <w:tblHeader/>
            </w:trPr>
            <w:tc>
              <w:tcPr>
                <w:tcW w:w="734" w:type="pct"/>
                <w:tcBorders>
                  <w:bottom w:val="single" w:sz="4" w:space="0" w:color="auto"/>
                </w:tcBorders>
                <w:shd w:val="clear" w:color="auto" w:fill="FFFFFF"/>
                <w:hideMark/>
              </w:tcPr>
              <w:p w14:paraId="08BB73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code</w:t>
                </w:r>
              </w:p>
            </w:tc>
            <w:tc>
              <w:tcPr>
                <w:tcW w:w="1274" w:type="pct"/>
                <w:tcBorders>
                  <w:bottom w:val="single" w:sz="4" w:space="0" w:color="auto"/>
                </w:tcBorders>
                <w:shd w:val="clear" w:color="auto" w:fill="FFFFFF"/>
                <w:hideMark/>
              </w:tcPr>
              <w:p w14:paraId="1A3CC7B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34" w:type="pct"/>
                <w:tcBorders>
                  <w:bottom w:val="single" w:sz="4" w:space="0" w:color="auto"/>
                </w:tcBorders>
                <w:shd w:val="clear" w:color="auto" w:fill="FFFFFF"/>
                <w:hideMark/>
              </w:tcPr>
              <w:p w14:paraId="28C7056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tcBorders>
                  <w:bottom w:val="single" w:sz="4" w:space="0" w:color="auto"/>
                </w:tcBorders>
                <w:shd w:val="clear" w:color="auto" w:fill="FFFFFF"/>
                <w:hideMark/>
              </w:tcPr>
              <w:p w14:paraId="76266022" w14:textId="77777777" w:rsidR="00C245F8" w:rsidRPr="00C245F8" w:rsidRDefault="00C245F8" w:rsidP="00C245F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FFFFF"/>
                <w:hideMark/>
              </w:tcPr>
              <w:p w14:paraId="3942E8E5" w14:textId="77777777" w:rsidR="00C245F8" w:rsidRPr="00C245F8" w:rsidRDefault="00C245F8" w:rsidP="00C245F8">
                <w:pPr>
                  <w:spacing w:before="150" w:after="80"/>
                  <w:jc w:val="both"/>
                  <w:rPr>
                    <w:rFonts w:eastAsia="Times New Roman"/>
                    <w:sz w:val="18"/>
                    <w:szCs w:val="20"/>
                  </w:rPr>
                </w:pPr>
              </w:p>
            </w:tc>
          </w:tr>
          <w:tr w:rsidR="00C245F8" w:rsidRPr="00C245F8" w14:paraId="5C127087" w14:textId="77777777" w:rsidTr="00C245F8">
            <w:trPr>
              <w:divId w:val="877863288"/>
              <w:cantSplit/>
              <w:tblHeader/>
            </w:trPr>
            <w:tc>
              <w:tcPr>
                <w:tcW w:w="734" w:type="pct"/>
                <w:tcBorders>
                  <w:bottom w:val="single" w:sz="4" w:space="0" w:color="auto"/>
                </w:tcBorders>
                <w:shd w:val="clear" w:color="auto" w:fill="F3F3F3"/>
                <w:hideMark/>
              </w:tcPr>
              <w:p w14:paraId="6D65D6F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title</w:t>
                </w:r>
              </w:p>
            </w:tc>
            <w:tc>
              <w:tcPr>
                <w:tcW w:w="1274" w:type="pct"/>
                <w:tcBorders>
                  <w:bottom w:val="single" w:sz="4" w:space="0" w:color="auto"/>
                </w:tcBorders>
                <w:shd w:val="clear" w:color="auto" w:fill="F3F3F3"/>
                <w:hideMark/>
              </w:tcPr>
              <w:p w14:paraId="76F45FC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34" w:type="pct"/>
                <w:tcBorders>
                  <w:bottom w:val="single" w:sz="4" w:space="0" w:color="auto"/>
                </w:tcBorders>
                <w:shd w:val="clear" w:color="auto" w:fill="F3F3F3"/>
                <w:hideMark/>
              </w:tcPr>
              <w:p w14:paraId="180B28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7F3047B3" w14:textId="77777777" w:rsidR="00C245F8" w:rsidRPr="00C245F8" w:rsidRDefault="00C245F8" w:rsidP="00C245F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3F3F3"/>
                <w:hideMark/>
              </w:tcPr>
              <w:p w14:paraId="7A3B9D67" w14:textId="77777777" w:rsidR="00C245F8" w:rsidRPr="00C245F8" w:rsidRDefault="00C245F8" w:rsidP="00C245F8">
                <w:pPr>
                  <w:spacing w:before="150" w:after="80"/>
                  <w:jc w:val="both"/>
                  <w:rPr>
                    <w:rFonts w:eastAsia="Times New Roman"/>
                    <w:sz w:val="18"/>
                    <w:szCs w:val="20"/>
                  </w:rPr>
                </w:pPr>
              </w:p>
            </w:tc>
          </w:tr>
          <w:tr w:rsidR="00C245F8" w:rsidRPr="00C245F8" w14:paraId="65E231FF" w14:textId="77777777" w:rsidTr="00C245F8">
            <w:trPr>
              <w:divId w:val="877863288"/>
              <w:cantSplit/>
              <w:tblHeader/>
            </w:trPr>
            <w:tc>
              <w:tcPr>
                <w:tcW w:w="734" w:type="pct"/>
                <w:tcBorders>
                  <w:bottom w:val="single" w:sz="4" w:space="0" w:color="auto"/>
                </w:tcBorders>
                <w:shd w:val="clear" w:color="auto" w:fill="FFFFFF"/>
                <w:hideMark/>
              </w:tcPr>
              <w:p w14:paraId="4A73CB7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description</w:t>
                </w:r>
              </w:p>
            </w:tc>
            <w:tc>
              <w:tcPr>
                <w:tcW w:w="1274" w:type="pct"/>
                <w:tcBorders>
                  <w:bottom w:val="single" w:sz="4" w:space="0" w:color="auto"/>
                </w:tcBorders>
                <w:shd w:val="clear" w:color="auto" w:fill="FFFFFF"/>
                <w:hideMark/>
              </w:tcPr>
              <w:p w14:paraId="5751D86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34" w:type="pct"/>
                <w:tcBorders>
                  <w:bottom w:val="single" w:sz="4" w:space="0" w:color="auto"/>
                </w:tcBorders>
                <w:shd w:val="clear" w:color="auto" w:fill="FFFFFF"/>
                <w:hideMark/>
              </w:tcPr>
              <w:p w14:paraId="79E762B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3" w:type="pct"/>
                <w:tcBorders>
                  <w:bottom w:val="single" w:sz="4" w:space="0" w:color="auto"/>
                </w:tcBorders>
                <w:shd w:val="clear" w:color="auto" w:fill="FFFFFF"/>
                <w:hideMark/>
              </w:tcPr>
              <w:p w14:paraId="3CC235DC" w14:textId="77777777" w:rsidR="00C245F8" w:rsidRPr="00C245F8" w:rsidRDefault="00C245F8" w:rsidP="00C245F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FFFFF"/>
                <w:hideMark/>
              </w:tcPr>
              <w:p w14:paraId="019901AE" w14:textId="77777777" w:rsidR="00C245F8" w:rsidRPr="00C245F8" w:rsidRDefault="00C245F8" w:rsidP="00C245F8">
                <w:pPr>
                  <w:spacing w:before="150" w:after="80"/>
                  <w:jc w:val="both"/>
                  <w:rPr>
                    <w:rFonts w:eastAsia="Times New Roman"/>
                    <w:sz w:val="18"/>
                    <w:szCs w:val="20"/>
                  </w:rPr>
                </w:pPr>
              </w:p>
            </w:tc>
          </w:tr>
          <w:tr w:rsidR="00C245F8" w:rsidRPr="00C245F8" w14:paraId="70F3998A" w14:textId="77777777" w:rsidTr="00C245F8">
            <w:trPr>
              <w:divId w:val="877863288"/>
              <w:cantSplit/>
              <w:tblHeader/>
            </w:trPr>
            <w:tc>
              <w:tcPr>
                <w:tcW w:w="734" w:type="pct"/>
                <w:tcBorders>
                  <w:bottom w:val="single" w:sz="4" w:space="0" w:color="auto"/>
                </w:tcBorders>
                <w:shd w:val="clear" w:color="auto" w:fill="F3F3F3"/>
                <w:hideMark/>
              </w:tcPr>
              <w:p w14:paraId="31A4EFE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área</w:t>
                </w:r>
              </w:p>
            </w:tc>
            <w:tc>
              <w:tcPr>
                <w:tcW w:w="1274" w:type="pct"/>
                <w:tcBorders>
                  <w:bottom w:val="single" w:sz="4" w:space="0" w:color="auto"/>
                </w:tcBorders>
                <w:shd w:val="clear" w:color="auto" w:fill="F3F3F3"/>
                <w:hideMark/>
              </w:tcPr>
              <w:p w14:paraId="1F948EA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34" w:type="pct"/>
                <w:tcBorders>
                  <w:bottom w:val="single" w:sz="4" w:space="0" w:color="auto"/>
                </w:tcBorders>
                <w:shd w:val="clear" w:color="auto" w:fill="F3F3F3"/>
                <w:hideMark/>
              </w:tcPr>
              <w:p w14:paraId="213110F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3" w:type="pct"/>
                <w:tcBorders>
                  <w:bottom w:val="single" w:sz="4" w:space="0" w:color="auto"/>
                </w:tcBorders>
                <w:shd w:val="clear" w:color="auto" w:fill="F3F3F3"/>
                <w:hideMark/>
              </w:tcPr>
              <w:p w14:paraId="72653A22" w14:textId="77777777" w:rsidR="00C245F8" w:rsidRPr="00C245F8" w:rsidRDefault="00C245F8" w:rsidP="00C245F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3F3F3"/>
                <w:hideMark/>
              </w:tcPr>
              <w:p w14:paraId="30741919" w14:textId="77777777" w:rsidR="00C245F8" w:rsidRPr="00C245F8" w:rsidRDefault="00C245F8" w:rsidP="00C245F8">
                <w:pPr>
                  <w:spacing w:before="150" w:after="80"/>
                  <w:jc w:val="both"/>
                  <w:rPr>
                    <w:rFonts w:eastAsia="Times New Roman"/>
                    <w:sz w:val="18"/>
                    <w:szCs w:val="20"/>
                  </w:rPr>
                </w:pPr>
              </w:p>
            </w:tc>
          </w:tr>
          <w:tr w:rsidR="00C245F8" w:rsidRPr="00C245F8" w14:paraId="63C04904" w14:textId="77777777" w:rsidTr="00C245F8">
            <w:trPr>
              <w:divId w:val="877863288"/>
              <w:cantSplit/>
              <w:tblHeader/>
            </w:trPr>
            <w:tc>
              <w:tcPr>
                <w:tcW w:w="734" w:type="pct"/>
                <w:tcBorders>
                  <w:bottom w:val="single" w:sz="4" w:space="0" w:color="auto"/>
                </w:tcBorders>
                <w:shd w:val="clear" w:color="auto" w:fill="FFFFFF"/>
                <w:hideMark/>
              </w:tcPr>
              <w:p w14:paraId="4C562B9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storage_path</w:t>
                </w:r>
              </w:p>
            </w:tc>
            <w:tc>
              <w:tcPr>
                <w:tcW w:w="1274" w:type="pct"/>
                <w:tcBorders>
                  <w:bottom w:val="single" w:sz="4" w:space="0" w:color="auto"/>
                </w:tcBorders>
                <w:shd w:val="clear" w:color="auto" w:fill="FFFFFF"/>
                <w:hideMark/>
              </w:tcPr>
              <w:p w14:paraId="20D2D51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34" w:type="pct"/>
                <w:tcBorders>
                  <w:bottom w:val="single" w:sz="4" w:space="0" w:color="auto"/>
                </w:tcBorders>
                <w:shd w:val="clear" w:color="auto" w:fill="FFFFFF"/>
                <w:hideMark/>
              </w:tcPr>
              <w:p w14:paraId="534489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3" w:type="pct"/>
                <w:tcBorders>
                  <w:bottom w:val="single" w:sz="4" w:space="0" w:color="auto"/>
                </w:tcBorders>
                <w:shd w:val="clear" w:color="auto" w:fill="FFFFFF"/>
                <w:hideMark/>
              </w:tcPr>
              <w:p w14:paraId="07673FCA" w14:textId="77777777" w:rsidR="00C245F8" w:rsidRPr="00C245F8" w:rsidRDefault="00C245F8" w:rsidP="00C245F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FFFFF"/>
                <w:hideMark/>
              </w:tcPr>
              <w:p w14:paraId="1F06D258" w14:textId="77777777" w:rsidR="00C245F8" w:rsidRPr="00C245F8" w:rsidRDefault="00C245F8" w:rsidP="00C245F8">
                <w:pPr>
                  <w:spacing w:before="150" w:after="80"/>
                  <w:jc w:val="both"/>
                  <w:rPr>
                    <w:rFonts w:eastAsia="Times New Roman"/>
                    <w:sz w:val="18"/>
                    <w:szCs w:val="20"/>
                  </w:rPr>
                </w:pPr>
              </w:p>
            </w:tc>
          </w:tr>
          <w:tr w:rsidR="00C245F8" w:rsidRPr="00C245F8" w14:paraId="70953116" w14:textId="77777777" w:rsidTr="00C245F8">
            <w:trPr>
              <w:divId w:val="877863288"/>
              <w:cantSplit/>
              <w:tblHeader/>
            </w:trPr>
            <w:tc>
              <w:tcPr>
                <w:tcW w:w="734" w:type="pct"/>
                <w:tcBorders>
                  <w:bottom w:val="single" w:sz="4" w:space="0" w:color="auto"/>
                </w:tcBorders>
                <w:shd w:val="clear" w:color="auto" w:fill="F3F3F3"/>
                <w:hideMark/>
              </w:tcPr>
              <w:p w14:paraId="62BE10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allowed_roles</w:t>
                </w:r>
              </w:p>
            </w:tc>
            <w:tc>
              <w:tcPr>
                <w:tcW w:w="1274" w:type="pct"/>
                <w:tcBorders>
                  <w:bottom w:val="single" w:sz="4" w:space="0" w:color="auto"/>
                </w:tcBorders>
                <w:shd w:val="clear" w:color="auto" w:fill="F3F3F3"/>
                <w:hideMark/>
              </w:tcPr>
              <w:p w14:paraId="308B9D2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_text[]</w:t>
                </w:r>
              </w:p>
            </w:tc>
            <w:tc>
              <w:tcPr>
                <w:tcW w:w="334" w:type="pct"/>
                <w:tcBorders>
                  <w:bottom w:val="single" w:sz="4" w:space="0" w:color="auto"/>
                </w:tcBorders>
                <w:shd w:val="clear" w:color="auto" w:fill="F3F3F3"/>
                <w:hideMark/>
              </w:tcPr>
              <w:p w14:paraId="7718797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00F7DE9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675" w:type="pct"/>
                <w:tcBorders>
                  <w:bottom w:val="single" w:sz="4" w:space="0" w:color="auto"/>
                </w:tcBorders>
                <w:shd w:val="clear" w:color="auto" w:fill="F3F3F3"/>
                <w:hideMark/>
              </w:tcPr>
              <w:p w14:paraId="4021ED30"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A891CCC" w14:textId="77777777" w:rsidTr="00C245F8">
            <w:trPr>
              <w:divId w:val="877863288"/>
              <w:cantSplit/>
              <w:tblHeader/>
            </w:trPr>
            <w:tc>
              <w:tcPr>
                <w:tcW w:w="734" w:type="pct"/>
                <w:tcBorders>
                  <w:bottom w:val="single" w:sz="4" w:space="0" w:color="auto"/>
                </w:tcBorders>
                <w:shd w:val="clear" w:color="auto" w:fill="FFFFFF"/>
                <w:hideMark/>
              </w:tcPr>
              <w:p w14:paraId="26891ED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ordering</w:t>
                </w:r>
              </w:p>
            </w:tc>
            <w:tc>
              <w:tcPr>
                <w:tcW w:w="1274" w:type="pct"/>
                <w:tcBorders>
                  <w:bottom w:val="single" w:sz="4" w:space="0" w:color="auto"/>
                </w:tcBorders>
                <w:shd w:val="clear" w:color="auto" w:fill="FFFFFF"/>
                <w:hideMark/>
              </w:tcPr>
              <w:p w14:paraId="756FFB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34" w:type="pct"/>
                <w:tcBorders>
                  <w:bottom w:val="single" w:sz="4" w:space="0" w:color="auto"/>
                </w:tcBorders>
                <w:shd w:val="clear" w:color="auto" w:fill="FFFFFF"/>
                <w:hideMark/>
              </w:tcPr>
              <w:p w14:paraId="640804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tcBorders>
                  <w:bottom w:val="single" w:sz="4" w:space="0" w:color="auto"/>
                </w:tcBorders>
                <w:shd w:val="clear" w:color="auto" w:fill="FFFFFF"/>
                <w:hideMark/>
              </w:tcPr>
              <w:p w14:paraId="22A81CB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0</w:t>
                </w:r>
              </w:p>
            </w:tc>
            <w:tc>
              <w:tcPr>
                <w:tcW w:w="675" w:type="pct"/>
                <w:tcBorders>
                  <w:bottom w:val="single" w:sz="4" w:space="0" w:color="auto"/>
                </w:tcBorders>
                <w:shd w:val="clear" w:color="auto" w:fill="FFFFFF"/>
                <w:hideMark/>
              </w:tcPr>
              <w:p w14:paraId="26627757"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DF4D1A2" w14:textId="77777777" w:rsidTr="00C245F8">
            <w:trPr>
              <w:divId w:val="877863288"/>
              <w:cantSplit/>
              <w:tblHeader/>
            </w:trPr>
            <w:tc>
              <w:tcPr>
                <w:tcW w:w="734" w:type="pct"/>
                <w:tcBorders>
                  <w:bottom w:val="single" w:sz="4" w:space="0" w:color="auto"/>
                </w:tcBorders>
                <w:shd w:val="clear" w:color="auto" w:fill="F3F3F3"/>
                <w:hideMark/>
              </w:tcPr>
              <w:p w14:paraId="69228F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active</w:t>
                </w:r>
              </w:p>
            </w:tc>
            <w:tc>
              <w:tcPr>
                <w:tcW w:w="1274" w:type="pct"/>
                <w:tcBorders>
                  <w:bottom w:val="single" w:sz="4" w:space="0" w:color="auto"/>
                </w:tcBorders>
                <w:shd w:val="clear" w:color="auto" w:fill="F3F3F3"/>
                <w:hideMark/>
              </w:tcPr>
              <w:p w14:paraId="6DF884C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334" w:type="pct"/>
                <w:tcBorders>
                  <w:bottom w:val="single" w:sz="4" w:space="0" w:color="auto"/>
                </w:tcBorders>
                <w:shd w:val="clear" w:color="auto" w:fill="F3F3F3"/>
                <w:hideMark/>
              </w:tcPr>
              <w:p w14:paraId="720AFF5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2AF385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w:t>
                </w:r>
              </w:p>
            </w:tc>
            <w:tc>
              <w:tcPr>
                <w:tcW w:w="675" w:type="pct"/>
                <w:tcBorders>
                  <w:bottom w:val="single" w:sz="4" w:space="0" w:color="auto"/>
                </w:tcBorders>
                <w:shd w:val="clear" w:color="auto" w:fill="F3F3F3"/>
                <w:hideMark/>
              </w:tcPr>
              <w:p w14:paraId="5B60DC6B"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D665E0B" w14:textId="77777777" w:rsidTr="00C245F8">
            <w:trPr>
              <w:divId w:val="877863288"/>
              <w:cantSplit/>
              <w:tblHeader/>
            </w:trPr>
            <w:tc>
              <w:tcPr>
                <w:tcW w:w="734" w:type="pct"/>
                <w:tcBorders>
                  <w:bottom w:val="single" w:sz="4" w:space="0" w:color="auto"/>
                </w:tcBorders>
                <w:shd w:val="clear" w:color="auto" w:fill="FFFFFF"/>
                <w:hideMark/>
              </w:tcPr>
              <w:p w14:paraId="241B08B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metadata</w:t>
                </w:r>
              </w:p>
            </w:tc>
            <w:tc>
              <w:tcPr>
                <w:tcW w:w="1274" w:type="pct"/>
                <w:tcBorders>
                  <w:bottom w:val="single" w:sz="4" w:space="0" w:color="auto"/>
                </w:tcBorders>
                <w:shd w:val="clear" w:color="auto" w:fill="FFFFFF"/>
                <w:hideMark/>
              </w:tcPr>
              <w:p w14:paraId="3C2B598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334" w:type="pct"/>
                <w:tcBorders>
                  <w:bottom w:val="single" w:sz="4" w:space="0" w:color="auto"/>
                </w:tcBorders>
                <w:shd w:val="clear" w:color="auto" w:fill="FFFFFF"/>
                <w:hideMark/>
              </w:tcPr>
              <w:p w14:paraId="6615AD1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tcBorders>
                  <w:bottom w:val="single" w:sz="4" w:space="0" w:color="auto"/>
                </w:tcBorders>
                <w:shd w:val="clear" w:color="auto" w:fill="FFFFFF"/>
                <w:hideMark/>
              </w:tcPr>
              <w:p w14:paraId="689D1A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675" w:type="pct"/>
                <w:tcBorders>
                  <w:bottom w:val="single" w:sz="4" w:space="0" w:color="auto"/>
                </w:tcBorders>
                <w:shd w:val="clear" w:color="auto" w:fill="FFFFFF"/>
                <w:hideMark/>
              </w:tcPr>
              <w:p w14:paraId="6E152CD8"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4373635" w14:textId="77777777" w:rsidTr="00C245F8">
            <w:trPr>
              <w:divId w:val="877863288"/>
              <w:cantSplit/>
              <w:tblHeader/>
            </w:trPr>
            <w:tc>
              <w:tcPr>
                <w:tcW w:w="734" w:type="pct"/>
                <w:tcBorders>
                  <w:bottom w:val="single" w:sz="4" w:space="0" w:color="auto"/>
                </w:tcBorders>
                <w:shd w:val="clear" w:color="auto" w:fill="F3F3F3"/>
                <w:hideMark/>
              </w:tcPr>
              <w:p w14:paraId="1B32A4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274" w:type="pct"/>
                <w:tcBorders>
                  <w:bottom w:val="single" w:sz="4" w:space="0" w:color="auto"/>
                </w:tcBorders>
                <w:shd w:val="clear" w:color="auto" w:fill="F3F3F3"/>
                <w:hideMark/>
              </w:tcPr>
              <w:p w14:paraId="00D7570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34" w:type="pct"/>
                <w:tcBorders>
                  <w:bottom w:val="single" w:sz="4" w:space="0" w:color="auto"/>
                </w:tcBorders>
                <w:shd w:val="clear" w:color="auto" w:fill="F3F3F3"/>
                <w:hideMark/>
              </w:tcPr>
              <w:p w14:paraId="60317A1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652564B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75" w:type="pct"/>
                <w:tcBorders>
                  <w:bottom w:val="single" w:sz="4" w:space="0" w:color="auto"/>
                </w:tcBorders>
                <w:shd w:val="clear" w:color="auto" w:fill="F3F3F3"/>
                <w:hideMark/>
              </w:tcPr>
              <w:p w14:paraId="6696047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A5814AC" w14:textId="77777777" w:rsidTr="00C245F8">
            <w:trPr>
              <w:divId w:val="877863288"/>
              <w:cantSplit/>
              <w:tblHeader/>
            </w:trPr>
            <w:tc>
              <w:tcPr>
                <w:tcW w:w="734" w:type="pct"/>
                <w:shd w:val="clear" w:color="auto" w:fill="FFFFFF"/>
                <w:hideMark/>
              </w:tcPr>
              <w:p w14:paraId="752760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1274" w:type="pct"/>
                <w:shd w:val="clear" w:color="auto" w:fill="FFFFFF"/>
                <w:hideMark/>
              </w:tcPr>
              <w:p w14:paraId="02A73E8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34" w:type="pct"/>
                <w:shd w:val="clear" w:color="auto" w:fill="FFFFFF"/>
                <w:hideMark/>
              </w:tcPr>
              <w:p w14:paraId="6516639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3" w:type="pct"/>
                <w:shd w:val="clear" w:color="auto" w:fill="FFFFFF"/>
                <w:hideMark/>
              </w:tcPr>
              <w:p w14:paraId="26F741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75" w:type="pct"/>
                <w:shd w:val="clear" w:color="auto" w:fill="FFFFFF"/>
                <w:hideMark/>
              </w:tcPr>
              <w:p w14:paraId="768DD602" w14:textId="77777777" w:rsidR="00C245F8" w:rsidRPr="00C245F8" w:rsidRDefault="00C245F8" w:rsidP="00C245F8">
                <w:pPr>
                  <w:spacing w:before="150" w:after="80"/>
                  <w:jc w:val="both"/>
                  <w:rPr>
                    <w:rFonts w:ascii="Aptos" w:eastAsia="Times New Roman" w:hAnsi="Aptos"/>
                    <w:color w:val="1F2937"/>
                    <w:sz w:val="18"/>
                    <w:szCs w:val="18"/>
                  </w:rPr>
                </w:pPr>
              </w:p>
            </w:tc>
          </w:tr>
        </w:tbl>
        <w:p w14:paraId="601DCD65" w14:textId="77777777" w:rsidR="00C245F8" w:rsidRPr="00C245F8" w:rsidRDefault="00C245F8" w:rsidP="00C245F8">
          <w:pPr>
            <w:numPr>
              <w:ilvl w:val="0"/>
              <w:numId w:val="3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Indices visibles:</w:t>
          </w:r>
        </w:p>
        <w:p w14:paraId="725D7D65" w14:textId="77777777" w:rsidR="00C245F8" w:rsidRPr="00C245F8" w:rsidRDefault="00C245F8" w:rsidP="00C245F8">
          <w:pPr>
            <w:numPr>
              <w:ilvl w:val="0"/>
              <w:numId w:val="3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audit_sections_code_key: CREATE UNIQUE INDEX audit_sections_code_key ON public.audit_sections USING btree (code)</w:t>
          </w:r>
        </w:p>
        <w:p w14:paraId="07A08681" w14:textId="77777777" w:rsidR="00C245F8" w:rsidRPr="00C245F8" w:rsidRDefault="00C245F8" w:rsidP="00C245F8">
          <w:pPr>
            <w:numPr>
              <w:ilvl w:val="0"/>
              <w:numId w:val="3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audit_sections_pkey: CREATE UNIQUE INDEX audit_sections_pkey ON public.audit_sections USING btree (id)</w:t>
          </w:r>
        </w:p>
        <w:p w14:paraId="3454AB40"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public.audit_settings</w:t>
          </w:r>
        </w:p>
        <w:p w14:paraId="2F3A8C6B" w14:textId="77777777" w:rsidR="00C245F8" w:rsidRPr="00C245F8" w:rsidRDefault="00C245F8" w:rsidP="00C245F8">
          <w:pPr>
            <w:numPr>
              <w:ilvl w:val="0"/>
              <w:numId w:val="3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7429BA5D" w14:textId="77777777" w:rsidR="00C245F8" w:rsidRPr="00C245F8" w:rsidRDefault="00C245F8" w:rsidP="00C245F8">
          <w:pPr>
            <w:numPr>
              <w:ilvl w:val="0"/>
              <w:numId w:val="3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audit-prep.</w:t>
          </w:r>
        </w:p>
        <w:p w14:paraId="7FDF6549" w14:textId="77777777" w:rsidR="00C245F8" w:rsidRPr="00C245F8" w:rsidRDefault="00C245F8" w:rsidP="00C245F8">
          <w:pPr>
            <w:numPr>
              <w:ilvl w:val="0"/>
              <w:numId w:val="3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383DAA1D" w14:textId="77777777" w:rsidR="00C245F8" w:rsidRPr="00C245F8" w:rsidRDefault="00C245F8" w:rsidP="00C245F8">
          <w:pPr>
            <w:numPr>
              <w:ilvl w:val="0"/>
              <w:numId w:val="3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30B3F978" w14:textId="77777777" w:rsidR="00C245F8" w:rsidRPr="00C245F8" w:rsidRDefault="00C245F8" w:rsidP="00C245F8">
          <w:pPr>
            <w:numPr>
              <w:ilvl w:val="0"/>
              <w:numId w:val="3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2393"/>
            <w:gridCol w:w="3287"/>
            <w:gridCol w:w="861"/>
            <w:gridCol w:w="1346"/>
            <w:gridCol w:w="1741"/>
          </w:tblGrid>
          <w:tr w:rsidR="00C245F8" w:rsidRPr="00C245F8" w14:paraId="4B56F020" w14:textId="77777777" w:rsidTr="00C245F8">
            <w:trPr>
              <w:divId w:val="877863288"/>
              <w:cantSplit/>
              <w:tblHeader/>
            </w:trPr>
            <w:tc>
              <w:tcPr>
                <w:tcW w:w="1243" w:type="pct"/>
                <w:tcBorders>
                  <w:bottom w:val="single" w:sz="4" w:space="0" w:color="auto"/>
                </w:tcBorders>
                <w:shd w:val="clear" w:color="auto" w:fill="325483"/>
                <w:hideMark/>
              </w:tcPr>
              <w:p w14:paraId="03764FC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707" w:type="pct"/>
                <w:tcBorders>
                  <w:bottom w:val="single" w:sz="4" w:space="0" w:color="auto"/>
                </w:tcBorders>
                <w:shd w:val="clear" w:color="auto" w:fill="325483"/>
                <w:hideMark/>
              </w:tcPr>
              <w:p w14:paraId="6CDE6CD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447" w:type="pct"/>
                <w:tcBorders>
                  <w:bottom w:val="single" w:sz="4" w:space="0" w:color="auto"/>
                </w:tcBorders>
                <w:shd w:val="clear" w:color="auto" w:fill="325483"/>
                <w:hideMark/>
              </w:tcPr>
              <w:p w14:paraId="2C014F4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699" w:type="pct"/>
                <w:tcBorders>
                  <w:bottom w:val="single" w:sz="4" w:space="0" w:color="auto"/>
                </w:tcBorders>
                <w:shd w:val="clear" w:color="auto" w:fill="325483"/>
                <w:hideMark/>
              </w:tcPr>
              <w:p w14:paraId="494AA62A"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904" w:type="pct"/>
                <w:tcBorders>
                  <w:bottom w:val="single" w:sz="4" w:space="0" w:color="auto"/>
                </w:tcBorders>
                <w:shd w:val="clear" w:color="auto" w:fill="325483"/>
                <w:hideMark/>
              </w:tcPr>
              <w:p w14:paraId="4FD5778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7BA3E392" w14:textId="77777777" w:rsidTr="00C245F8">
            <w:trPr>
              <w:divId w:val="877863288"/>
              <w:cantSplit/>
              <w:tblHeader/>
            </w:trPr>
            <w:tc>
              <w:tcPr>
                <w:tcW w:w="1243" w:type="pct"/>
                <w:tcBorders>
                  <w:bottom w:val="single" w:sz="4" w:space="0" w:color="auto"/>
                </w:tcBorders>
                <w:shd w:val="clear" w:color="auto" w:fill="F3F3F3"/>
                <w:hideMark/>
              </w:tcPr>
              <w:p w14:paraId="6146C80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707" w:type="pct"/>
                <w:tcBorders>
                  <w:bottom w:val="single" w:sz="4" w:space="0" w:color="auto"/>
                </w:tcBorders>
                <w:shd w:val="clear" w:color="auto" w:fill="F3F3F3"/>
                <w:hideMark/>
              </w:tcPr>
              <w:p w14:paraId="73757F0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smallint</w:t>
                </w:r>
              </w:p>
            </w:tc>
            <w:tc>
              <w:tcPr>
                <w:tcW w:w="447" w:type="pct"/>
                <w:tcBorders>
                  <w:bottom w:val="single" w:sz="4" w:space="0" w:color="auto"/>
                </w:tcBorders>
                <w:shd w:val="clear" w:color="auto" w:fill="F3F3F3"/>
                <w:hideMark/>
              </w:tcPr>
              <w:p w14:paraId="7D97F7E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699" w:type="pct"/>
                <w:tcBorders>
                  <w:bottom w:val="single" w:sz="4" w:space="0" w:color="auto"/>
                </w:tcBorders>
                <w:shd w:val="clear" w:color="auto" w:fill="F3F3F3"/>
                <w:hideMark/>
              </w:tcPr>
              <w:p w14:paraId="4A0D4AC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1</w:t>
                </w:r>
              </w:p>
            </w:tc>
            <w:tc>
              <w:tcPr>
                <w:tcW w:w="904" w:type="pct"/>
                <w:tcBorders>
                  <w:bottom w:val="single" w:sz="4" w:space="0" w:color="auto"/>
                </w:tcBorders>
                <w:shd w:val="clear" w:color="auto" w:fill="F3F3F3"/>
                <w:hideMark/>
              </w:tcPr>
              <w:p w14:paraId="7AFA9E9D"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E404C75" w14:textId="77777777" w:rsidTr="00C245F8">
            <w:trPr>
              <w:divId w:val="877863288"/>
              <w:cantSplit/>
              <w:tblHeader/>
            </w:trPr>
            <w:tc>
              <w:tcPr>
                <w:tcW w:w="1243" w:type="pct"/>
                <w:tcBorders>
                  <w:bottom w:val="single" w:sz="4" w:space="0" w:color="auto"/>
                </w:tcBorders>
                <w:shd w:val="clear" w:color="auto" w:fill="FFFFFF"/>
                <w:hideMark/>
              </w:tcPr>
              <w:p w14:paraId="595E3FA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audit_mode</w:t>
                </w:r>
              </w:p>
            </w:tc>
            <w:tc>
              <w:tcPr>
                <w:tcW w:w="1707" w:type="pct"/>
                <w:tcBorders>
                  <w:bottom w:val="single" w:sz="4" w:space="0" w:color="auto"/>
                </w:tcBorders>
                <w:shd w:val="clear" w:color="auto" w:fill="FFFFFF"/>
                <w:hideMark/>
              </w:tcPr>
              <w:p w14:paraId="0FBD3EB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447" w:type="pct"/>
                <w:tcBorders>
                  <w:bottom w:val="single" w:sz="4" w:space="0" w:color="auto"/>
                </w:tcBorders>
                <w:shd w:val="clear" w:color="auto" w:fill="FFFFFF"/>
                <w:hideMark/>
              </w:tcPr>
              <w:p w14:paraId="6A1ACF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699" w:type="pct"/>
                <w:tcBorders>
                  <w:bottom w:val="single" w:sz="4" w:space="0" w:color="auto"/>
                </w:tcBorders>
                <w:shd w:val="clear" w:color="auto" w:fill="FFFFFF"/>
                <w:hideMark/>
              </w:tcPr>
              <w:p w14:paraId="218F0C3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false</w:t>
                </w:r>
              </w:p>
            </w:tc>
            <w:tc>
              <w:tcPr>
                <w:tcW w:w="904" w:type="pct"/>
                <w:tcBorders>
                  <w:bottom w:val="single" w:sz="4" w:space="0" w:color="auto"/>
                </w:tcBorders>
                <w:shd w:val="clear" w:color="auto" w:fill="FFFFFF"/>
                <w:hideMark/>
              </w:tcPr>
              <w:p w14:paraId="07D3AA7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F9382B8" w14:textId="77777777" w:rsidTr="00C245F8">
            <w:trPr>
              <w:divId w:val="877863288"/>
              <w:cantSplit/>
              <w:tblHeader/>
            </w:trPr>
            <w:tc>
              <w:tcPr>
                <w:tcW w:w="1243" w:type="pct"/>
                <w:tcBorders>
                  <w:bottom w:val="single" w:sz="4" w:space="0" w:color="auto"/>
                </w:tcBorders>
                <w:shd w:val="clear" w:color="auto" w:fill="F3F3F3"/>
                <w:hideMark/>
              </w:tcPr>
              <w:p w14:paraId="63C2168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audit_start_date</w:t>
                </w:r>
              </w:p>
            </w:tc>
            <w:tc>
              <w:tcPr>
                <w:tcW w:w="1707" w:type="pct"/>
                <w:tcBorders>
                  <w:bottom w:val="single" w:sz="4" w:space="0" w:color="auto"/>
                </w:tcBorders>
                <w:shd w:val="clear" w:color="auto" w:fill="F3F3F3"/>
                <w:hideMark/>
              </w:tcPr>
              <w:p w14:paraId="27E7BDD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447" w:type="pct"/>
                <w:tcBorders>
                  <w:bottom w:val="single" w:sz="4" w:space="0" w:color="auto"/>
                </w:tcBorders>
                <w:shd w:val="clear" w:color="auto" w:fill="F3F3F3"/>
                <w:hideMark/>
              </w:tcPr>
              <w:p w14:paraId="006BD2A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99" w:type="pct"/>
                <w:tcBorders>
                  <w:bottom w:val="single" w:sz="4" w:space="0" w:color="auto"/>
                </w:tcBorders>
                <w:shd w:val="clear" w:color="auto" w:fill="F3F3F3"/>
                <w:hideMark/>
              </w:tcPr>
              <w:p w14:paraId="437D24D0" w14:textId="77777777" w:rsidR="00C245F8" w:rsidRPr="00C245F8" w:rsidRDefault="00C245F8" w:rsidP="00C245F8">
                <w:pPr>
                  <w:spacing w:before="150" w:after="80"/>
                  <w:jc w:val="both"/>
                  <w:rPr>
                    <w:rFonts w:ascii="Aptos" w:eastAsia="Times New Roman" w:hAnsi="Aptos"/>
                    <w:color w:val="1F2937"/>
                    <w:sz w:val="18"/>
                    <w:szCs w:val="18"/>
                  </w:rPr>
                </w:pPr>
              </w:p>
            </w:tc>
            <w:tc>
              <w:tcPr>
                <w:tcW w:w="904" w:type="pct"/>
                <w:tcBorders>
                  <w:bottom w:val="single" w:sz="4" w:space="0" w:color="auto"/>
                </w:tcBorders>
                <w:shd w:val="clear" w:color="auto" w:fill="F3F3F3"/>
                <w:hideMark/>
              </w:tcPr>
              <w:p w14:paraId="32FA18BB" w14:textId="77777777" w:rsidR="00C245F8" w:rsidRPr="00C245F8" w:rsidRDefault="00C245F8" w:rsidP="00C245F8">
                <w:pPr>
                  <w:spacing w:before="150" w:after="80"/>
                  <w:jc w:val="both"/>
                  <w:rPr>
                    <w:rFonts w:eastAsia="Times New Roman"/>
                    <w:sz w:val="18"/>
                    <w:szCs w:val="20"/>
                  </w:rPr>
                </w:pPr>
              </w:p>
            </w:tc>
          </w:tr>
          <w:tr w:rsidR="00C245F8" w:rsidRPr="00C245F8" w14:paraId="54A4CF2E" w14:textId="77777777" w:rsidTr="00C245F8">
            <w:trPr>
              <w:divId w:val="877863288"/>
              <w:cantSplit/>
              <w:tblHeader/>
            </w:trPr>
            <w:tc>
              <w:tcPr>
                <w:tcW w:w="1243" w:type="pct"/>
                <w:tcBorders>
                  <w:bottom w:val="single" w:sz="4" w:space="0" w:color="auto"/>
                </w:tcBorders>
                <w:shd w:val="clear" w:color="auto" w:fill="FFFFFF"/>
                <w:hideMark/>
              </w:tcPr>
              <w:p w14:paraId="190A9C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audit_end_date</w:t>
                </w:r>
              </w:p>
            </w:tc>
            <w:tc>
              <w:tcPr>
                <w:tcW w:w="1707" w:type="pct"/>
                <w:tcBorders>
                  <w:bottom w:val="single" w:sz="4" w:space="0" w:color="auto"/>
                </w:tcBorders>
                <w:shd w:val="clear" w:color="auto" w:fill="FFFFFF"/>
                <w:hideMark/>
              </w:tcPr>
              <w:p w14:paraId="4733AA0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447" w:type="pct"/>
                <w:tcBorders>
                  <w:bottom w:val="single" w:sz="4" w:space="0" w:color="auto"/>
                </w:tcBorders>
                <w:shd w:val="clear" w:color="auto" w:fill="FFFFFF"/>
                <w:hideMark/>
              </w:tcPr>
              <w:p w14:paraId="240FD9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99" w:type="pct"/>
                <w:tcBorders>
                  <w:bottom w:val="single" w:sz="4" w:space="0" w:color="auto"/>
                </w:tcBorders>
                <w:shd w:val="clear" w:color="auto" w:fill="FFFFFF"/>
                <w:hideMark/>
              </w:tcPr>
              <w:p w14:paraId="0F177AA9" w14:textId="77777777" w:rsidR="00C245F8" w:rsidRPr="00C245F8" w:rsidRDefault="00C245F8" w:rsidP="00C245F8">
                <w:pPr>
                  <w:spacing w:before="150" w:after="80"/>
                  <w:jc w:val="both"/>
                  <w:rPr>
                    <w:rFonts w:ascii="Aptos" w:eastAsia="Times New Roman" w:hAnsi="Aptos"/>
                    <w:color w:val="1F2937"/>
                    <w:sz w:val="18"/>
                    <w:szCs w:val="18"/>
                  </w:rPr>
                </w:pPr>
              </w:p>
            </w:tc>
            <w:tc>
              <w:tcPr>
                <w:tcW w:w="904" w:type="pct"/>
                <w:tcBorders>
                  <w:bottom w:val="single" w:sz="4" w:space="0" w:color="auto"/>
                </w:tcBorders>
                <w:shd w:val="clear" w:color="auto" w:fill="FFFFFF"/>
                <w:hideMark/>
              </w:tcPr>
              <w:p w14:paraId="12C96E9A" w14:textId="77777777" w:rsidR="00C245F8" w:rsidRPr="00C245F8" w:rsidRDefault="00C245F8" w:rsidP="00C245F8">
                <w:pPr>
                  <w:spacing w:before="150" w:after="80"/>
                  <w:jc w:val="both"/>
                  <w:rPr>
                    <w:rFonts w:eastAsia="Times New Roman"/>
                    <w:sz w:val="18"/>
                    <w:szCs w:val="20"/>
                  </w:rPr>
                </w:pPr>
              </w:p>
            </w:tc>
          </w:tr>
          <w:tr w:rsidR="00C245F8" w:rsidRPr="00C245F8" w14:paraId="236C762A" w14:textId="77777777" w:rsidTr="00C245F8">
            <w:trPr>
              <w:divId w:val="877863288"/>
              <w:cantSplit/>
              <w:tblHeader/>
            </w:trPr>
            <w:tc>
              <w:tcPr>
                <w:tcW w:w="1243" w:type="pct"/>
                <w:tcBorders>
                  <w:bottom w:val="single" w:sz="4" w:space="0" w:color="auto"/>
                </w:tcBorders>
                <w:shd w:val="clear" w:color="auto" w:fill="F3F3F3"/>
                <w:hideMark/>
              </w:tcPr>
              <w:p w14:paraId="51ACEB4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drive_root_id</w:t>
                </w:r>
              </w:p>
            </w:tc>
            <w:tc>
              <w:tcPr>
                <w:tcW w:w="1707" w:type="pct"/>
                <w:tcBorders>
                  <w:bottom w:val="single" w:sz="4" w:space="0" w:color="auto"/>
                </w:tcBorders>
                <w:shd w:val="clear" w:color="auto" w:fill="F3F3F3"/>
                <w:hideMark/>
              </w:tcPr>
              <w:p w14:paraId="71CA0AC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447" w:type="pct"/>
                <w:tcBorders>
                  <w:bottom w:val="single" w:sz="4" w:space="0" w:color="auto"/>
                </w:tcBorders>
                <w:shd w:val="clear" w:color="auto" w:fill="F3F3F3"/>
                <w:hideMark/>
              </w:tcPr>
              <w:p w14:paraId="6F0B8EC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99" w:type="pct"/>
                <w:tcBorders>
                  <w:bottom w:val="single" w:sz="4" w:space="0" w:color="auto"/>
                </w:tcBorders>
                <w:shd w:val="clear" w:color="auto" w:fill="F3F3F3"/>
                <w:hideMark/>
              </w:tcPr>
              <w:p w14:paraId="2970CA66" w14:textId="77777777" w:rsidR="00C245F8" w:rsidRPr="00C245F8" w:rsidRDefault="00C245F8" w:rsidP="00C245F8">
                <w:pPr>
                  <w:spacing w:before="150" w:after="80"/>
                  <w:jc w:val="both"/>
                  <w:rPr>
                    <w:rFonts w:ascii="Aptos" w:eastAsia="Times New Roman" w:hAnsi="Aptos"/>
                    <w:color w:val="1F2937"/>
                    <w:sz w:val="18"/>
                    <w:szCs w:val="18"/>
                  </w:rPr>
                </w:pPr>
              </w:p>
            </w:tc>
            <w:tc>
              <w:tcPr>
                <w:tcW w:w="904" w:type="pct"/>
                <w:tcBorders>
                  <w:bottom w:val="single" w:sz="4" w:space="0" w:color="auto"/>
                </w:tcBorders>
                <w:shd w:val="clear" w:color="auto" w:fill="F3F3F3"/>
                <w:hideMark/>
              </w:tcPr>
              <w:p w14:paraId="671172C2" w14:textId="77777777" w:rsidR="00C245F8" w:rsidRPr="00C245F8" w:rsidRDefault="00C245F8" w:rsidP="00C245F8">
                <w:pPr>
                  <w:spacing w:before="150" w:after="80"/>
                  <w:jc w:val="both"/>
                  <w:rPr>
                    <w:rFonts w:eastAsia="Times New Roman"/>
                    <w:sz w:val="18"/>
                    <w:szCs w:val="20"/>
                  </w:rPr>
                </w:pPr>
              </w:p>
            </w:tc>
          </w:tr>
          <w:tr w:rsidR="00C245F8" w:rsidRPr="00C245F8" w14:paraId="611147CC" w14:textId="77777777" w:rsidTr="00C245F8">
            <w:trPr>
              <w:divId w:val="877863288"/>
              <w:cantSplit/>
              <w:tblHeader/>
            </w:trPr>
            <w:tc>
              <w:tcPr>
                <w:tcW w:w="1243" w:type="pct"/>
                <w:tcBorders>
                  <w:bottom w:val="single" w:sz="4" w:space="0" w:color="auto"/>
                </w:tcBorders>
                <w:shd w:val="clear" w:color="auto" w:fill="FFFFFF"/>
                <w:hideMark/>
              </w:tcPr>
              <w:p w14:paraId="12FDDC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checklist_schema</w:t>
                </w:r>
              </w:p>
            </w:tc>
            <w:tc>
              <w:tcPr>
                <w:tcW w:w="1707" w:type="pct"/>
                <w:tcBorders>
                  <w:bottom w:val="single" w:sz="4" w:space="0" w:color="auto"/>
                </w:tcBorders>
                <w:shd w:val="clear" w:color="auto" w:fill="FFFFFF"/>
                <w:hideMark/>
              </w:tcPr>
              <w:p w14:paraId="2FF2EB0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447" w:type="pct"/>
                <w:tcBorders>
                  <w:bottom w:val="single" w:sz="4" w:space="0" w:color="auto"/>
                </w:tcBorders>
                <w:shd w:val="clear" w:color="auto" w:fill="FFFFFF"/>
                <w:hideMark/>
              </w:tcPr>
              <w:p w14:paraId="152E59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699" w:type="pct"/>
                <w:tcBorders>
                  <w:bottom w:val="single" w:sz="4" w:space="0" w:color="auto"/>
                </w:tcBorders>
                <w:shd w:val="clear" w:color="auto" w:fill="FFFFFF"/>
                <w:hideMark/>
              </w:tcPr>
              <w:p w14:paraId="2E26E9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904" w:type="pct"/>
                <w:tcBorders>
                  <w:bottom w:val="single" w:sz="4" w:space="0" w:color="auto"/>
                </w:tcBorders>
                <w:shd w:val="clear" w:color="auto" w:fill="FFFFFF"/>
                <w:hideMark/>
              </w:tcPr>
              <w:p w14:paraId="25DE6D3B"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38D640F" w14:textId="77777777" w:rsidTr="00C245F8">
            <w:trPr>
              <w:divId w:val="877863288"/>
              <w:cantSplit/>
              <w:tblHeader/>
            </w:trPr>
            <w:tc>
              <w:tcPr>
                <w:tcW w:w="1243" w:type="pct"/>
                <w:tcBorders>
                  <w:bottom w:val="single" w:sz="4" w:space="0" w:color="auto"/>
                </w:tcBorders>
                <w:shd w:val="clear" w:color="auto" w:fill="F3F3F3"/>
                <w:hideMark/>
              </w:tcPr>
              <w:p w14:paraId="6EFC555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707" w:type="pct"/>
                <w:tcBorders>
                  <w:bottom w:val="single" w:sz="4" w:space="0" w:color="auto"/>
                </w:tcBorders>
                <w:shd w:val="clear" w:color="auto" w:fill="F3F3F3"/>
                <w:hideMark/>
              </w:tcPr>
              <w:p w14:paraId="6163E57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447" w:type="pct"/>
                <w:tcBorders>
                  <w:bottom w:val="single" w:sz="4" w:space="0" w:color="auto"/>
                </w:tcBorders>
                <w:shd w:val="clear" w:color="auto" w:fill="F3F3F3"/>
                <w:hideMark/>
              </w:tcPr>
              <w:p w14:paraId="5066084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699" w:type="pct"/>
                <w:tcBorders>
                  <w:bottom w:val="single" w:sz="4" w:space="0" w:color="auto"/>
                </w:tcBorders>
                <w:shd w:val="clear" w:color="auto" w:fill="F3F3F3"/>
                <w:hideMark/>
              </w:tcPr>
              <w:p w14:paraId="755858A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904" w:type="pct"/>
                <w:tcBorders>
                  <w:bottom w:val="single" w:sz="4" w:space="0" w:color="auto"/>
                </w:tcBorders>
                <w:shd w:val="clear" w:color="auto" w:fill="F3F3F3"/>
                <w:hideMark/>
              </w:tcPr>
              <w:p w14:paraId="594E7FE5"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4802D470" w14:textId="77777777" w:rsidTr="00C245F8">
            <w:trPr>
              <w:divId w:val="877863288"/>
              <w:cantSplit/>
              <w:tblHeader/>
            </w:trPr>
            <w:tc>
              <w:tcPr>
                <w:tcW w:w="1243" w:type="pct"/>
                <w:shd w:val="clear" w:color="auto" w:fill="FFFFFF"/>
                <w:hideMark/>
              </w:tcPr>
              <w:p w14:paraId="5244748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1707" w:type="pct"/>
                <w:shd w:val="clear" w:color="auto" w:fill="FFFFFF"/>
                <w:hideMark/>
              </w:tcPr>
              <w:p w14:paraId="2738550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447" w:type="pct"/>
                <w:shd w:val="clear" w:color="auto" w:fill="FFFFFF"/>
                <w:hideMark/>
              </w:tcPr>
              <w:p w14:paraId="37221D5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699" w:type="pct"/>
                <w:shd w:val="clear" w:color="auto" w:fill="FFFFFF"/>
                <w:hideMark/>
              </w:tcPr>
              <w:p w14:paraId="32CD91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904" w:type="pct"/>
                <w:shd w:val="clear" w:color="auto" w:fill="FFFFFF"/>
                <w:hideMark/>
              </w:tcPr>
              <w:p w14:paraId="135BE8E8" w14:textId="77777777" w:rsidR="00C245F8" w:rsidRPr="00C245F8" w:rsidRDefault="00C245F8" w:rsidP="00C245F8">
                <w:pPr>
                  <w:spacing w:before="150" w:after="80"/>
                  <w:jc w:val="both"/>
                  <w:rPr>
                    <w:rFonts w:ascii="Aptos" w:eastAsia="Times New Roman" w:hAnsi="Aptos"/>
                    <w:color w:val="1F2937"/>
                    <w:sz w:val="18"/>
                    <w:szCs w:val="18"/>
                  </w:rPr>
                </w:pPr>
              </w:p>
            </w:tc>
          </w:tr>
        </w:tbl>
        <w:p w14:paraId="2F9CA375" w14:textId="77777777" w:rsidR="00C245F8" w:rsidRPr="00C245F8" w:rsidRDefault="00C245F8" w:rsidP="00C245F8">
          <w:pPr>
            <w:numPr>
              <w:ilvl w:val="0"/>
              <w:numId w:val="4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27378005" w14:textId="77777777" w:rsidR="00C245F8" w:rsidRPr="00C245F8" w:rsidRDefault="00C245F8" w:rsidP="00C245F8">
          <w:pPr>
            <w:numPr>
              <w:ilvl w:val="0"/>
              <w:numId w:val="4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audit_settings_pkey: CREATE UNIQUE INDEX audit_settings_pkey ON public.audit_settings USING btree (id)</w:t>
          </w:r>
        </w:p>
        <w:p w14:paraId="1737025B"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public.departments</w:t>
          </w:r>
        </w:p>
        <w:p w14:paraId="34621BED" w14:textId="77777777" w:rsidR="00C245F8" w:rsidRPr="00C245F8" w:rsidRDefault="00C245F8" w:rsidP="00C245F8">
          <w:pPr>
            <w:numPr>
              <w:ilvl w:val="0"/>
              <w:numId w:val="4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32D615C9" w14:textId="77777777" w:rsidR="00C245F8" w:rsidRPr="00C245F8" w:rsidRDefault="00C245F8" w:rsidP="00C245F8">
          <w:pPr>
            <w:numPr>
              <w:ilvl w:val="0"/>
              <w:numId w:val="4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auth.</w:t>
          </w:r>
        </w:p>
        <w:p w14:paraId="5A0E8CD2" w14:textId="77777777" w:rsidR="00C245F8" w:rsidRPr="00C245F8" w:rsidRDefault="00C245F8" w:rsidP="00C245F8">
          <w:pPr>
            <w:numPr>
              <w:ilvl w:val="0"/>
              <w:numId w:val="4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7B3D3518" w14:textId="77777777" w:rsidR="00C245F8" w:rsidRPr="00C245F8" w:rsidRDefault="00C245F8" w:rsidP="00C245F8">
          <w:pPr>
            <w:numPr>
              <w:ilvl w:val="0"/>
              <w:numId w:val="4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762ACDA1" w14:textId="77777777" w:rsidR="00C245F8" w:rsidRPr="00C245F8" w:rsidRDefault="00C245F8" w:rsidP="00C245F8">
          <w:pPr>
            <w:numPr>
              <w:ilvl w:val="0"/>
              <w:numId w:val="4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208"/>
            <w:gridCol w:w="2765"/>
            <w:gridCol w:w="651"/>
            <w:gridCol w:w="3693"/>
            <w:gridCol w:w="1311"/>
          </w:tblGrid>
          <w:tr w:rsidR="00C245F8" w:rsidRPr="00C245F8" w14:paraId="446A113D" w14:textId="77777777" w:rsidTr="00C245F8">
            <w:trPr>
              <w:divId w:val="877863288"/>
              <w:cantSplit/>
              <w:tblHeader/>
            </w:trPr>
            <w:tc>
              <w:tcPr>
                <w:tcW w:w="627" w:type="pct"/>
                <w:tcBorders>
                  <w:bottom w:val="single" w:sz="4" w:space="0" w:color="auto"/>
                </w:tcBorders>
                <w:shd w:val="clear" w:color="auto" w:fill="325483"/>
                <w:hideMark/>
              </w:tcPr>
              <w:p w14:paraId="631F99B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436" w:type="pct"/>
                <w:tcBorders>
                  <w:bottom w:val="single" w:sz="4" w:space="0" w:color="auto"/>
                </w:tcBorders>
                <w:shd w:val="clear" w:color="auto" w:fill="325483"/>
                <w:hideMark/>
              </w:tcPr>
              <w:p w14:paraId="4E57ED0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37" w:type="pct"/>
                <w:tcBorders>
                  <w:bottom w:val="single" w:sz="4" w:space="0" w:color="auto"/>
                </w:tcBorders>
                <w:shd w:val="clear" w:color="auto" w:fill="325483"/>
                <w:hideMark/>
              </w:tcPr>
              <w:p w14:paraId="1E2DC5B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918" w:type="pct"/>
                <w:tcBorders>
                  <w:bottom w:val="single" w:sz="4" w:space="0" w:color="auto"/>
                </w:tcBorders>
                <w:shd w:val="clear" w:color="auto" w:fill="325483"/>
                <w:hideMark/>
              </w:tcPr>
              <w:p w14:paraId="5D06EDF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81" w:type="pct"/>
                <w:tcBorders>
                  <w:bottom w:val="single" w:sz="4" w:space="0" w:color="auto"/>
                </w:tcBorders>
                <w:shd w:val="clear" w:color="auto" w:fill="325483"/>
                <w:hideMark/>
              </w:tcPr>
              <w:p w14:paraId="6DE34F67"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0484B8D9" w14:textId="77777777" w:rsidTr="00C245F8">
            <w:trPr>
              <w:divId w:val="877863288"/>
              <w:cantSplit/>
              <w:tblHeader/>
            </w:trPr>
            <w:tc>
              <w:tcPr>
                <w:tcW w:w="627" w:type="pct"/>
                <w:tcBorders>
                  <w:bottom w:val="single" w:sz="4" w:space="0" w:color="auto"/>
                </w:tcBorders>
                <w:shd w:val="clear" w:color="auto" w:fill="F3F3F3"/>
                <w:hideMark/>
              </w:tcPr>
              <w:p w14:paraId="34241D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436" w:type="pct"/>
                <w:tcBorders>
                  <w:bottom w:val="single" w:sz="4" w:space="0" w:color="auto"/>
                </w:tcBorders>
                <w:shd w:val="clear" w:color="auto" w:fill="F3F3F3"/>
                <w:hideMark/>
              </w:tcPr>
              <w:p w14:paraId="688D07F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37" w:type="pct"/>
                <w:tcBorders>
                  <w:bottom w:val="single" w:sz="4" w:space="0" w:color="auto"/>
                </w:tcBorders>
                <w:shd w:val="clear" w:color="auto" w:fill="F3F3F3"/>
                <w:hideMark/>
              </w:tcPr>
              <w:p w14:paraId="0576DB8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18" w:type="pct"/>
                <w:tcBorders>
                  <w:bottom w:val="single" w:sz="4" w:space="0" w:color="auto"/>
                </w:tcBorders>
                <w:shd w:val="clear" w:color="auto" w:fill="F3F3F3"/>
                <w:hideMark/>
              </w:tcPr>
              <w:p w14:paraId="3BD1AE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nextval('departments_id_seq'::regclass)</w:t>
                </w:r>
              </w:p>
            </w:tc>
            <w:tc>
              <w:tcPr>
                <w:tcW w:w="681" w:type="pct"/>
                <w:tcBorders>
                  <w:bottom w:val="single" w:sz="4" w:space="0" w:color="auto"/>
                </w:tcBorders>
                <w:shd w:val="clear" w:color="auto" w:fill="F3F3F3"/>
                <w:hideMark/>
              </w:tcPr>
              <w:p w14:paraId="7610FB47"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A465BA1" w14:textId="77777777" w:rsidTr="00C245F8">
            <w:trPr>
              <w:divId w:val="877863288"/>
              <w:cantSplit/>
              <w:tblHeader/>
            </w:trPr>
            <w:tc>
              <w:tcPr>
                <w:tcW w:w="627" w:type="pct"/>
                <w:tcBorders>
                  <w:bottom w:val="single" w:sz="4" w:space="0" w:color="auto"/>
                </w:tcBorders>
                <w:shd w:val="clear" w:color="auto" w:fill="FFFFFF"/>
                <w:hideMark/>
              </w:tcPr>
              <w:p w14:paraId="72B41F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code</w:t>
                </w:r>
              </w:p>
            </w:tc>
            <w:tc>
              <w:tcPr>
                <w:tcW w:w="1436" w:type="pct"/>
                <w:tcBorders>
                  <w:bottom w:val="single" w:sz="4" w:space="0" w:color="auto"/>
                </w:tcBorders>
                <w:shd w:val="clear" w:color="auto" w:fill="FFFFFF"/>
                <w:hideMark/>
              </w:tcPr>
              <w:p w14:paraId="032CDD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337" w:type="pct"/>
                <w:tcBorders>
                  <w:bottom w:val="single" w:sz="4" w:space="0" w:color="auto"/>
                </w:tcBorders>
                <w:shd w:val="clear" w:color="auto" w:fill="FFFFFF"/>
                <w:hideMark/>
              </w:tcPr>
              <w:p w14:paraId="6B4D0F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18" w:type="pct"/>
                <w:tcBorders>
                  <w:bottom w:val="single" w:sz="4" w:space="0" w:color="auto"/>
                </w:tcBorders>
                <w:shd w:val="clear" w:color="auto" w:fill="FFFFFF"/>
                <w:hideMark/>
              </w:tcPr>
              <w:p w14:paraId="0661EE41" w14:textId="77777777" w:rsidR="00C245F8" w:rsidRPr="00C245F8" w:rsidRDefault="00C245F8" w:rsidP="00C245F8">
                <w:pPr>
                  <w:spacing w:before="150" w:after="80"/>
                  <w:jc w:val="both"/>
                  <w:rPr>
                    <w:rFonts w:ascii="Aptos" w:eastAsia="Times New Roman" w:hAnsi="Aptos"/>
                    <w:color w:val="1F2937"/>
                    <w:sz w:val="18"/>
                    <w:szCs w:val="18"/>
                  </w:rPr>
                </w:pPr>
              </w:p>
            </w:tc>
            <w:tc>
              <w:tcPr>
                <w:tcW w:w="681" w:type="pct"/>
                <w:tcBorders>
                  <w:bottom w:val="single" w:sz="4" w:space="0" w:color="auto"/>
                </w:tcBorders>
                <w:shd w:val="clear" w:color="auto" w:fill="FFFFFF"/>
                <w:hideMark/>
              </w:tcPr>
              <w:p w14:paraId="75FDF253" w14:textId="77777777" w:rsidR="00C245F8" w:rsidRPr="00C245F8" w:rsidRDefault="00C245F8" w:rsidP="00C245F8">
                <w:pPr>
                  <w:spacing w:before="150" w:after="80"/>
                  <w:jc w:val="both"/>
                  <w:rPr>
                    <w:rFonts w:eastAsia="Times New Roman"/>
                    <w:sz w:val="18"/>
                    <w:szCs w:val="20"/>
                  </w:rPr>
                </w:pPr>
              </w:p>
            </w:tc>
          </w:tr>
          <w:tr w:rsidR="00C245F8" w:rsidRPr="00C245F8" w14:paraId="0609F7A7" w14:textId="77777777" w:rsidTr="00C245F8">
            <w:trPr>
              <w:divId w:val="877863288"/>
              <w:cantSplit/>
              <w:tblHeader/>
            </w:trPr>
            <w:tc>
              <w:tcPr>
                <w:tcW w:w="627" w:type="pct"/>
                <w:tcBorders>
                  <w:bottom w:val="single" w:sz="4" w:space="0" w:color="auto"/>
                </w:tcBorders>
                <w:shd w:val="clear" w:color="auto" w:fill="F3F3F3"/>
                <w:hideMark/>
              </w:tcPr>
              <w:p w14:paraId="6836048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name</w:t>
                </w:r>
              </w:p>
            </w:tc>
            <w:tc>
              <w:tcPr>
                <w:tcW w:w="1436" w:type="pct"/>
                <w:tcBorders>
                  <w:bottom w:val="single" w:sz="4" w:space="0" w:color="auto"/>
                </w:tcBorders>
                <w:shd w:val="clear" w:color="auto" w:fill="F3F3F3"/>
                <w:hideMark/>
              </w:tcPr>
              <w:p w14:paraId="7B58B57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337" w:type="pct"/>
                <w:tcBorders>
                  <w:bottom w:val="single" w:sz="4" w:space="0" w:color="auto"/>
                </w:tcBorders>
                <w:shd w:val="clear" w:color="auto" w:fill="F3F3F3"/>
                <w:hideMark/>
              </w:tcPr>
              <w:p w14:paraId="15366AD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18" w:type="pct"/>
                <w:tcBorders>
                  <w:bottom w:val="single" w:sz="4" w:space="0" w:color="auto"/>
                </w:tcBorders>
                <w:shd w:val="clear" w:color="auto" w:fill="F3F3F3"/>
                <w:hideMark/>
              </w:tcPr>
              <w:p w14:paraId="63ACFD56" w14:textId="77777777" w:rsidR="00C245F8" w:rsidRPr="00C245F8" w:rsidRDefault="00C245F8" w:rsidP="00C245F8">
                <w:pPr>
                  <w:spacing w:before="150" w:after="80"/>
                  <w:jc w:val="both"/>
                  <w:rPr>
                    <w:rFonts w:ascii="Aptos" w:eastAsia="Times New Roman" w:hAnsi="Aptos"/>
                    <w:color w:val="1F2937"/>
                    <w:sz w:val="18"/>
                    <w:szCs w:val="18"/>
                  </w:rPr>
                </w:pPr>
              </w:p>
            </w:tc>
            <w:tc>
              <w:tcPr>
                <w:tcW w:w="681" w:type="pct"/>
                <w:tcBorders>
                  <w:bottom w:val="single" w:sz="4" w:space="0" w:color="auto"/>
                </w:tcBorders>
                <w:shd w:val="clear" w:color="auto" w:fill="F3F3F3"/>
                <w:hideMark/>
              </w:tcPr>
              <w:p w14:paraId="7E7FC087" w14:textId="77777777" w:rsidR="00C245F8" w:rsidRPr="00C245F8" w:rsidRDefault="00C245F8" w:rsidP="00C245F8">
                <w:pPr>
                  <w:spacing w:before="150" w:after="80"/>
                  <w:jc w:val="both"/>
                  <w:rPr>
                    <w:rFonts w:eastAsia="Times New Roman"/>
                    <w:sz w:val="18"/>
                    <w:szCs w:val="20"/>
                  </w:rPr>
                </w:pPr>
              </w:p>
            </w:tc>
          </w:tr>
          <w:tr w:rsidR="00C245F8" w:rsidRPr="00C245F8" w14:paraId="3D7366C8" w14:textId="77777777" w:rsidTr="00C245F8">
            <w:trPr>
              <w:divId w:val="877863288"/>
              <w:cantSplit/>
              <w:tblHeader/>
            </w:trPr>
            <w:tc>
              <w:tcPr>
                <w:tcW w:w="627" w:type="pct"/>
                <w:tcBorders>
                  <w:bottom w:val="single" w:sz="4" w:space="0" w:color="auto"/>
                </w:tcBorders>
                <w:shd w:val="clear" w:color="auto" w:fill="FFFFFF"/>
                <w:hideMark/>
              </w:tcPr>
              <w:p w14:paraId="476E77D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description</w:t>
                </w:r>
              </w:p>
            </w:tc>
            <w:tc>
              <w:tcPr>
                <w:tcW w:w="1436" w:type="pct"/>
                <w:tcBorders>
                  <w:bottom w:val="single" w:sz="4" w:space="0" w:color="auto"/>
                </w:tcBorders>
                <w:shd w:val="clear" w:color="auto" w:fill="FFFFFF"/>
                <w:hideMark/>
              </w:tcPr>
              <w:p w14:paraId="73F8597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37" w:type="pct"/>
                <w:tcBorders>
                  <w:bottom w:val="single" w:sz="4" w:space="0" w:color="auto"/>
                </w:tcBorders>
                <w:shd w:val="clear" w:color="auto" w:fill="FFFFFF"/>
                <w:hideMark/>
              </w:tcPr>
              <w:p w14:paraId="198CBB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18" w:type="pct"/>
                <w:tcBorders>
                  <w:bottom w:val="single" w:sz="4" w:space="0" w:color="auto"/>
                </w:tcBorders>
                <w:shd w:val="clear" w:color="auto" w:fill="FFFFFF"/>
                <w:hideMark/>
              </w:tcPr>
              <w:p w14:paraId="4714B4B2" w14:textId="77777777" w:rsidR="00C245F8" w:rsidRPr="00C245F8" w:rsidRDefault="00C245F8" w:rsidP="00C245F8">
                <w:pPr>
                  <w:spacing w:before="150" w:after="80"/>
                  <w:jc w:val="both"/>
                  <w:rPr>
                    <w:rFonts w:ascii="Aptos" w:eastAsia="Times New Roman" w:hAnsi="Aptos"/>
                    <w:color w:val="1F2937"/>
                    <w:sz w:val="18"/>
                    <w:szCs w:val="18"/>
                  </w:rPr>
                </w:pPr>
              </w:p>
            </w:tc>
            <w:tc>
              <w:tcPr>
                <w:tcW w:w="681" w:type="pct"/>
                <w:tcBorders>
                  <w:bottom w:val="single" w:sz="4" w:space="0" w:color="auto"/>
                </w:tcBorders>
                <w:shd w:val="clear" w:color="auto" w:fill="FFFFFF"/>
                <w:hideMark/>
              </w:tcPr>
              <w:p w14:paraId="0064FE10" w14:textId="77777777" w:rsidR="00C245F8" w:rsidRPr="00C245F8" w:rsidRDefault="00C245F8" w:rsidP="00C245F8">
                <w:pPr>
                  <w:spacing w:before="150" w:after="80"/>
                  <w:jc w:val="both"/>
                  <w:rPr>
                    <w:rFonts w:eastAsia="Times New Roman"/>
                    <w:sz w:val="18"/>
                    <w:szCs w:val="20"/>
                  </w:rPr>
                </w:pPr>
              </w:p>
            </w:tc>
          </w:tr>
          <w:tr w:rsidR="00C245F8" w:rsidRPr="00C245F8" w14:paraId="6FB4ECA2" w14:textId="77777777" w:rsidTr="00C245F8">
            <w:trPr>
              <w:divId w:val="877863288"/>
              <w:cantSplit/>
              <w:tblHeader/>
            </w:trPr>
            <w:tc>
              <w:tcPr>
                <w:tcW w:w="627" w:type="pct"/>
                <w:tcBorders>
                  <w:bottom w:val="single" w:sz="4" w:space="0" w:color="auto"/>
                </w:tcBorders>
                <w:shd w:val="clear" w:color="auto" w:fill="F3F3F3"/>
                <w:hideMark/>
              </w:tcPr>
              <w:p w14:paraId="0F3ADE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436" w:type="pct"/>
                <w:tcBorders>
                  <w:bottom w:val="single" w:sz="4" w:space="0" w:color="auto"/>
                </w:tcBorders>
                <w:shd w:val="clear" w:color="auto" w:fill="F3F3F3"/>
                <w:hideMark/>
              </w:tcPr>
              <w:p w14:paraId="607B6B6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37" w:type="pct"/>
                <w:tcBorders>
                  <w:bottom w:val="single" w:sz="4" w:space="0" w:color="auto"/>
                </w:tcBorders>
                <w:shd w:val="clear" w:color="auto" w:fill="F3F3F3"/>
                <w:hideMark/>
              </w:tcPr>
              <w:p w14:paraId="79D5237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18" w:type="pct"/>
                <w:tcBorders>
                  <w:bottom w:val="single" w:sz="4" w:space="0" w:color="auto"/>
                </w:tcBorders>
                <w:shd w:val="clear" w:color="auto" w:fill="F3F3F3"/>
                <w:hideMark/>
              </w:tcPr>
              <w:p w14:paraId="00BF6C0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81" w:type="pct"/>
                <w:tcBorders>
                  <w:bottom w:val="single" w:sz="4" w:space="0" w:color="auto"/>
                </w:tcBorders>
                <w:shd w:val="clear" w:color="auto" w:fill="F3F3F3"/>
                <w:hideMark/>
              </w:tcPr>
              <w:p w14:paraId="4A9FCE2A"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83E8B2D" w14:textId="77777777" w:rsidTr="00C245F8">
            <w:trPr>
              <w:divId w:val="877863288"/>
              <w:cantSplit/>
              <w:tblHeader/>
            </w:trPr>
            <w:tc>
              <w:tcPr>
                <w:tcW w:w="627" w:type="pct"/>
                <w:shd w:val="clear" w:color="auto" w:fill="FFFFFF"/>
                <w:hideMark/>
              </w:tcPr>
              <w:p w14:paraId="0AE7042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1436" w:type="pct"/>
                <w:shd w:val="clear" w:color="auto" w:fill="FFFFFF"/>
                <w:hideMark/>
              </w:tcPr>
              <w:p w14:paraId="5B981FF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37" w:type="pct"/>
                <w:shd w:val="clear" w:color="auto" w:fill="FFFFFF"/>
                <w:hideMark/>
              </w:tcPr>
              <w:p w14:paraId="760F3CF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18" w:type="pct"/>
                <w:shd w:val="clear" w:color="auto" w:fill="FFFFFF"/>
                <w:hideMark/>
              </w:tcPr>
              <w:p w14:paraId="41A2C1B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81" w:type="pct"/>
                <w:shd w:val="clear" w:color="auto" w:fill="FFFFFF"/>
                <w:hideMark/>
              </w:tcPr>
              <w:p w14:paraId="1BEDAE25" w14:textId="77777777" w:rsidR="00C245F8" w:rsidRPr="00C245F8" w:rsidRDefault="00C245F8" w:rsidP="00C245F8">
                <w:pPr>
                  <w:spacing w:before="150" w:after="80"/>
                  <w:jc w:val="both"/>
                  <w:rPr>
                    <w:rFonts w:ascii="Aptos" w:eastAsia="Times New Roman" w:hAnsi="Aptos"/>
                    <w:color w:val="1F2937"/>
                    <w:sz w:val="18"/>
                    <w:szCs w:val="18"/>
                  </w:rPr>
                </w:pPr>
              </w:p>
            </w:tc>
          </w:tr>
        </w:tbl>
        <w:p w14:paraId="626DE6A2" w14:textId="77777777" w:rsidR="00C245F8" w:rsidRPr="00C245F8" w:rsidRDefault="00C245F8" w:rsidP="00C245F8">
          <w:pPr>
            <w:numPr>
              <w:ilvl w:val="0"/>
              <w:numId w:val="4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2D35B1EA" w14:textId="77777777" w:rsidR="00C245F8" w:rsidRPr="00C245F8" w:rsidRDefault="00C245F8" w:rsidP="00C245F8">
          <w:pPr>
            <w:numPr>
              <w:ilvl w:val="0"/>
              <w:numId w:val="4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departments_code_key: CREATE UNIQUE INDEX departments_code_key ON public.departments USING btree (code)</w:t>
          </w:r>
        </w:p>
        <w:p w14:paraId="7FF72868" w14:textId="77777777" w:rsidR="00C245F8" w:rsidRPr="00C245F8" w:rsidRDefault="00C245F8" w:rsidP="00C245F8">
          <w:pPr>
            <w:numPr>
              <w:ilvl w:val="0"/>
              <w:numId w:val="4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departments_pkey: CREATE UNIQUE INDEX departments_pkey ON public.departments USING btree (id)</w:t>
          </w:r>
        </w:p>
        <w:p w14:paraId="47D62C25"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public.document_hashes</w:t>
          </w:r>
        </w:p>
        <w:p w14:paraId="7E6865C6" w14:textId="77777777" w:rsidR="00C245F8" w:rsidRPr="00C245F8" w:rsidRDefault="00C245F8" w:rsidP="00C245F8">
          <w:pPr>
            <w:numPr>
              <w:ilvl w:val="0"/>
              <w:numId w:val="4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06155113" w14:textId="77777777" w:rsidR="00C245F8" w:rsidRPr="00C245F8" w:rsidRDefault="00C245F8" w:rsidP="00C245F8">
          <w:pPr>
            <w:numPr>
              <w:ilvl w:val="0"/>
              <w:numId w:val="4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signature.</w:t>
          </w:r>
        </w:p>
        <w:p w14:paraId="7AD3E7FE" w14:textId="77777777" w:rsidR="00C245F8" w:rsidRPr="00C245F8" w:rsidRDefault="00C245F8" w:rsidP="00C245F8">
          <w:pPr>
            <w:numPr>
              <w:ilvl w:val="0"/>
              <w:numId w:val="4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Cryptographic hashes for document integrity verification</w:t>
          </w:r>
        </w:p>
        <w:p w14:paraId="2E77EDEA" w14:textId="77777777" w:rsidR="00C245F8" w:rsidRPr="00C245F8" w:rsidRDefault="00C245F8" w:rsidP="00C245F8">
          <w:pPr>
            <w:numPr>
              <w:ilvl w:val="0"/>
              <w:numId w:val="4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49EF008D" w14:textId="77777777" w:rsidR="00C245F8" w:rsidRPr="00C245F8" w:rsidRDefault="00C245F8" w:rsidP="00C245F8">
          <w:pPr>
            <w:numPr>
              <w:ilvl w:val="0"/>
              <w:numId w:val="4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70F4F331" w14:textId="77777777" w:rsidR="00C245F8" w:rsidRPr="00C245F8" w:rsidRDefault="00C245F8" w:rsidP="00C245F8">
          <w:pPr>
            <w:numPr>
              <w:ilvl w:val="0"/>
              <w:numId w:val="4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calculated_by -&gt; public.users.id</w:t>
          </w:r>
        </w:p>
        <w:tbl>
          <w:tblPr>
            <w:tblStyle w:val="Tablaconcuadrcula"/>
            <w:tblW w:w="5000" w:type="pct"/>
            <w:tblLook w:val="04A0" w:firstRow="1" w:lastRow="0" w:firstColumn="1" w:lastColumn="0" w:noHBand="0" w:noVBand="1"/>
          </w:tblPr>
          <w:tblGrid>
            <w:gridCol w:w="1435"/>
            <w:gridCol w:w="1436"/>
            <w:gridCol w:w="651"/>
            <w:gridCol w:w="3735"/>
            <w:gridCol w:w="2371"/>
          </w:tblGrid>
          <w:tr w:rsidR="00C245F8" w:rsidRPr="00C245F8" w14:paraId="2EF9FEF8" w14:textId="77777777" w:rsidTr="00C245F8">
            <w:trPr>
              <w:divId w:val="877863288"/>
              <w:cantSplit/>
              <w:tblHeader/>
            </w:trPr>
            <w:tc>
              <w:tcPr>
                <w:tcW w:w="727" w:type="pct"/>
                <w:tcBorders>
                  <w:bottom w:val="single" w:sz="4" w:space="0" w:color="auto"/>
                </w:tcBorders>
                <w:shd w:val="clear" w:color="auto" w:fill="325483"/>
                <w:hideMark/>
              </w:tcPr>
              <w:p w14:paraId="0022941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784" w:type="pct"/>
                <w:tcBorders>
                  <w:bottom w:val="single" w:sz="4" w:space="0" w:color="auto"/>
                </w:tcBorders>
                <w:shd w:val="clear" w:color="auto" w:fill="325483"/>
                <w:hideMark/>
              </w:tcPr>
              <w:p w14:paraId="49970DF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43009D7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922" w:type="pct"/>
                <w:tcBorders>
                  <w:bottom w:val="single" w:sz="4" w:space="0" w:color="auto"/>
                </w:tcBorders>
                <w:shd w:val="clear" w:color="auto" w:fill="325483"/>
                <w:hideMark/>
              </w:tcPr>
              <w:p w14:paraId="09A6D94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1269" w:type="pct"/>
                <w:tcBorders>
                  <w:bottom w:val="single" w:sz="4" w:space="0" w:color="auto"/>
                </w:tcBorders>
                <w:shd w:val="clear" w:color="auto" w:fill="325483"/>
                <w:hideMark/>
              </w:tcPr>
              <w:p w14:paraId="60EAE90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578DA35D" w14:textId="77777777" w:rsidTr="00C245F8">
            <w:trPr>
              <w:divId w:val="877863288"/>
              <w:cantSplit/>
              <w:tblHeader/>
            </w:trPr>
            <w:tc>
              <w:tcPr>
                <w:tcW w:w="727" w:type="pct"/>
                <w:tcBorders>
                  <w:bottom w:val="single" w:sz="4" w:space="0" w:color="auto"/>
                </w:tcBorders>
                <w:shd w:val="clear" w:color="auto" w:fill="F3F3F3"/>
                <w:hideMark/>
              </w:tcPr>
              <w:p w14:paraId="47B732A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784" w:type="pct"/>
                <w:tcBorders>
                  <w:bottom w:val="single" w:sz="4" w:space="0" w:color="auto"/>
                </w:tcBorders>
                <w:shd w:val="clear" w:color="auto" w:fill="F3F3F3"/>
                <w:hideMark/>
              </w:tcPr>
              <w:p w14:paraId="5A1E2F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5319688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22" w:type="pct"/>
                <w:tcBorders>
                  <w:bottom w:val="single" w:sz="4" w:space="0" w:color="auto"/>
                </w:tcBorders>
                <w:shd w:val="clear" w:color="auto" w:fill="F3F3F3"/>
                <w:hideMark/>
              </w:tcPr>
              <w:p w14:paraId="10CBF63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nextval('document_hashes_id_seq'::regclass)</w:t>
                </w:r>
              </w:p>
            </w:tc>
            <w:tc>
              <w:tcPr>
                <w:tcW w:w="1269" w:type="pct"/>
                <w:tcBorders>
                  <w:bottom w:val="single" w:sz="4" w:space="0" w:color="auto"/>
                </w:tcBorders>
                <w:shd w:val="clear" w:color="auto" w:fill="F3F3F3"/>
                <w:hideMark/>
              </w:tcPr>
              <w:p w14:paraId="7BB1300F"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2D7A98A" w14:textId="77777777" w:rsidTr="00C245F8">
            <w:trPr>
              <w:divId w:val="877863288"/>
              <w:cantSplit/>
              <w:tblHeader/>
            </w:trPr>
            <w:tc>
              <w:tcPr>
                <w:tcW w:w="727" w:type="pct"/>
                <w:tcBorders>
                  <w:bottom w:val="single" w:sz="4" w:space="0" w:color="auto"/>
                </w:tcBorders>
                <w:shd w:val="clear" w:color="auto" w:fill="FFFFFF"/>
                <w:hideMark/>
              </w:tcPr>
              <w:p w14:paraId="6FC1009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document_id</w:t>
                </w:r>
              </w:p>
            </w:tc>
            <w:tc>
              <w:tcPr>
                <w:tcW w:w="784" w:type="pct"/>
                <w:tcBorders>
                  <w:bottom w:val="single" w:sz="4" w:space="0" w:color="auto"/>
                </w:tcBorders>
                <w:shd w:val="clear" w:color="auto" w:fill="FFFFFF"/>
                <w:hideMark/>
              </w:tcPr>
              <w:p w14:paraId="5A41CB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bigint</w:t>
                </w:r>
              </w:p>
            </w:tc>
            <w:tc>
              <w:tcPr>
                <w:tcW w:w="297" w:type="pct"/>
                <w:tcBorders>
                  <w:bottom w:val="single" w:sz="4" w:space="0" w:color="auto"/>
                </w:tcBorders>
                <w:shd w:val="clear" w:color="auto" w:fill="FFFFFF"/>
                <w:hideMark/>
              </w:tcPr>
              <w:p w14:paraId="29342A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22" w:type="pct"/>
                <w:tcBorders>
                  <w:bottom w:val="single" w:sz="4" w:space="0" w:color="auto"/>
                </w:tcBorders>
                <w:shd w:val="clear" w:color="auto" w:fill="FFFFFF"/>
                <w:hideMark/>
              </w:tcPr>
              <w:p w14:paraId="5154FE77" w14:textId="77777777" w:rsidR="00C245F8" w:rsidRPr="00C245F8" w:rsidRDefault="00C245F8" w:rsidP="00C245F8">
                <w:pPr>
                  <w:spacing w:before="150" w:after="80"/>
                  <w:jc w:val="both"/>
                  <w:rPr>
                    <w:rFonts w:ascii="Aptos" w:eastAsia="Times New Roman" w:hAnsi="Aptos"/>
                    <w:color w:val="1F2937"/>
                    <w:sz w:val="18"/>
                    <w:szCs w:val="18"/>
                  </w:rPr>
                </w:pPr>
              </w:p>
            </w:tc>
            <w:tc>
              <w:tcPr>
                <w:tcW w:w="1269" w:type="pct"/>
                <w:tcBorders>
                  <w:bottom w:val="single" w:sz="4" w:space="0" w:color="auto"/>
                </w:tcBorders>
                <w:shd w:val="clear" w:color="auto" w:fill="FFFFFF"/>
                <w:hideMark/>
              </w:tcPr>
              <w:p w14:paraId="44B3051B" w14:textId="77777777" w:rsidR="00C245F8" w:rsidRPr="00C245F8" w:rsidRDefault="00C245F8" w:rsidP="00C245F8">
                <w:pPr>
                  <w:spacing w:before="150" w:after="80"/>
                  <w:jc w:val="both"/>
                  <w:rPr>
                    <w:rFonts w:eastAsia="Times New Roman"/>
                    <w:sz w:val="18"/>
                    <w:szCs w:val="20"/>
                  </w:rPr>
                </w:pPr>
              </w:p>
            </w:tc>
          </w:tr>
          <w:tr w:rsidR="00C245F8" w:rsidRPr="00C245F8" w14:paraId="6059636D" w14:textId="77777777" w:rsidTr="00C245F8">
            <w:trPr>
              <w:divId w:val="877863288"/>
              <w:cantSplit/>
              <w:tblHeader/>
            </w:trPr>
            <w:tc>
              <w:tcPr>
                <w:tcW w:w="727" w:type="pct"/>
                <w:tcBorders>
                  <w:bottom w:val="single" w:sz="4" w:space="0" w:color="auto"/>
                </w:tcBorders>
                <w:shd w:val="clear" w:color="auto" w:fill="F3F3F3"/>
                <w:hideMark/>
              </w:tcPr>
              <w:p w14:paraId="468FC69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document_type</w:t>
                </w:r>
              </w:p>
            </w:tc>
            <w:tc>
              <w:tcPr>
                <w:tcW w:w="784" w:type="pct"/>
                <w:tcBorders>
                  <w:bottom w:val="single" w:sz="4" w:space="0" w:color="auto"/>
                </w:tcBorders>
                <w:shd w:val="clear" w:color="auto" w:fill="F3F3F3"/>
                <w:hideMark/>
              </w:tcPr>
              <w:p w14:paraId="14C3205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1CBCA9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22" w:type="pct"/>
                <w:tcBorders>
                  <w:bottom w:val="single" w:sz="4" w:space="0" w:color="auto"/>
                </w:tcBorders>
                <w:shd w:val="clear" w:color="auto" w:fill="F3F3F3"/>
                <w:hideMark/>
              </w:tcPr>
              <w:p w14:paraId="0CB9FCA7" w14:textId="77777777" w:rsidR="00C245F8" w:rsidRPr="00C245F8" w:rsidRDefault="00C245F8" w:rsidP="00C245F8">
                <w:pPr>
                  <w:spacing w:before="150" w:after="80"/>
                  <w:jc w:val="both"/>
                  <w:rPr>
                    <w:rFonts w:ascii="Aptos" w:eastAsia="Times New Roman" w:hAnsi="Aptos"/>
                    <w:color w:val="1F2937"/>
                    <w:sz w:val="18"/>
                    <w:szCs w:val="18"/>
                  </w:rPr>
                </w:pPr>
              </w:p>
            </w:tc>
            <w:tc>
              <w:tcPr>
                <w:tcW w:w="1269" w:type="pct"/>
                <w:tcBorders>
                  <w:bottom w:val="single" w:sz="4" w:space="0" w:color="auto"/>
                </w:tcBorders>
                <w:shd w:val="clear" w:color="auto" w:fill="F3F3F3"/>
                <w:hideMark/>
              </w:tcPr>
              <w:p w14:paraId="561E380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Type of document: pdf, docx, excel, etc.</w:t>
                </w:r>
              </w:p>
            </w:tc>
          </w:tr>
          <w:tr w:rsidR="00C245F8" w:rsidRPr="00C245F8" w14:paraId="220E5BE6" w14:textId="77777777" w:rsidTr="00C245F8">
            <w:trPr>
              <w:divId w:val="877863288"/>
              <w:cantSplit/>
              <w:tblHeader/>
            </w:trPr>
            <w:tc>
              <w:tcPr>
                <w:tcW w:w="727" w:type="pct"/>
                <w:tcBorders>
                  <w:bottom w:val="single" w:sz="4" w:space="0" w:color="auto"/>
                </w:tcBorders>
                <w:shd w:val="clear" w:color="auto" w:fill="FFFFFF"/>
                <w:hideMark/>
              </w:tcPr>
              <w:p w14:paraId="60482D7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hash_sha256</w:t>
                </w:r>
              </w:p>
            </w:tc>
            <w:tc>
              <w:tcPr>
                <w:tcW w:w="784" w:type="pct"/>
                <w:tcBorders>
                  <w:bottom w:val="single" w:sz="4" w:space="0" w:color="auto"/>
                </w:tcBorders>
                <w:shd w:val="clear" w:color="auto" w:fill="FFFFFF"/>
                <w:hideMark/>
              </w:tcPr>
              <w:p w14:paraId="4C059C3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0E464C8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22" w:type="pct"/>
                <w:tcBorders>
                  <w:bottom w:val="single" w:sz="4" w:space="0" w:color="auto"/>
                </w:tcBorders>
                <w:shd w:val="clear" w:color="auto" w:fill="FFFFFF"/>
                <w:hideMark/>
              </w:tcPr>
              <w:p w14:paraId="39F2EED9" w14:textId="77777777" w:rsidR="00C245F8" w:rsidRPr="00C245F8" w:rsidRDefault="00C245F8" w:rsidP="00C245F8">
                <w:pPr>
                  <w:spacing w:before="150" w:after="80"/>
                  <w:jc w:val="both"/>
                  <w:rPr>
                    <w:rFonts w:ascii="Aptos" w:eastAsia="Times New Roman" w:hAnsi="Aptos"/>
                    <w:color w:val="1F2937"/>
                    <w:sz w:val="18"/>
                    <w:szCs w:val="18"/>
                  </w:rPr>
                </w:pPr>
              </w:p>
            </w:tc>
            <w:tc>
              <w:tcPr>
                <w:tcW w:w="1269" w:type="pct"/>
                <w:tcBorders>
                  <w:bottom w:val="single" w:sz="4" w:space="0" w:color="auto"/>
                </w:tcBorders>
                <w:shd w:val="clear" w:color="auto" w:fill="FFFFFF"/>
                <w:hideMark/>
              </w:tcPr>
              <w:p w14:paraId="37C1D4D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SHA-256 hash of the document content</w:t>
                </w:r>
              </w:p>
            </w:tc>
          </w:tr>
          <w:tr w:rsidR="00C245F8" w:rsidRPr="00C245F8" w14:paraId="35970D5D" w14:textId="77777777" w:rsidTr="00C245F8">
            <w:trPr>
              <w:divId w:val="877863288"/>
              <w:cantSplit/>
              <w:tblHeader/>
            </w:trPr>
            <w:tc>
              <w:tcPr>
                <w:tcW w:w="727" w:type="pct"/>
                <w:tcBorders>
                  <w:bottom w:val="single" w:sz="4" w:space="0" w:color="auto"/>
                </w:tcBorders>
                <w:shd w:val="clear" w:color="auto" w:fill="F3F3F3"/>
                <w:hideMark/>
              </w:tcPr>
              <w:p w14:paraId="1BE857B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hash_algorithm</w:t>
                </w:r>
              </w:p>
            </w:tc>
            <w:tc>
              <w:tcPr>
                <w:tcW w:w="784" w:type="pct"/>
                <w:tcBorders>
                  <w:bottom w:val="single" w:sz="4" w:space="0" w:color="auto"/>
                </w:tcBorders>
                <w:shd w:val="clear" w:color="auto" w:fill="F3F3F3"/>
                <w:hideMark/>
              </w:tcPr>
              <w:p w14:paraId="3B79635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3AE5D1D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22" w:type="pct"/>
                <w:tcBorders>
                  <w:bottom w:val="single" w:sz="4" w:space="0" w:color="auto"/>
                </w:tcBorders>
                <w:shd w:val="clear" w:color="auto" w:fill="F3F3F3"/>
                <w:hideMark/>
              </w:tcPr>
              <w:p w14:paraId="1DB0AE0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'SHA-256'::character varying</w:t>
                </w:r>
              </w:p>
            </w:tc>
            <w:tc>
              <w:tcPr>
                <w:tcW w:w="1269" w:type="pct"/>
                <w:tcBorders>
                  <w:bottom w:val="single" w:sz="4" w:space="0" w:color="auto"/>
                </w:tcBorders>
                <w:shd w:val="clear" w:color="auto" w:fill="F3F3F3"/>
                <w:hideMark/>
              </w:tcPr>
              <w:p w14:paraId="1E120D5B"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71061838" w14:textId="77777777" w:rsidTr="00C245F8">
            <w:trPr>
              <w:divId w:val="877863288"/>
              <w:cantSplit/>
              <w:tblHeader/>
            </w:trPr>
            <w:tc>
              <w:tcPr>
                <w:tcW w:w="727" w:type="pct"/>
                <w:tcBorders>
                  <w:bottom w:val="single" w:sz="4" w:space="0" w:color="auto"/>
                </w:tcBorders>
                <w:shd w:val="clear" w:color="auto" w:fill="FFFFFF"/>
                <w:hideMark/>
              </w:tcPr>
              <w:p w14:paraId="7EE8703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calculated_at</w:t>
                </w:r>
              </w:p>
            </w:tc>
            <w:tc>
              <w:tcPr>
                <w:tcW w:w="784" w:type="pct"/>
                <w:tcBorders>
                  <w:bottom w:val="single" w:sz="4" w:space="0" w:color="auto"/>
                </w:tcBorders>
                <w:shd w:val="clear" w:color="auto" w:fill="FFFFFF"/>
                <w:hideMark/>
              </w:tcPr>
              <w:p w14:paraId="3624E59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tcBorders>
                  <w:bottom w:val="single" w:sz="4" w:space="0" w:color="auto"/>
                </w:tcBorders>
                <w:shd w:val="clear" w:color="auto" w:fill="FFFFFF"/>
                <w:hideMark/>
              </w:tcPr>
              <w:p w14:paraId="40897B6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22" w:type="pct"/>
                <w:tcBorders>
                  <w:bottom w:val="single" w:sz="4" w:space="0" w:color="auto"/>
                </w:tcBorders>
                <w:shd w:val="clear" w:color="auto" w:fill="FFFFFF"/>
                <w:hideMark/>
              </w:tcPr>
              <w:p w14:paraId="754FB6D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269" w:type="pct"/>
                <w:tcBorders>
                  <w:bottom w:val="single" w:sz="4" w:space="0" w:color="auto"/>
                </w:tcBorders>
                <w:shd w:val="clear" w:color="auto" w:fill="FFFFFF"/>
                <w:hideMark/>
              </w:tcPr>
              <w:p w14:paraId="0E265E8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6208B095" w14:textId="77777777" w:rsidTr="00C245F8">
            <w:trPr>
              <w:divId w:val="877863288"/>
              <w:cantSplit/>
              <w:tblHeader/>
            </w:trPr>
            <w:tc>
              <w:tcPr>
                <w:tcW w:w="727" w:type="pct"/>
                <w:tcBorders>
                  <w:bottom w:val="single" w:sz="4" w:space="0" w:color="auto"/>
                </w:tcBorders>
                <w:shd w:val="clear" w:color="auto" w:fill="F3F3F3"/>
                <w:hideMark/>
              </w:tcPr>
              <w:p w14:paraId="11DC03B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calculated_by</w:t>
                </w:r>
              </w:p>
            </w:tc>
            <w:tc>
              <w:tcPr>
                <w:tcW w:w="784" w:type="pct"/>
                <w:tcBorders>
                  <w:bottom w:val="single" w:sz="4" w:space="0" w:color="auto"/>
                </w:tcBorders>
                <w:shd w:val="clear" w:color="auto" w:fill="F3F3F3"/>
                <w:hideMark/>
              </w:tcPr>
              <w:p w14:paraId="408883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502368F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22" w:type="pct"/>
                <w:tcBorders>
                  <w:bottom w:val="single" w:sz="4" w:space="0" w:color="auto"/>
                </w:tcBorders>
                <w:shd w:val="clear" w:color="auto" w:fill="F3F3F3"/>
                <w:hideMark/>
              </w:tcPr>
              <w:p w14:paraId="797F7737" w14:textId="77777777" w:rsidR="00C245F8" w:rsidRPr="00C245F8" w:rsidRDefault="00C245F8" w:rsidP="00C245F8">
                <w:pPr>
                  <w:spacing w:before="150" w:after="80"/>
                  <w:jc w:val="both"/>
                  <w:rPr>
                    <w:rFonts w:ascii="Aptos" w:eastAsia="Times New Roman" w:hAnsi="Aptos"/>
                    <w:color w:val="1F2937"/>
                    <w:sz w:val="18"/>
                    <w:szCs w:val="18"/>
                  </w:rPr>
                </w:pPr>
              </w:p>
            </w:tc>
            <w:tc>
              <w:tcPr>
                <w:tcW w:w="1269" w:type="pct"/>
                <w:tcBorders>
                  <w:bottom w:val="single" w:sz="4" w:space="0" w:color="auto"/>
                </w:tcBorders>
                <w:shd w:val="clear" w:color="auto" w:fill="F3F3F3"/>
                <w:hideMark/>
              </w:tcPr>
              <w:p w14:paraId="2A0D79DC" w14:textId="77777777" w:rsidR="00C245F8" w:rsidRPr="00C245F8" w:rsidRDefault="00C245F8" w:rsidP="00C245F8">
                <w:pPr>
                  <w:spacing w:before="150" w:after="80"/>
                  <w:jc w:val="both"/>
                  <w:rPr>
                    <w:rFonts w:eastAsia="Times New Roman"/>
                    <w:sz w:val="18"/>
                    <w:szCs w:val="20"/>
                  </w:rPr>
                </w:pPr>
              </w:p>
            </w:tc>
          </w:tr>
          <w:tr w:rsidR="00C245F8" w:rsidRPr="00C245F8" w14:paraId="75EEB000" w14:textId="77777777" w:rsidTr="00C245F8">
            <w:trPr>
              <w:divId w:val="877863288"/>
              <w:cantSplit/>
              <w:tblHeader/>
            </w:trPr>
            <w:tc>
              <w:tcPr>
                <w:tcW w:w="727" w:type="pct"/>
                <w:shd w:val="clear" w:color="auto" w:fill="FFFFFF"/>
                <w:hideMark/>
              </w:tcPr>
              <w:p w14:paraId="026B1E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is_current</w:t>
                </w:r>
              </w:p>
            </w:tc>
            <w:tc>
              <w:tcPr>
                <w:tcW w:w="784" w:type="pct"/>
                <w:shd w:val="clear" w:color="auto" w:fill="FFFFFF"/>
                <w:hideMark/>
              </w:tcPr>
              <w:p w14:paraId="628923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shd w:val="clear" w:color="auto" w:fill="FFFFFF"/>
                <w:hideMark/>
              </w:tcPr>
              <w:p w14:paraId="421DB96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22" w:type="pct"/>
                <w:shd w:val="clear" w:color="auto" w:fill="FFFFFF"/>
                <w:hideMark/>
              </w:tcPr>
              <w:p w14:paraId="095E1AA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w:t>
                </w:r>
              </w:p>
            </w:tc>
            <w:tc>
              <w:tcPr>
                <w:tcW w:w="1269" w:type="pct"/>
                <w:shd w:val="clear" w:color="auto" w:fill="FFFFFF"/>
                <w:hideMark/>
              </w:tcPr>
              <w:p w14:paraId="7A32478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 if this is the current valid hash for the document</w:t>
                </w:r>
              </w:p>
            </w:tc>
          </w:tr>
        </w:tbl>
        <w:p w14:paraId="60E2E569" w14:textId="77777777" w:rsidR="00C245F8" w:rsidRPr="00C245F8" w:rsidRDefault="00C245F8" w:rsidP="00C245F8">
          <w:pPr>
            <w:numPr>
              <w:ilvl w:val="0"/>
              <w:numId w:val="4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Indices visibles:</w:t>
          </w:r>
        </w:p>
        <w:p w14:paraId="7B87DF42" w14:textId="77777777" w:rsidR="00C245F8" w:rsidRPr="00C245F8" w:rsidRDefault="00C245F8" w:rsidP="00C245F8">
          <w:pPr>
            <w:numPr>
              <w:ilvl w:val="0"/>
              <w:numId w:val="4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document_hashes_pkey: CREATE UNIQUE INDEX document_hashes_pkey ON public.document_hashes USING btree (id)</w:t>
          </w:r>
        </w:p>
        <w:p w14:paraId="268CD952" w14:textId="77777777" w:rsidR="00C245F8" w:rsidRPr="00C245F8" w:rsidRDefault="00C245F8" w:rsidP="00C245F8">
          <w:pPr>
            <w:numPr>
              <w:ilvl w:val="0"/>
              <w:numId w:val="4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idx_document_hashes_current: CREATE INDEX idx_document_hashes_current ON public.document_hashes USING btree (document_id, is_current) WHERE (is_current = true)</w:t>
          </w:r>
        </w:p>
        <w:p w14:paraId="0479D976" w14:textId="77777777" w:rsidR="00C245F8" w:rsidRPr="00C245F8" w:rsidRDefault="00C245F8" w:rsidP="00C245F8">
          <w:pPr>
            <w:numPr>
              <w:ilvl w:val="0"/>
              <w:numId w:val="4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idx_document_hashes_document_id: CREATE INDEX idx_document_hashes_document_id ON public.document_hashes USING btree (document_id)</w:t>
          </w:r>
        </w:p>
        <w:p w14:paraId="51983FF5" w14:textId="77777777" w:rsidR="00C245F8" w:rsidRPr="00C245F8" w:rsidRDefault="00C245F8" w:rsidP="00C245F8">
          <w:pPr>
            <w:numPr>
              <w:ilvl w:val="0"/>
              <w:numId w:val="4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unique_current_hash: CREATE UNIQUE INDEX unique_current_hash ON public.document_hashes USING btree (document_id, is_current)</w:t>
          </w:r>
        </w:p>
        <w:p w14:paraId="58DA8DC4"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public.document_qr_codes</w:t>
          </w:r>
        </w:p>
        <w:p w14:paraId="537D8A65" w14:textId="77777777" w:rsidR="00C245F8" w:rsidRPr="00C245F8" w:rsidRDefault="00C245F8" w:rsidP="00C245F8">
          <w:pPr>
            <w:numPr>
              <w:ilvl w:val="0"/>
              <w:numId w:val="4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123317A4" w14:textId="77777777" w:rsidR="00C245F8" w:rsidRPr="00C245F8" w:rsidRDefault="00C245F8" w:rsidP="00C245F8">
          <w:pPr>
            <w:numPr>
              <w:ilvl w:val="0"/>
              <w:numId w:val="4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signature.</w:t>
          </w:r>
        </w:p>
        <w:p w14:paraId="4D1EA4FA" w14:textId="77777777" w:rsidR="00C245F8" w:rsidRPr="00C245F8" w:rsidRDefault="00C245F8" w:rsidP="00C245F8">
          <w:pPr>
            <w:numPr>
              <w:ilvl w:val="0"/>
              <w:numId w:val="4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QR codes for public document verification</w:t>
          </w:r>
        </w:p>
        <w:p w14:paraId="2BABDFB7" w14:textId="77777777" w:rsidR="00C245F8" w:rsidRPr="00C245F8" w:rsidRDefault="00C245F8" w:rsidP="00C245F8">
          <w:pPr>
            <w:numPr>
              <w:ilvl w:val="0"/>
              <w:numId w:val="4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7BB24199" w14:textId="77777777" w:rsidR="00C245F8" w:rsidRPr="00C245F8" w:rsidRDefault="00C245F8" w:rsidP="00C245F8">
          <w:pPr>
            <w:numPr>
              <w:ilvl w:val="0"/>
              <w:numId w:val="4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008B8DC9" w14:textId="77777777" w:rsidR="00C245F8" w:rsidRPr="00C245F8" w:rsidRDefault="00C245F8" w:rsidP="00C245F8">
          <w:pPr>
            <w:numPr>
              <w:ilvl w:val="0"/>
              <w:numId w:val="4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document_id -&gt; public.documents.id</w:t>
          </w:r>
        </w:p>
        <w:p w14:paraId="04CB0D99" w14:textId="77777777" w:rsidR="00C245F8" w:rsidRPr="00C245F8" w:rsidRDefault="00C245F8" w:rsidP="00C245F8">
          <w:pPr>
            <w:numPr>
              <w:ilvl w:val="0"/>
              <w:numId w:val="4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seal_id -&gt; public.document_seals.id</w:t>
          </w:r>
        </w:p>
        <w:tbl>
          <w:tblPr>
            <w:tblStyle w:val="Tablaconcuadrcula"/>
            <w:tblW w:w="5000" w:type="pct"/>
            <w:tblLook w:val="04A0" w:firstRow="1" w:lastRow="0" w:firstColumn="1" w:lastColumn="0" w:noHBand="0" w:noVBand="1"/>
          </w:tblPr>
          <w:tblGrid>
            <w:gridCol w:w="1595"/>
            <w:gridCol w:w="1507"/>
            <w:gridCol w:w="651"/>
            <w:gridCol w:w="3892"/>
            <w:gridCol w:w="1983"/>
          </w:tblGrid>
          <w:tr w:rsidR="00C245F8" w:rsidRPr="00C245F8" w14:paraId="15999AEC" w14:textId="77777777" w:rsidTr="00C245F8">
            <w:trPr>
              <w:divId w:val="877863288"/>
              <w:cantSplit/>
              <w:tblHeader/>
            </w:trPr>
            <w:tc>
              <w:tcPr>
                <w:tcW w:w="810" w:type="pct"/>
                <w:tcBorders>
                  <w:bottom w:val="single" w:sz="4" w:space="0" w:color="auto"/>
                </w:tcBorders>
                <w:shd w:val="clear" w:color="auto" w:fill="325483"/>
                <w:hideMark/>
              </w:tcPr>
              <w:p w14:paraId="7CD5552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821" w:type="pct"/>
                <w:tcBorders>
                  <w:bottom w:val="single" w:sz="4" w:space="0" w:color="auto"/>
                </w:tcBorders>
                <w:shd w:val="clear" w:color="auto" w:fill="325483"/>
                <w:hideMark/>
              </w:tcPr>
              <w:p w14:paraId="1F31F707"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5ADE810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2004" w:type="pct"/>
                <w:tcBorders>
                  <w:bottom w:val="single" w:sz="4" w:space="0" w:color="auto"/>
                </w:tcBorders>
                <w:shd w:val="clear" w:color="auto" w:fill="325483"/>
                <w:hideMark/>
              </w:tcPr>
              <w:p w14:paraId="25083625"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1068" w:type="pct"/>
                <w:tcBorders>
                  <w:bottom w:val="single" w:sz="4" w:space="0" w:color="auto"/>
                </w:tcBorders>
                <w:shd w:val="clear" w:color="auto" w:fill="325483"/>
                <w:hideMark/>
              </w:tcPr>
              <w:p w14:paraId="4711EC0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04724427" w14:textId="77777777" w:rsidTr="00C245F8">
            <w:trPr>
              <w:divId w:val="877863288"/>
              <w:cantSplit/>
              <w:tblHeader/>
            </w:trPr>
            <w:tc>
              <w:tcPr>
                <w:tcW w:w="810" w:type="pct"/>
                <w:tcBorders>
                  <w:bottom w:val="single" w:sz="4" w:space="0" w:color="auto"/>
                </w:tcBorders>
                <w:shd w:val="clear" w:color="auto" w:fill="F3F3F3"/>
                <w:hideMark/>
              </w:tcPr>
              <w:p w14:paraId="40D90E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821" w:type="pct"/>
                <w:tcBorders>
                  <w:bottom w:val="single" w:sz="4" w:space="0" w:color="auto"/>
                </w:tcBorders>
                <w:shd w:val="clear" w:color="auto" w:fill="F3F3F3"/>
                <w:hideMark/>
              </w:tcPr>
              <w:p w14:paraId="62066D2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2B9628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04" w:type="pct"/>
                <w:tcBorders>
                  <w:bottom w:val="single" w:sz="4" w:space="0" w:color="auto"/>
                </w:tcBorders>
                <w:shd w:val="clear" w:color="auto" w:fill="F3F3F3"/>
                <w:hideMark/>
              </w:tcPr>
              <w:p w14:paraId="3A8CD9A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nextval('document_qr_codes_id_seq'::regclass)</w:t>
                </w:r>
              </w:p>
            </w:tc>
            <w:tc>
              <w:tcPr>
                <w:tcW w:w="1068" w:type="pct"/>
                <w:tcBorders>
                  <w:bottom w:val="single" w:sz="4" w:space="0" w:color="auto"/>
                </w:tcBorders>
                <w:shd w:val="clear" w:color="auto" w:fill="F3F3F3"/>
                <w:hideMark/>
              </w:tcPr>
              <w:p w14:paraId="48872A65"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985EF2F" w14:textId="77777777" w:rsidTr="00C245F8">
            <w:trPr>
              <w:divId w:val="877863288"/>
              <w:cantSplit/>
              <w:tblHeader/>
            </w:trPr>
            <w:tc>
              <w:tcPr>
                <w:tcW w:w="810" w:type="pct"/>
                <w:tcBorders>
                  <w:bottom w:val="single" w:sz="4" w:space="0" w:color="auto"/>
                </w:tcBorders>
                <w:shd w:val="clear" w:color="auto" w:fill="FFFFFF"/>
                <w:hideMark/>
              </w:tcPr>
              <w:p w14:paraId="2EAD4F6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document_id</w:t>
                </w:r>
              </w:p>
            </w:tc>
            <w:tc>
              <w:tcPr>
                <w:tcW w:w="821" w:type="pct"/>
                <w:tcBorders>
                  <w:bottom w:val="single" w:sz="4" w:space="0" w:color="auto"/>
                </w:tcBorders>
                <w:shd w:val="clear" w:color="auto" w:fill="FFFFFF"/>
                <w:hideMark/>
              </w:tcPr>
              <w:p w14:paraId="49CB137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bigint</w:t>
                </w:r>
              </w:p>
            </w:tc>
            <w:tc>
              <w:tcPr>
                <w:tcW w:w="297" w:type="pct"/>
                <w:tcBorders>
                  <w:bottom w:val="single" w:sz="4" w:space="0" w:color="auto"/>
                </w:tcBorders>
                <w:shd w:val="clear" w:color="auto" w:fill="FFFFFF"/>
                <w:hideMark/>
              </w:tcPr>
              <w:p w14:paraId="0EB6337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04" w:type="pct"/>
                <w:tcBorders>
                  <w:bottom w:val="single" w:sz="4" w:space="0" w:color="auto"/>
                </w:tcBorders>
                <w:shd w:val="clear" w:color="auto" w:fill="FFFFFF"/>
                <w:hideMark/>
              </w:tcPr>
              <w:p w14:paraId="7EE12C66" w14:textId="77777777" w:rsidR="00C245F8" w:rsidRPr="00C245F8" w:rsidRDefault="00C245F8" w:rsidP="00C245F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FFFFF"/>
                <w:hideMark/>
              </w:tcPr>
              <w:p w14:paraId="1F7152E5" w14:textId="77777777" w:rsidR="00C245F8" w:rsidRPr="00C245F8" w:rsidRDefault="00C245F8" w:rsidP="00C245F8">
                <w:pPr>
                  <w:spacing w:before="150" w:after="80"/>
                  <w:jc w:val="both"/>
                  <w:rPr>
                    <w:rFonts w:eastAsia="Times New Roman"/>
                    <w:sz w:val="18"/>
                    <w:szCs w:val="20"/>
                  </w:rPr>
                </w:pPr>
              </w:p>
            </w:tc>
          </w:tr>
          <w:tr w:rsidR="00C245F8" w:rsidRPr="00C245F8" w14:paraId="2C44E67D" w14:textId="77777777" w:rsidTr="00C245F8">
            <w:trPr>
              <w:divId w:val="877863288"/>
              <w:cantSplit/>
              <w:tblHeader/>
            </w:trPr>
            <w:tc>
              <w:tcPr>
                <w:tcW w:w="810" w:type="pct"/>
                <w:tcBorders>
                  <w:bottom w:val="single" w:sz="4" w:space="0" w:color="auto"/>
                </w:tcBorders>
                <w:shd w:val="clear" w:color="auto" w:fill="F3F3F3"/>
                <w:hideMark/>
              </w:tcPr>
              <w:p w14:paraId="0235CFA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seal_id</w:t>
                </w:r>
              </w:p>
            </w:tc>
            <w:tc>
              <w:tcPr>
                <w:tcW w:w="821" w:type="pct"/>
                <w:tcBorders>
                  <w:bottom w:val="single" w:sz="4" w:space="0" w:color="auto"/>
                </w:tcBorders>
                <w:shd w:val="clear" w:color="auto" w:fill="F3F3F3"/>
                <w:hideMark/>
              </w:tcPr>
              <w:p w14:paraId="656C94A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1190D4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04" w:type="pct"/>
                <w:tcBorders>
                  <w:bottom w:val="single" w:sz="4" w:space="0" w:color="auto"/>
                </w:tcBorders>
                <w:shd w:val="clear" w:color="auto" w:fill="F3F3F3"/>
                <w:hideMark/>
              </w:tcPr>
              <w:p w14:paraId="7C460A72" w14:textId="77777777" w:rsidR="00C245F8" w:rsidRPr="00C245F8" w:rsidRDefault="00C245F8" w:rsidP="00C245F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3F3F3"/>
                <w:hideMark/>
              </w:tcPr>
              <w:p w14:paraId="260BC302" w14:textId="77777777" w:rsidR="00C245F8" w:rsidRPr="00C245F8" w:rsidRDefault="00C245F8" w:rsidP="00C245F8">
                <w:pPr>
                  <w:spacing w:before="150" w:after="80"/>
                  <w:jc w:val="both"/>
                  <w:rPr>
                    <w:rFonts w:eastAsia="Times New Roman"/>
                    <w:sz w:val="18"/>
                    <w:szCs w:val="20"/>
                  </w:rPr>
                </w:pPr>
              </w:p>
            </w:tc>
          </w:tr>
          <w:tr w:rsidR="00C245F8" w:rsidRPr="00C245F8" w14:paraId="3FF64BB4" w14:textId="77777777" w:rsidTr="00C245F8">
            <w:trPr>
              <w:divId w:val="877863288"/>
              <w:cantSplit/>
              <w:tblHeader/>
            </w:trPr>
            <w:tc>
              <w:tcPr>
                <w:tcW w:w="810" w:type="pct"/>
                <w:tcBorders>
                  <w:bottom w:val="single" w:sz="4" w:space="0" w:color="auto"/>
                </w:tcBorders>
                <w:shd w:val="clear" w:color="auto" w:fill="FFFFFF"/>
                <w:hideMark/>
              </w:tcPr>
              <w:p w14:paraId="6A4B1D2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qr_code</w:t>
                </w:r>
              </w:p>
            </w:tc>
            <w:tc>
              <w:tcPr>
                <w:tcW w:w="821" w:type="pct"/>
                <w:tcBorders>
                  <w:bottom w:val="single" w:sz="4" w:space="0" w:color="auto"/>
                </w:tcBorders>
                <w:shd w:val="clear" w:color="auto" w:fill="FFFFFF"/>
                <w:hideMark/>
              </w:tcPr>
              <w:p w14:paraId="5EAB4A6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6C51F8F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04" w:type="pct"/>
                <w:tcBorders>
                  <w:bottom w:val="single" w:sz="4" w:space="0" w:color="auto"/>
                </w:tcBorders>
                <w:shd w:val="clear" w:color="auto" w:fill="FFFFFF"/>
                <w:hideMark/>
              </w:tcPr>
              <w:p w14:paraId="1FC98B6E" w14:textId="77777777" w:rsidR="00C245F8" w:rsidRPr="00C245F8" w:rsidRDefault="00C245F8" w:rsidP="00C245F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FFFFF"/>
                <w:hideMark/>
              </w:tcPr>
              <w:p w14:paraId="11F6B1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Base64 encoded QR code image</w:t>
                </w:r>
              </w:p>
            </w:tc>
          </w:tr>
          <w:tr w:rsidR="00C245F8" w:rsidRPr="00C245F8" w14:paraId="293B1D91" w14:textId="77777777" w:rsidTr="00C245F8">
            <w:trPr>
              <w:divId w:val="877863288"/>
              <w:cantSplit/>
              <w:tblHeader/>
            </w:trPr>
            <w:tc>
              <w:tcPr>
                <w:tcW w:w="810" w:type="pct"/>
                <w:tcBorders>
                  <w:bottom w:val="single" w:sz="4" w:space="0" w:color="auto"/>
                </w:tcBorders>
                <w:shd w:val="clear" w:color="auto" w:fill="F3F3F3"/>
                <w:hideMark/>
              </w:tcPr>
              <w:p w14:paraId="66C316E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qr_url</w:t>
                </w:r>
              </w:p>
            </w:tc>
            <w:tc>
              <w:tcPr>
                <w:tcW w:w="821" w:type="pct"/>
                <w:tcBorders>
                  <w:bottom w:val="single" w:sz="4" w:space="0" w:color="auto"/>
                </w:tcBorders>
                <w:shd w:val="clear" w:color="auto" w:fill="F3F3F3"/>
                <w:hideMark/>
              </w:tcPr>
              <w:p w14:paraId="65516B1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7F8611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04" w:type="pct"/>
                <w:tcBorders>
                  <w:bottom w:val="single" w:sz="4" w:space="0" w:color="auto"/>
                </w:tcBorders>
                <w:shd w:val="clear" w:color="auto" w:fill="F3F3F3"/>
                <w:hideMark/>
              </w:tcPr>
              <w:p w14:paraId="55571B53" w14:textId="77777777" w:rsidR="00C245F8" w:rsidRPr="00C245F8" w:rsidRDefault="00C245F8" w:rsidP="00C245F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3F3F3"/>
                <w:hideMark/>
              </w:tcPr>
              <w:p w14:paraId="09C016E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Public URL for document verification</w:t>
                </w:r>
              </w:p>
            </w:tc>
          </w:tr>
          <w:tr w:rsidR="00C245F8" w:rsidRPr="00C245F8" w14:paraId="65B1B265" w14:textId="77777777" w:rsidTr="00C245F8">
            <w:trPr>
              <w:divId w:val="877863288"/>
              <w:cantSplit/>
              <w:tblHeader/>
            </w:trPr>
            <w:tc>
              <w:tcPr>
                <w:tcW w:w="810" w:type="pct"/>
                <w:tcBorders>
                  <w:bottom w:val="single" w:sz="4" w:space="0" w:color="auto"/>
                </w:tcBorders>
                <w:shd w:val="clear" w:color="auto" w:fill="FFFFFF"/>
                <w:hideMark/>
              </w:tcPr>
              <w:p w14:paraId="5BEA1D5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verification_token</w:t>
                </w:r>
              </w:p>
            </w:tc>
            <w:tc>
              <w:tcPr>
                <w:tcW w:w="821" w:type="pct"/>
                <w:tcBorders>
                  <w:bottom w:val="single" w:sz="4" w:space="0" w:color="auto"/>
                </w:tcBorders>
                <w:shd w:val="clear" w:color="auto" w:fill="FFFFFF"/>
                <w:hideMark/>
              </w:tcPr>
              <w:p w14:paraId="3F7562E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uuid</w:t>
                </w:r>
              </w:p>
            </w:tc>
            <w:tc>
              <w:tcPr>
                <w:tcW w:w="297" w:type="pct"/>
                <w:tcBorders>
                  <w:bottom w:val="single" w:sz="4" w:space="0" w:color="auto"/>
                </w:tcBorders>
                <w:shd w:val="clear" w:color="auto" w:fill="FFFFFF"/>
                <w:hideMark/>
              </w:tcPr>
              <w:p w14:paraId="155F59B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04" w:type="pct"/>
                <w:tcBorders>
                  <w:bottom w:val="single" w:sz="4" w:space="0" w:color="auto"/>
                </w:tcBorders>
                <w:shd w:val="clear" w:color="auto" w:fill="FFFFFF"/>
                <w:hideMark/>
              </w:tcPr>
              <w:p w14:paraId="06024EC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gen_random_uuid()</w:t>
                </w:r>
              </w:p>
            </w:tc>
            <w:tc>
              <w:tcPr>
                <w:tcW w:w="1068" w:type="pct"/>
                <w:tcBorders>
                  <w:bottom w:val="single" w:sz="4" w:space="0" w:color="auto"/>
                </w:tcBorders>
                <w:shd w:val="clear" w:color="auto" w:fill="FFFFFF"/>
                <w:hideMark/>
              </w:tcPr>
              <w:p w14:paraId="2194D4B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Token for public verification endpoint</w:t>
                </w:r>
              </w:p>
            </w:tc>
          </w:tr>
          <w:tr w:rsidR="00C245F8" w:rsidRPr="00C245F8" w14:paraId="5F958B17" w14:textId="77777777" w:rsidTr="00C245F8">
            <w:trPr>
              <w:divId w:val="877863288"/>
              <w:cantSplit/>
              <w:tblHeader/>
            </w:trPr>
            <w:tc>
              <w:tcPr>
                <w:tcW w:w="810" w:type="pct"/>
                <w:tcBorders>
                  <w:bottom w:val="single" w:sz="4" w:space="0" w:color="auto"/>
                </w:tcBorders>
                <w:shd w:val="clear" w:color="auto" w:fill="F3F3F3"/>
                <w:hideMark/>
              </w:tcPr>
              <w:p w14:paraId="6D15A9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generated_at</w:t>
                </w:r>
              </w:p>
            </w:tc>
            <w:tc>
              <w:tcPr>
                <w:tcW w:w="821" w:type="pct"/>
                <w:tcBorders>
                  <w:bottom w:val="single" w:sz="4" w:space="0" w:color="auto"/>
                </w:tcBorders>
                <w:shd w:val="clear" w:color="auto" w:fill="F3F3F3"/>
                <w:hideMark/>
              </w:tcPr>
              <w:p w14:paraId="7320FB6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tcBorders>
                  <w:bottom w:val="single" w:sz="4" w:space="0" w:color="auto"/>
                </w:tcBorders>
                <w:shd w:val="clear" w:color="auto" w:fill="F3F3F3"/>
                <w:hideMark/>
              </w:tcPr>
              <w:p w14:paraId="5358E8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04" w:type="pct"/>
                <w:tcBorders>
                  <w:bottom w:val="single" w:sz="4" w:space="0" w:color="auto"/>
                </w:tcBorders>
                <w:shd w:val="clear" w:color="auto" w:fill="F3F3F3"/>
                <w:hideMark/>
              </w:tcPr>
              <w:p w14:paraId="14EF44F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068" w:type="pct"/>
                <w:tcBorders>
                  <w:bottom w:val="single" w:sz="4" w:space="0" w:color="auto"/>
                </w:tcBorders>
                <w:shd w:val="clear" w:color="auto" w:fill="F3F3F3"/>
                <w:hideMark/>
              </w:tcPr>
              <w:p w14:paraId="3A36B39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548F5B7" w14:textId="77777777" w:rsidTr="00C245F8">
            <w:trPr>
              <w:divId w:val="877863288"/>
              <w:cantSplit/>
              <w:tblHeader/>
            </w:trPr>
            <w:tc>
              <w:tcPr>
                <w:tcW w:w="810" w:type="pct"/>
                <w:tcBorders>
                  <w:bottom w:val="single" w:sz="4" w:space="0" w:color="auto"/>
                </w:tcBorders>
                <w:shd w:val="clear" w:color="auto" w:fill="FFFFFF"/>
                <w:hideMark/>
              </w:tcPr>
              <w:p w14:paraId="0705D14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expires_at</w:t>
                </w:r>
              </w:p>
            </w:tc>
            <w:tc>
              <w:tcPr>
                <w:tcW w:w="821" w:type="pct"/>
                <w:tcBorders>
                  <w:bottom w:val="single" w:sz="4" w:space="0" w:color="auto"/>
                </w:tcBorders>
                <w:shd w:val="clear" w:color="auto" w:fill="FFFFFF"/>
                <w:hideMark/>
              </w:tcPr>
              <w:p w14:paraId="0539E45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tcBorders>
                  <w:bottom w:val="single" w:sz="4" w:space="0" w:color="auto"/>
                </w:tcBorders>
                <w:shd w:val="clear" w:color="auto" w:fill="FFFFFF"/>
                <w:hideMark/>
              </w:tcPr>
              <w:p w14:paraId="18FA824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04" w:type="pct"/>
                <w:tcBorders>
                  <w:bottom w:val="single" w:sz="4" w:space="0" w:color="auto"/>
                </w:tcBorders>
                <w:shd w:val="clear" w:color="auto" w:fill="FFFFFF"/>
                <w:hideMark/>
              </w:tcPr>
              <w:p w14:paraId="5D64A400" w14:textId="77777777" w:rsidR="00C245F8" w:rsidRPr="00C245F8" w:rsidRDefault="00C245F8" w:rsidP="00C245F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FFFFF"/>
                <w:hideMark/>
              </w:tcPr>
              <w:p w14:paraId="78F47567" w14:textId="77777777" w:rsidR="00C245F8" w:rsidRPr="00C245F8" w:rsidRDefault="00C245F8" w:rsidP="00C245F8">
                <w:pPr>
                  <w:spacing w:before="150" w:after="80"/>
                  <w:jc w:val="both"/>
                  <w:rPr>
                    <w:rFonts w:eastAsia="Times New Roman"/>
                    <w:sz w:val="18"/>
                    <w:szCs w:val="20"/>
                  </w:rPr>
                </w:pPr>
              </w:p>
            </w:tc>
          </w:tr>
          <w:tr w:rsidR="00C245F8" w:rsidRPr="00C245F8" w14:paraId="7A90A596" w14:textId="77777777" w:rsidTr="00C245F8">
            <w:trPr>
              <w:divId w:val="877863288"/>
              <w:cantSplit/>
              <w:tblHeader/>
            </w:trPr>
            <w:tc>
              <w:tcPr>
                <w:tcW w:w="810" w:type="pct"/>
                <w:tcBorders>
                  <w:bottom w:val="single" w:sz="4" w:space="0" w:color="auto"/>
                </w:tcBorders>
                <w:shd w:val="clear" w:color="auto" w:fill="F3F3F3"/>
                <w:hideMark/>
              </w:tcPr>
              <w:p w14:paraId="6B074CB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is_active</w:t>
                </w:r>
              </w:p>
            </w:tc>
            <w:tc>
              <w:tcPr>
                <w:tcW w:w="821" w:type="pct"/>
                <w:tcBorders>
                  <w:bottom w:val="single" w:sz="4" w:space="0" w:color="auto"/>
                </w:tcBorders>
                <w:shd w:val="clear" w:color="auto" w:fill="F3F3F3"/>
                <w:hideMark/>
              </w:tcPr>
              <w:p w14:paraId="1216DD2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tcBorders>
                  <w:bottom w:val="single" w:sz="4" w:space="0" w:color="auto"/>
                </w:tcBorders>
                <w:shd w:val="clear" w:color="auto" w:fill="F3F3F3"/>
                <w:hideMark/>
              </w:tcPr>
              <w:p w14:paraId="122EDE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04" w:type="pct"/>
                <w:tcBorders>
                  <w:bottom w:val="single" w:sz="4" w:space="0" w:color="auto"/>
                </w:tcBorders>
                <w:shd w:val="clear" w:color="auto" w:fill="F3F3F3"/>
                <w:hideMark/>
              </w:tcPr>
              <w:p w14:paraId="2B1BFE8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w:t>
                </w:r>
              </w:p>
            </w:tc>
            <w:tc>
              <w:tcPr>
                <w:tcW w:w="1068" w:type="pct"/>
                <w:tcBorders>
                  <w:bottom w:val="single" w:sz="4" w:space="0" w:color="auto"/>
                </w:tcBorders>
                <w:shd w:val="clear" w:color="auto" w:fill="F3F3F3"/>
                <w:hideMark/>
              </w:tcPr>
              <w:p w14:paraId="6C00ECFD"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D0E473D" w14:textId="77777777" w:rsidTr="00C245F8">
            <w:trPr>
              <w:divId w:val="877863288"/>
              <w:cantSplit/>
              <w:tblHeader/>
            </w:trPr>
            <w:tc>
              <w:tcPr>
                <w:tcW w:w="810" w:type="pct"/>
                <w:tcBorders>
                  <w:bottom w:val="single" w:sz="4" w:space="0" w:color="auto"/>
                </w:tcBorders>
                <w:shd w:val="clear" w:color="auto" w:fill="FFFFFF"/>
                <w:hideMark/>
              </w:tcPr>
              <w:p w14:paraId="1A2D591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access_count</w:t>
                </w:r>
              </w:p>
            </w:tc>
            <w:tc>
              <w:tcPr>
                <w:tcW w:w="821" w:type="pct"/>
                <w:tcBorders>
                  <w:bottom w:val="single" w:sz="4" w:space="0" w:color="auto"/>
                </w:tcBorders>
                <w:shd w:val="clear" w:color="auto" w:fill="FFFFFF"/>
                <w:hideMark/>
              </w:tcPr>
              <w:p w14:paraId="58C07D7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6B9AD09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04" w:type="pct"/>
                <w:tcBorders>
                  <w:bottom w:val="single" w:sz="4" w:space="0" w:color="auto"/>
                </w:tcBorders>
                <w:shd w:val="clear" w:color="auto" w:fill="FFFFFF"/>
                <w:hideMark/>
              </w:tcPr>
              <w:p w14:paraId="2D421DA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0</w:t>
                </w:r>
              </w:p>
            </w:tc>
            <w:tc>
              <w:tcPr>
                <w:tcW w:w="1068" w:type="pct"/>
                <w:tcBorders>
                  <w:bottom w:val="single" w:sz="4" w:space="0" w:color="auto"/>
                </w:tcBorders>
                <w:shd w:val="clear" w:color="auto" w:fill="FFFFFF"/>
                <w:hideMark/>
              </w:tcPr>
              <w:p w14:paraId="5C7985C9"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19B0B954" w14:textId="77777777" w:rsidTr="00C245F8">
            <w:trPr>
              <w:divId w:val="877863288"/>
              <w:cantSplit/>
              <w:tblHeader/>
            </w:trPr>
            <w:tc>
              <w:tcPr>
                <w:tcW w:w="810" w:type="pct"/>
                <w:shd w:val="clear" w:color="auto" w:fill="F3F3F3"/>
                <w:hideMark/>
              </w:tcPr>
              <w:p w14:paraId="67CFB31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last_accessed_at</w:t>
                </w:r>
              </w:p>
            </w:tc>
            <w:tc>
              <w:tcPr>
                <w:tcW w:w="821" w:type="pct"/>
                <w:shd w:val="clear" w:color="auto" w:fill="F3F3F3"/>
                <w:hideMark/>
              </w:tcPr>
              <w:p w14:paraId="26177C7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shd w:val="clear" w:color="auto" w:fill="F3F3F3"/>
                <w:hideMark/>
              </w:tcPr>
              <w:p w14:paraId="6E0D95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04" w:type="pct"/>
                <w:shd w:val="clear" w:color="auto" w:fill="F3F3F3"/>
                <w:hideMark/>
              </w:tcPr>
              <w:p w14:paraId="1A38AD65" w14:textId="77777777" w:rsidR="00C245F8" w:rsidRPr="00C245F8" w:rsidRDefault="00C245F8" w:rsidP="00C245F8">
                <w:pPr>
                  <w:spacing w:before="150" w:after="80"/>
                  <w:jc w:val="both"/>
                  <w:rPr>
                    <w:rFonts w:ascii="Aptos" w:eastAsia="Times New Roman" w:hAnsi="Aptos"/>
                    <w:color w:val="1F2937"/>
                    <w:sz w:val="18"/>
                    <w:szCs w:val="18"/>
                  </w:rPr>
                </w:pPr>
              </w:p>
            </w:tc>
            <w:tc>
              <w:tcPr>
                <w:tcW w:w="1068" w:type="pct"/>
                <w:shd w:val="clear" w:color="auto" w:fill="F3F3F3"/>
                <w:hideMark/>
              </w:tcPr>
              <w:p w14:paraId="0B60BFF4" w14:textId="77777777" w:rsidR="00C245F8" w:rsidRPr="00C245F8" w:rsidRDefault="00C245F8" w:rsidP="00C245F8">
                <w:pPr>
                  <w:spacing w:before="150" w:after="80"/>
                  <w:jc w:val="both"/>
                  <w:rPr>
                    <w:rFonts w:eastAsia="Times New Roman"/>
                    <w:sz w:val="18"/>
                    <w:szCs w:val="20"/>
                  </w:rPr>
                </w:pPr>
              </w:p>
            </w:tc>
          </w:tr>
        </w:tbl>
        <w:p w14:paraId="2BC27C25" w14:textId="77777777" w:rsidR="00C245F8" w:rsidRPr="00C245F8" w:rsidRDefault="00C245F8" w:rsidP="00C245F8">
          <w:pPr>
            <w:numPr>
              <w:ilvl w:val="0"/>
              <w:numId w:val="4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5F216CDC" w14:textId="77777777" w:rsidR="00C245F8" w:rsidRPr="00C245F8" w:rsidRDefault="00C245F8" w:rsidP="00C245F8">
          <w:pPr>
            <w:numPr>
              <w:ilvl w:val="0"/>
              <w:numId w:val="4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document_qr_codes_pkey: CREATE UNIQUE INDEX document_qr_codes_pkey ON public.document_qr_codes USING btree (id)</w:t>
          </w:r>
        </w:p>
        <w:p w14:paraId="205A1076" w14:textId="77777777" w:rsidR="00C245F8" w:rsidRPr="00C245F8" w:rsidRDefault="00C245F8" w:rsidP="00C245F8">
          <w:pPr>
            <w:numPr>
              <w:ilvl w:val="0"/>
              <w:numId w:val="4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idx_document_qr_codes_active: CREATE INDEX idx_document_qr_codes_active ON public.document_qr_codes USING btree (is_active) WHERE (is_active = true)</w:t>
          </w:r>
        </w:p>
        <w:p w14:paraId="3A363EDB" w14:textId="77777777" w:rsidR="00C245F8" w:rsidRPr="00C245F8" w:rsidRDefault="00C245F8" w:rsidP="00C245F8">
          <w:pPr>
            <w:numPr>
              <w:ilvl w:val="0"/>
              <w:numId w:val="4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idx_document_qr_codes_document_id: CREATE INDEX idx_document_qr_codes_document_id ON public.document_qr_codes USING btree (document_id)</w:t>
          </w:r>
        </w:p>
        <w:p w14:paraId="4E16360B" w14:textId="77777777" w:rsidR="00C245F8" w:rsidRPr="00C245F8" w:rsidRDefault="00C245F8" w:rsidP="00C245F8">
          <w:pPr>
            <w:numPr>
              <w:ilvl w:val="0"/>
              <w:numId w:val="4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idx_document_qr_codes_seal_id: CREATE INDEX idx_document_qr_codes_seal_id ON public.document_qr_codes USING btree (seal_id)</w:t>
          </w:r>
        </w:p>
        <w:p w14:paraId="45241FB5" w14:textId="77777777" w:rsidR="00C245F8" w:rsidRPr="00C245F8" w:rsidRDefault="00C245F8" w:rsidP="00C245F8">
          <w:pPr>
            <w:numPr>
              <w:ilvl w:val="0"/>
              <w:numId w:val="4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idx_document_qr_codes_token: CREATE INDEX idx_document_qr_codes_token ON public.document_qr_codes USING btree (verification_token)</w:t>
          </w:r>
        </w:p>
        <w:p w14:paraId="15E1492F" w14:textId="77777777" w:rsidR="00C245F8" w:rsidRPr="00C245F8" w:rsidRDefault="00C245F8" w:rsidP="00C245F8">
          <w:pPr>
            <w:numPr>
              <w:ilvl w:val="0"/>
              <w:numId w:val="4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idx_document_qr_codes_verification: CREATE INDEX idx_document_qr_codes_verification ON public.document_qr_codes USING btree (document_id, is_active, verification_token)</w:t>
          </w:r>
        </w:p>
        <w:p w14:paraId="7EC14F29"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public.document_seals</w:t>
          </w:r>
        </w:p>
        <w:p w14:paraId="5906D5D9" w14:textId="77777777" w:rsidR="00C245F8" w:rsidRPr="00C245F8" w:rsidRDefault="00C245F8" w:rsidP="00C245F8">
          <w:pPr>
            <w:numPr>
              <w:ilvl w:val="0"/>
              <w:numId w:val="4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7646CCB5" w14:textId="77777777" w:rsidR="00C245F8" w:rsidRPr="00C245F8" w:rsidRDefault="00C245F8" w:rsidP="00C245F8">
          <w:pPr>
            <w:numPr>
              <w:ilvl w:val="0"/>
              <w:numId w:val="4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signature.</w:t>
          </w:r>
        </w:p>
        <w:p w14:paraId="152824A8" w14:textId="77777777" w:rsidR="00C245F8" w:rsidRPr="00C245F8" w:rsidRDefault="00C245F8" w:rsidP="00C245F8">
          <w:pPr>
            <w:numPr>
              <w:ilvl w:val="0"/>
              <w:numId w:val="4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Institutional digital seals for document authentication</w:t>
          </w:r>
        </w:p>
        <w:p w14:paraId="4012FFE5" w14:textId="77777777" w:rsidR="00C245F8" w:rsidRPr="00C245F8" w:rsidRDefault="00C245F8" w:rsidP="00C245F8">
          <w:pPr>
            <w:numPr>
              <w:ilvl w:val="0"/>
              <w:numId w:val="4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33EFDD3E" w14:textId="77777777" w:rsidR="00C245F8" w:rsidRPr="00C245F8" w:rsidRDefault="00C245F8" w:rsidP="00C245F8">
          <w:pPr>
            <w:numPr>
              <w:ilvl w:val="0"/>
              <w:numId w:val="4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14076054" w14:textId="77777777" w:rsidR="00C245F8" w:rsidRPr="00C245F8" w:rsidRDefault="00C245F8" w:rsidP="00C245F8">
          <w:pPr>
            <w:numPr>
              <w:ilvl w:val="0"/>
              <w:numId w:val="4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authorized_user_id -&gt; public.users.id</w:t>
          </w:r>
        </w:p>
        <w:p w14:paraId="7A0730F5" w14:textId="77777777" w:rsidR="00C245F8" w:rsidRPr="00C245F8" w:rsidRDefault="00C245F8" w:rsidP="00C245F8">
          <w:pPr>
            <w:numPr>
              <w:ilvl w:val="0"/>
              <w:numId w:val="4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document_hash_id -&gt; public.document_hashes.id</w:t>
          </w:r>
        </w:p>
        <w:p w14:paraId="00EE1AEC" w14:textId="77777777" w:rsidR="00C245F8" w:rsidRPr="00C245F8" w:rsidRDefault="00C245F8" w:rsidP="00C245F8">
          <w:pPr>
            <w:numPr>
              <w:ilvl w:val="0"/>
              <w:numId w:val="4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document_id -&gt; public.documents.id</w:t>
          </w:r>
        </w:p>
        <w:tbl>
          <w:tblPr>
            <w:tblStyle w:val="Tablaconcuadrcula"/>
            <w:tblW w:w="5000" w:type="pct"/>
            <w:tblLook w:val="04A0" w:firstRow="1" w:lastRow="0" w:firstColumn="1" w:lastColumn="0" w:noHBand="0" w:noVBand="1"/>
          </w:tblPr>
          <w:tblGrid>
            <w:gridCol w:w="1708"/>
            <w:gridCol w:w="1328"/>
            <w:gridCol w:w="651"/>
            <w:gridCol w:w="3583"/>
            <w:gridCol w:w="2358"/>
          </w:tblGrid>
          <w:tr w:rsidR="00C245F8" w:rsidRPr="00C245F8" w14:paraId="45300505" w14:textId="77777777" w:rsidTr="00C245F8">
            <w:trPr>
              <w:divId w:val="877863288"/>
              <w:cantSplit/>
              <w:tblHeader/>
            </w:trPr>
            <w:tc>
              <w:tcPr>
                <w:tcW w:w="869" w:type="pct"/>
                <w:tcBorders>
                  <w:bottom w:val="single" w:sz="4" w:space="0" w:color="auto"/>
                </w:tcBorders>
                <w:shd w:val="clear" w:color="auto" w:fill="325483"/>
                <w:hideMark/>
              </w:tcPr>
              <w:p w14:paraId="498B8336"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728" w:type="pct"/>
                <w:tcBorders>
                  <w:bottom w:val="single" w:sz="4" w:space="0" w:color="auto"/>
                </w:tcBorders>
                <w:shd w:val="clear" w:color="auto" w:fill="325483"/>
                <w:hideMark/>
              </w:tcPr>
              <w:p w14:paraId="0835804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07877BB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843" w:type="pct"/>
                <w:tcBorders>
                  <w:bottom w:val="single" w:sz="4" w:space="0" w:color="auto"/>
                </w:tcBorders>
                <w:shd w:val="clear" w:color="auto" w:fill="325483"/>
                <w:hideMark/>
              </w:tcPr>
              <w:p w14:paraId="73A2C7D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1263" w:type="pct"/>
                <w:tcBorders>
                  <w:bottom w:val="single" w:sz="4" w:space="0" w:color="auto"/>
                </w:tcBorders>
                <w:shd w:val="clear" w:color="auto" w:fill="325483"/>
                <w:hideMark/>
              </w:tcPr>
              <w:p w14:paraId="46DA710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7117A0E4" w14:textId="77777777" w:rsidTr="00C245F8">
            <w:trPr>
              <w:divId w:val="877863288"/>
              <w:cantSplit/>
              <w:tblHeader/>
            </w:trPr>
            <w:tc>
              <w:tcPr>
                <w:tcW w:w="869" w:type="pct"/>
                <w:tcBorders>
                  <w:bottom w:val="single" w:sz="4" w:space="0" w:color="auto"/>
                </w:tcBorders>
                <w:shd w:val="clear" w:color="auto" w:fill="F3F3F3"/>
                <w:hideMark/>
              </w:tcPr>
              <w:p w14:paraId="5E3D6FF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728" w:type="pct"/>
                <w:tcBorders>
                  <w:bottom w:val="single" w:sz="4" w:space="0" w:color="auto"/>
                </w:tcBorders>
                <w:shd w:val="clear" w:color="auto" w:fill="F3F3F3"/>
                <w:hideMark/>
              </w:tcPr>
              <w:p w14:paraId="75FD978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1CAAB10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43" w:type="pct"/>
                <w:tcBorders>
                  <w:bottom w:val="single" w:sz="4" w:space="0" w:color="auto"/>
                </w:tcBorders>
                <w:shd w:val="clear" w:color="auto" w:fill="F3F3F3"/>
                <w:hideMark/>
              </w:tcPr>
              <w:p w14:paraId="5B55CF4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nextval('document_seals_id_seq'::regclass)</w:t>
                </w:r>
              </w:p>
            </w:tc>
            <w:tc>
              <w:tcPr>
                <w:tcW w:w="1263" w:type="pct"/>
                <w:tcBorders>
                  <w:bottom w:val="single" w:sz="4" w:space="0" w:color="auto"/>
                </w:tcBorders>
                <w:shd w:val="clear" w:color="auto" w:fill="F3F3F3"/>
                <w:hideMark/>
              </w:tcPr>
              <w:p w14:paraId="05FDB50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0DE8329" w14:textId="77777777" w:rsidTr="00C245F8">
            <w:trPr>
              <w:divId w:val="877863288"/>
              <w:cantSplit/>
              <w:tblHeader/>
            </w:trPr>
            <w:tc>
              <w:tcPr>
                <w:tcW w:w="869" w:type="pct"/>
                <w:tcBorders>
                  <w:bottom w:val="single" w:sz="4" w:space="0" w:color="auto"/>
                </w:tcBorders>
                <w:shd w:val="clear" w:color="auto" w:fill="FFFFFF"/>
                <w:hideMark/>
              </w:tcPr>
              <w:p w14:paraId="32843D9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document_id</w:t>
                </w:r>
              </w:p>
            </w:tc>
            <w:tc>
              <w:tcPr>
                <w:tcW w:w="728" w:type="pct"/>
                <w:tcBorders>
                  <w:bottom w:val="single" w:sz="4" w:space="0" w:color="auto"/>
                </w:tcBorders>
                <w:shd w:val="clear" w:color="auto" w:fill="FFFFFF"/>
                <w:hideMark/>
              </w:tcPr>
              <w:p w14:paraId="163CBAB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bigint</w:t>
                </w:r>
              </w:p>
            </w:tc>
            <w:tc>
              <w:tcPr>
                <w:tcW w:w="297" w:type="pct"/>
                <w:tcBorders>
                  <w:bottom w:val="single" w:sz="4" w:space="0" w:color="auto"/>
                </w:tcBorders>
                <w:shd w:val="clear" w:color="auto" w:fill="FFFFFF"/>
                <w:hideMark/>
              </w:tcPr>
              <w:p w14:paraId="32D453B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43" w:type="pct"/>
                <w:tcBorders>
                  <w:bottom w:val="single" w:sz="4" w:space="0" w:color="auto"/>
                </w:tcBorders>
                <w:shd w:val="clear" w:color="auto" w:fill="FFFFFF"/>
                <w:hideMark/>
              </w:tcPr>
              <w:p w14:paraId="169CDE77" w14:textId="77777777" w:rsidR="00C245F8" w:rsidRPr="00C245F8" w:rsidRDefault="00C245F8" w:rsidP="00C245F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FFFFF"/>
                <w:hideMark/>
              </w:tcPr>
              <w:p w14:paraId="1B0F312E" w14:textId="77777777" w:rsidR="00C245F8" w:rsidRPr="00C245F8" w:rsidRDefault="00C245F8" w:rsidP="00C245F8">
                <w:pPr>
                  <w:spacing w:before="150" w:after="80"/>
                  <w:jc w:val="both"/>
                  <w:rPr>
                    <w:rFonts w:eastAsia="Times New Roman"/>
                    <w:sz w:val="18"/>
                    <w:szCs w:val="20"/>
                  </w:rPr>
                </w:pPr>
              </w:p>
            </w:tc>
          </w:tr>
          <w:tr w:rsidR="00C245F8" w:rsidRPr="00C245F8" w14:paraId="461E27B7" w14:textId="77777777" w:rsidTr="00C245F8">
            <w:trPr>
              <w:divId w:val="877863288"/>
              <w:cantSplit/>
              <w:tblHeader/>
            </w:trPr>
            <w:tc>
              <w:tcPr>
                <w:tcW w:w="869" w:type="pct"/>
                <w:tcBorders>
                  <w:bottom w:val="single" w:sz="4" w:space="0" w:color="auto"/>
                </w:tcBorders>
                <w:shd w:val="clear" w:color="auto" w:fill="F3F3F3"/>
                <w:hideMark/>
              </w:tcPr>
              <w:p w14:paraId="635A806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seal_code</w:t>
                </w:r>
              </w:p>
            </w:tc>
            <w:tc>
              <w:tcPr>
                <w:tcW w:w="728" w:type="pct"/>
                <w:tcBorders>
                  <w:bottom w:val="single" w:sz="4" w:space="0" w:color="auto"/>
                </w:tcBorders>
                <w:shd w:val="clear" w:color="auto" w:fill="F3F3F3"/>
                <w:hideMark/>
              </w:tcPr>
              <w:p w14:paraId="21FBE3D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576006A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43" w:type="pct"/>
                <w:tcBorders>
                  <w:bottom w:val="single" w:sz="4" w:space="0" w:color="auto"/>
                </w:tcBorders>
                <w:shd w:val="clear" w:color="auto" w:fill="F3F3F3"/>
                <w:hideMark/>
              </w:tcPr>
              <w:p w14:paraId="19EBBE7C" w14:textId="77777777" w:rsidR="00C245F8" w:rsidRPr="00C245F8" w:rsidRDefault="00C245F8" w:rsidP="00C245F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3F3F3"/>
                <w:hideMark/>
              </w:tcPr>
              <w:p w14:paraId="03F76D0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Unique institutional seal code (format: SPI-YYYY-TYPE-NNNNN)</w:t>
                </w:r>
              </w:p>
            </w:tc>
          </w:tr>
          <w:tr w:rsidR="00C245F8" w:rsidRPr="00C245F8" w14:paraId="0D60E41B" w14:textId="77777777" w:rsidTr="00C245F8">
            <w:trPr>
              <w:divId w:val="877863288"/>
              <w:cantSplit/>
              <w:tblHeader/>
            </w:trPr>
            <w:tc>
              <w:tcPr>
                <w:tcW w:w="869" w:type="pct"/>
                <w:tcBorders>
                  <w:bottom w:val="single" w:sz="4" w:space="0" w:color="auto"/>
                </w:tcBorders>
                <w:shd w:val="clear" w:color="auto" w:fill="FFFFFF"/>
                <w:hideMark/>
              </w:tcPr>
              <w:p w14:paraId="0DE67B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seal_type</w:t>
                </w:r>
              </w:p>
            </w:tc>
            <w:tc>
              <w:tcPr>
                <w:tcW w:w="728" w:type="pct"/>
                <w:tcBorders>
                  <w:bottom w:val="single" w:sz="4" w:space="0" w:color="auto"/>
                </w:tcBorders>
                <w:shd w:val="clear" w:color="auto" w:fill="FFFFFF"/>
                <w:hideMark/>
              </w:tcPr>
              <w:p w14:paraId="5E1FF6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0B49BB4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tcBorders>
                  <w:bottom w:val="single" w:sz="4" w:space="0" w:color="auto"/>
                </w:tcBorders>
                <w:shd w:val="clear" w:color="auto" w:fill="FFFFFF"/>
                <w:hideMark/>
              </w:tcPr>
              <w:p w14:paraId="26A26DF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'institutional'::character varying</w:t>
                </w:r>
              </w:p>
            </w:tc>
            <w:tc>
              <w:tcPr>
                <w:tcW w:w="1263" w:type="pct"/>
                <w:tcBorders>
                  <w:bottom w:val="single" w:sz="4" w:space="0" w:color="auto"/>
                </w:tcBorders>
                <w:shd w:val="clear" w:color="auto" w:fill="FFFFFF"/>
                <w:hideMark/>
              </w:tcPr>
              <w:p w14:paraId="40621232"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EB6CE8A" w14:textId="77777777" w:rsidTr="00C245F8">
            <w:trPr>
              <w:divId w:val="877863288"/>
              <w:cantSplit/>
              <w:tblHeader/>
            </w:trPr>
            <w:tc>
              <w:tcPr>
                <w:tcW w:w="869" w:type="pct"/>
                <w:tcBorders>
                  <w:bottom w:val="single" w:sz="4" w:space="0" w:color="auto"/>
                </w:tcBorders>
                <w:shd w:val="clear" w:color="auto" w:fill="F3F3F3"/>
                <w:hideMark/>
              </w:tcPr>
              <w:p w14:paraId="591B8E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issued_by</w:t>
                </w:r>
              </w:p>
            </w:tc>
            <w:tc>
              <w:tcPr>
                <w:tcW w:w="728" w:type="pct"/>
                <w:tcBorders>
                  <w:bottom w:val="single" w:sz="4" w:space="0" w:color="auto"/>
                </w:tcBorders>
                <w:shd w:val="clear" w:color="auto" w:fill="F3F3F3"/>
                <w:hideMark/>
              </w:tcPr>
              <w:p w14:paraId="1133519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78CE33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tcBorders>
                  <w:bottom w:val="single" w:sz="4" w:space="0" w:color="auto"/>
                </w:tcBorders>
                <w:shd w:val="clear" w:color="auto" w:fill="F3F3F3"/>
                <w:hideMark/>
              </w:tcPr>
              <w:p w14:paraId="1992C6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'SPI Fam'::character varying</w:t>
                </w:r>
              </w:p>
            </w:tc>
            <w:tc>
              <w:tcPr>
                <w:tcW w:w="1263" w:type="pct"/>
                <w:tcBorders>
                  <w:bottom w:val="single" w:sz="4" w:space="0" w:color="auto"/>
                </w:tcBorders>
                <w:shd w:val="clear" w:color="auto" w:fill="F3F3F3"/>
                <w:hideMark/>
              </w:tcPr>
              <w:p w14:paraId="2EE33D63"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7072917" w14:textId="77777777" w:rsidTr="00C245F8">
            <w:trPr>
              <w:divId w:val="877863288"/>
              <w:cantSplit/>
              <w:tblHeader/>
            </w:trPr>
            <w:tc>
              <w:tcPr>
                <w:tcW w:w="869" w:type="pct"/>
                <w:tcBorders>
                  <w:bottom w:val="single" w:sz="4" w:space="0" w:color="auto"/>
                </w:tcBorders>
                <w:shd w:val="clear" w:color="auto" w:fill="FFFFFF"/>
                <w:hideMark/>
              </w:tcPr>
              <w:p w14:paraId="261E5A3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authorized_role</w:t>
                </w:r>
              </w:p>
            </w:tc>
            <w:tc>
              <w:tcPr>
                <w:tcW w:w="728" w:type="pct"/>
                <w:tcBorders>
                  <w:bottom w:val="single" w:sz="4" w:space="0" w:color="auto"/>
                </w:tcBorders>
                <w:shd w:val="clear" w:color="auto" w:fill="FFFFFF"/>
                <w:hideMark/>
              </w:tcPr>
              <w:p w14:paraId="7578319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1F137B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43" w:type="pct"/>
                <w:tcBorders>
                  <w:bottom w:val="single" w:sz="4" w:space="0" w:color="auto"/>
                </w:tcBorders>
                <w:shd w:val="clear" w:color="auto" w:fill="FFFFFF"/>
                <w:hideMark/>
              </w:tcPr>
              <w:p w14:paraId="4982EF66" w14:textId="77777777" w:rsidR="00C245F8" w:rsidRPr="00C245F8" w:rsidRDefault="00C245F8" w:rsidP="00C245F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FFFFF"/>
                <w:hideMark/>
              </w:tcPr>
              <w:p w14:paraId="3F27056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Role that authorized the seal (DPD, Manager, etc.)</w:t>
                </w:r>
              </w:p>
            </w:tc>
          </w:tr>
          <w:tr w:rsidR="00C245F8" w:rsidRPr="00C245F8" w14:paraId="5F30D746" w14:textId="77777777" w:rsidTr="00C245F8">
            <w:trPr>
              <w:divId w:val="877863288"/>
              <w:cantSplit/>
              <w:tblHeader/>
            </w:trPr>
            <w:tc>
              <w:tcPr>
                <w:tcW w:w="869" w:type="pct"/>
                <w:tcBorders>
                  <w:bottom w:val="single" w:sz="4" w:space="0" w:color="auto"/>
                </w:tcBorders>
                <w:shd w:val="clear" w:color="auto" w:fill="F3F3F3"/>
                <w:hideMark/>
              </w:tcPr>
              <w:p w14:paraId="48C04E0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authorized_user_id</w:t>
                </w:r>
              </w:p>
            </w:tc>
            <w:tc>
              <w:tcPr>
                <w:tcW w:w="728" w:type="pct"/>
                <w:tcBorders>
                  <w:bottom w:val="single" w:sz="4" w:space="0" w:color="auto"/>
                </w:tcBorders>
                <w:shd w:val="clear" w:color="auto" w:fill="F3F3F3"/>
                <w:hideMark/>
              </w:tcPr>
              <w:p w14:paraId="147ECB0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5F4057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tcBorders>
                  <w:bottom w:val="single" w:sz="4" w:space="0" w:color="auto"/>
                </w:tcBorders>
                <w:shd w:val="clear" w:color="auto" w:fill="F3F3F3"/>
                <w:hideMark/>
              </w:tcPr>
              <w:p w14:paraId="4257DFA4" w14:textId="77777777" w:rsidR="00C245F8" w:rsidRPr="00C245F8" w:rsidRDefault="00C245F8" w:rsidP="00C245F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3F3F3"/>
                <w:hideMark/>
              </w:tcPr>
              <w:p w14:paraId="402B7B95" w14:textId="77777777" w:rsidR="00C245F8" w:rsidRPr="00C245F8" w:rsidRDefault="00C245F8" w:rsidP="00C245F8">
                <w:pPr>
                  <w:spacing w:before="150" w:after="80"/>
                  <w:jc w:val="both"/>
                  <w:rPr>
                    <w:rFonts w:eastAsia="Times New Roman"/>
                    <w:sz w:val="18"/>
                    <w:szCs w:val="20"/>
                  </w:rPr>
                </w:pPr>
              </w:p>
            </w:tc>
          </w:tr>
          <w:tr w:rsidR="00C245F8" w:rsidRPr="00C245F8" w14:paraId="111D60EE" w14:textId="77777777" w:rsidTr="00C245F8">
            <w:trPr>
              <w:divId w:val="877863288"/>
              <w:cantSplit/>
              <w:tblHeader/>
            </w:trPr>
            <w:tc>
              <w:tcPr>
                <w:tcW w:w="869" w:type="pct"/>
                <w:tcBorders>
                  <w:bottom w:val="single" w:sz="4" w:space="0" w:color="auto"/>
                </w:tcBorders>
                <w:shd w:val="clear" w:color="auto" w:fill="FFFFFF"/>
                <w:hideMark/>
              </w:tcPr>
              <w:p w14:paraId="6FBF71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seal_token</w:t>
                </w:r>
              </w:p>
            </w:tc>
            <w:tc>
              <w:tcPr>
                <w:tcW w:w="728" w:type="pct"/>
                <w:tcBorders>
                  <w:bottom w:val="single" w:sz="4" w:space="0" w:color="auto"/>
                </w:tcBorders>
                <w:shd w:val="clear" w:color="auto" w:fill="FFFFFF"/>
                <w:hideMark/>
              </w:tcPr>
              <w:p w14:paraId="1E75B3E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uuid</w:t>
                </w:r>
              </w:p>
            </w:tc>
            <w:tc>
              <w:tcPr>
                <w:tcW w:w="297" w:type="pct"/>
                <w:tcBorders>
                  <w:bottom w:val="single" w:sz="4" w:space="0" w:color="auto"/>
                </w:tcBorders>
                <w:shd w:val="clear" w:color="auto" w:fill="FFFFFF"/>
                <w:hideMark/>
              </w:tcPr>
              <w:p w14:paraId="24837D1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tcBorders>
                  <w:bottom w:val="single" w:sz="4" w:space="0" w:color="auto"/>
                </w:tcBorders>
                <w:shd w:val="clear" w:color="auto" w:fill="FFFFFF"/>
                <w:hideMark/>
              </w:tcPr>
              <w:p w14:paraId="63636C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gen_random_uuid()</w:t>
                </w:r>
              </w:p>
            </w:tc>
            <w:tc>
              <w:tcPr>
                <w:tcW w:w="1263" w:type="pct"/>
                <w:tcBorders>
                  <w:bottom w:val="single" w:sz="4" w:space="0" w:color="auto"/>
                </w:tcBorders>
                <w:shd w:val="clear" w:color="auto" w:fill="FFFFFF"/>
                <w:hideMark/>
              </w:tcPr>
              <w:p w14:paraId="7859339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Unique token for seal verification and API access</w:t>
                </w:r>
              </w:p>
            </w:tc>
          </w:tr>
          <w:tr w:rsidR="00C245F8" w:rsidRPr="00C245F8" w14:paraId="359BC6A6" w14:textId="77777777" w:rsidTr="00C245F8">
            <w:trPr>
              <w:divId w:val="877863288"/>
              <w:cantSplit/>
              <w:tblHeader/>
            </w:trPr>
            <w:tc>
              <w:tcPr>
                <w:tcW w:w="869" w:type="pct"/>
                <w:tcBorders>
                  <w:bottom w:val="single" w:sz="4" w:space="0" w:color="auto"/>
                </w:tcBorders>
                <w:shd w:val="clear" w:color="auto" w:fill="F3F3F3"/>
                <w:hideMark/>
              </w:tcPr>
              <w:p w14:paraId="2F1C571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document_hash_id</w:t>
                </w:r>
              </w:p>
            </w:tc>
            <w:tc>
              <w:tcPr>
                <w:tcW w:w="728" w:type="pct"/>
                <w:tcBorders>
                  <w:bottom w:val="single" w:sz="4" w:space="0" w:color="auto"/>
                </w:tcBorders>
                <w:shd w:val="clear" w:color="auto" w:fill="F3F3F3"/>
                <w:hideMark/>
              </w:tcPr>
              <w:p w14:paraId="6D46C66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4F36599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tcBorders>
                  <w:bottom w:val="single" w:sz="4" w:space="0" w:color="auto"/>
                </w:tcBorders>
                <w:shd w:val="clear" w:color="auto" w:fill="F3F3F3"/>
                <w:hideMark/>
              </w:tcPr>
              <w:p w14:paraId="7317357D" w14:textId="77777777" w:rsidR="00C245F8" w:rsidRPr="00C245F8" w:rsidRDefault="00C245F8" w:rsidP="00C245F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3F3F3"/>
                <w:hideMark/>
              </w:tcPr>
              <w:p w14:paraId="5C6BFB7D" w14:textId="77777777" w:rsidR="00C245F8" w:rsidRPr="00C245F8" w:rsidRDefault="00C245F8" w:rsidP="00C245F8">
                <w:pPr>
                  <w:spacing w:before="150" w:after="80"/>
                  <w:jc w:val="both"/>
                  <w:rPr>
                    <w:rFonts w:eastAsia="Times New Roman"/>
                    <w:sz w:val="18"/>
                    <w:szCs w:val="20"/>
                  </w:rPr>
                </w:pPr>
              </w:p>
            </w:tc>
          </w:tr>
          <w:tr w:rsidR="00C245F8" w:rsidRPr="00C245F8" w14:paraId="4F553770" w14:textId="77777777" w:rsidTr="00C245F8">
            <w:trPr>
              <w:divId w:val="877863288"/>
              <w:cantSplit/>
              <w:tblHeader/>
            </w:trPr>
            <w:tc>
              <w:tcPr>
                <w:tcW w:w="869" w:type="pct"/>
                <w:tcBorders>
                  <w:bottom w:val="single" w:sz="4" w:space="0" w:color="auto"/>
                </w:tcBorders>
                <w:shd w:val="clear" w:color="auto" w:fill="FFFFFF"/>
                <w:hideMark/>
              </w:tcPr>
              <w:p w14:paraId="342098C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issued_at</w:t>
                </w:r>
              </w:p>
            </w:tc>
            <w:tc>
              <w:tcPr>
                <w:tcW w:w="728" w:type="pct"/>
                <w:tcBorders>
                  <w:bottom w:val="single" w:sz="4" w:space="0" w:color="auto"/>
                </w:tcBorders>
                <w:shd w:val="clear" w:color="auto" w:fill="FFFFFF"/>
                <w:hideMark/>
              </w:tcPr>
              <w:p w14:paraId="61921F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tcBorders>
                  <w:bottom w:val="single" w:sz="4" w:space="0" w:color="auto"/>
                </w:tcBorders>
                <w:shd w:val="clear" w:color="auto" w:fill="FFFFFF"/>
                <w:hideMark/>
              </w:tcPr>
              <w:p w14:paraId="3DD417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tcBorders>
                  <w:bottom w:val="single" w:sz="4" w:space="0" w:color="auto"/>
                </w:tcBorders>
                <w:shd w:val="clear" w:color="auto" w:fill="FFFFFF"/>
                <w:hideMark/>
              </w:tcPr>
              <w:p w14:paraId="0C9032C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263" w:type="pct"/>
                <w:tcBorders>
                  <w:bottom w:val="single" w:sz="4" w:space="0" w:color="auto"/>
                </w:tcBorders>
                <w:shd w:val="clear" w:color="auto" w:fill="FFFFFF"/>
                <w:hideMark/>
              </w:tcPr>
              <w:p w14:paraId="12F80144"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47831A9" w14:textId="77777777" w:rsidTr="00C245F8">
            <w:trPr>
              <w:divId w:val="877863288"/>
              <w:cantSplit/>
              <w:tblHeader/>
            </w:trPr>
            <w:tc>
              <w:tcPr>
                <w:tcW w:w="869" w:type="pct"/>
                <w:tcBorders>
                  <w:bottom w:val="single" w:sz="4" w:space="0" w:color="auto"/>
                </w:tcBorders>
                <w:shd w:val="clear" w:color="auto" w:fill="F3F3F3"/>
                <w:hideMark/>
              </w:tcPr>
              <w:p w14:paraId="133CA43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expires_at</w:t>
                </w:r>
              </w:p>
            </w:tc>
            <w:tc>
              <w:tcPr>
                <w:tcW w:w="728" w:type="pct"/>
                <w:tcBorders>
                  <w:bottom w:val="single" w:sz="4" w:space="0" w:color="auto"/>
                </w:tcBorders>
                <w:shd w:val="clear" w:color="auto" w:fill="F3F3F3"/>
                <w:hideMark/>
              </w:tcPr>
              <w:p w14:paraId="1873EA3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tcBorders>
                  <w:bottom w:val="single" w:sz="4" w:space="0" w:color="auto"/>
                </w:tcBorders>
                <w:shd w:val="clear" w:color="auto" w:fill="F3F3F3"/>
                <w:hideMark/>
              </w:tcPr>
              <w:p w14:paraId="31ECB72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tcBorders>
                  <w:bottom w:val="single" w:sz="4" w:space="0" w:color="auto"/>
                </w:tcBorders>
                <w:shd w:val="clear" w:color="auto" w:fill="F3F3F3"/>
                <w:hideMark/>
              </w:tcPr>
              <w:p w14:paraId="613AA948" w14:textId="77777777" w:rsidR="00C245F8" w:rsidRPr="00C245F8" w:rsidRDefault="00C245F8" w:rsidP="00C245F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3F3F3"/>
                <w:hideMark/>
              </w:tcPr>
              <w:p w14:paraId="227D1AC1" w14:textId="77777777" w:rsidR="00C245F8" w:rsidRPr="00C245F8" w:rsidRDefault="00C245F8" w:rsidP="00C245F8">
                <w:pPr>
                  <w:spacing w:before="150" w:after="80"/>
                  <w:jc w:val="both"/>
                  <w:rPr>
                    <w:rFonts w:eastAsia="Times New Roman"/>
                    <w:sz w:val="18"/>
                    <w:szCs w:val="20"/>
                  </w:rPr>
                </w:pPr>
              </w:p>
            </w:tc>
          </w:tr>
          <w:tr w:rsidR="00C245F8" w:rsidRPr="00C245F8" w14:paraId="566CAE88" w14:textId="77777777" w:rsidTr="00C245F8">
            <w:trPr>
              <w:divId w:val="877863288"/>
              <w:cantSplit/>
              <w:tblHeader/>
            </w:trPr>
            <w:tc>
              <w:tcPr>
                <w:tcW w:w="869" w:type="pct"/>
                <w:tcBorders>
                  <w:bottom w:val="single" w:sz="4" w:space="0" w:color="auto"/>
                </w:tcBorders>
                <w:shd w:val="clear" w:color="auto" w:fill="FFFFFF"/>
                <w:hideMark/>
              </w:tcPr>
              <w:p w14:paraId="0215E82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is_active</w:t>
                </w:r>
              </w:p>
            </w:tc>
            <w:tc>
              <w:tcPr>
                <w:tcW w:w="728" w:type="pct"/>
                <w:tcBorders>
                  <w:bottom w:val="single" w:sz="4" w:space="0" w:color="auto"/>
                </w:tcBorders>
                <w:shd w:val="clear" w:color="auto" w:fill="FFFFFF"/>
                <w:hideMark/>
              </w:tcPr>
              <w:p w14:paraId="1D78E0A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tcBorders>
                  <w:bottom w:val="single" w:sz="4" w:space="0" w:color="auto"/>
                </w:tcBorders>
                <w:shd w:val="clear" w:color="auto" w:fill="FFFFFF"/>
                <w:hideMark/>
              </w:tcPr>
              <w:p w14:paraId="414EA25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tcBorders>
                  <w:bottom w:val="single" w:sz="4" w:space="0" w:color="auto"/>
                </w:tcBorders>
                <w:shd w:val="clear" w:color="auto" w:fill="FFFFFF"/>
                <w:hideMark/>
              </w:tcPr>
              <w:p w14:paraId="00B694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w:t>
                </w:r>
              </w:p>
            </w:tc>
            <w:tc>
              <w:tcPr>
                <w:tcW w:w="1263" w:type="pct"/>
                <w:tcBorders>
                  <w:bottom w:val="single" w:sz="4" w:space="0" w:color="auto"/>
                </w:tcBorders>
                <w:shd w:val="clear" w:color="auto" w:fill="FFFFFF"/>
                <w:hideMark/>
              </w:tcPr>
              <w:p w14:paraId="777B760C"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4CA4B816" w14:textId="77777777" w:rsidTr="00C245F8">
            <w:trPr>
              <w:divId w:val="877863288"/>
              <w:cantSplit/>
              <w:tblHeader/>
            </w:trPr>
            <w:tc>
              <w:tcPr>
                <w:tcW w:w="869" w:type="pct"/>
                <w:shd w:val="clear" w:color="auto" w:fill="F3F3F3"/>
                <w:hideMark/>
              </w:tcPr>
              <w:p w14:paraId="22708C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728" w:type="pct"/>
                <w:shd w:val="clear" w:color="auto" w:fill="F3F3F3"/>
                <w:hideMark/>
              </w:tcPr>
              <w:p w14:paraId="52D160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shd w:val="clear" w:color="auto" w:fill="F3F3F3"/>
                <w:hideMark/>
              </w:tcPr>
              <w:p w14:paraId="45655E5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43" w:type="pct"/>
                <w:shd w:val="clear" w:color="auto" w:fill="F3F3F3"/>
                <w:hideMark/>
              </w:tcPr>
              <w:p w14:paraId="5CE0540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263" w:type="pct"/>
                <w:shd w:val="clear" w:color="auto" w:fill="F3F3F3"/>
                <w:hideMark/>
              </w:tcPr>
              <w:p w14:paraId="25050530" w14:textId="77777777" w:rsidR="00C245F8" w:rsidRPr="00C245F8" w:rsidRDefault="00C245F8" w:rsidP="00C245F8">
                <w:pPr>
                  <w:spacing w:before="150" w:after="80"/>
                  <w:jc w:val="both"/>
                  <w:rPr>
                    <w:rFonts w:ascii="Aptos" w:eastAsia="Times New Roman" w:hAnsi="Aptos"/>
                    <w:color w:val="1F2937"/>
                    <w:sz w:val="18"/>
                    <w:szCs w:val="18"/>
                  </w:rPr>
                </w:pPr>
              </w:p>
            </w:tc>
          </w:tr>
        </w:tbl>
        <w:p w14:paraId="6636FFED" w14:textId="77777777" w:rsidR="00C245F8" w:rsidRPr="00C245F8" w:rsidRDefault="00C245F8" w:rsidP="00C245F8">
          <w:pPr>
            <w:numPr>
              <w:ilvl w:val="0"/>
              <w:numId w:val="4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6705226D" w14:textId="77777777" w:rsidR="00C245F8" w:rsidRPr="00C245F8" w:rsidRDefault="00C245F8" w:rsidP="00C245F8">
          <w:pPr>
            <w:numPr>
              <w:ilvl w:val="0"/>
              <w:numId w:val="4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document_seals_pkey: CREATE UNIQUE INDEX document_seals_pkey ON public.document_seals USING btree (id)</w:t>
          </w:r>
        </w:p>
        <w:p w14:paraId="4B06AF0D" w14:textId="77777777" w:rsidR="00C245F8" w:rsidRPr="00C245F8" w:rsidRDefault="00C245F8" w:rsidP="00C245F8">
          <w:pPr>
            <w:numPr>
              <w:ilvl w:val="0"/>
              <w:numId w:val="4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document_seals_seal_code_key: CREATE UNIQUE INDEX document_seals_seal_code_key ON public.document_seals USING btree (seal_code)</w:t>
          </w:r>
        </w:p>
        <w:p w14:paraId="5A765E70" w14:textId="77777777" w:rsidR="00C245F8" w:rsidRPr="00C245F8" w:rsidRDefault="00C245F8" w:rsidP="00C245F8">
          <w:pPr>
            <w:numPr>
              <w:ilvl w:val="0"/>
              <w:numId w:val="4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idx_document_seals_active: CREATE INDEX idx_document_seals_active ON public.document_seals USING btree (is_active) WHERE (is_active = true)</w:t>
          </w:r>
        </w:p>
        <w:p w14:paraId="0A11CAEE" w14:textId="77777777" w:rsidR="00C245F8" w:rsidRPr="00C245F8" w:rsidRDefault="00C245F8" w:rsidP="00C245F8">
          <w:pPr>
            <w:numPr>
              <w:ilvl w:val="0"/>
              <w:numId w:val="4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idx_document_seals_document_id: CREATE INDEX idx_document_seals_document_id ON public.document_seals USING btree (document_id)</w:t>
          </w:r>
        </w:p>
        <w:p w14:paraId="67A2B093" w14:textId="77777777" w:rsidR="00C245F8" w:rsidRPr="00C245F8" w:rsidRDefault="00C245F8" w:rsidP="00C245F8">
          <w:pPr>
            <w:numPr>
              <w:ilvl w:val="0"/>
              <w:numId w:val="4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idx_document_seals_seal_code: CREATE INDEX idx_document_seals_seal_code ON public.document_seals USING btree (seal_code)</w:t>
          </w:r>
        </w:p>
        <w:p w14:paraId="675CE65E" w14:textId="77777777" w:rsidR="00C245F8" w:rsidRPr="00C245F8" w:rsidRDefault="00C245F8" w:rsidP="00C245F8">
          <w:pPr>
            <w:numPr>
              <w:ilvl w:val="0"/>
              <w:numId w:val="4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idx_document_seals_token: CREATE INDEX idx_document_seals_token ON public.document_seals USING btree (seal_token)</w:t>
          </w:r>
        </w:p>
        <w:p w14:paraId="71FEA4B9" w14:textId="77777777" w:rsidR="00C245F8" w:rsidRPr="00C245F8" w:rsidRDefault="00C245F8" w:rsidP="00C245F8">
          <w:pPr>
            <w:numPr>
              <w:ilvl w:val="0"/>
              <w:numId w:val="4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idx_document_seals_verification: CREATE INDEX idx_document_seals_verification ON public.document_seals USING btree (document_id, is_active, seal_token)</w:t>
          </w:r>
        </w:p>
        <w:p w14:paraId="510241B8"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public.document_signature_logs</w:t>
          </w:r>
        </w:p>
        <w:p w14:paraId="5EA01B11" w14:textId="77777777" w:rsidR="00C245F8" w:rsidRPr="00C245F8" w:rsidRDefault="00C245F8" w:rsidP="00C245F8">
          <w:pPr>
            <w:numPr>
              <w:ilvl w:val="0"/>
              <w:numId w:val="4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3F3B323E" w14:textId="77777777" w:rsidR="00C245F8" w:rsidRPr="00C245F8" w:rsidRDefault="00C245F8" w:rsidP="00C245F8">
          <w:pPr>
            <w:numPr>
              <w:ilvl w:val="0"/>
              <w:numId w:val="4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signature.</w:t>
          </w:r>
        </w:p>
        <w:p w14:paraId="5D0350E9" w14:textId="77777777" w:rsidR="00C245F8" w:rsidRPr="00C245F8" w:rsidRDefault="00C245F8" w:rsidP="00C245F8">
          <w:pPr>
            <w:numPr>
              <w:ilvl w:val="0"/>
              <w:numId w:val="4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6343D30F" w14:textId="77777777" w:rsidR="00C245F8" w:rsidRPr="00C245F8" w:rsidRDefault="00C245F8" w:rsidP="00C245F8">
          <w:pPr>
            <w:numPr>
              <w:ilvl w:val="0"/>
              <w:numId w:val="4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3C04CD2D" w14:textId="77777777" w:rsidR="00C245F8" w:rsidRPr="00C245F8" w:rsidRDefault="00C245F8" w:rsidP="00C245F8">
          <w:pPr>
            <w:numPr>
              <w:ilvl w:val="0"/>
              <w:numId w:val="4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1F401250" w14:textId="77777777" w:rsidR="00C245F8" w:rsidRPr="00C245F8" w:rsidRDefault="00C245F8" w:rsidP="00C245F8">
          <w:pPr>
            <w:numPr>
              <w:ilvl w:val="0"/>
              <w:numId w:val="4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user_id -&gt; public.users.id</w:t>
          </w:r>
        </w:p>
        <w:tbl>
          <w:tblPr>
            <w:tblStyle w:val="Tablaconcuadrcula"/>
            <w:tblW w:w="5000" w:type="pct"/>
            <w:tblLook w:val="04A0" w:firstRow="1" w:lastRow="0" w:firstColumn="1" w:lastColumn="0" w:noHBand="0" w:noVBand="1"/>
          </w:tblPr>
          <w:tblGrid>
            <w:gridCol w:w="1854"/>
            <w:gridCol w:w="1527"/>
            <w:gridCol w:w="651"/>
            <w:gridCol w:w="4295"/>
            <w:gridCol w:w="1301"/>
          </w:tblGrid>
          <w:tr w:rsidR="00C245F8" w:rsidRPr="00C245F8" w14:paraId="2B32F840" w14:textId="77777777" w:rsidTr="00C245F8">
            <w:trPr>
              <w:divId w:val="877863288"/>
              <w:cantSplit/>
              <w:tblHeader/>
            </w:trPr>
            <w:tc>
              <w:tcPr>
                <w:tcW w:w="945" w:type="pct"/>
                <w:tcBorders>
                  <w:bottom w:val="single" w:sz="4" w:space="0" w:color="auto"/>
                </w:tcBorders>
                <w:shd w:val="clear" w:color="auto" w:fill="325483"/>
                <w:hideMark/>
              </w:tcPr>
              <w:p w14:paraId="780B4E2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944" w:type="pct"/>
                <w:tcBorders>
                  <w:bottom w:val="single" w:sz="4" w:space="0" w:color="auto"/>
                </w:tcBorders>
                <w:shd w:val="clear" w:color="auto" w:fill="325483"/>
                <w:hideMark/>
              </w:tcPr>
              <w:p w14:paraId="64C2AFE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1BE3C495"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2213" w:type="pct"/>
                <w:tcBorders>
                  <w:bottom w:val="single" w:sz="4" w:space="0" w:color="auto"/>
                </w:tcBorders>
                <w:shd w:val="clear" w:color="auto" w:fill="325483"/>
                <w:hideMark/>
              </w:tcPr>
              <w:p w14:paraId="0BF9456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01" w:type="pct"/>
                <w:tcBorders>
                  <w:bottom w:val="single" w:sz="4" w:space="0" w:color="auto"/>
                </w:tcBorders>
                <w:shd w:val="clear" w:color="auto" w:fill="325483"/>
                <w:hideMark/>
              </w:tcPr>
              <w:p w14:paraId="74E90A0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3580A06C" w14:textId="77777777" w:rsidTr="00C245F8">
            <w:trPr>
              <w:divId w:val="877863288"/>
              <w:cantSplit/>
              <w:tblHeader/>
            </w:trPr>
            <w:tc>
              <w:tcPr>
                <w:tcW w:w="945" w:type="pct"/>
                <w:tcBorders>
                  <w:bottom w:val="single" w:sz="4" w:space="0" w:color="auto"/>
                </w:tcBorders>
                <w:shd w:val="clear" w:color="auto" w:fill="F3F3F3"/>
                <w:hideMark/>
              </w:tcPr>
              <w:p w14:paraId="5D6A883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944" w:type="pct"/>
                <w:tcBorders>
                  <w:bottom w:val="single" w:sz="4" w:space="0" w:color="auto"/>
                </w:tcBorders>
                <w:shd w:val="clear" w:color="auto" w:fill="F3F3F3"/>
                <w:hideMark/>
              </w:tcPr>
              <w:p w14:paraId="5AF78A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658C343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213" w:type="pct"/>
                <w:tcBorders>
                  <w:bottom w:val="single" w:sz="4" w:space="0" w:color="auto"/>
                </w:tcBorders>
                <w:shd w:val="clear" w:color="auto" w:fill="F3F3F3"/>
                <w:hideMark/>
              </w:tcPr>
              <w:p w14:paraId="4EBD1E9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nextval('document_signature_logs_id_seq'::regclass)</w:t>
                </w:r>
              </w:p>
            </w:tc>
            <w:tc>
              <w:tcPr>
                <w:tcW w:w="601" w:type="pct"/>
                <w:tcBorders>
                  <w:bottom w:val="single" w:sz="4" w:space="0" w:color="auto"/>
                </w:tcBorders>
                <w:shd w:val="clear" w:color="auto" w:fill="F3F3F3"/>
                <w:hideMark/>
              </w:tcPr>
              <w:p w14:paraId="484C630C"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611718DE" w14:textId="77777777" w:rsidTr="00C245F8">
            <w:trPr>
              <w:divId w:val="877863288"/>
              <w:cantSplit/>
              <w:tblHeader/>
            </w:trPr>
            <w:tc>
              <w:tcPr>
                <w:tcW w:w="945" w:type="pct"/>
                <w:tcBorders>
                  <w:bottom w:val="single" w:sz="4" w:space="0" w:color="auto"/>
                </w:tcBorders>
                <w:shd w:val="clear" w:color="auto" w:fill="FFFFFF"/>
                <w:hideMark/>
              </w:tcPr>
              <w:p w14:paraId="229719A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document_id</w:t>
                </w:r>
              </w:p>
            </w:tc>
            <w:tc>
              <w:tcPr>
                <w:tcW w:w="944" w:type="pct"/>
                <w:tcBorders>
                  <w:bottom w:val="single" w:sz="4" w:space="0" w:color="auto"/>
                </w:tcBorders>
                <w:shd w:val="clear" w:color="auto" w:fill="FFFFFF"/>
                <w:hideMark/>
              </w:tcPr>
              <w:p w14:paraId="19BF6A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bigint</w:t>
                </w:r>
              </w:p>
            </w:tc>
            <w:tc>
              <w:tcPr>
                <w:tcW w:w="297" w:type="pct"/>
                <w:tcBorders>
                  <w:bottom w:val="single" w:sz="4" w:space="0" w:color="auto"/>
                </w:tcBorders>
                <w:shd w:val="clear" w:color="auto" w:fill="FFFFFF"/>
                <w:hideMark/>
              </w:tcPr>
              <w:p w14:paraId="5F5A9E5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213" w:type="pct"/>
                <w:tcBorders>
                  <w:bottom w:val="single" w:sz="4" w:space="0" w:color="auto"/>
                </w:tcBorders>
                <w:shd w:val="clear" w:color="auto" w:fill="FFFFFF"/>
                <w:hideMark/>
              </w:tcPr>
              <w:p w14:paraId="32785734"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4DB62E32" w14:textId="77777777" w:rsidR="00C245F8" w:rsidRPr="00C245F8" w:rsidRDefault="00C245F8" w:rsidP="00C245F8">
                <w:pPr>
                  <w:spacing w:before="150" w:after="80"/>
                  <w:jc w:val="both"/>
                  <w:rPr>
                    <w:rFonts w:eastAsia="Times New Roman"/>
                    <w:sz w:val="18"/>
                    <w:szCs w:val="20"/>
                  </w:rPr>
                </w:pPr>
              </w:p>
            </w:tc>
          </w:tr>
          <w:tr w:rsidR="00C245F8" w:rsidRPr="00C245F8" w14:paraId="2BBA0CBE" w14:textId="77777777" w:rsidTr="00C245F8">
            <w:trPr>
              <w:divId w:val="877863288"/>
              <w:cantSplit/>
              <w:tblHeader/>
            </w:trPr>
            <w:tc>
              <w:tcPr>
                <w:tcW w:w="945" w:type="pct"/>
                <w:tcBorders>
                  <w:bottom w:val="single" w:sz="4" w:space="0" w:color="auto"/>
                </w:tcBorders>
                <w:shd w:val="clear" w:color="auto" w:fill="F3F3F3"/>
                <w:hideMark/>
              </w:tcPr>
              <w:p w14:paraId="4E21DB4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event_type</w:t>
                </w:r>
              </w:p>
            </w:tc>
            <w:tc>
              <w:tcPr>
                <w:tcW w:w="944" w:type="pct"/>
                <w:tcBorders>
                  <w:bottom w:val="single" w:sz="4" w:space="0" w:color="auto"/>
                </w:tcBorders>
                <w:shd w:val="clear" w:color="auto" w:fill="F3F3F3"/>
                <w:hideMark/>
              </w:tcPr>
              <w:p w14:paraId="03E642C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339DB70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213" w:type="pct"/>
                <w:tcBorders>
                  <w:bottom w:val="single" w:sz="4" w:space="0" w:color="auto"/>
                </w:tcBorders>
                <w:shd w:val="clear" w:color="auto" w:fill="F3F3F3"/>
                <w:hideMark/>
              </w:tcPr>
              <w:p w14:paraId="44832105"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75968D5D" w14:textId="77777777" w:rsidR="00C245F8" w:rsidRPr="00C245F8" w:rsidRDefault="00C245F8" w:rsidP="00C245F8">
                <w:pPr>
                  <w:spacing w:before="150" w:after="80"/>
                  <w:jc w:val="both"/>
                  <w:rPr>
                    <w:rFonts w:eastAsia="Times New Roman"/>
                    <w:sz w:val="18"/>
                    <w:szCs w:val="20"/>
                  </w:rPr>
                </w:pPr>
              </w:p>
            </w:tc>
          </w:tr>
          <w:tr w:rsidR="00C245F8" w:rsidRPr="00C245F8" w14:paraId="68FD2488" w14:textId="77777777" w:rsidTr="00C245F8">
            <w:trPr>
              <w:divId w:val="877863288"/>
              <w:cantSplit/>
              <w:tblHeader/>
            </w:trPr>
            <w:tc>
              <w:tcPr>
                <w:tcW w:w="945" w:type="pct"/>
                <w:tcBorders>
                  <w:bottom w:val="single" w:sz="4" w:space="0" w:color="auto"/>
                </w:tcBorders>
                <w:shd w:val="clear" w:color="auto" w:fill="FFFFFF"/>
                <w:hideMark/>
              </w:tcPr>
              <w:p w14:paraId="1B8794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event_description</w:t>
                </w:r>
              </w:p>
            </w:tc>
            <w:tc>
              <w:tcPr>
                <w:tcW w:w="944" w:type="pct"/>
                <w:tcBorders>
                  <w:bottom w:val="single" w:sz="4" w:space="0" w:color="auto"/>
                </w:tcBorders>
                <w:shd w:val="clear" w:color="auto" w:fill="FFFFFF"/>
                <w:hideMark/>
              </w:tcPr>
              <w:p w14:paraId="3B58537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468767E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53A9068B"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166CDA3D" w14:textId="77777777" w:rsidR="00C245F8" w:rsidRPr="00C245F8" w:rsidRDefault="00C245F8" w:rsidP="00C245F8">
                <w:pPr>
                  <w:spacing w:before="150" w:after="80"/>
                  <w:jc w:val="both"/>
                  <w:rPr>
                    <w:rFonts w:eastAsia="Times New Roman"/>
                    <w:sz w:val="18"/>
                    <w:szCs w:val="20"/>
                  </w:rPr>
                </w:pPr>
              </w:p>
            </w:tc>
          </w:tr>
          <w:tr w:rsidR="00C245F8" w:rsidRPr="00C245F8" w14:paraId="0425E09E" w14:textId="77777777" w:rsidTr="00C245F8">
            <w:trPr>
              <w:divId w:val="877863288"/>
              <w:cantSplit/>
              <w:tblHeader/>
            </w:trPr>
            <w:tc>
              <w:tcPr>
                <w:tcW w:w="945" w:type="pct"/>
                <w:tcBorders>
                  <w:bottom w:val="single" w:sz="4" w:space="0" w:color="auto"/>
                </w:tcBorders>
                <w:shd w:val="clear" w:color="auto" w:fill="F3F3F3"/>
                <w:hideMark/>
              </w:tcPr>
              <w:p w14:paraId="526F757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user_id</w:t>
                </w:r>
              </w:p>
            </w:tc>
            <w:tc>
              <w:tcPr>
                <w:tcW w:w="944" w:type="pct"/>
                <w:tcBorders>
                  <w:bottom w:val="single" w:sz="4" w:space="0" w:color="auto"/>
                </w:tcBorders>
                <w:shd w:val="clear" w:color="auto" w:fill="F3F3F3"/>
                <w:hideMark/>
              </w:tcPr>
              <w:p w14:paraId="18F9F39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48033C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3F37C73E"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59E36851" w14:textId="77777777" w:rsidR="00C245F8" w:rsidRPr="00C245F8" w:rsidRDefault="00C245F8" w:rsidP="00C245F8">
                <w:pPr>
                  <w:spacing w:before="150" w:after="80"/>
                  <w:jc w:val="both"/>
                  <w:rPr>
                    <w:rFonts w:eastAsia="Times New Roman"/>
                    <w:sz w:val="18"/>
                    <w:szCs w:val="20"/>
                  </w:rPr>
                </w:pPr>
              </w:p>
            </w:tc>
          </w:tr>
          <w:tr w:rsidR="00C245F8" w:rsidRPr="00C245F8" w14:paraId="6CB48443" w14:textId="77777777" w:rsidTr="00C245F8">
            <w:trPr>
              <w:divId w:val="877863288"/>
              <w:cantSplit/>
              <w:tblHeader/>
            </w:trPr>
            <w:tc>
              <w:tcPr>
                <w:tcW w:w="945" w:type="pct"/>
                <w:tcBorders>
                  <w:bottom w:val="single" w:sz="4" w:space="0" w:color="auto"/>
                </w:tcBorders>
                <w:shd w:val="clear" w:color="auto" w:fill="FFFFFF"/>
                <w:hideMark/>
              </w:tcPr>
              <w:p w14:paraId="3C26C42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user_name</w:t>
                </w:r>
              </w:p>
            </w:tc>
            <w:tc>
              <w:tcPr>
                <w:tcW w:w="944" w:type="pct"/>
                <w:tcBorders>
                  <w:bottom w:val="single" w:sz="4" w:space="0" w:color="auto"/>
                </w:tcBorders>
                <w:shd w:val="clear" w:color="auto" w:fill="FFFFFF"/>
                <w:hideMark/>
              </w:tcPr>
              <w:p w14:paraId="36409D5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67E18FF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535BC8E5"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0336E9D0" w14:textId="77777777" w:rsidR="00C245F8" w:rsidRPr="00C245F8" w:rsidRDefault="00C245F8" w:rsidP="00C245F8">
                <w:pPr>
                  <w:spacing w:before="150" w:after="80"/>
                  <w:jc w:val="both"/>
                  <w:rPr>
                    <w:rFonts w:eastAsia="Times New Roman"/>
                    <w:sz w:val="18"/>
                    <w:szCs w:val="20"/>
                  </w:rPr>
                </w:pPr>
              </w:p>
            </w:tc>
          </w:tr>
          <w:tr w:rsidR="00C245F8" w:rsidRPr="00C245F8" w14:paraId="469B67C0" w14:textId="77777777" w:rsidTr="00C245F8">
            <w:trPr>
              <w:divId w:val="877863288"/>
              <w:cantSplit/>
              <w:tblHeader/>
            </w:trPr>
            <w:tc>
              <w:tcPr>
                <w:tcW w:w="945" w:type="pct"/>
                <w:tcBorders>
                  <w:bottom w:val="single" w:sz="4" w:space="0" w:color="auto"/>
                </w:tcBorders>
                <w:shd w:val="clear" w:color="auto" w:fill="F3F3F3"/>
                <w:hideMark/>
              </w:tcPr>
              <w:p w14:paraId="6442E4E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user_role</w:t>
                </w:r>
              </w:p>
            </w:tc>
            <w:tc>
              <w:tcPr>
                <w:tcW w:w="944" w:type="pct"/>
                <w:tcBorders>
                  <w:bottom w:val="single" w:sz="4" w:space="0" w:color="auto"/>
                </w:tcBorders>
                <w:shd w:val="clear" w:color="auto" w:fill="F3F3F3"/>
                <w:hideMark/>
              </w:tcPr>
              <w:p w14:paraId="7554EF6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567108B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4967A38D"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27FA40F9" w14:textId="77777777" w:rsidR="00C245F8" w:rsidRPr="00C245F8" w:rsidRDefault="00C245F8" w:rsidP="00C245F8">
                <w:pPr>
                  <w:spacing w:before="150" w:after="80"/>
                  <w:jc w:val="both"/>
                  <w:rPr>
                    <w:rFonts w:eastAsia="Times New Roman"/>
                    <w:sz w:val="18"/>
                    <w:szCs w:val="20"/>
                  </w:rPr>
                </w:pPr>
              </w:p>
            </w:tc>
          </w:tr>
          <w:tr w:rsidR="00C245F8" w:rsidRPr="00C245F8" w14:paraId="4818A46A" w14:textId="77777777" w:rsidTr="00C245F8">
            <w:trPr>
              <w:divId w:val="877863288"/>
              <w:cantSplit/>
              <w:tblHeader/>
            </w:trPr>
            <w:tc>
              <w:tcPr>
                <w:tcW w:w="945" w:type="pct"/>
                <w:tcBorders>
                  <w:bottom w:val="single" w:sz="4" w:space="0" w:color="auto"/>
                </w:tcBorders>
                <w:shd w:val="clear" w:color="auto" w:fill="FFFFFF"/>
                <w:hideMark/>
              </w:tcPr>
              <w:p w14:paraId="52E7FB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user_email</w:t>
                </w:r>
              </w:p>
            </w:tc>
            <w:tc>
              <w:tcPr>
                <w:tcW w:w="944" w:type="pct"/>
                <w:tcBorders>
                  <w:bottom w:val="single" w:sz="4" w:space="0" w:color="auto"/>
                </w:tcBorders>
                <w:shd w:val="clear" w:color="auto" w:fill="FFFFFF"/>
                <w:hideMark/>
              </w:tcPr>
              <w:p w14:paraId="28AF0E4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5EC3083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7B1E1032"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4B604A8B" w14:textId="77777777" w:rsidR="00C245F8" w:rsidRPr="00C245F8" w:rsidRDefault="00C245F8" w:rsidP="00C245F8">
                <w:pPr>
                  <w:spacing w:before="150" w:after="80"/>
                  <w:jc w:val="both"/>
                  <w:rPr>
                    <w:rFonts w:eastAsia="Times New Roman"/>
                    <w:sz w:val="18"/>
                    <w:szCs w:val="20"/>
                  </w:rPr>
                </w:pPr>
              </w:p>
            </w:tc>
          </w:tr>
          <w:tr w:rsidR="00C245F8" w:rsidRPr="00C245F8" w14:paraId="0D327A3F" w14:textId="77777777" w:rsidTr="00C245F8">
            <w:trPr>
              <w:divId w:val="877863288"/>
              <w:cantSplit/>
              <w:tblHeader/>
            </w:trPr>
            <w:tc>
              <w:tcPr>
                <w:tcW w:w="945" w:type="pct"/>
                <w:tcBorders>
                  <w:bottom w:val="single" w:sz="4" w:space="0" w:color="auto"/>
                </w:tcBorders>
                <w:shd w:val="clear" w:color="auto" w:fill="F3F3F3"/>
                <w:hideMark/>
              </w:tcPr>
              <w:p w14:paraId="7468624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ip_address</w:t>
                </w:r>
              </w:p>
            </w:tc>
            <w:tc>
              <w:tcPr>
                <w:tcW w:w="944" w:type="pct"/>
                <w:tcBorders>
                  <w:bottom w:val="single" w:sz="4" w:space="0" w:color="auto"/>
                </w:tcBorders>
                <w:shd w:val="clear" w:color="auto" w:fill="F3F3F3"/>
                <w:hideMark/>
              </w:tcPr>
              <w:p w14:paraId="638E39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inet</w:t>
                </w:r>
              </w:p>
            </w:tc>
            <w:tc>
              <w:tcPr>
                <w:tcW w:w="297" w:type="pct"/>
                <w:tcBorders>
                  <w:bottom w:val="single" w:sz="4" w:space="0" w:color="auto"/>
                </w:tcBorders>
                <w:shd w:val="clear" w:color="auto" w:fill="F3F3F3"/>
                <w:hideMark/>
              </w:tcPr>
              <w:p w14:paraId="623133B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149915AC"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4FE13170" w14:textId="77777777" w:rsidR="00C245F8" w:rsidRPr="00C245F8" w:rsidRDefault="00C245F8" w:rsidP="00C245F8">
                <w:pPr>
                  <w:spacing w:before="150" w:after="80"/>
                  <w:jc w:val="both"/>
                  <w:rPr>
                    <w:rFonts w:eastAsia="Times New Roman"/>
                    <w:sz w:val="18"/>
                    <w:szCs w:val="20"/>
                  </w:rPr>
                </w:pPr>
              </w:p>
            </w:tc>
          </w:tr>
          <w:tr w:rsidR="00C245F8" w:rsidRPr="00C245F8" w14:paraId="3617F284" w14:textId="77777777" w:rsidTr="00C245F8">
            <w:trPr>
              <w:divId w:val="877863288"/>
              <w:cantSplit/>
              <w:tblHeader/>
            </w:trPr>
            <w:tc>
              <w:tcPr>
                <w:tcW w:w="945" w:type="pct"/>
                <w:tcBorders>
                  <w:bottom w:val="single" w:sz="4" w:space="0" w:color="auto"/>
                </w:tcBorders>
                <w:shd w:val="clear" w:color="auto" w:fill="FFFFFF"/>
                <w:hideMark/>
              </w:tcPr>
              <w:p w14:paraId="64886D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user_agent</w:t>
                </w:r>
              </w:p>
            </w:tc>
            <w:tc>
              <w:tcPr>
                <w:tcW w:w="944" w:type="pct"/>
                <w:tcBorders>
                  <w:bottom w:val="single" w:sz="4" w:space="0" w:color="auto"/>
                </w:tcBorders>
                <w:shd w:val="clear" w:color="auto" w:fill="FFFFFF"/>
                <w:hideMark/>
              </w:tcPr>
              <w:p w14:paraId="60D2EF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1730AE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4198FAAE"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24D5B89C" w14:textId="77777777" w:rsidR="00C245F8" w:rsidRPr="00C245F8" w:rsidRDefault="00C245F8" w:rsidP="00C245F8">
                <w:pPr>
                  <w:spacing w:before="150" w:after="80"/>
                  <w:jc w:val="both"/>
                  <w:rPr>
                    <w:rFonts w:eastAsia="Times New Roman"/>
                    <w:sz w:val="18"/>
                    <w:szCs w:val="20"/>
                  </w:rPr>
                </w:pPr>
              </w:p>
            </w:tc>
          </w:tr>
          <w:tr w:rsidR="00C245F8" w:rsidRPr="00C245F8" w14:paraId="39A9C516" w14:textId="77777777" w:rsidTr="00C245F8">
            <w:trPr>
              <w:divId w:val="877863288"/>
              <w:cantSplit/>
              <w:tblHeader/>
            </w:trPr>
            <w:tc>
              <w:tcPr>
                <w:tcW w:w="945" w:type="pct"/>
                <w:tcBorders>
                  <w:bottom w:val="single" w:sz="4" w:space="0" w:color="auto"/>
                </w:tcBorders>
                <w:shd w:val="clear" w:color="auto" w:fill="F3F3F3"/>
                <w:hideMark/>
              </w:tcPr>
              <w:p w14:paraId="4FBF947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session_id</w:t>
                </w:r>
              </w:p>
            </w:tc>
            <w:tc>
              <w:tcPr>
                <w:tcW w:w="944" w:type="pct"/>
                <w:tcBorders>
                  <w:bottom w:val="single" w:sz="4" w:space="0" w:color="auto"/>
                </w:tcBorders>
                <w:shd w:val="clear" w:color="auto" w:fill="F3F3F3"/>
                <w:hideMark/>
              </w:tcPr>
              <w:p w14:paraId="03B02D6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18CB299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4506E616"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34B5B33C" w14:textId="77777777" w:rsidR="00C245F8" w:rsidRPr="00C245F8" w:rsidRDefault="00C245F8" w:rsidP="00C245F8">
                <w:pPr>
                  <w:spacing w:before="150" w:after="80"/>
                  <w:jc w:val="both"/>
                  <w:rPr>
                    <w:rFonts w:eastAsia="Times New Roman"/>
                    <w:sz w:val="18"/>
                    <w:szCs w:val="20"/>
                  </w:rPr>
                </w:pPr>
              </w:p>
            </w:tc>
          </w:tr>
          <w:tr w:rsidR="00C245F8" w:rsidRPr="00C245F8" w14:paraId="5CA28B41" w14:textId="77777777" w:rsidTr="00C245F8">
            <w:trPr>
              <w:divId w:val="877863288"/>
              <w:cantSplit/>
              <w:tblHeader/>
            </w:trPr>
            <w:tc>
              <w:tcPr>
                <w:tcW w:w="945" w:type="pct"/>
                <w:tcBorders>
                  <w:bottom w:val="single" w:sz="4" w:space="0" w:color="auto"/>
                </w:tcBorders>
                <w:shd w:val="clear" w:color="auto" w:fill="FFFFFF"/>
                <w:hideMark/>
              </w:tcPr>
              <w:p w14:paraId="40FAB0F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event_hash</w:t>
                </w:r>
              </w:p>
            </w:tc>
            <w:tc>
              <w:tcPr>
                <w:tcW w:w="944" w:type="pct"/>
                <w:tcBorders>
                  <w:bottom w:val="single" w:sz="4" w:space="0" w:color="auto"/>
                </w:tcBorders>
                <w:shd w:val="clear" w:color="auto" w:fill="FFFFFF"/>
                <w:hideMark/>
              </w:tcPr>
              <w:p w14:paraId="6C64A5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6C2017A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213" w:type="pct"/>
                <w:tcBorders>
                  <w:bottom w:val="single" w:sz="4" w:space="0" w:color="auto"/>
                </w:tcBorders>
                <w:shd w:val="clear" w:color="auto" w:fill="FFFFFF"/>
                <w:hideMark/>
              </w:tcPr>
              <w:p w14:paraId="2637C605"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44B486C2" w14:textId="77777777" w:rsidR="00C245F8" w:rsidRPr="00C245F8" w:rsidRDefault="00C245F8" w:rsidP="00C245F8">
                <w:pPr>
                  <w:spacing w:before="150" w:after="80"/>
                  <w:jc w:val="both"/>
                  <w:rPr>
                    <w:rFonts w:eastAsia="Times New Roman"/>
                    <w:sz w:val="18"/>
                    <w:szCs w:val="20"/>
                  </w:rPr>
                </w:pPr>
              </w:p>
            </w:tc>
          </w:tr>
          <w:tr w:rsidR="00C245F8" w:rsidRPr="00C245F8" w14:paraId="69E00B1C" w14:textId="77777777" w:rsidTr="00C245F8">
            <w:trPr>
              <w:divId w:val="877863288"/>
              <w:cantSplit/>
              <w:tblHeader/>
            </w:trPr>
            <w:tc>
              <w:tcPr>
                <w:tcW w:w="945" w:type="pct"/>
                <w:tcBorders>
                  <w:bottom w:val="single" w:sz="4" w:space="0" w:color="auto"/>
                </w:tcBorders>
                <w:shd w:val="clear" w:color="auto" w:fill="F3F3F3"/>
                <w:hideMark/>
              </w:tcPr>
              <w:p w14:paraId="62C5211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previous_event_hash</w:t>
                </w:r>
              </w:p>
            </w:tc>
            <w:tc>
              <w:tcPr>
                <w:tcW w:w="944" w:type="pct"/>
                <w:tcBorders>
                  <w:bottom w:val="single" w:sz="4" w:space="0" w:color="auto"/>
                </w:tcBorders>
                <w:shd w:val="clear" w:color="auto" w:fill="F3F3F3"/>
                <w:hideMark/>
              </w:tcPr>
              <w:p w14:paraId="3F935F7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13C18E6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0381C8AA"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24FBC5CD" w14:textId="77777777" w:rsidR="00C245F8" w:rsidRPr="00C245F8" w:rsidRDefault="00C245F8" w:rsidP="00C245F8">
                <w:pPr>
                  <w:spacing w:before="150" w:after="80"/>
                  <w:jc w:val="both"/>
                  <w:rPr>
                    <w:rFonts w:eastAsia="Times New Roman"/>
                    <w:sz w:val="18"/>
                    <w:szCs w:val="20"/>
                  </w:rPr>
                </w:pPr>
              </w:p>
            </w:tc>
          </w:tr>
          <w:tr w:rsidR="00C245F8" w:rsidRPr="00C245F8" w14:paraId="6CC9093E" w14:textId="77777777" w:rsidTr="00C245F8">
            <w:trPr>
              <w:divId w:val="877863288"/>
              <w:cantSplit/>
              <w:tblHeader/>
            </w:trPr>
            <w:tc>
              <w:tcPr>
                <w:tcW w:w="945" w:type="pct"/>
                <w:tcBorders>
                  <w:bottom w:val="single" w:sz="4" w:space="0" w:color="auto"/>
                </w:tcBorders>
                <w:shd w:val="clear" w:color="auto" w:fill="FFFFFF"/>
                <w:hideMark/>
              </w:tcPr>
              <w:p w14:paraId="53170F8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event_data</w:t>
                </w:r>
              </w:p>
            </w:tc>
            <w:tc>
              <w:tcPr>
                <w:tcW w:w="944" w:type="pct"/>
                <w:tcBorders>
                  <w:bottom w:val="single" w:sz="4" w:space="0" w:color="auto"/>
                </w:tcBorders>
                <w:shd w:val="clear" w:color="auto" w:fill="FFFFFF"/>
                <w:hideMark/>
              </w:tcPr>
              <w:p w14:paraId="36BABC0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297" w:type="pct"/>
                <w:tcBorders>
                  <w:bottom w:val="single" w:sz="4" w:space="0" w:color="auto"/>
                </w:tcBorders>
                <w:shd w:val="clear" w:color="auto" w:fill="FFFFFF"/>
                <w:hideMark/>
              </w:tcPr>
              <w:p w14:paraId="34CB3A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739696D2" w14:textId="77777777" w:rsidR="00C245F8" w:rsidRPr="00C245F8" w:rsidRDefault="00C245F8" w:rsidP="00C245F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7324FB49" w14:textId="77777777" w:rsidR="00C245F8" w:rsidRPr="00C245F8" w:rsidRDefault="00C245F8" w:rsidP="00C245F8">
                <w:pPr>
                  <w:spacing w:before="150" w:after="80"/>
                  <w:jc w:val="both"/>
                  <w:rPr>
                    <w:rFonts w:eastAsia="Times New Roman"/>
                    <w:sz w:val="18"/>
                    <w:szCs w:val="20"/>
                  </w:rPr>
                </w:pPr>
              </w:p>
            </w:tc>
          </w:tr>
          <w:tr w:rsidR="00C245F8" w:rsidRPr="00C245F8" w14:paraId="32626D32" w14:textId="77777777" w:rsidTr="00C245F8">
            <w:trPr>
              <w:divId w:val="877863288"/>
              <w:cantSplit/>
              <w:tblHeader/>
            </w:trPr>
            <w:tc>
              <w:tcPr>
                <w:tcW w:w="945" w:type="pct"/>
                <w:tcBorders>
                  <w:bottom w:val="single" w:sz="4" w:space="0" w:color="auto"/>
                </w:tcBorders>
                <w:shd w:val="clear" w:color="auto" w:fill="F3F3F3"/>
                <w:hideMark/>
              </w:tcPr>
              <w:p w14:paraId="777474C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event_timestamp</w:t>
                </w:r>
              </w:p>
            </w:tc>
            <w:tc>
              <w:tcPr>
                <w:tcW w:w="944" w:type="pct"/>
                <w:tcBorders>
                  <w:bottom w:val="single" w:sz="4" w:space="0" w:color="auto"/>
                </w:tcBorders>
                <w:shd w:val="clear" w:color="auto" w:fill="F3F3F3"/>
                <w:hideMark/>
              </w:tcPr>
              <w:p w14:paraId="49AFD2E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tcBorders>
                  <w:bottom w:val="single" w:sz="4" w:space="0" w:color="auto"/>
                </w:tcBorders>
                <w:shd w:val="clear" w:color="auto" w:fill="F3F3F3"/>
                <w:hideMark/>
              </w:tcPr>
              <w:p w14:paraId="7939AF3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3503DB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01" w:type="pct"/>
                <w:tcBorders>
                  <w:bottom w:val="single" w:sz="4" w:space="0" w:color="auto"/>
                </w:tcBorders>
                <w:shd w:val="clear" w:color="auto" w:fill="F3F3F3"/>
                <w:hideMark/>
              </w:tcPr>
              <w:p w14:paraId="6FF558F4"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A2FEA75" w14:textId="77777777" w:rsidTr="00C245F8">
            <w:trPr>
              <w:divId w:val="877863288"/>
              <w:cantSplit/>
              <w:tblHeader/>
            </w:trPr>
            <w:tc>
              <w:tcPr>
                <w:tcW w:w="945" w:type="pct"/>
                <w:shd w:val="clear" w:color="auto" w:fill="FFFFFF"/>
                <w:hideMark/>
              </w:tcPr>
              <w:p w14:paraId="0503E80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944" w:type="pct"/>
                <w:shd w:val="clear" w:color="auto" w:fill="FFFFFF"/>
                <w:hideMark/>
              </w:tcPr>
              <w:p w14:paraId="01E8948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shd w:val="clear" w:color="auto" w:fill="FFFFFF"/>
                <w:hideMark/>
              </w:tcPr>
              <w:p w14:paraId="5297E0C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213" w:type="pct"/>
                <w:shd w:val="clear" w:color="auto" w:fill="FFFFFF"/>
                <w:hideMark/>
              </w:tcPr>
              <w:p w14:paraId="279720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01" w:type="pct"/>
                <w:shd w:val="clear" w:color="auto" w:fill="FFFFFF"/>
                <w:hideMark/>
              </w:tcPr>
              <w:p w14:paraId="6BBE9A3C" w14:textId="77777777" w:rsidR="00C245F8" w:rsidRPr="00C245F8" w:rsidRDefault="00C245F8" w:rsidP="00C245F8">
                <w:pPr>
                  <w:spacing w:before="150" w:after="80"/>
                  <w:jc w:val="both"/>
                  <w:rPr>
                    <w:rFonts w:ascii="Aptos" w:eastAsia="Times New Roman" w:hAnsi="Aptos"/>
                    <w:color w:val="1F2937"/>
                    <w:sz w:val="18"/>
                    <w:szCs w:val="18"/>
                  </w:rPr>
                </w:pPr>
              </w:p>
            </w:tc>
          </w:tr>
        </w:tbl>
        <w:p w14:paraId="6B424B51" w14:textId="77777777" w:rsidR="00C245F8" w:rsidRPr="00C245F8" w:rsidRDefault="00C245F8" w:rsidP="00C245F8">
          <w:pPr>
            <w:numPr>
              <w:ilvl w:val="0"/>
              <w:numId w:val="5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695040D5" w14:textId="77777777" w:rsidR="00C245F8" w:rsidRPr="00C245F8" w:rsidRDefault="00C245F8" w:rsidP="00C245F8">
          <w:pPr>
            <w:numPr>
              <w:ilvl w:val="0"/>
              <w:numId w:val="5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document_signature_logs_pkey: CREATE UNIQUE INDEX document_signature_logs_pkey ON public.document_signature_logs USING btree (id)</w:t>
          </w:r>
        </w:p>
        <w:p w14:paraId="46D4267C"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public.document_signatures_advanced</w:t>
          </w:r>
        </w:p>
        <w:p w14:paraId="53D54D98" w14:textId="77777777" w:rsidR="00C245F8" w:rsidRPr="00C245F8" w:rsidRDefault="00C245F8" w:rsidP="00C245F8">
          <w:pPr>
            <w:numPr>
              <w:ilvl w:val="0"/>
              <w:numId w:val="5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390EA54C" w14:textId="77777777" w:rsidR="00C245F8" w:rsidRPr="00C245F8" w:rsidRDefault="00C245F8" w:rsidP="00C245F8">
          <w:pPr>
            <w:numPr>
              <w:ilvl w:val="0"/>
              <w:numId w:val="5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signature.</w:t>
          </w:r>
        </w:p>
        <w:p w14:paraId="01E82FBA" w14:textId="77777777" w:rsidR="00C245F8" w:rsidRPr="00C245F8" w:rsidRDefault="00C245F8" w:rsidP="00C245F8">
          <w:pPr>
            <w:numPr>
              <w:ilvl w:val="0"/>
              <w:numId w:val="5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Advanced electronic signatures with full audit trail</w:t>
          </w:r>
        </w:p>
        <w:p w14:paraId="437BA140" w14:textId="77777777" w:rsidR="00C245F8" w:rsidRPr="00C245F8" w:rsidRDefault="00C245F8" w:rsidP="00C245F8">
          <w:pPr>
            <w:numPr>
              <w:ilvl w:val="0"/>
              <w:numId w:val="5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78E5F44F" w14:textId="77777777" w:rsidR="00C245F8" w:rsidRPr="00C245F8" w:rsidRDefault="00C245F8" w:rsidP="00C245F8">
          <w:pPr>
            <w:numPr>
              <w:ilvl w:val="0"/>
              <w:numId w:val="5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28DA664C" w14:textId="77777777" w:rsidR="00C245F8" w:rsidRPr="00C245F8" w:rsidRDefault="00C245F8" w:rsidP="00C245F8">
          <w:pPr>
            <w:numPr>
              <w:ilvl w:val="0"/>
              <w:numId w:val="5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document_hash_id -&gt; public.document_hashes.id</w:t>
          </w:r>
        </w:p>
        <w:p w14:paraId="5D934527" w14:textId="77777777" w:rsidR="00C245F8" w:rsidRPr="00C245F8" w:rsidRDefault="00C245F8" w:rsidP="00C245F8">
          <w:pPr>
            <w:numPr>
              <w:ilvl w:val="0"/>
              <w:numId w:val="5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document_id -&gt; public.documents.id</w:t>
          </w:r>
        </w:p>
        <w:p w14:paraId="75D0D74F" w14:textId="77777777" w:rsidR="00C245F8" w:rsidRPr="00C245F8" w:rsidRDefault="00C245F8" w:rsidP="00C245F8">
          <w:pPr>
            <w:numPr>
              <w:ilvl w:val="0"/>
              <w:numId w:val="5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signer_user_id -&gt; public.users.id</w:t>
          </w:r>
        </w:p>
        <w:tbl>
          <w:tblPr>
            <w:tblStyle w:val="Tablaconcuadrcula"/>
            <w:tblW w:w="5000" w:type="pct"/>
            <w:tblLook w:val="04A0" w:firstRow="1" w:lastRow="0" w:firstColumn="1" w:lastColumn="0" w:noHBand="0" w:noVBand="1"/>
          </w:tblPr>
          <w:tblGrid>
            <w:gridCol w:w="1646"/>
            <w:gridCol w:w="1009"/>
            <w:gridCol w:w="625"/>
            <w:gridCol w:w="4555"/>
            <w:gridCol w:w="1793"/>
          </w:tblGrid>
          <w:tr w:rsidR="00C245F8" w:rsidRPr="00C245F8" w14:paraId="0549F4AC" w14:textId="77777777" w:rsidTr="00C245F8">
            <w:trPr>
              <w:divId w:val="877863288"/>
              <w:cantSplit/>
              <w:tblHeader/>
            </w:trPr>
            <w:tc>
              <w:tcPr>
                <w:tcW w:w="856" w:type="pct"/>
                <w:tcBorders>
                  <w:bottom w:val="single" w:sz="4" w:space="0" w:color="auto"/>
                </w:tcBorders>
                <w:shd w:val="clear" w:color="auto" w:fill="325483"/>
                <w:hideMark/>
              </w:tcPr>
              <w:p w14:paraId="67E0F25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516" w:type="pct"/>
                <w:tcBorders>
                  <w:bottom w:val="single" w:sz="4" w:space="0" w:color="auto"/>
                </w:tcBorders>
                <w:shd w:val="clear" w:color="auto" w:fill="325483"/>
                <w:hideMark/>
              </w:tcPr>
              <w:p w14:paraId="3BBE3BE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0" w:type="pct"/>
                <w:tcBorders>
                  <w:bottom w:val="single" w:sz="4" w:space="0" w:color="auto"/>
                </w:tcBorders>
                <w:shd w:val="clear" w:color="auto" w:fill="325483"/>
                <w:hideMark/>
              </w:tcPr>
              <w:p w14:paraId="0C0C6177"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2405" w:type="pct"/>
                <w:tcBorders>
                  <w:bottom w:val="single" w:sz="4" w:space="0" w:color="auto"/>
                </w:tcBorders>
                <w:shd w:val="clear" w:color="auto" w:fill="325483"/>
                <w:hideMark/>
              </w:tcPr>
              <w:p w14:paraId="5203B83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933" w:type="pct"/>
                <w:tcBorders>
                  <w:bottom w:val="single" w:sz="4" w:space="0" w:color="auto"/>
                </w:tcBorders>
                <w:shd w:val="clear" w:color="auto" w:fill="325483"/>
                <w:hideMark/>
              </w:tcPr>
              <w:p w14:paraId="73BF19B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43E17F7A" w14:textId="77777777" w:rsidTr="00C245F8">
            <w:trPr>
              <w:divId w:val="877863288"/>
              <w:cantSplit/>
              <w:tblHeader/>
            </w:trPr>
            <w:tc>
              <w:tcPr>
                <w:tcW w:w="856" w:type="pct"/>
                <w:tcBorders>
                  <w:bottom w:val="single" w:sz="4" w:space="0" w:color="auto"/>
                </w:tcBorders>
                <w:shd w:val="clear" w:color="auto" w:fill="F3F3F3"/>
                <w:hideMark/>
              </w:tcPr>
              <w:p w14:paraId="013C1B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id</w:t>
                </w:r>
              </w:p>
            </w:tc>
            <w:tc>
              <w:tcPr>
                <w:tcW w:w="516" w:type="pct"/>
                <w:tcBorders>
                  <w:bottom w:val="single" w:sz="4" w:space="0" w:color="auto"/>
                </w:tcBorders>
                <w:shd w:val="clear" w:color="auto" w:fill="F3F3F3"/>
                <w:hideMark/>
              </w:tcPr>
              <w:p w14:paraId="79FFFB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0" w:type="pct"/>
                <w:tcBorders>
                  <w:bottom w:val="single" w:sz="4" w:space="0" w:color="auto"/>
                </w:tcBorders>
                <w:shd w:val="clear" w:color="auto" w:fill="F3F3F3"/>
                <w:hideMark/>
              </w:tcPr>
              <w:p w14:paraId="6C7048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405" w:type="pct"/>
                <w:tcBorders>
                  <w:bottom w:val="single" w:sz="4" w:space="0" w:color="auto"/>
                </w:tcBorders>
                <w:shd w:val="clear" w:color="auto" w:fill="F3F3F3"/>
                <w:hideMark/>
              </w:tcPr>
              <w:p w14:paraId="2A92A6F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nextval('document_signatures_advanced_id_seq'::regclass)</w:t>
                </w:r>
              </w:p>
            </w:tc>
            <w:tc>
              <w:tcPr>
                <w:tcW w:w="933" w:type="pct"/>
                <w:tcBorders>
                  <w:bottom w:val="single" w:sz="4" w:space="0" w:color="auto"/>
                </w:tcBorders>
                <w:shd w:val="clear" w:color="auto" w:fill="F3F3F3"/>
                <w:hideMark/>
              </w:tcPr>
              <w:p w14:paraId="571B0D7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63E8D1F9" w14:textId="77777777" w:rsidTr="00C245F8">
            <w:trPr>
              <w:divId w:val="877863288"/>
              <w:cantSplit/>
              <w:tblHeader/>
            </w:trPr>
            <w:tc>
              <w:tcPr>
                <w:tcW w:w="856" w:type="pct"/>
                <w:tcBorders>
                  <w:bottom w:val="single" w:sz="4" w:space="0" w:color="auto"/>
                </w:tcBorders>
                <w:shd w:val="clear" w:color="auto" w:fill="FFFFFF"/>
                <w:hideMark/>
              </w:tcPr>
              <w:p w14:paraId="3CE449F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document_id</w:t>
                </w:r>
              </w:p>
            </w:tc>
            <w:tc>
              <w:tcPr>
                <w:tcW w:w="516" w:type="pct"/>
                <w:tcBorders>
                  <w:bottom w:val="single" w:sz="4" w:space="0" w:color="auto"/>
                </w:tcBorders>
                <w:shd w:val="clear" w:color="auto" w:fill="FFFFFF"/>
                <w:hideMark/>
              </w:tcPr>
              <w:p w14:paraId="1CF5FF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bigint</w:t>
                </w:r>
              </w:p>
            </w:tc>
            <w:tc>
              <w:tcPr>
                <w:tcW w:w="290" w:type="pct"/>
                <w:tcBorders>
                  <w:bottom w:val="single" w:sz="4" w:space="0" w:color="auto"/>
                </w:tcBorders>
                <w:shd w:val="clear" w:color="auto" w:fill="FFFFFF"/>
                <w:hideMark/>
              </w:tcPr>
              <w:p w14:paraId="244F981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405" w:type="pct"/>
                <w:tcBorders>
                  <w:bottom w:val="single" w:sz="4" w:space="0" w:color="auto"/>
                </w:tcBorders>
                <w:shd w:val="clear" w:color="auto" w:fill="FFFFFF"/>
                <w:hideMark/>
              </w:tcPr>
              <w:p w14:paraId="1C89AA61"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685A1BC9" w14:textId="77777777" w:rsidR="00C245F8" w:rsidRPr="00C245F8" w:rsidRDefault="00C245F8" w:rsidP="00C245F8">
                <w:pPr>
                  <w:spacing w:before="150" w:after="80"/>
                  <w:jc w:val="both"/>
                  <w:rPr>
                    <w:rFonts w:eastAsia="Times New Roman"/>
                    <w:sz w:val="18"/>
                    <w:szCs w:val="20"/>
                  </w:rPr>
                </w:pPr>
              </w:p>
            </w:tc>
          </w:tr>
          <w:tr w:rsidR="00C245F8" w:rsidRPr="00C245F8" w14:paraId="1D346153" w14:textId="77777777" w:rsidTr="00C245F8">
            <w:trPr>
              <w:divId w:val="877863288"/>
              <w:cantSplit/>
              <w:tblHeader/>
            </w:trPr>
            <w:tc>
              <w:tcPr>
                <w:tcW w:w="856" w:type="pct"/>
                <w:tcBorders>
                  <w:bottom w:val="single" w:sz="4" w:space="0" w:color="auto"/>
                </w:tcBorders>
                <w:shd w:val="clear" w:color="auto" w:fill="F3F3F3"/>
                <w:hideMark/>
              </w:tcPr>
              <w:p w14:paraId="75CC232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signer_user_id</w:t>
                </w:r>
              </w:p>
            </w:tc>
            <w:tc>
              <w:tcPr>
                <w:tcW w:w="516" w:type="pct"/>
                <w:tcBorders>
                  <w:bottom w:val="single" w:sz="4" w:space="0" w:color="auto"/>
                </w:tcBorders>
                <w:shd w:val="clear" w:color="auto" w:fill="F3F3F3"/>
                <w:hideMark/>
              </w:tcPr>
              <w:p w14:paraId="336CBB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0" w:type="pct"/>
                <w:tcBorders>
                  <w:bottom w:val="single" w:sz="4" w:space="0" w:color="auto"/>
                </w:tcBorders>
                <w:shd w:val="clear" w:color="auto" w:fill="F3F3F3"/>
                <w:hideMark/>
              </w:tcPr>
              <w:p w14:paraId="6D6F4E4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405" w:type="pct"/>
                <w:tcBorders>
                  <w:bottom w:val="single" w:sz="4" w:space="0" w:color="auto"/>
                </w:tcBorders>
                <w:shd w:val="clear" w:color="auto" w:fill="F3F3F3"/>
                <w:hideMark/>
              </w:tcPr>
              <w:p w14:paraId="621A901F"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3017D432" w14:textId="77777777" w:rsidR="00C245F8" w:rsidRPr="00C245F8" w:rsidRDefault="00C245F8" w:rsidP="00C245F8">
                <w:pPr>
                  <w:spacing w:before="150" w:after="80"/>
                  <w:jc w:val="both"/>
                  <w:rPr>
                    <w:rFonts w:eastAsia="Times New Roman"/>
                    <w:sz w:val="18"/>
                    <w:szCs w:val="20"/>
                  </w:rPr>
                </w:pPr>
              </w:p>
            </w:tc>
          </w:tr>
          <w:tr w:rsidR="00C245F8" w:rsidRPr="00C245F8" w14:paraId="4BF71F62" w14:textId="77777777" w:rsidTr="00C245F8">
            <w:trPr>
              <w:divId w:val="877863288"/>
              <w:cantSplit/>
              <w:tblHeader/>
            </w:trPr>
            <w:tc>
              <w:tcPr>
                <w:tcW w:w="856" w:type="pct"/>
                <w:tcBorders>
                  <w:bottom w:val="single" w:sz="4" w:space="0" w:color="auto"/>
                </w:tcBorders>
                <w:shd w:val="clear" w:color="auto" w:fill="FFFFFF"/>
                <w:hideMark/>
              </w:tcPr>
              <w:p w14:paraId="7D867A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signer_role</w:t>
                </w:r>
              </w:p>
            </w:tc>
            <w:tc>
              <w:tcPr>
                <w:tcW w:w="516" w:type="pct"/>
                <w:tcBorders>
                  <w:bottom w:val="single" w:sz="4" w:space="0" w:color="auto"/>
                </w:tcBorders>
                <w:shd w:val="clear" w:color="auto" w:fill="FFFFFF"/>
                <w:hideMark/>
              </w:tcPr>
              <w:p w14:paraId="2B23E4E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0" w:type="pct"/>
                <w:tcBorders>
                  <w:bottom w:val="single" w:sz="4" w:space="0" w:color="auto"/>
                </w:tcBorders>
                <w:shd w:val="clear" w:color="auto" w:fill="FFFFFF"/>
                <w:hideMark/>
              </w:tcPr>
              <w:p w14:paraId="1B110E0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405" w:type="pct"/>
                <w:tcBorders>
                  <w:bottom w:val="single" w:sz="4" w:space="0" w:color="auto"/>
                </w:tcBorders>
                <w:shd w:val="clear" w:color="auto" w:fill="FFFFFF"/>
                <w:hideMark/>
              </w:tcPr>
              <w:p w14:paraId="78538DB6"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38706C4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Role of the signer at the time of signing</w:t>
                </w:r>
              </w:p>
            </w:tc>
          </w:tr>
          <w:tr w:rsidR="00C245F8" w:rsidRPr="00C245F8" w14:paraId="7EFC1AD1" w14:textId="77777777" w:rsidTr="00C245F8">
            <w:trPr>
              <w:divId w:val="877863288"/>
              <w:cantSplit/>
              <w:tblHeader/>
            </w:trPr>
            <w:tc>
              <w:tcPr>
                <w:tcW w:w="856" w:type="pct"/>
                <w:tcBorders>
                  <w:bottom w:val="single" w:sz="4" w:space="0" w:color="auto"/>
                </w:tcBorders>
                <w:shd w:val="clear" w:color="auto" w:fill="F3F3F3"/>
                <w:hideMark/>
              </w:tcPr>
              <w:p w14:paraId="627BDDE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signature_type</w:t>
                </w:r>
              </w:p>
            </w:tc>
            <w:tc>
              <w:tcPr>
                <w:tcW w:w="516" w:type="pct"/>
                <w:tcBorders>
                  <w:bottom w:val="single" w:sz="4" w:space="0" w:color="auto"/>
                </w:tcBorders>
                <w:shd w:val="clear" w:color="auto" w:fill="F3F3F3"/>
                <w:hideMark/>
              </w:tcPr>
              <w:p w14:paraId="44FC9E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0" w:type="pct"/>
                <w:tcBorders>
                  <w:bottom w:val="single" w:sz="4" w:space="0" w:color="auto"/>
                </w:tcBorders>
                <w:shd w:val="clear" w:color="auto" w:fill="F3F3F3"/>
                <w:hideMark/>
              </w:tcPr>
              <w:p w14:paraId="2A5CDF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47E8810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'advanced_electronic'::character varying</w:t>
                </w:r>
              </w:p>
            </w:tc>
            <w:tc>
              <w:tcPr>
                <w:tcW w:w="933" w:type="pct"/>
                <w:tcBorders>
                  <w:bottom w:val="single" w:sz="4" w:space="0" w:color="auto"/>
                </w:tcBorders>
                <w:shd w:val="clear" w:color="auto" w:fill="F3F3F3"/>
                <w:hideMark/>
              </w:tcPr>
              <w:p w14:paraId="3DABB2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Type of signature: advanced_electronic, qualified, etc.</w:t>
                </w:r>
              </w:p>
            </w:tc>
          </w:tr>
          <w:tr w:rsidR="00C245F8" w:rsidRPr="00C245F8" w14:paraId="6E41A457" w14:textId="77777777" w:rsidTr="00C245F8">
            <w:trPr>
              <w:divId w:val="877863288"/>
              <w:cantSplit/>
              <w:tblHeader/>
            </w:trPr>
            <w:tc>
              <w:tcPr>
                <w:tcW w:w="856" w:type="pct"/>
                <w:tcBorders>
                  <w:bottom w:val="single" w:sz="4" w:space="0" w:color="auto"/>
                </w:tcBorders>
                <w:shd w:val="clear" w:color="auto" w:fill="FFFFFF"/>
                <w:hideMark/>
              </w:tcPr>
              <w:p w14:paraId="289DB34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signer_name</w:t>
                </w:r>
              </w:p>
            </w:tc>
            <w:tc>
              <w:tcPr>
                <w:tcW w:w="516" w:type="pct"/>
                <w:tcBorders>
                  <w:bottom w:val="single" w:sz="4" w:space="0" w:color="auto"/>
                </w:tcBorders>
                <w:shd w:val="clear" w:color="auto" w:fill="FFFFFF"/>
                <w:hideMark/>
              </w:tcPr>
              <w:p w14:paraId="44F334E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0" w:type="pct"/>
                <w:tcBorders>
                  <w:bottom w:val="single" w:sz="4" w:space="0" w:color="auto"/>
                </w:tcBorders>
                <w:shd w:val="clear" w:color="auto" w:fill="FFFFFF"/>
                <w:hideMark/>
              </w:tcPr>
              <w:p w14:paraId="4141962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405" w:type="pct"/>
                <w:tcBorders>
                  <w:bottom w:val="single" w:sz="4" w:space="0" w:color="auto"/>
                </w:tcBorders>
                <w:shd w:val="clear" w:color="auto" w:fill="FFFFFF"/>
                <w:hideMark/>
              </w:tcPr>
              <w:p w14:paraId="0C292E68"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22E60B06" w14:textId="77777777" w:rsidR="00C245F8" w:rsidRPr="00C245F8" w:rsidRDefault="00C245F8" w:rsidP="00C245F8">
                <w:pPr>
                  <w:spacing w:before="150" w:after="80"/>
                  <w:jc w:val="both"/>
                  <w:rPr>
                    <w:rFonts w:eastAsia="Times New Roman"/>
                    <w:sz w:val="18"/>
                    <w:szCs w:val="20"/>
                  </w:rPr>
                </w:pPr>
              </w:p>
            </w:tc>
          </w:tr>
          <w:tr w:rsidR="00C245F8" w:rsidRPr="00C245F8" w14:paraId="7975175A" w14:textId="77777777" w:rsidTr="00C245F8">
            <w:trPr>
              <w:divId w:val="877863288"/>
              <w:cantSplit/>
              <w:tblHeader/>
            </w:trPr>
            <w:tc>
              <w:tcPr>
                <w:tcW w:w="856" w:type="pct"/>
                <w:tcBorders>
                  <w:bottom w:val="single" w:sz="4" w:space="0" w:color="auto"/>
                </w:tcBorders>
                <w:shd w:val="clear" w:color="auto" w:fill="F3F3F3"/>
                <w:hideMark/>
              </w:tcPr>
              <w:p w14:paraId="674AA28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signer_email</w:t>
                </w:r>
              </w:p>
            </w:tc>
            <w:tc>
              <w:tcPr>
                <w:tcW w:w="516" w:type="pct"/>
                <w:tcBorders>
                  <w:bottom w:val="single" w:sz="4" w:space="0" w:color="auto"/>
                </w:tcBorders>
                <w:shd w:val="clear" w:color="auto" w:fill="F3F3F3"/>
                <w:hideMark/>
              </w:tcPr>
              <w:p w14:paraId="3549F7E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0" w:type="pct"/>
                <w:tcBorders>
                  <w:bottom w:val="single" w:sz="4" w:space="0" w:color="auto"/>
                </w:tcBorders>
                <w:shd w:val="clear" w:color="auto" w:fill="F3F3F3"/>
                <w:hideMark/>
              </w:tcPr>
              <w:p w14:paraId="71B7164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405" w:type="pct"/>
                <w:tcBorders>
                  <w:bottom w:val="single" w:sz="4" w:space="0" w:color="auto"/>
                </w:tcBorders>
                <w:shd w:val="clear" w:color="auto" w:fill="F3F3F3"/>
                <w:hideMark/>
              </w:tcPr>
              <w:p w14:paraId="17DD9934"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2B4B0E6C" w14:textId="77777777" w:rsidR="00C245F8" w:rsidRPr="00C245F8" w:rsidRDefault="00C245F8" w:rsidP="00C245F8">
                <w:pPr>
                  <w:spacing w:before="150" w:after="80"/>
                  <w:jc w:val="both"/>
                  <w:rPr>
                    <w:rFonts w:eastAsia="Times New Roman"/>
                    <w:sz w:val="18"/>
                    <w:szCs w:val="20"/>
                  </w:rPr>
                </w:pPr>
              </w:p>
            </w:tc>
          </w:tr>
          <w:tr w:rsidR="00C245F8" w:rsidRPr="00C245F8" w14:paraId="7BA9088F" w14:textId="77777777" w:rsidTr="00C245F8">
            <w:trPr>
              <w:divId w:val="877863288"/>
              <w:cantSplit/>
              <w:tblHeader/>
            </w:trPr>
            <w:tc>
              <w:tcPr>
                <w:tcW w:w="856" w:type="pct"/>
                <w:tcBorders>
                  <w:bottom w:val="single" w:sz="4" w:space="0" w:color="auto"/>
                </w:tcBorders>
                <w:shd w:val="clear" w:color="auto" w:fill="FFFFFF"/>
                <w:hideMark/>
              </w:tcPr>
              <w:p w14:paraId="1C0DDAE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signer_department</w:t>
                </w:r>
              </w:p>
            </w:tc>
            <w:tc>
              <w:tcPr>
                <w:tcW w:w="516" w:type="pct"/>
                <w:tcBorders>
                  <w:bottom w:val="single" w:sz="4" w:space="0" w:color="auto"/>
                </w:tcBorders>
                <w:shd w:val="clear" w:color="auto" w:fill="FFFFFF"/>
                <w:hideMark/>
              </w:tcPr>
              <w:p w14:paraId="5A935F2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0" w:type="pct"/>
                <w:tcBorders>
                  <w:bottom w:val="single" w:sz="4" w:space="0" w:color="auto"/>
                </w:tcBorders>
                <w:shd w:val="clear" w:color="auto" w:fill="FFFFFF"/>
                <w:hideMark/>
              </w:tcPr>
              <w:p w14:paraId="62B549F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5FE31518"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25AD1270" w14:textId="77777777" w:rsidR="00C245F8" w:rsidRPr="00C245F8" w:rsidRDefault="00C245F8" w:rsidP="00C245F8">
                <w:pPr>
                  <w:spacing w:before="150" w:after="80"/>
                  <w:jc w:val="both"/>
                  <w:rPr>
                    <w:rFonts w:eastAsia="Times New Roman"/>
                    <w:sz w:val="18"/>
                    <w:szCs w:val="20"/>
                  </w:rPr>
                </w:pPr>
              </w:p>
            </w:tc>
          </w:tr>
          <w:tr w:rsidR="00C245F8" w:rsidRPr="00C245F8" w14:paraId="0C8F49D0" w14:textId="77777777" w:rsidTr="00C245F8">
            <w:trPr>
              <w:divId w:val="877863288"/>
              <w:cantSplit/>
              <w:tblHeader/>
            </w:trPr>
            <w:tc>
              <w:tcPr>
                <w:tcW w:w="856" w:type="pct"/>
                <w:tcBorders>
                  <w:bottom w:val="single" w:sz="4" w:space="0" w:color="auto"/>
                </w:tcBorders>
                <w:shd w:val="clear" w:color="auto" w:fill="F3F3F3"/>
                <w:hideMark/>
              </w:tcPr>
              <w:p w14:paraId="1EBA46C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signed_at</w:t>
                </w:r>
              </w:p>
            </w:tc>
            <w:tc>
              <w:tcPr>
                <w:tcW w:w="516" w:type="pct"/>
                <w:tcBorders>
                  <w:bottom w:val="single" w:sz="4" w:space="0" w:color="auto"/>
                </w:tcBorders>
                <w:shd w:val="clear" w:color="auto" w:fill="F3F3F3"/>
                <w:hideMark/>
              </w:tcPr>
              <w:p w14:paraId="6B3AA28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0" w:type="pct"/>
                <w:tcBorders>
                  <w:bottom w:val="single" w:sz="4" w:space="0" w:color="auto"/>
                </w:tcBorders>
                <w:shd w:val="clear" w:color="auto" w:fill="F3F3F3"/>
                <w:hideMark/>
              </w:tcPr>
              <w:p w14:paraId="4378F0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11B4FCB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933" w:type="pct"/>
                <w:tcBorders>
                  <w:bottom w:val="single" w:sz="4" w:space="0" w:color="auto"/>
                </w:tcBorders>
                <w:shd w:val="clear" w:color="auto" w:fill="F3F3F3"/>
                <w:hideMark/>
              </w:tcPr>
              <w:p w14:paraId="67503F0A"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5892BC2" w14:textId="77777777" w:rsidTr="00C245F8">
            <w:trPr>
              <w:divId w:val="877863288"/>
              <w:cantSplit/>
              <w:tblHeader/>
            </w:trPr>
            <w:tc>
              <w:tcPr>
                <w:tcW w:w="856" w:type="pct"/>
                <w:tcBorders>
                  <w:bottom w:val="single" w:sz="4" w:space="0" w:color="auto"/>
                </w:tcBorders>
                <w:shd w:val="clear" w:color="auto" w:fill="FFFFFF"/>
                <w:hideMark/>
              </w:tcPr>
              <w:p w14:paraId="700F689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ip_address</w:t>
                </w:r>
              </w:p>
            </w:tc>
            <w:tc>
              <w:tcPr>
                <w:tcW w:w="516" w:type="pct"/>
                <w:tcBorders>
                  <w:bottom w:val="single" w:sz="4" w:space="0" w:color="auto"/>
                </w:tcBorders>
                <w:shd w:val="clear" w:color="auto" w:fill="FFFFFF"/>
                <w:hideMark/>
              </w:tcPr>
              <w:p w14:paraId="1A2CFD6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inet</w:t>
                </w:r>
              </w:p>
            </w:tc>
            <w:tc>
              <w:tcPr>
                <w:tcW w:w="290" w:type="pct"/>
                <w:tcBorders>
                  <w:bottom w:val="single" w:sz="4" w:space="0" w:color="auto"/>
                </w:tcBorders>
                <w:shd w:val="clear" w:color="auto" w:fill="FFFFFF"/>
                <w:hideMark/>
              </w:tcPr>
              <w:p w14:paraId="4B02B62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405" w:type="pct"/>
                <w:tcBorders>
                  <w:bottom w:val="single" w:sz="4" w:space="0" w:color="auto"/>
                </w:tcBorders>
                <w:shd w:val="clear" w:color="auto" w:fill="FFFFFF"/>
                <w:hideMark/>
              </w:tcPr>
              <w:p w14:paraId="4211FC09"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46FEBC43" w14:textId="77777777" w:rsidR="00C245F8" w:rsidRPr="00C245F8" w:rsidRDefault="00C245F8" w:rsidP="00C245F8">
                <w:pPr>
                  <w:spacing w:before="150" w:after="80"/>
                  <w:jc w:val="both"/>
                  <w:rPr>
                    <w:rFonts w:eastAsia="Times New Roman"/>
                    <w:sz w:val="18"/>
                    <w:szCs w:val="20"/>
                  </w:rPr>
                </w:pPr>
              </w:p>
            </w:tc>
          </w:tr>
          <w:tr w:rsidR="00C245F8" w:rsidRPr="00C245F8" w14:paraId="2F7BD3B3" w14:textId="77777777" w:rsidTr="00C245F8">
            <w:trPr>
              <w:divId w:val="877863288"/>
              <w:cantSplit/>
              <w:tblHeader/>
            </w:trPr>
            <w:tc>
              <w:tcPr>
                <w:tcW w:w="856" w:type="pct"/>
                <w:tcBorders>
                  <w:bottom w:val="single" w:sz="4" w:space="0" w:color="auto"/>
                </w:tcBorders>
                <w:shd w:val="clear" w:color="auto" w:fill="F3F3F3"/>
                <w:hideMark/>
              </w:tcPr>
              <w:p w14:paraId="6A608E0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user_agent</w:t>
                </w:r>
              </w:p>
            </w:tc>
            <w:tc>
              <w:tcPr>
                <w:tcW w:w="516" w:type="pct"/>
                <w:tcBorders>
                  <w:bottom w:val="single" w:sz="4" w:space="0" w:color="auto"/>
                </w:tcBorders>
                <w:shd w:val="clear" w:color="auto" w:fill="F3F3F3"/>
                <w:hideMark/>
              </w:tcPr>
              <w:p w14:paraId="1534EF7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0" w:type="pct"/>
                <w:tcBorders>
                  <w:bottom w:val="single" w:sz="4" w:space="0" w:color="auto"/>
                </w:tcBorders>
                <w:shd w:val="clear" w:color="auto" w:fill="F3F3F3"/>
                <w:hideMark/>
              </w:tcPr>
              <w:p w14:paraId="2AD2A08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6D65837B"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6A71EC1C" w14:textId="77777777" w:rsidR="00C245F8" w:rsidRPr="00C245F8" w:rsidRDefault="00C245F8" w:rsidP="00C245F8">
                <w:pPr>
                  <w:spacing w:before="150" w:after="80"/>
                  <w:jc w:val="both"/>
                  <w:rPr>
                    <w:rFonts w:eastAsia="Times New Roman"/>
                    <w:sz w:val="18"/>
                    <w:szCs w:val="20"/>
                  </w:rPr>
                </w:pPr>
              </w:p>
            </w:tc>
          </w:tr>
          <w:tr w:rsidR="00C245F8" w:rsidRPr="00C245F8" w14:paraId="2FA2F881" w14:textId="77777777" w:rsidTr="00C245F8">
            <w:trPr>
              <w:divId w:val="877863288"/>
              <w:cantSplit/>
              <w:tblHeader/>
            </w:trPr>
            <w:tc>
              <w:tcPr>
                <w:tcW w:w="856" w:type="pct"/>
                <w:tcBorders>
                  <w:bottom w:val="single" w:sz="4" w:space="0" w:color="auto"/>
                </w:tcBorders>
                <w:shd w:val="clear" w:color="auto" w:fill="FFFFFF"/>
                <w:hideMark/>
              </w:tcPr>
              <w:p w14:paraId="3C75589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session_id</w:t>
                </w:r>
              </w:p>
            </w:tc>
            <w:tc>
              <w:tcPr>
                <w:tcW w:w="516" w:type="pct"/>
                <w:tcBorders>
                  <w:bottom w:val="single" w:sz="4" w:space="0" w:color="auto"/>
                </w:tcBorders>
                <w:shd w:val="clear" w:color="auto" w:fill="FFFFFF"/>
                <w:hideMark/>
              </w:tcPr>
              <w:p w14:paraId="7CD455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0" w:type="pct"/>
                <w:tcBorders>
                  <w:bottom w:val="single" w:sz="4" w:space="0" w:color="auto"/>
                </w:tcBorders>
                <w:shd w:val="clear" w:color="auto" w:fill="FFFFFF"/>
                <w:hideMark/>
              </w:tcPr>
              <w:p w14:paraId="78D45B4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05BF0BB7"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0D311944" w14:textId="77777777" w:rsidR="00C245F8" w:rsidRPr="00C245F8" w:rsidRDefault="00C245F8" w:rsidP="00C245F8">
                <w:pPr>
                  <w:spacing w:before="150" w:after="80"/>
                  <w:jc w:val="both"/>
                  <w:rPr>
                    <w:rFonts w:eastAsia="Times New Roman"/>
                    <w:sz w:val="18"/>
                    <w:szCs w:val="20"/>
                  </w:rPr>
                </w:pPr>
              </w:p>
            </w:tc>
          </w:tr>
          <w:tr w:rsidR="00C245F8" w:rsidRPr="00C245F8" w14:paraId="74A47D3D" w14:textId="77777777" w:rsidTr="00C245F8">
            <w:trPr>
              <w:divId w:val="877863288"/>
              <w:cantSplit/>
              <w:tblHeader/>
            </w:trPr>
            <w:tc>
              <w:tcPr>
                <w:tcW w:w="856" w:type="pct"/>
                <w:tcBorders>
                  <w:bottom w:val="single" w:sz="4" w:space="0" w:color="auto"/>
                </w:tcBorders>
                <w:shd w:val="clear" w:color="auto" w:fill="F3F3F3"/>
                <w:hideMark/>
              </w:tcPr>
              <w:p w14:paraId="1A244C8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auth_method</w:t>
                </w:r>
              </w:p>
            </w:tc>
            <w:tc>
              <w:tcPr>
                <w:tcW w:w="516" w:type="pct"/>
                <w:tcBorders>
                  <w:bottom w:val="single" w:sz="4" w:space="0" w:color="auto"/>
                </w:tcBorders>
                <w:shd w:val="clear" w:color="auto" w:fill="F3F3F3"/>
                <w:hideMark/>
              </w:tcPr>
              <w:p w14:paraId="7D996EF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0" w:type="pct"/>
                <w:tcBorders>
                  <w:bottom w:val="single" w:sz="4" w:space="0" w:color="auto"/>
                </w:tcBorders>
                <w:shd w:val="clear" w:color="auto" w:fill="F3F3F3"/>
                <w:hideMark/>
              </w:tcPr>
              <w:p w14:paraId="024337A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67BBAD0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'oauth_corporate'::character varying</w:t>
                </w:r>
              </w:p>
            </w:tc>
            <w:tc>
              <w:tcPr>
                <w:tcW w:w="933" w:type="pct"/>
                <w:tcBorders>
                  <w:bottom w:val="single" w:sz="4" w:space="0" w:color="auto"/>
                </w:tcBorders>
                <w:shd w:val="clear" w:color="auto" w:fill="F3F3F3"/>
                <w:hideMark/>
              </w:tcPr>
              <w:p w14:paraId="25E8F2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Authentication method used: oauth_corporate, certificate, etc.</w:t>
                </w:r>
              </w:p>
            </w:tc>
          </w:tr>
          <w:tr w:rsidR="00C245F8" w:rsidRPr="00C245F8" w14:paraId="1C89B6FC" w14:textId="77777777" w:rsidTr="00C245F8">
            <w:trPr>
              <w:divId w:val="877863288"/>
              <w:cantSplit/>
              <w:tblHeader/>
            </w:trPr>
            <w:tc>
              <w:tcPr>
                <w:tcW w:w="856" w:type="pct"/>
                <w:tcBorders>
                  <w:bottom w:val="single" w:sz="4" w:space="0" w:color="auto"/>
                </w:tcBorders>
                <w:shd w:val="clear" w:color="auto" w:fill="FFFFFF"/>
                <w:hideMark/>
              </w:tcPr>
              <w:p w14:paraId="6565845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document_hash_id</w:t>
                </w:r>
              </w:p>
            </w:tc>
            <w:tc>
              <w:tcPr>
                <w:tcW w:w="516" w:type="pct"/>
                <w:tcBorders>
                  <w:bottom w:val="single" w:sz="4" w:space="0" w:color="auto"/>
                </w:tcBorders>
                <w:shd w:val="clear" w:color="auto" w:fill="FFFFFF"/>
                <w:hideMark/>
              </w:tcPr>
              <w:p w14:paraId="02940A0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0" w:type="pct"/>
                <w:tcBorders>
                  <w:bottom w:val="single" w:sz="4" w:space="0" w:color="auto"/>
                </w:tcBorders>
                <w:shd w:val="clear" w:color="auto" w:fill="FFFFFF"/>
                <w:hideMark/>
              </w:tcPr>
              <w:p w14:paraId="045270E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69C177FA"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3E2495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Reference to the document hash at time of signing</w:t>
                </w:r>
              </w:p>
            </w:tc>
          </w:tr>
          <w:tr w:rsidR="00C245F8" w:rsidRPr="00C245F8" w14:paraId="6C143571" w14:textId="77777777" w:rsidTr="00C245F8">
            <w:trPr>
              <w:divId w:val="877863288"/>
              <w:cantSplit/>
              <w:tblHeader/>
            </w:trPr>
            <w:tc>
              <w:tcPr>
                <w:tcW w:w="856" w:type="pct"/>
                <w:tcBorders>
                  <w:bottom w:val="single" w:sz="4" w:space="0" w:color="auto"/>
                </w:tcBorders>
                <w:shd w:val="clear" w:color="auto" w:fill="F3F3F3"/>
                <w:hideMark/>
              </w:tcPr>
              <w:p w14:paraId="6A3DB1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signature_hash</w:t>
                </w:r>
              </w:p>
            </w:tc>
            <w:tc>
              <w:tcPr>
                <w:tcW w:w="516" w:type="pct"/>
                <w:tcBorders>
                  <w:bottom w:val="single" w:sz="4" w:space="0" w:color="auto"/>
                </w:tcBorders>
                <w:shd w:val="clear" w:color="auto" w:fill="F3F3F3"/>
                <w:hideMark/>
              </w:tcPr>
              <w:p w14:paraId="5BE066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0" w:type="pct"/>
                <w:tcBorders>
                  <w:bottom w:val="single" w:sz="4" w:space="0" w:color="auto"/>
                </w:tcBorders>
                <w:shd w:val="clear" w:color="auto" w:fill="F3F3F3"/>
                <w:hideMark/>
              </w:tcPr>
              <w:p w14:paraId="4AD9A66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1AD0C2FD"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55D51F0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 xml:space="preserve">Hash of the complete signature </w:t>
                </w:r>
                <w:r w:rsidRPr="00C245F8">
                  <w:rPr>
                    <w:rFonts w:ascii="Aptos" w:eastAsia="Times New Roman" w:hAnsi="Aptos"/>
                    <w:color w:val="1F2937"/>
                    <w:sz w:val="18"/>
                    <w:szCs w:val="18"/>
                  </w:rPr>
                  <w:lastRenderedPageBreak/>
                  <w:t>record for tamper detection</w:t>
                </w:r>
              </w:p>
            </w:tc>
          </w:tr>
          <w:tr w:rsidR="00C245F8" w:rsidRPr="00C245F8" w14:paraId="220542ED" w14:textId="77777777" w:rsidTr="00C245F8">
            <w:trPr>
              <w:divId w:val="877863288"/>
              <w:cantSplit/>
              <w:tblHeader/>
            </w:trPr>
            <w:tc>
              <w:tcPr>
                <w:tcW w:w="856" w:type="pct"/>
                <w:tcBorders>
                  <w:bottom w:val="single" w:sz="4" w:space="0" w:color="auto"/>
                </w:tcBorders>
                <w:shd w:val="clear" w:color="auto" w:fill="FFFFFF"/>
                <w:hideMark/>
              </w:tcPr>
              <w:p w14:paraId="5E53317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is_valid</w:t>
                </w:r>
              </w:p>
            </w:tc>
            <w:tc>
              <w:tcPr>
                <w:tcW w:w="516" w:type="pct"/>
                <w:tcBorders>
                  <w:bottom w:val="single" w:sz="4" w:space="0" w:color="auto"/>
                </w:tcBorders>
                <w:shd w:val="clear" w:color="auto" w:fill="FFFFFF"/>
                <w:hideMark/>
              </w:tcPr>
              <w:p w14:paraId="389CFD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0" w:type="pct"/>
                <w:tcBorders>
                  <w:bottom w:val="single" w:sz="4" w:space="0" w:color="auto"/>
                </w:tcBorders>
                <w:shd w:val="clear" w:color="auto" w:fill="FFFFFF"/>
                <w:hideMark/>
              </w:tcPr>
              <w:p w14:paraId="79ADEB0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201E620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w:t>
                </w:r>
              </w:p>
            </w:tc>
            <w:tc>
              <w:tcPr>
                <w:tcW w:w="933" w:type="pct"/>
                <w:tcBorders>
                  <w:bottom w:val="single" w:sz="4" w:space="0" w:color="auto"/>
                </w:tcBorders>
                <w:shd w:val="clear" w:color="auto" w:fill="FFFFFF"/>
                <w:hideMark/>
              </w:tcPr>
              <w:p w14:paraId="48A2A0F2"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CA8F496" w14:textId="77777777" w:rsidTr="00C245F8">
            <w:trPr>
              <w:divId w:val="877863288"/>
              <w:cantSplit/>
              <w:tblHeader/>
            </w:trPr>
            <w:tc>
              <w:tcPr>
                <w:tcW w:w="856" w:type="pct"/>
                <w:tcBorders>
                  <w:bottom w:val="single" w:sz="4" w:space="0" w:color="auto"/>
                </w:tcBorders>
                <w:shd w:val="clear" w:color="auto" w:fill="F3F3F3"/>
                <w:hideMark/>
              </w:tcPr>
              <w:p w14:paraId="3EE53DD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invalidated_at</w:t>
                </w:r>
              </w:p>
            </w:tc>
            <w:tc>
              <w:tcPr>
                <w:tcW w:w="516" w:type="pct"/>
                <w:tcBorders>
                  <w:bottom w:val="single" w:sz="4" w:space="0" w:color="auto"/>
                </w:tcBorders>
                <w:shd w:val="clear" w:color="auto" w:fill="F3F3F3"/>
                <w:hideMark/>
              </w:tcPr>
              <w:p w14:paraId="7B8310D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0" w:type="pct"/>
                <w:tcBorders>
                  <w:bottom w:val="single" w:sz="4" w:space="0" w:color="auto"/>
                </w:tcBorders>
                <w:shd w:val="clear" w:color="auto" w:fill="F3F3F3"/>
                <w:hideMark/>
              </w:tcPr>
              <w:p w14:paraId="6E2AD6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7C6E6CCC"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3350C52C" w14:textId="77777777" w:rsidR="00C245F8" w:rsidRPr="00C245F8" w:rsidRDefault="00C245F8" w:rsidP="00C245F8">
                <w:pPr>
                  <w:spacing w:before="150" w:after="80"/>
                  <w:jc w:val="both"/>
                  <w:rPr>
                    <w:rFonts w:eastAsia="Times New Roman"/>
                    <w:sz w:val="18"/>
                    <w:szCs w:val="20"/>
                  </w:rPr>
                </w:pPr>
              </w:p>
            </w:tc>
          </w:tr>
          <w:tr w:rsidR="00C245F8" w:rsidRPr="00C245F8" w14:paraId="2CD82181" w14:textId="77777777" w:rsidTr="00C245F8">
            <w:trPr>
              <w:divId w:val="877863288"/>
              <w:cantSplit/>
              <w:tblHeader/>
            </w:trPr>
            <w:tc>
              <w:tcPr>
                <w:tcW w:w="856" w:type="pct"/>
                <w:tcBorders>
                  <w:bottom w:val="single" w:sz="4" w:space="0" w:color="auto"/>
                </w:tcBorders>
                <w:shd w:val="clear" w:color="auto" w:fill="FFFFFF"/>
                <w:hideMark/>
              </w:tcPr>
              <w:p w14:paraId="38BC02E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invalidation_reason</w:t>
                </w:r>
              </w:p>
            </w:tc>
            <w:tc>
              <w:tcPr>
                <w:tcW w:w="516" w:type="pct"/>
                <w:tcBorders>
                  <w:bottom w:val="single" w:sz="4" w:space="0" w:color="auto"/>
                </w:tcBorders>
                <w:shd w:val="clear" w:color="auto" w:fill="FFFFFF"/>
                <w:hideMark/>
              </w:tcPr>
              <w:p w14:paraId="1FC7F45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0" w:type="pct"/>
                <w:tcBorders>
                  <w:bottom w:val="single" w:sz="4" w:space="0" w:color="auto"/>
                </w:tcBorders>
                <w:shd w:val="clear" w:color="auto" w:fill="FFFFFF"/>
                <w:hideMark/>
              </w:tcPr>
              <w:p w14:paraId="54F49B3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46F2A9DA" w14:textId="77777777" w:rsidR="00C245F8" w:rsidRPr="00C245F8" w:rsidRDefault="00C245F8" w:rsidP="00C245F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666ADE1E" w14:textId="77777777" w:rsidR="00C245F8" w:rsidRPr="00C245F8" w:rsidRDefault="00C245F8" w:rsidP="00C245F8">
                <w:pPr>
                  <w:spacing w:before="150" w:after="80"/>
                  <w:jc w:val="both"/>
                  <w:rPr>
                    <w:rFonts w:eastAsia="Times New Roman"/>
                    <w:sz w:val="18"/>
                    <w:szCs w:val="20"/>
                  </w:rPr>
                </w:pPr>
              </w:p>
            </w:tc>
          </w:tr>
          <w:tr w:rsidR="00C245F8" w:rsidRPr="00C245F8" w14:paraId="18FE1093" w14:textId="77777777" w:rsidTr="00C245F8">
            <w:trPr>
              <w:divId w:val="877863288"/>
              <w:cantSplit/>
              <w:tblHeader/>
            </w:trPr>
            <w:tc>
              <w:tcPr>
                <w:tcW w:w="856" w:type="pct"/>
                <w:shd w:val="clear" w:color="auto" w:fill="F3F3F3"/>
                <w:hideMark/>
              </w:tcPr>
              <w:p w14:paraId="7A8A2E5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516" w:type="pct"/>
                <w:shd w:val="clear" w:color="auto" w:fill="F3F3F3"/>
                <w:hideMark/>
              </w:tcPr>
              <w:p w14:paraId="222005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0" w:type="pct"/>
                <w:shd w:val="clear" w:color="auto" w:fill="F3F3F3"/>
                <w:hideMark/>
              </w:tcPr>
              <w:p w14:paraId="41813B7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405" w:type="pct"/>
                <w:shd w:val="clear" w:color="auto" w:fill="F3F3F3"/>
                <w:hideMark/>
              </w:tcPr>
              <w:p w14:paraId="15D28D1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933" w:type="pct"/>
                <w:shd w:val="clear" w:color="auto" w:fill="F3F3F3"/>
                <w:hideMark/>
              </w:tcPr>
              <w:p w14:paraId="497B4475" w14:textId="77777777" w:rsidR="00C245F8" w:rsidRPr="00C245F8" w:rsidRDefault="00C245F8" w:rsidP="00C245F8">
                <w:pPr>
                  <w:spacing w:before="150" w:after="80"/>
                  <w:jc w:val="both"/>
                  <w:rPr>
                    <w:rFonts w:ascii="Aptos" w:eastAsia="Times New Roman" w:hAnsi="Aptos"/>
                    <w:color w:val="1F2937"/>
                    <w:sz w:val="18"/>
                    <w:szCs w:val="18"/>
                  </w:rPr>
                </w:pPr>
              </w:p>
            </w:tc>
          </w:tr>
        </w:tbl>
        <w:p w14:paraId="65CEA999" w14:textId="77777777" w:rsidR="00C245F8" w:rsidRPr="00C245F8" w:rsidRDefault="00C245F8" w:rsidP="00C245F8">
          <w:pPr>
            <w:numPr>
              <w:ilvl w:val="0"/>
              <w:numId w:val="5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444D3663" w14:textId="77777777" w:rsidR="00C245F8" w:rsidRPr="00C245F8" w:rsidRDefault="00C245F8" w:rsidP="00C245F8">
          <w:pPr>
            <w:numPr>
              <w:ilvl w:val="0"/>
              <w:numId w:val="5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document_signatures_advanced_pkey: CREATE UNIQUE INDEX document_signatures_advanced_pkey ON public.document_signatures_advanced USING btree (id)</w:t>
          </w:r>
        </w:p>
        <w:p w14:paraId="612C4BB4" w14:textId="77777777" w:rsidR="00C245F8" w:rsidRPr="00C245F8" w:rsidRDefault="00C245F8" w:rsidP="00C245F8">
          <w:pPr>
            <w:numPr>
              <w:ilvl w:val="0"/>
              <w:numId w:val="5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idx_document_signatures_advanced_document_id: CREATE INDEX idx_document_signatures_advanced_document_id ON public.document_signatures_advanced USING btree (document_id)</w:t>
          </w:r>
        </w:p>
        <w:p w14:paraId="7B612D20" w14:textId="77777777" w:rsidR="00C245F8" w:rsidRPr="00C245F8" w:rsidRDefault="00C245F8" w:rsidP="00C245F8">
          <w:pPr>
            <w:numPr>
              <w:ilvl w:val="0"/>
              <w:numId w:val="5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idx_document_signatures_advanced_signed_at: CREATE INDEX idx_document_signatures_advanced_signed_at ON public.document_signatures_advanced USING btree (signed_at DESC)</w:t>
          </w:r>
        </w:p>
        <w:p w14:paraId="5A0D24AD" w14:textId="77777777" w:rsidR="00C245F8" w:rsidRPr="00C245F8" w:rsidRDefault="00C245F8" w:rsidP="00C245F8">
          <w:pPr>
            <w:numPr>
              <w:ilvl w:val="0"/>
              <w:numId w:val="5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idx_document_signatures_advanced_signer: CREATE INDEX idx_document_signatures_advanced_signer ON public.document_signatures_advanced USING btree (signer_user_id)</w:t>
          </w:r>
        </w:p>
        <w:p w14:paraId="4544EB05" w14:textId="77777777" w:rsidR="00C245F8" w:rsidRPr="00C245F8" w:rsidRDefault="00C245F8" w:rsidP="00C245F8">
          <w:pPr>
            <w:numPr>
              <w:ilvl w:val="0"/>
              <w:numId w:val="5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idx_document_signatures_advanced_valid: CREATE INDEX idx_document_signatures_advanced_valid ON public.document_signatures_advanced USING btree (is_valid) WHERE (is_valid = true)</w:t>
          </w:r>
        </w:p>
        <w:p w14:paraId="7FF9076A"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public.document_verification_info</w:t>
          </w:r>
        </w:p>
        <w:p w14:paraId="0F9E5D3B" w14:textId="77777777" w:rsidR="00C245F8" w:rsidRPr="00C245F8" w:rsidRDefault="00C245F8" w:rsidP="00C245F8">
          <w:pPr>
            <w:numPr>
              <w:ilvl w:val="0"/>
              <w:numId w:val="5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view.</w:t>
          </w:r>
        </w:p>
        <w:p w14:paraId="496B4D51" w14:textId="77777777" w:rsidR="00C245F8" w:rsidRPr="00C245F8" w:rsidRDefault="00C245F8" w:rsidP="00C245F8">
          <w:pPr>
            <w:numPr>
              <w:ilvl w:val="0"/>
              <w:numId w:val="5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signature.</w:t>
          </w:r>
        </w:p>
        <w:p w14:paraId="3481EEB3" w14:textId="77777777" w:rsidR="00C245F8" w:rsidRPr="00C245F8" w:rsidRDefault="00C245F8" w:rsidP="00C245F8">
          <w:pPr>
            <w:numPr>
              <w:ilvl w:val="0"/>
              <w:numId w:val="5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Complete verification information for documents with seals and QR codes</w:t>
          </w:r>
        </w:p>
        <w:p w14:paraId="77AF0D6F" w14:textId="77777777" w:rsidR="00C245F8" w:rsidRPr="00C245F8" w:rsidRDefault="00C245F8" w:rsidP="00C245F8">
          <w:pPr>
            <w:numPr>
              <w:ilvl w:val="0"/>
              <w:numId w:val="5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No aplica / no visible.</w:t>
          </w:r>
        </w:p>
        <w:p w14:paraId="11A35550" w14:textId="77777777" w:rsidR="00C245F8" w:rsidRPr="00C245F8" w:rsidRDefault="00C245F8" w:rsidP="00C245F8">
          <w:pPr>
            <w:numPr>
              <w:ilvl w:val="0"/>
              <w:numId w:val="5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2563"/>
            <w:gridCol w:w="3283"/>
            <w:gridCol w:w="861"/>
            <w:gridCol w:w="1182"/>
            <w:gridCol w:w="1739"/>
          </w:tblGrid>
          <w:tr w:rsidR="00C245F8" w:rsidRPr="00C245F8" w14:paraId="46D3D3E3" w14:textId="77777777" w:rsidTr="00C245F8">
            <w:trPr>
              <w:divId w:val="877863288"/>
              <w:cantSplit/>
              <w:tblHeader/>
            </w:trPr>
            <w:tc>
              <w:tcPr>
                <w:tcW w:w="1331" w:type="pct"/>
                <w:tcBorders>
                  <w:bottom w:val="single" w:sz="4" w:space="0" w:color="auto"/>
                </w:tcBorders>
                <w:shd w:val="clear" w:color="auto" w:fill="325483"/>
                <w:hideMark/>
              </w:tcPr>
              <w:p w14:paraId="420C867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705" w:type="pct"/>
                <w:tcBorders>
                  <w:bottom w:val="single" w:sz="4" w:space="0" w:color="auto"/>
                </w:tcBorders>
                <w:shd w:val="clear" w:color="auto" w:fill="325483"/>
                <w:hideMark/>
              </w:tcPr>
              <w:p w14:paraId="758EBFF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447" w:type="pct"/>
                <w:tcBorders>
                  <w:bottom w:val="single" w:sz="4" w:space="0" w:color="auto"/>
                </w:tcBorders>
                <w:shd w:val="clear" w:color="auto" w:fill="325483"/>
                <w:hideMark/>
              </w:tcPr>
              <w:p w14:paraId="00667C6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614" w:type="pct"/>
                <w:tcBorders>
                  <w:bottom w:val="single" w:sz="4" w:space="0" w:color="auto"/>
                </w:tcBorders>
                <w:shd w:val="clear" w:color="auto" w:fill="325483"/>
                <w:hideMark/>
              </w:tcPr>
              <w:p w14:paraId="76BF855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903" w:type="pct"/>
                <w:tcBorders>
                  <w:bottom w:val="single" w:sz="4" w:space="0" w:color="auto"/>
                </w:tcBorders>
                <w:shd w:val="clear" w:color="auto" w:fill="325483"/>
                <w:hideMark/>
              </w:tcPr>
              <w:p w14:paraId="2C6C03A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16C97ACC" w14:textId="77777777" w:rsidTr="00C245F8">
            <w:trPr>
              <w:divId w:val="877863288"/>
              <w:cantSplit/>
              <w:tblHeader/>
            </w:trPr>
            <w:tc>
              <w:tcPr>
                <w:tcW w:w="1331" w:type="pct"/>
                <w:tcBorders>
                  <w:bottom w:val="single" w:sz="4" w:space="0" w:color="auto"/>
                </w:tcBorders>
                <w:shd w:val="clear" w:color="auto" w:fill="F3F3F3"/>
                <w:hideMark/>
              </w:tcPr>
              <w:p w14:paraId="47747F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document_id</w:t>
                </w:r>
              </w:p>
            </w:tc>
            <w:tc>
              <w:tcPr>
                <w:tcW w:w="1705" w:type="pct"/>
                <w:tcBorders>
                  <w:bottom w:val="single" w:sz="4" w:space="0" w:color="auto"/>
                </w:tcBorders>
                <w:shd w:val="clear" w:color="auto" w:fill="F3F3F3"/>
                <w:hideMark/>
              </w:tcPr>
              <w:p w14:paraId="5B41FD7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bigint</w:t>
                </w:r>
              </w:p>
            </w:tc>
            <w:tc>
              <w:tcPr>
                <w:tcW w:w="447" w:type="pct"/>
                <w:tcBorders>
                  <w:bottom w:val="single" w:sz="4" w:space="0" w:color="auto"/>
                </w:tcBorders>
                <w:shd w:val="clear" w:color="auto" w:fill="F3F3F3"/>
                <w:hideMark/>
              </w:tcPr>
              <w:p w14:paraId="0DA64BF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3FBD65B3"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5FF3607D" w14:textId="77777777" w:rsidR="00C245F8" w:rsidRPr="00C245F8" w:rsidRDefault="00C245F8" w:rsidP="00C245F8">
                <w:pPr>
                  <w:spacing w:before="150" w:after="80"/>
                  <w:jc w:val="both"/>
                  <w:rPr>
                    <w:rFonts w:eastAsia="Times New Roman"/>
                    <w:sz w:val="18"/>
                    <w:szCs w:val="20"/>
                  </w:rPr>
                </w:pPr>
              </w:p>
            </w:tc>
          </w:tr>
          <w:tr w:rsidR="00C245F8" w:rsidRPr="00C245F8" w14:paraId="130306EE" w14:textId="77777777" w:rsidTr="00C245F8">
            <w:trPr>
              <w:divId w:val="877863288"/>
              <w:cantSplit/>
              <w:tblHeader/>
            </w:trPr>
            <w:tc>
              <w:tcPr>
                <w:tcW w:w="1331" w:type="pct"/>
                <w:tcBorders>
                  <w:bottom w:val="single" w:sz="4" w:space="0" w:color="auto"/>
                </w:tcBorders>
                <w:shd w:val="clear" w:color="auto" w:fill="FFFFFF"/>
                <w:hideMark/>
              </w:tcPr>
              <w:p w14:paraId="4A78A05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doc_drive_id</w:t>
                </w:r>
              </w:p>
            </w:tc>
            <w:tc>
              <w:tcPr>
                <w:tcW w:w="1705" w:type="pct"/>
                <w:tcBorders>
                  <w:bottom w:val="single" w:sz="4" w:space="0" w:color="auto"/>
                </w:tcBorders>
                <w:shd w:val="clear" w:color="auto" w:fill="FFFFFF"/>
                <w:hideMark/>
              </w:tcPr>
              <w:p w14:paraId="10AC78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447" w:type="pct"/>
                <w:tcBorders>
                  <w:bottom w:val="single" w:sz="4" w:space="0" w:color="auto"/>
                </w:tcBorders>
                <w:shd w:val="clear" w:color="auto" w:fill="FFFFFF"/>
                <w:hideMark/>
              </w:tcPr>
              <w:p w14:paraId="4385B4D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7B780940"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4707D855" w14:textId="77777777" w:rsidR="00C245F8" w:rsidRPr="00C245F8" w:rsidRDefault="00C245F8" w:rsidP="00C245F8">
                <w:pPr>
                  <w:spacing w:before="150" w:after="80"/>
                  <w:jc w:val="both"/>
                  <w:rPr>
                    <w:rFonts w:eastAsia="Times New Roman"/>
                    <w:sz w:val="18"/>
                    <w:szCs w:val="20"/>
                  </w:rPr>
                </w:pPr>
              </w:p>
            </w:tc>
          </w:tr>
          <w:tr w:rsidR="00C245F8" w:rsidRPr="00C245F8" w14:paraId="4B8B385A" w14:textId="77777777" w:rsidTr="00C245F8">
            <w:trPr>
              <w:divId w:val="877863288"/>
              <w:cantSplit/>
              <w:tblHeader/>
            </w:trPr>
            <w:tc>
              <w:tcPr>
                <w:tcW w:w="1331" w:type="pct"/>
                <w:tcBorders>
                  <w:bottom w:val="single" w:sz="4" w:space="0" w:color="auto"/>
                </w:tcBorders>
                <w:shd w:val="clear" w:color="auto" w:fill="F3F3F3"/>
                <w:hideMark/>
              </w:tcPr>
              <w:p w14:paraId="762D87F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pdf_drive_id</w:t>
                </w:r>
              </w:p>
            </w:tc>
            <w:tc>
              <w:tcPr>
                <w:tcW w:w="1705" w:type="pct"/>
                <w:tcBorders>
                  <w:bottom w:val="single" w:sz="4" w:space="0" w:color="auto"/>
                </w:tcBorders>
                <w:shd w:val="clear" w:color="auto" w:fill="F3F3F3"/>
                <w:hideMark/>
              </w:tcPr>
              <w:p w14:paraId="4BC5EE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447" w:type="pct"/>
                <w:tcBorders>
                  <w:bottom w:val="single" w:sz="4" w:space="0" w:color="auto"/>
                </w:tcBorders>
                <w:shd w:val="clear" w:color="auto" w:fill="F3F3F3"/>
                <w:hideMark/>
              </w:tcPr>
              <w:p w14:paraId="0363B02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226ABC6A"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73CAF0F7" w14:textId="77777777" w:rsidR="00C245F8" w:rsidRPr="00C245F8" w:rsidRDefault="00C245F8" w:rsidP="00C245F8">
                <w:pPr>
                  <w:spacing w:before="150" w:after="80"/>
                  <w:jc w:val="both"/>
                  <w:rPr>
                    <w:rFonts w:eastAsia="Times New Roman"/>
                    <w:sz w:val="18"/>
                    <w:szCs w:val="20"/>
                  </w:rPr>
                </w:pPr>
              </w:p>
            </w:tc>
          </w:tr>
          <w:tr w:rsidR="00C245F8" w:rsidRPr="00C245F8" w14:paraId="045D1984" w14:textId="77777777" w:rsidTr="00C245F8">
            <w:trPr>
              <w:divId w:val="877863288"/>
              <w:cantSplit/>
              <w:tblHeader/>
            </w:trPr>
            <w:tc>
              <w:tcPr>
                <w:tcW w:w="1331" w:type="pct"/>
                <w:tcBorders>
                  <w:bottom w:val="single" w:sz="4" w:space="0" w:color="auto"/>
                </w:tcBorders>
                <w:shd w:val="clear" w:color="auto" w:fill="FFFFFF"/>
                <w:hideMark/>
              </w:tcPr>
              <w:p w14:paraId="36FDC20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signature_status</w:t>
                </w:r>
              </w:p>
            </w:tc>
            <w:tc>
              <w:tcPr>
                <w:tcW w:w="1705" w:type="pct"/>
                <w:tcBorders>
                  <w:bottom w:val="single" w:sz="4" w:space="0" w:color="auto"/>
                </w:tcBorders>
                <w:shd w:val="clear" w:color="auto" w:fill="FFFFFF"/>
                <w:hideMark/>
              </w:tcPr>
              <w:p w14:paraId="4008EDD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447" w:type="pct"/>
                <w:tcBorders>
                  <w:bottom w:val="single" w:sz="4" w:space="0" w:color="auto"/>
                </w:tcBorders>
                <w:shd w:val="clear" w:color="auto" w:fill="FFFFFF"/>
                <w:hideMark/>
              </w:tcPr>
              <w:p w14:paraId="3198470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39E920FF"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3FA3A77C" w14:textId="77777777" w:rsidR="00C245F8" w:rsidRPr="00C245F8" w:rsidRDefault="00C245F8" w:rsidP="00C245F8">
                <w:pPr>
                  <w:spacing w:before="150" w:after="80"/>
                  <w:jc w:val="both"/>
                  <w:rPr>
                    <w:rFonts w:eastAsia="Times New Roman"/>
                    <w:sz w:val="18"/>
                    <w:szCs w:val="20"/>
                  </w:rPr>
                </w:pPr>
              </w:p>
            </w:tc>
          </w:tr>
          <w:tr w:rsidR="00C245F8" w:rsidRPr="00C245F8" w14:paraId="6BEB3B13" w14:textId="77777777" w:rsidTr="00C245F8">
            <w:trPr>
              <w:divId w:val="877863288"/>
              <w:cantSplit/>
              <w:tblHeader/>
            </w:trPr>
            <w:tc>
              <w:tcPr>
                <w:tcW w:w="1331" w:type="pct"/>
                <w:tcBorders>
                  <w:bottom w:val="single" w:sz="4" w:space="0" w:color="auto"/>
                </w:tcBorders>
                <w:shd w:val="clear" w:color="auto" w:fill="F3F3F3"/>
                <w:hideMark/>
              </w:tcPr>
              <w:p w14:paraId="02A88BC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is_locked</w:t>
                </w:r>
              </w:p>
            </w:tc>
            <w:tc>
              <w:tcPr>
                <w:tcW w:w="1705" w:type="pct"/>
                <w:tcBorders>
                  <w:bottom w:val="single" w:sz="4" w:space="0" w:color="auto"/>
                </w:tcBorders>
                <w:shd w:val="clear" w:color="auto" w:fill="F3F3F3"/>
                <w:hideMark/>
              </w:tcPr>
              <w:p w14:paraId="170765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447" w:type="pct"/>
                <w:tcBorders>
                  <w:bottom w:val="single" w:sz="4" w:space="0" w:color="auto"/>
                </w:tcBorders>
                <w:shd w:val="clear" w:color="auto" w:fill="F3F3F3"/>
                <w:hideMark/>
              </w:tcPr>
              <w:p w14:paraId="11D3840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7A7CA82D"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1B4CC9ED" w14:textId="77777777" w:rsidR="00C245F8" w:rsidRPr="00C245F8" w:rsidRDefault="00C245F8" w:rsidP="00C245F8">
                <w:pPr>
                  <w:spacing w:before="150" w:after="80"/>
                  <w:jc w:val="both"/>
                  <w:rPr>
                    <w:rFonts w:eastAsia="Times New Roman"/>
                    <w:sz w:val="18"/>
                    <w:szCs w:val="20"/>
                  </w:rPr>
                </w:pPr>
              </w:p>
            </w:tc>
          </w:tr>
          <w:tr w:rsidR="00C245F8" w:rsidRPr="00C245F8" w14:paraId="63050E40" w14:textId="77777777" w:rsidTr="00C245F8">
            <w:trPr>
              <w:divId w:val="877863288"/>
              <w:cantSplit/>
              <w:tblHeader/>
            </w:trPr>
            <w:tc>
              <w:tcPr>
                <w:tcW w:w="1331" w:type="pct"/>
                <w:tcBorders>
                  <w:bottom w:val="single" w:sz="4" w:space="0" w:color="auto"/>
                </w:tcBorders>
                <w:shd w:val="clear" w:color="auto" w:fill="FFFFFF"/>
                <w:hideMark/>
              </w:tcPr>
              <w:p w14:paraId="3A4627A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seal_code</w:t>
                </w:r>
              </w:p>
            </w:tc>
            <w:tc>
              <w:tcPr>
                <w:tcW w:w="1705" w:type="pct"/>
                <w:tcBorders>
                  <w:bottom w:val="single" w:sz="4" w:space="0" w:color="auto"/>
                </w:tcBorders>
                <w:shd w:val="clear" w:color="auto" w:fill="FFFFFF"/>
                <w:hideMark/>
              </w:tcPr>
              <w:p w14:paraId="306C5DA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447" w:type="pct"/>
                <w:tcBorders>
                  <w:bottom w:val="single" w:sz="4" w:space="0" w:color="auto"/>
                </w:tcBorders>
                <w:shd w:val="clear" w:color="auto" w:fill="FFFFFF"/>
                <w:hideMark/>
              </w:tcPr>
              <w:p w14:paraId="4850BE2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5C9BE81C"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6424635F" w14:textId="77777777" w:rsidR="00C245F8" w:rsidRPr="00C245F8" w:rsidRDefault="00C245F8" w:rsidP="00C245F8">
                <w:pPr>
                  <w:spacing w:before="150" w:after="80"/>
                  <w:jc w:val="both"/>
                  <w:rPr>
                    <w:rFonts w:eastAsia="Times New Roman"/>
                    <w:sz w:val="18"/>
                    <w:szCs w:val="20"/>
                  </w:rPr>
                </w:pPr>
              </w:p>
            </w:tc>
          </w:tr>
          <w:tr w:rsidR="00C245F8" w:rsidRPr="00C245F8" w14:paraId="5EE577E3" w14:textId="77777777" w:rsidTr="00C245F8">
            <w:trPr>
              <w:divId w:val="877863288"/>
              <w:cantSplit/>
              <w:tblHeader/>
            </w:trPr>
            <w:tc>
              <w:tcPr>
                <w:tcW w:w="1331" w:type="pct"/>
                <w:tcBorders>
                  <w:bottom w:val="single" w:sz="4" w:space="0" w:color="auto"/>
                </w:tcBorders>
                <w:shd w:val="clear" w:color="auto" w:fill="F3F3F3"/>
                <w:hideMark/>
              </w:tcPr>
              <w:p w14:paraId="540085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seal_token</w:t>
                </w:r>
              </w:p>
            </w:tc>
            <w:tc>
              <w:tcPr>
                <w:tcW w:w="1705" w:type="pct"/>
                <w:tcBorders>
                  <w:bottom w:val="single" w:sz="4" w:space="0" w:color="auto"/>
                </w:tcBorders>
                <w:shd w:val="clear" w:color="auto" w:fill="F3F3F3"/>
                <w:hideMark/>
              </w:tcPr>
              <w:p w14:paraId="331A713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uuid</w:t>
                </w:r>
              </w:p>
            </w:tc>
            <w:tc>
              <w:tcPr>
                <w:tcW w:w="447" w:type="pct"/>
                <w:tcBorders>
                  <w:bottom w:val="single" w:sz="4" w:space="0" w:color="auto"/>
                </w:tcBorders>
                <w:shd w:val="clear" w:color="auto" w:fill="F3F3F3"/>
                <w:hideMark/>
              </w:tcPr>
              <w:p w14:paraId="187690C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179D839B"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10CE8C35" w14:textId="77777777" w:rsidR="00C245F8" w:rsidRPr="00C245F8" w:rsidRDefault="00C245F8" w:rsidP="00C245F8">
                <w:pPr>
                  <w:spacing w:before="150" w:after="80"/>
                  <w:jc w:val="both"/>
                  <w:rPr>
                    <w:rFonts w:eastAsia="Times New Roman"/>
                    <w:sz w:val="18"/>
                    <w:szCs w:val="20"/>
                  </w:rPr>
                </w:pPr>
              </w:p>
            </w:tc>
          </w:tr>
          <w:tr w:rsidR="00C245F8" w:rsidRPr="00C245F8" w14:paraId="126AF849" w14:textId="77777777" w:rsidTr="00C245F8">
            <w:trPr>
              <w:divId w:val="877863288"/>
              <w:cantSplit/>
              <w:tblHeader/>
            </w:trPr>
            <w:tc>
              <w:tcPr>
                <w:tcW w:w="1331" w:type="pct"/>
                <w:tcBorders>
                  <w:bottom w:val="single" w:sz="4" w:space="0" w:color="auto"/>
                </w:tcBorders>
                <w:shd w:val="clear" w:color="auto" w:fill="FFFFFF"/>
                <w:hideMark/>
              </w:tcPr>
              <w:p w14:paraId="243526D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issued_by</w:t>
                </w:r>
              </w:p>
            </w:tc>
            <w:tc>
              <w:tcPr>
                <w:tcW w:w="1705" w:type="pct"/>
                <w:tcBorders>
                  <w:bottom w:val="single" w:sz="4" w:space="0" w:color="auto"/>
                </w:tcBorders>
                <w:shd w:val="clear" w:color="auto" w:fill="FFFFFF"/>
                <w:hideMark/>
              </w:tcPr>
              <w:p w14:paraId="2620DF9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447" w:type="pct"/>
                <w:tcBorders>
                  <w:bottom w:val="single" w:sz="4" w:space="0" w:color="auto"/>
                </w:tcBorders>
                <w:shd w:val="clear" w:color="auto" w:fill="FFFFFF"/>
                <w:hideMark/>
              </w:tcPr>
              <w:p w14:paraId="562EDF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5F3A5ED3"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5D549F2A" w14:textId="77777777" w:rsidR="00C245F8" w:rsidRPr="00C245F8" w:rsidRDefault="00C245F8" w:rsidP="00C245F8">
                <w:pPr>
                  <w:spacing w:before="150" w:after="80"/>
                  <w:jc w:val="both"/>
                  <w:rPr>
                    <w:rFonts w:eastAsia="Times New Roman"/>
                    <w:sz w:val="18"/>
                    <w:szCs w:val="20"/>
                  </w:rPr>
                </w:pPr>
              </w:p>
            </w:tc>
          </w:tr>
          <w:tr w:rsidR="00C245F8" w:rsidRPr="00C245F8" w14:paraId="2F5A03EC" w14:textId="77777777" w:rsidTr="00C245F8">
            <w:trPr>
              <w:divId w:val="877863288"/>
              <w:cantSplit/>
              <w:tblHeader/>
            </w:trPr>
            <w:tc>
              <w:tcPr>
                <w:tcW w:w="1331" w:type="pct"/>
                <w:tcBorders>
                  <w:bottom w:val="single" w:sz="4" w:space="0" w:color="auto"/>
                </w:tcBorders>
                <w:shd w:val="clear" w:color="auto" w:fill="F3F3F3"/>
                <w:hideMark/>
              </w:tcPr>
              <w:p w14:paraId="2CC3BCD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authorized_role</w:t>
                </w:r>
              </w:p>
            </w:tc>
            <w:tc>
              <w:tcPr>
                <w:tcW w:w="1705" w:type="pct"/>
                <w:tcBorders>
                  <w:bottom w:val="single" w:sz="4" w:space="0" w:color="auto"/>
                </w:tcBorders>
                <w:shd w:val="clear" w:color="auto" w:fill="F3F3F3"/>
                <w:hideMark/>
              </w:tcPr>
              <w:p w14:paraId="6C2F95E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447" w:type="pct"/>
                <w:tcBorders>
                  <w:bottom w:val="single" w:sz="4" w:space="0" w:color="auto"/>
                </w:tcBorders>
                <w:shd w:val="clear" w:color="auto" w:fill="F3F3F3"/>
                <w:hideMark/>
              </w:tcPr>
              <w:p w14:paraId="7895F7E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2C5391D0"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1D0DA405" w14:textId="77777777" w:rsidR="00C245F8" w:rsidRPr="00C245F8" w:rsidRDefault="00C245F8" w:rsidP="00C245F8">
                <w:pPr>
                  <w:spacing w:before="150" w:after="80"/>
                  <w:jc w:val="both"/>
                  <w:rPr>
                    <w:rFonts w:eastAsia="Times New Roman"/>
                    <w:sz w:val="18"/>
                    <w:szCs w:val="20"/>
                  </w:rPr>
                </w:pPr>
              </w:p>
            </w:tc>
          </w:tr>
          <w:tr w:rsidR="00C245F8" w:rsidRPr="00C245F8" w14:paraId="5E9523E1" w14:textId="77777777" w:rsidTr="00C245F8">
            <w:trPr>
              <w:divId w:val="877863288"/>
              <w:cantSplit/>
              <w:tblHeader/>
            </w:trPr>
            <w:tc>
              <w:tcPr>
                <w:tcW w:w="1331" w:type="pct"/>
                <w:tcBorders>
                  <w:bottom w:val="single" w:sz="4" w:space="0" w:color="auto"/>
                </w:tcBorders>
                <w:shd w:val="clear" w:color="auto" w:fill="FFFFFF"/>
                <w:hideMark/>
              </w:tcPr>
              <w:p w14:paraId="2B553FB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issued_at</w:t>
                </w:r>
              </w:p>
            </w:tc>
            <w:tc>
              <w:tcPr>
                <w:tcW w:w="1705" w:type="pct"/>
                <w:tcBorders>
                  <w:bottom w:val="single" w:sz="4" w:space="0" w:color="auto"/>
                </w:tcBorders>
                <w:shd w:val="clear" w:color="auto" w:fill="FFFFFF"/>
                <w:hideMark/>
              </w:tcPr>
              <w:p w14:paraId="007B08A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447" w:type="pct"/>
                <w:tcBorders>
                  <w:bottom w:val="single" w:sz="4" w:space="0" w:color="auto"/>
                </w:tcBorders>
                <w:shd w:val="clear" w:color="auto" w:fill="FFFFFF"/>
                <w:hideMark/>
              </w:tcPr>
              <w:p w14:paraId="0B08DE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6E5D9452"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17101227" w14:textId="77777777" w:rsidR="00C245F8" w:rsidRPr="00C245F8" w:rsidRDefault="00C245F8" w:rsidP="00C245F8">
                <w:pPr>
                  <w:spacing w:before="150" w:after="80"/>
                  <w:jc w:val="both"/>
                  <w:rPr>
                    <w:rFonts w:eastAsia="Times New Roman"/>
                    <w:sz w:val="18"/>
                    <w:szCs w:val="20"/>
                  </w:rPr>
                </w:pPr>
              </w:p>
            </w:tc>
          </w:tr>
          <w:tr w:rsidR="00C245F8" w:rsidRPr="00C245F8" w14:paraId="1E17D2B5" w14:textId="77777777" w:rsidTr="00C245F8">
            <w:trPr>
              <w:divId w:val="877863288"/>
              <w:cantSplit/>
              <w:tblHeader/>
            </w:trPr>
            <w:tc>
              <w:tcPr>
                <w:tcW w:w="1331" w:type="pct"/>
                <w:tcBorders>
                  <w:bottom w:val="single" w:sz="4" w:space="0" w:color="auto"/>
                </w:tcBorders>
                <w:shd w:val="clear" w:color="auto" w:fill="F3F3F3"/>
                <w:hideMark/>
              </w:tcPr>
              <w:p w14:paraId="1A8E540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seal_active</w:t>
                </w:r>
              </w:p>
            </w:tc>
            <w:tc>
              <w:tcPr>
                <w:tcW w:w="1705" w:type="pct"/>
                <w:tcBorders>
                  <w:bottom w:val="single" w:sz="4" w:space="0" w:color="auto"/>
                </w:tcBorders>
                <w:shd w:val="clear" w:color="auto" w:fill="F3F3F3"/>
                <w:hideMark/>
              </w:tcPr>
              <w:p w14:paraId="613AF3A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447" w:type="pct"/>
                <w:tcBorders>
                  <w:bottom w:val="single" w:sz="4" w:space="0" w:color="auto"/>
                </w:tcBorders>
                <w:shd w:val="clear" w:color="auto" w:fill="F3F3F3"/>
                <w:hideMark/>
              </w:tcPr>
              <w:p w14:paraId="2DA2165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3E403584"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4051D2FC" w14:textId="77777777" w:rsidR="00C245F8" w:rsidRPr="00C245F8" w:rsidRDefault="00C245F8" w:rsidP="00C245F8">
                <w:pPr>
                  <w:spacing w:before="150" w:after="80"/>
                  <w:jc w:val="both"/>
                  <w:rPr>
                    <w:rFonts w:eastAsia="Times New Roman"/>
                    <w:sz w:val="18"/>
                    <w:szCs w:val="20"/>
                  </w:rPr>
                </w:pPr>
              </w:p>
            </w:tc>
          </w:tr>
          <w:tr w:rsidR="00C245F8" w:rsidRPr="00C245F8" w14:paraId="7038E648" w14:textId="77777777" w:rsidTr="00C245F8">
            <w:trPr>
              <w:divId w:val="877863288"/>
              <w:cantSplit/>
              <w:tblHeader/>
            </w:trPr>
            <w:tc>
              <w:tcPr>
                <w:tcW w:w="1331" w:type="pct"/>
                <w:tcBorders>
                  <w:bottom w:val="single" w:sz="4" w:space="0" w:color="auto"/>
                </w:tcBorders>
                <w:shd w:val="clear" w:color="auto" w:fill="FFFFFF"/>
                <w:hideMark/>
              </w:tcPr>
              <w:p w14:paraId="12FB365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qr_url</w:t>
                </w:r>
              </w:p>
            </w:tc>
            <w:tc>
              <w:tcPr>
                <w:tcW w:w="1705" w:type="pct"/>
                <w:tcBorders>
                  <w:bottom w:val="single" w:sz="4" w:space="0" w:color="auto"/>
                </w:tcBorders>
                <w:shd w:val="clear" w:color="auto" w:fill="FFFFFF"/>
                <w:hideMark/>
              </w:tcPr>
              <w:p w14:paraId="4A6026C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447" w:type="pct"/>
                <w:tcBorders>
                  <w:bottom w:val="single" w:sz="4" w:space="0" w:color="auto"/>
                </w:tcBorders>
                <w:shd w:val="clear" w:color="auto" w:fill="FFFFFF"/>
                <w:hideMark/>
              </w:tcPr>
              <w:p w14:paraId="65BCA0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1068D9AF"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2173BD7B" w14:textId="77777777" w:rsidR="00C245F8" w:rsidRPr="00C245F8" w:rsidRDefault="00C245F8" w:rsidP="00C245F8">
                <w:pPr>
                  <w:spacing w:before="150" w:after="80"/>
                  <w:jc w:val="both"/>
                  <w:rPr>
                    <w:rFonts w:eastAsia="Times New Roman"/>
                    <w:sz w:val="18"/>
                    <w:szCs w:val="20"/>
                  </w:rPr>
                </w:pPr>
              </w:p>
            </w:tc>
          </w:tr>
          <w:tr w:rsidR="00C245F8" w:rsidRPr="00C245F8" w14:paraId="0A17C70A" w14:textId="77777777" w:rsidTr="00C245F8">
            <w:trPr>
              <w:divId w:val="877863288"/>
              <w:cantSplit/>
              <w:tblHeader/>
            </w:trPr>
            <w:tc>
              <w:tcPr>
                <w:tcW w:w="1331" w:type="pct"/>
                <w:tcBorders>
                  <w:bottom w:val="single" w:sz="4" w:space="0" w:color="auto"/>
                </w:tcBorders>
                <w:shd w:val="clear" w:color="auto" w:fill="F3F3F3"/>
                <w:hideMark/>
              </w:tcPr>
              <w:p w14:paraId="51E746C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verification_token</w:t>
                </w:r>
              </w:p>
            </w:tc>
            <w:tc>
              <w:tcPr>
                <w:tcW w:w="1705" w:type="pct"/>
                <w:tcBorders>
                  <w:bottom w:val="single" w:sz="4" w:space="0" w:color="auto"/>
                </w:tcBorders>
                <w:shd w:val="clear" w:color="auto" w:fill="F3F3F3"/>
                <w:hideMark/>
              </w:tcPr>
              <w:p w14:paraId="3092117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uuid</w:t>
                </w:r>
              </w:p>
            </w:tc>
            <w:tc>
              <w:tcPr>
                <w:tcW w:w="447" w:type="pct"/>
                <w:tcBorders>
                  <w:bottom w:val="single" w:sz="4" w:space="0" w:color="auto"/>
                </w:tcBorders>
                <w:shd w:val="clear" w:color="auto" w:fill="F3F3F3"/>
                <w:hideMark/>
              </w:tcPr>
              <w:p w14:paraId="6EB5A4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498035BF"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569AC22B" w14:textId="77777777" w:rsidR="00C245F8" w:rsidRPr="00C245F8" w:rsidRDefault="00C245F8" w:rsidP="00C245F8">
                <w:pPr>
                  <w:spacing w:before="150" w:after="80"/>
                  <w:jc w:val="both"/>
                  <w:rPr>
                    <w:rFonts w:eastAsia="Times New Roman"/>
                    <w:sz w:val="18"/>
                    <w:szCs w:val="20"/>
                  </w:rPr>
                </w:pPr>
              </w:p>
            </w:tc>
          </w:tr>
          <w:tr w:rsidR="00C245F8" w:rsidRPr="00C245F8" w14:paraId="1DDD5DE8" w14:textId="77777777" w:rsidTr="00C245F8">
            <w:trPr>
              <w:divId w:val="877863288"/>
              <w:cantSplit/>
              <w:tblHeader/>
            </w:trPr>
            <w:tc>
              <w:tcPr>
                <w:tcW w:w="1331" w:type="pct"/>
                <w:tcBorders>
                  <w:bottom w:val="single" w:sz="4" w:space="0" w:color="auto"/>
                </w:tcBorders>
                <w:shd w:val="clear" w:color="auto" w:fill="FFFFFF"/>
                <w:hideMark/>
              </w:tcPr>
              <w:p w14:paraId="4D3B6E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access_count</w:t>
                </w:r>
              </w:p>
            </w:tc>
            <w:tc>
              <w:tcPr>
                <w:tcW w:w="1705" w:type="pct"/>
                <w:tcBorders>
                  <w:bottom w:val="single" w:sz="4" w:space="0" w:color="auto"/>
                </w:tcBorders>
                <w:shd w:val="clear" w:color="auto" w:fill="FFFFFF"/>
                <w:hideMark/>
              </w:tcPr>
              <w:p w14:paraId="7C1764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447" w:type="pct"/>
                <w:tcBorders>
                  <w:bottom w:val="single" w:sz="4" w:space="0" w:color="auto"/>
                </w:tcBorders>
                <w:shd w:val="clear" w:color="auto" w:fill="FFFFFF"/>
                <w:hideMark/>
              </w:tcPr>
              <w:p w14:paraId="286CDB2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7320A8DB"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46FAC827" w14:textId="77777777" w:rsidR="00C245F8" w:rsidRPr="00C245F8" w:rsidRDefault="00C245F8" w:rsidP="00C245F8">
                <w:pPr>
                  <w:spacing w:before="150" w:after="80"/>
                  <w:jc w:val="both"/>
                  <w:rPr>
                    <w:rFonts w:eastAsia="Times New Roman"/>
                    <w:sz w:val="18"/>
                    <w:szCs w:val="20"/>
                  </w:rPr>
                </w:pPr>
              </w:p>
            </w:tc>
          </w:tr>
          <w:tr w:rsidR="00C245F8" w:rsidRPr="00C245F8" w14:paraId="4AD37A79" w14:textId="77777777" w:rsidTr="00C245F8">
            <w:trPr>
              <w:divId w:val="877863288"/>
              <w:cantSplit/>
              <w:tblHeader/>
            </w:trPr>
            <w:tc>
              <w:tcPr>
                <w:tcW w:w="1331" w:type="pct"/>
                <w:tcBorders>
                  <w:bottom w:val="single" w:sz="4" w:space="0" w:color="auto"/>
                </w:tcBorders>
                <w:shd w:val="clear" w:color="auto" w:fill="F3F3F3"/>
                <w:hideMark/>
              </w:tcPr>
              <w:p w14:paraId="506849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last_accessed_at</w:t>
                </w:r>
              </w:p>
            </w:tc>
            <w:tc>
              <w:tcPr>
                <w:tcW w:w="1705" w:type="pct"/>
                <w:tcBorders>
                  <w:bottom w:val="single" w:sz="4" w:space="0" w:color="auto"/>
                </w:tcBorders>
                <w:shd w:val="clear" w:color="auto" w:fill="F3F3F3"/>
                <w:hideMark/>
              </w:tcPr>
              <w:p w14:paraId="4BDF34C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447" w:type="pct"/>
                <w:tcBorders>
                  <w:bottom w:val="single" w:sz="4" w:space="0" w:color="auto"/>
                </w:tcBorders>
                <w:shd w:val="clear" w:color="auto" w:fill="F3F3F3"/>
                <w:hideMark/>
              </w:tcPr>
              <w:p w14:paraId="4CF7D82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5B2D5784"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758357FD" w14:textId="77777777" w:rsidR="00C245F8" w:rsidRPr="00C245F8" w:rsidRDefault="00C245F8" w:rsidP="00C245F8">
                <w:pPr>
                  <w:spacing w:before="150" w:after="80"/>
                  <w:jc w:val="both"/>
                  <w:rPr>
                    <w:rFonts w:eastAsia="Times New Roman"/>
                    <w:sz w:val="18"/>
                    <w:szCs w:val="20"/>
                  </w:rPr>
                </w:pPr>
              </w:p>
            </w:tc>
          </w:tr>
          <w:tr w:rsidR="00C245F8" w:rsidRPr="00C245F8" w14:paraId="0BDDAEF2" w14:textId="77777777" w:rsidTr="00C245F8">
            <w:trPr>
              <w:divId w:val="877863288"/>
              <w:cantSplit/>
              <w:tblHeader/>
            </w:trPr>
            <w:tc>
              <w:tcPr>
                <w:tcW w:w="1331" w:type="pct"/>
                <w:tcBorders>
                  <w:bottom w:val="single" w:sz="4" w:space="0" w:color="auto"/>
                </w:tcBorders>
                <w:shd w:val="clear" w:color="auto" w:fill="FFFFFF"/>
                <w:hideMark/>
              </w:tcPr>
              <w:p w14:paraId="2E0E4DA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qr_active</w:t>
                </w:r>
              </w:p>
            </w:tc>
            <w:tc>
              <w:tcPr>
                <w:tcW w:w="1705" w:type="pct"/>
                <w:tcBorders>
                  <w:bottom w:val="single" w:sz="4" w:space="0" w:color="auto"/>
                </w:tcBorders>
                <w:shd w:val="clear" w:color="auto" w:fill="FFFFFF"/>
                <w:hideMark/>
              </w:tcPr>
              <w:p w14:paraId="75C59D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447" w:type="pct"/>
                <w:tcBorders>
                  <w:bottom w:val="single" w:sz="4" w:space="0" w:color="auto"/>
                </w:tcBorders>
                <w:shd w:val="clear" w:color="auto" w:fill="FFFFFF"/>
                <w:hideMark/>
              </w:tcPr>
              <w:p w14:paraId="39266A4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11C78042"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2D901761" w14:textId="77777777" w:rsidR="00C245F8" w:rsidRPr="00C245F8" w:rsidRDefault="00C245F8" w:rsidP="00C245F8">
                <w:pPr>
                  <w:spacing w:before="150" w:after="80"/>
                  <w:jc w:val="both"/>
                  <w:rPr>
                    <w:rFonts w:eastAsia="Times New Roman"/>
                    <w:sz w:val="18"/>
                    <w:szCs w:val="20"/>
                  </w:rPr>
                </w:pPr>
              </w:p>
            </w:tc>
          </w:tr>
          <w:tr w:rsidR="00C245F8" w:rsidRPr="00C245F8" w14:paraId="10EF3900" w14:textId="77777777" w:rsidTr="00C245F8">
            <w:trPr>
              <w:divId w:val="877863288"/>
              <w:cantSplit/>
              <w:tblHeader/>
            </w:trPr>
            <w:tc>
              <w:tcPr>
                <w:tcW w:w="1331" w:type="pct"/>
                <w:tcBorders>
                  <w:bottom w:val="single" w:sz="4" w:space="0" w:color="auto"/>
                </w:tcBorders>
                <w:shd w:val="clear" w:color="auto" w:fill="F3F3F3"/>
                <w:hideMark/>
              </w:tcPr>
              <w:p w14:paraId="528D310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hash_sha256</w:t>
                </w:r>
              </w:p>
            </w:tc>
            <w:tc>
              <w:tcPr>
                <w:tcW w:w="1705" w:type="pct"/>
                <w:tcBorders>
                  <w:bottom w:val="single" w:sz="4" w:space="0" w:color="auto"/>
                </w:tcBorders>
                <w:shd w:val="clear" w:color="auto" w:fill="F3F3F3"/>
                <w:hideMark/>
              </w:tcPr>
              <w:p w14:paraId="0DA000A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447" w:type="pct"/>
                <w:tcBorders>
                  <w:bottom w:val="single" w:sz="4" w:space="0" w:color="auto"/>
                </w:tcBorders>
                <w:shd w:val="clear" w:color="auto" w:fill="F3F3F3"/>
                <w:hideMark/>
              </w:tcPr>
              <w:p w14:paraId="4E46490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796C987C"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5622D26B" w14:textId="77777777" w:rsidR="00C245F8" w:rsidRPr="00C245F8" w:rsidRDefault="00C245F8" w:rsidP="00C245F8">
                <w:pPr>
                  <w:spacing w:before="150" w:after="80"/>
                  <w:jc w:val="both"/>
                  <w:rPr>
                    <w:rFonts w:eastAsia="Times New Roman"/>
                    <w:sz w:val="18"/>
                    <w:szCs w:val="20"/>
                  </w:rPr>
                </w:pPr>
              </w:p>
            </w:tc>
          </w:tr>
          <w:tr w:rsidR="00C245F8" w:rsidRPr="00C245F8" w14:paraId="435B5F80" w14:textId="77777777" w:rsidTr="00C245F8">
            <w:trPr>
              <w:divId w:val="877863288"/>
              <w:cantSplit/>
              <w:tblHeader/>
            </w:trPr>
            <w:tc>
              <w:tcPr>
                <w:tcW w:w="1331" w:type="pct"/>
                <w:tcBorders>
                  <w:bottom w:val="single" w:sz="4" w:space="0" w:color="auto"/>
                </w:tcBorders>
                <w:shd w:val="clear" w:color="auto" w:fill="FFFFFF"/>
                <w:hideMark/>
              </w:tcPr>
              <w:p w14:paraId="446A7E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hash_calculated_at</w:t>
                </w:r>
              </w:p>
            </w:tc>
            <w:tc>
              <w:tcPr>
                <w:tcW w:w="1705" w:type="pct"/>
                <w:tcBorders>
                  <w:bottom w:val="single" w:sz="4" w:space="0" w:color="auto"/>
                </w:tcBorders>
                <w:shd w:val="clear" w:color="auto" w:fill="FFFFFF"/>
                <w:hideMark/>
              </w:tcPr>
              <w:p w14:paraId="4486DBD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447" w:type="pct"/>
                <w:tcBorders>
                  <w:bottom w:val="single" w:sz="4" w:space="0" w:color="auto"/>
                </w:tcBorders>
                <w:shd w:val="clear" w:color="auto" w:fill="FFFFFF"/>
                <w:hideMark/>
              </w:tcPr>
              <w:p w14:paraId="04ACAC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6F5F01CC"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2AD4DE28" w14:textId="77777777" w:rsidR="00C245F8" w:rsidRPr="00C245F8" w:rsidRDefault="00C245F8" w:rsidP="00C245F8">
                <w:pPr>
                  <w:spacing w:before="150" w:after="80"/>
                  <w:jc w:val="both"/>
                  <w:rPr>
                    <w:rFonts w:eastAsia="Times New Roman"/>
                    <w:sz w:val="18"/>
                    <w:szCs w:val="20"/>
                  </w:rPr>
                </w:pPr>
              </w:p>
            </w:tc>
          </w:tr>
          <w:tr w:rsidR="00C245F8" w:rsidRPr="00C245F8" w14:paraId="5C682FC1" w14:textId="77777777" w:rsidTr="00C245F8">
            <w:trPr>
              <w:divId w:val="877863288"/>
              <w:cantSplit/>
              <w:tblHeader/>
            </w:trPr>
            <w:tc>
              <w:tcPr>
                <w:tcW w:w="1331" w:type="pct"/>
                <w:tcBorders>
                  <w:bottom w:val="single" w:sz="4" w:space="0" w:color="auto"/>
                </w:tcBorders>
                <w:shd w:val="clear" w:color="auto" w:fill="F3F3F3"/>
                <w:hideMark/>
              </w:tcPr>
              <w:p w14:paraId="236B897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last_signed_at</w:t>
                </w:r>
              </w:p>
            </w:tc>
            <w:tc>
              <w:tcPr>
                <w:tcW w:w="1705" w:type="pct"/>
                <w:tcBorders>
                  <w:bottom w:val="single" w:sz="4" w:space="0" w:color="auto"/>
                </w:tcBorders>
                <w:shd w:val="clear" w:color="auto" w:fill="F3F3F3"/>
                <w:hideMark/>
              </w:tcPr>
              <w:p w14:paraId="6F857D8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447" w:type="pct"/>
                <w:tcBorders>
                  <w:bottom w:val="single" w:sz="4" w:space="0" w:color="auto"/>
                </w:tcBorders>
                <w:shd w:val="clear" w:color="auto" w:fill="F3F3F3"/>
                <w:hideMark/>
              </w:tcPr>
              <w:p w14:paraId="6F2CD7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2664173B"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68DC0993" w14:textId="77777777" w:rsidR="00C245F8" w:rsidRPr="00C245F8" w:rsidRDefault="00C245F8" w:rsidP="00C245F8">
                <w:pPr>
                  <w:spacing w:before="150" w:after="80"/>
                  <w:jc w:val="both"/>
                  <w:rPr>
                    <w:rFonts w:eastAsia="Times New Roman"/>
                    <w:sz w:val="18"/>
                    <w:szCs w:val="20"/>
                  </w:rPr>
                </w:pPr>
              </w:p>
            </w:tc>
          </w:tr>
          <w:tr w:rsidR="00C245F8" w:rsidRPr="00C245F8" w14:paraId="269277FE" w14:textId="77777777" w:rsidTr="00C245F8">
            <w:trPr>
              <w:divId w:val="877863288"/>
              <w:cantSplit/>
              <w:tblHeader/>
            </w:trPr>
            <w:tc>
              <w:tcPr>
                <w:tcW w:w="1331" w:type="pct"/>
                <w:tcBorders>
                  <w:bottom w:val="single" w:sz="4" w:space="0" w:color="auto"/>
                </w:tcBorders>
                <w:shd w:val="clear" w:color="auto" w:fill="FFFFFF"/>
                <w:hideMark/>
              </w:tcPr>
              <w:p w14:paraId="23FCF9C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last_signer_name</w:t>
                </w:r>
              </w:p>
            </w:tc>
            <w:tc>
              <w:tcPr>
                <w:tcW w:w="1705" w:type="pct"/>
                <w:tcBorders>
                  <w:bottom w:val="single" w:sz="4" w:space="0" w:color="auto"/>
                </w:tcBorders>
                <w:shd w:val="clear" w:color="auto" w:fill="FFFFFF"/>
                <w:hideMark/>
              </w:tcPr>
              <w:p w14:paraId="3B06E1A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447" w:type="pct"/>
                <w:tcBorders>
                  <w:bottom w:val="single" w:sz="4" w:space="0" w:color="auto"/>
                </w:tcBorders>
                <w:shd w:val="clear" w:color="auto" w:fill="FFFFFF"/>
                <w:hideMark/>
              </w:tcPr>
              <w:p w14:paraId="120C34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7949512D"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0CBC1586" w14:textId="77777777" w:rsidR="00C245F8" w:rsidRPr="00C245F8" w:rsidRDefault="00C245F8" w:rsidP="00C245F8">
                <w:pPr>
                  <w:spacing w:before="150" w:after="80"/>
                  <w:jc w:val="both"/>
                  <w:rPr>
                    <w:rFonts w:eastAsia="Times New Roman"/>
                    <w:sz w:val="18"/>
                    <w:szCs w:val="20"/>
                  </w:rPr>
                </w:pPr>
              </w:p>
            </w:tc>
          </w:tr>
          <w:tr w:rsidR="00C245F8" w:rsidRPr="00C245F8" w14:paraId="19646BBD" w14:textId="77777777" w:rsidTr="00C245F8">
            <w:trPr>
              <w:divId w:val="877863288"/>
              <w:cantSplit/>
              <w:tblHeader/>
            </w:trPr>
            <w:tc>
              <w:tcPr>
                <w:tcW w:w="1331" w:type="pct"/>
                <w:shd w:val="clear" w:color="auto" w:fill="F3F3F3"/>
                <w:hideMark/>
              </w:tcPr>
              <w:p w14:paraId="5C121B9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last_signer_role</w:t>
                </w:r>
              </w:p>
            </w:tc>
            <w:tc>
              <w:tcPr>
                <w:tcW w:w="1705" w:type="pct"/>
                <w:shd w:val="clear" w:color="auto" w:fill="F3F3F3"/>
                <w:hideMark/>
              </w:tcPr>
              <w:p w14:paraId="3DB98BA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447" w:type="pct"/>
                <w:shd w:val="clear" w:color="auto" w:fill="F3F3F3"/>
                <w:hideMark/>
              </w:tcPr>
              <w:p w14:paraId="122E918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614" w:type="pct"/>
                <w:shd w:val="clear" w:color="auto" w:fill="F3F3F3"/>
                <w:hideMark/>
              </w:tcPr>
              <w:p w14:paraId="1F91D36B" w14:textId="77777777" w:rsidR="00C245F8" w:rsidRPr="00C245F8" w:rsidRDefault="00C245F8" w:rsidP="00C245F8">
                <w:pPr>
                  <w:spacing w:before="150" w:after="80"/>
                  <w:jc w:val="both"/>
                  <w:rPr>
                    <w:rFonts w:ascii="Aptos" w:eastAsia="Times New Roman" w:hAnsi="Aptos"/>
                    <w:color w:val="1F2937"/>
                    <w:sz w:val="18"/>
                    <w:szCs w:val="18"/>
                  </w:rPr>
                </w:pPr>
              </w:p>
            </w:tc>
            <w:tc>
              <w:tcPr>
                <w:tcW w:w="903" w:type="pct"/>
                <w:shd w:val="clear" w:color="auto" w:fill="F3F3F3"/>
                <w:hideMark/>
              </w:tcPr>
              <w:p w14:paraId="38686E83" w14:textId="77777777" w:rsidR="00C245F8" w:rsidRPr="00C245F8" w:rsidRDefault="00C245F8" w:rsidP="00C245F8">
                <w:pPr>
                  <w:spacing w:before="150" w:after="80"/>
                  <w:jc w:val="both"/>
                  <w:rPr>
                    <w:rFonts w:eastAsia="Times New Roman"/>
                    <w:sz w:val="18"/>
                    <w:szCs w:val="20"/>
                  </w:rPr>
                </w:pPr>
              </w:p>
            </w:tc>
          </w:tr>
        </w:tbl>
        <w:p w14:paraId="3C85E476"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public.documents</w:t>
          </w:r>
        </w:p>
        <w:p w14:paraId="779A628C"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78C39356"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signature.</w:t>
          </w:r>
        </w:p>
        <w:p w14:paraId="01F83B77"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Documentos generados desde plantillas: DOCX/PDF/firma y carpeta Drive por request.</w:t>
          </w:r>
        </w:p>
        <w:p w14:paraId="2B0DE307"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4ECB501F"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68CD982A"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current_hash_id -&gt; public.document_hashes.id</w:t>
          </w:r>
        </w:p>
        <w:p w14:paraId="32537A78"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locked_by -&gt; public.users.id</w:t>
          </w:r>
        </w:p>
        <w:p w14:paraId="478E270F"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request_id -&gt; public.requests.id</w:t>
          </w:r>
        </w:p>
        <w:p w14:paraId="337D3FA5" w14:textId="77777777" w:rsidR="00C245F8" w:rsidRPr="00C245F8" w:rsidRDefault="00C245F8" w:rsidP="00C245F8">
          <w:pPr>
            <w:numPr>
              <w:ilvl w:val="0"/>
              <w:numId w:val="5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request_type_id -&gt; public.request_types.id</w:t>
          </w:r>
        </w:p>
        <w:tbl>
          <w:tblPr>
            <w:tblStyle w:val="Tablaconcuadrcula"/>
            <w:tblW w:w="5000" w:type="pct"/>
            <w:tblLook w:val="04A0" w:firstRow="1" w:lastRow="0" w:firstColumn="1" w:lastColumn="0" w:noHBand="0" w:noVBand="1"/>
          </w:tblPr>
          <w:tblGrid>
            <w:gridCol w:w="1506"/>
            <w:gridCol w:w="1846"/>
            <w:gridCol w:w="651"/>
            <w:gridCol w:w="3176"/>
            <w:gridCol w:w="2449"/>
          </w:tblGrid>
          <w:tr w:rsidR="00C245F8" w:rsidRPr="00C245F8" w14:paraId="7A831DAD" w14:textId="77777777" w:rsidTr="00C245F8">
            <w:trPr>
              <w:divId w:val="877863288"/>
              <w:cantSplit/>
              <w:tblHeader/>
            </w:trPr>
            <w:tc>
              <w:tcPr>
                <w:tcW w:w="764" w:type="pct"/>
                <w:tcBorders>
                  <w:bottom w:val="single" w:sz="4" w:space="0" w:color="auto"/>
                </w:tcBorders>
                <w:shd w:val="clear" w:color="auto" w:fill="325483"/>
                <w:hideMark/>
              </w:tcPr>
              <w:p w14:paraId="66FF649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997" w:type="pct"/>
                <w:tcBorders>
                  <w:bottom w:val="single" w:sz="4" w:space="0" w:color="auto"/>
                </w:tcBorders>
                <w:shd w:val="clear" w:color="auto" w:fill="325483"/>
                <w:hideMark/>
              </w:tcPr>
              <w:p w14:paraId="6EC227C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297BF47A"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632" w:type="pct"/>
                <w:tcBorders>
                  <w:bottom w:val="single" w:sz="4" w:space="0" w:color="auto"/>
                </w:tcBorders>
                <w:shd w:val="clear" w:color="auto" w:fill="325483"/>
                <w:hideMark/>
              </w:tcPr>
              <w:p w14:paraId="135EAC6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1310" w:type="pct"/>
                <w:tcBorders>
                  <w:bottom w:val="single" w:sz="4" w:space="0" w:color="auto"/>
                </w:tcBorders>
                <w:shd w:val="clear" w:color="auto" w:fill="325483"/>
                <w:hideMark/>
              </w:tcPr>
              <w:p w14:paraId="3208110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324431C2" w14:textId="77777777" w:rsidTr="00C245F8">
            <w:trPr>
              <w:divId w:val="877863288"/>
              <w:cantSplit/>
              <w:tblHeader/>
            </w:trPr>
            <w:tc>
              <w:tcPr>
                <w:tcW w:w="764" w:type="pct"/>
                <w:tcBorders>
                  <w:bottom w:val="single" w:sz="4" w:space="0" w:color="auto"/>
                </w:tcBorders>
                <w:shd w:val="clear" w:color="auto" w:fill="F3F3F3"/>
                <w:hideMark/>
              </w:tcPr>
              <w:p w14:paraId="13165C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997" w:type="pct"/>
                <w:tcBorders>
                  <w:bottom w:val="single" w:sz="4" w:space="0" w:color="auto"/>
                </w:tcBorders>
                <w:shd w:val="clear" w:color="auto" w:fill="F3F3F3"/>
                <w:hideMark/>
              </w:tcPr>
              <w:p w14:paraId="5BED2E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bigint</w:t>
                </w:r>
              </w:p>
            </w:tc>
            <w:tc>
              <w:tcPr>
                <w:tcW w:w="297" w:type="pct"/>
                <w:tcBorders>
                  <w:bottom w:val="single" w:sz="4" w:space="0" w:color="auto"/>
                </w:tcBorders>
                <w:shd w:val="clear" w:color="auto" w:fill="F3F3F3"/>
                <w:hideMark/>
              </w:tcPr>
              <w:p w14:paraId="35139D2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632" w:type="pct"/>
                <w:tcBorders>
                  <w:bottom w:val="single" w:sz="4" w:space="0" w:color="auto"/>
                </w:tcBorders>
                <w:shd w:val="clear" w:color="auto" w:fill="F3F3F3"/>
                <w:hideMark/>
              </w:tcPr>
              <w:p w14:paraId="4C807D1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nextval('documents_id_seq'::regclass)</w:t>
                </w:r>
              </w:p>
            </w:tc>
            <w:tc>
              <w:tcPr>
                <w:tcW w:w="1310" w:type="pct"/>
                <w:tcBorders>
                  <w:bottom w:val="single" w:sz="4" w:space="0" w:color="auto"/>
                </w:tcBorders>
                <w:shd w:val="clear" w:color="auto" w:fill="F3F3F3"/>
                <w:hideMark/>
              </w:tcPr>
              <w:p w14:paraId="784CB838"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1DBD7EFD" w14:textId="77777777" w:rsidTr="00C245F8">
            <w:trPr>
              <w:divId w:val="877863288"/>
              <w:cantSplit/>
              <w:tblHeader/>
            </w:trPr>
            <w:tc>
              <w:tcPr>
                <w:tcW w:w="764" w:type="pct"/>
                <w:tcBorders>
                  <w:bottom w:val="single" w:sz="4" w:space="0" w:color="auto"/>
                </w:tcBorders>
                <w:shd w:val="clear" w:color="auto" w:fill="FFFFFF"/>
                <w:hideMark/>
              </w:tcPr>
              <w:p w14:paraId="7D35AB3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request_id</w:t>
                </w:r>
              </w:p>
            </w:tc>
            <w:tc>
              <w:tcPr>
                <w:tcW w:w="997" w:type="pct"/>
                <w:tcBorders>
                  <w:bottom w:val="single" w:sz="4" w:space="0" w:color="auto"/>
                </w:tcBorders>
                <w:shd w:val="clear" w:color="auto" w:fill="FFFFFF"/>
                <w:hideMark/>
              </w:tcPr>
              <w:p w14:paraId="0EF6C2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2B8D172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632" w:type="pct"/>
                <w:tcBorders>
                  <w:bottom w:val="single" w:sz="4" w:space="0" w:color="auto"/>
                </w:tcBorders>
                <w:shd w:val="clear" w:color="auto" w:fill="FFFFFF"/>
                <w:hideMark/>
              </w:tcPr>
              <w:p w14:paraId="5EBEFBCD" w14:textId="77777777" w:rsidR="00C245F8" w:rsidRPr="00C245F8" w:rsidRDefault="00C245F8" w:rsidP="00C245F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5FCEDB3C" w14:textId="77777777" w:rsidR="00C245F8" w:rsidRPr="00C245F8" w:rsidRDefault="00C245F8" w:rsidP="00C245F8">
                <w:pPr>
                  <w:spacing w:before="150" w:after="80"/>
                  <w:jc w:val="both"/>
                  <w:rPr>
                    <w:rFonts w:eastAsia="Times New Roman"/>
                    <w:sz w:val="18"/>
                    <w:szCs w:val="20"/>
                  </w:rPr>
                </w:pPr>
              </w:p>
            </w:tc>
          </w:tr>
          <w:tr w:rsidR="00C245F8" w:rsidRPr="00C245F8" w14:paraId="6EBD706F" w14:textId="77777777" w:rsidTr="00C245F8">
            <w:trPr>
              <w:divId w:val="877863288"/>
              <w:cantSplit/>
              <w:tblHeader/>
            </w:trPr>
            <w:tc>
              <w:tcPr>
                <w:tcW w:w="764" w:type="pct"/>
                <w:tcBorders>
                  <w:bottom w:val="single" w:sz="4" w:space="0" w:color="auto"/>
                </w:tcBorders>
                <w:shd w:val="clear" w:color="auto" w:fill="F3F3F3"/>
                <w:hideMark/>
              </w:tcPr>
              <w:p w14:paraId="09BD82D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request_type_id</w:t>
                </w:r>
              </w:p>
            </w:tc>
            <w:tc>
              <w:tcPr>
                <w:tcW w:w="997" w:type="pct"/>
                <w:tcBorders>
                  <w:bottom w:val="single" w:sz="4" w:space="0" w:color="auto"/>
                </w:tcBorders>
                <w:shd w:val="clear" w:color="auto" w:fill="F3F3F3"/>
                <w:hideMark/>
              </w:tcPr>
              <w:p w14:paraId="4651E85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4F4A66A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632" w:type="pct"/>
                <w:tcBorders>
                  <w:bottom w:val="single" w:sz="4" w:space="0" w:color="auto"/>
                </w:tcBorders>
                <w:shd w:val="clear" w:color="auto" w:fill="F3F3F3"/>
                <w:hideMark/>
              </w:tcPr>
              <w:p w14:paraId="745219B1" w14:textId="77777777" w:rsidR="00C245F8" w:rsidRPr="00C245F8" w:rsidRDefault="00C245F8" w:rsidP="00C245F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3F3F3"/>
                <w:hideMark/>
              </w:tcPr>
              <w:p w14:paraId="0CB09E81" w14:textId="77777777" w:rsidR="00C245F8" w:rsidRPr="00C245F8" w:rsidRDefault="00C245F8" w:rsidP="00C245F8">
                <w:pPr>
                  <w:spacing w:before="150" w:after="80"/>
                  <w:jc w:val="both"/>
                  <w:rPr>
                    <w:rFonts w:eastAsia="Times New Roman"/>
                    <w:sz w:val="18"/>
                    <w:szCs w:val="20"/>
                  </w:rPr>
                </w:pPr>
              </w:p>
            </w:tc>
          </w:tr>
          <w:tr w:rsidR="00C245F8" w:rsidRPr="00C245F8" w14:paraId="13FF8216" w14:textId="77777777" w:rsidTr="00C245F8">
            <w:trPr>
              <w:divId w:val="877863288"/>
              <w:cantSplit/>
              <w:tblHeader/>
            </w:trPr>
            <w:tc>
              <w:tcPr>
                <w:tcW w:w="764" w:type="pct"/>
                <w:tcBorders>
                  <w:bottom w:val="single" w:sz="4" w:space="0" w:color="auto"/>
                </w:tcBorders>
                <w:shd w:val="clear" w:color="auto" w:fill="FFFFFF"/>
                <w:hideMark/>
              </w:tcPr>
              <w:p w14:paraId="748F4D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doc_drive_id</w:t>
                </w:r>
              </w:p>
            </w:tc>
            <w:tc>
              <w:tcPr>
                <w:tcW w:w="997" w:type="pct"/>
                <w:tcBorders>
                  <w:bottom w:val="single" w:sz="4" w:space="0" w:color="auto"/>
                </w:tcBorders>
                <w:shd w:val="clear" w:color="auto" w:fill="FFFFFF"/>
                <w:hideMark/>
              </w:tcPr>
              <w:p w14:paraId="38A2FF4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6027E0C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74E7A6B5" w14:textId="77777777" w:rsidR="00C245F8" w:rsidRPr="00C245F8" w:rsidRDefault="00C245F8" w:rsidP="00C245F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75F35B39" w14:textId="77777777" w:rsidR="00C245F8" w:rsidRPr="00C245F8" w:rsidRDefault="00C245F8" w:rsidP="00C245F8">
                <w:pPr>
                  <w:spacing w:before="150" w:after="80"/>
                  <w:jc w:val="both"/>
                  <w:rPr>
                    <w:rFonts w:eastAsia="Times New Roman"/>
                    <w:sz w:val="18"/>
                    <w:szCs w:val="20"/>
                  </w:rPr>
                </w:pPr>
              </w:p>
            </w:tc>
          </w:tr>
          <w:tr w:rsidR="00C245F8" w:rsidRPr="00C245F8" w14:paraId="5382F1CA" w14:textId="77777777" w:rsidTr="00C245F8">
            <w:trPr>
              <w:divId w:val="877863288"/>
              <w:cantSplit/>
              <w:tblHeader/>
            </w:trPr>
            <w:tc>
              <w:tcPr>
                <w:tcW w:w="764" w:type="pct"/>
                <w:tcBorders>
                  <w:bottom w:val="single" w:sz="4" w:space="0" w:color="auto"/>
                </w:tcBorders>
                <w:shd w:val="clear" w:color="auto" w:fill="F3F3F3"/>
                <w:hideMark/>
              </w:tcPr>
              <w:p w14:paraId="4C2E3A8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pdf_drive_id</w:t>
                </w:r>
              </w:p>
            </w:tc>
            <w:tc>
              <w:tcPr>
                <w:tcW w:w="997" w:type="pct"/>
                <w:tcBorders>
                  <w:bottom w:val="single" w:sz="4" w:space="0" w:color="auto"/>
                </w:tcBorders>
                <w:shd w:val="clear" w:color="auto" w:fill="F3F3F3"/>
                <w:hideMark/>
              </w:tcPr>
              <w:p w14:paraId="2487C07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06EF0E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1C0E7DC9" w14:textId="77777777" w:rsidR="00C245F8" w:rsidRPr="00C245F8" w:rsidRDefault="00C245F8" w:rsidP="00C245F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3F3F3"/>
                <w:hideMark/>
              </w:tcPr>
              <w:p w14:paraId="72FC48D4" w14:textId="77777777" w:rsidR="00C245F8" w:rsidRPr="00C245F8" w:rsidRDefault="00C245F8" w:rsidP="00C245F8">
                <w:pPr>
                  <w:spacing w:before="150" w:after="80"/>
                  <w:jc w:val="both"/>
                  <w:rPr>
                    <w:rFonts w:eastAsia="Times New Roman"/>
                    <w:sz w:val="18"/>
                    <w:szCs w:val="20"/>
                  </w:rPr>
                </w:pPr>
              </w:p>
            </w:tc>
          </w:tr>
          <w:tr w:rsidR="00C245F8" w:rsidRPr="00C245F8" w14:paraId="54A9E607" w14:textId="77777777" w:rsidTr="00C245F8">
            <w:trPr>
              <w:divId w:val="877863288"/>
              <w:cantSplit/>
              <w:tblHeader/>
            </w:trPr>
            <w:tc>
              <w:tcPr>
                <w:tcW w:w="764" w:type="pct"/>
                <w:tcBorders>
                  <w:bottom w:val="single" w:sz="4" w:space="0" w:color="auto"/>
                </w:tcBorders>
                <w:shd w:val="clear" w:color="auto" w:fill="FFFFFF"/>
                <w:hideMark/>
              </w:tcPr>
              <w:p w14:paraId="6182A72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folder_drive_id</w:t>
                </w:r>
              </w:p>
            </w:tc>
            <w:tc>
              <w:tcPr>
                <w:tcW w:w="997" w:type="pct"/>
                <w:tcBorders>
                  <w:bottom w:val="single" w:sz="4" w:space="0" w:color="auto"/>
                </w:tcBorders>
                <w:shd w:val="clear" w:color="auto" w:fill="FFFFFF"/>
                <w:hideMark/>
              </w:tcPr>
              <w:p w14:paraId="6C52612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2F66BA1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12FCD301" w14:textId="77777777" w:rsidR="00C245F8" w:rsidRPr="00C245F8" w:rsidRDefault="00C245F8" w:rsidP="00C245F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08378304" w14:textId="77777777" w:rsidR="00C245F8" w:rsidRPr="00C245F8" w:rsidRDefault="00C245F8" w:rsidP="00C245F8">
                <w:pPr>
                  <w:spacing w:before="150" w:after="80"/>
                  <w:jc w:val="both"/>
                  <w:rPr>
                    <w:rFonts w:eastAsia="Times New Roman"/>
                    <w:sz w:val="18"/>
                    <w:szCs w:val="20"/>
                  </w:rPr>
                </w:pPr>
              </w:p>
            </w:tc>
          </w:tr>
          <w:tr w:rsidR="00C245F8" w:rsidRPr="00C245F8" w14:paraId="043FEAF7" w14:textId="77777777" w:rsidTr="00C245F8">
            <w:trPr>
              <w:divId w:val="877863288"/>
              <w:cantSplit/>
              <w:tblHeader/>
            </w:trPr>
            <w:tc>
              <w:tcPr>
                <w:tcW w:w="764" w:type="pct"/>
                <w:tcBorders>
                  <w:bottom w:val="single" w:sz="4" w:space="0" w:color="auto"/>
                </w:tcBorders>
                <w:shd w:val="clear" w:color="auto" w:fill="F3F3F3"/>
                <w:hideMark/>
              </w:tcPr>
              <w:p w14:paraId="14EA6F8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version_number</w:t>
                </w:r>
              </w:p>
            </w:tc>
            <w:tc>
              <w:tcPr>
                <w:tcW w:w="997" w:type="pct"/>
                <w:tcBorders>
                  <w:bottom w:val="single" w:sz="4" w:space="0" w:color="auto"/>
                </w:tcBorders>
                <w:shd w:val="clear" w:color="auto" w:fill="F3F3F3"/>
                <w:hideMark/>
              </w:tcPr>
              <w:p w14:paraId="00C4CDA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191364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1813B4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1</w:t>
                </w:r>
              </w:p>
            </w:tc>
            <w:tc>
              <w:tcPr>
                <w:tcW w:w="1310" w:type="pct"/>
                <w:tcBorders>
                  <w:bottom w:val="single" w:sz="4" w:space="0" w:color="auto"/>
                </w:tcBorders>
                <w:shd w:val="clear" w:color="auto" w:fill="F3F3F3"/>
                <w:hideMark/>
              </w:tcPr>
              <w:p w14:paraId="46FA1D39"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EB6370C" w14:textId="77777777" w:rsidTr="00C245F8">
            <w:trPr>
              <w:divId w:val="877863288"/>
              <w:cantSplit/>
              <w:tblHeader/>
            </w:trPr>
            <w:tc>
              <w:tcPr>
                <w:tcW w:w="764" w:type="pct"/>
                <w:tcBorders>
                  <w:bottom w:val="single" w:sz="4" w:space="0" w:color="auto"/>
                </w:tcBorders>
                <w:shd w:val="clear" w:color="auto" w:fill="FFFFFF"/>
                <w:hideMark/>
              </w:tcPr>
              <w:p w14:paraId="2325BA0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signed</w:t>
                </w:r>
              </w:p>
            </w:tc>
            <w:tc>
              <w:tcPr>
                <w:tcW w:w="997" w:type="pct"/>
                <w:tcBorders>
                  <w:bottom w:val="single" w:sz="4" w:space="0" w:color="auto"/>
                </w:tcBorders>
                <w:shd w:val="clear" w:color="auto" w:fill="FFFFFF"/>
                <w:hideMark/>
              </w:tcPr>
              <w:p w14:paraId="795E968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tcBorders>
                  <w:bottom w:val="single" w:sz="4" w:space="0" w:color="auto"/>
                </w:tcBorders>
                <w:shd w:val="clear" w:color="auto" w:fill="FFFFFF"/>
                <w:hideMark/>
              </w:tcPr>
              <w:p w14:paraId="3CC0A5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4591B3D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false</w:t>
                </w:r>
              </w:p>
            </w:tc>
            <w:tc>
              <w:tcPr>
                <w:tcW w:w="1310" w:type="pct"/>
                <w:tcBorders>
                  <w:bottom w:val="single" w:sz="4" w:space="0" w:color="auto"/>
                </w:tcBorders>
                <w:shd w:val="clear" w:color="auto" w:fill="FFFFFF"/>
                <w:hideMark/>
              </w:tcPr>
              <w:p w14:paraId="01AE1708"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60F45C30" w14:textId="77777777" w:rsidTr="00C245F8">
            <w:trPr>
              <w:divId w:val="877863288"/>
              <w:cantSplit/>
              <w:tblHeader/>
            </w:trPr>
            <w:tc>
              <w:tcPr>
                <w:tcW w:w="764" w:type="pct"/>
                <w:tcBorders>
                  <w:bottom w:val="single" w:sz="4" w:space="0" w:color="auto"/>
                </w:tcBorders>
                <w:shd w:val="clear" w:color="auto" w:fill="F3F3F3"/>
                <w:hideMark/>
              </w:tcPr>
              <w:p w14:paraId="7F6A70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997" w:type="pct"/>
                <w:tcBorders>
                  <w:bottom w:val="single" w:sz="4" w:space="0" w:color="auto"/>
                </w:tcBorders>
                <w:shd w:val="clear" w:color="auto" w:fill="F3F3F3"/>
                <w:hideMark/>
              </w:tcPr>
              <w:p w14:paraId="315C3EE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3F3F3"/>
                <w:hideMark/>
              </w:tcPr>
              <w:p w14:paraId="3AE64EF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3070C0F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310" w:type="pct"/>
                <w:tcBorders>
                  <w:bottom w:val="single" w:sz="4" w:space="0" w:color="auto"/>
                </w:tcBorders>
                <w:shd w:val="clear" w:color="auto" w:fill="F3F3F3"/>
                <w:hideMark/>
              </w:tcPr>
              <w:p w14:paraId="70A765AC"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40A23FD3" w14:textId="77777777" w:rsidTr="00C245F8">
            <w:trPr>
              <w:divId w:val="877863288"/>
              <w:cantSplit/>
              <w:tblHeader/>
            </w:trPr>
            <w:tc>
              <w:tcPr>
                <w:tcW w:w="764" w:type="pct"/>
                <w:tcBorders>
                  <w:bottom w:val="single" w:sz="4" w:space="0" w:color="auto"/>
                </w:tcBorders>
                <w:shd w:val="clear" w:color="auto" w:fill="FFFFFF"/>
                <w:hideMark/>
              </w:tcPr>
              <w:p w14:paraId="19817C1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997" w:type="pct"/>
                <w:tcBorders>
                  <w:bottom w:val="single" w:sz="4" w:space="0" w:color="auto"/>
                </w:tcBorders>
                <w:shd w:val="clear" w:color="auto" w:fill="FFFFFF"/>
                <w:hideMark/>
              </w:tcPr>
              <w:p w14:paraId="1781A83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FFFFF"/>
                <w:hideMark/>
              </w:tcPr>
              <w:p w14:paraId="641E179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717D14F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310" w:type="pct"/>
                <w:tcBorders>
                  <w:bottom w:val="single" w:sz="4" w:space="0" w:color="auto"/>
                </w:tcBorders>
                <w:shd w:val="clear" w:color="auto" w:fill="FFFFFF"/>
                <w:hideMark/>
              </w:tcPr>
              <w:p w14:paraId="669A1847"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1F6DFA13" w14:textId="77777777" w:rsidTr="00C245F8">
            <w:trPr>
              <w:divId w:val="877863288"/>
              <w:cantSplit/>
              <w:tblHeader/>
            </w:trPr>
            <w:tc>
              <w:tcPr>
                <w:tcW w:w="764" w:type="pct"/>
                <w:tcBorders>
                  <w:bottom w:val="single" w:sz="4" w:space="0" w:color="auto"/>
                </w:tcBorders>
                <w:shd w:val="clear" w:color="auto" w:fill="F3F3F3"/>
                <w:hideMark/>
              </w:tcPr>
              <w:p w14:paraId="2B7747F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signature_status</w:t>
                </w:r>
              </w:p>
            </w:tc>
            <w:tc>
              <w:tcPr>
                <w:tcW w:w="997" w:type="pct"/>
                <w:tcBorders>
                  <w:bottom w:val="single" w:sz="4" w:space="0" w:color="auto"/>
                </w:tcBorders>
                <w:shd w:val="clear" w:color="auto" w:fill="F3F3F3"/>
                <w:hideMark/>
              </w:tcPr>
              <w:p w14:paraId="1A0F843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604F73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6308B0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'pending'::character varying</w:t>
                </w:r>
              </w:p>
            </w:tc>
            <w:tc>
              <w:tcPr>
                <w:tcW w:w="1310" w:type="pct"/>
                <w:tcBorders>
                  <w:bottom w:val="single" w:sz="4" w:space="0" w:color="auto"/>
                </w:tcBorders>
                <w:shd w:val="clear" w:color="auto" w:fill="F3F3F3"/>
                <w:hideMark/>
              </w:tcPr>
              <w:p w14:paraId="5F5A1F4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Status: pending, signed, locked, expired</w:t>
                </w:r>
              </w:p>
            </w:tc>
          </w:tr>
          <w:tr w:rsidR="00C245F8" w:rsidRPr="00C245F8" w14:paraId="51845EC1" w14:textId="77777777" w:rsidTr="00C245F8">
            <w:trPr>
              <w:divId w:val="877863288"/>
              <w:cantSplit/>
              <w:tblHeader/>
            </w:trPr>
            <w:tc>
              <w:tcPr>
                <w:tcW w:w="764" w:type="pct"/>
                <w:tcBorders>
                  <w:bottom w:val="single" w:sz="4" w:space="0" w:color="auto"/>
                </w:tcBorders>
                <w:shd w:val="clear" w:color="auto" w:fill="FFFFFF"/>
                <w:hideMark/>
              </w:tcPr>
              <w:p w14:paraId="591F6F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current_hash_id</w:t>
                </w:r>
              </w:p>
            </w:tc>
            <w:tc>
              <w:tcPr>
                <w:tcW w:w="997" w:type="pct"/>
                <w:tcBorders>
                  <w:bottom w:val="single" w:sz="4" w:space="0" w:color="auto"/>
                </w:tcBorders>
                <w:shd w:val="clear" w:color="auto" w:fill="FFFFFF"/>
                <w:hideMark/>
              </w:tcPr>
              <w:p w14:paraId="25FB43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3365556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518B591E" w14:textId="77777777" w:rsidR="00C245F8" w:rsidRPr="00C245F8" w:rsidRDefault="00C245F8" w:rsidP="00C245F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69E6ACE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Reference to the current document hash</w:t>
                </w:r>
              </w:p>
            </w:tc>
          </w:tr>
          <w:tr w:rsidR="00C245F8" w:rsidRPr="00C245F8" w14:paraId="235032A1" w14:textId="77777777" w:rsidTr="00C245F8">
            <w:trPr>
              <w:divId w:val="877863288"/>
              <w:cantSplit/>
              <w:tblHeader/>
            </w:trPr>
            <w:tc>
              <w:tcPr>
                <w:tcW w:w="764" w:type="pct"/>
                <w:tcBorders>
                  <w:bottom w:val="single" w:sz="4" w:space="0" w:color="auto"/>
                </w:tcBorders>
                <w:shd w:val="clear" w:color="auto" w:fill="F3F3F3"/>
                <w:hideMark/>
              </w:tcPr>
              <w:p w14:paraId="5E33F27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is_locked</w:t>
                </w:r>
              </w:p>
            </w:tc>
            <w:tc>
              <w:tcPr>
                <w:tcW w:w="997" w:type="pct"/>
                <w:tcBorders>
                  <w:bottom w:val="single" w:sz="4" w:space="0" w:color="auto"/>
                </w:tcBorders>
                <w:shd w:val="clear" w:color="auto" w:fill="F3F3F3"/>
                <w:hideMark/>
              </w:tcPr>
              <w:p w14:paraId="09E9D6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tcBorders>
                  <w:bottom w:val="single" w:sz="4" w:space="0" w:color="auto"/>
                </w:tcBorders>
                <w:shd w:val="clear" w:color="auto" w:fill="F3F3F3"/>
                <w:hideMark/>
              </w:tcPr>
              <w:p w14:paraId="6AC5EFF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4692B90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false</w:t>
                </w:r>
              </w:p>
            </w:tc>
            <w:tc>
              <w:tcPr>
                <w:tcW w:w="1310" w:type="pct"/>
                <w:tcBorders>
                  <w:bottom w:val="single" w:sz="4" w:space="0" w:color="auto"/>
                </w:tcBorders>
                <w:shd w:val="clear" w:color="auto" w:fill="F3F3F3"/>
                <w:hideMark/>
              </w:tcPr>
              <w:p w14:paraId="05D04E1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 if document is locked after signing</w:t>
                </w:r>
              </w:p>
            </w:tc>
          </w:tr>
          <w:tr w:rsidR="00C245F8" w:rsidRPr="00C245F8" w14:paraId="5AC3D924" w14:textId="77777777" w:rsidTr="00C245F8">
            <w:trPr>
              <w:divId w:val="877863288"/>
              <w:cantSplit/>
              <w:tblHeader/>
            </w:trPr>
            <w:tc>
              <w:tcPr>
                <w:tcW w:w="764" w:type="pct"/>
                <w:tcBorders>
                  <w:bottom w:val="single" w:sz="4" w:space="0" w:color="auto"/>
                </w:tcBorders>
                <w:shd w:val="clear" w:color="auto" w:fill="FFFFFF"/>
                <w:hideMark/>
              </w:tcPr>
              <w:p w14:paraId="56B30A6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locked_at</w:t>
                </w:r>
              </w:p>
            </w:tc>
            <w:tc>
              <w:tcPr>
                <w:tcW w:w="997" w:type="pct"/>
                <w:tcBorders>
                  <w:bottom w:val="single" w:sz="4" w:space="0" w:color="auto"/>
                </w:tcBorders>
                <w:shd w:val="clear" w:color="auto" w:fill="FFFFFF"/>
                <w:hideMark/>
              </w:tcPr>
              <w:p w14:paraId="2DA2E8F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97" w:type="pct"/>
                <w:tcBorders>
                  <w:bottom w:val="single" w:sz="4" w:space="0" w:color="auto"/>
                </w:tcBorders>
                <w:shd w:val="clear" w:color="auto" w:fill="FFFFFF"/>
                <w:hideMark/>
              </w:tcPr>
              <w:p w14:paraId="5DCEF8A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68262B15" w14:textId="77777777" w:rsidR="00C245F8" w:rsidRPr="00C245F8" w:rsidRDefault="00C245F8" w:rsidP="00C245F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1B4FAD9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when document was locked</w:t>
                </w:r>
              </w:p>
            </w:tc>
          </w:tr>
          <w:tr w:rsidR="00C245F8" w:rsidRPr="00C245F8" w14:paraId="57BDA7CA" w14:textId="77777777" w:rsidTr="00C245F8">
            <w:trPr>
              <w:divId w:val="877863288"/>
              <w:cantSplit/>
              <w:tblHeader/>
            </w:trPr>
            <w:tc>
              <w:tcPr>
                <w:tcW w:w="764" w:type="pct"/>
                <w:shd w:val="clear" w:color="auto" w:fill="F3F3F3"/>
                <w:hideMark/>
              </w:tcPr>
              <w:p w14:paraId="266E1F0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locked_by</w:t>
                </w:r>
              </w:p>
            </w:tc>
            <w:tc>
              <w:tcPr>
                <w:tcW w:w="997" w:type="pct"/>
                <w:shd w:val="clear" w:color="auto" w:fill="F3F3F3"/>
                <w:hideMark/>
              </w:tcPr>
              <w:p w14:paraId="69A85C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shd w:val="clear" w:color="auto" w:fill="F3F3F3"/>
                <w:hideMark/>
              </w:tcPr>
              <w:p w14:paraId="7B00E73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632" w:type="pct"/>
                <w:shd w:val="clear" w:color="auto" w:fill="F3F3F3"/>
                <w:hideMark/>
              </w:tcPr>
              <w:p w14:paraId="6CB29532" w14:textId="77777777" w:rsidR="00C245F8" w:rsidRPr="00C245F8" w:rsidRDefault="00C245F8" w:rsidP="00C245F8">
                <w:pPr>
                  <w:spacing w:before="150" w:after="80"/>
                  <w:jc w:val="both"/>
                  <w:rPr>
                    <w:rFonts w:ascii="Aptos" w:eastAsia="Times New Roman" w:hAnsi="Aptos"/>
                    <w:color w:val="1F2937"/>
                    <w:sz w:val="18"/>
                    <w:szCs w:val="18"/>
                  </w:rPr>
                </w:pPr>
              </w:p>
            </w:tc>
            <w:tc>
              <w:tcPr>
                <w:tcW w:w="1310" w:type="pct"/>
                <w:shd w:val="clear" w:color="auto" w:fill="F3F3F3"/>
                <w:hideMark/>
              </w:tcPr>
              <w:p w14:paraId="1A12A1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 who locked the document</w:t>
                </w:r>
              </w:p>
            </w:tc>
          </w:tr>
        </w:tbl>
        <w:p w14:paraId="21DAE0ED" w14:textId="77777777" w:rsidR="00C245F8" w:rsidRPr="00C245F8" w:rsidRDefault="00C245F8" w:rsidP="00C245F8">
          <w:pPr>
            <w:numPr>
              <w:ilvl w:val="0"/>
              <w:numId w:val="5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64F3B731" w14:textId="77777777" w:rsidR="00C245F8" w:rsidRPr="00C245F8" w:rsidRDefault="00C245F8" w:rsidP="00C245F8">
          <w:pPr>
            <w:numPr>
              <w:ilvl w:val="0"/>
              <w:numId w:val="5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documents_pkey: CREATE UNIQUE INDEX documents_pkey ON public.documents USING btree (id)</w:t>
          </w:r>
        </w:p>
        <w:p w14:paraId="74C7BD7F" w14:textId="77777777" w:rsidR="00C245F8" w:rsidRPr="00C245F8" w:rsidRDefault="00C245F8" w:rsidP="00C245F8">
          <w:pPr>
            <w:numPr>
              <w:ilvl w:val="0"/>
              <w:numId w:val="5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idx_documents_request_id: CREATE INDEX idx_documents_request_id ON public.documents USING btree (request_id)</w:t>
          </w:r>
        </w:p>
        <w:p w14:paraId="2DBDA427"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lastRenderedPageBreak/>
            <w:t>public.notifications</w:t>
          </w:r>
        </w:p>
        <w:p w14:paraId="5F4F3F1D" w14:textId="77777777" w:rsidR="00C245F8" w:rsidRPr="00C245F8" w:rsidRDefault="00C245F8" w:rsidP="00C245F8">
          <w:pPr>
            <w:numPr>
              <w:ilvl w:val="0"/>
              <w:numId w:val="5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7E35184B" w14:textId="77777777" w:rsidR="00C245F8" w:rsidRPr="00C245F8" w:rsidRDefault="00C245F8" w:rsidP="00C245F8">
          <w:pPr>
            <w:numPr>
              <w:ilvl w:val="0"/>
              <w:numId w:val="5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auth, security, approvals.</w:t>
          </w:r>
        </w:p>
        <w:p w14:paraId="55F1F081" w14:textId="77777777" w:rsidR="00C245F8" w:rsidRPr="00C245F8" w:rsidRDefault="00C245F8" w:rsidP="00C245F8">
          <w:pPr>
            <w:numPr>
              <w:ilvl w:val="0"/>
              <w:numId w:val="5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3DA4570F" w14:textId="77777777" w:rsidR="00C245F8" w:rsidRPr="00C245F8" w:rsidRDefault="00C245F8" w:rsidP="00C245F8">
          <w:pPr>
            <w:numPr>
              <w:ilvl w:val="0"/>
              <w:numId w:val="5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64ACBE40" w14:textId="77777777" w:rsidR="00C245F8" w:rsidRPr="00C245F8" w:rsidRDefault="00C245F8" w:rsidP="00C245F8">
          <w:pPr>
            <w:numPr>
              <w:ilvl w:val="0"/>
              <w:numId w:val="5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520B9B5B" w14:textId="77777777" w:rsidR="00C245F8" w:rsidRPr="00C245F8" w:rsidRDefault="00C245F8" w:rsidP="00C245F8">
          <w:pPr>
            <w:numPr>
              <w:ilvl w:val="0"/>
              <w:numId w:val="5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user_id -&gt; public.users.id</w:t>
          </w:r>
        </w:p>
        <w:tbl>
          <w:tblPr>
            <w:tblStyle w:val="Tablaconcuadrcula"/>
            <w:tblW w:w="5000" w:type="pct"/>
            <w:tblLook w:val="04A0" w:firstRow="1" w:lastRow="0" w:firstColumn="1" w:lastColumn="0" w:noHBand="0" w:noVBand="1"/>
          </w:tblPr>
          <w:tblGrid>
            <w:gridCol w:w="1195"/>
            <w:gridCol w:w="2579"/>
            <w:gridCol w:w="676"/>
            <w:gridCol w:w="3813"/>
            <w:gridCol w:w="1365"/>
          </w:tblGrid>
          <w:tr w:rsidR="00C245F8" w:rsidRPr="00C245F8" w14:paraId="69551C8B" w14:textId="77777777" w:rsidTr="00C245F8">
            <w:trPr>
              <w:divId w:val="877863288"/>
              <w:cantSplit/>
              <w:tblHeader/>
            </w:trPr>
            <w:tc>
              <w:tcPr>
                <w:tcW w:w="620" w:type="pct"/>
                <w:tcBorders>
                  <w:bottom w:val="single" w:sz="4" w:space="0" w:color="auto"/>
                </w:tcBorders>
                <w:shd w:val="clear" w:color="auto" w:fill="325483"/>
                <w:hideMark/>
              </w:tcPr>
              <w:p w14:paraId="2253C07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339" w:type="pct"/>
                <w:tcBorders>
                  <w:bottom w:val="single" w:sz="4" w:space="0" w:color="auto"/>
                </w:tcBorders>
                <w:shd w:val="clear" w:color="auto" w:fill="325483"/>
                <w:hideMark/>
              </w:tcPr>
              <w:p w14:paraId="020A3C0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51" w:type="pct"/>
                <w:tcBorders>
                  <w:bottom w:val="single" w:sz="4" w:space="0" w:color="auto"/>
                </w:tcBorders>
                <w:shd w:val="clear" w:color="auto" w:fill="325483"/>
                <w:hideMark/>
              </w:tcPr>
              <w:p w14:paraId="5DAD293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980" w:type="pct"/>
                <w:tcBorders>
                  <w:bottom w:val="single" w:sz="4" w:space="0" w:color="auto"/>
                </w:tcBorders>
                <w:shd w:val="clear" w:color="auto" w:fill="325483"/>
                <w:hideMark/>
              </w:tcPr>
              <w:p w14:paraId="5711F81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709" w:type="pct"/>
                <w:tcBorders>
                  <w:bottom w:val="single" w:sz="4" w:space="0" w:color="auto"/>
                </w:tcBorders>
                <w:shd w:val="clear" w:color="auto" w:fill="325483"/>
                <w:hideMark/>
              </w:tcPr>
              <w:p w14:paraId="6766AF0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465CCCB7" w14:textId="77777777" w:rsidTr="00C245F8">
            <w:trPr>
              <w:divId w:val="877863288"/>
              <w:cantSplit/>
              <w:tblHeader/>
            </w:trPr>
            <w:tc>
              <w:tcPr>
                <w:tcW w:w="620" w:type="pct"/>
                <w:tcBorders>
                  <w:bottom w:val="single" w:sz="4" w:space="0" w:color="auto"/>
                </w:tcBorders>
                <w:shd w:val="clear" w:color="auto" w:fill="F3F3F3"/>
                <w:hideMark/>
              </w:tcPr>
              <w:p w14:paraId="0134F6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339" w:type="pct"/>
                <w:tcBorders>
                  <w:bottom w:val="single" w:sz="4" w:space="0" w:color="auto"/>
                </w:tcBorders>
                <w:shd w:val="clear" w:color="auto" w:fill="F3F3F3"/>
                <w:hideMark/>
              </w:tcPr>
              <w:p w14:paraId="67E1B6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51" w:type="pct"/>
                <w:tcBorders>
                  <w:bottom w:val="single" w:sz="4" w:space="0" w:color="auto"/>
                </w:tcBorders>
                <w:shd w:val="clear" w:color="auto" w:fill="F3F3F3"/>
                <w:hideMark/>
              </w:tcPr>
              <w:p w14:paraId="591AFF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0" w:type="pct"/>
                <w:tcBorders>
                  <w:bottom w:val="single" w:sz="4" w:space="0" w:color="auto"/>
                </w:tcBorders>
                <w:shd w:val="clear" w:color="auto" w:fill="F3F3F3"/>
                <w:hideMark/>
              </w:tcPr>
              <w:p w14:paraId="7BC086F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nextval('notifications_id_seq'::regclass)</w:t>
                </w:r>
              </w:p>
            </w:tc>
            <w:tc>
              <w:tcPr>
                <w:tcW w:w="709" w:type="pct"/>
                <w:tcBorders>
                  <w:bottom w:val="single" w:sz="4" w:space="0" w:color="auto"/>
                </w:tcBorders>
                <w:shd w:val="clear" w:color="auto" w:fill="F3F3F3"/>
                <w:hideMark/>
              </w:tcPr>
              <w:p w14:paraId="240747D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6B87A58" w14:textId="77777777" w:rsidTr="00C245F8">
            <w:trPr>
              <w:divId w:val="877863288"/>
              <w:cantSplit/>
              <w:tblHeader/>
            </w:trPr>
            <w:tc>
              <w:tcPr>
                <w:tcW w:w="620" w:type="pct"/>
                <w:tcBorders>
                  <w:bottom w:val="single" w:sz="4" w:space="0" w:color="auto"/>
                </w:tcBorders>
                <w:shd w:val="clear" w:color="auto" w:fill="FFFFFF"/>
                <w:hideMark/>
              </w:tcPr>
              <w:p w14:paraId="712663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user_id</w:t>
                </w:r>
              </w:p>
            </w:tc>
            <w:tc>
              <w:tcPr>
                <w:tcW w:w="1339" w:type="pct"/>
                <w:tcBorders>
                  <w:bottom w:val="single" w:sz="4" w:space="0" w:color="auto"/>
                </w:tcBorders>
                <w:shd w:val="clear" w:color="auto" w:fill="FFFFFF"/>
                <w:hideMark/>
              </w:tcPr>
              <w:p w14:paraId="68CD53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51" w:type="pct"/>
                <w:tcBorders>
                  <w:bottom w:val="single" w:sz="4" w:space="0" w:color="auto"/>
                </w:tcBorders>
                <w:shd w:val="clear" w:color="auto" w:fill="FFFFFF"/>
                <w:hideMark/>
              </w:tcPr>
              <w:p w14:paraId="27F6254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0" w:type="pct"/>
                <w:tcBorders>
                  <w:bottom w:val="single" w:sz="4" w:space="0" w:color="auto"/>
                </w:tcBorders>
                <w:shd w:val="clear" w:color="auto" w:fill="FFFFFF"/>
                <w:hideMark/>
              </w:tcPr>
              <w:p w14:paraId="29000AED" w14:textId="77777777" w:rsidR="00C245F8" w:rsidRPr="00C245F8" w:rsidRDefault="00C245F8" w:rsidP="00C245F8">
                <w:pPr>
                  <w:spacing w:before="150" w:after="80"/>
                  <w:jc w:val="both"/>
                  <w:rPr>
                    <w:rFonts w:ascii="Aptos" w:eastAsia="Times New Roman" w:hAnsi="Aptos"/>
                    <w:color w:val="1F2937"/>
                    <w:sz w:val="18"/>
                    <w:szCs w:val="18"/>
                  </w:rPr>
                </w:pPr>
              </w:p>
            </w:tc>
            <w:tc>
              <w:tcPr>
                <w:tcW w:w="709" w:type="pct"/>
                <w:tcBorders>
                  <w:bottom w:val="single" w:sz="4" w:space="0" w:color="auto"/>
                </w:tcBorders>
                <w:shd w:val="clear" w:color="auto" w:fill="FFFFFF"/>
                <w:hideMark/>
              </w:tcPr>
              <w:p w14:paraId="01AFF78D" w14:textId="77777777" w:rsidR="00C245F8" w:rsidRPr="00C245F8" w:rsidRDefault="00C245F8" w:rsidP="00C245F8">
                <w:pPr>
                  <w:spacing w:before="150" w:after="80"/>
                  <w:jc w:val="both"/>
                  <w:rPr>
                    <w:rFonts w:eastAsia="Times New Roman"/>
                    <w:sz w:val="18"/>
                    <w:szCs w:val="20"/>
                  </w:rPr>
                </w:pPr>
              </w:p>
            </w:tc>
          </w:tr>
          <w:tr w:rsidR="00C245F8" w:rsidRPr="00C245F8" w14:paraId="54AE2B30" w14:textId="77777777" w:rsidTr="00C245F8">
            <w:trPr>
              <w:divId w:val="877863288"/>
              <w:cantSplit/>
              <w:tblHeader/>
            </w:trPr>
            <w:tc>
              <w:tcPr>
                <w:tcW w:w="620" w:type="pct"/>
                <w:tcBorders>
                  <w:bottom w:val="single" w:sz="4" w:space="0" w:color="auto"/>
                </w:tcBorders>
                <w:shd w:val="clear" w:color="auto" w:fill="F3F3F3"/>
                <w:hideMark/>
              </w:tcPr>
              <w:p w14:paraId="7E3A5C8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title</w:t>
                </w:r>
              </w:p>
            </w:tc>
            <w:tc>
              <w:tcPr>
                <w:tcW w:w="1339" w:type="pct"/>
                <w:tcBorders>
                  <w:bottom w:val="single" w:sz="4" w:space="0" w:color="auto"/>
                </w:tcBorders>
                <w:shd w:val="clear" w:color="auto" w:fill="F3F3F3"/>
                <w:hideMark/>
              </w:tcPr>
              <w:p w14:paraId="1FFDBB9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351" w:type="pct"/>
                <w:tcBorders>
                  <w:bottom w:val="single" w:sz="4" w:space="0" w:color="auto"/>
                </w:tcBorders>
                <w:shd w:val="clear" w:color="auto" w:fill="F3F3F3"/>
                <w:hideMark/>
              </w:tcPr>
              <w:p w14:paraId="641210A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80" w:type="pct"/>
                <w:tcBorders>
                  <w:bottom w:val="single" w:sz="4" w:space="0" w:color="auto"/>
                </w:tcBorders>
                <w:shd w:val="clear" w:color="auto" w:fill="F3F3F3"/>
                <w:hideMark/>
              </w:tcPr>
              <w:p w14:paraId="2416BCFA" w14:textId="77777777" w:rsidR="00C245F8" w:rsidRPr="00C245F8" w:rsidRDefault="00C245F8" w:rsidP="00C245F8">
                <w:pPr>
                  <w:spacing w:before="150" w:after="80"/>
                  <w:jc w:val="both"/>
                  <w:rPr>
                    <w:rFonts w:ascii="Aptos" w:eastAsia="Times New Roman" w:hAnsi="Aptos"/>
                    <w:color w:val="1F2937"/>
                    <w:sz w:val="18"/>
                    <w:szCs w:val="18"/>
                  </w:rPr>
                </w:pPr>
              </w:p>
            </w:tc>
            <w:tc>
              <w:tcPr>
                <w:tcW w:w="709" w:type="pct"/>
                <w:tcBorders>
                  <w:bottom w:val="single" w:sz="4" w:space="0" w:color="auto"/>
                </w:tcBorders>
                <w:shd w:val="clear" w:color="auto" w:fill="F3F3F3"/>
                <w:hideMark/>
              </w:tcPr>
              <w:p w14:paraId="175C8D87" w14:textId="77777777" w:rsidR="00C245F8" w:rsidRPr="00C245F8" w:rsidRDefault="00C245F8" w:rsidP="00C245F8">
                <w:pPr>
                  <w:spacing w:before="150" w:after="80"/>
                  <w:jc w:val="both"/>
                  <w:rPr>
                    <w:rFonts w:eastAsia="Times New Roman"/>
                    <w:sz w:val="18"/>
                    <w:szCs w:val="20"/>
                  </w:rPr>
                </w:pPr>
              </w:p>
            </w:tc>
          </w:tr>
          <w:tr w:rsidR="00C245F8" w:rsidRPr="00C245F8" w14:paraId="0402BBCE" w14:textId="77777777" w:rsidTr="00C245F8">
            <w:trPr>
              <w:divId w:val="877863288"/>
              <w:cantSplit/>
              <w:tblHeader/>
            </w:trPr>
            <w:tc>
              <w:tcPr>
                <w:tcW w:w="620" w:type="pct"/>
                <w:tcBorders>
                  <w:bottom w:val="single" w:sz="4" w:space="0" w:color="auto"/>
                </w:tcBorders>
                <w:shd w:val="clear" w:color="auto" w:fill="FFFFFF"/>
                <w:hideMark/>
              </w:tcPr>
              <w:p w14:paraId="38BBC4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message</w:t>
                </w:r>
              </w:p>
            </w:tc>
            <w:tc>
              <w:tcPr>
                <w:tcW w:w="1339" w:type="pct"/>
                <w:tcBorders>
                  <w:bottom w:val="single" w:sz="4" w:space="0" w:color="auto"/>
                </w:tcBorders>
                <w:shd w:val="clear" w:color="auto" w:fill="FFFFFF"/>
                <w:hideMark/>
              </w:tcPr>
              <w:p w14:paraId="167409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51" w:type="pct"/>
                <w:tcBorders>
                  <w:bottom w:val="single" w:sz="4" w:space="0" w:color="auto"/>
                </w:tcBorders>
                <w:shd w:val="clear" w:color="auto" w:fill="FFFFFF"/>
                <w:hideMark/>
              </w:tcPr>
              <w:p w14:paraId="7CAE432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0" w:type="pct"/>
                <w:tcBorders>
                  <w:bottom w:val="single" w:sz="4" w:space="0" w:color="auto"/>
                </w:tcBorders>
                <w:shd w:val="clear" w:color="auto" w:fill="FFFFFF"/>
                <w:hideMark/>
              </w:tcPr>
              <w:p w14:paraId="44524E5C" w14:textId="77777777" w:rsidR="00C245F8" w:rsidRPr="00C245F8" w:rsidRDefault="00C245F8" w:rsidP="00C245F8">
                <w:pPr>
                  <w:spacing w:before="150" w:after="80"/>
                  <w:jc w:val="both"/>
                  <w:rPr>
                    <w:rFonts w:ascii="Aptos" w:eastAsia="Times New Roman" w:hAnsi="Aptos"/>
                    <w:color w:val="1F2937"/>
                    <w:sz w:val="18"/>
                    <w:szCs w:val="18"/>
                  </w:rPr>
                </w:pPr>
              </w:p>
            </w:tc>
            <w:tc>
              <w:tcPr>
                <w:tcW w:w="709" w:type="pct"/>
                <w:tcBorders>
                  <w:bottom w:val="single" w:sz="4" w:space="0" w:color="auto"/>
                </w:tcBorders>
                <w:shd w:val="clear" w:color="auto" w:fill="FFFFFF"/>
                <w:hideMark/>
              </w:tcPr>
              <w:p w14:paraId="2495058D" w14:textId="77777777" w:rsidR="00C245F8" w:rsidRPr="00C245F8" w:rsidRDefault="00C245F8" w:rsidP="00C245F8">
                <w:pPr>
                  <w:spacing w:before="150" w:after="80"/>
                  <w:jc w:val="both"/>
                  <w:rPr>
                    <w:rFonts w:eastAsia="Times New Roman"/>
                    <w:sz w:val="18"/>
                    <w:szCs w:val="20"/>
                  </w:rPr>
                </w:pPr>
              </w:p>
            </w:tc>
          </w:tr>
          <w:tr w:rsidR="00C245F8" w:rsidRPr="00C245F8" w14:paraId="459F145E" w14:textId="77777777" w:rsidTr="00C245F8">
            <w:trPr>
              <w:divId w:val="877863288"/>
              <w:cantSplit/>
              <w:tblHeader/>
            </w:trPr>
            <w:tc>
              <w:tcPr>
                <w:tcW w:w="620" w:type="pct"/>
                <w:tcBorders>
                  <w:bottom w:val="single" w:sz="4" w:space="0" w:color="auto"/>
                </w:tcBorders>
                <w:shd w:val="clear" w:color="auto" w:fill="F3F3F3"/>
                <w:hideMark/>
              </w:tcPr>
              <w:p w14:paraId="77EB8F8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type</w:t>
                </w:r>
              </w:p>
            </w:tc>
            <w:tc>
              <w:tcPr>
                <w:tcW w:w="1339" w:type="pct"/>
                <w:tcBorders>
                  <w:bottom w:val="single" w:sz="4" w:space="0" w:color="auto"/>
                </w:tcBorders>
                <w:shd w:val="clear" w:color="auto" w:fill="F3F3F3"/>
                <w:hideMark/>
              </w:tcPr>
              <w:p w14:paraId="22EED32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351" w:type="pct"/>
                <w:tcBorders>
                  <w:bottom w:val="single" w:sz="4" w:space="0" w:color="auto"/>
                </w:tcBorders>
                <w:shd w:val="clear" w:color="auto" w:fill="F3F3F3"/>
                <w:hideMark/>
              </w:tcPr>
              <w:p w14:paraId="3F27BB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0" w:type="pct"/>
                <w:tcBorders>
                  <w:bottom w:val="single" w:sz="4" w:space="0" w:color="auto"/>
                </w:tcBorders>
                <w:shd w:val="clear" w:color="auto" w:fill="F3F3F3"/>
                <w:hideMark/>
              </w:tcPr>
              <w:p w14:paraId="7260C8A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'info'::character varying</w:t>
                </w:r>
              </w:p>
            </w:tc>
            <w:tc>
              <w:tcPr>
                <w:tcW w:w="709" w:type="pct"/>
                <w:tcBorders>
                  <w:bottom w:val="single" w:sz="4" w:space="0" w:color="auto"/>
                </w:tcBorders>
                <w:shd w:val="clear" w:color="auto" w:fill="F3F3F3"/>
                <w:hideMark/>
              </w:tcPr>
              <w:p w14:paraId="05FFE920"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74E674AC" w14:textId="77777777" w:rsidTr="00C245F8">
            <w:trPr>
              <w:divId w:val="877863288"/>
              <w:cantSplit/>
              <w:tblHeader/>
            </w:trPr>
            <w:tc>
              <w:tcPr>
                <w:tcW w:w="620" w:type="pct"/>
                <w:tcBorders>
                  <w:bottom w:val="single" w:sz="4" w:space="0" w:color="auto"/>
                </w:tcBorders>
                <w:shd w:val="clear" w:color="auto" w:fill="FFFFFF"/>
                <w:hideMark/>
              </w:tcPr>
              <w:p w14:paraId="02DD264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source</w:t>
                </w:r>
              </w:p>
            </w:tc>
            <w:tc>
              <w:tcPr>
                <w:tcW w:w="1339" w:type="pct"/>
                <w:tcBorders>
                  <w:bottom w:val="single" w:sz="4" w:space="0" w:color="auto"/>
                </w:tcBorders>
                <w:shd w:val="clear" w:color="auto" w:fill="FFFFFF"/>
                <w:hideMark/>
              </w:tcPr>
              <w:p w14:paraId="79123A3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351" w:type="pct"/>
                <w:tcBorders>
                  <w:bottom w:val="single" w:sz="4" w:space="0" w:color="auto"/>
                </w:tcBorders>
                <w:shd w:val="clear" w:color="auto" w:fill="FFFFFF"/>
                <w:hideMark/>
              </w:tcPr>
              <w:p w14:paraId="4B51758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0" w:type="pct"/>
                <w:tcBorders>
                  <w:bottom w:val="single" w:sz="4" w:space="0" w:color="auto"/>
                </w:tcBorders>
                <w:shd w:val="clear" w:color="auto" w:fill="FFFFFF"/>
                <w:hideMark/>
              </w:tcPr>
              <w:p w14:paraId="0F16A984" w14:textId="77777777" w:rsidR="00C245F8" w:rsidRPr="00C245F8" w:rsidRDefault="00C245F8" w:rsidP="00C245F8">
                <w:pPr>
                  <w:spacing w:before="150" w:after="80"/>
                  <w:jc w:val="both"/>
                  <w:rPr>
                    <w:rFonts w:ascii="Aptos" w:eastAsia="Times New Roman" w:hAnsi="Aptos"/>
                    <w:color w:val="1F2937"/>
                    <w:sz w:val="18"/>
                    <w:szCs w:val="18"/>
                  </w:rPr>
                </w:pPr>
              </w:p>
            </w:tc>
            <w:tc>
              <w:tcPr>
                <w:tcW w:w="709" w:type="pct"/>
                <w:tcBorders>
                  <w:bottom w:val="single" w:sz="4" w:space="0" w:color="auto"/>
                </w:tcBorders>
                <w:shd w:val="clear" w:color="auto" w:fill="FFFFFF"/>
                <w:hideMark/>
              </w:tcPr>
              <w:p w14:paraId="7371EEE3" w14:textId="77777777" w:rsidR="00C245F8" w:rsidRPr="00C245F8" w:rsidRDefault="00C245F8" w:rsidP="00C245F8">
                <w:pPr>
                  <w:spacing w:before="150" w:after="80"/>
                  <w:jc w:val="both"/>
                  <w:rPr>
                    <w:rFonts w:eastAsia="Times New Roman"/>
                    <w:sz w:val="18"/>
                    <w:szCs w:val="20"/>
                  </w:rPr>
                </w:pPr>
              </w:p>
            </w:tc>
          </w:tr>
          <w:tr w:rsidR="00C245F8" w:rsidRPr="00C245F8" w14:paraId="316200DD" w14:textId="77777777" w:rsidTr="00C245F8">
            <w:trPr>
              <w:divId w:val="877863288"/>
              <w:cantSplit/>
              <w:tblHeader/>
            </w:trPr>
            <w:tc>
              <w:tcPr>
                <w:tcW w:w="620" w:type="pct"/>
                <w:tcBorders>
                  <w:bottom w:val="single" w:sz="4" w:space="0" w:color="auto"/>
                </w:tcBorders>
                <w:shd w:val="clear" w:color="auto" w:fill="F3F3F3"/>
                <w:hideMark/>
              </w:tcPr>
              <w:p w14:paraId="4816CE3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status</w:t>
                </w:r>
              </w:p>
            </w:tc>
            <w:tc>
              <w:tcPr>
                <w:tcW w:w="1339" w:type="pct"/>
                <w:tcBorders>
                  <w:bottom w:val="single" w:sz="4" w:space="0" w:color="auto"/>
                </w:tcBorders>
                <w:shd w:val="clear" w:color="auto" w:fill="F3F3F3"/>
                <w:hideMark/>
              </w:tcPr>
              <w:p w14:paraId="2DF1E4D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351" w:type="pct"/>
                <w:tcBorders>
                  <w:bottom w:val="single" w:sz="4" w:space="0" w:color="auto"/>
                </w:tcBorders>
                <w:shd w:val="clear" w:color="auto" w:fill="F3F3F3"/>
                <w:hideMark/>
              </w:tcPr>
              <w:p w14:paraId="33E4727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0" w:type="pct"/>
                <w:tcBorders>
                  <w:bottom w:val="single" w:sz="4" w:space="0" w:color="auto"/>
                </w:tcBorders>
                <w:shd w:val="clear" w:color="auto" w:fill="F3F3F3"/>
                <w:hideMark/>
              </w:tcPr>
              <w:p w14:paraId="5E08ADE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'unread'::character varying</w:t>
                </w:r>
              </w:p>
            </w:tc>
            <w:tc>
              <w:tcPr>
                <w:tcW w:w="709" w:type="pct"/>
                <w:tcBorders>
                  <w:bottom w:val="single" w:sz="4" w:space="0" w:color="auto"/>
                </w:tcBorders>
                <w:shd w:val="clear" w:color="auto" w:fill="F3F3F3"/>
                <w:hideMark/>
              </w:tcPr>
              <w:p w14:paraId="0E035860"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4C3A733B" w14:textId="77777777" w:rsidTr="00C245F8">
            <w:trPr>
              <w:divId w:val="877863288"/>
              <w:cantSplit/>
              <w:tblHeader/>
            </w:trPr>
            <w:tc>
              <w:tcPr>
                <w:tcW w:w="620" w:type="pct"/>
                <w:tcBorders>
                  <w:bottom w:val="single" w:sz="4" w:space="0" w:color="auto"/>
                </w:tcBorders>
                <w:shd w:val="clear" w:color="auto" w:fill="FFFFFF"/>
                <w:hideMark/>
              </w:tcPr>
              <w:p w14:paraId="17C7FBA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priority</w:t>
                </w:r>
              </w:p>
            </w:tc>
            <w:tc>
              <w:tcPr>
                <w:tcW w:w="1339" w:type="pct"/>
                <w:tcBorders>
                  <w:bottom w:val="single" w:sz="4" w:space="0" w:color="auto"/>
                </w:tcBorders>
                <w:shd w:val="clear" w:color="auto" w:fill="FFFFFF"/>
                <w:hideMark/>
              </w:tcPr>
              <w:p w14:paraId="6E0DCF3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51" w:type="pct"/>
                <w:tcBorders>
                  <w:bottom w:val="single" w:sz="4" w:space="0" w:color="auto"/>
                </w:tcBorders>
                <w:shd w:val="clear" w:color="auto" w:fill="FFFFFF"/>
                <w:hideMark/>
              </w:tcPr>
              <w:p w14:paraId="22D36ED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0" w:type="pct"/>
                <w:tcBorders>
                  <w:bottom w:val="single" w:sz="4" w:space="0" w:color="auto"/>
                </w:tcBorders>
                <w:shd w:val="clear" w:color="auto" w:fill="FFFFFF"/>
                <w:hideMark/>
              </w:tcPr>
              <w:p w14:paraId="2450CDC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0</w:t>
                </w:r>
              </w:p>
            </w:tc>
            <w:tc>
              <w:tcPr>
                <w:tcW w:w="709" w:type="pct"/>
                <w:tcBorders>
                  <w:bottom w:val="single" w:sz="4" w:space="0" w:color="auto"/>
                </w:tcBorders>
                <w:shd w:val="clear" w:color="auto" w:fill="FFFFFF"/>
                <w:hideMark/>
              </w:tcPr>
              <w:p w14:paraId="4AF24B2A"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BCA7822" w14:textId="77777777" w:rsidTr="00C245F8">
            <w:trPr>
              <w:divId w:val="877863288"/>
              <w:cantSplit/>
              <w:tblHeader/>
            </w:trPr>
            <w:tc>
              <w:tcPr>
                <w:tcW w:w="620" w:type="pct"/>
                <w:tcBorders>
                  <w:bottom w:val="single" w:sz="4" w:space="0" w:color="auto"/>
                </w:tcBorders>
                <w:shd w:val="clear" w:color="auto" w:fill="F3F3F3"/>
                <w:hideMark/>
              </w:tcPr>
              <w:p w14:paraId="79638A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meta</w:t>
                </w:r>
              </w:p>
            </w:tc>
            <w:tc>
              <w:tcPr>
                <w:tcW w:w="1339" w:type="pct"/>
                <w:tcBorders>
                  <w:bottom w:val="single" w:sz="4" w:space="0" w:color="auto"/>
                </w:tcBorders>
                <w:shd w:val="clear" w:color="auto" w:fill="F3F3F3"/>
                <w:hideMark/>
              </w:tcPr>
              <w:p w14:paraId="7ACA27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351" w:type="pct"/>
                <w:tcBorders>
                  <w:bottom w:val="single" w:sz="4" w:space="0" w:color="auto"/>
                </w:tcBorders>
                <w:shd w:val="clear" w:color="auto" w:fill="F3F3F3"/>
                <w:hideMark/>
              </w:tcPr>
              <w:p w14:paraId="385701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0" w:type="pct"/>
                <w:tcBorders>
                  <w:bottom w:val="single" w:sz="4" w:space="0" w:color="auto"/>
                </w:tcBorders>
                <w:shd w:val="clear" w:color="auto" w:fill="F3F3F3"/>
                <w:hideMark/>
              </w:tcPr>
              <w:p w14:paraId="7CD2E69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709" w:type="pct"/>
                <w:tcBorders>
                  <w:bottom w:val="single" w:sz="4" w:space="0" w:color="auto"/>
                </w:tcBorders>
                <w:shd w:val="clear" w:color="auto" w:fill="F3F3F3"/>
                <w:hideMark/>
              </w:tcPr>
              <w:p w14:paraId="41E51103"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4FAA9CFC" w14:textId="77777777" w:rsidTr="00C245F8">
            <w:trPr>
              <w:divId w:val="877863288"/>
              <w:cantSplit/>
              <w:tblHeader/>
            </w:trPr>
            <w:tc>
              <w:tcPr>
                <w:tcW w:w="620" w:type="pct"/>
                <w:tcBorders>
                  <w:bottom w:val="single" w:sz="4" w:space="0" w:color="auto"/>
                </w:tcBorders>
                <w:shd w:val="clear" w:color="auto" w:fill="FFFFFF"/>
                <w:hideMark/>
              </w:tcPr>
              <w:p w14:paraId="716F74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339" w:type="pct"/>
                <w:tcBorders>
                  <w:bottom w:val="single" w:sz="4" w:space="0" w:color="auto"/>
                </w:tcBorders>
                <w:shd w:val="clear" w:color="auto" w:fill="FFFFFF"/>
                <w:hideMark/>
              </w:tcPr>
              <w:p w14:paraId="5BCB115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51" w:type="pct"/>
                <w:tcBorders>
                  <w:bottom w:val="single" w:sz="4" w:space="0" w:color="auto"/>
                </w:tcBorders>
                <w:shd w:val="clear" w:color="auto" w:fill="FFFFFF"/>
                <w:hideMark/>
              </w:tcPr>
              <w:p w14:paraId="1866087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0" w:type="pct"/>
                <w:tcBorders>
                  <w:bottom w:val="single" w:sz="4" w:space="0" w:color="auto"/>
                </w:tcBorders>
                <w:shd w:val="clear" w:color="auto" w:fill="FFFFFF"/>
                <w:hideMark/>
              </w:tcPr>
              <w:p w14:paraId="1D5F4B0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709" w:type="pct"/>
                <w:tcBorders>
                  <w:bottom w:val="single" w:sz="4" w:space="0" w:color="auto"/>
                </w:tcBorders>
                <w:shd w:val="clear" w:color="auto" w:fill="FFFFFF"/>
                <w:hideMark/>
              </w:tcPr>
              <w:p w14:paraId="6BCDC279"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A5B5FC3" w14:textId="77777777" w:rsidTr="00C245F8">
            <w:trPr>
              <w:divId w:val="877863288"/>
              <w:cantSplit/>
              <w:tblHeader/>
            </w:trPr>
            <w:tc>
              <w:tcPr>
                <w:tcW w:w="620" w:type="pct"/>
                <w:shd w:val="clear" w:color="auto" w:fill="F3F3F3"/>
                <w:hideMark/>
              </w:tcPr>
              <w:p w14:paraId="5F5541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read_at</w:t>
                </w:r>
              </w:p>
            </w:tc>
            <w:tc>
              <w:tcPr>
                <w:tcW w:w="1339" w:type="pct"/>
                <w:shd w:val="clear" w:color="auto" w:fill="F3F3F3"/>
                <w:hideMark/>
              </w:tcPr>
              <w:p w14:paraId="64B6BA9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51" w:type="pct"/>
                <w:shd w:val="clear" w:color="auto" w:fill="F3F3F3"/>
                <w:hideMark/>
              </w:tcPr>
              <w:p w14:paraId="5121966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80" w:type="pct"/>
                <w:shd w:val="clear" w:color="auto" w:fill="F3F3F3"/>
                <w:hideMark/>
              </w:tcPr>
              <w:p w14:paraId="10942CA3" w14:textId="77777777" w:rsidR="00C245F8" w:rsidRPr="00C245F8" w:rsidRDefault="00C245F8" w:rsidP="00C245F8">
                <w:pPr>
                  <w:spacing w:before="150" w:after="80"/>
                  <w:jc w:val="both"/>
                  <w:rPr>
                    <w:rFonts w:ascii="Aptos" w:eastAsia="Times New Roman" w:hAnsi="Aptos"/>
                    <w:color w:val="1F2937"/>
                    <w:sz w:val="18"/>
                    <w:szCs w:val="18"/>
                  </w:rPr>
                </w:pPr>
              </w:p>
            </w:tc>
            <w:tc>
              <w:tcPr>
                <w:tcW w:w="709" w:type="pct"/>
                <w:shd w:val="clear" w:color="auto" w:fill="F3F3F3"/>
                <w:hideMark/>
              </w:tcPr>
              <w:p w14:paraId="1F8131AC" w14:textId="77777777" w:rsidR="00C245F8" w:rsidRPr="00C245F8" w:rsidRDefault="00C245F8" w:rsidP="00C245F8">
                <w:pPr>
                  <w:spacing w:before="150" w:after="80"/>
                  <w:jc w:val="both"/>
                  <w:rPr>
                    <w:rFonts w:eastAsia="Times New Roman"/>
                    <w:sz w:val="18"/>
                    <w:szCs w:val="20"/>
                  </w:rPr>
                </w:pPr>
              </w:p>
            </w:tc>
          </w:tr>
        </w:tbl>
        <w:p w14:paraId="5E75923B" w14:textId="77777777" w:rsidR="00C245F8" w:rsidRPr="00C245F8" w:rsidRDefault="00C245F8" w:rsidP="00C245F8">
          <w:pPr>
            <w:numPr>
              <w:ilvl w:val="0"/>
              <w:numId w:val="5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5F77CBD5" w14:textId="77777777" w:rsidR="00C245F8" w:rsidRPr="00C245F8" w:rsidRDefault="00C245F8" w:rsidP="00C245F8">
          <w:pPr>
            <w:numPr>
              <w:ilvl w:val="0"/>
              <w:numId w:val="5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idx_notifications_status: CREATE INDEX idx_notifications_status ON public.notifications USING btree (status)</w:t>
          </w:r>
        </w:p>
        <w:p w14:paraId="11D38186" w14:textId="77777777" w:rsidR="00C245F8" w:rsidRPr="00C245F8" w:rsidRDefault="00C245F8" w:rsidP="00C245F8">
          <w:pPr>
            <w:numPr>
              <w:ilvl w:val="0"/>
              <w:numId w:val="5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idx_notifications_user: CREATE INDEX idx_notifications_user ON public.notifications USING btree (user_id)</w:t>
          </w:r>
        </w:p>
        <w:p w14:paraId="7A1CAEAB" w14:textId="77777777" w:rsidR="00C245F8" w:rsidRPr="00C245F8" w:rsidRDefault="00C245F8" w:rsidP="00C245F8">
          <w:pPr>
            <w:numPr>
              <w:ilvl w:val="0"/>
              <w:numId w:val="5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notifications_pkey: CREATE UNIQUE INDEX notifications_pkey ON public.notifications USING btree (id)</w:t>
          </w:r>
        </w:p>
        <w:p w14:paraId="3965D0C8"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public.request_approvals</w:t>
          </w:r>
        </w:p>
        <w:p w14:paraId="12074979"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3C9A5F01"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approvals.</w:t>
          </w:r>
        </w:p>
        <w:p w14:paraId="093B7E1C"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4A61BC5B"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2283D424"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366E1DD4"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approver_id -&gt; public.users.id</w:t>
          </w:r>
        </w:p>
        <w:p w14:paraId="397B230F"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request_id -&gt; public.requests.id</w:t>
          </w:r>
        </w:p>
        <w:p w14:paraId="43FCD682"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Restricciones CHECK relevantes:</w:t>
          </w:r>
        </w:p>
        <w:p w14:paraId="55BE0DD2" w14:textId="77777777" w:rsidR="00C245F8" w:rsidRPr="00C245F8" w:rsidRDefault="00C245F8" w:rsidP="00C245F8">
          <w:pPr>
            <w:numPr>
              <w:ilvl w:val="0"/>
              <w:numId w:val="5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CHECK (((action IS NULL) OR (action = ANY (ARRAY['approve'::text, 'reject'::text])))) NOT VALID</w:t>
          </w:r>
        </w:p>
        <w:tbl>
          <w:tblPr>
            <w:tblStyle w:val="Tablaconcuadrcula"/>
            <w:tblW w:w="5000" w:type="pct"/>
            <w:tblLook w:val="04A0" w:firstRow="1" w:lastRow="0" w:firstColumn="1" w:lastColumn="0" w:noHBand="0" w:noVBand="1"/>
          </w:tblPr>
          <w:tblGrid>
            <w:gridCol w:w="1523"/>
            <w:gridCol w:w="2405"/>
            <w:gridCol w:w="651"/>
            <w:gridCol w:w="3748"/>
            <w:gridCol w:w="1301"/>
          </w:tblGrid>
          <w:tr w:rsidR="00C245F8" w:rsidRPr="00C245F8" w14:paraId="4A557A4C" w14:textId="77777777" w:rsidTr="00C245F8">
            <w:trPr>
              <w:divId w:val="877863288"/>
              <w:cantSplit/>
              <w:tblHeader/>
            </w:trPr>
            <w:tc>
              <w:tcPr>
                <w:tcW w:w="795" w:type="pct"/>
                <w:tcBorders>
                  <w:bottom w:val="single" w:sz="4" w:space="0" w:color="auto"/>
                </w:tcBorders>
                <w:shd w:val="clear" w:color="auto" w:fill="325483"/>
                <w:hideMark/>
              </w:tcPr>
              <w:p w14:paraId="77250DE6"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304" w:type="pct"/>
                <w:tcBorders>
                  <w:bottom w:val="single" w:sz="4" w:space="0" w:color="auto"/>
                </w:tcBorders>
                <w:shd w:val="clear" w:color="auto" w:fill="325483"/>
                <w:hideMark/>
              </w:tcPr>
              <w:p w14:paraId="63931DE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06" w:type="pct"/>
                <w:tcBorders>
                  <w:bottom w:val="single" w:sz="4" w:space="0" w:color="auto"/>
                </w:tcBorders>
                <w:shd w:val="clear" w:color="auto" w:fill="325483"/>
                <w:hideMark/>
              </w:tcPr>
              <w:p w14:paraId="1DEDF4D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976" w:type="pct"/>
                <w:tcBorders>
                  <w:bottom w:val="single" w:sz="4" w:space="0" w:color="auto"/>
                </w:tcBorders>
                <w:shd w:val="clear" w:color="auto" w:fill="325483"/>
                <w:hideMark/>
              </w:tcPr>
              <w:p w14:paraId="4CD5B29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18" w:type="pct"/>
                <w:tcBorders>
                  <w:bottom w:val="single" w:sz="4" w:space="0" w:color="auto"/>
                </w:tcBorders>
                <w:shd w:val="clear" w:color="auto" w:fill="325483"/>
                <w:hideMark/>
              </w:tcPr>
              <w:p w14:paraId="3D32362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19CA9F6A" w14:textId="77777777" w:rsidTr="00C245F8">
            <w:trPr>
              <w:divId w:val="877863288"/>
              <w:cantSplit/>
              <w:tblHeader/>
            </w:trPr>
            <w:tc>
              <w:tcPr>
                <w:tcW w:w="795" w:type="pct"/>
                <w:tcBorders>
                  <w:bottom w:val="single" w:sz="4" w:space="0" w:color="auto"/>
                </w:tcBorders>
                <w:shd w:val="clear" w:color="auto" w:fill="F3F3F3"/>
                <w:hideMark/>
              </w:tcPr>
              <w:p w14:paraId="4C418B8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304" w:type="pct"/>
                <w:tcBorders>
                  <w:bottom w:val="single" w:sz="4" w:space="0" w:color="auto"/>
                </w:tcBorders>
                <w:shd w:val="clear" w:color="auto" w:fill="F3F3F3"/>
                <w:hideMark/>
              </w:tcPr>
              <w:p w14:paraId="0993872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06" w:type="pct"/>
                <w:tcBorders>
                  <w:bottom w:val="single" w:sz="4" w:space="0" w:color="auto"/>
                </w:tcBorders>
                <w:shd w:val="clear" w:color="auto" w:fill="F3F3F3"/>
                <w:hideMark/>
              </w:tcPr>
              <w:p w14:paraId="7BB592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76" w:type="pct"/>
                <w:tcBorders>
                  <w:bottom w:val="single" w:sz="4" w:space="0" w:color="auto"/>
                </w:tcBorders>
                <w:shd w:val="clear" w:color="auto" w:fill="F3F3F3"/>
                <w:hideMark/>
              </w:tcPr>
              <w:p w14:paraId="7FCF964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nextval('request_approvals_id_seq'::regclass)</w:t>
                </w:r>
              </w:p>
            </w:tc>
            <w:tc>
              <w:tcPr>
                <w:tcW w:w="618" w:type="pct"/>
                <w:tcBorders>
                  <w:bottom w:val="single" w:sz="4" w:space="0" w:color="auto"/>
                </w:tcBorders>
                <w:shd w:val="clear" w:color="auto" w:fill="F3F3F3"/>
                <w:hideMark/>
              </w:tcPr>
              <w:p w14:paraId="59C5F165"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77AC23C6" w14:textId="77777777" w:rsidTr="00C245F8">
            <w:trPr>
              <w:divId w:val="877863288"/>
              <w:cantSplit/>
              <w:tblHeader/>
            </w:trPr>
            <w:tc>
              <w:tcPr>
                <w:tcW w:w="795" w:type="pct"/>
                <w:tcBorders>
                  <w:bottom w:val="single" w:sz="4" w:space="0" w:color="auto"/>
                </w:tcBorders>
                <w:shd w:val="clear" w:color="auto" w:fill="FFFFFF"/>
                <w:hideMark/>
              </w:tcPr>
              <w:p w14:paraId="0D52525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request_id</w:t>
                </w:r>
              </w:p>
            </w:tc>
            <w:tc>
              <w:tcPr>
                <w:tcW w:w="1304" w:type="pct"/>
                <w:tcBorders>
                  <w:bottom w:val="single" w:sz="4" w:space="0" w:color="auto"/>
                </w:tcBorders>
                <w:shd w:val="clear" w:color="auto" w:fill="FFFFFF"/>
                <w:hideMark/>
              </w:tcPr>
              <w:p w14:paraId="2A2CB8B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06" w:type="pct"/>
                <w:tcBorders>
                  <w:bottom w:val="single" w:sz="4" w:space="0" w:color="auto"/>
                </w:tcBorders>
                <w:shd w:val="clear" w:color="auto" w:fill="FFFFFF"/>
                <w:hideMark/>
              </w:tcPr>
              <w:p w14:paraId="10B7A67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76" w:type="pct"/>
                <w:tcBorders>
                  <w:bottom w:val="single" w:sz="4" w:space="0" w:color="auto"/>
                </w:tcBorders>
                <w:shd w:val="clear" w:color="auto" w:fill="FFFFFF"/>
                <w:hideMark/>
              </w:tcPr>
              <w:p w14:paraId="7079F679" w14:textId="77777777" w:rsidR="00C245F8" w:rsidRPr="00C245F8" w:rsidRDefault="00C245F8" w:rsidP="00C245F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FFFFF"/>
                <w:hideMark/>
              </w:tcPr>
              <w:p w14:paraId="11F17898" w14:textId="77777777" w:rsidR="00C245F8" w:rsidRPr="00C245F8" w:rsidRDefault="00C245F8" w:rsidP="00C245F8">
                <w:pPr>
                  <w:spacing w:before="150" w:after="80"/>
                  <w:jc w:val="both"/>
                  <w:rPr>
                    <w:rFonts w:eastAsia="Times New Roman"/>
                    <w:sz w:val="18"/>
                    <w:szCs w:val="20"/>
                  </w:rPr>
                </w:pPr>
              </w:p>
            </w:tc>
          </w:tr>
          <w:tr w:rsidR="00C245F8" w:rsidRPr="00C245F8" w14:paraId="4195215D" w14:textId="77777777" w:rsidTr="00C245F8">
            <w:trPr>
              <w:divId w:val="877863288"/>
              <w:cantSplit/>
              <w:tblHeader/>
            </w:trPr>
            <w:tc>
              <w:tcPr>
                <w:tcW w:w="795" w:type="pct"/>
                <w:tcBorders>
                  <w:bottom w:val="single" w:sz="4" w:space="0" w:color="auto"/>
                </w:tcBorders>
                <w:shd w:val="clear" w:color="auto" w:fill="F3F3F3"/>
                <w:hideMark/>
              </w:tcPr>
              <w:p w14:paraId="21E56AD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approver_id</w:t>
                </w:r>
              </w:p>
            </w:tc>
            <w:tc>
              <w:tcPr>
                <w:tcW w:w="1304" w:type="pct"/>
                <w:tcBorders>
                  <w:bottom w:val="single" w:sz="4" w:space="0" w:color="auto"/>
                </w:tcBorders>
                <w:shd w:val="clear" w:color="auto" w:fill="F3F3F3"/>
                <w:hideMark/>
              </w:tcPr>
              <w:p w14:paraId="7940F3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06" w:type="pct"/>
                <w:tcBorders>
                  <w:bottom w:val="single" w:sz="4" w:space="0" w:color="auto"/>
                </w:tcBorders>
                <w:shd w:val="clear" w:color="auto" w:fill="F3F3F3"/>
                <w:hideMark/>
              </w:tcPr>
              <w:p w14:paraId="4BD7D70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76" w:type="pct"/>
                <w:tcBorders>
                  <w:bottom w:val="single" w:sz="4" w:space="0" w:color="auto"/>
                </w:tcBorders>
                <w:shd w:val="clear" w:color="auto" w:fill="F3F3F3"/>
                <w:hideMark/>
              </w:tcPr>
              <w:p w14:paraId="3261D415" w14:textId="77777777" w:rsidR="00C245F8" w:rsidRPr="00C245F8" w:rsidRDefault="00C245F8" w:rsidP="00C245F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3F3F3"/>
                <w:hideMark/>
              </w:tcPr>
              <w:p w14:paraId="6E11F29B" w14:textId="77777777" w:rsidR="00C245F8" w:rsidRPr="00C245F8" w:rsidRDefault="00C245F8" w:rsidP="00C245F8">
                <w:pPr>
                  <w:spacing w:before="150" w:after="80"/>
                  <w:jc w:val="both"/>
                  <w:rPr>
                    <w:rFonts w:eastAsia="Times New Roman"/>
                    <w:sz w:val="18"/>
                    <w:szCs w:val="20"/>
                  </w:rPr>
                </w:pPr>
              </w:p>
            </w:tc>
          </w:tr>
          <w:tr w:rsidR="00C245F8" w:rsidRPr="00C245F8" w14:paraId="341BC575" w14:textId="77777777" w:rsidTr="00C245F8">
            <w:trPr>
              <w:divId w:val="877863288"/>
              <w:cantSplit/>
              <w:tblHeader/>
            </w:trPr>
            <w:tc>
              <w:tcPr>
                <w:tcW w:w="795" w:type="pct"/>
                <w:tcBorders>
                  <w:bottom w:val="single" w:sz="4" w:space="0" w:color="auto"/>
                </w:tcBorders>
                <w:shd w:val="clear" w:color="auto" w:fill="FFFFFF"/>
                <w:hideMark/>
              </w:tcPr>
              <w:p w14:paraId="112DCCC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token</w:t>
                </w:r>
              </w:p>
            </w:tc>
            <w:tc>
              <w:tcPr>
                <w:tcW w:w="1304" w:type="pct"/>
                <w:tcBorders>
                  <w:bottom w:val="single" w:sz="4" w:space="0" w:color="auto"/>
                </w:tcBorders>
                <w:shd w:val="clear" w:color="auto" w:fill="FFFFFF"/>
                <w:hideMark/>
              </w:tcPr>
              <w:p w14:paraId="25156F3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6" w:type="pct"/>
                <w:tcBorders>
                  <w:bottom w:val="single" w:sz="4" w:space="0" w:color="auto"/>
                </w:tcBorders>
                <w:shd w:val="clear" w:color="auto" w:fill="FFFFFF"/>
                <w:hideMark/>
              </w:tcPr>
              <w:p w14:paraId="42578B8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76" w:type="pct"/>
                <w:tcBorders>
                  <w:bottom w:val="single" w:sz="4" w:space="0" w:color="auto"/>
                </w:tcBorders>
                <w:shd w:val="clear" w:color="auto" w:fill="FFFFFF"/>
                <w:hideMark/>
              </w:tcPr>
              <w:p w14:paraId="3390CD5A" w14:textId="77777777" w:rsidR="00C245F8" w:rsidRPr="00C245F8" w:rsidRDefault="00C245F8" w:rsidP="00C245F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FFFFF"/>
                <w:hideMark/>
              </w:tcPr>
              <w:p w14:paraId="5522D394" w14:textId="77777777" w:rsidR="00C245F8" w:rsidRPr="00C245F8" w:rsidRDefault="00C245F8" w:rsidP="00C245F8">
                <w:pPr>
                  <w:spacing w:before="150" w:after="80"/>
                  <w:jc w:val="both"/>
                  <w:rPr>
                    <w:rFonts w:eastAsia="Times New Roman"/>
                    <w:sz w:val="18"/>
                    <w:szCs w:val="20"/>
                  </w:rPr>
                </w:pPr>
              </w:p>
            </w:tc>
          </w:tr>
          <w:tr w:rsidR="00C245F8" w:rsidRPr="00C245F8" w14:paraId="1EA4F47E" w14:textId="77777777" w:rsidTr="00C245F8">
            <w:trPr>
              <w:divId w:val="877863288"/>
              <w:cantSplit/>
              <w:tblHeader/>
            </w:trPr>
            <w:tc>
              <w:tcPr>
                <w:tcW w:w="795" w:type="pct"/>
                <w:tcBorders>
                  <w:bottom w:val="single" w:sz="4" w:space="0" w:color="auto"/>
                </w:tcBorders>
                <w:shd w:val="clear" w:color="auto" w:fill="F3F3F3"/>
                <w:hideMark/>
              </w:tcPr>
              <w:p w14:paraId="2872FA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token_expires_at</w:t>
                </w:r>
              </w:p>
            </w:tc>
            <w:tc>
              <w:tcPr>
                <w:tcW w:w="1304" w:type="pct"/>
                <w:tcBorders>
                  <w:bottom w:val="single" w:sz="4" w:space="0" w:color="auto"/>
                </w:tcBorders>
                <w:shd w:val="clear" w:color="auto" w:fill="F3F3F3"/>
                <w:hideMark/>
              </w:tcPr>
              <w:p w14:paraId="5E023C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06" w:type="pct"/>
                <w:tcBorders>
                  <w:bottom w:val="single" w:sz="4" w:space="0" w:color="auto"/>
                </w:tcBorders>
                <w:shd w:val="clear" w:color="auto" w:fill="F3F3F3"/>
                <w:hideMark/>
              </w:tcPr>
              <w:p w14:paraId="16CD4A7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76" w:type="pct"/>
                <w:tcBorders>
                  <w:bottom w:val="single" w:sz="4" w:space="0" w:color="auto"/>
                </w:tcBorders>
                <w:shd w:val="clear" w:color="auto" w:fill="F3F3F3"/>
                <w:hideMark/>
              </w:tcPr>
              <w:p w14:paraId="5CAECFC8" w14:textId="77777777" w:rsidR="00C245F8" w:rsidRPr="00C245F8" w:rsidRDefault="00C245F8" w:rsidP="00C245F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3F3F3"/>
                <w:hideMark/>
              </w:tcPr>
              <w:p w14:paraId="396624F7" w14:textId="77777777" w:rsidR="00C245F8" w:rsidRPr="00C245F8" w:rsidRDefault="00C245F8" w:rsidP="00C245F8">
                <w:pPr>
                  <w:spacing w:before="150" w:after="80"/>
                  <w:jc w:val="both"/>
                  <w:rPr>
                    <w:rFonts w:eastAsia="Times New Roman"/>
                    <w:sz w:val="18"/>
                    <w:szCs w:val="20"/>
                  </w:rPr>
                </w:pPr>
              </w:p>
            </w:tc>
          </w:tr>
          <w:tr w:rsidR="00C245F8" w:rsidRPr="00C245F8" w14:paraId="47388587" w14:textId="77777777" w:rsidTr="00C245F8">
            <w:trPr>
              <w:divId w:val="877863288"/>
              <w:cantSplit/>
              <w:tblHeader/>
            </w:trPr>
            <w:tc>
              <w:tcPr>
                <w:tcW w:w="795" w:type="pct"/>
                <w:tcBorders>
                  <w:bottom w:val="single" w:sz="4" w:space="0" w:color="auto"/>
                </w:tcBorders>
                <w:shd w:val="clear" w:color="auto" w:fill="FFFFFF"/>
                <w:hideMark/>
              </w:tcPr>
              <w:p w14:paraId="39445AA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used</w:t>
                </w:r>
              </w:p>
            </w:tc>
            <w:tc>
              <w:tcPr>
                <w:tcW w:w="1304" w:type="pct"/>
                <w:tcBorders>
                  <w:bottom w:val="single" w:sz="4" w:space="0" w:color="auto"/>
                </w:tcBorders>
                <w:shd w:val="clear" w:color="auto" w:fill="FFFFFF"/>
                <w:hideMark/>
              </w:tcPr>
              <w:p w14:paraId="0E57243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306" w:type="pct"/>
                <w:tcBorders>
                  <w:bottom w:val="single" w:sz="4" w:space="0" w:color="auto"/>
                </w:tcBorders>
                <w:shd w:val="clear" w:color="auto" w:fill="FFFFFF"/>
                <w:hideMark/>
              </w:tcPr>
              <w:p w14:paraId="40163B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76" w:type="pct"/>
                <w:tcBorders>
                  <w:bottom w:val="single" w:sz="4" w:space="0" w:color="auto"/>
                </w:tcBorders>
                <w:shd w:val="clear" w:color="auto" w:fill="FFFFFF"/>
                <w:hideMark/>
              </w:tcPr>
              <w:p w14:paraId="2FF014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false</w:t>
                </w:r>
              </w:p>
            </w:tc>
            <w:tc>
              <w:tcPr>
                <w:tcW w:w="618" w:type="pct"/>
                <w:tcBorders>
                  <w:bottom w:val="single" w:sz="4" w:space="0" w:color="auto"/>
                </w:tcBorders>
                <w:shd w:val="clear" w:color="auto" w:fill="FFFFFF"/>
                <w:hideMark/>
              </w:tcPr>
              <w:p w14:paraId="28470286"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B86051B" w14:textId="77777777" w:rsidTr="00C245F8">
            <w:trPr>
              <w:divId w:val="877863288"/>
              <w:cantSplit/>
              <w:tblHeader/>
            </w:trPr>
            <w:tc>
              <w:tcPr>
                <w:tcW w:w="795" w:type="pct"/>
                <w:tcBorders>
                  <w:bottom w:val="single" w:sz="4" w:space="0" w:color="auto"/>
                </w:tcBorders>
                <w:shd w:val="clear" w:color="auto" w:fill="F3F3F3"/>
                <w:hideMark/>
              </w:tcPr>
              <w:p w14:paraId="5E67646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action</w:t>
                </w:r>
              </w:p>
            </w:tc>
            <w:tc>
              <w:tcPr>
                <w:tcW w:w="1304" w:type="pct"/>
                <w:tcBorders>
                  <w:bottom w:val="single" w:sz="4" w:space="0" w:color="auto"/>
                </w:tcBorders>
                <w:shd w:val="clear" w:color="auto" w:fill="F3F3F3"/>
                <w:hideMark/>
              </w:tcPr>
              <w:p w14:paraId="3F82E3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6" w:type="pct"/>
                <w:tcBorders>
                  <w:bottom w:val="single" w:sz="4" w:space="0" w:color="auto"/>
                </w:tcBorders>
                <w:shd w:val="clear" w:color="auto" w:fill="F3F3F3"/>
                <w:hideMark/>
              </w:tcPr>
              <w:p w14:paraId="1B591F8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76" w:type="pct"/>
                <w:tcBorders>
                  <w:bottom w:val="single" w:sz="4" w:space="0" w:color="auto"/>
                </w:tcBorders>
                <w:shd w:val="clear" w:color="auto" w:fill="F3F3F3"/>
                <w:hideMark/>
              </w:tcPr>
              <w:p w14:paraId="451A84F5" w14:textId="77777777" w:rsidR="00C245F8" w:rsidRPr="00C245F8" w:rsidRDefault="00C245F8" w:rsidP="00C245F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3F3F3"/>
                <w:hideMark/>
              </w:tcPr>
              <w:p w14:paraId="256B96D4" w14:textId="77777777" w:rsidR="00C245F8" w:rsidRPr="00C245F8" w:rsidRDefault="00C245F8" w:rsidP="00C245F8">
                <w:pPr>
                  <w:spacing w:before="150" w:after="80"/>
                  <w:jc w:val="both"/>
                  <w:rPr>
                    <w:rFonts w:eastAsia="Times New Roman"/>
                    <w:sz w:val="18"/>
                    <w:szCs w:val="20"/>
                  </w:rPr>
                </w:pPr>
              </w:p>
            </w:tc>
          </w:tr>
          <w:tr w:rsidR="00C245F8" w:rsidRPr="00C245F8" w14:paraId="7C78987B" w14:textId="77777777" w:rsidTr="00C245F8">
            <w:trPr>
              <w:divId w:val="877863288"/>
              <w:cantSplit/>
              <w:tblHeader/>
            </w:trPr>
            <w:tc>
              <w:tcPr>
                <w:tcW w:w="795" w:type="pct"/>
                <w:tcBorders>
                  <w:bottom w:val="single" w:sz="4" w:space="0" w:color="auto"/>
                </w:tcBorders>
                <w:shd w:val="clear" w:color="auto" w:fill="FFFFFF"/>
                <w:hideMark/>
              </w:tcPr>
              <w:p w14:paraId="4F7E983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comments</w:t>
                </w:r>
              </w:p>
            </w:tc>
            <w:tc>
              <w:tcPr>
                <w:tcW w:w="1304" w:type="pct"/>
                <w:tcBorders>
                  <w:bottom w:val="single" w:sz="4" w:space="0" w:color="auto"/>
                </w:tcBorders>
                <w:shd w:val="clear" w:color="auto" w:fill="FFFFFF"/>
                <w:hideMark/>
              </w:tcPr>
              <w:p w14:paraId="46A2C47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6" w:type="pct"/>
                <w:tcBorders>
                  <w:bottom w:val="single" w:sz="4" w:space="0" w:color="auto"/>
                </w:tcBorders>
                <w:shd w:val="clear" w:color="auto" w:fill="FFFFFF"/>
                <w:hideMark/>
              </w:tcPr>
              <w:p w14:paraId="6D58939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76" w:type="pct"/>
                <w:tcBorders>
                  <w:bottom w:val="single" w:sz="4" w:space="0" w:color="auto"/>
                </w:tcBorders>
                <w:shd w:val="clear" w:color="auto" w:fill="FFFFFF"/>
                <w:hideMark/>
              </w:tcPr>
              <w:p w14:paraId="7A234A84" w14:textId="77777777" w:rsidR="00C245F8" w:rsidRPr="00C245F8" w:rsidRDefault="00C245F8" w:rsidP="00C245F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FFFFF"/>
                <w:hideMark/>
              </w:tcPr>
              <w:p w14:paraId="36EEA68F" w14:textId="77777777" w:rsidR="00C245F8" w:rsidRPr="00C245F8" w:rsidRDefault="00C245F8" w:rsidP="00C245F8">
                <w:pPr>
                  <w:spacing w:before="150" w:after="80"/>
                  <w:jc w:val="both"/>
                  <w:rPr>
                    <w:rFonts w:eastAsia="Times New Roman"/>
                    <w:sz w:val="18"/>
                    <w:szCs w:val="20"/>
                  </w:rPr>
                </w:pPr>
              </w:p>
            </w:tc>
          </w:tr>
          <w:tr w:rsidR="00C245F8" w:rsidRPr="00C245F8" w14:paraId="736C7D45" w14:textId="77777777" w:rsidTr="00C245F8">
            <w:trPr>
              <w:divId w:val="877863288"/>
              <w:cantSplit/>
              <w:tblHeader/>
            </w:trPr>
            <w:tc>
              <w:tcPr>
                <w:tcW w:w="795" w:type="pct"/>
                <w:shd w:val="clear" w:color="auto" w:fill="F3F3F3"/>
                <w:hideMark/>
              </w:tcPr>
              <w:p w14:paraId="397EB36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acted_at</w:t>
                </w:r>
              </w:p>
            </w:tc>
            <w:tc>
              <w:tcPr>
                <w:tcW w:w="1304" w:type="pct"/>
                <w:shd w:val="clear" w:color="auto" w:fill="F3F3F3"/>
                <w:hideMark/>
              </w:tcPr>
              <w:p w14:paraId="4CB52EB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06" w:type="pct"/>
                <w:shd w:val="clear" w:color="auto" w:fill="F3F3F3"/>
                <w:hideMark/>
              </w:tcPr>
              <w:p w14:paraId="5DCCFF9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76" w:type="pct"/>
                <w:shd w:val="clear" w:color="auto" w:fill="F3F3F3"/>
                <w:hideMark/>
              </w:tcPr>
              <w:p w14:paraId="1C75FBAE" w14:textId="77777777" w:rsidR="00C245F8" w:rsidRPr="00C245F8" w:rsidRDefault="00C245F8" w:rsidP="00C245F8">
                <w:pPr>
                  <w:spacing w:before="150" w:after="80"/>
                  <w:jc w:val="both"/>
                  <w:rPr>
                    <w:rFonts w:ascii="Aptos" w:eastAsia="Times New Roman" w:hAnsi="Aptos"/>
                    <w:color w:val="1F2937"/>
                    <w:sz w:val="18"/>
                    <w:szCs w:val="18"/>
                  </w:rPr>
                </w:pPr>
              </w:p>
            </w:tc>
            <w:tc>
              <w:tcPr>
                <w:tcW w:w="618" w:type="pct"/>
                <w:shd w:val="clear" w:color="auto" w:fill="F3F3F3"/>
                <w:hideMark/>
              </w:tcPr>
              <w:p w14:paraId="7545020C" w14:textId="77777777" w:rsidR="00C245F8" w:rsidRPr="00C245F8" w:rsidRDefault="00C245F8" w:rsidP="00C245F8">
                <w:pPr>
                  <w:spacing w:before="150" w:after="80"/>
                  <w:jc w:val="both"/>
                  <w:rPr>
                    <w:rFonts w:eastAsia="Times New Roman"/>
                    <w:sz w:val="18"/>
                    <w:szCs w:val="20"/>
                  </w:rPr>
                </w:pPr>
              </w:p>
            </w:tc>
          </w:tr>
        </w:tbl>
        <w:p w14:paraId="240EA419" w14:textId="77777777" w:rsidR="00C245F8" w:rsidRPr="00C245F8" w:rsidRDefault="00C245F8" w:rsidP="00C245F8">
          <w:pPr>
            <w:numPr>
              <w:ilvl w:val="0"/>
              <w:numId w:val="5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60BA1970" w14:textId="77777777" w:rsidR="00C245F8" w:rsidRPr="00C245F8" w:rsidRDefault="00C245F8" w:rsidP="00C245F8">
          <w:pPr>
            <w:numPr>
              <w:ilvl w:val="0"/>
              <w:numId w:val="5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idx_request_approvals_pending: CREATE INDEX idx_request_approvals_pending ON public.request_approvals USING btree (used, token_expires_at)</w:t>
          </w:r>
        </w:p>
        <w:p w14:paraId="5E6ECD08" w14:textId="77777777" w:rsidR="00C245F8" w:rsidRPr="00C245F8" w:rsidRDefault="00C245F8" w:rsidP="00C245F8">
          <w:pPr>
            <w:numPr>
              <w:ilvl w:val="0"/>
              <w:numId w:val="5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request_approvals_pkey: CREATE UNIQUE INDEX request_approvals_pkey ON public.request_approvals USING btree (id)</w:t>
          </w:r>
        </w:p>
        <w:p w14:paraId="5BBC8299" w14:textId="77777777" w:rsidR="00C245F8" w:rsidRPr="00C245F8" w:rsidRDefault="00C245F8" w:rsidP="00C245F8">
          <w:pPr>
            <w:numPr>
              <w:ilvl w:val="0"/>
              <w:numId w:val="5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request_approvals_token_key: CREATE UNIQUE INDEX request_approvals_token_key ON public.request_approvals USING btree (token)</w:t>
          </w:r>
        </w:p>
        <w:p w14:paraId="69EB077D"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public.request_attachments</w:t>
          </w:r>
        </w:p>
        <w:p w14:paraId="788B336D" w14:textId="77777777" w:rsidR="00C245F8" w:rsidRPr="00C245F8" w:rsidRDefault="00C245F8" w:rsidP="00C245F8">
          <w:pPr>
            <w:numPr>
              <w:ilvl w:val="0"/>
              <w:numId w:val="6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0F40E7D1" w14:textId="77777777" w:rsidR="00C245F8" w:rsidRPr="00C245F8" w:rsidRDefault="00C245F8" w:rsidP="00C245F8">
          <w:pPr>
            <w:numPr>
              <w:ilvl w:val="0"/>
              <w:numId w:val="6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management.</w:t>
          </w:r>
        </w:p>
        <w:p w14:paraId="480A0349" w14:textId="77777777" w:rsidR="00C245F8" w:rsidRPr="00C245F8" w:rsidRDefault="00C245F8" w:rsidP="00C245F8">
          <w:pPr>
            <w:numPr>
              <w:ilvl w:val="0"/>
              <w:numId w:val="6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432CD080" w14:textId="77777777" w:rsidR="00C245F8" w:rsidRPr="00C245F8" w:rsidRDefault="00C245F8" w:rsidP="00C245F8">
          <w:pPr>
            <w:numPr>
              <w:ilvl w:val="0"/>
              <w:numId w:val="6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29479532" w14:textId="77777777" w:rsidR="00C245F8" w:rsidRPr="00C245F8" w:rsidRDefault="00C245F8" w:rsidP="00C245F8">
          <w:pPr>
            <w:numPr>
              <w:ilvl w:val="0"/>
              <w:numId w:val="6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3A3358B6" w14:textId="77777777" w:rsidR="00C245F8" w:rsidRPr="00C245F8" w:rsidRDefault="00C245F8" w:rsidP="00C245F8">
          <w:pPr>
            <w:numPr>
              <w:ilvl w:val="0"/>
              <w:numId w:val="6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request_id -&gt; public.requests.id</w:t>
          </w:r>
        </w:p>
        <w:p w14:paraId="5EDF04C6" w14:textId="77777777" w:rsidR="00C245F8" w:rsidRPr="00C245F8" w:rsidRDefault="00C245F8" w:rsidP="00C245F8">
          <w:pPr>
            <w:numPr>
              <w:ilvl w:val="0"/>
              <w:numId w:val="6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uploaded_by -&gt; public.users.id</w:t>
          </w:r>
        </w:p>
        <w:tbl>
          <w:tblPr>
            <w:tblStyle w:val="Tablaconcuadrcula"/>
            <w:tblW w:w="5000" w:type="pct"/>
            <w:tblLook w:val="04A0" w:firstRow="1" w:lastRow="0" w:firstColumn="1" w:lastColumn="0" w:noHBand="0" w:noVBand="1"/>
          </w:tblPr>
          <w:tblGrid>
            <w:gridCol w:w="1219"/>
            <w:gridCol w:w="2436"/>
            <w:gridCol w:w="651"/>
            <w:gridCol w:w="4021"/>
            <w:gridCol w:w="1301"/>
          </w:tblGrid>
          <w:tr w:rsidR="00C245F8" w:rsidRPr="00C245F8" w14:paraId="4C9C47A1" w14:textId="77777777" w:rsidTr="00C245F8">
            <w:trPr>
              <w:divId w:val="877863288"/>
              <w:cantSplit/>
              <w:tblHeader/>
            </w:trPr>
            <w:tc>
              <w:tcPr>
                <w:tcW w:w="638" w:type="pct"/>
                <w:tcBorders>
                  <w:bottom w:val="single" w:sz="4" w:space="0" w:color="auto"/>
                </w:tcBorders>
                <w:shd w:val="clear" w:color="auto" w:fill="325483"/>
                <w:hideMark/>
              </w:tcPr>
              <w:p w14:paraId="2CC704C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315" w:type="pct"/>
                <w:tcBorders>
                  <w:bottom w:val="single" w:sz="4" w:space="0" w:color="auto"/>
                </w:tcBorders>
                <w:shd w:val="clear" w:color="auto" w:fill="325483"/>
                <w:hideMark/>
              </w:tcPr>
              <w:p w14:paraId="6A0F593A"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09" w:type="pct"/>
                <w:tcBorders>
                  <w:bottom w:val="single" w:sz="4" w:space="0" w:color="auto"/>
                </w:tcBorders>
                <w:shd w:val="clear" w:color="auto" w:fill="325483"/>
                <w:hideMark/>
              </w:tcPr>
              <w:p w14:paraId="69DEE77A"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2115" w:type="pct"/>
                <w:tcBorders>
                  <w:bottom w:val="single" w:sz="4" w:space="0" w:color="auto"/>
                </w:tcBorders>
                <w:shd w:val="clear" w:color="auto" w:fill="325483"/>
                <w:hideMark/>
              </w:tcPr>
              <w:p w14:paraId="2763124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24" w:type="pct"/>
                <w:tcBorders>
                  <w:bottom w:val="single" w:sz="4" w:space="0" w:color="auto"/>
                </w:tcBorders>
                <w:shd w:val="clear" w:color="auto" w:fill="325483"/>
                <w:hideMark/>
              </w:tcPr>
              <w:p w14:paraId="1EC026C6"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25EB813F" w14:textId="77777777" w:rsidTr="00C245F8">
            <w:trPr>
              <w:divId w:val="877863288"/>
              <w:cantSplit/>
              <w:tblHeader/>
            </w:trPr>
            <w:tc>
              <w:tcPr>
                <w:tcW w:w="638" w:type="pct"/>
                <w:tcBorders>
                  <w:bottom w:val="single" w:sz="4" w:space="0" w:color="auto"/>
                </w:tcBorders>
                <w:shd w:val="clear" w:color="auto" w:fill="F3F3F3"/>
                <w:hideMark/>
              </w:tcPr>
              <w:p w14:paraId="2274D33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315" w:type="pct"/>
                <w:tcBorders>
                  <w:bottom w:val="single" w:sz="4" w:space="0" w:color="auto"/>
                </w:tcBorders>
                <w:shd w:val="clear" w:color="auto" w:fill="F3F3F3"/>
                <w:hideMark/>
              </w:tcPr>
              <w:p w14:paraId="76D6C14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09" w:type="pct"/>
                <w:tcBorders>
                  <w:bottom w:val="single" w:sz="4" w:space="0" w:color="auto"/>
                </w:tcBorders>
                <w:shd w:val="clear" w:color="auto" w:fill="F3F3F3"/>
                <w:hideMark/>
              </w:tcPr>
              <w:p w14:paraId="27C1059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115" w:type="pct"/>
                <w:tcBorders>
                  <w:bottom w:val="single" w:sz="4" w:space="0" w:color="auto"/>
                </w:tcBorders>
                <w:shd w:val="clear" w:color="auto" w:fill="F3F3F3"/>
                <w:hideMark/>
              </w:tcPr>
              <w:p w14:paraId="3300AB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nextval('request_attachments_id_seq'::regclass)</w:t>
                </w:r>
              </w:p>
            </w:tc>
            <w:tc>
              <w:tcPr>
                <w:tcW w:w="624" w:type="pct"/>
                <w:tcBorders>
                  <w:bottom w:val="single" w:sz="4" w:space="0" w:color="auto"/>
                </w:tcBorders>
                <w:shd w:val="clear" w:color="auto" w:fill="F3F3F3"/>
                <w:hideMark/>
              </w:tcPr>
              <w:p w14:paraId="3BCF9748"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1EB23C8" w14:textId="77777777" w:rsidTr="00C245F8">
            <w:trPr>
              <w:divId w:val="877863288"/>
              <w:cantSplit/>
              <w:tblHeader/>
            </w:trPr>
            <w:tc>
              <w:tcPr>
                <w:tcW w:w="638" w:type="pct"/>
                <w:tcBorders>
                  <w:bottom w:val="single" w:sz="4" w:space="0" w:color="auto"/>
                </w:tcBorders>
                <w:shd w:val="clear" w:color="auto" w:fill="FFFFFF"/>
                <w:hideMark/>
              </w:tcPr>
              <w:p w14:paraId="56CA0A6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request_id</w:t>
                </w:r>
              </w:p>
            </w:tc>
            <w:tc>
              <w:tcPr>
                <w:tcW w:w="1315" w:type="pct"/>
                <w:tcBorders>
                  <w:bottom w:val="single" w:sz="4" w:space="0" w:color="auto"/>
                </w:tcBorders>
                <w:shd w:val="clear" w:color="auto" w:fill="FFFFFF"/>
                <w:hideMark/>
              </w:tcPr>
              <w:p w14:paraId="1FFEEE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09" w:type="pct"/>
                <w:tcBorders>
                  <w:bottom w:val="single" w:sz="4" w:space="0" w:color="auto"/>
                </w:tcBorders>
                <w:shd w:val="clear" w:color="auto" w:fill="FFFFFF"/>
                <w:hideMark/>
              </w:tcPr>
              <w:p w14:paraId="121C54A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63E8D2F3"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75F1A245" w14:textId="77777777" w:rsidR="00C245F8" w:rsidRPr="00C245F8" w:rsidRDefault="00C245F8" w:rsidP="00C245F8">
                <w:pPr>
                  <w:spacing w:before="150" w:after="80"/>
                  <w:jc w:val="both"/>
                  <w:rPr>
                    <w:rFonts w:eastAsia="Times New Roman"/>
                    <w:sz w:val="18"/>
                    <w:szCs w:val="20"/>
                  </w:rPr>
                </w:pPr>
              </w:p>
            </w:tc>
          </w:tr>
          <w:tr w:rsidR="00C245F8" w:rsidRPr="00C245F8" w14:paraId="167B0F17" w14:textId="77777777" w:rsidTr="00C245F8">
            <w:trPr>
              <w:divId w:val="877863288"/>
              <w:cantSplit/>
              <w:tblHeader/>
            </w:trPr>
            <w:tc>
              <w:tcPr>
                <w:tcW w:w="638" w:type="pct"/>
                <w:tcBorders>
                  <w:bottom w:val="single" w:sz="4" w:space="0" w:color="auto"/>
                </w:tcBorders>
                <w:shd w:val="clear" w:color="auto" w:fill="F3F3F3"/>
                <w:hideMark/>
              </w:tcPr>
              <w:p w14:paraId="44C88D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drive_file_id</w:t>
                </w:r>
              </w:p>
            </w:tc>
            <w:tc>
              <w:tcPr>
                <w:tcW w:w="1315" w:type="pct"/>
                <w:tcBorders>
                  <w:bottom w:val="single" w:sz="4" w:space="0" w:color="auto"/>
                </w:tcBorders>
                <w:shd w:val="clear" w:color="auto" w:fill="F3F3F3"/>
                <w:hideMark/>
              </w:tcPr>
              <w:p w14:paraId="5CD9989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9" w:type="pct"/>
                <w:tcBorders>
                  <w:bottom w:val="single" w:sz="4" w:space="0" w:color="auto"/>
                </w:tcBorders>
                <w:shd w:val="clear" w:color="auto" w:fill="F3F3F3"/>
                <w:hideMark/>
              </w:tcPr>
              <w:p w14:paraId="22C01F5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3F3F3"/>
                <w:hideMark/>
              </w:tcPr>
              <w:p w14:paraId="3F7F2CD0"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3F3F3"/>
                <w:hideMark/>
              </w:tcPr>
              <w:p w14:paraId="0CE70A19" w14:textId="77777777" w:rsidR="00C245F8" w:rsidRPr="00C245F8" w:rsidRDefault="00C245F8" w:rsidP="00C245F8">
                <w:pPr>
                  <w:spacing w:before="150" w:after="80"/>
                  <w:jc w:val="both"/>
                  <w:rPr>
                    <w:rFonts w:eastAsia="Times New Roman"/>
                    <w:sz w:val="18"/>
                    <w:szCs w:val="20"/>
                  </w:rPr>
                </w:pPr>
              </w:p>
            </w:tc>
          </w:tr>
          <w:tr w:rsidR="00C245F8" w:rsidRPr="00C245F8" w14:paraId="67EC6EEF" w14:textId="77777777" w:rsidTr="00C245F8">
            <w:trPr>
              <w:divId w:val="877863288"/>
              <w:cantSplit/>
              <w:tblHeader/>
            </w:trPr>
            <w:tc>
              <w:tcPr>
                <w:tcW w:w="638" w:type="pct"/>
                <w:tcBorders>
                  <w:bottom w:val="single" w:sz="4" w:space="0" w:color="auto"/>
                </w:tcBorders>
                <w:shd w:val="clear" w:color="auto" w:fill="FFFFFF"/>
                <w:hideMark/>
              </w:tcPr>
              <w:p w14:paraId="09FEAD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filename</w:t>
                </w:r>
              </w:p>
            </w:tc>
            <w:tc>
              <w:tcPr>
                <w:tcW w:w="1315" w:type="pct"/>
                <w:tcBorders>
                  <w:bottom w:val="single" w:sz="4" w:space="0" w:color="auto"/>
                </w:tcBorders>
                <w:shd w:val="clear" w:color="auto" w:fill="FFFFFF"/>
                <w:hideMark/>
              </w:tcPr>
              <w:p w14:paraId="0A4212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9" w:type="pct"/>
                <w:tcBorders>
                  <w:bottom w:val="single" w:sz="4" w:space="0" w:color="auto"/>
                </w:tcBorders>
                <w:shd w:val="clear" w:color="auto" w:fill="FFFFFF"/>
                <w:hideMark/>
              </w:tcPr>
              <w:p w14:paraId="23BE7B9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5D983681"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336FED39" w14:textId="77777777" w:rsidR="00C245F8" w:rsidRPr="00C245F8" w:rsidRDefault="00C245F8" w:rsidP="00C245F8">
                <w:pPr>
                  <w:spacing w:before="150" w:after="80"/>
                  <w:jc w:val="both"/>
                  <w:rPr>
                    <w:rFonts w:eastAsia="Times New Roman"/>
                    <w:sz w:val="18"/>
                    <w:szCs w:val="20"/>
                  </w:rPr>
                </w:pPr>
              </w:p>
            </w:tc>
          </w:tr>
          <w:tr w:rsidR="00C245F8" w:rsidRPr="00C245F8" w14:paraId="75B9B717" w14:textId="77777777" w:rsidTr="00C245F8">
            <w:trPr>
              <w:divId w:val="877863288"/>
              <w:cantSplit/>
              <w:tblHeader/>
            </w:trPr>
            <w:tc>
              <w:tcPr>
                <w:tcW w:w="638" w:type="pct"/>
                <w:tcBorders>
                  <w:bottom w:val="single" w:sz="4" w:space="0" w:color="auto"/>
                </w:tcBorders>
                <w:shd w:val="clear" w:color="auto" w:fill="F3F3F3"/>
                <w:hideMark/>
              </w:tcPr>
              <w:p w14:paraId="7468AEB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mimetype</w:t>
                </w:r>
              </w:p>
            </w:tc>
            <w:tc>
              <w:tcPr>
                <w:tcW w:w="1315" w:type="pct"/>
                <w:tcBorders>
                  <w:bottom w:val="single" w:sz="4" w:space="0" w:color="auto"/>
                </w:tcBorders>
                <w:shd w:val="clear" w:color="auto" w:fill="F3F3F3"/>
                <w:hideMark/>
              </w:tcPr>
              <w:p w14:paraId="6F04D31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9" w:type="pct"/>
                <w:tcBorders>
                  <w:bottom w:val="single" w:sz="4" w:space="0" w:color="auto"/>
                </w:tcBorders>
                <w:shd w:val="clear" w:color="auto" w:fill="F3F3F3"/>
                <w:hideMark/>
              </w:tcPr>
              <w:p w14:paraId="2723F7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3F3F3"/>
                <w:hideMark/>
              </w:tcPr>
              <w:p w14:paraId="29EBD4DC"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3F3F3"/>
                <w:hideMark/>
              </w:tcPr>
              <w:p w14:paraId="5751BC82" w14:textId="77777777" w:rsidR="00C245F8" w:rsidRPr="00C245F8" w:rsidRDefault="00C245F8" w:rsidP="00C245F8">
                <w:pPr>
                  <w:spacing w:before="150" w:after="80"/>
                  <w:jc w:val="both"/>
                  <w:rPr>
                    <w:rFonts w:eastAsia="Times New Roman"/>
                    <w:sz w:val="18"/>
                    <w:szCs w:val="20"/>
                  </w:rPr>
                </w:pPr>
              </w:p>
            </w:tc>
          </w:tr>
          <w:tr w:rsidR="00C245F8" w:rsidRPr="00C245F8" w14:paraId="0310DA49" w14:textId="77777777" w:rsidTr="00C245F8">
            <w:trPr>
              <w:divId w:val="877863288"/>
              <w:cantSplit/>
              <w:tblHeader/>
            </w:trPr>
            <w:tc>
              <w:tcPr>
                <w:tcW w:w="638" w:type="pct"/>
                <w:tcBorders>
                  <w:bottom w:val="single" w:sz="4" w:space="0" w:color="auto"/>
                </w:tcBorders>
                <w:shd w:val="clear" w:color="auto" w:fill="FFFFFF"/>
                <w:hideMark/>
              </w:tcPr>
              <w:p w14:paraId="70B1F4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uploaded_by</w:t>
                </w:r>
              </w:p>
            </w:tc>
            <w:tc>
              <w:tcPr>
                <w:tcW w:w="1315" w:type="pct"/>
                <w:tcBorders>
                  <w:bottom w:val="single" w:sz="4" w:space="0" w:color="auto"/>
                </w:tcBorders>
                <w:shd w:val="clear" w:color="auto" w:fill="FFFFFF"/>
                <w:hideMark/>
              </w:tcPr>
              <w:p w14:paraId="760A2C1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09" w:type="pct"/>
                <w:tcBorders>
                  <w:bottom w:val="single" w:sz="4" w:space="0" w:color="auto"/>
                </w:tcBorders>
                <w:shd w:val="clear" w:color="auto" w:fill="FFFFFF"/>
                <w:hideMark/>
              </w:tcPr>
              <w:p w14:paraId="7F49C49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4C08DB02"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0AC6AE14" w14:textId="77777777" w:rsidR="00C245F8" w:rsidRPr="00C245F8" w:rsidRDefault="00C245F8" w:rsidP="00C245F8">
                <w:pPr>
                  <w:spacing w:before="150" w:after="80"/>
                  <w:jc w:val="both"/>
                  <w:rPr>
                    <w:rFonts w:eastAsia="Times New Roman"/>
                    <w:sz w:val="18"/>
                    <w:szCs w:val="20"/>
                  </w:rPr>
                </w:pPr>
              </w:p>
            </w:tc>
          </w:tr>
          <w:tr w:rsidR="00C245F8" w:rsidRPr="00C245F8" w14:paraId="0EB64706" w14:textId="77777777" w:rsidTr="00C245F8">
            <w:trPr>
              <w:divId w:val="877863288"/>
              <w:cantSplit/>
              <w:tblHeader/>
            </w:trPr>
            <w:tc>
              <w:tcPr>
                <w:tcW w:w="638" w:type="pct"/>
                <w:tcBorders>
                  <w:bottom w:val="single" w:sz="4" w:space="0" w:color="auto"/>
                </w:tcBorders>
                <w:shd w:val="clear" w:color="auto" w:fill="F3F3F3"/>
                <w:hideMark/>
              </w:tcPr>
              <w:p w14:paraId="3892CBA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315" w:type="pct"/>
                <w:tcBorders>
                  <w:bottom w:val="single" w:sz="4" w:space="0" w:color="auto"/>
                </w:tcBorders>
                <w:shd w:val="clear" w:color="auto" w:fill="F3F3F3"/>
                <w:hideMark/>
              </w:tcPr>
              <w:p w14:paraId="729BBB2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09" w:type="pct"/>
                <w:tcBorders>
                  <w:bottom w:val="single" w:sz="4" w:space="0" w:color="auto"/>
                </w:tcBorders>
                <w:shd w:val="clear" w:color="auto" w:fill="F3F3F3"/>
                <w:hideMark/>
              </w:tcPr>
              <w:p w14:paraId="5B67D72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3F3F3"/>
                <w:hideMark/>
              </w:tcPr>
              <w:p w14:paraId="39B6DE0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24" w:type="pct"/>
                <w:tcBorders>
                  <w:bottom w:val="single" w:sz="4" w:space="0" w:color="auto"/>
                </w:tcBorders>
                <w:shd w:val="clear" w:color="auto" w:fill="F3F3F3"/>
                <w:hideMark/>
              </w:tcPr>
              <w:p w14:paraId="37714023"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AD46668" w14:textId="77777777" w:rsidTr="00C245F8">
            <w:trPr>
              <w:divId w:val="877863288"/>
              <w:cantSplit/>
              <w:tblHeader/>
            </w:trPr>
            <w:tc>
              <w:tcPr>
                <w:tcW w:w="638" w:type="pct"/>
                <w:tcBorders>
                  <w:bottom w:val="single" w:sz="4" w:space="0" w:color="auto"/>
                </w:tcBorders>
                <w:shd w:val="clear" w:color="auto" w:fill="FFFFFF"/>
                <w:hideMark/>
              </w:tcPr>
              <w:p w14:paraId="01CF6F8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drive_link</w:t>
                </w:r>
              </w:p>
            </w:tc>
            <w:tc>
              <w:tcPr>
                <w:tcW w:w="1315" w:type="pct"/>
                <w:tcBorders>
                  <w:bottom w:val="single" w:sz="4" w:space="0" w:color="auto"/>
                </w:tcBorders>
                <w:shd w:val="clear" w:color="auto" w:fill="FFFFFF"/>
                <w:hideMark/>
              </w:tcPr>
              <w:p w14:paraId="0DF61FF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9" w:type="pct"/>
                <w:tcBorders>
                  <w:bottom w:val="single" w:sz="4" w:space="0" w:color="auto"/>
                </w:tcBorders>
                <w:shd w:val="clear" w:color="auto" w:fill="FFFFFF"/>
                <w:hideMark/>
              </w:tcPr>
              <w:p w14:paraId="363496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1A8EF74A"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79B188A7" w14:textId="77777777" w:rsidR="00C245F8" w:rsidRPr="00C245F8" w:rsidRDefault="00C245F8" w:rsidP="00C245F8">
                <w:pPr>
                  <w:spacing w:before="150" w:after="80"/>
                  <w:jc w:val="both"/>
                  <w:rPr>
                    <w:rFonts w:eastAsia="Times New Roman"/>
                    <w:sz w:val="18"/>
                    <w:szCs w:val="20"/>
                  </w:rPr>
                </w:pPr>
              </w:p>
            </w:tc>
          </w:tr>
          <w:tr w:rsidR="00C245F8" w:rsidRPr="00C245F8" w14:paraId="7F25C061" w14:textId="77777777" w:rsidTr="00C245F8">
            <w:trPr>
              <w:divId w:val="877863288"/>
              <w:cantSplit/>
              <w:tblHeader/>
            </w:trPr>
            <w:tc>
              <w:tcPr>
                <w:tcW w:w="638" w:type="pct"/>
                <w:tcBorders>
                  <w:bottom w:val="single" w:sz="4" w:space="0" w:color="auto"/>
                </w:tcBorders>
                <w:shd w:val="clear" w:color="auto" w:fill="F3F3F3"/>
                <w:hideMark/>
              </w:tcPr>
              <w:p w14:paraId="3169617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mime_type</w:t>
                </w:r>
              </w:p>
            </w:tc>
            <w:tc>
              <w:tcPr>
                <w:tcW w:w="1315" w:type="pct"/>
                <w:tcBorders>
                  <w:bottom w:val="single" w:sz="4" w:space="0" w:color="auto"/>
                </w:tcBorders>
                <w:shd w:val="clear" w:color="auto" w:fill="F3F3F3"/>
                <w:hideMark/>
              </w:tcPr>
              <w:p w14:paraId="32CC3F1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9" w:type="pct"/>
                <w:tcBorders>
                  <w:bottom w:val="single" w:sz="4" w:space="0" w:color="auto"/>
                </w:tcBorders>
                <w:shd w:val="clear" w:color="auto" w:fill="F3F3F3"/>
                <w:hideMark/>
              </w:tcPr>
              <w:p w14:paraId="609C0A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3F3F3"/>
                <w:hideMark/>
              </w:tcPr>
              <w:p w14:paraId="5D581B77"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3F3F3"/>
                <w:hideMark/>
              </w:tcPr>
              <w:p w14:paraId="182283C4" w14:textId="77777777" w:rsidR="00C245F8" w:rsidRPr="00C245F8" w:rsidRDefault="00C245F8" w:rsidP="00C245F8">
                <w:pPr>
                  <w:spacing w:before="150" w:after="80"/>
                  <w:jc w:val="both"/>
                  <w:rPr>
                    <w:rFonts w:eastAsia="Times New Roman"/>
                    <w:sz w:val="18"/>
                    <w:szCs w:val="20"/>
                  </w:rPr>
                </w:pPr>
              </w:p>
            </w:tc>
          </w:tr>
          <w:tr w:rsidR="00C245F8" w:rsidRPr="00C245F8" w14:paraId="33F44069" w14:textId="77777777" w:rsidTr="00C245F8">
            <w:trPr>
              <w:divId w:val="877863288"/>
              <w:cantSplit/>
              <w:tblHeader/>
            </w:trPr>
            <w:tc>
              <w:tcPr>
                <w:tcW w:w="638" w:type="pct"/>
                <w:tcBorders>
                  <w:bottom w:val="single" w:sz="4" w:space="0" w:color="auto"/>
                </w:tcBorders>
                <w:shd w:val="clear" w:color="auto" w:fill="FFFFFF"/>
                <w:hideMark/>
              </w:tcPr>
              <w:p w14:paraId="665242B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size</w:t>
                </w:r>
              </w:p>
            </w:tc>
            <w:tc>
              <w:tcPr>
                <w:tcW w:w="1315" w:type="pct"/>
                <w:tcBorders>
                  <w:bottom w:val="single" w:sz="4" w:space="0" w:color="auto"/>
                </w:tcBorders>
                <w:shd w:val="clear" w:color="auto" w:fill="FFFFFF"/>
                <w:hideMark/>
              </w:tcPr>
              <w:p w14:paraId="7CD5916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bigint</w:t>
                </w:r>
              </w:p>
            </w:tc>
            <w:tc>
              <w:tcPr>
                <w:tcW w:w="309" w:type="pct"/>
                <w:tcBorders>
                  <w:bottom w:val="single" w:sz="4" w:space="0" w:color="auto"/>
                </w:tcBorders>
                <w:shd w:val="clear" w:color="auto" w:fill="FFFFFF"/>
                <w:hideMark/>
              </w:tcPr>
              <w:p w14:paraId="283949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38BE2A73"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726F53F1" w14:textId="77777777" w:rsidR="00C245F8" w:rsidRPr="00C245F8" w:rsidRDefault="00C245F8" w:rsidP="00C245F8">
                <w:pPr>
                  <w:spacing w:before="150" w:after="80"/>
                  <w:jc w:val="both"/>
                  <w:rPr>
                    <w:rFonts w:eastAsia="Times New Roman"/>
                    <w:sz w:val="18"/>
                    <w:szCs w:val="20"/>
                  </w:rPr>
                </w:pPr>
              </w:p>
            </w:tc>
          </w:tr>
          <w:tr w:rsidR="00C245F8" w:rsidRPr="00C245F8" w14:paraId="2082490B" w14:textId="77777777" w:rsidTr="00C245F8">
            <w:trPr>
              <w:divId w:val="877863288"/>
              <w:cantSplit/>
              <w:tblHeader/>
            </w:trPr>
            <w:tc>
              <w:tcPr>
                <w:tcW w:w="638" w:type="pct"/>
                <w:shd w:val="clear" w:color="auto" w:fill="F3F3F3"/>
                <w:hideMark/>
              </w:tcPr>
              <w:p w14:paraId="3C57B95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title</w:t>
                </w:r>
              </w:p>
            </w:tc>
            <w:tc>
              <w:tcPr>
                <w:tcW w:w="1315" w:type="pct"/>
                <w:shd w:val="clear" w:color="auto" w:fill="F3F3F3"/>
                <w:hideMark/>
              </w:tcPr>
              <w:p w14:paraId="0C6EE7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09" w:type="pct"/>
                <w:shd w:val="clear" w:color="auto" w:fill="F3F3F3"/>
                <w:hideMark/>
              </w:tcPr>
              <w:p w14:paraId="15B8998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115" w:type="pct"/>
                <w:shd w:val="clear" w:color="auto" w:fill="F3F3F3"/>
                <w:hideMark/>
              </w:tcPr>
              <w:p w14:paraId="65E59C10" w14:textId="77777777" w:rsidR="00C245F8" w:rsidRPr="00C245F8" w:rsidRDefault="00C245F8" w:rsidP="00C245F8">
                <w:pPr>
                  <w:spacing w:before="150" w:after="80"/>
                  <w:jc w:val="both"/>
                  <w:rPr>
                    <w:rFonts w:ascii="Aptos" w:eastAsia="Times New Roman" w:hAnsi="Aptos"/>
                    <w:color w:val="1F2937"/>
                    <w:sz w:val="18"/>
                    <w:szCs w:val="18"/>
                  </w:rPr>
                </w:pPr>
              </w:p>
            </w:tc>
            <w:tc>
              <w:tcPr>
                <w:tcW w:w="624" w:type="pct"/>
                <w:shd w:val="clear" w:color="auto" w:fill="F3F3F3"/>
                <w:hideMark/>
              </w:tcPr>
              <w:p w14:paraId="34A1067A" w14:textId="77777777" w:rsidR="00C245F8" w:rsidRPr="00C245F8" w:rsidRDefault="00C245F8" w:rsidP="00C245F8">
                <w:pPr>
                  <w:spacing w:before="150" w:after="80"/>
                  <w:jc w:val="both"/>
                  <w:rPr>
                    <w:rFonts w:eastAsia="Times New Roman"/>
                    <w:sz w:val="18"/>
                    <w:szCs w:val="20"/>
                  </w:rPr>
                </w:pPr>
              </w:p>
            </w:tc>
          </w:tr>
        </w:tbl>
        <w:p w14:paraId="4138F2DA" w14:textId="77777777" w:rsidR="00C245F8" w:rsidRPr="00C245F8" w:rsidRDefault="00C245F8" w:rsidP="00C245F8">
          <w:pPr>
            <w:numPr>
              <w:ilvl w:val="0"/>
              <w:numId w:val="6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40C97674" w14:textId="77777777" w:rsidR="00C245F8" w:rsidRPr="00C245F8" w:rsidRDefault="00C245F8" w:rsidP="00C245F8">
          <w:pPr>
            <w:numPr>
              <w:ilvl w:val="0"/>
              <w:numId w:val="6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idx_request_attachments_request: CREATE INDEX idx_request_attachments_request ON public.request_attachments USING btree (request_id)</w:t>
          </w:r>
        </w:p>
        <w:p w14:paraId="0BD21124" w14:textId="77777777" w:rsidR="00C245F8" w:rsidRPr="00C245F8" w:rsidRDefault="00C245F8" w:rsidP="00C245F8">
          <w:pPr>
            <w:numPr>
              <w:ilvl w:val="0"/>
              <w:numId w:val="6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request_attachments_pkey: CREATE UNIQUE INDEX request_attachments_pkey ON public.request_attachments USING btree (id)</w:t>
          </w:r>
        </w:p>
        <w:p w14:paraId="14E8531E"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public.request_types</w:t>
          </w:r>
        </w:p>
        <w:p w14:paraId="2FC972DA" w14:textId="77777777" w:rsidR="00C245F8" w:rsidRPr="00C245F8" w:rsidRDefault="00C245F8" w:rsidP="00C245F8">
          <w:pPr>
            <w:numPr>
              <w:ilvl w:val="0"/>
              <w:numId w:val="6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5E47DD93" w14:textId="77777777" w:rsidR="00C245F8" w:rsidRPr="00C245F8" w:rsidRDefault="00C245F8" w:rsidP="00C245F8">
          <w:pPr>
            <w:numPr>
              <w:ilvl w:val="0"/>
              <w:numId w:val="6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management, signature.</w:t>
          </w:r>
        </w:p>
        <w:p w14:paraId="060C3C14" w14:textId="77777777" w:rsidR="00C245F8" w:rsidRPr="00C245F8" w:rsidRDefault="00C245F8" w:rsidP="00C245F8">
          <w:pPr>
            <w:numPr>
              <w:ilvl w:val="0"/>
              <w:numId w:val="6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1E697F6B" w14:textId="77777777" w:rsidR="00C245F8" w:rsidRPr="00C245F8" w:rsidRDefault="00C245F8" w:rsidP="00C245F8">
          <w:pPr>
            <w:numPr>
              <w:ilvl w:val="0"/>
              <w:numId w:val="6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5049EF88" w14:textId="77777777" w:rsidR="00C245F8" w:rsidRPr="00C245F8" w:rsidRDefault="00C245F8" w:rsidP="00C245F8">
          <w:pPr>
            <w:numPr>
              <w:ilvl w:val="0"/>
              <w:numId w:val="6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554"/>
            <w:gridCol w:w="2572"/>
            <w:gridCol w:w="651"/>
            <w:gridCol w:w="3550"/>
            <w:gridCol w:w="1301"/>
          </w:tblGrid>
          <w:tr w:rsidR="00C245F8" w:rsidRPr="00C245F8" w14:paraId="57414973" w14:textId="77777777" w:rsidTr="00C245F8">
            <w:trPr>
              <w:divId w:val="877863288"/>
              <w:cantSplit/>
              <w:tblHeader/>
            </w:trPr>
            <w:tc>
              <w:tcPr>
                <w:tcW w:w="825" w:type="pct"/>
                <w:tcBorders>
                  <w:bottom w:val="single" w:sz="4" w:space="0" w:color="auto"/>
                </w:tcBorders>
                <w:shd w:val="clear" w:color="auto" w:fill="325483"/>
                <w:hideMark/>
              </w:tcPr>
              <w:p w14:paraId="3F770F1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354" w:type="pct"/>
                <w:tcBorders>
                  <w:bottom w:val="single" w:sz="4" w:space="0" w:color="auto"/>
                </w:tcBorders>
                <w:shd w:val="clear" w:color="auto" w:fill="325483"/>
                <w:hideMark/>
              </w:tcPr>
              <w:p w14:paraId="5589F72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18" w:type="pct"/>
                <w:tcBorders>
                  <w:bottom w:val="single" w:sz="4" w:space="0" w:color="auto"/>
                </w:tcBorders>
                <w:shd w:val="clear" w:color="auto" w:fill="325483"/>
                <w:hideMark/>
              </w:tcPr>
              <w:p w14:paraId="28DACC2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861" w:type="pct"/>
                <w:tcBorders>
                  <w:bottom w:val="single" w:sz="4" w:space="0" w:color="auto"/>
                </w:tcBorders>
                <w:shd w:val="clear" w:color="auto" w:fill="325483"/>
                <w:hideMark/>
              </w:tcPr>
              <w:p w14:paraId="6CD62D0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42" w:type="pct"/>
                <w:tcBorders>
                  <w:bottom w:val="single" w:sz="4" w:space="0" w:color="auto"/>
                </w:tcBorders>
                <w:shd w:val="clear" w:color="auto" w:fill="325483"/>
                <w:hideMark/>
              </w:tcPr>
              <w:p w14:paraId="6F8B8A3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55564191" w14:textId="77777777" w:rsidTr="00C245F8">
            <w:trPr>
              <w:divId w:val="877863288"/>
              <w:cantSplit/>
              <w:tblHeader/>
            </w:trPr>
            <w:tc>
              <w:tcPr>
                <w:tcW w:w="825" w:type="pct"/>
                <w:tcBorders>
                  <w:bottom w:val="single" w:sz="4" w:space="0" w:color="auto"/>
                </w:tcBorders>
                <w:shd w:val="clear" w:color="auto" w:fill="F3F3F3"/>
                <w:hideMark/>
              </w:tcPr>
              <w:p w14:paraId="7EAB9DE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354" w:type="pct"/>
                <w:tcBorders>
                  <w:bottom w:val="single" w:sz="4" w:space="0" w:color="auto"/>
                </w:tcBorders>
                <w:shd w:val="clear" w:color="auto" w:fill="F3F3F3"/>
                <w:hideMark/>
              </w:tcPr>
              <w:p w14:paraId="18D5EB6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18" w:type="pct"/>
                <w:tcBorders>
                  <w:bottom w:val="single" w:sz="4" w:space="0" w:color="auto"/>
                </w:tcBorders>
                <w:shd w:val="clear" w:color="auto" w:fill="F3F3F3"/>
                <w:hideMark/>
              </w:tcPr>
              <w:p w14:paraId="61B3CC4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61" w:type="pct"/>
                <w:tcBorders>
                  <w:bottom w:val="single" w:sz="4" w:space="0" w:color="auto"/>
                </w:tcBorders>
                <w:shd w:val="clear" w:color="auto" w:fill="F3F3F3"/>
                <w:hideMark/>
              </w:tcPr>
              <w:p w14:paraId="49B0395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nextval('request_types_id_seq'::regclass)</w:t>
                </w:r>
              </w:p>
            </w:tc>
            <w:tc>
              <w:tcPr>
                <w:tcW w:w="642" w:type="pct"/>
                <w:tcBorders>
                  <w:bottom w:val="single" w:sz="4" w:space="0" w:color="auto"/>
                </w:tcBorders>
                <w:shd w:val="clear" w:color="auto" w:fill="F3F3F3"/>
                <w:hideMark/>
              </w:tcPr>
              <w:p w14:paraId="0894F3B6"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4C0992D" w14:textId="77777777" w:rsidTr="00C245F8">
            <w:trPr>
              <w:divId w:val="877863288"/>
              <w:cantSplit/>
              <w:tblHeader/>
            </w:trPr>
            <w:tc>
              <w:tcPr>
                <w:tcW w:w="825" w:type="pct"/>
                <w:tcBorders>
                  <w:bottom w:val="single" w:sz="4" w:space="0" w:color="auto"/>
                </w:tcBorders>
                <w:shd w:val="clear" w:color="auto" w:fill="FFFFFF"/>
                <w:hideMark/>
              </w:tcPr>
              <w:p w14:paraId="691E373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title</w:t>
                </w:r>
              </w:p>
            </w:tc>
            <w:tc>
              <w:tcPr>
                <w:tcW w:w="1354" w:type="pct"/>
                <w:tcBorders>
                  <w:bottom w:val="single" w:sz="4" w:space="0" w:color="auto"/>
                </w:tcBorders>
                <w:shd w:val="clear" w:color="auto" w:fill="FFFFFF"/>
                <w:hideMark/>
              </w:tcPr>
              <w:p w14:paraId="4738DC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18" w:type="pct"/>
                <w:tcBorders>
                  <w:bottom w:val="single" w:sz="4" w:space="0" w:color="auto"/>
                </w:tcBorders>
                <w:shd w:val="clear" w:color="auto" w:fill="FFFFFF"/>
                <w:hideMark/>
              </w:tcPr>
              <w:p w14:paraId="6B7B513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61" w:type="pct"/>
                <w:tcBorders>
                  <w:bottom w:val="single" w:sz="4" w:space="0" w:color="auto"/>
                </w:tcBorders>
                <w:shd w:val="clear" w:color="auto" w:fill="FFFFFF"/>
                <w:hideMark/>
              </w:tcPr>
              <w:p w14:paraId="74E72296" w14:textId="77777777" w:rsidR="00C245F8" w:rsidRPr="00C245F8" w:rsidRDefault="00C245F8" w:rsidP="00C245F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FFFFF"/>
                <w:hideMark/>
              </w:tcPr>
              <w:p w14:paraId="6226C781" w14:textId="77777777" w:rsidR="00C245F8" w:rsidRPr="00C245F8" w:rsidRDefault="00C245F8" w:rsidP="00C245F8">
                <w:pPr>
                  <w:spacing w:before="150" w:after="80"/>
                  <w:jc w:val="both"/>
                  <w:rPr>
                    <w:rFonts w:eastAsia="Times New Roman"/>
                    <w:sz w:val="18"/>
                    <w:szCs w:val="20"/>
                  </w:rPr>
                </w:pPr>
              </w:p>
            </w:tc>
          </w:tr>
          <w:tr w:rsidR="00C245F8" w:rsidRPr="00C245F8" w14:paraId="215CBBE7" w14:textId="77777777" w:rsidTr="00C245F8">
            <w:trPr>
              <w:divId w:val="877863288"/>
              <w:cantSplit/>
              <w:tblHeader/>
            </w:trPr>
            <w:tc>
              <w:tcPr>
                <w:tcW w:w="825" w:type="pct"/>
                <w:tcBorders>
                  <w:bottom w:val="single" w:sz="4" w:space="0" w:color="auto"/>
                </w:tcBorders>
                <w:shd w:val="clear" w:color="auto" w:fill="F3F3F3"/>
                <w:hideMark/>
              </w:tcPr>
              <w:p w14:paraId="6BC109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drive_folder_id</w:t>
                </w:r>
              </w:p>
            </w:tc>
            <w:tc>
              <w:tcPr>
                <w:tcW w:w="1354" w:type="pct"/>
                <w:tcBorders>
                  <w:bottom w:val="single" w:sz="4" w:space="0" w:color="auto"/>
                </w:tcBorders>
                <w:shd w:val="clear" w:color="auto" w:fill="F3F3F3"/>
                <w:hideMark/>
              </w:tcPr>
              <w:p w14:paraId="679FB94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18" w:type="pct"/>
                <w:tcBorders>
                  <w:bottom w:val="single" w:sz="4" w:space="0" w:color="auto"/>
                </w:tcBorders>
                <w:shd w:val="clear" w:color="auto" w:fill="F3F3F3"/>
                <w:hideMark/>
              </w:tcPr>
              <w:p w14:paraId="7593D15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61" w:type="pct"/>
                <w:tcBorders>
                  <w:bottom w:val="single" w:sz="4" w:space="0" w:color="auto"/>
                </w:tcBorders>
                <w:shd w:val="clear" w:color="auto" w:fill="F3F3F3"/>
                <w:hideMark/>
              </w:tcPr>
              <w:p w14:paraId="42D34D80" w14:textId="77777777" w:rsidR="00C245F8" w:rsidRPr="00C245F8" w:rsidRDefault="00C245F8" w:rsidP="00C245F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3F3F3"/>
                <w:hideMark/>
              </w:tcPr>
              <w:p w14:paraId="3F50FF3E" w14:textId="77777777" w:rsidR="00C245F8" w:rsidRPr="00C245F8" w:rsidRDefault="00C245F8" w:rsidP="00C245F8">
                <w:pPr>
                  <w:spacing w:before="150" w:after="80"/>
                  <w:jc w:val="both"/>
                  <w:rPr>
                    <w:rFonts w:eastAsia="Times New Roman"/>
                    <w:sz w:val="18"/>
                    <w:szCs w:val="20"/>
                  </w:rPr>
                </w:pPr>
              </w:p>
            </w:tc>
          </w:tr>
          <w:tr w:rsidR="00C245F8" w:rsidRPr="00C245F8" w14:paraId="6FC838B1" w14:textId="77777777" w:rsidTr="00C245F8">
            <w:trPr>
              <w:divId w:val="877863288"/>
              <w:cantSplit/>
              <w:tblHeader/>
            </w:trPr>
            <w:tc>
              <w:tcPr>
                <w:tcW w:w="825" w:type="pct"/>
                <w:tcBorders>
                  <w:bottom w:val="single" w:sz="4" w:space="0" w:color="auto"/>
                </w:tcBorders>
                <w:shd w:val="clear" w:color="auto" w:fill="FFFFFF"/>
                <w:hideMark/>
              </w:tcPr>
              <w:p w14:paraId="7DA1403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schema</w:t>
                </w:r>
              </w:p>
            </w:tc>
            <w:tc>
              <w:tcPr>
                <w:tcW w:w="1354" w:type="pct"/>
                <w:tcBorders>
                  <w:bottom w:val="single" w:sz="4" w:space="0" w:color="auto"/>
                </w:tcBorders>
                <w:shd w:val="clear" w:color="auto" w:fill="FFFFFF"/>
                <w:hideMark/>
              </w:tcPr>
              <w:p w14:paraId="2E2A74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318" w:type="pct"/>
                <w:tcBorders>
                  <w:bottom w:val="single" w:sz="4" w:space="0" w:color="auto"/>
                </w:tcBorders>
                <w:shd w:val="clear" w:color="auto" w:fill="FFFFFF"/>
                <w:hideMark/>
              </w:tcPr>
              <w:p w14:paraId="2DC8D96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61" w:type="pct"/>
                <w:tcBorders>
                  <w:bottom w:val="single" w:sz="4" w:space="0" w:color="auto"/>
                </w:tcBorders>
                <w:shd w:val="clear" w:color="auto" w:fill="FFFFFF"/>
                <w:hideMark/>
              </w:tcPr>
              <w:p w14:paraId="0D48C52C" w14:textId="77777777" w:rsidR="00C245F8" w:rsidRPr="00C245F8" w:rsidRDefault="00C245F8" w:rsidP="00C245F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FFFFF"/>
                <w:hideMark/>
              </w:tcPr>
              <w:p w14:paraId="3BC0D56B" w14:textId="77777777" w:rsidR="00C245F8" w:rsidRPr="00C245F8" w:rsidRDefault="00C245F8" w:rsidP="00C245F8">
                <w:pPr>
                  <w:spacing w:before="150" w:after="80"/>
                  <w:jc w:val="both"/>
                  <w:rPr>
                    <w:rFonts w:eastAsia="Times New Roman"/>
                    <w:sz w:val="18"/>
                    <w:szCs w:val="20"/>
                  </w:rPr>
                </w:pPr>
              </w:p>
            </w:tc>
          </w:tr>
          <w:tr w:rsidR="00C245F8" w:rsidRPr="00C245F8" w14:paraId="5FFC15B3" w14:textId="77777777" w:rsidTr="00C245F8">
            <w:trPr>
              <w:divId w:val="877863288"/>
              <w:cantSplit/>
              <w:tblHeader/>
            </w:trPr>
            <w:tc>
              <w:tcPr>
                <w:tcW w:w="825" w:type="pct"/>
                <w:tcBorders>
                  <w:bottom w:val="single" w:sz="4" w:space="0" w:color="auto"/>
                </w:tcBorders>
                <w:shd w:val="clear" w:color="auto" w:fill="F3F3F3"/>
                <w:hideMark/>
              </w:tcPr>
              <w:p w14:paraId="6F33E1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354" w:type="pct"/>
                <w:tcBorders>
                  <w:bottom w:val="single" w:sz="4" w:space="0" w:color="auto"/>
                </w:tcBorders>
                <w:shd w:val="clear" w:color="auto" w:fill="F3F3F3"/>
                <w:hideMark/>
              </w:tcPr>
              <w:p w14:paraId="346A46E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18" w:type="pct"/>
                <w:tcBorders>
                  <w:bottom w:val="single" w:sz="4" w:space="0" w:color="auto"/>
                </w:tcBorders>
                <w:shd w:val="clear" w:color="auto" w:fill="F3F3F3"/>
                <w:hideMark/>
              </w:tcPr>
              <w:p w14:paraId="6C2F90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61" w:type="pct"/>
                <w:tcBorders>
                  <w:bottom w:val="single" w:sz="4" w:space="0" w:color="auto"/>
                </w:tcBorders>
                <w:shd w:val="clear" w:color="auto" w:fill="F3F3F3"/>
                <w:hideMark/>
              </w:tcPr>
              <w:p w14:paraId="77BF6E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42" w:type="pct"/>
                <w:tcBorders>
                  <w:bottom w:val="single" w:sz="4" w:space="0" w:color="auto"/>
                </w:tcBorders>
                <w:shd w:val="clear" w:color="auto" w:fill="F3F3F3"/>
                <w:hideMark/>
              </w:tcPr>
              <w:p w14:paraId="060A9B7F"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1B9FB871" w14:textId="77777777" w:rsidTr="00C245F8">
            <w:trPr>
              <w:divId w:val="877863288"/>
              <w:cantSplit/>
              <w:tblHeader/>
            </w:trPr>
            <w:tc>
              <w:tcPr>
                <w:tcW w:w="825" w:type="pct"/>
                <w:tcBorders>
                  <w:bottom w:val="single" w:sz="4" w:space="0" w:color="auto"/>
                </w:tcBorders>
                <w:shd w:val="clear" w:color="auto" w:fill="FFFFFF"/>
                <w:hideMark/>
              </w:tcPr>
              <w:p w14:paraId="64D967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code</w:t>
                </w:r>
              </w:p>
            </w:tc>
            <w:tc>
              <w:tcPr>
                <w:tcW w:w="1354" w:type="pct"/>
                <w:tcBorders>
                  <w:bottom w:val="single" w:sz="4" w:space="0" w:color="auto"/>
                </w:tcBorders>
                <w:shd w:val="clear" w:color="auto" w:fill="FFFFFF"/>
                <w:hideMark/>
              </w:tcPr>
              <w:p w14:paraId="036702F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18" w:type="pct"/>
                <w:tcBorders>
                  <w:bottom w:val="single" w:sz="4" w:space="0" w:color="auto"/>
                </w:tcBorders>
                <w:shd w:val="clear" w:color="auto" w:fill="FFFFFF"/>
                <w:hideMark/>
              </w:tcPr>
              <w:p w14:paraId="21E976A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61" w:type="pct"/>
                <w:tcBorders>
                  <w:bottom w:val="single" w:sz="4" w:space="0" w:color="auto"/>
                </w:tcBorders>
                <w:shd w:val="clear" w:color="auto" w:fill="FFFFFF"/>
                <w:hideMark/>
              </w:tcPr>
              <w:p w14:paraId="147AA67D" w14:textId="77777777" w:rsidR="00C245F8" w:rsidRPr="00C245F8" w:rsidRDefault="00C245F8" w:rsidP="00C245F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FFFFF"/>
                <w:hideMark/>
              </w:tcPr>
              <w:p w14:paraId="4051C281" w14:textId="77777777" w:rsidR="00C245F8" w:rsidRPr="00C245F8" w:rsidRDefault="00C245F8" w:rsidP="00C245F8">
                <w:pPr>
                  <w:spacing w:before="150" w:after="80"/>
                  <w:jc w:val="both"/>
                  <w:rPr>
                    <w:rFonts w:eastAsia="Times New Roman"/>
                    <w:sz w:val="18"/>
                    <w:szCs w:val="20"/>
                  </w:rPr>
                </w:pPr>
              </w:p>
            </w:tc>
          </w:tr>
          <w:tr w:rsidR="00C245F8" w:rsidRPr="00C245F8" w14:paraId="24066243" w14:textId="77777777" w:rsidTr="00C245F8">
            <w:trPr>
              <w:divId w:val="877863288"/>
              <w:cantSplit/>
              <w:tblHeader/>
            </w:trPr>
            <w:tc>
              <w:tcPr>
                <w:tcW w:w="825" w:type="pct"/>
                <w:tcBorders>
                  <w:bottom w:val="single" w:sz="4" w:space="0" w:color="auto"/>
                </w:tcBorders>
                <w:shd w:val="clear" w:color="auto" w:fill="F3F3F3"/>
                <w:hideMark/>
              </w:tcPr>
              <w:p w14:paraId="597377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versión</w:t>
                </w:r>
              </w:p>
            </w:tc>
            <w:tc>
              <w:tcPr>
                <w:tcW w:w="1354" w:type="pct"/>
                <w:tcBorders>
                  <w:bottom w:val="single" w:sz="4" w:space="0" w:color="auto"/>
                </w:tcBorders>
                <w:shd w:val="clear" w:color="auto" w:fill="F3F3F3"/>
                <w:hideMark/>
              </w:tcPr>
              <w:p w14:paraId="3DCBC33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18" w:type="pct"/>
                <w:tcBorders>
                  <w:bottom w:val="single" w:sz="4" w:space="0" w:color="auto"/>
                </w:tcBorders>
                <w:shd w:val="clear" w:color="auto" w:fill="F3F3F3"/>
                <w:hideMark/>
              </w:tcPr>
              <w:p w14:paraId="4D0DF1B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61" w:type="pct"/>
                <w:tcBorders>
                  <w:bottom w:val="single" w:sz="4" w:space="0" w:color="auto"/>
                </w:tcBorders>
                <w:shd w:val="clear" w:color="auto" w:fill="F3F3F3"/>
                <w:hideMark/>
              </w:tcPr>
              <w:p w14:paraId="2AFE2124" w14:textId="77777777" w:rsidR="00C245F8" w:rsidRPr="00C245F8" w:rsidRDefault="00C245F8" w:rsidP="00C245F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3F3F3"/>
                <w:hideMark/>
              </w:tcPr>
              <w:p w14:paraId="724A35FF" w14:textId="77777777" w:rsidR="00C245F8" w:rsidRPr="00C245F8" w:rsidRDefault="00C245F8" w:rsidP="00C245F8">
                <w:pPr>
                  <w:spacing w:before="150" w:after="80"/>
                  <w:jc w:val="both"/>
                  <w:rPr>
                    <w:rFonts w:eastAsia="Times New Roman"/>
                    <w:sz w:val="18"/>
                    <w:szCs w:val="20"/>
                  </w:rPr>
                </w:pPr>
              </w:p>
            </w:tc>
          </w:tr>
          <w:tr w:rsidR="00C245F8" w:rsidRPr="00C245F8" w14:paraId="47DAEC8E" w14:textId="77777777" w:rsidTr="00C245F8">
            <w:trPr>
              <w:divId w:val="877863288"/>
              <w:cantSplit/>
              <w:tblHeader/>
            </w:trPr>
            <w:tc>
              <w:tcPr>
                <w:tcW w:w="825" w:type="pct"/>
                <w:tcBorders>
                  <w:bottom w:val="single" w:sz="4" w:space="0" w:color="auto"/>
                </w:tcBorders>
                <w:shd w:val="clear" w:color="auto" w:fill="FFFFFF"/>
                <w:hideMark/>
              </w:tcPr>
              <w:p w14:paraId="23F46A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reference</w:t>
                </w:r>
              </w:p>
            </w:tc>
            <w:tc>
              <w:tcPr>
                <w:tcW w:w="1354" w:type="pct"/>
                <w:tcBorders>
                  <w:bottom w:val="single" w:sz="4" w:space="0" w:color="auto"/>
                </w:tcBorders>
                <w:shd w:val="clear" w:color="auto" w:fill="FFFFFF"/>
                <w:hideMark/>
              </w:tcPr>
              <w:p w14:paraId="72971F0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18" w:type="pct"/>
                <w:tcBorders>
                  <w:bottom w:val="single" w:sz="4" w:space="0" w:color="auto"/>
                </w:tcBorders>
                <w:shd w:val="clear" w:color="auto" w:fill="FFFFFF"/>
                <w:hideMark/>
              </w:tcPr>
              <w:p w14:paraId="2A8EBA4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61" w:type="pct"/>
                <w:tcBorders>
                  <w:bottom w:val="single" w:sz="4" w:space="0" w:color="auto"/>
                </w:tcBorders>
                <w:shd w:val="clear" w:color="auto" w:fill="FFFFFF"/>
                <w:hideMark/>
              </w:tcPr>
              <w:p w14:paraId="408DAC3B" w14:textId="77777777" w:rsidR="00C245F8" w:rsidRPr="00C245F8" w:rsidRDefault="00C245F8" w:rsidP="00C245F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FFFFF"/>
                <w:hideMark/>
              </w:tcPr>
              <w:p w14:paraId="16153D3C" w14:textId="77777777" w:rsidR="00C245F8" w:rsidRPr="00C245F8" w:rsidRDefault="00C245F8" w:rsidP="00C245F8">
                <w:pPr>
                  <w:spacing w:before="150" w:after="80"/>
                  <w:jc w:val="both"/>
                  <w:rPr>
                    <w:rFonts w:eastAsia="Times New Roman"/>
                    <w:sz w:val="18"/>
                    <w:szCs w:val="20"/>
                  </w:rPr>
                </w:pPr>
              </w:p>
            </w:tc>
          </w:tr>
          <w:tr w:rsidR="00C245F8" w:rsidRPr="00C245F8" w14:paraId="7FB05EC4" w14:textId="77777777" w:rsidTr="00C245F8">
            <w:trPr>
              <w:divId w:val="877863288"/>
              <w:cantSplit/>
              <w:tblHeader/>
            </w:trPr>
            <w:tc>
              <w:tcPr>
                <w:tcW w:w="825" w:type="pct"/>
                <w:shd w:val="clear" w:color="auto" w:fill="F3F3F3"/>
                <w:hideMark/>
              </w:tcPr>
              <w:p w14:paraId="34B1E18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template_doc_id</w:t>
                </w:r>
              </w:p>
            </w:tc>
            <w:tc>
              <w:tcPr>
                <w:tcW w:w="1354" w:type="pct"/>
                <w:shd w:val="clear" w:color="auto" w:fill="F3F3F3"/>
                <w:hideMark/>
              </w:tcPr>
              <w:p w14:paraId="2726892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18" w:type="pct"/>
                <w:shd w:val="clear" w:color="auto" w:fill="F3F3F3"/>
                <w:hideMark/>
              </w:tcPr>
              <w:p w14:paraId="0C68A07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61" w:type="pct"/>
                <w:shd w:val="clear" w:color="auto" w:fill="F3F3F3"/>
                <w:hideMark/>
              </w:tcPr>
              <w:p w14:paraId="24DFF1E2" w14:textId="77777777" w:rsidR="00C245F8" w:rsidRPr="00C245F8" w:rsidRDefault="00C245F8" w:rsidP="00C245F8">
                <w:pPr>
                  <w:spacing w:before="150" w:after="80"/>
                  <w:jc w:val="both"/>
                  <w:rPr>
                    <w:rFonts w:ascii="Aptos" w:eastAsia="Times New Roman" w:hAnsi="Aptos"/>
                    <w:color w:val="1F2937"/>
                    <w:sz w:val="18"/>
                    <w:szCs w:val="18"/>
                  </w:rPr>
                </w:pPr>
              </w:p>
            </w:tc>
            <w:tc>
              <w:tcPr>
                <w:tcW w:w="642" w:type="pct"/>
                <w:shd w:val="clear" w:color="auto" w:fill="F3F3F3"/>
                <w:hideMark/>
              </w:tcPr>
              <w:p w14:paraId="3E4F34FB" w14:textId="77777777" w:rsidR="00C245F8" w:rsidRPr="00C245F8" w:rsidRDefault="00C245F8" w:rsidP="00C245F8">
                <w:pPr>
                  <w:spacing w:before="150" w:after="80"/>
                  <w:jc w:val="both"/>
                  <w:rPr>
                    <w:rFonts w:eastAsia="Times New Roman"/>
                    <w:sz w:val="18"/>
                    <w:szCs w:val="20"/>
                  </w:rPr>
                </w:pPr>
              </w:p>
            </w:tc>
          </w:tr>
        </w:tbl>
        <w:p w14:paraId="2C308063" w14:textId="77777777" w:rsidR="00C245F8" w:rsidRPr="00C245F8" w:rsidRDefault="00C245F8" w:rsidP="00C245F8">
          <w:pPr>
            <w:numPr>
              <w:ilvl w:val="0"/>
              <w:numId w:val="6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5BBA211E" w14:textId="77777777" w:rsidR="00C245F8" w:rsidRPr="00C245F8" w:rsidRDefault="00C245F8" w:rsidP="00C245F8">
          <w:pPr>
            <w:numPr>
              <w:ilvl w:val="0"/>
              <w:numId w:val="6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idx_request_types_schema_gin: CREATE INDEX idx_request_types_schema_gin ON public.request_types USING gin (schema)</w:t>
          </w:r>
        </w:p>
        <w:p w14:paraId="0E955CDC" w14:textId="77777777" w:rsidR="00C245F8" w:rsidRPr="00C245F8" w:rsidRDefault="00C245F8" w:rsidP="00C245F8">
          <w:pPr>
            <w:numPr>
              <w:ilvl w:val="0"/>
              <w:numId w:val="6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request_types_code_unique: CREATE UNIQUE INDEX request_types_code_unique ON public.request_types USING btree (code)</w:t>
          </w:r>
        </w:p>
        <w:p w14:paraId="1318190D" w14:textId="77777777" w:rsidR="00C245F8" w:rsidRPr="00C245F8" w:rsidRDefault="00C245F8" w:rsidP="00C245F8">
          <w:pPr>
            <w:numPr>
              <w:ilvl w:val="0"/>
              <w:numId w:val="6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request_types_pkey: CREATE UNIQUE INDEX request_types_pkey ON public.request_types USING btree (id)</w:t>
          </w:r>
        </w:p>
        <w:p w14:paraId="1E85B2E2"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public.request_versions</w:t>
          </w:r>
        </w:p>
        <w:p w14:paraId="0A2C538F" w14:textId="77777777" w:rsidR="00C245F8" w:rsidRPr="00C245F8" w:rsidRDefault="00C245F8" w:rsidP="00C245F8">
          <w:pPr>
            <w:numPr>
              <w:ilvl w:val="0"/>
              <w:numId w:val="6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618E450D" w14:textId="77777777" w:rsidR="00C245F8" w:rsidRPr="00C245F8" w:rsidRDefault="00C245F8" w:rsidP="00C245F8">
          <w:pPr>
            <w:numPr>
              <w:ilvl w:val="0"/>
              <w:numId w:val="6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management.</w:t>
          </w:r>
        </w:p>
        <w:p w14:paraId="29FBF517" w14:textId="77777777" w:rsidR="00C245F8" w:rsidRPr="00C245F8" w:rsidRDefault="00C245F8" w:rsidP="00C245F8">
          <w:pPr>
            <w:numPr>
              <w:ilvl w:val="0"/>
              <w:numId w:val="6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41F64660" w14:textId="77777777" w:rsidR="00C245F8" w:rsidRPr="00C245F8" w:rsidRDefault="00C245F8" w:rsidP="00C245F8">
          <w:pPr>
            <w:numPr>
              <w:ilvl w:val="0"/>
              <w:numId w:val="6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1FF6B49B" w14:textId="77777777" w:rsidR="00C245F8" w:rsidRPr="00C245F8" w:rsidRDefault="00C245F8" w:rsidP="00C245F8">
          <w:pPr>
            <w:numPr>
              <w:ilvl w:val="0"/>
              <w:numId w:val="6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567B6F15" w14:textId="77777777" w:rsidR="00C245F8" w:rsidRPr="00C245F8" w:rsidRDefault="00C245F8" w:rsidP="00C245F8">
          <w:pPr>
            <w:numPr>
              <w:ilvl w:val="0"/>
              <w:numId w:val="6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request_id -&gt; public.requests.id</w:t>
          </w:r>
        </w:p>
        <w:tbl>
          <w:tblPr>
            <w:tblStyle w:val="Tablaconcuadrcula"/>
            <w:tblW w:w="5000" w:type="pct"/>
            <w:tblLook w:val="04A0" w:firstRow="1" w:lastRow="0" w:firstColumn="1" w:lastColumn="0" w:noHBand="0" w:noVBand="1"/>
          </w:tblPr>
          <w:tblGrid>
            <w:gridCol w:w="1471"/>
            <w:gridCol w:w="2497"/>
            <w:gridCol w:w="651"/>
            <w:gridCol w:w="3708"/>
            <w:gridCol w:w="1301"/>
          </w:tblGrid>
          <w:tr w:rsidR="00C245F8" w:rsidRPr="00C245F8" w14:paraId="766FD157" w14:textId="77777777" w:rsidTr="00C245F8">
            <w:trPr>
              <w:divId w:val="877863288"/>
              <w:cantSplit/>
              <w:tblHeader/>
            </w:trPr>
            <w:tc>
              <w:tcPr>
                <w:tcW w:w="782" w:type="pct"/>
                <w:tcBorders>
                  <w:bottom w:val="single" w:sz="4" w:space="0" w:color="auto"/>
                </w:tcBorders>
                <w:shd w:val="clear" w:color="auto" w:fill="325483"/>
                <w:hideMark/>
              </w:tcPr>
              <w:p w14:paraId="58614B2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328" w:type="pct"/>
                <w:tcBorders>
                  <w:bottom w:val="single" w:sz="4" w:space="0" w:color="auto"/>
                </w:tcBorders>
                <w:shd w:val="clear" w:color="auto" w:fill="325483"/>
                <w:hideMark/>
              </w:tcPr>
              <w:p w14:paraId="278BE3F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11" w:type="pct"/>
                <w:tcBorders>
                  <w:bottom w:val="single" w:sz="4" w:space="0" w:color="auto"/>
                </w:tcBorders>
                <w:shd w:val="clear" w:color="auto" w:fill="325483"/>
                <w:hideMark/>
              </w:tcPr>
              <w:p w14:paraId="3CB45BC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950" w:type="pct"/>
                <w:tcBorders>
                  <w:bottom w:val="single" w:sz="4" w:space="0" w:color="auto"/>
                </w:tcBorders>
                <w:shd w:val="clear" w:color="auto" w:fill="325483"/>
                <w:hideMark/>
              </w:tcPr>
              <w:p w14:paraId="6E32E41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30" w:type="pct"/>
                <w:tcBorders>
                  <w:bottom w:val="single" w:sz="4" w:space="0" w:color="auto"/>
                </w:tcBorders>
                <w:shd w:val="clear" w:color="auto" w:fill="325483"/>
                <w:hideMark/>
              </w:tcPr>
              <w:p w14:paraId="3164788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7F3645C1" w14:textId="77777777" w:rsidTr="00C245F8">
            <w:trPr>
              <w:divId w:val="877863288"/>
              <w:cantSplit/>
              <w:tblHeader/>
            </w:trPr>
            <w:tc>
              <w:tcPr>
                <w:tcW w:w="782" w:type="pct"/>
                <w:tcBorders>
                  <w:bottom w:val="single" w:sz="4" w:space="0" w:color="auto"/>
                </w:tcBorders>
                <w:shd w:val="clear" w:color="auto" w:fill="F3F3F3"/>
                <w:hideMark/>
              </w:tcPr>
              <w:p w14:paraId="3ABEE6B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328" w:type="pct"/>
                <w:tcBorders>
                  <w:bottom w:val="single" w:sz="4" w:space="0" w:color="auto"/>
                </w:tcBorders>
                <w:shd w:val="clear" w:color="auto" w:fill="F3F3F3"/>
                <w:hideMark/>
              </w:tcPr>
              <w:p w14:paraId="48A530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11" w:type="pct"/>
                <w:tcBorders>
                  <w:bottom w:val="single" w:sz="4" w:space="0" w:color="auto"/>
                </w:tcBorders>
                <w:shd w:val="clear" w:color="auto" w:fill="F3F3F3"/>
                <w:hideMark/>
              </w:tcPr>
              <w:p w14:paraId="044939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50" w:type="pct"/>
                <w:tcBorders>
                  <w:bottom w:val="single" w:sz="4" w:space="0" w:color="auto"/>
                </w:tcBorders>
                <w:shd w:val="clear" w:color="auto" w:fill="F3F3F3"/>
                <w:hideMark/>
              </w:tcPr>
              <w:p w14:paraId="083F6A0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nextval('request_versions_id_seq'::regclass)</w:t>
                </w:r>
              </w:p>
            </w:tc>
            <w:tc>
              <w:tcPr>
                <w:tcW w:w="630" w:type="pct"/>
                <w:tcBorders>
                  <w:bottom w:val="single" w:sz="4" w:space="0" w:color="auto"/>
                </w:tcBorders>
                <w:shd w:val="clear" w:color="auto" w:fill="F3F3F3"/>
                <w:hideMark/>
              </w:tcPr>
              <w:p w14:paraId="03D4365D"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F138FCB" w14:textId="77777777" w:rsidTr="00C245F8">
            <w:trPr>
              <w:divId w:val="877863288"/>
              <w:cantSplit/>
              <w:tblHeader/>
            </w:trPr>
            <w:tc>
              <w:tcPr>
                <w:tcW w:w="782" w:type="pct"/>
                <w:tcBorders>
                  <w:bottom w:val="single" w:sz="4" w:space="0" w:color="auto"/>
                </w:tcBorders>
                <w:shd w:val="clear" w:color="auto" w:fill="FFFFFF"/>
                <w:hideMark/>
              </w:tcPr>
              <w:p w14:paraId="601EF14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request_id</w:t>
                </w:r>
              </w:p>
            </w:tc>
            <w:tc>
              <w:tcPr>
                <w:tcW w:w="1328" w:type="pct"/>
                <w:tcBorders>
                  <w:bottom w:val="single" w:sz="4" w:space="0" w:color="auto"/>
                </w:tcBorders>
                <w:shd w:val="clear" w:color="auto" w:fill="FFFFFF"/>
                <w:hideMark/>
              </w:tcPr>
              <w:p w14:paraId="1E1A131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11" w:type="pct"/>
                <w:tcBorders>
                  <w:bottom w:val="single" w:sz="4" w:space="0" w:color="auto"/>
                </w:tcBorders>
                <w:shd w:val="clear" w:color="auto" w:fill="FFFFFF"/>
                <w:hideMark/>
              </w:tcPr>
              <w:p w14:paraId="695A65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50" w:type="pct"/>
                <w:tcBorders>
                  <w:bottom w:val="single" w:sz="4" w:space="0" w:color="auto"/>
                </w:tcBorders>
                <w:shd w:val="clear" w:color="auto" w:fill="FFFFFF"/>
                <w:hideMark/>
              </w:tcPr>
              <w:p w14:paraId="4C00D951" w14:textId="77777777" w:rsidR="00C245F8" w:rsidRPr="00C245F8" w:rsidRDefault="00C245F8" w:rsidP="00C245F8">
                <w:pPr>
                  <w:spacing w:before="150" w:after="80"/>
                  <w:jc w:val="both"/>
                  <w:rPr>
                    <w:rFonts w:ascii="Aptos" w:eastAsia="Times New Roman" w:hAnsi="Aptos"/>
                    <w:color w:val="1F2937"/>
                    <w:sz w:val="18"/>
                    <w:szCs w:val="18"/>
                  </w:rPr>
                </w:pPr>
              </w:p>
            </w:tc>
            <w:tc>
              <w:tcPr>
                <w:tcW w:w="630" w:type="pct"/>
                <w:tcBorders>
                  <w:bottom w:val="single" w:sz="4" w:space="0" w:color="auto"/>
                </w:tcBorders>
                <w:shd w:val="clear" w:color="auto" w:fill="FFFFFF"/>
                <w:hideMark/>
              </w:tcPr>
              <w:p w14:paraId="579DE2D3" w14:textId="77777777" w:rsidR="00C245F8" w:rsidRPr="00C245F8" w:rsidRDefault="00C245F8" w:rsidP="00C245F8">
                <w:pPr>
                  <w:spacing w:before="150" w:after="80"/>
                  <w:jc w:val="both"/>
                  <w:rPr>
                    <w:rFonts w:eastAsia="Times New Roman"/>
                    <w:sz w:val="18"/>
                    <w:szCs w:val="20"/>
                  </w:rPr>
                </w:pPr>
              </w:p>
            </w:tc>
          </w:tr>
          <w:tr w:rsidR="00C245F8" w:rsidRPr="00C245F8" w14:paraId="104DB0FE" w14:textId="77777777" w:rsidTr="00C245F8">
            <w:trPr>
              <w:divId w:val="877863288"/>
              <w:cantSplit/>
              <w:tblHeader/>
            </w:trPr>
            <w:tc>
              <w:tcPr>
                <w:tcW w:w="782" w:type="pct"/>
                <w:tcBorders>
                  <w:bottom w:val="single" w:sz="4" w:space="0" w:color="auto"/>
                </w:tcBorders>
                <w:shd w:val="clear" w:color="auto" w:fill="F3F3F3"/>
                <w:hideMark/>
              </w:tcPr>
              <w:p w14:paraId="0C80421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version_number</w:t>
                </w:r>
              </w:p>
            </w:tc>
            <w:tc>
              <w:tcPr>
                <w:tcW w:w="1328" w:type="pct"/>
                <w:tcBorders>
                  <w:bottom w:val="single" w:sz="4" w:space="0" w:color="auto"/>
                </w:tcBorders>
                <w:shd w:val="clear" w:color="auto" w:fill="F3F3F3"/>
                <w:hideMark/>
              </w:tcPr>
              <w:p w14:paraId="2F74B3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11" w:type="pct"/>
                <w:tcBorders>
                  <w:bottom w:val="single" w:sz="4" w:space="0" w:color="auto"/>
                </w:tcBorders>
                <w:shd w:val="clear" w:color="auto" w:fill="F3F3F3"/>
                <w:hideMark/>
              </w:tcPr>
              <w:p w14:paraId="2B2040C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50" w:type="pct"/>
                <w:tcBorders>
                  <w:bottom w:val="single" w:sz="4" w:space="0" w:color="auto"/>
                </w:tcBorders>
                <w:shd w:val="clear" w:color="auto" w:fill="F3F3F3"/>
                <w:hideMark/>
              </w:tcPr>
              <w:p w14:paraId="0F615049" w14:textId="77777777" w:rsidR="00C245F8" w:rsidRPr="00C245F8" w:rsidRDefault="00C245F8" w:rsidP="00C245F8">
                <w:pPr>
                  <w:spacing w:before="150" w:after="80"/>
                  <w:jc w:val="both"/>
                  <w:rPr>
                    <w:rFonts w:ascii="Aptos" w:eastAsia="Times New Roman" w:hAnsi="Aptos"/>
                    <w:color w:val="1F2937"/>
                    <w:sz w:val="18"/>
                    <w:szCs w:val="18"/>
                  </w:rPr>
                </w:pPr>
              </w:p>
            </w:tc>
            <w:tc>
              <w:tcPr>
                <w:tcW w:w="630" w:type="pct"/>
                <w:tcBorders>
                  <w:bottom w:val="single" w:sz="4" w:space="0" w:color="auto"/>
                </w:tcBorders>
                <w:shd w:val="clear" w:color="auto" w:fill="F3F3F3"/>
                <w:hideMark/>
              </w:tcPr>
              <w:p w14:paraId="2351B306" w14:textId="77777777" w:rsidR="00C245F8" w:rsidRPr="00C245F8" w:rsidRDefault="00C245F8" w:rsidP="00C245F8">
                <w:pPr>
                  <w:spacing w:before="150" w:after="80"/>
                  <w:jc w:val="both"/>
                  <w:rPr>
                    <w:rFonts w:eastAsia="Times New Roman"/>
                    <w:sz w:val="18"/>
                    <w:szCs w:val="20"/>
                  </w:rPr>
                </w:pPr>
              </w:p>
            </w:tc>
          </w:tr>
          <w:tr w:rsidR="00C245F8" w:rsidRPr="00C245F8" w14:paraId="5970AE41" w14:textId="77777777" w:rsidTr="00C245F8">
            <w:trPr>
              <w:divId w:val="877863288"/>
              <w:cantSplit/>
              <w:tblHeader/>
            </w:trPr>
            <w:tc>
              <w:tcPr>
                <w:tcW w:w="782" w:type="pct"/>
                <w:tcBorders>
                  <w:bottom w:val="single" w:sz="4" w:space="0" w:color="auto"/>
                </w:tcBorders>
                <w:shd w:val="clear" w:color="auto" w:fill="FFFFFF"/>
                <w:hideMark/>
              </w:tcPr>
              <w:p w14:paraId="0F8BC2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payload</w:t>
                </w:r>
              </w:p>
            </w:tc>
            <w:tc>
              <w:tcPr>
                <w:tcW w:w="1328" w:type="pct"/>
                <w:tcBorders>
                  <w:bottom w:val="single" w:sz="4" w:space="0" w:color="auto"/>
                </w:tcBorders>
                <w:shd w:val="clear" w:color="auto" w:fill="FFFFFF"/>
                <w:hideMark/>
              </w:tcPr>
              <w:p w14:paraId="7FB1E4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311" w:type="pct"/>
                <w:tcBorders>
                  <w:bottom w:val="single" w:sz="4" w:space="0" w:color="auto"/>
                </w:tcBorders>
                <w:shd w:val="clear" w:color="auto" w:fill="FFFFFF"/>
                <w:hideMark/>
              </w:tcPr>
              <w:p w14:paraId="66A8EB1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50" w:type="pct"/>
                <w:tcBorders>
                  <w:bottom w:val="single" w:sz="4" w:space="0" w:color="auto"/>
                </w:tcBorders>
                <w:shd w:val="clear" w:color="auto" w:fill="FFFFFF"/>
                <w:hideMark/>
              </w:tcPr>
              <w:p w14:paraId="794F7671" w14:textId="77777777" w:rsidR="00C245F8" w:rsidRPr="00C245F8" w:rsidRDefault="00C245F8" w:rsidP="00C245F8">
                <w:pPr>
                  <w:spacing w:before="150" w:after="80"/>
                  <w:jc w:val="both"/>
                  <w:rPr>
                    <w:rFonts w:ascii="Aptos" w:eastAsia="Times New Roman" w:hAnsi="Aptos"/>
                    <w:color w:val="1F2937"/>
                    <w:sz w:val="18"/>
                    <w:szCs w:val="18"/>
                  </w:rPr>
                </w:pPr>
              </w:p>
            </w:tc>
            <w:tc>
              <w:tcPr>
                <w:tcW w:w="630" w:type="pct"/>
                <w:tcBorders>
                  <w:bottom w:val="single" w:sz="4" w:space="0" w:color="auto"/>
                </w:tcBorders>
                <w:shd w:val="clear" w:color="auto" w:fill="FFFFFF"/>
                <w:hideMark/>
              </w:tcPr>
              <w:p w14:paraId="787FC9E1" w14:textId="77777777" w:rsidR="00C245F8" w:rsidRPr="00C245F8" w:rsidRDefault="00C245F8" w:rsidP="00C245F8">
                <w:pPr>
                  <w:spacing w:before="150" w:after="80"/>
                  <w:jc w:val="both"/>
                  <w:rPr>
                    <w:rFonts w:eastAsia="Times New Roman"/>
                    <w:sz w:val="18"/>
                    <w:szCs w:val="20"/>
                  </w:rPr>
                </w:pPr>
              </w:p>
            </w:tc>
          </w:tr>
          <w:tr w:rsidR="00C245F8" w:rsidRPr="00C245F8" w14:paraId="4311706A" w14:textId="77777777" w:rsidTr="00C245F8">
            <w:trPr>
              <w:divId w:val="877863288"/>
              <w:cantSplit/>
              <w:tblHeader/>
            </w:trPr>
            <w:tc>
              <w:tcPr>
                <w:tcW w:w="782" w:type="pct"/>
                <w:shd w:val="clear" w:color="auto" w:fill="F3F3F3"/>
                <w:hideMark/>
              </w:tcPr>
              <w:p w14:paraId="52D9D4A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328" w:type="pct"/>
                <w:shd w:val="clear" w:color="auto" w:fill="F3F3F3"/>
                <w:hideMark/>
              </w:tcPr>
              <w:p w14:paraId="09BFA06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11" w:type="pct"/>
                <w:shd w:val="clear" w:color="auto" w:fill="F3F3F3"/>
                <w:hideMark/>
              </w:tcPr>
              <w:p w14:paraId="1779367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50" w:type="pct"/>
                <w:shd w:val="clear" w:color="auto" w:fill="F3F3F3"/>
                <w:hideMark/>
              </w:tcPr>
              <w:p w14:paraId="202AF25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30" w:type="pct"/>
                <w:shd w:val="clear" w:color="auto" w:fill="F3F3F3"/>
                <w:hideMark/>
              </w:tcPr>
              <w:p w14:paraId="2A9F79D3" w14:textId="77777777" w:rsidR="00C245F8" w:rsidRPr="00C245F8" w:rsidRDefault="00C245F8" w:rsidP="00C245F8">
                <w:pPr>
                  <w:spacing w:before="150" w:after="80"/>
                  <w:jc w:val="both"/>
                  <w:rPr>
                    <w:rFonts w:ascii="Aptos" w:eastAsia="Times New Roman" w:hAnsi="Aptos"/>
                    <w:color w:val="1F2937"/>
                    <w:sz w:val="18"/>
                    <w:szCs w:val="18"/>
                  </w:rPr>
                </w:pPr>
              </w:p>
            </w:tc>
          </w:tr>
        </w:tbl>
        <w:p w14:paraId="0F126768" w14:textId="77777777" w:rsidR="00C245F8" w:rsidRPr="00C245F8" w:rsidRDefault="00C245F8" w:rsidP="00C245F8">
          <w:pPr>
            <w:numPr>
              <w:ilvl w:val="0"/>
              <w:numId w:val="6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5015AC8A" w14:textId="77777777" w:rsidR="00C245F8" w:rsidRPr="00C245F8" w:rsidRDefault="00C245F8" w:rsidP="00C245F8">
          <w:pPr>
            <w:numPr>
              <w:ilvl w:val="0"/>
              <w:numId w:val="6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request_versions_pkey: CREATE UNIQUE INDEX request_versions_pkey ON public.request_versions USING btree (id)</w:t>
          </w:r>
        </w:p>
        <w:p w14:paraId="6A8906F7" w14:textId="77777777" w:rsidR="00C245F8" w:rsidRPr="00C245F8" w:rsidRDefault="00C245F8" w:rsidP="00C245F8">
          <w:pPr>
            <w:numPr>
              <w:ilvl w:val="0"/>
              <w:numId w:val="6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uidx_request_versions_req_ver: CREATE UNIQUE INDEX uidx_request_versions_req_ver ON public.request_versions USING btree (request_id, version_number)</w:t>
          </w:r>
        </w:p>
        <w:p w14:paraId="25DD33F5"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public.requests</w:t>
          </w:r>
        </w:p>
        <w:p w14:paraId="321F0C01"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6C1C5F92"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approvals, management, signature.</w:t>
          </w:r>
        </w:p>
        <w:p w14:paraId="178B62BF"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5957F2DB"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1E0CA19D"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Relaciones foraneas:</w:t>
          </w:r>
        </w:p>
        <w:p w14:paraId="65A0C6A5"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origin_department_id -&gt; public.departments.id</w:t>
          </w:r>
        </w:p>
        <w:p w14:paraId="63F19423"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request_type_id -&gt; public.request_types.id</w:t>
          </w:r>
        </w:p>
        <w:p w14:paraId="45CCE7A5"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requester_id -&gt; public.users.id</w:t>
          </w:r>
        </w:p>
        <w:p w14:paraId="60DF721E"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Restricciones CHECK relevantes:</w:t>
          </w:r>
        </w:p>
        <w:p w14:paraId="7729C62E" w14:textId="77777777" w:rsidR="00C245F8" w:rsidRPr="00C245F8" w:rsidRDefault="00C245F8" w:rsidP="00C245F8">
          <w:pPr>
            <w:numPr>
              <w:ilvl w:val="0"/>
              <w:numId w:val="6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CHECK ((status = ANY (ARRAY['pendiente'::text, 'en_revision'::text, 'aprobado'::text, 'rechazado'::text, 'cancelado'::text])))</w:t>
          </w:r>
        </w:p>
        <w:tbl>
          <w:tblPr>
            <w:tblStyle w:val="Tablaconcuadrcula"/>
            <w:tblW w:w="5000" w:type="pct"/>
            <w:tblLook w:val="04A0" w:firstRow="1" w:lastRow="0" w:firstColumn="1" w:lastColumn="0" w:noHBand="0" w:noVBand="1"/>
          </w:tblPr>
          <w:tblGrid>
            <w:gridCol w:w="2220"/>
            <w:gridCol w:w="1320"/>
            <w:gridCol w:w="651"/>
            <w:gridCol w:w="2970"/>
            <w:gridCol w:w="2467"/>
          </w:tblGrid>
          <w:tr w:rsidR="00C245F8" w:rsidRPr="00C245F8" w14:paraId="230C23CF" w14:textId="77777777" w:rsidTr="00C245F8">
            <w:trPr>
              <w:divId w:val="877863288"/>
              <w:cantSplit/>
              <w:tblHeader/>
            </w:trPr>
            <w:tc>
              <w:tcPr>
                <w:tcW w:w="1135" w:type="pct"/>
                <w:tcBorders>
                  <w:bottom w:val="single" w:sz="4" w:space="0" w:color="auto"/>
                </w:tcBorders>
                <w:shd w:val="clear" w:color="auto" w:fill="325483"/>
                <w:hideMark/>
              </w:tcPr>
              <w:p w14:paraId="18A4D86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724" w:type="pct"/>
                <w:tcBorders>
                  <w:bottom w:val="single" w:sz="4" w:space="0" w:color="auto"/>
                </w:tcBorders>
                <w:shd w:val="clear" w:color="auto" w:fill="325483"/>
                <w:hideMark/>
              </w:tcPr>
              <w:p w14:paraId="070E033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3F9F1A9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525" w:type="pct"/>
                <w:tcBorders>
                  <w:bottom w:val="single" w:sz="4" w:space="0" w:color="auto"/>
                </w:tcBorders>
                <w:shd w:val="clear" w:color="auto" w:fill="325483"/>
                <w:hideMark/>
              </w:tcPr>
              <w:p w14:paraId="55CD08F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1319" w:type="pct"/>
                <w:tcBorders>
                  <w:bottom w:val="single" w:sz="4" w:space="0" w:color="auto"/>
                </w:tcBorders>
                <w:shd w:val="clear" w:color="auto" w:fill="325483"/>
                <w:hideMark/>
              </w:tcPr>
              <w:p w14:paraId="35DE0FA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5BA87D55" w14:textId="77777777" w:rsidTr="00C245F8">
            <w:trPr>
              <w:divId w:val="877863288"/>
              <w:cantSplit/>
              <w:tblHeader/>
            </w:trPr>
            <w:tc>
              <w:tcPr>
                <w:tcW w:w="1135" w:type="pct"/>
                <w:tcBorders>
                  <w:bottom w:val="single" w:sz="4" w:space="0" w:color="auto"/>
                </w:tcBorders>
                <w:shd w:val="clear" w:color="auto" w:fill="F3F3F3"/>
                <w:hideMark/>
              </w:tcPr>
              <w:p w14:paraId="23C68C6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724" w:type="pct"/>
                <w:tcBorders>
                  <w:bottom w:val="single" w:sz="4" w:space="0" w:color="auto"/>
                </w:tcBorders>
                <w:shd w:val="clear" w:color="auto" w:fill="F3F3F3"/>
                <w:hideMark/>
              </w:tcPr>
              <w:p w14:paraId="1303FF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1B8060D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525" w:type="pct"/>
                <w:tcBorders>
                  <w:bottom w:val="single" w:sz="4" w:space="0" w:color="auto"/>
                </w:tcBorders>
                <w:shd w:val="clear" w:color="auto" w:fill="F3F3F3"/>
                <w:hideMark/>
              </w:tcPr>
              <w:p w14:paraId="270F8FA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nextval('requests_id_seq'::regclass)</w:t>
                </w:r>
              </w:p>
            </w:tc>
            <w:tc>
              <w:tcPr>
                <w:tcW w:w="1319" w:type="pct"/>
                <w:tcBorders>
                  <w:bottom w:val="single" w:sz="4" w:space="0" w:color="auto"/>
                </w:tcBorders>
                <w:shd w:val="clear" w:color="auto" w:fill="F3F3F3"/>
                <w:hideMark/>
              </w:tcPr>
              <w:p w14:paraId="1B064C44"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23E66DF" w14:textId="77777777" w:rsidTr="00C245F8">
            <w:trPr>
              <w:divId w:val="877863288"/>
              <w:cantSplit/>
              <w:tblHeader/>
            </w:trPr>
            <w:tc>
              <w:tcPr>
                <w:tcW w:w="1135" w:type="pct"/>
                <w:tcBorders>
                  <w:bottom w:val="single" w:sz="4" w:space="0" w:color="auto"/>
                </w:tcBorders>
                <w:shd w:val="clear" w:color="auto" w:fill="FFFFFF"/>
                <w:hideMark/>
              </w:tcPr>
              <w:p w14:paraId="69DCFB4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requester_id</w:t>
                </w:r>
              </w:p>
            </w:tc>
            <w:tc>
              <w:tcPr>
                <w:tcW w:w="724" w:type="pct"/>
                <w:tcBorders>
                  <w:bottom w:val="single" w:sz="4" w:space="0" w:color="auto"/>
                </w:tcBorders>
                <w:shd w:val="clear" w:color="auto" w:fill="FFFFFF"/>
                <w:hideMark/>
              </w:tcPr>
              <w:p w14:paraId="5DA16F2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1531C4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525" w:type="pct"/>
                <w:tcBorders>
                  <w:bottom w:val="single" w:sz="4" w:space="0" w:color="auto"/>
                </w:tcBorders>
                <w:shd w:val="clear" w:color="auto" w:fill="FFFFFF"/>
                <w:hideMark/>
              </w:tcPr>
              <w:p w14:paraId="31577E3B"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04927926" w14:textId="77777777" w:rsidR="00C245F8" w:rsidRPr="00C245F8" w:rsidRDefault="00C245F8" w:rsidP="00C245F8">
                <w:pPr>
                  <w:spacing w:before="150" w:after="80"/>
                  <w:jc w:val="both"/>
                  <w:rPr>
                    <w:rFonts w:eastAsia="Times New Roman"/>
                    <w:sz w:val="18"/>
                    <w:szCs w:val="20"/>
                  </w:rPr>
                </w:pPr>
              </w:p>
            </w:tc>
          </w:tr>
          <w:tr w:rsidR="00C245F8" w:rsidRPr="00C245F8" w14:paraId="0ECEA17A" w14:textId="77777777" w:rsidTr="00C245F8">
            <w:trPr>
              <w:divId w:val="877863288"/>
              <w:cantSplit/>
              <w:tblHeader/>
            </w:trPr>
            <w:tc>
              <w:tcPr>
                <w:tcW w:w="1135" w:type="pct"/>
                <w:tcBorders>
                  <w:bottom w:val="single" w:sz="4" w:space="0" w:color="auto"/>
                </w:tcBorders>
                <w:shd w:val="clear" w:color="auto" w:fill="F3F3F3"/>
                <w:hideMark/>
              </w:tcPr>
              <w:p w14:paraId="2EFD38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status</w:t>
                </w:r>
              </w:p>
            </w:tc>
            <w:tc>
              <w:tcPr>
                <w:tcW w:w="724" w:type="pct"/>
                <w:tcBorders>
                  <w:bottom w:val="single" w:sz="4" w:space="0" w:color="auto"/>
                </w:tcBorders>
                <w:shd w:val="clear" w:color="auto" w:fill="F3F3F3"/>
                <w:hideMark/>
              </w:tcPr>
              <w:p w14:paraId="435E150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0B59F81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158EC9C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'pendiente'::text</w:t>
                </w:r>
              </w:p>
            </w:tc>
            <w:tc>
              <w:tcPr>
                <w:tcW w:w="1319" w:type="pct"/>
                <w:tcBorders>
                  <w:bottom w:val="single" w:sz="4" w:space="0" w:color="auto"/>
                </w:tcBorders>
                <w:shd w:val="clear" w:color="auto" w:fill="F3F3F3"/>
                <w:hideMark/>
              </w:tcPr>
              <w:p w14:paraId="21DF4E61"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93EEA8C" w14:textId="77777777" w:rsidTr="00C245F8">
            <w:trPr>
              <w:divId w:val="877863288"/>
              <w:cantSplit/>
              <w:tblHeader/>
            </w:trPr>
            <w:tc>
              <w:tcPr>
                <w:tcW w:w="1135" w:type="pct"/>
                <w:tcBorders>
                  <w:bottom w:val="single" w:sz="4" w:space="0" w:color="auto"/>
                </w:tcBorders>
                <w:shd w:val="clear" w:color="auto" w:fill="FFFFFF"/>
                <w:hideMark/>
              </w:tcPr>
              <w:p w14:paraId="28158E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version_number</w:t>
                </w:r>
              </w:p>
            </w:tc>
            <w:tc>
              <w:tcPr>
                <w:tcW w:w="724" w:type="pct"/>
                <w:tcBorders>
                  <w:bottom w:val="single" w:sz="4" w:space="0" w:color="auto"/>
                </w:tcBorders>
                <w:shd w:val="clear" w:color="auto" w:fill="FFFFFF"/>
                <w:hideMark/>
              </w:tcPr>
              <w:p w14:paraId="5E0F560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0D63C9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482772C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1</w:t>
                </w:r>
              </w:p>
            </w:tc>
            <w:tc>
              <w:tcPr>
                <w:tcW w:w="1319" w:type="pct"/>
                <w:tcBorders>
                  <w:bottom w:val="single" w:sz="4" w:space="0" w:color="auto"/>
                </w:tcBorders>
                <w:shd w:val="clear" w:color="auto" w:fill="FFFFFF"/>
                <w:hideMark/>
              </w:tcPr>
              <w:p w14:paraId="2C6BA8F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BD7D75F" w14:textId="77777777" w:rsidTr="00C245F8">
            <w:trPr>
              <w:divId w:val="877863288"/>
              <w:cantSplit/>
              <w:tblHeader/>
            </w:trPr>
            <w:tc>
              <w:tcPr>
                <w:tcW w:w="1135" w:type="pct"/>
                <w:tcBorders>
                  <w:bottom w:val="single" w:sz="4" w:space="0" w:color="auto"/>
                </w:tcBorders>
                <w:shd w:val="clear" w:color="auto" w:fill="F3F3F3"/>
                <w:hideMark/>
              </w:tcPr>
              <w:p w14:paraId="3DB8C14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724" w:type="pct"/>
                <w:tcBorders>
                  <w:bottom w:val="single" w:sz="4" w:space="0" w:color="auto"/>
                </w:tcBorders>
                <w:shd w:val="clear" w:color="auto" w:fill="F3F3F3"/>
                <w:hideMark/>
              </w:tcPr>
              <w:p w14:paraId="73DB47A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3F3F3"/>
                <w:hideMark/>
              </w:tcPr>
              <w:p w14:paraId="3E59F9B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1CCCAB2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319" w:type="pct"/>
                <w:tcBorders>
                  <w:bottom w:val="single" w:sz="4" w:space="0" w:color="auto"/>
                </w:tcBorders>
                <w:shd w:val="clear" w:color="auto" w:fill="F3F3F3"/>
                <w:hideMark/>
              </w:tcPr>
              <w:p w14:paraId="72CFE02B"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166C430" w14:textId="77777777" w:rsidTr="00C245F8">
            <w:trPr>
              <w:divId w:val="877863288"/>
              <w:cantSplit/>
              <w:tblHeader/>
            </w:trPr>
            <w:tc>
              <w:tcPr>
                <w:tcW w:w="1135" w:type="pct"/>
                <w:tcBorders>
                  <w:bottom w:val="single" w:sz="4" w:space="0" w:color="auto"/>
                </w:tcBorders>
                <w:shd w:val="clear" w:color="auto" w:fill="FFFFFF"/>
                <w:hideMark/>
              </w:tcPr>
              <w:p w14:paraId="126E13D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724" w:type="pct"/>
                <w:tcBorders>
                  <w:bottom w:val="single" w:sz="4" w:space="0" w:color="auto"/>
                </w:tcBorders>
                <w:shd w:val="clear" w:color="auto" w:fill="FFFFFF"/>
                <w:hideMark/>
              </w:tcPr>
              <w:p w14:paraId="23FB8E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FFFFF"/>
                <w:hideMark/>
              </w:tcPr>
              <w:p w14:paraId="048FC59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1A9D127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319" w:type="pct"/>
                <w:tcBorders>
                  <w:bottom w:val="single" w:sz="4" w:space="0" w:color="auto"/>
                </w:tcBorders>
                <w:shd w:val="clear" w:color="auto" w:fill="FFFFFF"/>
                <w:hideMark/>
              </w:tcPr>
              <w:p w14:paraId="16DA57CB"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86D66A7" w14:textId="77777777" w:rsidTr="00C245F8">
            <w:trPr>
              <w:divId w:val="877863288"/>
              <w:cantSplit/>
              <w:tblHeader/>
            </w:trPr>
            <w:tc>
              <w:tcPr>
                <w:tcW w:w="1135" w:type="pct"/>
                <w:tcBorders>
                  <w:bottom w:val="single" w:sz="4" w:space="0" w:color="auto"/>
                </w:tcBorders>
                <w:shd w:val="clear" w:color="auto" w:fill="F3F3F3"/>
                <w:hideMark/>
              </w:tcPr>
              <w:p w14:paraId="6E813D2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request_group_id</w:t>
                </w:r>
              </w:p>
            </w:tc>
            <w:tc>
              <w:tcPr>
                <w:tcW w:w="724" w:type="pct"/>
                <w:tcBorders>
                  <w:bottom w:val="single" w:sz="4" w:space="0" w:color="auto"/>
                </w:tcBorders>
                <w:shd w:val="clear" w:color="auto" w:fill="F3F3F3"/>
                <w:hideMark/>
              </w:tcPr>
              <w:p w14:paraId="6F14DC1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uuid</w:t>
                </w:r>
              </w:p>
            </w:tc>
            <w:tc>
              <w:tcPr>
                <w:tcW w:w="297" w:type="pct"/>
                <w:tcBorders>
                  <w:bottom w:val="single" w:sz="4" w:space="0" w:color="auto"/>
                </w:tcBorders>
                <w:shd w:val="clear" w:color="auto" w:fill="F3F3F3"/>
                <w:hideMark/>
              </w:tcPr>
              <w:p w14:paraId="0E4C11D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1754EA21"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2FA6ADFC" w14:textId="77777777" w:rsidR="00C245F8" w:rsidRPr="00C245F8" w:rsidRDefault="00C245F8" w:rsidP="00C245F8">
                <w:pPr>
                  <w:spacing w:before="150" w:after="80"/>
                  <w:jc w:val="both"/>
                  <w:rPr>
                    <w:rFonts w:eastAsia="Times New Roman"/>
                    <w:sz w:val="18"/>
                    <w:szCs w:val="20"/>
                  </w:rPr>
                </w:pPr>
              </w:p>
            </w:tc>
          </w:tr>
          <w:tr w:rsidR="00C245F8" w:rsidRPr="00C245F8" w14:paraId="7D1D677A" w14:textId="77777777" w:rsidTr="00C245F8">
            <w:trPr>
              <w:divId w:val="877863288"/>
              <w:cantSplit/>
              <w:tblHeader/>
            </w:trPr>
            <w:tc>
              <w:tcPr>
                <w:tcW w:w="1135" w:type="pct"/>
                <w:tcBorders>
                  <w:bottom w:val="single" w:sz="4" w:space="0" w:color="auto"/>
                </w:tcBorders>
                <w:shd w:val="clear" w:color="auto" w:fill="FFFFFF"/>
                <w:hideMark/>
              </w:tcPr>
              <w:p w14:paraId="0807E0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request_type_id</w:t>
                </w:r>
              </w:p>
            </w:tc>
            <w:tc>
              <w:tcPr>
                <w:tcW w:w="724" w:type="pct"/>
                <w:tcBorders>
                  <w:bottom w:val="single" w:sz="4" w:space="0" w:color="auto"/>
                </w:tcBorders>
                <w:shd w:val="clear" w:color="auto" w:fill="FFFFFF"/>
                <w:hideMark/>
              </w:tcPr>
              <w:p w14:paraId="3147BA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27CD18F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02431F09"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640A604D" w14:textId="77777777" w:rsidR="00C245F8" w:rsidRPr="00C245F8" w:rsidRDefault="00C245F8" w:rsidP="00C245F8">
                <w:pPr>
                  <w:spacing w:before="150" w:after="80"/>
                  <w:jc w:val="both"/>
                  <w:rPr>
                    <w:rFonts w:eastAsia="Times New Roman"/>
                    <w:sz w:val="18"/>
                    <w:szCs w:val="20"/>
                  </w:rPr>
                </w:pPr>
              </w:p>
            </w:tc>
          </w:tr>
          <w:tr w:rsidR="00C245F8" w:rsidRPr="00C245F8" w14:paraId="5CFC54ED" w14:textId="77777777" w:rsidTr="00C245F8">
            <w:trPr>
              <w:divId w:val="877863288"/>
              <w:cantSplit/>
              <w:tblHeader/>
            </w:trPr>
            <w:tc>
              <w:tcPr>
                <w:tcW w:w="1135" w:type="pct"/>
                <w:tcBorders>
                  <w:bottom w:val="single" w:sz="4" w:space="0" w:color="auto"/>
                </w:tcBorders>
                <w:shd w:val="clear" w:color="auto" w:fill="F3F3F3"/>
                <w:hideMark/>
              </w:tcPr>
              <w:p w14:paraId="6C17AD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payload</w:t>
                </w:r>
              </w:p>
            </w:tc>
            <w:tc>
              <w:tcPr>
                <w:tcW w:w="724" w:type="pct"/>
                <w:tcBorders>
                  <w:bottom w:val="single" w:sz="4" w:space="0" w:color="auto"/>
                </w:tcBorders>
                <w:shd w:val="clear" w:color="auto" w:fill="F3F3F3"/>
                <w:hideMark/>
              </w:tcPr>
              <w:p w14:paraId="636EB7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297" w:type="pct"/>
                <w:tcBorders>
                  <w:bottom w:val="single" w:sz="4" w:space="0" w:color="auto"/>
                </w:tcBorders>
                <w:shd w:val="clear" w:color="auto" w:fill="F3F3F3"/>
                <w:hideMark/>
              </w:tcPr>
              <w:p w14:paraId="29830B8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235F472A"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1939E469" w14:textId="77777777" w:rsidR="00C245F8" w:rsidRPr="00C245F8" w:rsidRDefault="00C245F8" w:rsidP="00C245F8">
                <w:pPr>
                  <w:spacing w:before="150" w:after="80"/>
                  <w:jc w:val="both"/>
                  <w:rPr>
                    <w:rFonts w:eastAsia="Times New Roman"/>
                    <w:sz w:val="18"/>
                    <w:szCs w:val="20"/>
                  </w:rPr>
                </w:pPr>
              </w:p>
            </w:tc>
          </w:tr>
          <w:tr w:rsidR="00C245F8" w:rsidRPr="00C245F8" w14:paraId="1CBB3674" w14:textId="77777777" w:rsidTr="00C245F8">
            <w:trPr>
              <w:divId w:val="877863288"/>
              <w:cantSplit/>
              <w:tblHeader/>
            </w:trPr>
            <w:tc>
              <w:tcPr>
                <w:tcW w:w="1135" w:type="pct"/>
                <w:tcBorders>
                  <w:bottom w:val="single" w:sz="4" w:space="0" w:color="auto"/>
                </w:tcBorders>
                <w:shd w:val="clear" w:color="auto" w:fill="FFFFFF"/>
                <w:hideMark/>
              </w:tcPr>
              <w:p w14:paraId="5752FE8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acta_generada</w:t>
                </w:r>
              </w:p>
            </w:tc>
            <w:tc>
              <w:tcPr>
                <w:tcW w:w="724" w:type="pct"/>
                <w:tcBorders>
                  <w:bottom w:val="single" w:sz="4" w:space="0" w:color="auto"/>
                </w:tcBorders>
                <w:shd w:val="clear" w:color="auto" w:fill="FFFFFF"/>
                <w:hideMark/>
              </w:tcPr>
              <w:p w14:paraId="25FC947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tcBorders>
                  <w:bottom w:val="single" w:sz="4" w:space="0" w:color="auto"/>
                </w:tcBorders>
                <w:shd w:val="clear" w:color="auto" w:fill="FFFFFF"/>
                <w:hideMark/>
              </w:tcPr>
              <w:p w14:paraId="65D8248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2FFED2B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false</w:t>
                </w:r>
              </w:p>
            </w:tc>
            <w:tc>
              <w:tcPr>
                <w:tcW w:w="1319" w:type="pct"/>
                <w:tcBorders>
                  <w:bottom w:val="single" w:sz="4" w:space="0" w:color="auto"/>
                </w:tcBorders>
                <w:shd w:val="clear" w:color="auto" w:fill="FFFFFF"/>
                <w:hideMark/>
              </w:tcPr>
              <w:p w14:paraId="5DE7B297"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6451EE72" w14:textId="77777777" w:rsidTr="00C245F8">
            <w:trPr>
              <w:divId w:val="877863288"/>
              <w:cantSplit/>
              <w:tblHeader/>
            </w:trPr>
            <w:tc>
              <w:tcPr>
                <w:tcW w:w="1135" w:type="pct"/>
                <w:tcBorders>
                  <w:bottom w:val="single" w:sz="4" w:space="0" w:color="auto"/>
                </w:tcBorders>
                <w:shd w:val="clear" w:color="auto" w:fill="F3F3F3"/>
                <w:hideMark/>
              </w:tcPr>
              <w:p w14:paraId="5524D3A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legacy_purchase_id</w:t>
                </w:r>
              </w:p>
            </w:tc>
            <w:tc>
              <w:tcPr>
                <w:tcW w:w="724" w:type="pct"/>
                <w:tcBorders>
                  <w:bottom w:val="single" w:sz="4" w:space="0" w:color="auto"/>
                </w:tcBorders>
                <w:shd w:val="clear" w:color="auto" w:fill="F3F3F3"/>
                <w:hideMark/>
              </w:tcPr>
              <w:p w14:paraId="00D9CEB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uuid</w:t>
                </w:r>
              </w:p>
            </w:tc>
            <w:tc>
              <w:tcPr>
                <w:tcW w:w="297" w:type="pct"/>
                <w:tcBorders>
                  <w:bottom w:val="single" w:sz="4" w:space="0" w:color="auto"/>
                </w:tcBorders>
                <w:shd w:val="clear" w:color="auto" w:fill="F3F3F3"/>
                <w:hideMark/>
              </w:tcPr>
              <w:p w14:paraId="3EDC432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23084479"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0F37A21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Reverse mapping to legacy purchase for debugging</w:t>
                </w:r>
              </w:p>
            </w:tc>
          </w:tr>
          <w:tr w:rsidR="00C245F8" w:rsidRPr="00C245F8" w14:paraId="328CF037" w14:textId="77777777" w:rsidTr="00C245F8">
            <w:trPr>
              <w:divId w:val="877863288"/>
              <w:cantSplit/>
              <w:tblHeader/>
            </w:trPr>
            <w:tc>
              <w:tcPr>
                <w:tcW w:w="1135" w:type="pct"/>
                <w:tcBorders>
                  <w:bottom w:val="single" w:sz="4" w:space="0" w:color="auto"/>
                </w:tcBorders>
                <w:shd w:val="clear" w:color="auto" w:fill="FFFFFF"/>
                <w:hideMark/>
              </w:tcPr>
              <w:p w14:paraId="36357E0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drive_comercial_folder_id</w:t>
                </w:r>
              </w:p>
            </w:tc>
            <w:tc>
              <w:tcPr>
                <w:tcW w:w="724" w:type="pct"/>
                <w:tcBorders>
                  <w:bottom w:val="single" w:sz="4" w:space="0" w:color="auto"/>
                </w:tcBorders>
                <w:shd w:val="clear" w:color="auto" w:fill="FFFFFF"/>
                <w:hideMark/>
              </w:tcPr>
              <w:p w14:paraId="3D31B57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370BF3B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6091B0FC"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503F96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 Drive folder ID for the main "Comercial" folder at root level</w:t>
                </w:r>
              </w:p>
            </w:tc>
          </w:tr>
          <w:tr w:rsidR="00C245F8" w:rsidRPr="00C245F8" w14:paraId="550F1CC3" w14:textId="77777777" w:rsidTr="00C245F8">
            <w:trPr>
              <w:divId w:val="877863288"/>
              <w:cantSplit/>
              <w:tblHeader/>
            </w:trPr>
            <w:tc>
              <w:tcPr>
                <w:tcW w:w="1135" w:type="pct"/>
                <w:tcBorders>
                  <w:bottom w:val="single" w:sz="4" w:space="0" w:color="auto"/>
                </w:tcBorders>
                <w:shd w:val="clear" w:color="auto" w:fill="F3F3F3"/>
                <w:hideMark/>
              </w:tcPr>
              <w:p w14:paraId="63E82E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drive_user_folder_id</w:t>
                </w:r>
              </w:p>
            </w:tc>
            <w:tc>
              <w:tcPr>
                <w:tcW w:w="724" w:type="pct"/>
                <w:tcBorders>
                  <w:bottom w:val="single" w:sz="4" w:space="0" w:color="auto"/>
                </w:tcBorders>
                <w:shd w:val="clear" w:color="auto" w:fill="F3F3F3"/>
                <w:hideMark/>
              </w:tcPr>
              <w:p w14:paraId="5D5520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25C4696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7B0BBEC6"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0CA29A8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 Drive folder ID for the user-specific folder within "Comercial"</w:t>
                </w:r>
              </w:p>
            </w:tc>
          </w:tr>
          <w:tr w:rsidR="00C245F8" w:rsidRPr="00C245F8" w14:paraId="3EF7816B" w14:textId="77777777" w:rsidTr="00C245F8">
            <w:trPr>
              <w:divId w:val="877863288"/>
              <w:cantSplit/>
              <w:tblHeader/>
            </w:trPr>
            <w:tc>
              <w:tcPr>
                <w:tcW w:w="1135" w:type="pct"/>
                <w:tcBorders>
                  <w:bottom w:val="single" w:sz="4" w:space="0" w:color="auto"/>
                </w:tcBorders>
                <w:shd w:val="clear" w:color="auto" w:fill="FFFFFF"/>
                <w:hideMark/>
              </w:tcPr>
              <w:p w14:paraId="3FCF380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drive_type_folder_id</w:t>
                </w:r>
              </w:p>
            </w:tc>
            <w:tc>
              <w:tcPr>
                <w:tcW w:w="724" w:type="pct"/>
                <w:tcBorders>
                  <w:bottom w:val="single" w:sz="4" w:space="0" w:color="auto"/>
                </w:tcBorders>
                <w:shd w:val="clear" w:color="auto" w:fill="FFFFFF"/>
                <w:hideMark/>
              </w:tcPr>
              <w:p w14:paraId="0BA4966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442A69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2A1382F4"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49939CE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 Drive folder ID for the request type folder (e.g., "Inspección de Ambiente")</w:t>
                </w:r>
              </w:p>
            </w:tc>
          </w:tr>
          <w:tr w:rsidR="00C245F8" w:rsidRPr="00C245F8" w14:paraId="461F6743" w14:textId="77777777" w:rsidTr="00C245F8">
            <w:trPr>
              <w:divId w:val="877863288"/>
              <w:cantSplit/>
              <w:tblHeader/>
            </w:trPr>
            <w:tc>
              <w:tcPr>
                <w:tcW w:w="1135" w:type="pct"/>
                <w:tcBorders>
                  <w:bottom w:val="single" w:sz="4" w:space="0" w:color="auto"/>
                </w:tcBorders>
                <w:shd w:val="clear" w:color="auto" w:fill="F3F3F3"/>
                <w:hideMark/>
              </w:tcPr>
              <w:p w14:paraId="382CB9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drive_request_folder_id</w:t>
                </w:r>
              </w:p>
            </w:tc>
            <w:tc>
              <w:tcPr>
                <w:tcW w:w="724" w:type="pct"/>
                <w:tcBorders>
                  <w:bottom w:val="single" w:sz="4" w:space="0" w:color="auto"/>
                </w:tcBorders>
                <w:shd w:val="clear" w:color="auto" w:fill="F3F3F3"/>
                <w:hideMark/>
              </w:tcPr>
              <w:p w14:paraId="26D4E58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50761B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5E172953"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399938A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 Drive folder ID for the specific request folder (REQ-xxxx)</w:t>
                </w:r>
              </w:p>
            </w:tc>
          </w:tr>
          <w:tr w:rsidR="00C245F8" w:rsidRPr="00C245F8" w14:paraId="58E78D52" w14:textId="77777777" w:rsidTr="00C245F8">
            <w:trPr>
              <w:divId w:val="877863288"/>
              <w:cantSplit/>
              <w:tblHeader/>
            </w:trPr>
            <w:tc>
              <w:tcPr>
                <w:tcW w:w="1135" w:type="pct"/>
                <w:tcBorders>
                  <w:bottom w:val="single" w:sz="4" w:space="0" w:color="auto"/>
                </w:tcBorders>
                <w:shd w:val="clear" w:color="auto" w:fill="FFFFFF"/>
                <w:hideMark/>
              </w:tcPr>
              <w:p w14:paraId="3DC9543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origin_department_id</w:t>
                </w:r>
              </w:p>
            </w:tc>
            <w:tc>
              <w:tcPr>
                <w:tcW w:w="724" w:type="pct"/>
                <w:tcBorders>
                  <w:bottom w:val="single" w:sz="4" w:space="0" w:color="auto"/>
                </w:tcBorders>
                <w:shd w:val="clear" w:color="auto" w:fill="FFFFFF"/>
                <w:hideMark/>
              </w:tcPr>
              <w:p w14:paraId="6FB000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4E1864A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18DAB516"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1961D2FA" w14:textId="77777777" w:rsidR="00C245F8" w:rsidRPr="00C245F8" w:rsidRDefault="00C245F8" w:rsidP="00C245F8">
                <w:pPr>
                  <w:spacing w:before="150" w:after="80"/>
                  <w:jc w:val="both"/>
                  <w:rPr>
                    <w:rFonts w:eastAsia="Times New Roman"/>
                    <w:sz w:val="18"/>
                    <w:szCs w:val="20"/>
                  </w:rPr>
                </w:pPr>
              </w:p>
            </w:tc>
          </w:tr>
          <w:tr w:rsidR="00C245F8" w:rsidRPr="00C245F8" w14:paraId="7979D741" w14:textId="77777777" w:rsidTr="00C245F8">
            <w:trPr>
              <w:divId w:val="877863288"/>
              <w:cantSplit/>
              <w:tblHeader/>
            </w:trPr>
            <w:tc>
              <w:tcPr>
                <w:tcW w:w="1135" w:type="pct"/>
                <w:shd w:val="clear" w:color="auto" w:fill="F3F3F3"/>
                <w:hideMark/>
              </w:tcPr>
              <w:p w14:paraId="46256E1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origin_department_name</w:t>
                </w:r>
              </w:p>
            </w:tc>
            <w:tc>
              <w:tcPr>
                <w:tcW w:w="724" w:type="pct"/>
                <w:shd w:val="clear" w:color="auto" w:fill="F3F3F3"/>
                <w:hideMark/>
              </w:tcPr>
              <w:p w14:paraId="24FD200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shd w:val="clear" w:color="auto" w:fill="F3F3F3"/>
                <w:hideMark/>
              </w:tcPr>
              <w:p w14:paraId="1DC284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525" w:type="pct"/>
                <w:shd w:val="clear" w:color="auto" w:fill="F3F3F3"/>
                <w:hideMark/>
              </w:tcPr>
              <w:p w14:paraId="4A6DD1FD" w14:textId="77777777" w:rsidR="00C245F8" w:rsidRPr="00C245F8" w:rsidRDefault="00C245F8" w:rsidP="00C245F8">
                <w:pPr>
                  <w:spacing w:before="150" w:after="80"/>
                  <w:jc w:val="both"/>
                  <w:rPr>
                    <w:rFonts w:ascii="Aptos" w:eastAsia="Times New Roman" w:hAnsi="Aptos"/>
                    <w:color w:val="1F2937"/>
                    <w:sz w:val="18"/>
                    <w:szCs w:val="18"/>
                  </w:rPr>
                </w:pPr>
              </w:p>
            </w:tc>
            <w:tc>
              <w:tcPr>
                <w:tcW w:w="1319" w:type="pct"/>
                <w:shd w:val="clear" w:color="auto" w:fill="F3F3F3"/>
                <w:hideMark/>
              </w:tcPr>
              <w:p w14:paraId="721DBA1D" w14:textId="77777777" w:rsidR="00C245F8" w:rsidRPr="00C245F8" w:rsidRDefault="00C245F8" w:rsidP="00C245F8">
                <w:pPr>
                  <w:spacing w:before="150" w:after="80"/>
                  <w:jc w:val="both"/>
                  <w:rPr>
                    <w:rFonts w:eastAsia="Times New Roman"/>
                    <w:sz w:val="18"/>
                    <w:szCs w:val="20"/>
                  </w:rPr>
                </w:pPr>
              </w:p>
            </w:tc>
          </w:tr>
        </w:tbl>
        <w:p w14:paraId="5243C808"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0D5DB8A5"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idx_requests_created_at: CREATE INDEX idx_requests_created_at ON public.requests USING btree (created_at)</w:t>
          </w:r>
        </w:p>
        <w:p w14:paraId="5F814E55"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idx_requests_drive_comercial_folder: CREATE INDEX idx_requests_drive_comercial_folder ON public.requests USING btree (drive_comercial_folder_id) WHERE (drive_comercial_folder_id IS NOT NULL)</w:t>
          </w:r>
        </w:p>
        <w:p w14:paraId="7EA6FC26"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idx_requests_drive_request_folder: CREATE INDEX idx_requests_drive_request_folder ON public.requests USING btree (drive_request_folder_id) WHERE (drive_request_folder_id IS NOT NULL)</w:t>
          </w:r>
        </w:p>
        <w:p w14:paraId="672445DF"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idx_requests_drive_type_folder: CREATE INDEX idx_requests_drive_type_folder ON public.requests USING btree (drive_type_folder_id) WHERE (drive_type_folder_id IS NOT NULL)</w:t>
          </w:r>
        </w:p>
        <w:p w14:paraId="759976D1"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idx_requests_drive_user_folder: CREATE INDEX idx_requests_drive_user_folder ON public.requests USING btree (drive_user_folder_id) WHERE (drive_user_folder_id IS NOT NULL)</w:t>
          </w:r>
        </w:p>
        <w:p w14:paraId="1B7024F7"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idx_requests_legacy_purchase_id: CREATE INDEX idx_requests_legacy_purchase_id ON public.requests USING btree (legacy_purchase_id) WHERE (legacy_purchase_id IS NOT NULL)</w:t>
          </w:r>
        </w:p>
        <w:p w14:paraId="3846E715"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idx_requests_payload_gin: CREATE INDEX idx_requests_payload_gin ON public.requests USING gin (payload)</w:t>
          </w:r>
        </w:p>
        <w:p w14:paraId="131BD1D2"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idx_requests_status: CREATE INDEX idx_requests_status ON public.requests USING btree (status)</w:t>
          </w:r>
        </w:p>
        <w:p w14:paraId="2D4D19D1" w14:textId="77777777" w:rsidR="00C245F8" w:rsidRPr="00C245F8" w:rsidRDefault="00C245F8" w:rsidP="00C245F8">
          <w:pPr>
            <w:numPr>
              <w:ilvl w:val="0"/>
              <w:numId w:val="6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requests_pkey: CREATE UNIQUE INDEX requests_pkey ON public.requests USING btree (id)</w:t>
          </w:r>
        </w:p>
        <w:p w14:paraId="01E42712"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public.user_attendance_records</w:t>
          </w:r>
        </w:p>
        <w:p w14:paraId="28BB7D3C" w14:textId="77777777" w:rsidR="00C245F8" w:rsidRPr="00C245F8" w:rsidRDefault="00C245F8" w:rsidP="00C245F8">
          <w:pPr>
            <w:numPr>
              <w:ilvl w:val="0"/>
              <w:numId w:val="6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3BC03A45" w14:textId="77777777" w:rsidR="00C245F8" w:rsidRPr="00C245F8" w:rsidRDefault="00C245F8" w:rsidP="00C245F8">
          <w:pPr>
            <w:numPr>
              <w:ilvl w:val="0"/>
              <w:numId w:val="6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auth (referencia transversal).</w:t>
          </w:r>
        </w:p>
        <w:p w14:paraId="588840E2" w14:textId="77777777" w:rsidR="00C245F8" w:rsidRPr="00C245F8" w:rsidRDefault="00C245F8" w:rsidP="00C245F8">
          <w:pPr>
            <w:numPr>
              <w:ilvl w:val="0"/>
              <w:numId w:val="6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Daily attendance records per user with entry, lunch, and exit times. Integrates with user signatures from lopdp_internal_signature_file_id.</w:t>
          </w:r>
        </w:p>
        <w:p w14:paraId="7E2DF371" w14:textId="77777777" w:rsidR="00C245F8" w:rsidRPr="00C245F8" w:rsidRDefault="00C245F8" w:rsidP="00C245F8">
          <w:pPr>
            <w:numPr>
              <w:ilvl w:val="0"/>
              <w:numId w:val="6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43E131FB" w14:textId="77777777" w:rsidR="00C245F8" w:rsidRPr="00C245F8" w:rsidRDefault="00C245F8" w:rsidP="00C245F8">
          <w:pPr>
            <w:numPr>
              <w:ilvl w:val="0"/>
              <w:numId w:val="6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314754CF" w14:textId="77777777" w:rsidR="00C245F8" w:rsidRPr="00C245F8" w:rsidRDefault="00C245F8" w:rsidP="00C245F8">
          <w:pPr>
            <w:numPr>
              <w:ilvl w:val="0"/>
              <w:numId w:val="6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user_id -&gt; public.users.id</w:t>
          </w:r>
        </w:p>
        <w:tbl>
          <w:tblPr>
            <w:tblStyle w:val="Tablaconcuadrcula"/>
            <w:tblW w:w="5000" w:type="pct"/>
            <w:tblLook w:val="04A0" w:firstRow="1" w:lastRow="0" w:firstColumn="1" w:lastColumn="0" w:noHBand="0" w:noVBand="1"/>
          </w:tblPr>
          <w:tblGrid>
            <w:gridCol w:w="2533"/>
            <w:gridCol w:w="990"/>
            <w:gridCol w:w="615"/>
            <w:gridCol w:w="3948"/>
            <w:gridCol w:w="1542"/>
          </w:tblGrid>
          <w:tr w:rsidR="00C245F8" w:rsidRPr="00C245F8" w14:paraId="365ED7E5" w14:textId="77777777" w:rsidTr="00C245F8">
            <w:trPr>
              <w:divId w:val="877863288"/>
              <w:cantSplit/>
              <w:tblHeader/>
            </w:trPr>
            <w:tc>
              <w:tcPr>
                <w:tcW w:w="1328" w:type="pct"/>
                <w:tcBorders>
                  <w:bottom w:val="single" w:sz="4" w:space="0" w:color="auto"/>
                </w:tcBorders>
                <w:shd w:val="clear" w:color="auto" w:fill="325483"/>
                <w:hideMark/>
              </w:tcPr>
              <w:p w14:paraId="188D4EE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506" w:type="pct"/>
                <w:tcBorders>
                  <w:bottom w:val="single" w:sz="4" w:space="0" w:color="auto"/>
                </w:tcBorders>
                <w:shd w:val="clear" w:color="auto" w:fill="325483"/>
                <w:hideMark/>
              </w:tcPr>
              <w:p w14:paraId="00180B1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85" w:type="pct"/>
                <w:tcBorders>
                  <w:bottom w:val="single" w:sz="4" w:space="0" w:color="auto"/>
                </w:tcBorders>
                <w:shd w:val="clear" w:color="auto" w:fill="325483"/>
                <w:hideMark/>
              </w:tcPr>
              <w:p w14:paraId="356E6D2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2081" w:type="pct"/>
                <w:tcBorders>
                  <w:bottom w:val="single" w:sz="4" w:space="0" w:color="auto"/>
                </w:tcBorders>
                <w:shd w:val="clear" w:color="auto" w:fill="325483"/>
                <w:hideMark/>
              </w:tcPr>
              <w:p w14:paraId="685DB44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800" w:type="pct"/>
                <w:tcBorders>
                  <w:bottom w:val="single" w:sz="4" w:space="0" w:color="auto"/>
                </w:tcBorders>
                <w:shd w:val="clear" w:color="auto" w:fill="325483"/>
                <w:hideMark/>
              </w:tcPr>
              <w:p w14:paraId="6DD8EF3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245962C5" w14:textId="77777777" w:rsidTr="00C245F8">
            <w:trPr>
              <w:divId w:val="877863288"/>
              <w:cantSplit/>
              <w:tblHeader/>
            </w:trPr>
            <w:tc>
              <w:tcPr>
                <w:tcW w:w="1328" w:type="pct"/>
                <w:tcBorders>
                  <w:bottom w:val="single" w:sz="4" w:space="0" w:color="auto"/>
                </w:tcBorders>
                <w:shd w:val="clear" w:color="auto" w:fill="F3F3F3"/>
                <w:hideMark/>
              </w:tcPr>
              <w:p w14:paraId="6F8D32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506" w:type="pct"/>
                <w:tcBorders>
                  <w:bottom w:val="single" w:sz="4" w:space="0" w:color="auto"/>
                </w:tcBorders>
                <w:shd w:val="clear" w:color="auto" w:fill="F3F3F3"/>
                <w:hideMark/>
              </w:tcPr>
              <w:p w14:paraId="16E493B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85" w:type="pct"/>
                <w:tcBorders>
                  <w:bottom w:val="single" w:sz="4" w:space="0" w:color="auto"/>
                </w:tcBorders>
                <w:shd w:val="clear" w:color="auto" w:fill="F3F3F3"/>
                <w:hideMark/>
              </w:tcPr>
              <w:p w14:paraId="5A028D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81" w:type="pct"/>
                <w:tcBorders>
                  <w:bottom w:val="single" w:sz="4" w:space="0" w:color="auto"/>
                </w:tcBorders>
                <w:shd w:val="clear" w:color="auto" w:fill="F3F3F3"/>
                <w:hideMark/>
              </w:tcPr>
              <w:p w14:paraId="2EF365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nextval('user_attendance_records_id_seq'::regclass)</w:t>
                </w:r>
              </w:p>
            </w:tc>
            <w:tc>
              <w:tcPr>
                <w:tcW w:w="800" w:type="pct"/>
                <w:tcBorders>
                  <w:bottom w:val="single" w:sz="4" w:space="0" w:color="auto"/>
                </w:tcBorders>
                <w:shd w:val="clear" w:color="auto" w:fill="F3F3F3"/>
                <w:hideMark/>
              </w:tcPr>
              <w:p w14:paraId="4A8D288C"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126E523D" w14:textId="77777777" w:rsidTr="00C245F8">
            <w:trPr>
              <w:divId w:val="877863288"/>
              <w:cantSplit/>
              <w:tblHeader/>
            </w:trPr>
            <w:tc>
              <w:tcPr>
                <w:tcW w:w="1328" w:type="pct"/>
                <w:tcBorders>
                  <w:bottom w:val="single" w:sz="4" w:space="0" w:color="auto"/>
                </w:tcBorders>
                <w:shd w:val="clear" w:color="auto" w:fill="FFFFFF"/>
                <w:hideMark/>
              </w:tcPr>
              <w:p w14:paraId="142EE63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user_id</w:t>
                </w:r>
              </w:p>
            </w:tc>
            <w:tc>
              <w:tcPr>
                <w:tcW w:w="506" w:type="pct"/>
                <w:tcBorders>
                  <w:bottom w:val="single" w:sz="4" w:space="0" w:color="auto"/>
                </w:tcBorders>
                <w:shd w:val="clear" w:color="auto" w:fill="FFFFFF"/>
                <w:hideMark/>
              </w:tcPr>
              <w:p w14:paraId="6642FD8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85" w:type="pct"/>
                <w:tcBorders>
                  <w:bottom w:val="single" w:sz="4" w:space="0" w:color="auto"/>
                </w:tcBorders>
                <w:shd w:val="clear" w:color="auto" w:fill="FFFFFF"/>
                <w:hideMark/>
              </w:tcPr>
              <w:p w14:paraId="3306438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81" w:type="pct"/>
                <w:tcBorders>
                  <w:bottom w:val="single" w:sz="4" w:space="0" w:color="auto"/>
                </w:tcBorders>
                <w:shd w:val="clear" w:color="auto" w:fill="FFFFFF"/>
                <w:hideMark/>
              </w:tcPr>
              <w:p w14:paraId="125926BA"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012F662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Foreign key to users table</w:t>
                </w:r>
              </w:p>
            </w:tc>
          </w:tr>
          <w:tr w:rsidR="00C245F8" w:rsidRPr="00C245F8" w14:paraId="24841E40" w14:textId="77777777" w:rsidTr="00C245F8">
            <w:trPr>
              <w:divId w:val="877863288"/>
              <w:cantSplit/>
              <w:tblHeader/>
            </w:trPr>
            <w:tc>
              <w:tcPr>
                <w:tcW w:w="1328" w:type="pct"/>
                <w:tcBorders>
                  <w:bottom w:val="single" w:sz="4" w:space="0" w:color="auto"/>
                </w:tcBorders>
                <w:shd w:val="clear" w:color="auto" w:fill="F3F3F3"/>
                <w:hideMark/>
              </w:tcPr>
              <w:p w14:paraId="2D55BBD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date</w:t>
                </w:r>
              </w:p>
            </w:tc>
            <w:tc>
              <w:tcPr>
                <w:tcW w:w="506" w:type="pct"/>
                <w:tcBorders>
                  <w:bottom w:val="single" w:sz="4" w:space="0" w:color="auto"/>
                </w:tcBorders>
                <w:shd w:val="clear" w:color="auto" w:fill="F3F3F3"/>
                <w:hideMark/>
              </w:tcPr>
              <w:p w14:paraId="4D14DA2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date</w:t>
                </w:r>
              </w:p>
            </w:tc>
            <w:tc>
              <w:tcPr>
                <w:tcW w:w="285" w:type="pct"/>
                <w:tcBorders>
                  <w:bottom w:val="single" w:sz="4" w:space="0" w:color="auto"/>
                </w:tcBorders>
                <w:shd w:val="clear" w:color="auto" w:fill="F3F3F3"/>
                <w:hideMark/>
              </w:tcPr>
              <w:p w14:paraId="3400CEB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81" w:type="pct"/>
                <w:tcBorders>
                  <w:bottom w:val="single" w:sz="4" w:space="0" w:color="auto"/>
                </w:tcBorders>
                <w:shd w:val="clear" w:color="auto" w:fill="F3F3F3"/>
                <w:hideMark/>
              </w:tcPr>
              <w:p w14:paraId="1E07E102"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2F4FD3F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Date of the attendance record (without time component)</w:t>
                </w:r>
              </w:p>
            </w:tc>
          </w:tr>
          <w:tr w:rsidR="00C245F8" w:rsidRPr="00C245F8" w14:paraId="677B175E" w14:textId="77777777" w:rsidTr="00C245F8">
            <w:trPr>
              <w:divId w:val="877863288"/>
              <w:cantSplit/>
              <w:tblHeader/>
            </w:trPr>
            <w:tc>
              <w:tcPr>
                <w:tcW w:w="1328" w:type="pct"/>
                <w:tcBorders>
                  <w:bottom w:val="single" w:sz="4" w:space="0" w:color="auto"/>
                </w:tcBorders>
                <w:shd w:val="clear" w:color="auto" w:fill="FFFFFF"/>
                <w:hideMark/>
              </w:tcPr>
              <w:p w14:paraId="7B893D7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entry_time</w:t>
                </w:r>
              </w:p>
            </w:tc>
            <w:tc>
              <w:tcPr>
                <w:tcW w:w="506" w:type="pct"/>
                <w:tcBorders>
                  <w:bottom w:val="single" w:sz="4" w:space="0" w:color="auto"/>
                </w:tcBorders>
                <w:shd w:val="clear" w:color="auto" w:fill="FFFFFF"/>
                <w:hideMark/>
              </w:tcPr>
              <w:p w14:paraId="5B07CB4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550D72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FE7C1B3"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78FEF14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when user clocked in for the day</w:t>
                </w:r>
              </w:p>
            </w:tc>
          </w:tr>
          <w:tr w:rsidR="00C245F8" w:rsidRPr="00C245F8" w14:paraId="61D84EF8" w14:textId="77777777" w:rsidTr="00C245F8">
            <w:trPr>
              <w:divId w:val="877863288"/>
              <w:cantSplit/>
              <w:tblHeader/>
            </w:trPr>
            <w:tc>
              <w:tcPr>
                <w:tcW w:w="1328" w:type="pct"/>
                <w:tcBorders>
                  <w:bottom w:val="single" w:sz="4" w:space="0" w:color="auto"/>
                </w:tcBorders>
                <w:shd w:val="clear" w:color="auto" w:fill="F3F3F3"/>
                <w:hideMark/>
              </w:tcPr>
              <w:p w14:paraId="783C649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lunch_start_time</w:t>
                </w:r>
              </w:p>
            </w:tc>
            <w:tc>
              <w:tcPr>
                <w:tcW w:w="506" w:type="pct"/>
                <w:tcBorders>
                  <w:bottom w:val="single" w:sz="4" w:space="0" w:color="auto"/>
                </w:tcBorders>
                <w:shd w:val="clear" w:color="auto" w:fill="F3F3F3"/>
                <w:hideMark/>
              </w:tcPr>
              <w:p w14:paraId="3FECB15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765CAD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5C6A7FE3"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7CB90A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when user started lunch break (requires signature)</w:t>
                </w:r>
              </w:p>
            </w:tc>
          </w:tr>
          <w:tr w:rsidR="00C245F8" w:rsidRPr="00C245F8" w14:paraId="3DE8A328" w14:textId="77777777" w:rsidTr="00C245F8">
            <w:trPr>
              <w:divId w:val="877863288"/>
              <w:cantSplit/>
              <w:tblHeader/>
            </w:trPr>
            <w:tc>
              <w:tcPr>
                <w:tcW w:w="1328" w:type="pct"/>
                <w:tcBorders>
                  <w:bottom w:val="single" w:sz="4" w:space="0" w:color="auto"/>
                </w:tcBorders>
                <w:shd w:val="clear" w:color="auto" w:fill="FFFFFF"/>
                <w:hideMark/>
              </w:tcPr>
              <w:p w14:paraId="425A73B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lunch_end_time</w:t>
                </w:r>
              </w:p>
            </w:tc>
            <w:tc>
              <w:tcPr>
                <w:tcW w:w="506" w:type="pct"/>
                <w:tcBorders>
                  <w:bottom w:val="single" w:sz="4" w:space="0" w:color="auto"/>
                </w:tcBorders>
                <w:shd w:val="clear" w:color="auto" w:fill="FFFFFF"/>
                <w:hideMark/>
              </w:tcPr>
              <w:p w14:paraId="2315CB0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1619E6E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ABC7B04"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2BC84AC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when user returned from lunch break</w:t>
                </w:r>
              </w:p>
            </w:tc>
          </w:tr>
          <w:tr w:rsidR="00C245F8" w:rsidRPr="00C245F8" w14:paraId="2C95A557" w14:textId="77777777" w:rsidTr="00C245F8">
            <w:trPr>
              <w:divId w:val="877863288"/>
              <w:cantSplit/>
              <w:tblHeader/>
            </w:trPr>
            <w:tc>
              <w:tcPr>
                <w:tcW w:w="1328" w:type="pct"/>
                <w:tcBorders>
                  <w:bottom w:val="single" w:sz="4" w:space="0" w:color="auto"/>
                </w:tcBorders>
                <w:shd w:val="clear" w:color="auto" w:fill="F3F3F3"/>
                <w:hideMark/>
              </w:tcPr>
              <w:p w14:paraId="20C815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exit_time</w:t>
                </w:r>
              </w:p>
            </w:tc>
            <w:tc>
              <w:tcPr>
                <w:tcW w:w="506" w:type="pct"/>
                <w:tcBorders>
                  <w:bottom w:val="single" w:sz="4" w:space="0" w:color="auto"/>
                </w:tcBorders>
                <w:shd w:val="clear" w:color="auto" w:fill="F3F3F3"/>
                <w:hideMark/>
              </w:tcPr>
              <w:p w14:paraId="36F1167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59F7166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7722C148"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0B5DE7E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when user clocked out for the day (requires signature)</w:t>
                </w:r>
              </w:p>
            </w:tc>
          </w:tr>
          <w:tr w:rsidR="00C245F8" w:rsidRPr="00C245F8" w14:paraId="30A0C6E0" w14:textId="77777777" w:rsidTr="00C245F8">
            <w:trPr>
              <w:divId w:val="877863288"/>
              <w:cantSplit/>
              <w:tblHeader/>
            </w:trPr>
            <w:tc>
              <w:tcPr>
                <w:tcW w:w="1328" w:type="pct"/>
                <w:tcBorders>
                  <w:bottom w:val="single" w:sz="4" w:space="0" w:color="auto"/>
                </w:tcBorders>
                <w:shd w:val="clear" w:color="auto" w:fill="FFFFFF"/>
                <w:hideMark/>
              </w:tcPr>
              <w:p w14:paraId="03F4C51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notes</w:t>
                </w:r>
              </w:p>
            </w:tc>
            <w:tc>
              <w:tcPr>
                <w:tcW w:w="506" w:type="pct"/>
                <w:tcBorders>
                  <w:bottom w:val="single" w:sz="4" w:space="0" w:color="auto"/>
                </w:tcBorders>
                <w:shd w:val="clear" w:color="auto" w:fill="FFFFFF"/>
                <w:hideMark/>
              </w:tcPr>
              <w:p w14:paraId="6039A59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1E92B8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DC83842"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0523272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Optional notes for special circumstances (late arrival, early departure, etc.)</w:t>
                </w:r>
              </w:p>
            </w:tc>
          </w:tr>
          <w:tr w:rsidR="00C245F8" w:rsidRPr="00C245F8" w14:paraId="2C5B0019" w14:textId="77777777" w:rsidTr="00C245F8">
            <w:trPr>
              <w:divId w:val="877863288"/>
              <w:cantSplit/>
              <w:tblHeader/>
            </w:trPr>
            <w:tc>
              <w:tcPr>
                <w:tcW w:w="1328" w:type="pct"/>
                <w:tcBorders>
                  <w:bottom w:val="single" w:sz="4" w:space="0" w:color="auto"/>
                </w:tcBorders>
                <w:shd w:val="clear" w:color="auto" w:fill="F3F3F3"/>
                <w:hideMark/>
              </w:tcPr>
              <w:p w14:paraId="22FA477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506" w:type="pct"/>
                <w:tcBorders>
                  <w:bottom w:val="single" w:sz="4" w:space="0" w:color="auto"/>
                </w:tcBorders>
                <w:shd w:val="clear" w:color="auto" w:fill="F3F3F3"/>
                <w:hideMark/>
              </w:tcPr>
              <w:p w14:paraId="769423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2C1B2BF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2972B19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800" w:type="pct"/>
                <w:tcBorders>
                  <w:bottom w:val="single" w:sz="4" w:space="0" w:color="auto"/>
                </w:tcBorders>
                <w:shd w:val="clear" w:color="auto" w:fill="F3F3F3"/>
                <w:hideMark/>
              </w:tcPr>
              <w:p w14:paraId="3014E326"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75D3D51B" w14:textId="77777777" w:rsidTr="00C245F8">
            <w:trPr>
              <w:divId w:val="877863288"/>
              <w:cantSplit/>
              <w:tblHeader/>
            </w:trPr>
            <w:tc>
              <w:tcPr>
                <w:tcW w:w="1328" w:type="pct"/>
                <w:tcBorders>
                  <w:bottom w:val="single" w:sz="4" w:space="0" w:color="auto"/>
                </w:tcBorders>
                <w:shd w:val="clear" w:color="auto" w:fill="FFFFFF"/>
                <w:hideMark/>
              </w:tcPr>
              <w:p w14:paraId="3A1F8A0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506" w:type="pct"/>
                <w:tcBorders>
                  <w:bottom w:val="single" w:sz="4" w:space="0" w:color="auto"/>
                </w:tcBorders>
                <w:shd w:val="clear" w:color="auto" w:fill="FFFFFF"/>
                <w:hideMark/>
              </w:tcPr>
              <w:p w14:paraId="66FE612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47E189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32753FD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800" w:type="pct"/>
                <w:tcBorders>
                  <w:bottom w:val="single" w:sz="4" w:space="0" w:color="auto"/>
                </w:tcBorders>
                <w:shd w:val="clear" w:color="auto" w:fill="FFFFFF"/>
                <w:hideMark/>
              </w:tcPr>
              <w:p w14:paraId="571FB0F0"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7DF749EE" w14:textId="77777777" w:rsidTr="00C245F8">
            <w:trPr>
              <w:divId w:val="877863288"/>
              <w:cantSplit/>
              <w:tblHeader/>
            </w:trPr>
            <w:tc>
              <w:tcPr>
                <w:tcW w:w="1328" w:type="pct"/>
                <w:tcBorders>
                  <w:bottom w:val="single" w:sz="4" w:space="0" w:color="auto"/>
                </w:tcBorders>
                <w:shd w:val="clear" w:color="auto" w:fill="F3F3F3"/>
                <w:hideMark/>
              </w:tcPr>
              <w:p w14:paraId="5AA3588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entry_location</w:t>
                </w:r>
              </w:p>
            </w:tc>
            <w:tc>
              <w:tcPr>
                <w:tcW w:w="506" w:type="pct"/>
                <w:tcBorders>
                  <w:bottom w:val="single" w:sz="4" w:space="0" w:color="auto"/>
                </w:tcBorders>
                <w:shd w:val="clear" w:color="auto" w:fill="F3F3F3"/>
                <w:hideMark/>
              </w:tcPr>
              <w:p w14:paraId="478921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3F3F3"/>
                <w:hideMark/>
              </w:tcPr>
              <w:p w14:paraId="72CC2ED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1E2D0116"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3F8F77E4" w14:textId="77777777" w:rsidR="00C245F8" w:rsidRPr="00C245F8" w:rsidRDefault="00C245F8" w:rsidP="00C245F8">
                <w:pPr>
                  <w:spacing w:before="150" w:after="80"/>
                  <w:jc w:val="both"/>
                  <w:rPr>
                    <w:rFonts w:eastAsia="Times New Roman"/>
                    <w:sz w:val="18"/>
                    <w:szCs w:val="20"/>
                  </w:rPr>
                </w:pPr>
              </w:p>
            </w:tc>
          </w:tr>
          <w:tr w:rsidR="00C245F8" w:rsidRPr="00C245F8" w14:paraId="1945DC7A" w14:textId="77777777" w:rsidTr="00C245F8">
            <w:trPr>
              <w:divId w:val="877863288"/>
              <w:cantSplit/>
              <w:tblHeader/>
            </w:trPr>
            <w:tc>
              <w:tcPr>
                <w:tcW w:w="1328" w:type="pct"/>
                <w:tcBorders>
                  <w:bottom w:val="single" w:sz="4" w:space="0" w:color="auto"/>
                </w:tcBorders>
                <w:shd w:val="clear" w:color="auto" w:fill="FFFFFF"/>
                <w:hideMark/>
              </w:tcPr>
              <w:p w14:paraId="12DC231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lunch_start_location</w:t>
                </w:r>
              </w:p>
            </w:tc>
            <w:tc>
              <w:tcPr>
                <w:tcW w:w="506" w:type="pct"/>
                <w:tcBorders>
                  <w:bottom w:val="single" w:sz="4" w:space="0" w:color="auto"/>
                </w:tcBorders>
                <w:shd w:val="clear" w:color="auto" w:fill="FFFFFF"/>
                <w:hideMark/>
              </w:tcPr>
              <w:p w14:paraId="223A74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3789DD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3F06C1BF"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014398B4" w14:textId="77777777" w:rsidR="00C245F8" w:rsidRPr="00C245F8" w:rsidRDefault="00C245F8" w:rsidP="00C245F8">
                <w:pPr>
                  <w:spacing w:before="150" w:after="80"/>
                  <w:jc w:val="both"/>
                  <w:rPr>
                    <w:rFonts w:eastAsia="Times New Roman"/>
                    <w:sz w:val="18"/>
                    <w:szCs w:val="20"/>
                  </w:rPr>
                </w:pPr>
              </w:p>
            </w:tc>
          </w:tr>
          <w:tr w:rsidR="00C245F8" w:rsidRPr="00C245F8" w14:paraId="5D4DD3CE" w14:textId="77777777" w:rsidTr="00C245F8">
            <w:trPr>
              <w:divId w:val="877863288"/>
              <w:cantSplit/>
              <w:tblHeader/>
            </w:trPr>
            <w:tc>
              <w:tcPr>
                <w:tcW w:w="1328" w:type="pct"/>
                <w:tcBorders>
                  <w:bottom w:val="single" w:sz="4" w:space="0" w:color="auto"/>
                </w:tcBorders>
                <w:shd w:val="clear" w:color="auto" w:fill="F3F3F3"/>
                <w:hideMark/>
              </w:tcPr>
              <w:p w14:paraId="2827F8C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lunch_end_location</w:t>
                </w:r>
              </w:p>
            </w:tc>
            <w:tc>
              <w:tcPr>
                <w:tcW w:w="506" w:type="pct"/>
                <w:tcBorders>
                  <w:bottom w:val="single" w:sz="4" w:space="0" w:color="auto"/>
                </w:tcBorders>
                <w:shd w:val="clear" w:color="auto" w:fill="F3F3F3"/>
                <w:hideMark/>
              </w:tcPr>
              <w:p w14:paraId="2080DC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3F3F3"/>
                <w:hideMark/>
              </w:tcPr>
              <w:p w14:paraId="0AA8496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7513BED4"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118CB022" w14:textId="77777777" w:rsidR="00C245F8" w:rsidRPr="00C245F8" w:rsidRDefault="00C245F8" w:rsidP="00C245F8">
                <w:pPr>
                  <w:spacing w:before="150" w:after="80"/>
                  <w:jc w:val="both"/>
                  <w:rPr>
                    <w:rFonts w:eastAsia="Times New Roman"/>
                    <w:sz w:val="18"/>
                    <w:szCs w:val="20"/>
                  </w:rPr>
                </w:pPr>
              </w:p>
            </w:tc>
          </w:tr>
          <w:tr w:rsidR="00C245F8" w:rsidRPr="00C245F8" w14:paraId="501AD160" w14:textId="77777777" w:rsidTr="00C245F8">
            <w:trPr>
              <w:divId w:val="877863288"/>
              <w:cantSplit/>
              <w:tblHeader/>
            </w:trPr>
            <w:tc>
              <w:tcPr>
                <w:tcW w:w="1328" w:type="pct"/>
                <w:tcBorders>
                  <w:bottom w:val="single" w:sz="4" w:space="0" w:color="auto"/>
                </w:tcBorders>
                <w:shd w:val="clear" w:color="auto" w:fill="FFFFFF"/>
                <w:hideMark/>
              </w:tcPr>
              <w:p w14:paraId="0DC35C4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exit_location</w:t>
                </w:r>
              </w:p>
            </w:tc>
            <w:tc>
              <w:tcPr>
                <w:tcW w:w="506" w:type="pct"/>
                <w:tcBorders>
                  <w:bottom w:val="single" w:sz="4" w:space="0" w:color="auto"/>
                </w:tcBorders>
                <w:shd w:val="clear" w:color="auto" w:fill="FFFFFF"/>
                <w:hideMark/>
              </w:tcPr>
              <w:p w14:paraId="1AB8E7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428FC7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20EA28DB"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522E2A55" w14:textId="77777777" w:rsidR="00C245F8" w:rsidRPr="00C245F8" w:rsidRDefault="00C245F8" w:rsidP="00C245F8">
                <w:pPr>
                  <w:spacing w:before="150" w:after="80"/>
                  <w:jc w:val="both"/>
                  <w:rPr>
                    <w:rFonts w:eastAsia="Times New Roman"/>
                    <w:sz w:val="18"/>
                    <w:szCs w:val="20"/>
                  </w:rPr>
                </w:pPr>
              </w:p>
            </w:tc>
          </w:tr>
          <w:tr w:rsidR="00C245F8" w:rsidRPr="00C245F8" w14:paraId="682E2313" w14:textId="77777777" w:rsidTr="00C245F8">
            <w:trPr>
              <w:divId w:val="877863288"/>
              <w:cantSplit/>
              <w:tblHeader/>
            </w:trPr>
            <w:tc>
              <w:tcPr>
                <w:tcW w:w="1328" w:type="pct"/>
                <w:tcBorders>
                  <w:bottom w:val="single" w:sz="4" w:space="0" w:color="auto"/>
                </w:tcBorders>
                <w:shd w:val="clear" w:color="auto" w:fill="F3F3F3"/>
                <w:hideMark/>
              </w:tcPr>
              <w:p w14:paraId="2FDF293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is_overtime</w:t>
                </w:r>
              </w:p>
            </w:tc>
            <w:tc>
              <w:tcPr>
                <w:tcW w:w="506" w:type="pct"/>
                <w:tcBorders>
                  <w:bottom w:val="single" w:sz="4" w:space="0" w:color="auto"/>
                </w:tcBorders>
                <w:shd w:val="clear" w:color="auto" w:fill="F3F3F3"/>
                <w:hideMark/>
              </w:tcPr>
              <w:p w14:paraId="1F3C040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85" w:type="pct"/>
                <w:tcBorders>
                  <w:bottom w:val="single" w:sz="4" w:space="0" w:color="auto"/>
                </w:tcBorders>
                <w:shd w:val="clear" w:color="auto" w:fill="F3F3F3"/>
                <w:hideMark/>
              </w:tcPr>
              <w:p w14:paraId="5C74835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7CDED2C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false</w:t>
                </w:r>
              </w:p>
            </w:tc>
            <w:tc>
              <w:tcPr>
                <w:tcW w:w="800" w:type="pct"/>
                <w:tcBorders>
                  <w:bottom w:val="single" w:sz="4" w:space="0" w:color="auto"/>
                </w:tcBorders>
                <w:shd w:val="clear" w:color="auto" w:fill="F3F3F3"/>
                <w:hideMark/>
              </w:tcPr>
              <w:p w14:paraId="0B481A8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Indicates if the user worked overtime on this day</w:t>
                </w:r>
              </w:p>
            </w:tc>
          </w:tr>
          <w:tr w:rsidR="00C245F8" w:rsidRPr="00C245F8" w14:paraId="69680694" w14:textId="77777777" w:rsidTr="00C245F8">
            <w:trPr>
              <w:divId w:val="877863288"/>
              <w:cantSplit/>
              <w:tblHeader/>
            </w:trPr>
            <w:tc>
              <w:tcPr>
                <w:tcW w:w="1328" w:type="pct"/>
                <w:tcBorders>
                  <w:bottom w:val="single" w:sz="4" w:space="0" w:color="auto"/>
                </w:tcBorders>
                <w:shd w:val="clear" w:color="auto" w:fill="FFFFFF"/>
                <w:hideMark/>
              </w:tcPr>
              <w:p w14:paraId="4D048A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overtime_hours</w:t>
                </w:r>
              </w:p>
            </w:tc>
            <w:tc>
              <w:tcPr>
                <w:tcW w:w="506" w:type="pct"/>
                <w:tcBorders>
                  <w:bottom w:val="single" w:sz="4" w:space="0" w:color="auto"/>
                </w:tcBorders>
                <w:shd w:val="clear" w:color="auto" w:fill="FFFFFF"/>
                <w:hideMark/>
              </w:tcPr>
              <w:p w14:paraId="423057F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FFFFF"/>
                <w:hideMark/>
              </w:tcPr>
              <w:p w14:paraId="53AB1F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66F4C3B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0.00</w:t>
                </w:r>
              </w:p>
            </w:tc>
            <w:tc>
              <w:tcPr>
                <w:tcW w:w="800" w:type="pct"/>
                <w:tcBorders>
                  <w:bottom w:val="single" w:sz="4" w:space="0" w:color="auto"/>
                </w:tcBorders>
                <w:shd w:val="clear" w:color="auto" w:fill="FFFFFF"/>
                <w:hideMark/>
              </w:tcPr>
              <w:p w14:paraId="5704ACD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Number of overtime hours worked (automatically calculated)</w:t>
                </w:r>
              </w:p>
            </w:tc>
          </w:tr>
          <w:tr w:rsidR="00C245F8" w:rsidRPr="00C245F8" w14:paraId="417EFD8E" w14:textId="77777777" w:rsidTr="00C245F8">
            <w:trPr>
              <w:divId w:val="877863288"/>
              <w:cantSplit/>
              <w:tblHeader/>
            </w:trPr>
            <w:tc>
              <w:tcPr>
                <w:tcW w:w="1328" w:type="pct"/>
                <w:tcBorders>
                  <w:bottom w:val="single" w:sz="4" w:space="0" w:color="auto"/>
                </w:tcBorders>
                <w:shd w:val="clear" w:color="auto" w:fill="F3F3F3"/>
                <w:hideMark/>
              </w:tcPr>
              <w:p w14:paraId="56D13E5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total_hours</w:t>
                </w:r>
              </w:p>
            </w:tc>
            <w:tc>
              <w:tcPr>
                <w:tcW w:w="506" w:type="pct"/>
                <w:tcBorders>
                  <w:bottom w:val="single" w:sz="4" w:space="0" w:color="auto"/>
                </w:tcBorders>
                <w:shd w:val="clear" w:color="auto" w:fill="F3F3F3"/>
                <w:hideMark/>
              </w:tcPr>
              <w:p w14:paraId="34529DD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607E77C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6EC6075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0.00</w:t>
                </w:r>
              </w:p>
            </w:tc>
            <w:tc>
              <w:tcPr>
                <w:tcW w:w="800" w:type="pct"/>
                <w:tcBorders>
                  <w:bottom w:val="single" w:sz="4" w:space="0" w:color="auto"/>
                </w:tcBorders>
                <w:shd w:val="clear" w:color="auto" w:fill="F3F3F3"/>
                <w:hideMark/>
              </w:tcPr>
              <w:p w14:paraId="3E14DD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Total hours worked including overtime</w:t>
                </w:r>
              </w:p>
            </w:tc>
          </w:tr>
          <w:tr w:rsidR="00C245F8" w:rsidRPr="00C245F8" w14:paraId="7861CDDF" w14:textId="77777777" w:rsidTr="00C245F8">
            <w:trPr>
              <w:divId w:val="877863288"/>
              <w:cantSplit/>
              <w:tblHeader/>
            </w:trPr>
            <w:tc>
              <w:tcPr>
                <w:tcW w:w="1328" w:type="pct"/>
                <w:tcBorders>
                  <w:bottom w:val="single" w:sz="4" w:space="0" w:color="auto"/>
                </w:tcBorders>
                <w:shd w:val="clear" w:color="auto" w:fill="FFFFFF"/>
                <w:hideMark/>
              </w:tcPr>
              <w:p w14:paraId="3FD2067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entry_location_accuracy</w:t>
                </w:r>
              </w:p>
            </w:tc>
            <w:tc>
              <w:tcPr>
                <w:tcW w:w="506" w:type="pct"/>
                <w:tcBorders>
                  <w:bottom w:val="single" w:sz="4" w:space="0" w:color="auto"/>
                </w:tcBorders>
                <w:shd w:val="clear" w:color="auto" w:fill="FFFFFF"/>
                <w:hideMark/>
              </w:tcPr>
              <w:p w14:paraId="774E70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FFFFF"/>
                <w:hideMark/>
              </w:tcPr>
              <w:p w14:paraId="1730494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3276FCFC"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19D41622" w14:textId="77777777" w:rsidR="00C245F8" w:rsidRPr="00C245F8" w:rsidRDefault="00C245F8" w:rsidP="00C245F8">
                <w:pPr>
                  <w:spacing w:before="150" w:after="80"/>
                  <w:jc w:val="both"/>
                  <w:rPr>
                    <w:rFonts w:eastAsia="Times New Roman"/>
                    <w:sz w:val="18"/>
                    <w:szCs w:val="20"/>
                  </w:rPr>
                </w:pPr>
              </w:p>
            </w:tc>
          </w:tr>
          <w:tr w:rsidR="00C245F8" w:rsidRPr="00C245F8" w14:paraId="22E0864B" w14:textId="77777777" w:rsidTr="00C245F8">
            <w:trPr>
              <w:divId w:val="877863288"/>
              <w:cantSplit/>
              <w:tblHeader/>
            </w:trPr>
            <w:tc>
              <w:tcPr>
                <w:tcW w:w="1328" w:type="pct"/>
                <w:tcBorders>
                  <w:bottom w:val="single" w:sz="4" w:space="0" w:color="auto"/>
                </w:tcBorders>
                <w:shd w:val="clear" w:color="auto" w:fill="F3F3F3"/>
                <w:hideMark/>
              </w:tcPr>
              <w:p w14:paraId="5B23D4B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entry_location_timestamp</w:t>
                </w:r>
              </w:p>
            </w:tc>
            <w:tc>
              <w:tcPr>
                <w:tcW w:w="506" w:type="pct"/>
                <w:tcBorders>
                  <w:bottom w:val="single" w:sz="4" w:space="0" w:color="auto"/>
                </w:tcBorders>
                <w:shd w:val="clear" w:color="auto" w:fill="F3F3F3"/>
                <w:hideMark/>
              </w:tcPr>
              <w:p w14:paraId="08A3DE6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1198B7B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2ACBCEB4"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67C59B37" w14:textId="77777777" w:rsidR="00C245F8" w:rsidRPr="00C245F8" w:rsidRDefault="00C245F8" w:rsidP="00C245F8">
                <w:pPr>
                  <w:spacing w:before="150" w:after="80"/>
                  <w:jc w:val="both"/>
                  <w:rPr>
                    <w:rFonts w:eastAsia="Times New Roman"/>
                    <w:sz w:val="18"/>
                    <w:szCs w:val="20"/>
                  </w:rPr>
                </w:pPr>
              </w:p>
            </w:tc>
          </w:tr>
          <w:tr w:rsidR="00C245F8" w:rsidRPr="00C245F8" w14:paraId="186CF3A1" w14:textId="77777777" w:rsidTr="00C245F8">
            <w:trPr>
              <w:divId w:val="877863288"/>
              <w:cantSplit/>
              <w:tblHeader/>
            </w:trPr>
            <w:tc>
              <w:tcPr>
                <w:tcW w:w="1328" w:type="pct"/>
                <w:tcBorders>
                  <w:bottom w:val="single" w:sz="4" w:space="0" w:color="auto"/>
                </w:tcBorders>
                <w:shd w:val="clear" w:color="auto" w:fill="FFFFFF"/>
                <w:hideMark/>
              </w:tcPr>
              <w:p w14:paraId="1A8CA1A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entry_location_source</w:t>
                </w:r>
              </w:p>
            </w:tc>
            <w:tc>
              <w:tcPr>
                <w:tcW w:w="506" w:type="pct"/>
                <w:tcBorders>
                  <w:bottom w:val="single" w:sz="4" w:space="0" w:color="auto"/>
                </w:tcBorders>
                <w:shd w:val="clear" w:color="auto" w:fill="FFFFFF"/>
                <w:hideMark/>
              </w:tcPr>
              <w:p w14:paraId="20220BD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552CE2D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360815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'gps'::text</w:t>
                </w:r>
              </w:p>
            </w:tc>
            <w:tc>
              <w:tcPr>
                <w:tcW w:w="800" w:type="pct"/>
                <w:tcBorders>
                  <w:bottom w:val="single" w:sz="4" w:space="0" w:color="auto"/>
                </w:tcBorders>
                <w:shd w:val="clear" w:color="auto" w:fill="FFFFFF"/>
                <w:hideMark/>
              </w:tcPr>
              <w:p w14:paraId="6F1F221F"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7C7363C0" w14:textId="77777777" w:rsidTr="00C245F8">
            <w:trPr>
              <w:divId w:val="877863288"/>
              <w:cantSplit/>
              <w:tblHeader/>
            </w:trPr>
            <w:tc>
              <w:tcPr>
                <w:tcW w:w="1328" w:type="pct"/>
                <w:tcBorders>
                  <w:bottom w:val="single" w:sz="4" w:space="0" w:color="auto"/>
                </w:tcBorders>
                <w:shd w:val="clear" w:color="auto" w:fill="F3F3F3"/>
                <w:hideMark/>
              </w:tcPr>
              <w:p w14:paraId="26CB1E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lunch_start_location_accuracy</w:t>
                </w:r>
              </w:p>
            </w:tc>
            <w:tc>
              <w:tcPr>
                <w:tcW w:w="506" w:type="pct"/>
                <w:tcBorders>
                  <w:bottom w:val="single" w:sz="4" w:space="0" w:color="auto"/>
                </w:tcBorders>
                <w:shd w:val="clear" w:color="auto" w:fill="F3F3F3"/>
                <w:hideMark/>
              </w:tcPr>
              <w:p w14:paraId="595A817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00251AC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2A8123C1"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37456654" w14:textId="77777777" w:rsidR="00C245F8" w:rsidRPr="00C245F8" w:rsidRDefault="00C245F8" w:rsidP="00C245F8">
                <w:pPr>
                  <w:spacing w:before="150" w:after="80"/>
                  <w:jc w:val="both"/>
                  <w:rPr>
                    <w:rFonts w:eastAsia="Times New Roman"/>
                    <w:sz w:val="18"/>
                    <w:szCs w:val="20"/>
                  </w:rPr>
                </w:pPr>
              </w:p>
            </w:tc>
          </w:tr>
          <w:tr w:rsidR="00C245F8" w:rsidRPr="00C245F8" w14:paraId="1D7869EA" w14:textId="77777777" w:rsidTr="00C245F8">
            <w:trPr>
              <w:divId w:val="877863288"/>
              <w:cantSplit/>
              <w:tblHeader/>
            </w:trPr>
            <w:tc>
              <w:tcPr>
                <w:tcW w:w="1328" w:type="pct"/>
                <w:tcBorders>
                  <w:bottom w:val="single" w:sz="4" w:space="0" w:color="auto"/>
                </w:tcBorders>
                <w:shd w:val="clear" w:color="auto" w:fill="FFFFFF"/>
                <w:hideMark/>
              </w:tcPr>
              <w:p w14:paraId="71C6C8A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lunch_start_location_timestamp</w:t>
                </w:r>
              </w:p>
            </w:tc>
            <w:tc>
              <w:tcPr>
                <w:tcW w:w="506" w:type="pct"/>
                <w:tcBorders>
                  <w:bottom w:val="single" w:sz="4" w:space="0" w:color="auto"/>
                </w:tcBorders>
                <w:shd w:val="clear" w:color="auto" w:fill="FFFFFF"/>
                <w:hideMark/>
              </w:tcPr>
              <w:p w14:paraId="720C1A3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555673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093B5D5"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6DB3956D" w14:textId="77777777" w:rsidR="00C245F8" w:rsidRPr="00C245F8" w:rsidRDefault="00C245F8" w:rsidP="00C245F8">
                <w:pPr>
                  <w:spacing w:before="150" w:after="80"/>
                  <w:jc w:val="both"/>
                  <w:rPr>
                    <w:rFonts w:eastAsia="Times New Roman"/>
                    <w:sz w:val="18"/>
                    <w:szCs w:val="20"/>
                  </w:rPr>
                </w:pPr>
              </w:p>
            </w:tc>
          </w:tr>
          <w:tr w:rsidR="00C245F8" w:rsidRPr="00C245F8" w14:paraId="0659C480" w14:textId="77777777" w:rsidTr="00C245F8">
            <w:trPr>
              <w:divId w:val="877863288"/>
              <w:cantSplit/>
              <w:tblHeader/>
            </w:trPr>
            <w:tc>
              <w:tcPr>
                <w:tcW w:w="1328" w:type="pct"/>
                <w:tcBorders>
                  <w:bottom w:val="single" w:sz="4" w:space="0" w:color="auto"/>
                </w:tcBorders>
                <w:shd w:val="clear" w:color="auto" w:fill="F3F3F3"/>
                <w:hideMark/>
              </w:tcPr>
              <w:p w14:paraId="2F83FE7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lunch_start_location_source</w:t>
                </w:r>
              </w:p>
            </w:tc>
            <w:tc>
              <w:tcPr>
                <w:tcW w:w="506" w:type="pct"/>
                <w:tcBorders>
                  <w:bottom w:val="single" w:sz="4" w:space="0" w:color="auto"/>
                </w:tcBorders>
                <w:shd w:val="clear" w:color="auto" w:fill="F3F3F3"/>
                <w:hideMark/>
              </w:tcPr>
              <w:p w14:paraId="75C5E78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3F3F3"/>
                <w:hideMark/>
              </w:tcPr>
              <w:p w14:paraId="444F3C9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2ED563D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'gps'::text</w:t>
                </w:r>
              </w:p>
            </w:tc>
            <w:tc>
              <w:tcPr>
                <w:tcW w:w="800" w:type="pct"/>
                <w:tcBorders>
                  <w:bottom w:val="single" w:sz="4" w:space="0" w:color="auto"/>
                </w:tcBorders>
                <w:shd w:val="clear" w:color="auto" w:fill="F3F3F3"/>
                <w:hideMark/>
              </w:tcPr>
              <w:p w14:paraId="4B65401F"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433DCE8" w14:textId="77777777" w:rsidTr="00C245F8">
            <w:trPr>
              <w:divId w:val="877863288"/>
              <w:cantSplit/>
              <w:tblHeader/>
            </w:trPr>
            <w:tc>
              <w:tcPr>
                <w:tcW w:w="1328" w:type="pct"/>
                <w:tcBorders>
                  <w:bottom w:val="single" w:sz="4" w:space="0" w:color="auto"/>
                </w:tcBorders>
                <w:shd w:val="clear" w:color="auto" w:fill="FFFFFF"/>
                <w:hideMark/>
              </w:tcPr>
              <w:p w14:paraId="3CD410C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lunch_end_location_accuracy</w:t>
                </w:r>
              </w:p>
            </w:tc>
            <w:tc>
              <w:tcPr>
                <w:tcW w:w="506" w:type="pct"/>
                <w:tcBorders>
                  <w:bottom w:val="single" w:sz="4" w:space="0" w:color="auto"/>
                </w:tcBorders>
                <w:shd w:val="clear" w:color="auto" w:fill="FFFFFF"/>
                <w:hideMark/>
              </w:tcPr>
              <w:p w14:paraId="2E95926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FFFFF"/>
                <w:hideMark/>
              </w:tcPr>
              <w:p w14:paraId="3B1ED5B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28F95B7E"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0137C958" w14:textId="77777777" w:rsidR="00C245F8" w:rsidRPr="00C245F8" w:rsidRDefault="00C245F8" w:rsidP="00C245F8">
                <w:pPr>
                  <w:spacing w:before="150" w:after="80"/>
                  <w:jc w:val="both"/>
                  <w:rPr>
                    <w:rFonts w:eastAsia="Times New Roman"/>
                    <w:sz w:val="18"/>
                    <w:szCs w:val="20"/>
                  </w:rPr>
                </w:pPr>
              </w:p>
            </w:tc>
          </w:tr>
          <w:tr w:rsidR="00C245F8" w:rsidRPr="00C245F8" w14:paraId="18A63ACB" w14:textId="77777777" w:rsidTr="00C245F8">
            <w:trPr>
              <w:divId w:val="877863288"/>
              <w:cantSplit/>
              <w:tblHeader/>
            </w:trPr>
            <w:tc>
              <w:tcPr>
                <w:tcW w:w="1328" w:type="pct"/>
                <w:tcBorders>
                  <w:bottom w:val="single" w:sz="4" w:space="0" w:color="auto"/>
                </w:tcBorders>
                <w:shd w:val="clear" w:color="auto" w:fill="F3F3F3"/>
                <w:hideMark/>
              </w:tcPr>
              <w:p w14:paraId="64AE83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lunch_end_location_timestamp</w:t>
                </w:r>
              </w:p>
            </w:tc>
            <w:tc>
              <w:tcPr>
                <w:tcW w:w="506" w:type="pct"/>
                <w:tcBorders>
                  <w:bottom w:val="single" w:sz="4" w:space="0" w:color="auto"/>
                </w:tcBorders>
                <w:shd w:val="clear" w:color="auto" w:fill="F3F3F3"/>
                <w:hideMark/>
              </w:tcPr>
              <w:p w14:paraId="15E490B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7C8F62C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23CEAC37"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4AB18E20" w14:textId="77777777" w:rsidR="00C245F8" w:rsidRPr="00C245F8" w:rsidRDefault="00C245F8" w:rsidP="00C245F8">
                <w:pPr>
                  <w:spacing w:before="150" w:after="80"/>
                  <w:jc w:val="both"/>
                  <w:rPr>
                    <w:rFonts w:eastAsia="Times New Roman"/>
                    <w:sz w:val="18"/>
                    <w:szCs w:val="20"/>
                  </w:rPr>
                </w:pPr>
              </w:p>
            </w:tc>
          </w:tr>
          <w:tr w:rsidR="00C245F8" w:rsidRPr="00C245F8" w14:paraId="0977C57B" w14:textId="77777777" w:rsidTr="00C245F8">
            <w:trPr>
              <w:divId w:val="877863288"/>
              <w:cantSplit/>
              <w:tblHeader/>
            </w:trPr>
            <w:tc>
              <w:tcPr>
                <w:tcW w:w="1328" w:type="pct"/>
                <w:tcBorders>
                  <w:bottom w:val="single" w:sz="4" w:space="0" w:color="auto"/>
                </w:tcBorders>
                <w:shd w:val="clear" w:color="auto" w:fill="FFFFFF"/>
                <w:hideMark/>
              </w:tcPr>
              <w:p w14:paraId="3C2A37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lunch_end_location_source</w:t>
                </w:r>
              </w:p>
            </w:tc>
            <w:tc>
              <w:tcPr>
                <w:tcW w:w="506" w:type="pct"/>
                <w:tcBorders>
                  <w:bottom w:val="single" w:sz="4" w:space="0" w:color="auto"/>
                </w:tcBorders>
                <w:shd w:val="clear" w:color="auto" w:fill="FFFFFF"/>
                <w:hideMark/>
              </w:tcPr>
              <w:p w14:paraId="3A8F5F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29478B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38B0298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'gps'::text</w:t>
                </w:r>
              </w:p>
            </w:tc>
            <w:tc>
              <w:tcPr>
                <w:tcW w:w="800" w:type="pct"/>
                <w:tcBorders>
                  <w:bottom w:val="single" w:sz="4" w:space="0" w:color="auto"/>
                </w:tcBorders>
                <w:shd w:val="clear" w:color="auto" w:fill="FFFFFF"/>
                <w:hideMark/>
              </w:tcPr>
              <w:p w14:paraId="59360C03"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9924C3A" w14:textId="77777777" w:rsidTr="00C245F8">
            <w:trPr>
              <w:divId w:val="877863288"/>
              <w:cantSplit/>
              <w:tblHeader/>
            </w:trPr>
            <w:tc>
              <w:tcPr>
                <w:tcW w:w="1328" w:type="pct"/>
                <w:tcBorders>
                  <w:bottom w:val="single" w:sz="4" w:space="0" w:color="auto"/>
                </w:tcBorders>
                <w:shd w:val="clear" w:color="auto" w:fill="F3F3F3"/>
                <w:hideMark/>
              </w:tcPr>
              <w:p w14:paraId="52DFB2D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exit_location_accuracy</w:t>
                </w:r>
              </w:p>
            </w:tc>
            <w:tc>
              <w:tcPr>
                <w:tcW w:w="506" w:type="pct"/>
                <w:tcBorders>
                  <w:bottom w:val="single" w:sz="4" w:space="0" w:color="auto"/>
                </w:tcBorders>
                <w:shd w:val="clear" w:color="auto" w:fill="F3F3F3"/>
                <w:hideMark/>
              </w:tcPr>
              <w:p w14:paraId="6ADD7E1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4E3AD58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421D82AA"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012A9492" w14:textId="77777777" w:rsidR="00C245F8" w:rsidRPr="00C245F8" w:rsidRDefault="00C245F8" w:rsidP="00C245F8">
                <w:pPr>
                  <w:spacing w:before="150" w:after="80"/>
                  <w:jc w:val="both"/>
                  <w:rPr>
                    <w:rFonts w:eastAsia="Times New Roman"/>
                    <w:sz w:val="18"/>
                    <w:szCs w:val="20"/>
                  </w:rPr>
                </w:pPr>
              </w:p>
            </w:tc>
          </w:tr>
          <w:tr w:rsidR="00C245F8" w:rsidRPr="00C245F8" w14:paraId="1C728B57" w14:textId="77777777" w:rsidTr="00C245F8">
            <w:trPr>
              <w:divId w:val="877863288"/>
              <w:cantSplit/>
              <w:tblHeader/>
            </w:trPr>
            <w:tc>
              <w:tcPr>
                <w:tcW w:w="1328" w:type="pct"/>
                <w:tcBorders>
                  <w:bottom w:val="single" w:sz="4" w:space="0" w:color="auto"/>
                </w:tcBorders>
                <w:shd w:val="clear" w:color="auto" w:fill="FFFFFF"/>
                <w:hideMark/>
              </w:tcPr>
              <w:p w14:paraId="5C8326D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exit_location_timestamp</w:t>
                </w:r>
              </w:p>
            </w:tc>
            <w:tc>
              <w:tcPr>
                <w:tcW w:w="506" w:type="pct"/>
                <w:tcBorders>
                  <w:bottom w:val="single" w:sz="4" w:space="0" w:color="auto"/>
                </w:tcBorders>
                <w:shd w:val="clear" w:color="auto" w:fill="FFFFFF"/>
                <w:hideMark/>
              </w:tcPr>
              <w:p w14:paraId="2E75B5E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74D081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DF6FF37"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07A9E994" w14:textId="77777777" w:rsidR="00C245F8" w:rsidRPr="00C245F8" w:rsidRDefault="00C245F8" w:rsidP="00C245F8">
                <w:pPr>
                  <w:spacing w:before="150" w:after="80"/>
                  <w:jc w:val="both"/>
                  <w:rPr>
                    <w:rFonts w:eastAsia="Times New Roman"/>
                    <w:sz w:val="18"/>
                    <w:szCs w:val="20"/>
                  </w:rPr>
                </w:pPr>
              </w:p>
            </w:tc>
          </w:tr>
          <w:tr w:rsidR="00C245F8" w:rsidRPr="00C245F8" w14:paraId="5B19DF01" w14:textId="77777777" w:rsidTr="00C245F8">
            <w:trPr>
              <w:divId w:val="877863288"/>
              <w:cantSplit/>
              <w:tblHeader/>
            </w:trPr>
            <w:tc>
              <w:tcPr>
                <w:tcW w:w="1328" w:type="pct"/>
                <w:tcBorders>
                  <w:bottom w:val="single" w:sz="4" w:space="0" w:color="auto"/>
                </w:tcBorders>
                <w:shd w:val="clear" w:color="auto" w:fill="F3F3F3"/>
                <w:hideMark/>
              </w:tcPr>
              <w:p w14:paraId="7158416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exit_location_source</w:t>
                </w:r>
              </w:p>
            </w:tc>
            <w:tc>
              <w:tcPr>
                <w:tcW w:w="506" w:type="pct"/>
                <w:tcBorders>
                  <w:bottom w:val="single" w:sz="4" w:space="0" w:color="auto"/>
                </w:tcBorders>
                <w:shd w:val="clear" w:color="auto" w:fill="F3F3F3"/>
                <w:hideMark/>
              </w:tcPr>
              <w:p w14:paraId="61D1DA1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tcBorders>
                  <w:bottom w:val="single" w:sz="4" w:space="0" w:color="auto"/>
                </w:tcBorders>
                <w:shd w:val="clear" w:color="auto" w:fill="F3F3F3"/>
                <w:hideMark/>
              </w:tcPr>
              <w:p w14:paraId="4AA998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6752EE4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'gps'::text</w:t>
                </w:r>
              </w:p>
            </w:tc>
            <w:tc>
              <w:tcPr>
                <w:tcW w:w="800" w:type="pct"/>
                <w:tcBorders>
                  <w:bottom w:val="single" w:sz="4" w:space="0" w:color="auto"/>
                </w:tcBorders>
                <w:shd w:val="clear" w:color="auto" w:fill="F3F3F3"/>
                <w:hideMark/>
              </w:tcPr>
              <w:p w14:paraId="738BF3E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4A56147" w14:textId="77777777" w:rsidTr="00C245F8">
            <w:trPr>
              <w:divId w:val="877863288"/>
              <w:cantSplit/>
              <w:tblHeader/>
            </w:trPr>
            <w:tc>
              <w:tcPr>
                <w:tcW w:w="1328" w:type="pct"/>
                <w:tcBorders>
                  <w:bottom w:val="single" w:sz="4" w:space="0" w:color="auto"/>
                </w:tcBorders>
                <w:shd w:val="clear" w:color="auto" w:fill="FFFFFF"/>
                <w:hideMark/>
              </w:tcPr>
              <w:p w14:paraId="0A8D18C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auto_shift_end_at</w:t>
                </w:r>
              </w:p>
            </w:tc>
            <w:tc>
              <w:tcPr>
                <w:tcW w:w="506" w:type="pct"/>
                <w:tcBorders>
                  <w:bottom w:val="single" w:sz="4" w:space="0" w:color="auto"/>
                </w:tcBorders>
                <w:shd w:val="clear" w:color="auto" w:fill="FFFFFF"/>
                <w:hideMark/>
              </w:tcPr>
              <w:p w14:paraId="61FC8E5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30EC953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F252602"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4F30226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Calculated timestamp when 8h shift should end (entry_time + 8 hours)</w:t>
                </w:r>
              </w:p>
            </w:tc>
          </w:tr>
          <w:tr w:rsidR="00C245F8" w:rsidRPr="00C245F8" w14:paraId="13662166" w14:textId="77777777" w:rsidTr="00C245F8">
            <w:trPr>
              <w:divId w:val="877863288"/>
              <w:cantSplit/>
              <w:tblHeader/>
            </w:trPr>
            <w:tc>
              <w:tcPr>
                <w:tcW w:w="1328" w:type="pct"/>
                <w:tcBorders>
                  <w:bottom w:val="single" w:sz="4" w:space="0" w:color="auto"/>
                </w:tcBorders>
                <w:shd w:val="clear" w:color="auto" w:fill="F3F3F3"/>
                <w:hideMark/>
              </w:tcPr>
              <w:p w14:paraId="5791A4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auto_closed_at</w:t>
                </w:r>
              </w:p>
            </w:tc>
            <w:tc>
              <w:tcPr>
                <w:tcW w:w="506" w:type="pct"/>
                <w:tcBorders>
                  <w:bottom w:val="single" w:sz="4" w:space="0" w:color="auto"/>
                </w:tcBorders>
                <w:shd w:val="clear" w:color="auto" w:fill="F3F3F3"/>
                <w:hideMark/>
              </w:tcPr>
              <w:p w14:paraId="0967706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60507E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0B02A55B"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7F8E5BD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when system automatically closed the shift</w:t>
                </w:r>
              </w:p>
            </w:tc>
          </w:tr>
          <w:tr w:rsidR="00C245F8" w:rsidRPr="00C245F8" w14:paraId="2C2DBAB6" w14:textId="77777777" w:rsidTr="00C245F8">
            <w:trPr>
              <w:divId w:val="877863288"/>
              <w:cantSplit/>
              <w:tblHeader/>
            </w:trPr>
            <w:tc>
              <w:tcPr>
                <w:tcW w:w="1328" w:type="pct"/>
                <w:tcBorders>
                  <w:bottom w:val="single" w:sz="4" w:space="0" w:color="auto"/>
                </w:tcBorders>
                <w:shd w:val="clear" w:color="auto" w:fill="FFFFFF"/>
                <w:hideMark/>
              </w:tcPr>
              <w:p w14:paraId="501BF4E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overtime_start_at</w:t>
                </w:r>
              </w:p>
            </w:tc>
            <w:tc>
              <w:tcPr>
                <w:tcW w:w="506" w:type="pct"/>
                <w:tcBorders>
                  <w:bottom w:val="single" w:sz="4" w:space="0" w:color="auto"/>
                </w:tcBorders>
                <w:shd w:val="clear" w:color="auto" w:fill="FFFFFF"/>
                <w:hideMark/>
              </w:tcPr>
              <w:p w14:paraId="5B8E70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026F3B7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0047EEB0"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629C95D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when overtime counting started (same as auto_shift_end_at)</w:t>
                </w:r>
              </w:p>
            </w:tc>
          </w:tr>
          <w:tr w:rsidR="00C245F8" w:rsidRPr="00C245F8" w14:paraId="0907330A" w14:textId="77777777" w:rsidTr="00C245F8">
            <w:trPr>
              <w:divId w:val="877863288"/>
              <w:cantSplit/>
              <w:tblHeader/>
            </w:trPr>
            <w:tc>
              <w:tcPr>
                <w:tcW w:w="1328" w:type="pct"/>
                <w:tcBorders>
                  <w:bottom w:val="single" w:sz="4" w:space="0" w:color="auto"/>
                </w:tcBorders>
                <w:shd w:val="clear" w:color="auto" w:fill="F3F3F3"/>
                <w:hideMark/>
              </w:tcPr>
              <w:p w14:paraId="71609E9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latitude</w:t>
                </w:r>
              </w:p>
            </w:tc>
            <w:tc>
              <w:tcPr>
                <w:tcW w:w="506" w:type="pct"/>
                <w:tcBorders>
                  <w:bottom w:val="single" w:sz="4" w:space="0" w:color="auto"/>
                </w:tcBorders>
                <w:shd w:val="clear" w:color="auto" w:fill="F3F3F3"/>
                <w:hideMark/>
              </w:tcPr>
              <w:p w14:paraId="22B2370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29F66F7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6E1E4912"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1AE61D85" w14:textId="77777777" w:rsidR="00C245F8" w:rsidRPr="00C245F8" w:rsidRDefault="00C245F8" w:rsidP="00C245F8">
                <w:pPr>
                  <w:spacing w:before="150" w:after="80"/>
                  <w:jc w:val="both"/>
                  <w:rPr>
                    <w:rFonts w:eastAsia="Times New Roman"/>
                    <w:sz w:val="18"/>
                    <w:szCs w:val="20"/>
                  </w:rPr>
                </w:pPr>
              </w:p>
            </w:tc>
          </w:tr>
          <w:tr w:rsidR="00C245F8" w:rsidRPr="00C245F8" w14:paraId="343F7128" w14:textId="77777777" w:rsidTr="00C245F8">
            <w:trPr>
              <w:divId w:val="877863288"/>
              <w:cantSplit/>
              <w:tblHeader/>
            </w:trPr>
            <w:tc>
              <w:tcPr>
                <w:tcW w:w="1328" w:type="pct"/>
                <w:tcBorders>
                  <w:bottom w:val="single" w:sz="4" w:space="0" w:color="auto"/>
                </w:tcBorders>
                <w:shd w:val="clear" w:color="auto" w:fill="FFFFFF"/>
                <w:hideMark/>
              </w:tcPr>
              <w:p w14:paraId="743DB13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longitude</w:t>
                </w:r>
              </w:p>
            </w:tc>
            <w:tc>
              <w:tcPr>
                <w:tcW w:w="506" w:type="pct"/>
                <w:tcBorders>
                  <w:bottom w:val="single" w:sz="4" w:space="0" w:color="auto"/>
                </w:tcBorders>
                <w:shd w:val="clear" w:color="auto" w:fill="FFFFFF"/>
                <w:hideMark/>
              </w:tcPr>
              <w:p w14:paraId="7DC3853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FFFFF"/>
                <w:hideMark/>
              </w:tcPr>
              <w:p w14:paraId="50DB1F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016555F8"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279FB069" w14:textId="77777777" w:rsidR="00C245F8" w:rsidRPr="00C245F8" w:rsidRDefault="00C245F8" w:rsidP="00C245F8">
                <w:pPr>
                  <w:spacing w:before="150" w:after="80"/>
                  <w:jc w:val="both"/>
                  <w:rPr>
                    <w:rFonts w:eastAsia="Times New Roman"/>
                    <w:sz w:val="18"/>
                    <w:szCs w:val="20"/>
                  </w:rPr>
                </w:pPr>
              </w:p>
            </w:tc>
          </w:tr>
          <w:tr w:rsidR="00C245F8" w:rsidRPr="00C245F8" w14:paraId="2ED0CF46" w14:textId="77777777" w:rsidTr="00C245F8">
            <w:trPr>
              <w:divId w:val="877863288"/>
              <w:cantSplit/>
              <w:tblHeader/>
            </w:trPr>
            <w:tc>
              <w:tcPr>
                <w:tcW w:w="1328" w:type="pct"/>
                <w:tcBorders>
                  <w:bottom w:val="single" w:sz="4" w:space="0" w:color="auto"/>
                </w:tcBorders>
                <w:shd w:val="clear" w:color="auto" w:fill="F3F3F3"/>
                <w:hideMark/>
              </w:tcPr>
              <w:p w14:paraId="00E4D5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accuracy</w:t>
                </w:r>
              </w:p>
            </w:tc>
            <w:tc>
              <w:tcPr>
                <w:tcW w:w="506" w:type="pct"/>
                <w:tcBorders>
                  <w:bottom w:val="single" w:sz="4" w:space="0" w:color="auto"/>
                </w:tcBorders>
                <w:shd w:val="clear" w:color="auto" w:fill="F3F3F3"/>
                <w:hideMark/>
              </w:tcPr>
              <w:p w14:paraId="65E60A4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45251F5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3C31577A"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4BF5C69A" w14:textId="77777777" w:rsidR="00C245F8" w:rsidRPr="00C245F8" w:rsidRDefault="00C245F8" w:rsidP="00C245F8">
                <w:pPr>
                  <w:spacing w:before="150" w:after="80"/>
                  <w:jc w:val="both"/>
                  <w:rPr>
                    <w:rFonts w:eastAsia="Times New Roman"/>
                    <w:sz w:val="18"/>
                    <w:szCs w:val="20"/>
                  </w:rPr>
                </w:pPr>
              </w:p>
            </w:tc>
          </w:tr>
          <w:tr w:rsidR="00C245F8" w:rsidRPr="00C245F8" w14:paraId="01AF7516" w14:textId="77777777" w:rsidTr="00C245F8">
            <w:trPr>
              <w:divId w:val="877863288"/>
              <w:cantSplit/>
              <w:tblHeader/>
            </w:trPr>
            <w:tc>
              <w:tcPr>
                <w:tcW w:w="1328" w:type="pct"/>
                <w:shd w:val="clear" w:color="auto" w:fill="FFFFFF"/>
                <w:hideMark/>
              </w:tcPr>
              <w:p w14:paraId="1BAC754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location_address</w:t>
                </w:r>
              </w:p>
            </w:tc>
            <w:tc>
              <w:tcPr>
                <w:tcW w:w="506" w:type="pct"/>
                <w:shd w:val="clear" w:color="auto" w:fill="FFFFFF"/>
                <w:hideMark/>
              </w:tcPr>
              <w:p w14:paraId="421C6EF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85" w:type="pct"/>
                <w:shd w:val="clear" w:color="auto" w:fill="FFFFFF"/>
                <w:hideMark/>
              </w:tcPr>
              <w:p w14:paraId="57D93CA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81" w:type="pct"/>
                <w:shd w:val="clear" w:color="auto" w:fill="FFFFFF"/>
                <w:hideMark/>
              </w:tcPr>
              <w:p w14:paraId="43F91E2C" w14:textId="77777777" w:rsidR="00C245F8" w:rsidRPr="00C245F8" w:rsidRDefault="00C245F8" w:rsidP="00C245F8">
                <w:pPr>
                  <w:spacing w:before="150" w:after="80"/>
                  <w:jc w:val="both"/>
                  <w:rPr>
                    <w:rFonts w:ascii="Aptos" w:eastAsia="Times New Roman" w:hAnsi="Aptos"/>
                    <w:color w:val="1F2937"/>
                    <w:sz w:val="18"/>
                    <w:szCs w:val="18"/>
                  </w:rPr>
                </w:pPr>
              </w:p>
            </w:tc>
            <w:tc>
              <w:tcPr>
                <w:tcW w:w="800" w:type="pct"/>
                <w:shd w:val="clear" w:color="auto" w:fill="FFFFFF"/>
                <w:hideMark/>
              </w:tcPr>
              <w:p w14:paraId="470764B6" w14:textId="77777777" w:rsidR="00C245F8" w:rsidRPr="00C245F8" w:rsidRDefault="00C245F8" w:rsidP="00C245F8">
                <w:pPr>
                  <w:spacing w:before="150" w:after="80"/>
                  <w:jc w:val="both"/>
                  <w:rPr>
                    <w:rFonts w:eastAsia="Times New Roman"/>
                    <w:sz w:val="18"/>
                    <w:szCs w:val="20"/>
                  </w:rPr>
                </w:pPr>
              </w:p>
            </w:tc>
          </w:tr>
        </w:tbl>
        <w:p w14:paraId="432B6DBC" w14:textId="77777777" w:rsidR="00C245F8" w:rsidRPr="00C245F8" w:rsidRDefault="00C245F8" w:rsidP="00C245F8">
          <w:pPr>
            <w:numPr>
              <w:ilvl w:val="0"/>
              <w:numId w:val="6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741DAD99" w14:textId="77777777" w:rsidR="00C245F8" w:rsidRPr="00C245F8" w:rsidRDefault="00C245F8" w:rsidP="00C245F8">
          <w:pPr>
            <w:numPr>
              <w:ilvl w:val="0"/>
              <w:numId w:val="6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idx_attendance_date: CREATE INDEX idx_attendance_date ON public.user_attendance_records USING btree (date DESC)</w:t>
          </w:r>
        </w:p>
        <w:p w14:paraId="3199B16E" w14:textId="77777777" w:rsidR="00C245F8" w:rsidRPr="00C245F8" w:rsidRDefault="00C245F8" w:rsidP="00C245F8">
          <w:pPr>
            <w:numPr>
              <w:ilvl w:val="0"/>
              <w:numId w:val="6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idx_attendance_incomplete: CREATE INDEX idx_attendance_incomplete ON public.user_attendance_records USING btree (user_id, date) WHERE (exit_time IS NULL)</w:t>
          </w:r>
        </w:p>
        <w:p w14:paraId="7038A3B2" w14:textId="77777777" w:rsidR="00C245F8" w:rsidRPr="00C245F8" w:rsidRDefault="00C245F8" w:rsidP="00C245F8">
          <w:pPr>
            <w:numPr>
              <w:ilvl w:val="0"/>
              <w:numId w:val="6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idx_attendance_user_date: CREATE INDEX idx_attendance_user_date ON public.user_attendance_records USING btree (user_id, date DESC)</w:t>
          </w:r>
        </w:p>
        <w:p w14:paraId="47ECE298" w14:textId="77777777" w:rsidR="00C245F8" w:rsidRPr="00C245F8" w:rsidRDefault="00C245F8" w:rsidP="00C245F8">
          <w:pPr>
            <w:numPr>
              <w:ilvl w:val="0"/>
              <w:numId w:val="6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idx_user_attendance_records_auto_closed_at: CREATE INDEX idx_user_attendance_records_auto_closed_at ON public.user_attendance_records USING btree (auto_closed_at)</w:t>
          </w:r>
        </w:p>
        <w:p w14:paraId="65BDAFAB" w14:textId="77777777" w:rsidR="00C245F8" w:rsidRPr="00C245F8" w:rsidRDefault="00C245F8" w:rsidP="00C245F8">
          <w:pPr>
            <w:numPr>
              <w:ilvl w:val="0"/>
              <w:numId w:val="6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idx_user_attendance_records_auto_shift_end_at: CREATE INDEX idx_user_attendance_records_auto_shift_end_at ON public.user_attendance_records USING btree (auto_shift_end_at)</w:t>
          </w:r>
        </w:p>
        <w:p w14:paraId="390913C8" w14:textId="77777777" w:rsidR="00C245F8" w:rsidRPr="00C245F8" w:rsidRDefault="00C245F8" w:rsidP="00C245F8">
          <w:pPr>
            <w:numPr>
              <w:ilvl w:val="0"/>
              <w:numId w:val="6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unique_user_date: CREATE UNIQUE INDEX unique_user_date ON public.user_attendance_records USING btree (user_id, date)</w:t>
          </w:r>
        </w:p>
        <w:p w14:paraId="2C489F46" w14:textId="77777777" w:rsidR="00C245F8" w:rsidRPr="00C245F8" w:rsidRDefault="00C245F8" w:rsidP="00C245F8">
          <w:pPr>
            <w:numPr>
              <w:ilvl w:val="0"/>
              <w:numId w:val="6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user_attendance_records_pkey: CREATE UNIQUE INDEX user_attendance_records_pkey ON public.user_attendance_records USING btree (id)</w:t>
          </w:r>
        </w:p>
        <w:p w14:paraId="7912FC12"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public.user_lopdp_consents</w:t>
          </w:r>
        </w:p>
        <w:p w14:paraId="685D2EDB" w14:textId="77777777" w:rsidR="00C245F8" w:rsidRPr="00C245F8" w:rsidRDefault="00C245F8" w:rsidP="00C245F8">
          <w:pPr>
            <w:numPr>
              <w:ilvl w:val="0"/>
              <w:numId w:val="7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59DB6C30" w14:textId="77777777" w:rsidR="00C245F8" w:rsidRPr="00C245F8" w:rsidRDefault="00C245F8" w:rsidP="00C245F8">
          <w:pPr>
            <w:numPr>
              <w:ilvl w:val="0"/>
              <w:numId w:val="7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auth.</w:t>
          </w:r>
        </w:p>
        <w:p w14:paraId="51D2451A" w14:textId="77777777" w:rsidR="00C245F8" w:rsidRPr="00C245F8" w:rsidRDefault="00C245F8" w:rsidP="00C245F8">
          <w:pPr>
            <w:numPr>
              <w:ilvl w:val="0"/>
              <w:numId w:val="7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Descripcion: Sin comentario de catalogo.</w:t>
          </w:r>
        </w:p>
        <w:p w14:paraId="0AB1E438" w14:textId="77777777" w:rsidR="00C245F8" w:rsidRPr="00C245F8" w:rsidRDefault="00C245F8" w:rsidP="00C245F8">
          <w:pPr>
            <w:numPr>
              <w:ilvl w:val="0"/>
              <w:numId w:val="7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658CEFCA" w14:textId="77777777" w:rsidR="00C245F8" w:rsidRPr="00C245F8" w:rsidRDefault="00C245F8" w:rsidP="00C245F8">
          <w:pPr>
            <w:numPr>
              <w:ilvl w:val="0"/>
              <w:numId w:val="7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487"/>
            <w:gridCol w:w="2223"/>
            <w:gridCol w:w="651"/>
            <w:gridCol w:w="3966"/>
            <w:gridCol w:w="1301"/>
          </w:tblGrid>
          <w:tr w:rsidR="00C245F8" w:rsidRPr="00C245F8" w14:paraId="6275823C" w14:textId="77777777" w:rsidTr="00C245F8">
            <w:trPr>
              <w:divId w:val="877863288"/>
              <w:cantSplit/>
              <w:tblHeader/>
            </w:trPr>
            <w:tc>
              <w:tcPr>
                <w:tcW w:w="760" w:type="pct"/>
                <w:tcBorders>
                  <w:bottom w:val="single" w:sz="4" w:space="0" w:color="auto"/>
                </w:tcBorders>
                <w:shd w:val="clear" w:color="auto" w:fill="325483"/>
                <w:hideMark/>
              </w:tcPr>
              <w:p w14:paraId="6AD8021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277" w:type="pct"/>
                <w:tcBorders>
                  <w:bottom w:val="single" w:sz="4" w:space="0" w:color="auto"/>
                </w:tcBorders>
                <w:shd w:val="clear" w:color="auto" w:fill="325483"/>
                <w:hideMark/>
              </w:tcPr>
              <w:p w14:paraId="7BD5AAF5"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9" w:type="pct"/>
                <w:tcBorders>
                  <w:bottom w:val="single" w:sz="4" w:space="0" w:color="auto"/>
                </w:tcBorders>
                <w:shd w:val="clear" w:color="auto" w:fill="325483"/>
                <w:hideMark/>
              </w:tcPr>
              <w:p w14:paraId="4F0C819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2058" w:type="pct"/>
                <w:tcBorders>
                  <w:bottom w:val="single" w:sz="4" w:space="0" w:color="auto"/>
                </w:tcBorders>
                <w:shd w:val="clear" w:color="auto" w:fill="325483"/>
                <w:hideMark/>
              </w:tcPr>
              <w:p w14:paraId="2DD4A985"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05" w:type="pct"/>
                <w:tcBorders>
                  <w:bottom w:val="single" w:sz="4" w:space="0" w:color="auto"/>
                </w:tcBorders>
                <w:shd w:val="clear" w:color="auto" w:fill="325483"/>
                <w:hideMark/>
              </w:tcPr>
              <w:p w14:paraId="52780C1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61BA5699" w14:textId="77777777" w:rsidTr="00C245F8">
            <w:trPr>
              <w:divId w:val="877863288"/>
              <w:cantSplit/>
              <w:tblHeader/>
            </w:trPr>
            <w:tc>
              <w:tcPr>
                <w:tcW w:w="760" w:type="pct"/>
                <w:tcBorders>
                  <w:bottom w:val="single" w:sz="4" w:space="0" w:color="auto"/>
                </w:tcBorders>
                <w:shd w:val="clear" w:color="auto" w:fill="F3F3F3"/>
                <w:hideMark/>
              </w:tcPr>
              <w:p w14:paraId="51121F7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277" w:type="pct"/>
                <w:tcBorders>
                  <w:bottom w:val="single" w:sz="4" w:space="0" w:color="auto"/>
                </w:tcBorders>
                <w:shd w:val="clear" w:color="auto" w:fill="F3F3F3"/>
                <w:hideMark/>
              </w:tcPr>
              <w:p w14:paraId="3F4F33F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9" w:type="pct"/>
                <w:tcBorders>
                  <w:bottom w:val="single" w:sz="4" w:space="0" w:color="auto"/>
                </w:tcBorders>
                <w:shd w:val="clear" w:color="auto" w:fill="F3F3F3"/>
                <w:hideMark/>
              </w:tcPr>
              <w:p w14:paraId="5C8942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58" w:type="pct"/>
                <w:tcBorders>
                  <w:bottom w:val="single" w:sz="4" w:space="0" w:color="auto"/>
                </w:tcBorders>
                <w:shd w:val="clear" w:color="auto" w:fill="F3F3F3"/>
                <w:hideMark/>
              </w:tcPr>
              <w:p w14:paraId="18CDE14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nextval('user_lopdp_consents_id_seq'::regclass)</w:t>
                </w:r>
              </w:p>
            </w:tc>
            <w:tc>
              <w:tcPr>
                <w:tcW w:w="605" w:type="pct"/>
                <w:tcBorders>
                  <w:bottom w:val="single" w:sz="4" w:space="0" w:color="auto"/>
                </w:tcBorders>
                <w:shd w:val="clear" w:color="auto" w:fill="F3F3F3"/>
                <w:hideMark/>
              </w:tcPr>
              <w:p w14:paraId="2D48ED0A"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EC04C9B" w14:textId="77777777" w:rsidTr="00C245F8">
            <w:trPr>
              <w:divId w:val="877863288"/>
              <w:cantSplit/>
              <w:tblHeader/>
            </w:trPr>
            <w:tc>
              <w:tcPr>
                <w:tcW w:w="760" w:type="pct"/>
                <w:tcBorders>
                  <w:bottom w:val="single" w:sz="4" w:space="0" w:color="auto"/>
                </w:tcBorders>
                <w:shd w:val="clear" w:color="auto" w:fill="FFFFFF"/>
                <w:hideMark/>
              </w:tcPr>
              <w:p w14:paraId="44990DB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user_id</w:t>
                </w:r>
              </w:p>
            </w:tc>
            <w:tc>
              <w:tcPr>
                <w:tcW w:w="1277" w:type="pct"/>
                <w:tcBorders>
                  <w:bottom w:val="single" w:sz="4" w:space="0" w:color="auto"/>
                </w:tcBorders>
                <w:shd w:val="clear" w:color="auto" w:fill="FFFFFF"/>
                <w:hideMark/>
              </w:tcPr>
              <w:p w14:paraId="3EB0E38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9" w:type="pct"/>
                <w:tcBorders>
                  <w:bottom w:val="single" w:sz="4" w:space="0" w:color="auto"/>
                </w:tcBorders>
                <w:shd w:val="clear" w:color="auto" w:fill="FFFFFF"/>
                <w:hideMark/>
              </w:tcPr>
              <w:p w14:paraId="2316748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58" w:type="pct"/>
                <w:tcBorders>
                  <w:bottom w:val="single" w:sz="4" w:space="0" w:color="auto"/>
                </w:tcBorders>
                <w:shd w:val="clear" w:color="auto" w:fill="FFFFFF"/>
                <w:hideMark/>
              </w:tcPr>
              <w:p w14:paraId="2F817D38" w14:textId="77777777" w:rsidR="00C245F8" w:rsidRPr="00C245F8" w:rsidRDefault="00C245F8" w:rsidP="00C245F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FFFFF"/>
                <w:hideMark/>
              </w:tcPr>
              <w:p w14:paraId="15AD91D5" w14:textId="77777777" w:rsidR="00C245F8" w:rsidRPr="00C245F8" w:rsidRDefault="00C245F8" w:rsidP="00C245F8">
                <w:pPr>
                  <w:spacing w:before="150" w:after="80"/>
                  <w:jc w:val="both"/>
                  <w:rPr>
                    <w:rFonts w:eastAsia="Times New Roman"/>
                    <w:sz w:val="18"/>
                    <w:szCs w:val="20"/>
                  </w:rPr>
                </w:pPr>
              </w:p>
            </w:tc>
          </w:tr>
          <w:tr w:rsidR="00C245F8" w:rsidRPr="00C245F8" w14:paraId="491F3274" w14:textId="77777777" w:rsidTr="00C245F8">
            <w:trPr>
              <w:divId w:val="877863288"/>
              <w:cantSplit/>
              <w:tblHeader/>
            </w:trPr>
            <w:tc>
              <w:tcPr>
                <w:tcW w:w="760" w:type="pct"/>
                <w:tcBorders>
                  <w:bottom w:val="single" w:sz="4" w:space="0" w:color="auto"/>
                </w:tcBorders>
                <w:shd w:val="clear" w:color="auto" w:fill="F3F3F3"/>
                <w:hideMark/>
              </w:tcPr>
              <w:p w14:paraId="7247A0E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user_email</w:t>
                </w:r>
              </w:p>
            </w:tc>
            <w:tc>
              <w:tcPr>
                <w:tcW w:w="1277" w:type="pct"/>
                <w:tcBorders>
                  <w:bottom w:val="single" w:sz="4" w:space="0" w:color="auto"/>
                </w:tcBorders>
                <w:shd w:val="clear" w:color="auto" w:fill="F3F3F3"/>
                <w:hideMark/>
              </w:tcPr>
              <w:p w14:paraId="40F5EDB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9" w:type="pct"/>
                <w:tcBorders>
                  <w:bottom w:val="single" w:sz="4" w:space="0" w:color="auto"/>
                </w:tcBorders>
                <w:shd w:val="clear" w:color="auto" w:fill="F3F3F3"/>
                <w:hideMark/>
              </w:tcPr>
              <w:p w14:paraId="35ADF0F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58" w:type="pct"/>
                <w:tcBorders>
                  <w:bottom w:val="single" w:sz="4" w:space="0" w:color="auto"/>
                </w:tcBorders>
                <w:shd w:val="clear" w:color="auto" w:fill="F3F3F3"/>
                <w:hideMark/>
              </w:tcPr>
              <w:p w14:paraId="6D02A30D" w14:textId="77777777" w:rsidR="00C245F8" w:rsidRPr="00C245F8" w:rsidRDefault="00C245F8" w:rsidP="00C245F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3F3F3"/>
                <w:hideMark/>
              </w:tcPr>
              <w:p w14:paraId="193609B5" w14:textId="77777777" w:rsidR="00C245F8" w:rsidRPr="00C245F8" w:rsidRDefault="00C245F8" w:rsidP="00C245F8">
                <w:pPr>
                  <w:spacing w:before="150" w:after="80"/>
                  <w:jc w:val="both"/>
                  <w:rPr>
                    <w:rFonts w:eastAsia="Times New Roman"/>
                    <w:sz w:val="18"/>
                    <w:szCs w:val="20"/>
                  </w:rPr>
                </w:pPr>
              </w:p>
            </w:tc>
          </w:tr>
          <w:tr w:rsidR="00C245F8" w:rsidRPr="00C245F8" w14:paraId="74920C10" w14:textId="77777777" w:rsidTr="00C245F8">
            <w:trPr>
              <w:divId w:val="877863288"/>
              <w:cantSplit/>
              <w:tblHeader/>
            </w:trPr>
            <w:tc>
              <w:tcPr>
                <w:tcW w:w="760" w:type="pct"/>
                <w:tcBorders>
                  <w:bottom w:val="single" w:sz="4" w:space="0" w:color="auto"/>
                </w:tcBorders>
                <w:shd w:val="clear" w:color="auto" w:fill="FFFFFF"/>
                <w:hideMark/>
              </w:tcPr>
              <w:p w14:paraId="4CDF73D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status</w:t>
                </w:r>
              </w:p>
            </w:tc>
            <w:tc>
              <w:tcPr>
                <w:tcW w:w="1277" w:type="pct"/>
                <w:tcBorders>
                  <w:bottom w:val="single" w:sz="4" w:space="0" w:color="auto"/>
                </w:tcBorders>
                <w:shd w:val="clear" w:color="auto" w:fill="FFFFFF"/>
                <w:hideMark/>
              </w:tcPr>
              <w:p w14:paraId="336BE7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9" w:type="pct"/>
                <w:tcBorders>
                  <w:bottom w:val="single" w:sz="4" w:space="0" w:color="auto"/>
                </w:tcBorders>
                <w:shd w:val="clear" w:color="auto" w:fill="FFFFFF"/>
                <w:hideMark/>
              </w:tcPr>
              <w:p w14:paraId="4DAD73B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2058" w:type="pct"/>
                <w:tcBorders>
                  <w:bottom w:val="single" w:sz="4" w:space="0" w:color="auto"/>
                </w:tcBorders>
                <w:shd w:val="clear" w:color="auto" w:fill="FFFFFF"/>
                <w:hideMark/>
              </w:tcPr>
              <w:p w14:paraId="123D4704" w14:textId="77777777" w:rsidR="00C245F8" w:rsidRPr="00C245F8" w:rsidRDefault="00C245F8" w:rsidP="00C245F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FFFFF"/>
                <w:hideMark/>
              </w:tcPr>
              <w:p w14:paraId="53DA30E1" w14:textId="77777777" w:rsidR="00C245F8" w:rsidRPr="00C245F8" w:rsidRDefault="00C245F8" w:rsidP="00C245F8">
                <w:pPr>
                  <w:spacing w:before="150" w:after="80"/>
                  <w:jc w:val="both"/>
                  <w:rPr>
                    <w:rFonts w:eastAsia="Times New Roman"/>
                    <w:sz w:val="18"/>
                    <w:szCs w:val="20"/>
                  </w:rPr>
                </w:pPr>
              </w:p>
            </w:tc>
          </w:tr>
          <w:tr w:rsidR="00C245F8" w:rsidRPr="00C245F8" w14:paraId="4DDC340F" w14:textId="77777777" w:rsidTr="00C245F8">
            <w:trPr>
              <w:divId w:val="877863288"/>
              <w:cantSplit/>
              <w:tblHeader/>
            </w:trPr>
            <w:tc>
              <w:tcPr>
                <w:tcW w:w="760" w:type="pct"/>
                <w:tcBorders>
                  <w:bottom w:val="single" w:sz="4" w:space="0" w:color="auto"/>
                </w:tcBorders>
                <w:shd w:val="clear" w:color="auto" w:fill="F3F3F3"/>
                <w:hideMark/>
              </w:tcPr>
              <w:p w14:paraId="21E5CA5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pdf_file_id</w:t>
                </w:r>
              </w:p>
            </w:tc>
            <w:tc>
              <w:tcPr>
                <w:tcW w:w="1277" w:type="pct"/>
                <w:tcBorders>
                  <w:bottom w:val="single" w:sz="4" w:space="0" w:color="auto"/>
                </w:tcBorders>
                <w:shd w:val="clear" w:color="auto" w:fill="F3F3F3"/>
                <w:hideMark/>
              </w:tcPr>
              <w:p w14:paraId="078FF6E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9" w:type="pct"/>
                <w:tcBorders>
                  <w:bottom w:val="single" w:sz="4" w:space="0" w:color="auto"/>
                </w:tcBorders>
                <w:shd w:val="clear" w:color="auto" w:fill="F3F3F3"/>
                <w:hideMark/>
              </w:tcPr>
              <w:p w14:paraId="39007F9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58" w:type="pct"/>
                <w:tcBorders>
                  <w:bottom w:val="single" w:sz="4" w:space="0" w:color="auto"/>
                </w:tcBorders>
                <w:shd w:val="clear" w:color="auto" w:fill="F3F3F3"/>
                <w:hideMark/>
              </w:tcPr>
              <w:p w14:paraId="632CBFF7" w14:textId="77777777" w:rsidR="00C245F8" w:rsidRPr="00C245F8" w:rsidRDefault="00C245F8" w:rsidP="00C245F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3F3F3"/>
                <w:hideMark/>
              </w:tcPr>
              <w:p w14:paraId="46CD5254" w14:textId="77777777" w:rsidR="00C245F8" w:rsidRPr="00C245F8" w:rsidRDefault="00C245F8" w:rsidP="00C245F8">
                <w:pPr>
                  <w:spacing w:before="150" w:after="80"/>
                  <w:jc w:val="both"/>
                  <w:rPr>
                    <w:rFonts w:eastAsia="Times New Roman"/>
                    <w:sz w:val="18"/>
                    <w:szCs w:val="20"/>
                  </w:rPr>
                </w:pPr>
              </w:p>
            </w:tc>
          </w:tr>
          <w:tr w:rsidR="00C245F8" w:rsidRPr="00C245F8" w14:paraId="28369E29" w14:textId="77777777" w:rsidTr="00C245F8">
            <w:trPr>
              <w:divId w:val="877863288"/>
              <w:cantSplit/>
              <w:tblHeader/>
            </w:trPr>
            <w:tc>
              <w:tcPr>
                <w:tcW w:w="760" w:type="pct"/>
                <w:tcBorders>
                  <w:bottom w:val="single" w:sz="4" w:space="0" w:color="auto"/>
                </w:tcBorders>
                <w:shd w:val="clear" w:color="auto" w:fill="FFFFFF"/>
                <w:hideMark/>
              </w:tcPr>
              <w:p w14:paraId="13C6119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signature_file_id</w:t>
                </w:r>
              </w:p>
            </w:tc>
            <w:tc>
              <w:tcPr>
                <w:tcW w:w="1277" w:type="pct"/>
                <w:tcBorders>
                  <w:bottom w:val="single" w:sz="4" w:space="0" w:color="auto"/>
                </w:tcBorders>
                <w:shd w:val="clear" w:color="auto" w:fill="FFFFFF"/>
                <w:hideMark/>
              </w:tcPr>
              <w:p w14:paraId="309DCE8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9" w:type="pct"/>
                <w:tcBorders>
                  <w:bottom w:val="single" w:sz="4" w:space="0" w:color="auto"/>
                </w:tcBorders>
                <w:shd w:val="clear" w:color="auto" w:fill="FFFFFF"/>
                <w:hideMark/>
              </w:tcPr>
              <w:p w14:paraId="3108265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58" w:type="pct"/>
                <w:tcBorders>
                  <w:bottom w:val="single" w:sz="4" w:space="0" w:color="auto"/>
                </w:tcBorders>
                <w:shd w:val="clear" w:color="auto" w:fill="FFFFFF"/>
                <w:hideMark/>
              </w:tcPr>
              <w:p w14:paraId="20B3E4FF" w14:textId="77777777" w:rsidR="00C245F8" w:rsidRPr="00C245F8" w:rsidRDefault="00C245F8" w:rsidP="00C245F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FFFFF"/>
                <w:hideMark/>
              </w:tcPr>
              <w:p w14:paraId="3064DB1C" w14:textId="77777777" w:rsidR="00C245F8" w:rsidRPr="00C245F8" w:rsidRDefault="00C245F8" w:rsidP="00C245F8">
                <w:pPr>
                  <w:spacing w:before="150" w:after="80"/>
                  <w:jc w:val="both"/>
                  <w:rPr>
                    <w:rFonts w:eastAsia="Times New Roman"/>
                    <w:sz w:val="18"/>
                    <w:szCs w:val="20"/>
                  </w:rPr>
                </w:pPr>
              </w:p>
            </w:tc>
          </w:tr>
          <w:tr w:rsidR="00C245F8" w:rsidRPr="00C245F8" w14:paraId="15112207" w14:textId="77777777" w:rsidTr="00C245F8">
            <w:trPr>
              <w:divId w:val="877863288"/>
              <w:cantSplit/>
              <w:tblHeader/>
            </w:trPr>
            <w:tc>
              <w:tcPr>
                <w:tcW w:w="760" w:type="pct"/>
                <w:tcBorders>
                  <w:bottom w:val="single" w:sz="4" w:space="0" w:color="auto"/>
                </w:tcBorders>
                <w:shd w:val="clear" w:color="auto" w:fill="F3F3F3"/>
                <w:hideMark/>
              </w:tcPr>
              <w:p w14:paraId="525E4E5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ip</w:t>
                </w:r>
              </w:p>
            </w:tc>
            <w:tc>
              <w:tcPr>
                <w:tcW w:w="1277" w:type="pct"/>
                <w:tcBorders>
                  <w:bottom w:val="single" w:sz="4" w:space="0" w:color="auto"/>
                </w:tcBorders>
                <w:shd w:val="clear" w:color="auto" w:fill="F3F3F3"/>
                <w:hideMark/>
              </w:tcPr>
              <w:p w14:paraId="06EFD8A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9" w:type="pct"/>
                <w:tcBorders>
                  <w:bottom w:val="single" w:sz="4" w:space="0" w:color="auto"/>
                </w:tcBorders>
                <w:shd w:val="clear" w:color="auto" w:fill="F3F3F3"/>
                <w:hideMark/>
              </w:tcPr>
              <w:p w14:paraId="3A56C32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58" w:type="pct"/>
                <w:tcBorders>
                  <w:bottom w:val="single" w:sz="4" w:space="0" w:color="auto"/>
                </w:tcBorders>
                <w:shd w:val="clear" w:color="auto" w:fill="F3F3F3"/>
                <w:hideMark/>
              </w:tcPr>
              <w:p w14:paraId="2D8A66A5" w14:textId="77777777" w:rsidR="00C245F8" w:rsidRPr="00C245F8" w:rsidRDefault="00C245F8" w:rsidP="00C245F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3F3F3"/>
                <w:hideMark/>
              </w:tcPr>
              <w:p w14:paraId="3190A4DB" w14:textId="77777777" w:rsidR="00C245F8" w:rsidRPr="00C245F8" w:rsidRDefault="00C245F8" w:rsidP="00C245F8">
                <w:pPr>
                  <w:spacing w:before="150" w:after="80"/>
                  <w:jc w:val="both"/>
                  <w:rPr>
                    <w:rFonts w:eastAsia="Times New Roman"/>
                    <w:sz w:val="18"/>
                    <w:szCs w:val="20"/>
                  </w:rPr>
                </w:pPr>
              </w:p>
            </w:tc>
          </w:tr>
          <w:tr w:rsidR="00C245F8" w:rsidRPr="00C245F8" w14:paraId="7E3CDCA8" w14:textId="77777777" w:rsidTr="00C245F8">
            <w:trPr>
              <w:divId w:val="877863288"/>
              <w:cantSplit/>
              <w:tblHeader/>
            </w:trPr>
            <w:tc>
              <w:tcPr>
                <w:tcW w:w="760" w:type="pct"/>
                <w:tcBorders>
                  <w:bottom w:val="single" w:sz="4" w:space="0" w:color="auto"/>
                </w:tcBorders>
                <w:shd w:val="clear" w:color="auto" w:fill="FFFFFF"/>
                <w:hideMark/>
              </w:tcPr>
              <w:p w14:paraId="4D53306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user_agent</w:t>
                </w:r>
              </w:p>
            </w:tc>
            <w:tc>
              <w:tcPr>
                <w:tcW w:w="1277" w:type="pct"/>
                <w:tcBorders>
                  <w:bottom w:val="single" w:sz="4" w:space="0" w:color="auto"/>
                </w:tcBorders>
                <w:shd w:val="clear" w:color="auto" w:fill="FFFFFF"/>
                <w:hideMark/>
              </w:tcPr>
              <w:p w14:paraId="0B757C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9" w:type="pct"/>
                <w:tcBorders>
                  <w:bottom w:val="single" w:sz="4" w:space="0" w:color="auto"/>
                </w:tcBorders>
                <w:shd w:val="clear" w:color="auto" w:fill="FFFFFF"/>
                <w:hideMark/>
              </w:tcPr>
              <w:p w14:paraId="3542591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58" w:type="pct"/>
                <w:tcBorders>
                  <w:bottom w:val="single" w:sz="4" w:space="0" w:color="auto"/>
                </w:tcBorders>
                <w:shd w:val="clear" w:color="auto" w:fill="FFFFFF"/>
                <w:hideMark/>
              </w:tcPr>
              <w:p w14:paraId="4D615253" w14:textId="77777777" w:rsidR="00C245F8" w:rsidRPr="00C245F8" w:rsidRDefault="00C245F8" w:rsidP="00C245F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FFFFF"/>
                <w:hideMark/>
              </w:tcPr>
              <w:p w14:paraId="29A01B1C" w14:textId="77777777" w:rsidR="00C245F8" w:rsidRPr="00C245F8" w:rsidRDefault="00C245F8" w:rsidP="00C245F8">
                <w:pPr>
                  <w:spacing w:before="150" w:after="80"/>
                  <w:jc w:val="both"/>
                  <w:rPr>
                    <w:rFonts w:eastAsia="Times New Roman"/>
                    <w:sz w:val="18"/>
                    <w:szCs w:val="20"/>
                  </w:rPr>
                </w:pPr>
              </w:p>
            </w:tc>
          </w:tr>
          <w:tr w:rsidR="00C245F8" w:rsidRPr="00C245F8" w14:paraId="355AAF24" w14:textId="77777777" w:rsidTr="00C245F8">
            <w:trPr>
              <w:divId w:val="877863288"/>
              <w:cantSplit/>
              <w:tblHeader/>
            </w:trPr>
            <w:tc>
              <w:tcPr>
                <w:tcW w:w="760" w:type="pct"/>
                <w:tcBorders>
                  <w:bottom w:val="single" w:sz="4" w:space="0" w:color="auto"/>
                </w:tcBorders>
                <w:shd w:val="clear" w:color="auto" w:fill="F3F3F3"/>
                <w:hideMark/>
              </w:tcPr>
              <w:p w14:paraId="7FEA10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notes</w:t>
                </w:r>
              </w:p>
            </w:tc>
            <w:tc>
              <w:tcPr>
                <w:tcW w:w="1277" w:type="pct"/>
                <w:tcBorders>
                  <w:bottom w:val="single" w:sz="4" w:space="0" w:color="auto"/>
                </w:tcBorders>
                <w:shd w:val="clear" w:color="auto" w:fill="F3F3F3"/>
                <w:hideMark/>
              </w:tcPr>
              <w:p w14:paraId="5197D2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9" w:type="pct"/>
                <w:tcBorders>
                  <w:bottom w:val="single" w:sz="4" w:space="0" w:color="auto"/>
                </w:tcBorders>
                <w:shd w:val="clear" w:color="auto" w:fill="F3F3F3"/>
                <w:hideMark/>
              </w:tcPr>
              <w:p w14:paraId="487FBF3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58" w:type="pct"/>
                <w:tcBorders>
                  <w:bottom w:val="single" w:sz="4" w:space="0" w:color="auto"/>
                </w:tcBorders>
                <w:shd w:val="clear" w:color="auto" w:fill="F3F3F3"/>
                <w:hideMark/>
              </w:tcPr>
              <w:p w14:paraId="67D6B322" w14:textId="77777777" w:rsidR="00C245F8" w:rsidRPr="00C245F8" w:rsidRDefault="00C245F8" w:rsidP="00C245F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3F3F3"/>
                <w:hideMark/>
              </w:tcPr>
              <w:p w14:paraId="32A3149E" w14:textId="77777777" w:rsidR="00C245F8" w:rsidRPr="00C245F8" w:rsidRDefault="00C245F8" w:rsidP="00C245F8">
                <w:pPr>
                  <w:spacing w:before="150" w:after="80"/>
                  <w:jc w:val="both"/>
                  <w:rPr>
                    <w:rFonts w:eastAsia="Times New Roman"/>
                    <w:sz w:val="18"/>
                    <w:szCs w:val="20"/>
                  </w:rPr>
                </w:pPr>
              </w:p>
            </w:tc>
          </w:tr>
          <w:tr w:rsidR="00C245F8" w:rsidRPr="00C245F8" w14:paraId="14B697B1" w14:textId="77777777" w:rsidTr="00C245F8">
            <w:trPr>
              <w:divId w:val="877863288"/>
              <w:cantSplit/>
              <w:tblHeader/>
            </w:trPr>
            <w:tc>
              <w:tcPr>
                <w:tcW w:w="760" w:type="pct"/>
                <w:shd w:val="clear" w:color="auto" w:fill="FFFFFF"/>
                <w:hideMark/>
              </w:tcPr>
              <w:p w14:paraId="72FDC55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277" w:type="pct"/>
                <w:shd w:val="clear" w:color="auto" w:fill="FFFFFF"/>
                <w:hideMark/>
              </w:tcPr>
              <w:p w14:paraId="0C880BC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9" w:type="pct"/>
                <w:shd w:val="clear" w:color="auto" w:fill="FFFFFF"/>
                <w:hideMark/>
              </w:tcPr>
              <w:p w14:paraId="5A385F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2058" w:type="pct"/>
                <w:shd w:val="clear" w:color="auto" w:fill="FFFFFF"/>
                <w:hideMark/>
              </w:tcPr>
              <w:p w14:paraId="3FC40AD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CURRENT_TIMESTAMP</w:t>
                </w:r>
              </w:p>
            </w:tc>
            <w:tc>
              <w:tcPr>
                <w:tcW w:w="605" w:type="pct"/>
                <w:shd w:val="clear" w:color="auto" w:fill="FFFFFF"/>
                <w:hideMark/>
              </w:tcPr>
              <w:p w14:paraId="5EE1BA57" w14:textId="77777777" w:rsidR="00C245F8" w:rsidRPr="00C245F8" w:rsidRDefault="00C245F8" w:rsidP="00C245F8">
                <w:pPr>
                  <w:spacing w:before="150" w:after="80"/>
                  <w:jc w:val="both"/>
                  <w:rPr>
                    <w:rFonts w:ascii="Aptos" w:eastAsia="Times New Roman" w:hAnsi="Aptos"/>
                    <w:color w:val="1F2937"/>
                    <w:sz w:val="18"/>
                    <w:szCs w:val="18"/>
                  </w:rPr>
                </w:pPr>
              </w:p>
            </w:tc>
          </w:tr>
        </w:tbl>
        <w:p w14:paraId="3BE60CFC" w14:textId="77777777" w:rsidR="00C245F8" w:rsidRPr="00C245F8" w:rsidRDefault="00C245F8" w:rsidP="00C245F8">
          <w:pPr>
            <w:numPr>
              <w:ilvl w:val="0"/>
              <w:numId w:val="7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038CF56B" w14:textId="77777777" w:rsidR="00C245F8" w:rsidRPr="00C245F8" w:rsidRDefault="00C245F8" w:rsidP="00C245F8">
          <w:pPr>
            <w:numPr>
              <w:ilvl w:val="0"/>
              <w:numId w:val="7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user_lopdp_consents_pkey: CREATE UNIQUE INDEX user_lopdp_consents_pkey ON public.user_lopdp_consents USING btree (id)</w:t>
          </w:r>
        </w:p>
        <w:p w14:paraId="51AFC37D"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public.user_profile</w:t>
          </w:r>
        </w:p>
        <w:p w14:paraId="5EEB8666" w14:textId="77777777" w:rsidR="00C245F8" w:rsidRPr="00C245F8" w:rsidRDefault="00C245F8" w:rsidP="00C245F8">
          <w:pPr>
            <w:numPr>
              <w:ilvl w:val="0"/>
              <w:numId w:val="7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0C8FD7CA" w14:textId="77777777" w:rsidR="00C245F8" w:rsidRPr="00C245F8" w:rsidRDefault="00C245F8" w:rsidP="00C245F8">
          <w:pPr>
            <w:numPr>
              <w:ilvl w:val="0"/>
              <w:numId w:val="7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auth.</w:t>
          </w:r>
        </w:p>
        <w:p w14:paraId="055626F8" w14:textId="77777777" w:rsidR="00C245F8" w:rsidRPr="00C245F8" w:rsidRDefault="00C245F8" w:rsidP="00C245F8">
          <w:pPr>
            <w:numPr>
              <w:ilvl w:val="0"/>
              <w:numId w:val="7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5521AF9D" w14:textId="77777777" w:rsidR="00C245F8" w:rsidRPr="00C245F8" w:rsidRDefault="00C245F8" w:rsidP="00C245F8">
          <w:pPr>
            <w:numPr>
              <w:ilvl w:val="0"/>
              <w:numId w:val="7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085B0ABB" w14:textId="77777777" w:rsidR="00C245F8" w:rsidRPr="00C245F8" w:rsidRDefault="00C245F8" w:rsidP="00C245F8">
          <w:pPr>
            <w:numPr>
              <w:ilvl w:val="0"/>
              <w:numId w:val="7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27B7629B" w14:textId="77777777" w:rsidR="00C245F8" w:rsidRPr="00C245F8" w:rsidRDefault="00C245F8" w:rsidP="00C245F8">
          <w:pPr>
            <w:numPr>
              <w:ilvl w:val="0"/>
              <w:numId w:val="7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user_id -&gt; public.users.id</w:t>
          </w:r>
        </w:p>
        <w:tbl>
          <w:tblPr>
            <w:tblStyle w:val="Tablaconcuadrcula"/>
            <w:tblW w:w="5000" w:type="pct"/>
            <w:tblLook w:val="04A0" w:firstRow="1" w:lastRow="0" w:firstColumn="1" w:lastColumn="0" w:noHBand="0" w:noVBand="1"/>
          </w:tblPr>
          <w:tblGrid>
            <w:gridCol w:w="1542"/>
            <w:gridCol w:w="2490"/>
            <w:gridCol w:w="653"/>
            <w:gridCol w:w="3624"/>
            <w:gridCol w:w="1319"/>
          </w:tblGrid>
          <w:tr w:rsidR="00C245F8" w:rsidRPr="00C245F8" w14:paraId="58555454" w14:textId="77777777" w:rsidTr="00C245F8">
            <w:trPr>
              <w:divId w:val="877863288"/>
              <w:cantSplit/>
              <w:tblHeader/>
            </w:trPr>
            <w:tc>
              <w:tcPr>
                <w:tcW w:w="801" w:type="pct"/>
                <w:tcBorders>
                  <w:bottom w:val="single" w:sz="4" w:space="0" w:color="auto"/>
                </w:tcBorders>
                <w:shd w:val="clear" w:color="auto" w:fill="325483"/>
                <w:hideMark/>
              </w:tcPr>
              <w:p w14:paraId="414E9067"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293" w:type="pct"/>
                <w:tcBorders>
                  <w:bottom w:val="single" w:sz="4" w:space="0" w:color="auto"/>
                </w:tcBorders>
                <w:shd w:val="clear" w:color="auto" w:fill="325483"/>
                <w:hideMark/>
              </w:tcPr>
              <w:p w14:paraId="7E068CD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39" w:type="pct"/>
                <w:tcBorders>
                  <w:bottom w:val="single" w:sz="4" w:space="0" w:color="auto"/>
                </w:tcBorders>
                <w:shd w:val="clear" w:color="auto" w:fill="325483"/>
                <w:hideMark/>
              </w:tcPr>
              <w:p w14:paraId="5C55201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882" w:type="pct"/>
                <w:tcBorders>
                  <w:bottom w:val="single" w:sz="4" w:space="0" w:color="auto"/>
                </w:tcBorders>
                <w:shd w:val="clear" w:color="auto" w:fill="325483"/>
                <w:hideMark/>
              </w:tcPr>
              <w:p w14:paraId="48BDF1D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85" w:type="pct"/>
                <w:tcBorders>
                  <w:bottom w:val="single" w:sz="4" w:space="0" w:color="auto"/>
                </w:tcBorders>
                <w:shd w:val="clear" w:color="auto" w:fill="325483"/>
                <w:hideMark/>
              </w:tcPr>
              <w:p w14:paraId="39F3C83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12B615E4" w14:textId="77777777" w:rsidTr="00C245F8">
            <w:trPr>
              <w:divId w:val="877863288"/>
              <w:cantSplit/>
              <w:tblHeader/>
            </w:trPr>
            <w:tc>
              <w:tcPr>
                <w:tcW w:w="801" w:type="pct"/>
                <w:tcBorders>
                  <w:bottom w:val="single" w:sz="4" w:space="0" w:color="auto"/>
                </w:tcBorders>
                <w:shd w:val="clear" w:color="auto" w:fill="F3F3F3"/>
                <w:hideMark/>
              </w:tcPr>
              <w:p w14:paraId="5C90ECA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293" w:type="pct"/>
                <w:tcBorders>
                  <w:bottom w:val="single" w:sz="4" w:space="0" w:color="auto"/>
                </w:tcBorders>
                <w:shd w:val="clear" w:color="auto" w:fill="F3F3F3"/>
                <w:hideMark/>
              </w:tcPr>
              <w:p w14:paraId="3ED3060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39" w:type="pct"/>
                <w:tcBorders>
                  <w:bottom w:val="single" w:sz="4" w:space="0" w:color="auto"/>
                </w:tcBorders>
                <w:shd w:val="clear" w:color="auto" w:fill="F3F3F3"/>
                <w:hideMark/>
              </w:tcPr>
              <w:p w14:paraId="409BFC9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82" w:type="pct"/>
                <w:tcBorders>
                  <w:bottom w:val="single" w:sz="4" w:space="0" w:color="auto"/>
                </w:tcBorders>
                <w:shd w:val="clear" w:color="auto" w:fill="F3F3F3"/>
                <w:hideMark/>
              </w:tcPr>
              <w:p w14:paraId="3B35D4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nextval('user_profile_id_seq'::regclass)</w:t>
                </w:r>
              </w:p>
            </w:tc>
            <w:tc>
              <w:tcPr>
                <w:tcW w:w="685" w:type="pct"/>
                <w:tcBorders>
                  <w:bottom w:val="single" w:sz="4" w:space="0" w:color="auto"/>
                </w:tcBorders>
                <w:shd w:val="clear" w:color="auto" w:fill="F3F3F3"/>
                <w:hideMark/>
              </w:tcPr>
              <w:p w14:paraId="1B25C2FD"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62B80E06" w14:textId="77777777" w:rsidTr="00C245F8">
            <w:trPr>
              <w:divId w:val="877863288"/>
              <w:cantSplit/>
              <w:tblHeader/>
            </w:trPr>
            <w:tc>
              <w:tcPr>
                <w:tcW w:w="801" w:type="pct"/>
                <w:tcBorders>
                  <w:bottom w:val="single" w:sz="4" w:space="0" w:color="auto"/>
                </w:tcBorders>
                <w:shd w:val="clear" w:color="auto" w:fill="FFFFFF"/>
                <w:hideMark/>
              </w:tcPr>
              <w:p w14:paraId="6E7285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user_id</w:t>
                </w:r>
              </w:p>
            </w:tc>
            <w:tc>
              <w:tcPr>
                <w:tcW w:w="1293" w:type="pct"/>
                <w:tcBorders>
                  <w:bottom w:val="single" w:sz="4" w:space="0" w:color="auto"/>
                </w:tcBorders>
                <w:shd w:val="clear" w:color="auto" w:fill="FFFFFF"/>
                <w:hideMark/>
              </w:tcPr>
              <w:p w14:paraId="3A6DBAC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39" w:type="pct"/>
                <w:tcBorders>
                  <w:bottom w:val="single" w:sz="4" w:space="0" w:color="auto"/>
                </w:tcBorders>
                <w:shd w:val="clear" w:color="auto" w:fill="FFFFFF"/>
                <w:hideMark/>
              </w:tcPr>
              <w:p w14:paraId="1EA3C48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82" w:type="pct"/>
                <w:tcBorders>
                  <w:bottom w:val="single" w:sz="4" w:space="0" w:color="auto"/>
                </w:tcBorders>
                <w:shd w:val="clear" w:color="auto" w:fill="FFFFFF"/>
                <w:hideMark/>
              </w:tcPr>
              <w:p w14:paraId="0BB84804" w14:textId="77777777" w:rsidR="00C245F8" w:rsidRPr="00C245F8" w:rsidRDefault="00C245F8" w:rsidP="00C245F8">
                <w:pPr>
                  <w:spacing w:before="150" w:after="80"/>
                  <w:jc w:val="both"/>
                  <w:rPr>
                    <w:rFonts w:ascii="Aptos" w:eastAsia="Times New Roman" w:hAnsi="Aptos"/>
                    <w:color w:val="1F2937"/>
                    <w:sz w:val="18"/>
                    <w:szCs w:val="18"/>
                  </w:rPr>
                </w:pPr>
              </w:p>
            </w:tc>
            <w:tc>
              <w:tcPr>
                <w:tcW w:w="685" w:type="pct"/>
                <w:tcBorders>
                  <w:bottom w:val="single" w:sz="4" w:space="0" w:color="auto"/>
                </w:tcBorders>
                <w:shd w:val="clear" w:color="auto" w:fill="FFFFFF"/>
                <w:hideMark/>
              </w:tcPr>
              <w:p w14:paraId="37AF7F6B" w14:textId="77777777" w:rsidR="00C245F8" w:rsidRPr="00C245F8" w:rsidRDefault="00C245F8" w:rsidP="00C245F8">
                <w:pPr>
                  <w:spacing w:before="150" w:after="80"/>
                  <w:jc w:val="both"/>
                  <w:rPr>
                    <w:rFonts w:eastAsia="Times New Roman"/>
                    <w:sz w:val="18"/>
                    <w:szCs w:val="20"/>
                  </w:rPr>
                </w:pPr>
              </w:p>
            </w:tc>
          </w:tr>
          <w:tr w:rsidR="00C245F8" w:rsidRPr="00C245F8" w14:paraId="31FCC82A" w14:textId="77777777" w:rsidTr="00C245F8">
            <w:trPr>
              <w:divId w:val="877863288"/>
              <w:cantSplit/>
              <w:tblHeader/>
            </w:trPr>
            <w:tc>
              <w:tcPr>
                <w:tcW w:w="801" w:type="pct"/>
                <w:tcBorders>
                  <w:bottom w:val="single" w:sz="4" w:space="0" w:color="auto"/>
                </w:tcBorders>
                <w:shd w:val="clear" w:color="auto" w:fill="F3F3F3"/>
                <w:hideMark/>
              </w:tcPr>
              <w:p w14:paraId="49FEFA6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avatar_url</w:t>
                </w:r>
              </w:p>
            </w:tc>
            <w:tc>
              <w:tcPr>
                <w:tcW w:w="1293" w:type="pct"/>
                <w:tcBorders>
                  <w:bottom w:val="single" w:sz="4" w:space="0" w:color="auto"/>
                </w:tcBorders>
                <w:shd w:val="clear" w:color="auto" w:fill="F3F3F3"/>
                <w:hideMark/>
              </w:tcPr>
              <w:p w14:paraId="55DA50A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39" w:type="pct"/>
                <w:tcBorders>
                  <w:bottom w:val="single" w:sz="4" w:space="0" w:color="auto"/>
                </w:tcBorders>
                <w:shd w:val="clear" w:color="auto" w:fill="F3F3F3"/>
                <w:hideMark/>
              </w:tcPr>
              <w:p w14:paraId="33544EA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82" w:type="pct"/>
                <w:tcBorders>
                  <w:bottom w:val="single" w:sz="4" w:space="0" w:color="auto"/>
                </w:tcBorders>
                <w:shd w:val="clear" w:color="auto" w:fill="F3F3F3"/>
                <w:hideMark/>
              </w:tcPr>
              <w:p w14:paraId="445A943E" w14:textId="77777777" w:rsidR="00C245F8" w:rsidRPr="00C245F8" w:rsidRDefault="00C245F8" w:rsidP="00C245F8">
                <w:pPr>
                  <w:spacing w:before="150" w:after="80"/>
                  <w:jc w:val="both"/>
                  <w:rPr>
                    <w:rFonts w:ascii="Aptos" w:eastAsia="Times New Roman" w:hAnsi="Aptos"/>
                    <w:color w:val="1F2937"/>
                    <w:sz w:val="18"/>
                    <w:szCs w:val="18"/>
                  </w:rPr>
                </w:pPr>
              </w:p>
            </w:tc>
            <w:tc>
              <w:tcPr>
                <w:tcW w:w="685" w:type="pct"/>
                <w:tcBorders>
                  <w:bottom w:val="single" w:sz="4" w:space="0" w:color="auto"/>
                </w:tcBorders>
                <w:shd w:val="clear" w:color="auto" w:fill="F3F3F3"/>
                <w:hideMark/>
              </w:tcPr>
              <w:p w14:paraId="61F5E91C" w14:textId="77777777" w:rsidR="00C245F8" w:rsidRPr="00C245F8" w:rsidRDefault="00C245F8" w:rsidP="00C245F8">
                <w:pPr>
                  <w:spacing w:before="150" w:after="80"/>
                  <w:jc w:val="both"/>
                  <w:rPr>
                    <w:rFonts w:eastAsia="Times New Roman"/>
                    <w:sz w:val="18"/>
                    <w:szCs w:val="20"/>
                  </w:rPr>
                </w:pPr>
              </w:p>
            </w:tc>
          </w:tr>
          <w:tr w:rsidR="00C245F8" w:rsidRPr="00C245F8" w14:paraId="47EDB144" w14:textId="77777777" w:rsidTr="00C245F8">
            <w:trPr>
              <w:divId w:val="877863288"/>
              <w:cantSplit/>
              <w:tblHeader/>
            </w:trPr>
            <w:tc>
              <w:tcPr>
                <w:tcW w:w="801" w:type="pct"/>
                <w:tcBorders>
                  <w:bottom w:val="single" w:sz="4" w:space="0" w:color="auto"/>
                </w:tcBorders>
                <w:shd w:val="clear" w:color="auto" w:fill="FFFFFF"/>
                <w:hideMark/>
              </w:tcPr>
              <w:p w14:paraId="4997C9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avatar_drive_id</w:t>
                </w:r>
              </w:p>
            </w:tc>
            <w:tc>
              <w:tcPr>
                <w:tcW w:w="1293" w:type="pct"/>
                <w:tcBorders>
                  <w:bottom w:val="single" w:sz="4" w:space="0" w:color="auto"/>
                </w:tcBorders>
                <w:shd w:val="clear" w:color="auto" w:fill="FFFFFF"/>
                <w:hideMark/>
              </w:tcPr>
              <w:p w14:paraId="5F258F7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39" w:type="pct"/>
                <w:tcBorders>
                  <w:bottom w:val="single" w:sz="4" w:space="0" w:color="auto"/>
                </w:tcBorders>
                <w:shd w:val="clear" w:color="auto" w:fill="FFFFFF"/>
                <w:hideMark/>
              </w:tcPr>
              <w:p w14:paraId="3EFCD75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82" w:type="pct"/>
                <w:tcBorders>
                  <w:bottom w:val="single" w:sz="4" w:space="0" w:color="auto"/>
                </w:tcBorders>
                <w:shd w:val="clear" w:color="auto" w:fill="FFFFFF"/>
                <w:hideMark/>
              </w:tcPr>
              <w:p w14:paraId="04DCFC2C" w14:textId="77777777" w:rsidR="00C245F8" w:rsidRPr="00C245F8" w:rsidRDefault="00C245F8" w:rsidP="00C245F8">
                <w:pPr>
                  <w:spacing w:before="150" w:after="80"/>
                  <w:jc w:val="both"/>
                  <w:rPr>
                    <w:rFonts w:ascii="Aptos" w:eastAsia="Times New Roman" w:hAnsi="Aptos"/>
                    <w:color w:val="1F2937"/>
                    <w:sz w:val="18"/>
                    <w:szCs w:val="18"/>
                  </w:rPr>
                </w:pPr>
              </w:p>
            </w:tc>
            <w:tc>
              <w:tcPr>
                <w:tcW w:w="685" w:type="pct"/>
                <w:tcBorders>
                  <w:bottom w:val="single" w:sz="4" w:space="0" w:color="auto"/>
                </w:tcBorders>
                <w:shd w:val="clear" w:color="auto" w:fill="FFFFFF"/>
                <w:hideMark/>
              </w:tcPr>
              <w:p w14:paraId="2CC2CAE0" w14:textId="77777777" w:rsidR="00C245F8" w:rsidRPr="00C245F8" w:rsidRDefault="00C245F8" w:rsidP="00C245F8">
                <w:pPr>
                  <w:spacing w:before="150" w:after="80"/>
                  <w:jc w:val="both"/>
                  <w:rPr>
                    <w:rFonts w:eastAsia="Times New Roman"/>
                    <w:sz w:val="18"/>
                    <w:szCs w:val="20"/>
                  </w:rPr>
                </w:pPr>
              </w:p>
            </w:tc>
          </w:tr>
          <w:tr w:rsidR="00C245F8" w:rsidRPr="00C245F8" w14:paraId="052588C0" w14:textId="77777777" w:rsidTr="00C245F8">
            <w:trPr>
              <w:divId w:val="877863288"/>
              <w:cantSplit/>
              <w:tblHeader/>
            </w:trPr>
            <w:tc>
              <w:tcPr>
                <w:tcW w:w="801" w:type="pct"/>
                <w:tcBorders>
                  <w:bottom w:val="single" w:sz="4" w:space="0" w:color="auto"/>
                </w:tcBorders>
                <w:shd w:val="clear" w:color="auto" w:fill="F3F3F3"/>
                <w:hideMark/>
              </w:tcPr>
              <w:p w14:paraId="04B658E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metadata</w:t>
                </w:r>
              </w:p>
            </w:tc>
            <w:tc>
              <w:tcPr>
                <w:tcW w:w="1293" w:type="pct"/>
                <w:tcBorders>
                  <w:bottom w:val="single" w:sz="4" w:space="0" w:color="auto"/>
                </w:tcBorders>
                <w:shd w:val="clear" w:color="auto" w:fill="F3F3F3"/>
                <w:hideMark/>
              </w:tcPr>
              <w:p w14:paraId="627CFED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339" w:type="pct"/>
                <w:tcBorders>
                  <w:bottom w:val="single" w:sz="4" w:space="0" w:color="auto"/>
                </w:tcBorders>
                <w:shd w:val="clear" w:color="auto" w:fill="F3F3F3"/>
                <w:hideMark/>
              </w:tcPr>
              <w:p w14:paraId="70495A0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82" w:type="pct"/>
                <w:tcBorders>
                  <w:bottom w:val="single" w:sz="4" w:space="0" w:color="auto"/>
                </w:tcBorders>
                <w:shd w:val="clear" w:color="auto" w:fill="F3F3F3"/>
                <w:hideMark/>
              </w:tcPr>
              <w:p w14:paraId="49102CF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685" w:type="pct"/>
                <w:tcBorders>
                  <w:bottom w:val="single" w:sz="4" w:space="0" w:color="auto"/>
                </w:tcBorders>
                <w:shd w:val="clear" w:color="auto" w:fill="F3F3F3"/>
                <w:hideMark/>
              </w:tcPr>
              <w:p w14:paraId="0C99D8F9"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2F35AD00" w14:textId="77777777" w:rsidTr="00C245F8">
            <w:trPr>
              <w:divId w:val="877863288"/>
              <w:cantSplit/>
              <w:tblHeader/>
            </w:trPr>
            <w:tc>
              <w:tcPr>
                <w:tcW w:w="801" w:type="pct"/>
                <w:tcBorders>
                  <w:bottom w:val="single" w:sz="4" w:space="0" w:color="auto"/>
                </w:tcBorders>
                <w:shd w:val="clear" w:color="auto" w:fill="FFFFFF"/>
                <w:hideMark/>
              </w:tcPr>
              <w:p w14:paraId="0BFBDB6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preferences</w:t>
                </w:r>
              </w:p>
            </w:tc>
            <w:tc>
              <w:tcPr>
                <w:tcW w:w="1293" w:type="pct"/>
                <w:tcBorders>
                  <w:bottom w:val="single" w:sz="4" w:space="0" w:color="auto"/>
                </w:tcBorders>
                <w:shd w:val="clear" w:color="auto" w:fill="FFFFFF"/>
                <w:hideMark/>
              </w:tcPr>
              <w:p w14:paraId="581C09D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339" w:type="pct"/>
                <w:tcBorders>
                  <w:bottom w:val="single" w:sz="4" w:space="0" w:color="auto"/>
                </w:tcBorders>
                <w:shd w:val="clear" w:color="auto" w:fill="FFFFFF"/>
                <w:hideMark/>
              </w:tcPr>
              <w:p w14:paraId="46B1F1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882" w:type="pct"/>
                <w:tcBorders>
                  <w:bottom w:val="single" w:sz="4" w:space="0" w:color="auto"/>
                </w:tcBorders>
                <w:shd w:val="clear" w:color="auto" w:fill="FFFFFF"/>
                <w:hideMark/>
              </w:tcPr>
              <w:p w14:paraId="339B81E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'{}'::jsonb</w:t>
                </w:r>
              </w:p>
            </w:tc>
            <w:tc>
              <w:tcPr>
                <w:tcW w:w="685" w:type="pct"/>
                <w:tcBorders>
                  <w:bottom w:val="single" w:sz="4" w:space="0" w:color="auto"/>
                </w:tcBorders>
                <w:shd w:val="clear" w:color="auto" w:fill="FFFFFF"/>
                <w:hideMark/>
              </w:tcPr>
              <w:p w14:paraId="6FD3E644"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1957C7FD" w14:textId="77777777" w:rsidTr="00C245F8">
            <w:trPr>
              <w:divId w:val="877863288"/>
              <w:cantSplit/>
              <w:tblHeader/>
            </w:trPr>
            <w:tc>
              <w:tcPr>
                <w:tcW w:w="801" w:type="pct"/>
                <w:tcBorders>
                  <w:bottom w:val="single" w:sz="4" w:space="0" w:color="auto"/>
                </w:tcBorders>
                <w:shd w:val="clear" w:color="auto" w:fill="F3F3F3"/>
                <w:hideMark/>
              </w:tcPr>
              <w:p w14:paraId="393A9AD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1293" w:type="pct"/>
                <w:tcBorders>
                  <w:bottom w:val="single" w:sz="4" w:space="0" w:color="auto"/>
                </w:tcBorders>
                <w:shd w:val="clear" w:color="auto" w:fill="F3F3F3"/>
                <w:hideMark/>
              </w:tcPr>
              <w:p w14:paraId="1853DD2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39" w:type="pct"/>
                <w:tcBorders>
                  <w:bottom w:val="single" w:sz="4" w:space="0" w:color="auto"/>
                </w:tcBorders>
                <w:shd w:val="clear" w:color="auto" w:fill="F3F3F3"/>
                <w:hideMark/>
              </w:tcPr>
              <w:p w14:paraId="645855A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82" w:type="pct"/>
                <w:tcBorders>
                  <w:bottom w:val="single" w:sz="4" w:space="0" w:color="auto"/>
                </w:tcBorders>
                <w:shd w:val="clear" w:color="auto" w:fill="F3F3F3"/>
                <w:hideMark/>
              </w:tcPr>
              <w:p w14:paraId="2BDB70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85" w:type="pct"/>
                <w:tcBorders>
                  <w:bottom w:val="single" w:sz="4" w:space="0" w:color="auto"/>
                </w:tcBorders>
                <w:shd w:val="clear" w:color="auto" w:fill="F3F3F3"/>
                <w:hideMark/>
              </w:tcPr>
              <w:p w14:paraId="1C879B26"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63978BE6" w14:textId="77777777" w:rsidTr="00C245F8">
            <w:trPr>
              <w:divId w:val="877863288"/>
              <w:cantSplit/>
              <w:tblHeader/>
            </w:trPr>
            <w:tc>
              <w:tcPr>
                <w:tcW w:w="801" w:type="pct"/>
                <w:shd w:val="clear" w:color="auto" w:fill="FFFFFF"/>
                <w:hideMark/>
              </w:tcPr>
              <w:p w14:paraId="579FFD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1293" w:type="pct"/>
                <w:shd w:val="clear" w:color="auto" w:fill="FFFFFF"/>
                <w:hideMark/>
              </w:tcPr>
              <w:p w14:paraId="2FD90A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 time zone</w:t>
                </w:r>
              </w:p>
            </w:tc>
            <w:tc>
              <w:tcPr>
                <w:tcW w:w="339" w:type="pct"/>
                <w:shd w:val="clear" w:color="auto" w:fill="FFFFFF"/>
                <w:hideMark/>
              </w:tcPr>
              <w:p w14:paraId="347A665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882" w:type="pct"/>
                <w:shd w:val="clear" w:color="auto" w:fill="FFFFFF"/>
                <w:hideMark/>
              </w:tcPr>
              <w:p w14:paraId="56B4B78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85" w:type="pct"/>
                <w:shd w:val="clear" w:color="auto" w:fill="FFFFFF"/>
                <w:hideMark/>
              </w:tcPr>
              <w:p w14:paraId="6DF1780D" w14:textId="77777777" w:rsidR="00C245F8" w:rsidRPr="00C245F8" w:rsidRDefault="00C245F8" w:rsidP="00C245F8">
                <w:pPr>
                  <w:spacing w:before="150" w:after="80"/>
                  <w:jc w:val="both"/>
                  <w:rPr>
                    <w:rFonts w:ascii="Aptos" w:eastAsia="Times New Roman" w:hAnsi="Aptos"/>
                    <w:color w:val="1F2937"/>
                    <w:sz w:val="18"/>
                    <w:szCs w:val="18"/>
                  </w:rPr>
                </w:pPr>
              </w:p>
            </w:tc>
          </w:tr>
        </w:tbl>
        <w:p w14:paraId="47DED617" w14:textId="77777777" w:rsidR="00C245F8" w:rsidRPr="00C245F8" w:rsidRDefault="00C245F8" w:rsidP="00C245F8">
          <w:pPr>
            <w:numPr>
              <w:ilvl w:val="0"/>
              <w:numId w:val="7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4AC7FA89" w14:textId="77777777" w:rsidR="00C245F8" w:rsidRPr="00C245F8" w:rsidRDefault="00C245F8" w:rsidP="00C245F8">
          <w:pPr>
            <w:numPr>
              <w:ilvl w:val="0"/>
              <w:numId w:val="7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idx_user_profile_user_id: CREATE INDEX idx_user_profile_user_id ON public.user_profile USING btree (user_id)</w:t>
          </w:r>
        </w:p>
        <w:p w14:paraId="74E32CDD" w14:textId="77777777" w:rsidR="00C245F8" w:rsidRPr="00C245F8" w:rsidRDefault="00C245F8" w:rsidP="00C245F8">
          <w:pPr>
            <w:numPr>
              <w:ilvl w:val="0"/>
              <w:numId w:val="7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user_profile_pkey: CREATE UNIQUE INDEX user_profile_pkey ON public.user_profile USING btree (id)</w:t>
          </w:r>
        </w:p>
        <w:p w14:paraId="4A3D04FC" w14:textId="77777777" w:rsidR="00C245F8" w:rsidRPr="00C245F8" w:rsidRDefault="00C245F8" w:rsidP="00C245F8">
          <w:pPr>
            <w:numPr>
              <w:ilvl w:val="0"/>
              <w:numId w:val="7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user_profile_user_id_key: CREATE UNIQUE INDEX user_profile_user_id_key ON public.user_profile USING btree (user_id)</w:t>
          </w:r>
        </w:p>
        <w:p w14:paraId="21F50433"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public.user_sessions</w:t>
          </w:r>
        </w:p>
        <w:p w14:paraId="4FAEEB66" w14:textId="77777777" w:rsidR="00C245F8" w:rsidRPr="00C245F8" w:rsidRDefault="00C245F8" w:rsidP="00C245F8">
          <w:pPr>
            <w:numPr>
              <w:ilvl w:val="0"/>
              <w:numId w:val="7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04897DDA" w14:textId="77777777" w:rsidR="00C245F8" w:rsidRPr="00C245F8" w:rsidRDefault="00C245F8" w:rsidP="00C245F8">
          <w:pPr>
            <w:numPr>
              <w:ilvl w:val="0"/>
              <w:numId w:val="7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que la consumen: auth.</w:t>
          </w:r>
        </w:p>
        <w:p w14:paraId="29ADC6D9" w14:textId="77777777" w:rsidR="00C245F8" w:rsidRPr="00C245F8" w:rsidRDefault="00C245F8" w:rsidP="00C245F8">
          <w:pPr>
            <w:numPr>
              <w:ilvl w:val="0"/>
              <w:numId w:val="7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0AB24495" w14:textId="77777777" w:rsidR="00C245F8" w:rsidRPr="00C245F8" w:rsidRDefault="00C245F8" w:rsidP="00C245F8">
          <w:pPr>
            <w:numPr>
              <w:ilvl w:val="0"/>
              <w:numId w:val="7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73FDC21F" w14:textId="77777777" w:rsidR="00C245F8" w:rsidRPr="00C245F8" w:rsidRDefault="00C245F8" w:rsidP="00C245F8">
          <w:pPr>
            <w:numPr>
              <w:ilvl w:val="0"/>
              <w:numId w:val="7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345"/>
            <w:gridCol w:w="2659"/>
            <w:gridCol w:w="651"/>
            <w:gridCol w:w="3672"/>
            <w:gridCol w:w="1301"/>
          </w:tblGrid>
          <w:tr w:rsidR="00C245F8" w:rsidRPr="00C245F8" w14:paraId="7E3D6F30" w14:textId="77777777" w:rsidTr="00C245F8">
            <w:trPr>
              <w:divId w:val="877863288"/>
              <w:cantSplit/>
              <w:tblHeader/>
            </w:trPr>
            <w:tc>
              <w:tcPr>
                <w:tcW w:w="708" w:type="pct"/>
                <w:tcBorders>
                  <w:bottom w:val="single" w:sz="4" w:space="0" w:color="auto"/>
                </w:tcBorders>
                <w:shd w:val="clear" w:color="auto" w:fill="325483"/>
                <w:hideMark/>
              </w:tcPr>
              <w:p w14:paraId="690D0FBA"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1390" w:type="pct"/>
                <w:tcBorders>
                  <w:bottom w:val="single" w:sz="4" w:space="0" w:color="auto"/>
                </w:tcBorders>
                <w:shd w:val="clear" w:color="auto" w:fill="325483"/>
                <w:hideMark/>
              </w:tcPr>
              <w:p w14:paraId="3521452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326" w:type="pct"/>
                <w:tcBorders>
                  <w:bottom w:val="single" w:sz="4" w:space="0" w:color="auto"/>
                </w:tcBorders>
                <w:shd w:val="clear" w:color="auto" w:fill="325483"/>
                <w:hideMark/>
              </w:tcPr>
              <w:p w14:paraId="58661F2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916" w:type="pct"/>
                <w:tcBorders>
                  <w:bottom w:val="single" w:sz="4" w:space="0" w:color="auto"/>
                </w:tcBorders>
                <w:shd w:val="clear" w:color="auto" w:fill="325483"/>
                <w:hideMark/>
              </w:tcPr>
              <w:p w14:paraId="60C5703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659" w:type="pct"/>
                <w:tcBorders>
                  <w:bottom w:val="single" w:sz="4" w:space="0" w:color="auto"/>
                </w:tcBorders>
                <w:shd w:val="clear" w:color="auto" w:fill="325483"/>
                <w:hideMark/>
              </w:tcPr>
              <w:p w14:paraId="116F849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19EEE8EF" w14:textId="77777777" w:rsidTr="00C245F8">
            <w:trPr>
              <w:divId w:val="877863288"/>
              <w:cantSplit/>
              <w:tblHeader/>
            </w:trPr>
            <w:tc>
              <w:tcPr>
                <w:tcW w:w="708" w:type="pct"/>
                <w:tcBorders>
                  <w:bottom w:val="single" w:sz="4" w:space="0" w:color="auto"/>
                </w:tcBorders>
                <w:shd w:val="clear" w:color="auto" w:fill="F3F3F3"/>
                <w:hideMark/>
              </w:tcPr>
              <w:p w14:paraId="15DF6D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1390" w:type="pct"/>
                <w:tcBorders>
                  <w:bottom w:val="single" w:sz="4" w:space="0" w:color="auto"/>
                </w:tcBorders>
                <w:shd w:val="clear" w:color="auto" w:fill="F3F3F3"/>
                <w:hideMark/>
              </w:tcPr>
              <w:p w14:paraId="3772617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326" w:type="pct"/>
                <w:tcBorders>
                  <w:bottom w:val="single" w:sz="4" w:space="0" w:color="auto"/>
                </w:tcBorders>
                <w:shd w:val="clear" w:color="auto" w:fill="F3F3F3"/>
                <w:hideMark/>
              </w:tcPr>
              <w:p w14:paraId="3A1221A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16" w:type="pct"/>
                <w:tcBorders>
                  <w:bottom w:val="single" w:sz="4" w:space="0" w:color="auto"/>
                </w:tcBorders>
                <w:shd w:val="clear" w:color="auto" w:fill="F3F3F3"/>
                <w:hideMark/>
              </w:tcPr>
              <w:p w14:paraId="64A183B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nextval('user_sessions_id_seq'::regclass)</w:t>
                </w:r>
              </w:p>
            </w:tc>
            <w:tc>
              <w:tcPr>
                <w:tcW w:w="659" w:type="pct"/>
                <w:tcBorders>
                  <w:bottom w:val="single" w:sz="4" w:space="0" w:color="auto"/>
                </w:tcBorders>
                <w:shd w:val="clear" w:color="auto" w:fill="F3F3F3"/>
                <w:hideMark/>
              </w:tcPr>
              <w:p w14:paraId="2347F0D5"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0B7FB197" w14:textId="77777777" w:rsidTr="00C245F8">
            <w:trPr>
              <w:divId w:val="877863288"/>
              <w:cantSplit/>
              <w:tblHeader/>
            </w:trPr>
            <w:tc>
              <w:tcPr>
                <w:tcW w:w="708" w:type="pct"/>
                <w:tcBorders>
                  <w:bottom w:val="single" w:sz="4" w:space="0" w:color="auto"/>
                </w:tcBorders>
                <w:shd w:val="clear" w:color="auto" w:fill="FFFFFF"/>
                <w:hideMark/>
              </w:tcPr>
              <w:p w14:paraId="7D6ACC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user_email</w:t>
                </w:r>
              </w:p>
            </w:tc>
            <w:tc>
              <w:tcPr>
                <w:tcW w:w="1390" w:type="pct"/>
                <w:tcBorders>
                  <w:bottom w:val="single" w:sz="4" w:space="0" w:color="auto"/>
                </w:tcBorders>
                <w:shd w:val="clear" w:color="auto" w:fill="FFFFFF"/>
                <w:hideMark/>
              </w:tcPr>
              <w:p w14:paraId="052997C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326" w:type="pct"/>
                <w:tcBorders>
                  <w:bottom w:val="single" w:sz="4" w:space="0" w:color="auto"/>
                </w:tcBorders>
                <w:shd w:val="clear" w:color="auto" w:fill="FFFFFF"/>
                <w:hideMark/>
              </w:tcPr>
              <w:p w14:paraId="27B0648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916" w:type="pct"/>
                <w:tcBorders>
                  <w:bottom w:val="single" w:sz="4" w:space="0" w:color="auto"/>
                </w:tcBorders>
                <w:shd w:val="clear" w:color="auto" w:fill="FFFFFF"/>
                <w:hideMark/>
              </w:tcPr>
              <w:p w14:paraId="350CF0C6" w14:textId="77777777" w:rsidR="00C245F8" w:rsidRPr="00C245F8" w:rsidRDefault="00C245F8" w:rsidP="00C245F8">
                <w:pPr>
                  <w:spacing w:before="150" w:after="80"/>
                  <w:jc w:val="both"/>
                  <w:rPr>
                    <w:rFonts w:ascii="Aptos" w:eastAsia="Times New Roman" w:hAnsi="Aptos"/>
                    <w:color w:val="1F2937"/>
                    <w:sz w:val="18"/>
                    <w:szCs w:val="18"/>
                  </w:rPr>
                </w:pPr>
              </w:p>
            </w:tc>
            <w:tc>
              <w:tcPr>
                <w:tcW w:w="659" w:type="pct"/>
                <w:tcBorders>
                  <w:bottom w:val="single" w:sz="4" w:space="0" w:color="auto"/>
                </w:tcBorders>
                <w:shd w:val="clear" w:color="auto" w:fill="FFFFFF"/>
                <w:hideMark/>
              </w:tcPr>
              <w:p w14:paraId="4C7DA715" w14:textId="77777777" w:rsidR="00C245F8" w:rsidRPr="00C245F8" w:rsidRDefault="00C245F8" w:rsidP="00C245F8">
                <w:pPr>
                  <w:spacing w:before="150" w:after="80"/>
                  <w:jc w:val="both"/>
                  <w:rPr>
                    <w:rFonts w:eastAsia="Times New Roman"/>
                    <w:sz w:val="18"/>
                    <w:szCs w:val="20"/>
                  </w:rPr>
                </w:pPr>
              </w:p>
            </w:tc>
          </w:tr>
          <w:tr w:rsidR="00C245F8" w:rsidRPr="00C245F8" w14:paraId="62D77CA3" w14:textId="77777777" w:rsidTr="00C245F8">
            <w:trPr>
              <w:divId w:val="877863288"/>
              <w:cantSplit/>
              <w:tblHeader/>
            </w:trPr>
            <w:tc>
              <w:tcPr>
                <w:tcW w:w="708" w:type="pct"/>
                <w:tcBorders>
                  <w:bottom w:val="single" w:sz="4" w:space="0" w:color="auto"/>
                </w:tcBorders>
                <w:shd w:val="clear" w:color="auto" w:fill="F3F3F3"/>
                <w:hideMark/>
              </w:tcPr>
              <w:p w14:paraId="3CCCA2F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login_time</w:t>
                </w:r>
              </w:p>
            </w:tc>
            <w:tc>
              <w:tcPr>
                <w:tcW w:w="1390" w:type="pct"/>
                <w:tcBorders>
                  <w:bottom w:val="single" w:sz="4" w:space="0" w:color="auto"/>
                </w:tcBorders>
                <w:shd w:val="clear" w:color="auto" w:fill="F3F3F3"/>
                <w:hideMark/>
              </w:tcPr>
              <w:p w14:paraId="119548B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26" w:type="pct"/>
                <w:tcBorders>
                  <w:bottom w:val="single" w:sz="4" w:space="0" w:color="auto"/>
                </w:tcBorders>
                <w:shd w:val="clear" w:color="auto" w:fill="F3F3F3"/>
                <w:hideMark/>
              </w:tcPr>
              <w:p w14:paraId="2713133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16" w:type="pct"/>
                <w:tcBorders>
                  <w:bottom w:val="single" w:sz="4" w:space="0" w:color="auto"/>
                </w:tcBorders>
                <w:shd w:val="clear" w:color="auto" w:fill="F3F3F3"/>
                <w:hideMark/>
              </w:tcPr>
              <w:p w14:paraId="21D4AEB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659" w:type="pct"/>
                <w:tcBorders>
                  <w:bottom w:val="single" w:sz="4" w:space="0" w:color="auto"/>
                </w:tcBorders>
                <w:shd w:val="clear" w:color="auto" w:fill="F3F3F3"/>
                <w:hideMark/>
              </w:tcPr>
              <w:p w14:paraId="773FBA35"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3BAF4106" w14:textId="77777777" w:rsidTr="00C245F8">
            <w:trPr>
              <w:divId w:val="877863288"/>
              <w:cantSplit/>
              <w:tblHeader/>
            </w:trPr>
            <w:tc>
              <w:tcPr>
                <w:tcW w:w="708" w:type="pct"/>
                <w:tcBorders>
                  <w:bottom w:val="single" w:sz="4" w:space="0" w:color="auto"/>
                </w:tcBorders>
                <w:shd w:val="clear" w:color="auto" w:fill="FFFFFF"/>
                <w:hideMark/>
              </w:tcPr>
              <w:p w14:paraId="7FD55C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logout_time</w:t>
                </w:r>
              </w:p>
            </w:tc>
            <w:tc>
              <w:tcPr>
                <w:tcW w:w="1390" w:type="pct"/>
                <w:tcBorders>
                  <w:bottom w:val="single" w:sz="4" w:space="0" w:color="auto"/>
                </w:tcBorders>
                <w:shd w:val="clear" w:color="auto" w:fill="FFFFFF"/>
                <w:hideMark/>
              </w:tcPr>
              <w:p w14:paraId="375B80B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326" w:type="pct"/>
                <w:tcBorders>
                  <w:bottom w:val="single" w:sz="4" w:space="0" w:color="auto"/>
                </w:tcBorders>
                <w:shd w:val="clear" w:color="auto" w:fill="FFFFFF"/>
                <w:hideMark/>
              </w:tcPr>
              <w:p w14:paraId="4C64B29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16" w:type="pct"/>
                <w:tcBorders>
                  <w:bottom w:val="single" w:sz="4" w:space="0" w:color="auto"/>
                </w:tcBorders>
                <w:shd w:val="clear" w:color="auto" w:fill="FFFFFF"/>
                <w:hideMark/>
              </w:tcPr>
              <w:p w14:paraId="4E23E561" w14:textId="77777777" w:rsidR="00C245F8" w:rsidRPr="00C245F8" w:rsidRDefault="00C245F8" w:rsidP="00C245F8">
                <w:pPr>
                  <w:spacing w:before="150" w:after="80"/>
                  <w:jc w:val="both"/>
                  <w:rPr>
                    <w:rFonts w:ascii="Aptos" w:eastAsia="Times New Roman" w:hAnsi="Aptos"/>
                    <w:color w:val="1F2937"/>
                    <w:sz w:val="18"/>
                    <w:szCs w:val="18"/>
                  </w:rPr>
                </w:pPr>
              </w:p>
            </w:tc>
            <w:tc>
              <w:tcPr>
                <w:tcW w:w="659" w:type="pct"/>
                <w:tcBorders>
                  <w:bottom w:val="single" w:sz="4" w:space="0" w:color="auto"/>
                </w:tcBorders>
                <w:shd w:val="clear" w:color="auto" w:fill="FFFFFF"/>
                <w:hideMark/>
              </w:tcPr>
              <w:p w14:paraId="52239F9E" w14:textId="77777777" w:rsidR="00C245F8" w:rsidRPr="00C245F8" w:rsidRDefault="00C245F8" w:rsidP="00C245F8">
                <w:pPr>
                  <w:spacing w:before="150" w:after="80"/>
                  <w:jc w:val="both"/>
                  <w:rPr>
                    <w:rFonts w:eastAsia="Times New Roman"/>
                    <w:sz w:val="18"/>
                    <w:szCs w:val="20"/>
                  </w:rPr>
                </w:pPr>
              </w:p>
            </w:tc>
          </w:tr>
          <w:tr w:rsidR="00C245F8" w:rsidRPr="00C245F8" w14:paraId="76FB8534" w14:textId="77777777" w:rsidTr="00C245F8">
            <w:trPr>
              <w:divId w:val="877863288"/>
              <w:cantSplit/>
              <w:tblHeader/>
            </w:trPr>
            <w:tc>
              <w:tcPr>
                <w:tcW w:w="708" w:type="pct"/>
                <w:tcBorders>
                  <w:bottom w:val="single" w:sz="4" w:space="0" w:color="auto"/>
                </w:tcBorders>
                <w:shd w:val="clear" w:color="auto" w:fill="F3F3F3"/>
                <w:hideMark/>
              </w:tcPr>
              <w:p w14:paraId="4D5E47B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ip</w:t>
                </w:r>
              </w:p>
            </w:tc>
            <w:tc>
              <w:tcPr>
                <w:tcW w:w="1390" w:type="pct"/>
                <w:tcBorders>
                  <w:bottom w:val="single" w:sz="4" w:space="0" w:color="auto"/>
                </w:tcBorders>
                <w:shd w:val="clear" w:color="auto" w:fill="F3F3F3"/>
                <w:hideMark/>
              </w:tcPr>
              <w:p w14:paraId="34F2FF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326" w:type="pct"/>
                <w:tcBorders>
                  <w:bottom w:val="single" w:sz="4" w:space="0" w:color="auto"/>
                </w:tcBorders>
                <w:shd w:val="clear" w:color="auto" w:fill="F3F3F3"/>
                <w:hideMark/>
              </w:tcPr>
              <w:p w14:paraId="6935CD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16" w:type="pct"/>
                <w:tcBorders>
                  <w:bottom w:val="single" w:sz="4" w:space="0" w:color="auto"/>
                </w:tcBorders>
                <w:shd w:val="clear" w:color="auto" w:fill="F3F3F3"/>
                <w:hideMark/>
              </w:tcPr>
              <w:p w14:paraId="5026FB1D" w14:textId="77777777" w:rsidR="00C245F8" w:rsidRPr="00C245F8" w:rsidRDefault="00C245F8" w:rsidP="00C245F8">
                <w:pPr>
                  <w:spacing w:before="150" w:after="80"/>
                  <w:jc w:val="both"/>
                  <w:rPr>
                    <w:rFonts w:ascii="Aptos" w:eastAsia="Times New Roman" w:hAnsi="Aptos"/>
                    <w:color w:val="1F2937"/>
                    <w:sz w:val="18"/>
                    <w:szCs w:val="18"/>
                  </w:rPr>
                </w:pPr>
              </w:p>
            </w:tc>
            <w:tc>
              <w:tcPr>
                <w:tcW w:w="659" w:type="pct"/>
                <w:tcBorders>
                  <w:bottom w:val="single" w:sz="4" w:space="0" w:color="auto"/>
                </w:tcBorders>
                <w:shd w:val="clear" w:color="auto" w:fill="F3F3F3"/>
                <w:hideMark/>
              </w:tcPr>
              <w:p w14:paraId="027C55FD" w14:textId="77777777" w:rsidR="00C245F8" w:rsidRPr="00C245F8" w:rsidRDefault="00C245F8" w:rsidP="00C245F8">
                <w:pPr>
                  <w:spacing w:before="150" w:after="80"/>
                  <w:jc w:val="both"/>
                  <w:rPr>
                    <w:rFonts w:eastAsia="Times New Roman"/>
                    <w:sz w:val="18"/>
                    <w:szCs w:val="20"/>
                  </w:rPr>
                </w:pPr>
              </w:p>
            </w:tc>
          </w:tr>
          <w:tr w:rsidR="00C245F8" w:rsidRPr="00C245F8" w14:paraId="61C46440" w14:textId="77777777" w:rsidTr="00C245F8">
            <w:trPr>
              <w:divId w:val="877863288"/>
              <w:cantSplit/>
              <w:tblHeader/>
            </w:trPr>
            <w:tc>
              <w:tcPr>
                <w:tcW w:w="708" w:type="pct"/>
                <w:tcBorders>
                  <w:bottom w:val="single" w:sz="4" w:space="0" w:color="auto"/>
                </w:tcBorders>
                <w:shd w:val="clear" w:color="auto" w:fill="FFFFFF"/>
                <w:hideMark/>
              </w:tcPr>
              <w:p w14:paraId="2A3201D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user_agent</w:t>
                </w:r>
              </w:p>
            </w:tc>
            <w:tc>
              <w:tcPr>
                <w:tcW w:w="1390" w:type="pct"/>
                <w:tcBorders>
                  <w:bottom w:val="single" w:sz="4" w:space="0" w:color="auto"/>
                </w:tcBorders>
                <w:shd w:val="clear" w:color="auto" w:fill="FFFFFF"/>
                <w:hideMark/>
              </w:tcPr>
              <w:p w14:paraId="5B7E9AA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26" w:type="pct"/>
                <w:tcBorders>
                  <w:bottom w:val="single" w:sz="4" w:space="0" w:color="auto"/>
                </w:tcBorders>
                <w:shd w:val="clear" w:color="auto" w:fill="FFFFFF"/>
                <w:hideMark/>
              </w:tcPr>
              <w:p w14:paraId="230006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16" w:type="pct"/>
                <w:tcBorders>
                  <w:bottom w:val="single" w:sz="4" w:space="0" w:color="auto"/>
                </w:tcBorders>
                <w:shd w:val="clear" w:color="auto" w:fill="FFFFFF"/>
                <w:hideMark/>
              </w:tcPr>
              <w:p w14:paraId="52FDDD89" w14:textId="77777777" w:rsidR="00C245F8" w:rsidRPr="00C245F8" w:rsidRDefault="00C245F8" w:rsidP="00C245F8">
                <w:pPr>
                  <w:spacing w:before="150" w:after="80"/>
                  <w:jc w:val="both"/>
                  <w:rPr>
                    <w:rFonts w:ascii="Aptos" w:eastAsia="Times New Roman" w:hAnsi="Aptos"/>
                    <w:color w:val="1F2937"/>
                    <w:sz w:val="18"/>
                    <w:szCs w:val="18"/>
                  </w:rPr>
                </w:pPr>
              </w:p>
            </w:tc>
            <w:tc>
              <w:tcPr>
                <w:tcW w:w="659" w:type="pct"/>
                <w:tcBorders>
                  <w:bottom w:val="single" w:sz="4" w:space="0" w:color="auto"/>
                </w:tcBorders>
                <w:shd w:val="clear" w:color="auto" w:fill="FFFFFF"/>
                <w:hideMark/>
              </w:tcPr>
              <w:p w14:paraId="7028A164" w14:textId="77777777" w:rsidR="00C245F8" w:rsidRPr="00C245F8" w:rsidRDefault="00C245F8" w:rsidP="00C245F8">
                <w:pPr>
                  <w:spacing w:before="150" w:after="80"/>
                  <w:jc w:val="both"/>
                  <w:rPr>
                    <w:rFonts w:eastAsia="Times New Roman"/>
                    <w:sz w:val="18"/>
                    <w:szCs w:val="20"/>
                  </w:rPr>
                </w:pPr>
              </w:p>
            </w:tc>
          </w:tr>
          <w:tr w:rsidR="00C245F8" w:rsidRPr="00C245F8" w14:paraId="1BCA7D92" w14:textId="77777777" w:rsidTr="00C245F8">
            <w:trPr>
              <w:divId w:val="877863288"/>
              <w:cantSplit/>
              <w:tblHeader/>
            </w:trPr>
            <w:tc>
              <w:tcPr>
                <w:tcW w:w="708" w:type="pct"/>
                <w:shd w:val="clear" w:color="auto" w:fill="F3F3F3"/>
                <w:hideMark/>
              </w:tcPr>
              <w:p w14:paraId="4646CCE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refresh_token</w:t>
                </w:r>
              </w:p>
            </w:tc>
            <w:tc>
              <w:tcPr>
                <w:tcW w:w="1390" w:type="pct"/>
                <w:shd w:val="clear" w:color="auto" w:fill="F3F3F3"/>
                <w:hideMark/>
              </w:tcPr>
              <w:p w14:paraId="252EC7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326" w:type="pct"/>
                <w:shd w:val="clear" w:color="auto" w:fill="F3F3F3"/>
                <w:hideMark/>
              </w:tcPr>
              <w:p w14:paraId="0EAB4B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916" w:type="pct"/>
                <w:shd w:val="clear" w:color="auto" w:fill="F3F3F3"/>
                <w:hideMark/>
              </w:tcPr>
              <w:p w14:paraId="5C7EA223" w14:textId="77777777" w:rsidR="00C245F8" w:rsidRPr="00C245F8" w:rsidRDefault="00C245F8" w:rsidP="00C245F8">
                <w:pPr>
                  <w:spacing w:before="150" w:after="80"/>
                  <w:jc w:val="both"/>
                  <w:rPr>
                    <w:rFonts w:ascii="Aptos" w:eastAsia="Times New Roman" w:hAnsi="Aptos"/>
                    <w:color w:val="1F2937"/>
                    <w:sz w:val="18"/>
                    <w:szCs w:val="18"/>
                  </w:rPr>
                </w:pPr>
              </w:p>
            </w:tc>
            <w:tc>
              <w:tcPr>
                <w:tcW w:w="659" w:type="pct"/>
                <w:shd w:val="clear" w:color="auto" w:fill="F3F3F3"/>
                <w:hideMark/>
              </w:tcPr>
              <w:p w14:paraId="011EF5DB" w14:textId="77777777" w:rsidR="00C245F8" w:rsidRPr="00C245F8" w:rsidRDefault="00C245F8" w:rsidP="00C245F8">
                <w:pPr>
                  <w:spacing w:before="150" w:after="80"/>
                  <w:jc w:val="both"/>
                  <w:rPr>
                    <w:rFonts w:eastAsia="Times New Roman"/>
                    <w:sz w:val="18"/>
                    <w:szCs w:val="20"/>
                  </w:rPr>
                </w:pPr>
              </w:p>
            </w:tc>
          </w:tr>
        </w:tbl>
        <w:p w14:paraId="4240078E" w14:textId="77777777" w:rsidR="00C245F8" w:rsidRPr="00C245F8" w:rsidRDefault="00C245F8" w:rsidP="00C245F8">
          <w:pPr>
            <w:numPr>
              <w:ilvl w:val="0"/>
              <w:numId w:val="7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2D6EBCCC" w14:textId="77777777" w:rsidR="00C245F8" w:rsidRPr="00C245F8" w:rsidRDefault="00C245F8" w:rsidP="00C245F8">
          <w:pPr>
            <w:numPr>
              <w:ilvl w:val="0"/>
              <w:numId w:val="7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user_sessions_pkey: CREATE UNIQUE INDEX user_sessions_pkey ON public.user_sessions USING btree (id)</w:t>
          </w:r>
        </w:p>
        <w:p w14:paraId="0C4DB6FA"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public.users</w:t>
          </w:r>
        </w:p>
        <w:p w14:paraId="1C7158A2" w14:textId="77777777" w:rsidR="00C245F8" w:rsidRPr="00C245F8" w:rsidRDefault="00C245F8" w:rsidP="00C245F8">
          <w:pPr>
            <w:numPr>
              <w:ilvl w:val="0"/>
              <w:numId w:val="7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Tipo de objeto: table.</w:t>
          </w:r>
        </w:p>
        <w:p w14:paraId="43620117" w14:textId="77777777" w:rsidR="00C245F8" w:rsidRPr="00C245F8" w:rsidRDefault="00C245F8" w:rsidP="00C245F8">
          <w:pPr>
            <w:numPr>
              <w:ilvl w:val="0"/>
              <w:numId w:val="7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Módulos que la consumen: auth, approvals, audit-prep, management, signature.</w:t>
          </w:r>
        </w:p>
        <w:p w14:paraId="21D098B6" w14:textId="77777777" w:rsidR="00C245F8" w:rsidRPr="00C245F8" w:rsidRDefault="00C245F8" w:rsidP="00C245F8">
          <w:pPr>
            <w:numPr>
              <w:ilvl w:val="0"/>
              <w:numId w:val="7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Descripcion: Sin comentario de catalogo.</w:t>
          </w:r>
        </w:p>
        <w:p w14:paraId="5A7F5149" w14:textId="77777777" w:rsidR="00C245F8" w:rsidRPr="00C245F8" w:rsidRDefault="00C245F8" w:rsidP="00C245F8">
          <w:pPr>
            <w:numPr>
              <w:ilvl w:val="0"/>
              <w:numId w:val="7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Clave primaria: id</w:t>
          </w:r>
        </w:p>
        <w:p w14:paraId="615E4F2F" w14:textId="77777777" w:rsidR="00C245F8" w:rsidRPr="00C245F8" w:rsidRDefault="00C245F8" w:rsidP="00C245F8">
          <w:pPr>
            <w:numPr>
              <w:ilvl w:val="0"/>
              <w:numId w:val="7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Relaciones foraneas:</w:t>
          </w:r>
        </w:p>
        <w:p w14:paraId="7A10ACF7" w14:textId="77777777" w:rsidR="00C245F8" w:rsidRPr="00C245F8" w:rsidRDefault="00C245F8" w:rsidP="00C245F8">
          <w:pPr>
            <w:numPr>
              <w:ilvl w:val="0"/>
              <w:numId w:val="7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department_id -&gt; public.departments.id</w:t>
          </w:r>
        </w:p>
        <w:p w14:paraId="6CC87956" w14:textId="77777777" w:rsidR="00C245F8" w:rsidRPr="00C245F8" w:rsidRDefault="00C245F8" w:rsidP="00C245F8">
          <w:pPr>
            <w:numPr>
              <w:ilvl w:val="0"/>
              <w:numId w:val="7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department_id -&gt; public.departments.id</w:t>
          </w:r>
        </w:p>
        <w:tbl>
          <w:tblPr>
            <w:tblStyle w:val="Tablaconcuadrcula"/>
            <w:tblW w:w="5000" w:type="pct"/>
            <w:tblLook w:val="04A0" w:firstRow="1" w:lastRow="0" w:firstColumn="1" w:lastColumn="0" w:noHBand="0" w:noVBand="1"/>
          </w:tblPr>
          <w:tblGrid>
            <w:gridCol w:w="2698"/>
            <w:gridCol w:w="1241"/>
            <w:gridCol w:w="651"/>
            <w:gridCol w:w="2719"/>
            <w:gridCol w:w="2319"/>
          </w:tblGrid>
          <w:tr w:rsidR="00C245F8" w:rsidRPr="00C245F8" w14:paraId="7AF6970C" w14:textId="77777777" w:rsidTr="00C245F8">
            <w:trPr>
              <w:divId w:val="877863288"/>
              <w:cantSplit/>
              <w:tblHeader/>
            </w:trPr>
            <w:tc>
              <w:tcPr>
                <w:tcW w:w="1383" w:type="pct"/>
                <w:tcBorders>
                  <w:bottom w:val="single" w:sz="4" w:space="0" w:color="auto"/>
                </w:tcBorders>
                <w:shd w:val="clear" w:color="auto" w:fill="325483"/>
                <w:hideMark/>
              </w:tcPr>
              <w:p w14:paraId="61E3D0F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Campo</w:t>
                </w:r>
              </w:p>
            </w:tc>
            <w:tc>
              <w:tcPr>
                <w:tcW w:w="683" w:type="pct"/>
                <w:tcBorders>
                  <w:bottom w:val="single" w:sz="4" w:space="0" w:color="auto"/>
                </w:tcBorders>
                <w:shd w:val="clear" w:color="auto" w:fill="325483"/>
                <w:hideMark/>
              </w:tcPr>
              <w:p w14:paraId="7BD3EC17"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0C152B3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Nulo</w:t>
                </w:r>
              </w:p>
            </w:tc>
            <w:tc>
              <w:tcPr>
                <w:tcW w:w="1394" w:type="pct"/>
                <w:tcBorders>
                  <w:bottom w:val="single" w:sz="4" w:space="0" w:color="auto"/>
                </w:tcBorders>
                <w:shd w:val="clear" w:color="auto" w:fill="325483"/>
                <w:hideMark/>
              </w:tcPr>
              <w:p w14:paraId="23269B9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Default</w:t>
                </w:r>
              </w:p>
            </w:tc>
            <w:tc>
              <w:tcPr>
                <w:tcW w:w="1242" w:type="pct"/>
                <w:tcBorders>
                  <w:bottom w:val="single" w:sz="4" w:space="0" w:color="auto"/>
                </w:tcBorders>
                <w:shd w:val="clear" w:color="auto" w:fill="325483"/>
                <w:hideMark/>
              </w:tcPr>
              <w:p w14:paraId="1B2BD0D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Comentario</w:t>
                </w:r>
              </w:p>
            </w:tc>
          </w:tr>
          <w:tr w:rsidR="00C245F8" w:rsidRPr="00C245F8" w14:paraId="4D96D2B4" w14:textId="77777777" w:rsidTr="00C245F8">
            <w:trPr>
              <w:divId w:val="877863288"/>
              <w:cantSplit/>
              <w:tblHeader/>
            </w:trPr>
            <w:tc>
              <w:tcPr>
                <w:tcW w:w="1383" w:type="pct"/>
                <w:tcBorders>
                  <w:bottom w:val="single" w:sz="4" w:space="0" w:color="auto"/>
                </w:tcBorders>
                <w:shd w:val="clear" w:color="auto" w:fill="F3F3F3"/>
                <w:hideMark/>
              </w:tcPr>
              <w:p w14:paraId="610D9F3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w:t>
                </w:r>
              </w:p>
            </w:tc>
            <w:tc>
              <w:tcPr>
                <w:tcW w:w="683" w:type="pct"/>
                <w:tcBorders>
                  <w:bottom w:val="single" w:sz="4" w:space="0" w:color="auto"/>
                </w:tcBorders>
                <w:shd w:val="clear" w:color="auto" w:fill="F3F3F3"/>
                <w:hideMark/>
              </w:tcPr>
              <w:p w14:paraId="62A2FF5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222A831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394" w:type="pct"/>
                <w:tcBorders>
                  <w:bottom w:val="single" w:sz="4" w:space="0" w:color="auto"/>
                </w:tcBorders>
                <w:shd w:val="clear" w:color="auto" w:fill="F3F3F3"/>
                <w:hideMark/>
              </w:tcPr>
              <w:p w14:paraId="53F33AE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nextval('users_id_seq'::regclass)</w:t>
                </w:r>
              </w:p>
            </w:tc>
            <w:tc>
              <w:tcPr>
                <w:tcW w:w="1242" w:type="pct"/>
                <w:tcBorders>
                  <w:bottom w:val="single" w:sz="4" w:space="0" w:color="auto"/>
                </w:tcBorders>
                <w:shd w:val="clear" w:color="auto" w:fill="F3F3F3"/>
                <w:hideMark/>
              </w:tcPr>
              <w:p w14:paraId="3527A94E"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4D78B8F2" w14:textId="77777777" w:rsidTr="00C245F8">
            <w:trPr>
              <w:divId w:val="877863288"/>
              <w:cantSplit/>
              <w:tblHeader/>
            </w:trPr>
            <w:tc>
              <w:tcPr>
                <w:tcW w:w="1383" w:type="pct"/>
                <w:tcBorders>
                  <w:bottom w:val="single" w:sz="4" w:space="0" w:color="auto"/>
                </w:tcBorders>
                <w:shd w:val="clear" w:color="auto" w:fill="FFFFFF"/>
                <w:hideMark/>
              </w:tcPr>
              <w:p w14:paraId="2E1E142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google_id</w:t>
                </w:r>
              </w:p>
            </w:tc>
            <w:tc>
              <w:tcPr>
                <w:tcW w:w="683" w:type="pct"/>
                <w:tcBorders>
                  <w:bottom w:val="single" w:sz="4" w:space="0" w:color="auto"/>
                </w:tcBorders>
                <w:shd w:val="clear" w:color="auto" w:fill="FFFFFF"/>
                <w:hideMark/>
              </w:tcPr>
              <w:p w14:paraId="52F861C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1DCB026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1028FD39"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0F871D38" w14:textId="77777777" w:rsidR="00C245F8" w:rsidRPr="00C245F8" w:rsidRDefault="00C245F8" w:rsidP="00C245F8">
                <w:pPr>
                  <w:spacing w:before="150" w:after="80"/>
                  <w:jc w:val="both"/>
                  <w:rPr>
                    <w:rFonts w:eastAsia="Times New Roman"/>
                    <w:sz w:val="18"/>
                    <w:szCs w:val="20"/>
                  </w:rPr>
                </w:pPr>
              </w:p>
            </w:tc>
          </w:tr>
          <w:tr w:rsidR="00C245F8" w:rsidRPr="00C245F8" w14:paraId="74790E7C" w14:textId="77777777" w:rsidTr="00C245F8">
            <w:trPr>
              <w:divId w:val="877863288"/>
              <w:cantSplit/>
              <w:tblHeader/>
            </w:trPr>
            <w:tc>
              <w:tcPr>
                <w:tcW w:w="1383" w:type="pct"/>
                <w:tcBorders>
                  <w:bottom w:val="single" w:sz="4" w:space="0" w:color="auto"/>
                </w:tcBorders>
                <w:shd w:val="clear" w:color="auto" w:fill="F3F3F3"/>
                <w:hideMark/>
              </w:tcPr>
              <w:p w14:paraId="2B5C005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email</w:t>
                </w:r>
              </w:p>
            </w:tc>
            <w:tc>
              <w:tcPr>
                <w:tcW w:w="683" w:type="pct"/>
                <w:tcBorders>
                  <w:bottom w:val="single" w:sz="4" w:space="0" w:color="auto"/>
                </w:tcBorders>
                <w:shd w:val="clear" w:color="auto" w:fill="F3F3F3"/>
                <w:hideMark/>
              </w:tcPr>
              <w:p w14:paraId="03850C8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223F50F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394" w:type="pct"/>
                <w:tcBorders>
                  <w:bottom w:val="single" w:sz="4" w:space="0" w:color="auto"/>
                </w:tcBorders>
                <w:shd w:val="clear" w:color="auto" w:fill="F3F3F3"/>
                <w:hideMark/>
              </w:tcPr>
              <w:p w14:paraId="7212FCF5"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5D7F374B" w14:textId="77777777" w:rsidR="00C245F8" w:rsidRPr="00C245F8" w:rsidRDefault="00C245F8" w:rsidP="00C245F8">
                <w:pPr>
                  <w:spacing w:before="150" w:after="80"/>
                  <w:jc w:val="both"/>
                  <w:rPr>
                    <w:rFonts w:eastAsia="Times New Roman"/>
                    <w:sz w:val="18"/>
                    <w:szCs w:val="20"/>
                  </w:rPr>
                </w:pPr>
              </w:p>
            </w:tc>
          </w:tr>
          <w:tr w:rsidR="00C245F8" w:rsidRPr="00C245F8" w14:paraId="512353B8" w14:textId="77777777" w:rsidTr="00C245F8">
            <w:trPr>
              <w:divId w:val="877863288"/>
              <w:cantSplit/>
              <w:tblHeader/>
            </w:trPr>
            <w:tc>
              <w:tcPr>
                <w:tcW w:w="1383" w:type="pct"/>
                <w:tcBorders>
                  <w:bottom w:val="single" w:sz="4" w:space="0" w:color="auto"/>
                </w:tcBorders>
                <w:shd w:val="clear" w:color="auto" w:fill="FFFFFF"/>
                <w:hideMark/>
              </w:tcPr>
              <w:p w14:paraId="632DADD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name</w:t>
                </w:r>
              </w:p>
            </w:tc>
            <w:tc>
              <w:tcPr>
                <w:tcW w:w="683" w:type="pct"/>
                <w:tcBorders>
                  <w:bottom w:val="single" w:sz="4" w:space="0" w:color="auto"/>
                </w:tcBorders>
                <w:shd w:val="clear" w:color="auto" w:fill="FFFFFF"/>
                <w:hideMark/>
              </w:tcPr>
              <w:p w14:paraId="6A74238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04847C0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69975EBA"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6F19F044" w14:textId="77777777" w:rsidR="00C245F8" w:rsidRPr="00C245F8" w:rsidRDefault="00C245F8" w:rsidP="00C245F8">
                <w:pPr>
                  <w:spacing w:before="150" w:after="80"/>
                  <w:jc w:val="both"/>
                  <w:rPr>
                    <w:rFonts w:eastAsia="Times New Roman"/>
                    <w:sz w:val="18"/>
                    <w:szCs w:val="20"/>
                  </w:rPr>
                </w:pPr>
              </w:p>
            </w:tc>
          </w:tr>
          <w:tr w:rsidR="00C245F8" w:rsidRPr="00C245F8" w14:paraId="39AE26A0" w14:textId="77777777" w:rsidTr="00C245F8">
            <w:trPr>
              <w:divId w:val="877863288"/>
              <w:cantSplit/>
              <w:tblHeader/>
            </w:trPr>
            <w:tc>
              <w:tcPr>
                <w:tcW w:w="1383" w:type="pct"/>
                <w:tcBorders>
                  <w:bottom w:val="single" w:sz="4" w:space="0" w:color="auto"/>
                </w:tcBorders>
                <w:shd w:val="clear" w:color="auto" w:fill="F3F3F3"/>
                <w:hideMark/>
              </w:tcPr>
              <w:p w14:paraId="534F8CC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department_id</w:t>
                </w:r>
              </w:p>
            </w:tc>
            <w:tc>
              <w:tcPr>
                <w:tcW w:w="683" w:type="pct"/>
                <w:tcBorders>
                  <w:bottom w:val="single" w:sz="4" w:space="0" w:color="auto"/>
                </w:tcBorders>
                <w:shd w:val="clear" w:color="auto" w:fill="F3F3F3"/>
                <w:hideMark/>
              </w:tcPr>
              <w:p w14:paraId="2DD8FE2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789AA65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5FEC035D"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7C49E39E" w14:textId="77777777" w:rsidR="00C245F8" w:rsidRPr="00C245F8" w:rsidRDefault="00C245F8" w:rsidP="00C245F8">
                <w:pPr>
                  <w:spacing w:before="150" w:after="80"/>
                  <w:jc w:val="both"/>
                  <w:rPr>
                    <w:rFonts w:eastAsia="Times New Roman"/>
                    <w:sz w:val="18"/>
                    <w:szCs w:val="20"/>
                  </w:rPr>
                </w:pPr>
              </w:p>
            </w:tc>
          </w:tr>
          <w:tr w:rsidR="00C245F8" w:rsidRPr="00C245F8" w14:paraId="13908545" w14:textId="77777777" w:rsidTr="00C245F8">
            <w:trPr>
              <w:divId w:val="877863288"/>
              <w:cantSplit/>
              <w:tblHeader/>
            </w:trPr>
            <w:tc>
              <w:tcPr>
                <w:tcW w:w="1383" w:type="pct"/>
                <w:tcBorders>
                  <w:bottom w:val="single" w:sz="4" w:space="0" w:color="auto"/>
                </w:tcBorders>
                <w:shd w:val="clear" w:color="auto" w:fill="FFFFFF"/>
                <w:hideMark/>
              </w:tcPr>
              <w:p w14:paraId="690C964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role</w:t>
                </w:r>
              </w:p>
            </w:tc>
            <w:tc>
              <w:tcPr>
                <w:tcW w:w="683" w:type="pct"/>
                <w:tcBorders>
                  <w:bottom w:val="single" w:sz="4" w:space="0" w:color="auto"/>
                </w:tcBorders>
                <w:shd w:val="clear" w:color="auto" w:fill="FFFFFF"/>
                <w:hideMark/>
              </w:tcPr>
              <w:p w14:paraId="22EDE6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1BB38BD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52097DCB"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512BACC9" w14:textId="77777777" w:rsidR="00C245F8" w:rsidRPr="00C245F8" w:rsidRDefault="00C245F8" w:rsidP="00C245F8">
                <w:pPr>
                  <w:spacing w:before="150" w:after="80"/>
                  <w:jc w:val="both"/>
                  <w:rPr>
                    <w:rFonts w:eastAsia="Times New Roman"/>
                    <w:sz w:val="18"/>
                    <w:szCs w:val="20"/>
                  </w:rPr>
                </w:pPr>
              </w:p>
            </w:tc>
          </w:tr>
          <w:tr w:rsidR="00C245F8" w:rsidRPr="00C245F8" w14:paraId="44ED938E" w14:textId="77777777" w:rsidTr="00C245F8">
            <w:trPr>
              <w:divId w:val="877863288"/>
              <w:cantSplit/>
              <w:tblHeader/>
            </w:trPr>
            <w:tc>
              <w:tcPr>
                <w:tcW w:w="1383" w:type="pct"/>
                <w:tcBorders>
                  <w:bottom w:val="single" w:sz="4" w:space="0" w:color="auto"/>
                </w:tcBorders>
                <w:shd w:val="clear" w:color="auto" w:fill="F3F3F3"/>
                <w:hideMark/>
              </w:tcPr>
              <w:p w14:paraId="2A55714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created_at</w:t>
                </w:r>
              </w:p>
            </w:tc>
            <w:tc>
              <w:tcPr>
                <w:tcW w:w="683" w:type="pct"/>
                <w:tcBorders>
                  <w:bottom w:val="single" w:sz="4" w:space="0" w:color="auto"/>
                </w:tcBorders>
                <w:shd w:val="clear" w:color="auto" w:fill="F3F3F3"/>
                <w:hideMark/>
              </w:tcPr>
              <w:p w14:paraId="2AE74FA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3F3F3"/>
                <w:hideMark/>
              </w:tcPr>
              <w:p w14:paraId="06E800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0D6078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242" w:type="pct"/>
                <w:tcBorders>
                  <w:bottom w:val="single" w:sz="4" w:space="0" w:color="auto"/>
                </w:tcBorders>
                <w:shd w:val="clear" w:color="auto" w:fill="F3F3F3"/>
                <w:hideMark/>
              </w:tcPr>
              <w:p w14:paraId="48ECF130"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9884D72" w14:textId="77777777" w:rsidTr="00C245F8">
            <w:trPr>
              <w:divId w:val="877863288"/>
              <w:cantSplit/>
              <w:tblHeader/>
            </w:trPr>
            <w:tc>
              <w:tcPr>
                <w:tcW w:w="1383" w:type="pct"/>
                <w:tcBorders>
                  <w:bottom w:val="single" w:sz="4" w:space="0" w:color="auto"/>
                </w:tcBorders>
                <w:shd w:val="clear" w:color="auto" w:fill="FFFFFF"/>
                <w:hideMark/>
              </w:tcPr>
              <w:p w14:paraId="6942959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updated_at</w:t>
                </w:r>
              </w:p>
            </w:tc>
            <w:tc>
              <w:tcPr>
                <w:tcW w:w="683" w:type="pct"/>
                <w:tcBorders>
                  <w:bottom w:val="single" w:sz="4" w:space="0" w:color="auto"/>
                </w:tcBorders>
                <w:shd w:val="clear" w:color="auto" w:fill="FFFFFF"/>
                <w:hideMark/>
              </w:tcPr>
              <w:p w14:paraId="3A72788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FFFFF"/>
                <w:hideMark/>
              </w:tcPr>
              <w:p w14:paraId="5485F03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315D316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w:t>
                </w:r>
              </w:p>
            </w:tc>
            <w:tc>
              <w:tcPr>
                <w:tcW w:w="1242" w:type="pct"/>
                <w:tcBorders>
                  <w:bottom w:val="single" w:sz="4" w:space="0" w:color="auto"/>
                </w:tcBorders>
                <w:shd w:val="clear" w:color="auto" w:fill="FFFFFF"/>
                <w:hideMark/>
              </w:tcPr>
              <w:p w14:paraId="5F3D9BA1"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1FCFB9F2" w14:textId="77777777" w:rsidTr="00C245F8">
            <w:trPr>
              <w:divId w:val="877863288"/>
              <w:cantSplit/>
              <w:tblHeader/>
            </w:trPr>
            <w:tc>
              <w:tcPr>
                <w:tcW w:w="1383" w:type="pct"/>
                <w:tcBorders>
                  <w:bottom w:val="single" w:sz="4" w:space="0" w:color="auto"/>
                </w:tcBorders>
                <w:shd w:val="clear" w:color="auto" w:fill="F3F3F3"/>
                <w:hideMark/>
              </w:tcPr>
              <w:p w14:paraId="5D10061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fullname</w:t>
                </w:r>
              </w:p>
            </w:tc>
            <w:tc>
              <w:tcPr>
                <w:tcW w:w="683" w:type="pct"/>
                <w:tcBorders>
                  <w:bottom w:val="single" w:sz="4" w:space="0" w:color="auto"/>
                </w:tcBorders>
                <w:shd w:val="clear" w:color="auto" w:fill="F3F3F3"/>
                <w:hideMark/>
              </w:tcPr>
              <w:p w14:paraId="4AC5E3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24C1856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2F273D92"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0F71E7A1" w14:textId="77777777" w:rsidR="00C245F8" w:rsidRPr="00C245F8" w:rsidRDefault="00C245F8" w:rsidP="00C245F8">
                <w:pPr>
                  <w:spacing w:before="150" w:after="80"/>
                  <w:jc w:val="both"/>
                  <w:rPr>
                    <w:rFonts w:eastAsia="Times New Roman"/>
                    <w:sz w:val="18"/>
                    <w:szCs w:val="20"/>
                  </w:rPr>
                </w:pPr>
              </w:p>
            </w:tc>
          </w:tr>
          <w:tr w:rsidR="00C245F8" w:rsidRPr="00C245F8" w14:paraId="6CC2B47F" w14:textId="77777777" w:rsidTr="00C245F8">
            <w:trPr>
              <w:divId w:val="877863288"/>
              <w:cantSplit/>
              <w:tblHeader/>
            </w:trPr>
            <w:tc>
              <w:tcPr>
                <w:tcW w:w="1383" w:type="pct"/>
                <w:tcBorders>
                  <w:bottom w:val="single" w:sz="4" w:space="0" w:color="auto"/>
                </w:tcBorders>
                <w:shd w:val="clear" w:color="auto" w:fill="FFFFFF"/>
                <w:hideMark/>
              </w:tcPr>
              <w:p w14:paraId="7F1D441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lopdp_internal_status</w:t>
                </w:r>
              </w:p>
            </w:tc>
            <w:tc>
              <w:tcPr>
                <w:tcW w:w="683" w:type="pct"/>
                <w:tcBorders>
                  <w:bottom w:val="single" w:sz="4" w:space="0" w:color="auto"/>
                </w:tcBorders>
                <w:shd w:val="clear" w:color="auto" w:fill="FFFFFF"/>
                <w:hideMark/>
              </w:tcPr>
              <w:p w14:paraId="20C9212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5F08F0F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394" w:type="pct"/>
                <w:tcBorders>
                  <w:bottom w:val="single" w:sz="4" w:space="0" w:color="auto"/>
                </w:tcBorders>
                <w:shd w:val="clear" w:color="auto" w:fill="FFFFFF"/>
                <w:hideMark/>
              </w:tcPr>
              <w:p w14:paraId="7511F95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'granted'::character varying</w:t>
                </w:r>
              </w:p>
            </w:tc>
            <w:tc>
              <w:tcPr>
                <w:tcW w:w="1242" w:type="pct"/>
                <w:tcBorders>
                  <w:bottom w:val="single" w:sz="4" w:space="0" w:color="auto"/>
                </w:tcBorders>
                <w:shd w:val="clear" w:color="auto" w:fill="FFFFFF"/>
                <w:hideMark/>
              </w:tcPr>
              <w:p w14:paraId="4D9874B9" w14:textId="77777777" w:rsidR="00C245F8" w:rsidRPr="00C245F8" w:rsidRDefault="00C245F8" w:rsidP="00C245F8">
                <w:pPr>
                  <w:spacing w:before="150" w:after="80"/>
                  <w:jc w:val="both"/>
                  <w:rPr>
                    <w:rFonts w:ascii="Aptos" w:eastAsia="Times New Roman" w:hAnsi="Aptos"/>
                    <w:color w:val="1F2937"/>
                    <w:sz w:val="18"/>
                    <w:szCs w:val="18"/>
                  </w:rPr>
                </w:pPr>
              </w:p>
            </w:tc>
          </w:tr>
          <w:tr w:rsidR="00C245F8" w:rsidRPr="00C245F8" w14:paraId="500B232A" w14:textId="77777777" w:rsidTr="00C245F8">
            <w:trPr>
              <w:divId w:val="877863288"/>
              <w:cantSplit/>
              <w:tblHeader/>
            </w:trPr>
            <w:tc>
              <w:tcPr>
                <w:tcW w:w="1383" w:type="pct"/>
                <w:tcBorders>
                  <w:bottom w:val="single" w:sz="4" w:space="0" w:color="auto"/>
                </w:tcBorders>
                <w:shd w:val="clear" w:color="auto" w:fill="F3F3F3"/>
                <w:hideMark/>
              </w:tcPr>
              <w:p w14:paraId="04935D6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lopdp_internal_signed_at</w:t>
                </w:r>
              </w:p>
            </w:tc>
            <w:tc>
              <w:tcPr>
                <w:tcW w:w="683" w:type="pct"/>
                <w:tcBorders>
                  <w:bottom w:val="single" w:sz="4" w:space="0" w:color="auto"/>
                </w:tcBorders>
                <w:shd w:val="clear" w:color="auto" w:fill="F3F3F3"/>
                <w:hideMark/>
              </w:tcPr>
              <w:p w14:paraId="2474110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3F3F3"/>
                <w:hideMark/>
              </w:tcPr>
              <w:p w14:paraId="13BD87F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6914F8F2"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649F584B" w14:textId="77777777" w:rsidR="00C245F8" w:rsidRPr="00C245F8" w:rsidRDefault="00C245F8" w:rsidP="00C245F8">
                <w:pPr>
                  <w:spacing w:before="150" w:after="80"/>
                  <w:jc w:val="both"/>
                  <w:rPr>
                    <w:rFonts w:eastAsia="Times New Roman"/>
                    <w:sz w:val="18"/>
                    <w:szCs w:val="20"/>
                  </w:rPr>
                </w:pPr>
              </w:p>
            </w:tc>
          </w:tr>
          <w:tr w:rsidR="00C245F8" w:rsidRPr="00C245F8" w14:paraId="31536AA9" w14:textId="77777777" w:rsidTr="00C245F8">
            <w:trPr>
              <w:divId w:val="877863288"/>
              <w:cantSplit/>
              <w:tblHeader/>
            </w:trPr>
            <w:tc>
              <w:tcPr>
                <w:tcW w:w="1383" w:type="pct"/>
                <w:tcBorders>
                  <w:bottom w:val="single" w:sz="4" w:space="0" w:color="auto"/>
                </w:tcBorders>
                <w:shd w:val="clear" w:color="auto" w:fill="FFFFFF"/>
                <w:hideMark/>
              </w:tcPr>
              <w:p w14:paraId="5650EE0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lopdp_internal_pdf_file_id</w:t>
                </w:r>
              </w:p>
            </w:tc>
            <w:tc>
              <w:tcPr>
                <w:tcW w:w="683" w:type="pct"/>
                <w:tcBorders>
                  <w:bottom w:val="single" w:sz="4" w:space="0" w:color="auto"/>
                </w:tcBorders>
                <w:shd w:val="clear" w:color="auto" w:fill="FFFFFF"/>
                <w:hideMark/>
              </w:tcPr>
              <w:p w14:paraId="79C77DD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7533AD5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5A8EF08C"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38AF1F60" w14:textId="77777777" w:rsidR="00C245F8" w:rsidRPr="00C245F8" w:rsidRDefault="00C245F8" w:rsidP="00C245F8">
                <w:pPr>
                  <w:spacing w:before="150" w:after="80"/>
                  <w:jc w:val="both"/>
                  <w:rPr>
                    <w:rFonts w:eastAsia="Times New Roman"/>
                    <w:sz w:val="18"/>
                    <w:szCs w:val="20"/>
                  </w:rPr>
                </w:pPr>
              </w:p>
            </w:tc>
          </w:tr>
          <w:tr w:rsidR="00C245F8" w:rsidRPr="00C245F8" w14:paraId="690B45B6" w14:textId="77777777" w:rsidTr="00C245F8">
            <w:trPr>
              <w:divId w:val="877863288"/>
              <w:cantSplit/>
              <w:tblHeader/>
            </w:trPr>
            <w:tc>
              <w:tcPr>
                <w:tcW w:w="1383" w:type="pct"/>
                <w:tcBorders>
                  <w:bottom w:val="single" w:sz="4" w:space="0" w:color="auto"/>
                </w:tcBorders>
                <w:shd w:val="clear" w:color="auto" w:fill="F3F3F3"/>
                <w:hideMark/>
              </w:tcPr>
              <w:p w14:paraId="682FA5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lopdp_internal_signature_file_id</w:t>
                </w:r>
              </w:p>
            </w:tc>
            <w:tc>
              <w:tcPr>
                <w:tcW w:w="683" w:type="pct"/>
                <w:tcBorders>
                  <w:bottom w:val="single" w:sz="4" w:space="0" w:color="auto"/>
                </w:tcBorders>
                <w:shd w:val="clear" w:color="auto" w:fill="F3F3F3"/>
                <w:hideMark/>
              </w:tcPr>
              <w:p w14:paraId="06ECB3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41A6A93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31B5CD6A"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269624B7" w14:textId="77777777" w:rsidR="00C245F8" w:rsidRPr="00C245F8" w:rsidRDefault="00C245F8" w:rsidP="00C245F8">
                <w:pPr>
                  <w:spacing w:before="150" w:after="80"/>
                  <w:jc w:val="both"/>
                  <w:rPr>
                    <w:rFonts w:eastAsia="Times New Roman"/>
                    <w:sz w:val="18"/>
                    <w:szCs w:val="20"/>
                  </w:rPr>
                </w:pPr>
              </w:p>
            </w:tc>
          </w:tr>
          <w:tr w:rsidR="00C245F8" w:rsidRPr="00C245F8" w14:paraId="3B39BBCC" w14:textId="77777777" w:rsidTr="00C245F8">
            <w:trPr>
              <w:divId w:val="877863288"/>
              <w:cantSplit/>
              <w:tblHeader/>
            </w:trPr>
            <w:tc>
              <w:tcPr>
                <w:tcW w:w="1383" w:type="pct"/>
                <w:tcBorders>
                  <w:bottom w:val="single" w:sz="4" w:space="0" w:color="auto"/>
                </w:tcBorders>
                <w:shd w:val="clear" w:color="auto" w:fill="FFFFFF"/>
                <w:hideMark/>
              </w:tcPr>
              <w:p w14:paraId="707E510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lopdp_internal_ip</w:t>
                </w:r>
              </w:p>
            </w:tc>
            <w:tc>
              <w:tcPr>
                <w:tcW w:w="683" w:type="pct"/>
                <w:tcBorders>
                  <w:bottom w:val="single" w:sz="4" w:space="0" w:color="auto"/>
                </w:tcBorders>
                <w:shd w:val="clear" w:color="auto" w:fill="FFFFFF"/>
                <w:hideMark/>
              </w:tcPr>
              <w:p w14:paraId="38F741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0091E79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786E6EE8"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3FA1BF6E" w14:textId="77777777" w:rsidR="00C245F8" w:rsidRPr="00C245F8" w:rsidRDefault="00C245F8" w:rsidP="00C245F8">
                <w:pPr>
                  <w:spacing w:before="150" w:after="80"/>
                  <w:jc w:val="both"/>
                  <w:rPr>
                    <w:rFonts w:eastAsia="Times New Roman"/>
                    <w:sz w:val="18"/>
                    <w:szCs w:val="20"/>
                  </w:rPr>
                </w:pPr>
              </w:p>
            </w:tc>
          </w:tr>
          <w:tr w:rsidR="00C245F8" w:rsidRPr="00C245F8" w14:paraId="745BAA97" w14:textId="77777777" w:rsidTr="00C245F8">
            <w:trPr>
              <w:divId w:val="877863288"/>
              <w:cantSplit/>
              <w:tblHeader/>
            </w:trPr>
            <w:tc>
              <w:tcPr>
                <w:tcW w:w="1383" w:type="pct"/>
                <w:tcBorders>
                  <w:bottom w:val="single" w:sz="4" w:space="0" w:color="auto"/>
                </w:tcBorders>
                <w:shd w:val="clear" w:color="auto" w:fill="F3F3F3"/>
                <w:hideMark/>
              </w:tcPr>
              <w:p w14:paraId="30E65CF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lopdp_internal_user_agent</w:t>
                </w:r>
              </w:p>
            </w:tc>
            <w:tc>
              <w:tcPr>
                <w:tcW w:w="683" w:type="pct"/>
                <w:tcBorders>
                  <w:bottom w:val="single" w:sz="4" w:space="0" w:color="auto"/>
                </w:tcBorders>
                <w:shd w:val="clear" w:color="auto" w:fill="F3F3F3"/>
                <w:hideMark/>
              </w:tcPr>
              <w:p w14:paraId="10898A7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079187B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75104FD1"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0DD30B0D" w14:textId="77777777" w:rsidR="00C245F8" w:rsidRPr="00C245F8" w:rsidRDefault="00C245F8" w:rsidP="00C245F8">
                <w:pPr>
                  <w:spacing w:before="150" w:after="80"/>
                  <w:jc w:val="both"/>
                  <w:rPr>
                    <w:rFonts w:eastAsia="Times New Roman"/>
                    <w:sz w:val="18"/>
                    <w:szCs w:val="20"/>
                  </w:rPr>
                </w:pPr>
              </w:p>
            </w:tc>
          </w:tr>
          <w:tr w:rsidR="00C245F8" w:rsidRPr="00C245F8" w14:paraId="24E2A44A" w14:textId="77777777" w:rsidTr="00C245F8">
            <w:trPr>
              <w:divId w:val="877863288"/>
              <w:cantSplit/>
              <w:tblHeader/>
            </w:trPr>
            <w:tc>
              <w:tcPr>
                <w:tcW w:w="1383" w:type="pct"/>
                <w:tcBorders>
                  <w:bottom w:val="single" w:sz="4" w:space="0" w:color="auto"/>
                </w:tcBorders>
                <w:shd w:val="clear" w:color="auto" w:fill="FFFFFF"/>
                <w:hideMark/>
              </w:tcPr>
              <w:p w14:paraId="7BAC5DE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lopdp_internal_notes</w:t>
                </w:r>
              </w:p>
            </w:tc>
            <w:tc>
              <w:tcPr>
                <w:tcW w:w="683" w:type="pct"/>
                <w:tcBorders>
                  <w:bottom w:val="single" w:sz="4" w:space="0" w:color="auto"/>
                </w:tcBorders>
                <w:shd w:val="clear" w:color="auto" w:fill="FFFFFF"/>
                <w:hideMark/>
              </w:tcPr>
              <w:p w14:paraId="1E9AB13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2F8C9C0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4049F88E"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70D134C7" w14:textId="77777777" w:rsidR="00C245F8" w:rsidRPr="00C245F8" w:rsidRDefault="00C245F8" w:rsidP="00C245F8">
                <w:pPr>
                  <w:spacing w:before="150" w:after="80"/>
                  <w:jc w:val="both"/>
                  <w:rPr>
                    <w:rFonts w:eastAsia="Times New Roman"/>
                    <w:sz w:val="18"/>
                    <w:szCs w:val="20"/>
                  </w:rPr>
                </w:pPr>
              </w:p>
            </w:tc>
          </w:tr>
          <w:tr w:rsidR="00C245F8" w:rsidRPr="00C245F8" w14:paraId="2986A51E" w14:textId="77777777" w:rsidTr="00C245F8">
            <w:trPr>
              <w:divId w:val="877863288"/>
              <w:cantSplit/>
              <w:tblHeader/>
            </w:trPr>
            <w:tc>
              <w:tcPr>
                <w:tcW w:w="1383" w:type="pct"/>
                <w:tcBorders>
                  <w:bottom w:val="single" w:sz="4" w:space="0" w:color="auto"/>
                </w:tcBorders>
                <w:shd w:val="clear" w:color="auto" w:fill="F3F3F3"/>
                <w:hideMark/>
              </w:tcPr>
              <w:p w14:paraId="25C5773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can_sign_documents</w:t>
                </w:r>
              </w:p>
            </w:tc>
            <w:tc>
              <w:tcPr>
                <w:tcW w:w="683" w:type="pct"/>
                <w:tcBorders>
                  <w:bottom w:val="single" w:sz="4" w:space="0" w:color="auto"/>
                </w:tcBorders>
                <w:shd w:val="clear" w:color="auto" w:fill="F3F3F3"/>
                <w:hideMark/>
              </w:tcPr>
              <w:p w14:paraId="237C162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tcBorders>
                  <w:bottom w:val="single" w:sz="4" w:space="0" w:color="auto"/>
                </w:tcBorders>
                <w:shd w:val="clear" w:color="auto" w:fill="F3F3F3"/>
                <w:hideMark/>
              </w:tcPr>
              <w:p w14:paraId="6A6AE2C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218BF6B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false</w:t>
                </w:r>
              </w:p>
            </w:tc>
            <w:tc>
              <w:tcPr>
                <w:tcW w:w="1242" w:type="pct"/>
                <w:tcBorders>
                  <w:bottom w:val="single" w:sz="4" w:space="0" w:color="auto"/>
                </w:tcBorders>
                <w:shd w:val="clear" w:color="auto" w:fill="F3F3F3"/>
                <w:hideMark/>
              </w:tcPr>
              <w:p w14:paraId="1184AA5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Whether user has permission to sign documents</w:t>
                </w:r>
              </w:p>
            </w:tc>
          </w:tr>
          <w:tr w:rsidR="00C245F8" w:rsidRPr="00C245F8" w14:paraId="786CFFFA" w14:textId="77777777" w:rsidTr="00C245F8">
            <w:trPr>
              <w:divId w:val="877863288"/>
              <w:cantSplit/>
              <w:tblHeader/>
            </w:trPr>
            <w:tc>
              <w:tcPr>
                <w:tcW w:w="1383" w:type="pct"/>
                <w:tcBorders>
                  <w:bottom w:val="single" w:sz="4" w:space="0" w:color="auto"/>
                </w:tcBorders>
                <w:shd w:val="clear" w:color="auto" w:fill="FFFFFF"/>
                <w:hideMark/>
              </w:tcPr>
              <w:p w14:paraId="2D7932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signature_role</w:t>
                </w:r>
              </w:p>
            </w:tc>
            <w:tc>
              <w:tcPr>
                <w:tcW w:w="683" w:type="pct"/>
                <w:tcBorders>
                  <w:bottom w:val="single" w:sz="4" w:space="0" w:color="auto"/>
                </w:tcBorders>
                <w:shd w:val="clear" w:color="auto" w:fill="FFFFFF"/>
                <w:hideMark/>
              </w:tcPr>
              <w:p w14:paraId="1D93916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413EC12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1F853570"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545FC09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Role for signature authorization (DPD, Manager, etc.)</w:t>
                </w:r>
              </w:p>
            </w:tc>
          </w:tr>
          <w:tr w:rsidR="00C245F8" w:rsidRPr="00C245F8" w14:paraId="239C91AF" w14:textId="77777777" w:rsidTr="00C245F8">
            <w:trPr>
              <w:divId w:val="877863288"/>
              <w:cantSplit/>
              <w:tblHeader/>
            </w:trPr>
            <w:tc>
              <w:tcPr>
                <w:tcW w:w="1383" w:type="pct"/>
                <w:tcBorders>
                  <w:bottom w:val="single" w:sz="4" w:space="0" w:color="auto"/>
                </w:tcBorders>
                <w:shd w:val="clear" w:color="auto" w:fill="F3F3F3"/>
                <w:hideMark/>
              </w:tcPr>
              <w:p w14:paraId="08A51B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signature_certificate_id</w:t>
                </w:r>
              </w:p>
            </w:tc>
            <w:tc>
              <w:tcPr>
                <w:tcW w:w="683" w:type="pct"/>
                <w:tcBorders>
                  <w:bottom w:val="single" w:sz="4" w:space="0" w:color="auto"/>
                </w:tcBorders>
                <w:shd w:val="clear" w:color="auto" w:fill="F3F3F3"/>
                <w:hideMark/>
              </w:tcPr>
              <w:p w14:paraId="412926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62C336D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761B5C79" w14:textId="77777777" w:rsidR="00C245F8" w:rsidRPr="00C245F8" w:rsidRDefault="00C245F8" w:rsidP="00C245F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12B778A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ID of digital certificate for qualified signatures</w:t>
                </w:r>
              </w:p>
            </w:tc>
          </w:tr>
          <w:tr w:rsidR="00C245F8" w:rsidRPr="00C245F8" w14:paraId="08D68141" w14:textId="77777777" w:rsidTr="00C245F8">
            <w:trPr>
              <w:divId w:val="877863288"/>
              <w:cantSplit/>
              <w:tblHeader/>
            </w:trPr>
            <w:tc>
              <w:tcPr>
                <w:tcW w:w="1383" w:type="pct"/>
                <w:shd w:val="clear" w:color="auto" w:fill="FFFFFF"/>
                <w:hideMark/>
              </w:tcPr>
              <w:p w14:paraId="488DB97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active</w:t>
                </w:r>
              </w:p>
            </w:tc>
            <w:tc>
              <w:tcPr>
                <w:tcW w:w="683" w:type="pct"/>
                <w:shd w:val="clear" w:color="auto" w:fill="FFFFFF"/>
                <w:hideMark/>
              </w:tcPr>
              <w:p w14:paraId="0010203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boolean</w:t>
                </w:r>
              </w:p>
            </w:tc>
            <w:tc>
              <w:tcPr>
                <w:tcW w:w="297" w:type="pct"/>
                <w:shd w:val="clear" w:color="auto" w:fill="FFFFFF"/>
                <w:hideMark/>
              </w:tcPr>
              <w:p w14:paraId="05B06A4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w:t>
                </w:r>
              </w:p>
            </w:tc>
            <w:tc>
              <w:tcPr>
                <w:tcW w:w="1394" w:type="pct"/>
                <w:shd w:val="clear" w:color="auto" w:fill="FFFFFF"/>
                <w:hideMark/>
              </w:tcPr>
              <w:p w14:paraId="5BE9AA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true</w:t>
                </w:r>
              </w:p>
            </w:tc>
            <w:tc>
              <w:tcPr>
                <w:tcW w:w="1242" w:type="pct"/>
                <w:shd w:val="clear" w:color="auto" w:fill="FFFFFF"/>
                <w:hideMark/>
              </w:tcPr>
              <w:p w14:paraId="2E4ADB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Indica si el usuario está activo en el sistema. Los usuarios inactivos no pueden acceder.</w:t>
                </w:r>
              </w:p>
            </w:tc>
          </w:tr>
        </w:tbl>
        <w:p w14:paraId="28294ED7" w14:textId="77777777" w:rsidR="00C245F8" w:rsidRPr="00C245F8" w:rsidRDefault="00C245F8" w:rsidP="00C245F8">
          <w:pPr>
            <w:numPr>
              <w:ilvl w:val="0"/>
              <w:numId w:val="7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Indices visibles:</w:t>
          </w:r>
        </w:p>
        <w:p w14:paraId="53C258BC" w14:textId="77777777" w:rsidR="00C245F8" w:rsidRPr="00C245F8" w:rsidRDefault="00C245F8" w:rsidP="00C245F8">
          <w:pPr>
            <w:numPr>
              <w:ilvl w:val="0"/>
              <w:numId w:val="7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idx_users_active: CREATE INDEX idx_users_active ON public.users USING btree (active)</w:t>
          </w:r>
        </w:p>
        <w:p w14:paraId="61D2FAD6" w14:textId="77777777" w:rsidR="00C245F8" w:rsidRPr="00C245F8" w:rsidRDefault="00C245F8" w:rsidP="00C245F8">
          <w:pPr>
            <w:numPr>
              <w:ilvl w:val="0"/>
              <w:numId w:val="7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users_email_key: CREATE UNIQUE INDEX users_email_key ON public.users USING btree (email)</w:t>
          </w:r>
        </w:p>
        <w:p w14:paraId="75EDDC13" w14:textId="77777777" w:rsidR="00C245F8" w:rsidRPr="00C245F8" w:rsidRDefault="00C245F8" w:rsidP="00C245F8">
          <w:pPr>
            <w:numPr>
              <w:ilvl w:val="0"/>
              <w:numId w:val="7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users_google_id_key: CREATE UNIQUE INDEX users_google_id_key ON public.users USING btree (google_id)</w:t>
          </w:r>
        </w:p>
        <w:p w14:paraId="4120BA2A" w14:textId="77777777" w:rsidR="00C245F8" w:rsidRPr="00C245F8" w:rsidRDefault="00C245F8" w:rsidP="00C245F8">
          <w:pPr>
            <w:numPr>
              <w:ilvl w:val="0"/>
              <w:numId w:val="7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users_pkey: CREATE UNIQUE INDEX users_pkey ON public.users USING btree (id)</w:t>
          </w:r>
        </w:p>
        <w:p w14:paraId="1F92C170"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5. Hallazgos de consistencia código vs base real</w:t>
          </w:r>
        </w:p>
        <w:p w14:paraId="5C13B9E8" w14:textId="77777777" w:rsidR="00C245F8" w:rsidRPr="00C245F8" w:rsidRDefault="00C245F8" w:rsidP="00C245F8">
          <w:pPr>
            <w:numPr>
              <w:ilvl w:val="0"/>
              <w:numId w:val="7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security core esta alineado con auditoria.logs, notifications y user_sessions; las tablas auxiliares esperadas por security.whitelist.js y security.siem.js no forman parte del flujo core verificado.</w:t>
          </w:r>
        </w:p>
        <w:p w14:paraId="7BCFD969" w14:textId="77777777" w:rsidR="00C245F8" w:rsidRPr="00C245F8" w:rsidRDefault="00C245F8" w:rsidP="00C245F8">
          <w:pPr>
            <w:numPr>
              <w:ilvl w:val="0"/>
              <w:numId w:val="7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management.service.js ya usa auditoria.logs, request_attachments y request_versions.</w:t>
          </w:r>
        </w:p>
        <w:p w14:paraId="6FD49311" w14:textId="77777777" w:rsidR="00C245F8" w:rsidRPr="00C245F8" w:rsidRDefault="00C245F8" w:rsidP="00C245F8">
          <w:pPr>
            <w:numPr>
              <w:ilvl w:val="0"/>
              <w:numId w:val="7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audit-prep.service.js ya no depende de users.nombre_completo; usa fullname, name o email segun disponibilidad.</w:t>
          </w:r>
        </w:p>
        <w:p w14:paraId="491AF22E" w14:textId="77777777" w:rsidR="00C245F8" w:rsidRPr="00C245F8" w:rsidRDefault="00C245F8" w:rsidP="00C245F8">
          <w:pPr>
            <w:numPr>
              <w:ilvl w:val="0"/>
              <w:numId w:val="7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signature.controller.js y services/signatures/* ya trabajan con signer_email y no insertan consent_text sobre document_signatures_advanced.</w:t>
          </w:r>
        </w:p>
        <w:p w14:paraId="29C9A40E" w14:textId="77777777" w:rsidR="00C245F8" w:rsidRPr="00C245F8" w:rsidRDefault="00C245F8" w:rsidP="00C245F8">
          <w:pPr>
            <w:numPr>
              <w:ilvl w:val="0"/>
              <w:numId w:val="7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signature mantiene dependencia fuerte de create_document_seal_and_qr, track_qr_access y document_verification_info; estos objetos deben existir en el entorno.</w:t>
          </w:r>
        </w:p>
        <w:p w14:paraId="37A782A8" w14:textId="77777777" w:rsidR="00C245F8" w:rsidRPr="00C245F8" w:rsidRDefault="00C245F8" w:rsidP="00C245F8">
          <w:pPr>
            <w:numPr>
              <w:ilvl w:val="0"/>
              <w:numId w:val="7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auth/me ya no toca user_attendance_records, pero auth.googleCallback sigue ejecutando ensureDailyClockIn() como side effect transversal.</w:t>
          </w:r>
        </w:p>
        <w:p w14:paraId="304C2B24" w14:textId="77777777" w:rsidR="00C245F8" w:rsidRPr="00C245F8" w:rsidRDefault="00C245F8" w:rsidP="00C245F8">
          <w:pPr>
            <w:numPr>
              <w:ilvl w:val="0"/>
              <w:numId w:val="7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approvals sigue limitado a la cola técnica soportada por requests y request_approvals; no implementa un motor transversal de aprobaciones por área.</w:t>
          </w:r>
        </w:p>
        <w:p w14:paraId="751FE22F"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szCs w:val="32"/>
            </w:rPr>
          </w:pPr>
          <w:r w:rsidRPr="00C245F8">
            <w:rPr>
              <w:rFonts w:ascii="Aptos" w:eastAsia="Times New Roman" w:hAnsi="Aptos"/>
              <w:b/>
              <w:color w:val="325483"/>
              <w:sz w:val="32"/>
            </w:rPr>
            <w:lastRenderedPageBreak/>
            <w:t>IQ - AREA 01 GOBIERNO, SEGURIDAD, CUMPLIMIENTO Y GESTION DOCUMENTAL</w:t>
          </w:r>
        </w:p>
        <w:p w14:paraId="63352AAB"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calificación de instalación resume la verificacion de componentes, rutas, dependencias y prerrequisitos técnicos necesarios para ejecutar correctamente el área dentro del entorno objetivo.</w:t>
          </w:r>
        </w:p>
        <w:p w14:paraId="09B2DD3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Introducción</w:t>
          </w:r>
        </w:p>
        <w:p w14:paraId="2DDDE49F"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calificación de instalación del Área 01 tiene como finalidad demostrar que los componentes técnicos necesarios para el funcionamiento de los módulos de Gobierno, Seguridad, Cumplimiento y Gestión Documental se encuentran correctamente desplegados, configurados y accesibles en el entorno objetivo. Esta revision considera montaje real de rutas, middleware transversal, tablas y objetos SQL requeridos y alineacion basica entre backend, frontend e integraciones externas.</w:t>
          </w:r>
        </w:p>
        <w:p w14:paraId="3498667A"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Objetivo</w:t>
          </w:r>
        </w:p>
        <w:p w14:paraId="55A0316F"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Verificar que el Área 01 se encuentre instalada y preparada para operar en el entorno evaluado, confirmando que los módulos auth, security, auditoria, audit-prep, approvals, management, signature, documents, files, notifications, dashboard y gmail disponen de los componentes minimos requeridos.</w:t>
          </w:r>
        </w:p>
        <w:p w14:paraId="7D95445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3. Casos IQ</w:t>
          </w:r>
        </w:p>
        <w:tbl>
          <w:tblPr>
            <w:tblStyle w:val="Tablaconcuadrcula"/>
            <w:tblW w:w="5000" w:type="pct"/>
            <w:tblLook w:val="04A0" w:firstRow="1" w:lastRow="0" w:firstColumn="1" w:lastColumn="0" w:noHBand="0" w:noVBand="1"/>
          </w:tblPr>
          <w:tblGrid>
            <w:gridCol w:w="937"/>
            <w:gridCol w:w="1247"/>
            <w:gridCol w:w="5801"/>
            <w:gridCol w:w="1643"/>
          </w:tblGrid>
          <w:tr w:rsidR="00C245F8" w:rsidRPr="00C245F8" w14:paraId="13E52F06" w14:textId="77777777" w:rsidTr="00C245F8">
            <w:trPr>
              <w:divId w:val="877863288"/>
              <w:cantSplit/>
              <w:tblHeader/>
            </w:trPr>
            <w:tc>
              <w:tcPr>
                <w:tcW w:w="493" w:type="pct"/>
                <w:tcBorders>
                  <w:bottom w:val="single" w:sz="4" w:space="0" w:color="auto"/>
                </w:tcBorders>
                <w:shd w:val="clear" w:color="auto" w:fill="325483"/>
                <w:hideMark/>
              </w:tcPr>
              <w:p w14:paraId="626CAA3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7DCA87F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Módulo</w:t>
                </w:r>
              </w:p>
            </w:tc>
            <w:tc>
              <w:tcPr>
                <w:tcW w:w="3019" w:type="pct"/>
                <w:tcBorders>
                  <w:bottom w:val="single" w:sz="4" w:space="0" w:color="auto"/>
                </w:tcBorders>
                <w:shd w:val="clear" w:color="auto" w:fill="325483"/>
                <w:hideMark/>
              </w:tcPr>
              <w:p w14:paraId="5DD02C2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Verificacion</w:t>
                </w:r>
              </w:p>
            </w:tc>
            <w:tc>
              <w:tcPr>
                <w:tcW w:w="859" w:type="pct"/>
                <w:tcBorders>
                  <w:bottom w:val="single" w:sz="4" w:space="0" w:color="auto"/>
                </w:tcBorders>
                <w:shd w:val="clear" w:color="auto" w:fill="325483"/>
                <w:hideMark/>
              </w:tcPr>
              <w:p w14:paraId="163BEC4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Estado actual</w:t>
                </w:r>
              </w:p>
            </w:tc>
          </w:tr>
          <w:tr w:rsidR="00C245F8" w:rsidRPr="00C245F8" w14:paraId="644E3693" w14:textId="77777777" w:rsidTr="00C245F8">
            <w:trPr>
              <w:divId w:val="877863288"/>
              <w:cantSplit/>
              <w:tblHeader/>
            </w:trPr>
            <w:tc>
              <w:tcPr>
                <w:tcW w:w="493" w:type="pct"/>
                <w:tcBorders>
                  <w:bottom w:val="single" w:sz="4" w:space="0" w:color="auto"/>
                </w:tcBorders>
                <w:shd w:val="clear" w:color="auto" w:fill="F3F3F3"/>
                <w:hideMark/>
              </w:tcPr>
              <w:p w14:paraId="5A49C5F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IQ-GD-001</w:t>
                </w:r>
              </w:p>
            </w:tc>
            <w:tc>
              <w:tcPr>
                <w:tcW w:w="629" w:type="pct"/>
                <w:tcBorders>
                  <w:bottom w:val="single" w:sz="4" w:space="0" w:color="auto"/>
                </w:tcBorders>
                <w:shd w:val="clear" w:color="auto" w:fill="F3F3F3"/>
                <w:hideMark/>
              </w:tcPr>
              <w:p w14:paraId="5B3D0EF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w:t>
                </w:r>
              </w:p>
            </w:tc>
            <w:tc>
              <w:tcPr>
                <w:tcW w:w="3019" w:type="pct"/>
                <w:tcBorders>
                  <w:bottom w:val="single" w:sz="4" w:space="0" w:color="auto"/>
                </w:tcBorders>
                <w:shd w:val="clear" w:color="auto" w:fill="F3F3F3"/>
                <w:hideMark/>
              </w:tcPr>
              <w:p w14:paraId="5074F3D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rutas, controller y repositorio de sesión</w:t>
                </w:r>
              </w:p>
            </w:tc>
            <w:tc>
              <w:tcPr>
                <w:tcW w:w="859" w:type="pct"/>
                <w:tcBorders>
                  <w:bottom w:val="single" w:sz="4" w:space="0" w:color="auto"/>
                </w:tcBorders>
                <w:shd w:val="clear" w:color="auto" w:fill="F3F3F3"/>
                <w:hideMark/>
              </w:tcPr>
              <w:p w14:paraId="31BABF6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2C0D1B24" w14:textId="77777777" w:rsidTr="00C245F8">
            <w:trPr>
              <w:divId w:val="877863288"/>
              <w:cantSplit/>
              <w:tblHeader/>
            </w:trPr>
            <w:tc>
              <w:tcPr>
                <w:tcW w:w="493" w:type="pct"/>
                <w:tcBorders>
                  <w:bottom w:val="single" w:sz="4" w:space="0" w:color="auto"/>
                </w:tcBorders>
                <w:shd w:val="clear" w:color="auto" w:fill="FFFFFF"/>
                <w:hideMark/>
              </w:tcPr>
              <w:p w14:paraId="279082E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IQ-GD-002</w:t>
                </w:r>
              </w:p>
            </w:tc>
            <w:tc>
              <w:tcPr>
                <w:tcW w:w="629" w:type="pct"/>
                <w:tcBorders>
                  <w:bottom w:val="single" w:sz="4" w:space="0" w:color="auto"/>
                </w:tcBorders>
                <w:shd w:val="clear" w:color="auto" w:fill="FFFFFF"/>
                <w:hideMark/>
              </w:tcPr>
              <w:p w14:paraId="6DFB18D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security</w:t>
                </w:r>
              </w:p>
            </w:tc>
            <w:tc>
              <w:tcPr>
                <w:tcW w:w="3019" w:type="pct"/>
                <w:tcBorders>
                  <w:bottom w:val="single" w:sz="4" w:space="0" w:color="auto"/>
                </w:tcBorders>
                <w:shd w:val="clear" w:color="auto" w:fill="FFFFFF"/>
                <w:hideMark/>
              </w:tcPr>
              <w:p w14:paraId="54F57F3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rutas y tablas core (auditoria.logs, notifications, user_sessions)</w:t>
                </w:r>
              </w:p>
            </w:tc>
            <w:tc>
              <w:tcPr>
                <w:tcW w:w="859" w:type="pct"/>
                <w:tcBorders>
                  <w:bottom w:val="single" w:sz="4" w:space="0" w:color="auto"/>
                </w:tcBorders>
                <w:shd w:val="clear" w:color="auto" w:fill="FFFFFF"/>
                <w:hideMark/>
              </w:tcPr>
              <w:p w14:paraId="691D81E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529EE98D" w14:textId="77777777" w:rsidTr="00C245F8">
            <w:trPr>
              <w:divId w:val="877863288"/>
              <w:cantSplit/>
              <w:tblHeader/>
            </w:trPr>
            <w:tc>
              <w:tcPr>
                <w:tcW w:w="493" w:type="pct"/>
                <w:tcBorders>
                  <w:bottom w:val="single" w:sz="4" w:space="0" w:color="auto"/>
                </w:tcBorders>
                <w:shd w:val="clear" w:color="auto" w:fill="F3F3F3"/>
                <w:hideMark/>
              </w:tcPr>
              <w:p w14:paraId="0DD6EB9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IQ-GD-003</w:t>
                </w:r>
              </w:p>
            </w:tc>
            <w:tc>
              <w:tcPr>
                <w:tcW w:w="629" w:type="pct"/>
                <w:tcBorders>
                  <w:bottom w:val="single" w:sz="4" w:space="0" w:color="auto"/>
                </w:tcBorders>
                <w:shd w:val="clear" w:color="auto" w:fill="F3F3F3"/>
                <w:hideMark/>
              </w:tcPr>
              <w:p w14:paraId="09193D4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auditoria</w:t>
                </w:r>
              </w:p>
            </w:tc>
            <w:tc>
              <w:tcPr>
                <w:tcW w:w="3019" w:type="pct"/>
                <w:tcBorders>
                  <w:bottom w:val="single" w:sz="4" w:space="0" w:color="auto"/>
                </w:tcBorders>
                <w:shd w:val="clear" w:color="auto" w:fill="F3F3F3"/>
                <w:hideMark/>
              </w:tcPr>
              <w:p w14:paraId="2850877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rutas, controller y servicio</w:t>
                </w:r>
              </w:p>
            </w:tc>
            <w:tc>
              <w:tcPr>
                <w:tcW w:w="859" w:type="pct"/>
                <w:tcBorders>
                  <w:bottom w:val="single" w:sz="4" w:space="0" w:color="auto"/>
                </w:tcBorders>
                <w:shd w:val="clear" w:color="auto" w:fill="F3F3F3"/>
                <w:hideMark/>
              </w:tcPr>
              <w:p w14:paraId="34699C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5580D6AF" w14:textId="77777777" w:rsidTr="00C245F8">
            <w:trPr>
              <w:divId w:val="877863288"/>
              <w:cantSplit/>
              <w:tblHeader/>
            </w:trPr>
            <w:tc>
              <w:tcPr>
                <w:tcW w:w="493" w:type="pct"/>
                <w:tcBorders>
                  <w:bottom w:val="single" w:sz="4" w:space="0" w:color="auto"/>
                </w:tcBorders>
                <w:shd w:val="clear" w:color="auto" w:fill="FFFFFF"/>
                <w:hideMark/>
              </w:tcPr>
              <w:p w14:paraId="3572B8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IQ-GD-004</w:t>
                </w:r>
              </w:p>
            </w:tc>
            <w:tc>
              <w:tcPr>
                <w:tcW w:w="629" w:type="pct"/>
                <w:tcBorders>
                  <w:bottom w:val="single" w:sz="4" w:space="0" w:color="auto"/>
                </w:tcBorders>
                <w:shd w:val="clear" w:color="auto" w:fill="FFFFFF"/>
                <w:hideMark/>
              </w:tcPr>
              <w:p w14:paraId="0D198D7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audit-prep</w:t>
                </w:r>
              </w:p>
            </w:tc>
            <w:tc>
              <w:tcPr>
                <w:tcW w:w="3019" w:type="pct"/>
                <w:tcBorders>
                  <w:bottom w:val="single" w:sz="4" w:space="0" w:color="auto"/>
                </w:tcBorders>
                <w:shd w:val="clear" w:color="auto" w:fill="FFFFFF"/>
                <w:hideMark/>
              </w:tcPr>
              <w:p w14:paraId="285477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audit_settings, audit_sections, audit_documents, audit_access_grants</w:t>
                </w:r>
              </w:p>
            </w:tc>
            <w:tc>
              <w:tcPr>
                <w:tcW w:w="859" w:type="pct"/>
                <w:tcBorders>
                  <w:bottom w:val="single" w:sz="4" w:space="0" w:color="auto"/>
                </w:tcBorders>
                <w:shd w:val="clear" w:color="auto" w:fill="FFFFFF"/>
                <w:hideMark/>
              </w:tcPr>
              <w:p w14:paraId="4B88ADD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58DA92FF" w14:textId="77777777" w:rsidTr="00C245F8">
            <w:trPr>
              <w:divId w:val="877863288"/>
              <w:cantSplit/>
              <w:tblHeader/>
            </w:trPr>
            <w:tc>
              <w:tcPr>
                <w:tcW w:w="493" w:type="pct"/>
                <w:tcBorders>
                  <w:bottom w:val="single" w:sz="4" w:space="0" w:color="auto"/>
                </w:tcBorders>
                <w:shd w:val="clear" w:color="auto" w:fill="F3F3F3"/>
                <w:hideMark/>
              </w:tcPr>
              <w:p w14:paraId="4AB8D46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IQ-GD-005</w:t>
                </w:r>
              </w:p>
            </w:tc>
            <w:tc>
              <w:tcPr>
                <w:tcW w:w="629" w:type="pct"/>
                <w:tcBorders>
                  <w:bottom w:val="single" w:sz="4" w:space="0" w:color="auto"/>
                </w:tcBorders>
                <w:shd w:val="clear" w:color="auto" w:fill="F3F3F3"/>
                <w:hideMark/>
              </w:tcPr>
              <w:p w14:paraId="2FB99C0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approvals</w:t>
                </w:r>
              </w:p>
            </w:tc>
            <w:tc>
              <w:tcPr>
                <w:tcW w:w="3019" w:type="pct"/>
                <w:tcBorders>
                  <w:bottom w:val="single" w:sz="4" w:space="0" w:color="auto"/>
                </w:tcBorders>
                <w:shd w:val="clear" w:color="auto" w:fill="F3F3F3"/>
                <w:hideMark/>
              </w:tcPr>
              <w:p w14:paraId="7EA2C6B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rutas, controller y servicio</w:t>
                </w:r>
              </w:p>
            </w:tc>
            <w:tc>
              <w:tcPr>
                <w:tcW w:w="859" w:type="pct"/>
                <w:tcBorders>
                  <w:bottom w:val="single" w:sz="4" w:space="0" w:color="auto"/>
                </w:tcBorders>
                <w:shd w:val="clear" w:color="auto" w:fill="F3F3F3"/>
                <w:hideMark/>
              </w:tcPr>
              <w:p w14:paraId="45AEAAC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2A197887" w14:textId="77777777" w:rsidTr="00C245F8">
            <w:trPr>
              <w:divId w:val="877863288"/>
              <w:cantSplit/>
              <w:tblHeader/>
            </w:trPr>
            <w:tc>
              <w:tcPr>
                <w:tcW w:w="493" w:type="pct"/>
                <w:tcBorders>
                  <w:bottom w:val="single" w:sz="4" w:space="0" w:color="auto"/>
                </w:tcBorders>
                <w:shd w:val="clear" w:color="auto" w:fill="FFFFFF"/>
                <w:hideMark/>
              </w:tcPr>
              <w:p w14:paraId="5446206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IQ-GD-006</w:t>
                </w:r>
              </w:p>
            </w:tc>
            <w:tc>
              <w:tcPr>
                <w:tcW w:w="629" w:type="pct"/>
                <w:tcBorders>
                  <w:bottom w:val="single" w:sz="4" w:space="0" w:color="auto"/>
                </w:tcBorders>
                <w:shd w:val="clear" w:color="auto" w:fill="FFFFFF"/>
                <w:hideMark/>
              </w:tcPr>
              <w:p w14:paraId="2155A1C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management</w:t>
                </w:r>
              </w:p>
            </w:tc>
            <w:tc>
              <w:tcPr>
                <w:tcW w:w="3019" w:type="pct"/>
                <w:tcBorders>
                  <w:bottom w:val="single" w:sz="4" w:space="0" w:color="auto"/>
                </w:tcBorders>
                <w:shd w:val="clear" w:color="auto" w:fill="FFFFFF"/>
                <w:hideMark/>
              </w:tcPr>
              <w:p w14:paraId="6D2C160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rutas, controller y servicio</w:t>
                </w:r>
              </w:p>
            </w:tc>
            <w:tc>
              <w:tcPr>
                <w:tcW w:w="859" w:type="pct"/>
                <w:tcBorders>
                  <w:bottom w:val="single" w:sz="4" w:space="0" w:color="auto"/>
                </w:tcBorders>
                <w:shd w:val="clear" w:color="auto" w:fill="FFFFFF"/>
                <w:hideMark/>
              </w:tcPr>
              <w:p w14:paraId="4F55D0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760A0EB5" w14:textId="77777777" w:rsidTr="00C245F8">
            <w:trPr>
              <w:divId w:val="877863288"/>
              <w:cantSplit/>
              <w:tblHeader/>
            </w:trPr>
            <w:tc>
              <w:tcPr>
                <w:tcW w:w="493" w:type="pct"/>
                <w:tcBorders>
                  <w:bottom w:val="single" w:sz="4" w:space="0" w:color="auto"/>
                </w:tcBorders>
                <w:shd w:val="clear" w:color="auto" w:fill="F3F3F3"/>
                <w:hideMark/>
              </w:tcPr>
              <w:p w14:paraId="2E31956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IQ-GD-007</w:t>
                </w:r>
              </w:p>
            </w:tc>
            <w:tc>
              <w:tcPr>
                <w:tcW w:w="629" w:type="pct"/>
                <w:tcBorders>
                  <w:bottom w:val="single" w:sz="4" w:space="0" w:color="auto"/>
                </w:tcBorders>
                <w:shd w:val="clear" w:color="auto" w:fill="F3F3F3"/>
                <w:hideMark/>
              </w:tcPr>
              <w:p w14:paraId="3F3E744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documents</w:t>
                </w:r>
              </w:p>
            </w:tc>
            <w:tc>
              <w:tcPr>
                <w:tcW w:w="3019" w:type="pct"/>
                <w:tcBorders>
                  <w:bottom w:val="single" w:sz="4" w:space="0" w:color="auto"/>
                </w:tcBorders>
                <w:shd w:val="clear" w:color="auto" w:fill="F3F3F3"/>
                <w:hideMark/>
              </w:tcPr>
              <w:p w14:paraId="59FEAC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documents.routes.js, controller y servicio</w:t>
                </w:r>
              </w:p>
            </w:tc>
            <w:tc>
              <w:tcPr>
                <w:tcW w:w="859" w:type="pct"/>
                <w:tcBorders>
                  <w:bottom w:val="single" w:sz="4" w:space="0" w:color="auto"/>
                </w:tcBorders>
                <w:shd w:val="clear" w:color="auto" w:fill="F3F3F3"/>
                <w:hideMark/>
              </w:tcPr>
              <w:p w14:paraId="1A2E1C8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3E148830" w14:textId="77777777" w:rsidTr="00C245F8">
            <w:trPr>
              <w:divId w:val="877863288"/>
              <w:cantSplit/>
              <w:tblHeader/>
            </w:trPr>
            <w:tc>
              <w:tcPr>
                <w:tcW w:w="493" w:type="pct"/>
                <w:tcBorders>
                  <w:bottom w:val="single" w:sz="4" w:space="0" w:color="auto"/>
                </w:tcBorders>
                <w:shd w:val="clear" w:color="auto" w:fill="FFFFFF"/>
                <w:hideMark/>
              </w:tcPr>
              <w:p w14:paraId="7AE32C8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IQ-GD-008</w:t>
                </w:r>
              </w:p>
            </w:tc>
            <w:tc>
              <w:tcPr>
                <w:tcW w:w="629" w:type="pct"/>
                <w:tcBorders>
                  <w:bottom w:val="single" w:sz="4" w:space="0" w:color="auto"/>
                </w:tcBorders>
                <w:shd w:val="clear" w:color="auto" w:fill="FFFFFF"/>
                <w:hideMark/>
              </w:tcPr>
              <w:p w14:paraId="782F9A0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files</w:t>
                </w:r>
              </w:p>
            </w:tc>
            <w:tc>
              <w:tcPr>
                <w:tcW w:w="3019" w:type="pct"/>
                <w:tcBorders>
                  <w:bottom w:val="single" w:sz="4" w:space="0" w:color="auto"/>
                </w:tcBorders>
                <w:shd w:val="clear" w:color="auto" w:fill="FFFFFF"/>
                <w:hideMark/>
              </w:tcPr>
              <w:p w14:paraId="55358CF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files.routes.js, controller, servicio y multer</w:t>
                </w:r>
              </w:p>
            </w:tc>
            <w:tc>
              <w:tcPr>
                <w:tcW w:w="859" w:type="pct"/>
                <w:tcBorders>
                  <w:bottom w:val="single" w:sz="4" w:space="0" w:color="auto"/>
                </w:tcBorders>
                <w:shd w:val="clear" w:color="auto" w:fill="FFFFFF"/>
                <w:hideMark/>
              </w:tcPr>
              <w:p w14:paraId="026D81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1A370288" w14:textId="77777777" w:rsidTr="00C245F8">
            <w:trPr>
              <w:divId w:val="877863288"/>
              <w:cantSplit/>
              <w:tblHeader/>
            </w:trPr>
            <w:tc>
              <w:tcPr>
                <w:tcW w:w="493" w:type="pct"/>
                <w:tcBorders>
                  <w:bottom w:val="single" w:sz="4" w:space="0" w:color="auto"/>
                </w:tcBorders>
                <w:shd w:val="clear" w:color="auto" w:fill="F3F3F3"/>
                <w:hideMark/>
              </w:tcPr>
              <w:p w14:paraId="34B9781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IQ-GD-009</w:t>
                </w:r>
              </w:p>
            </w:tc>
            <w:tc>
              <w:tcPr>
                <w:tcW w:w="629" w:type="pct"/>
                <w:tcBorders>
                  <w:bottom w:val="single" w:sz="4" w:space="0" w:color="auto"/>
                </w:tcBorders>
                <w:shd w:val="clear" w:color="auto" w:fill="F3F3F3"/>
                <w:hideMark/>
              </w:tcPr>
              <w:p w14:paraId="4A404B3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notifications</w:t>
                </w:r>
              </w:p>
            </w:tc>
            <w:tc>
              <w:tcPr>
                <w:tcW w:w="3019" w:type="pct"/>
                <w:tcBorders>
                  <w:bottom w:val="single" w:sz="4" w:space="0" w:color="auto"/>
                </w:tcBorders>
                <w:shd w:val="clear" w:color="auto" w:fill="F3F3F3"/>
                <w:hideMark/>
              </w:tcPr>
              <w:p w14:paraId="1F916BE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rutas, controller y servicio</w:t>
                </w:r>
              </w:p>
            </w:tc>
            <w:tc>
              <w:tcPr>
                <w:tcW w:w="859" w:type="pct"/>
                <w:tcBorders>
                  <w:bottom w:val="single" w:sz="4" w:space="0" w:color="auto"/>
                </w:tcBorders>
                <w:shd w:val="clear" w:color="auto" w:fill="F3F3F3"/>
                <w:hideMark/>
              </w:tcPr>
              <w:p w14:paraId="28E5FD6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6FC578B3" w14:textId="77777777" w:rsidTr="00C245F8">
            <w:trPr>
              <w:divId w:val="877863288"/>
              <w:cantSplit/>
              <w:tblHeader/>
            </w:trPr>
            <w:tc>
              <w:tcPr>
                <w:tcW w:w="493" w:type="pct"/>
                <w:tcBorders>
                  <w:bottom w:val="single" w:sz="4" w:space="0" w:color="auto"/>
                </w:tcBorders>
                <w:shd w:val="clear" w:color="auto" w:fill="FFFFFF"/>
                <w:hideMark/>
              </w:tcPr>
              <w:p w14:paraId="4B68D20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IQ-GD-010</w:t>
                </w:r>
              </w:p>
            </w:tc>
            <w:tc>
              <w:tcPr>
                <w:tcW w:w="629" w:type="pct"/>
                <w:tcBorders>
                  <w:bottom w:val="single" w:sz="4" w:space="0" w:color="auto"/>
                </w:tcBorders>
                <w:shd w:val="clear" w:color="auto" w:fill="FFFFFF"/>
                <w:hideMark/>
              </w:tcPr>
              <w:p w14:paraId="0F4E405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dashboard</w:t>
                </w:r>
              </w:p>
            </w:tc>
            <w:tc>
              <w:tcPr>
                <w:tcW w:w="3019" w:type="pct"/>
                <w:tcBorders>
                  <w:bottom w:val="single" w:sz="4" w:space="0" w:color="auto"/>
                </w:tcBorders>
                <w:shd w:val="clear" w:color="auto" w:fill="FFFFFF"/>
                <w:hideMark/>
              </w:tcPr>
              <w:p w14:paraId="480735B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 ruta montada /api/v1/dashboard/comercial/summary</w:t>
                </w:r>
              </w:p>
            </w:tc>
            <w:tc>
              <w:tcPr>
                <w:tcW w:w="859" w:type="pct"/>
                <w:tcBorders>
                  <w:bottom w:val="single" w:sz="4" w:space="0" w:color="auto"/>
                </w:tcBorders>
                <w:shd w:val="clear" w:color="auto" w:fill="FFFFFF"/>
                <w:hideMark/>
              </w:tcPr>
              <w:p w14:paraId="57A4FE8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7C6CD4BC" w14:textId="77777777" w:rsidTr="00C245F8">
            <w:trPr>
              <w:divId w:val="877863288"/>
              <w:cantSplit/>
              <w:tblHeader/>
            </w:trPr>
            <w:tc>
              <w:tcPr>
                <w:tcW w:w="493" w:type="pct"/>
                <w:tcBorders>
                  <w:bottom w:val="single" w:sz="4" w:space="0" w:color="auto"/>
                </w:tcBorders>
                <w:shd w:val="clear" w:color="auto" w:fill="F3F3F3"/>
                <w:hideMark/>
              </w:tcPr>
              <w:p w14:paraId="05B46E4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IQ-GD-011</w:t>
                </w:r>
              </w:p>
            </w:tc>
            <w:tc>
              <w:tcPr>
                <w:tcW w:w="629" w:type="pct"/>
                <w:tcBorders>
                  <w:bottom w:val="single" w:sz="4" w:space="0" w:color="auto"/>
                </w:tcBorders>
                <w:shd w:val="clear" w:color="auto" w:fill="F3F3F3"/>
                <w:hideMark/>
              </w:tcPr>
              <w:p w14:paraId="75F862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3019" w:type="pct"/>
                <w:tcBorders>
                  <w:bottom w:val="single" w:sz="4" w:space="0" w:color="auto"/>
                </w:tcBorders>
                <w:shd w:val="clear" w:color="auto" w:fill="F3F3F3"/>
                <w:hideMark/>
              </w:tcPr>
              <w:p w14:paraId="54F342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rutas, controller, servicio y callback publico exceptuado</w:t>
                </w:r>
              </w:p>
            </w:tc>
            <w:tc>
              <w:tcPr>
                <w:tcW w:w="859" w:type="pct"/>
                <w:tcBorders>
                  <w:bottom w:val="single" w:sz="4" w:space="0" w:color="auto"/>
                </w:tcBorders>
                <w:shd w:val="clear" w:color="auto" w:fill="F3F3F3"/>
                <w:hideMark/>
              </w:tcPr>
              <w:p w14:paraId="1353443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679AB260" w14:textId="77777777" w:rsidTr="00C245F8">
            <w:trPr>
              <w:divId w:val="877863288"/>
              <w:cantSplit/>
              <w:tblHeader/>
            </w:trPr>
            <w:tc>
              <w:tcPr>
                <w:tcW w:w="493" w:type="pct"/>
                <w:tcBorders>
                  <w:bottom w:val="single" w:sz="4" w:space="0" w:color="auto"/>
                </w:tcBorders>
                <w:shd w:val="clear" w:color="auto" w:fill="FFFFFF"/>
                <w:hideMark/>
              </w:tcPr>
              <w:p w14:paraId="762A19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IQ-GD-012</w:t>
                </w:r>
              </w:p>
            </w:tc>
            <w:tc>
              <w:tcPr>
                <w:tcW w:w="629" w:type="pct"/>
                <w:tcBorders>
                  <w:bottom w:val="single" w:sz="4" w:space="0" w:color="auto"/>
                </w:tcBorders>
                <w:shd w:val="clear" w:color="auto" w:fill="FFFFFF"/>
                <w:hideMark/>
              </w:tcPr>
              <w:p w14:paraId="4823D7D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3019" w:type="pct"/>
                <w:tcBorders>
                  <w:bottom w:val="single" w:sz="4" w:space="0" w:color="auto"/>
                </w:tcBorders>
                <w:shd w:val="clear" w:color="auto" w:fill="FFFFFF"/>
                <w:hideMark/>
              </w:tcPr>
              <w:p w14:paraId="221B6EC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 tabla user_gmail_tokens para persistencia OAuth</w:t>
                </w:r>
              </w:p>
            </w:tc>
            <w:tc>
              <w:tcPr>
                <w:tcW w:w="859" w:type="pct"/>
                <w:tcBorders>
                  <w:bottom w:val="single" w:sz="4" w:space="0" w:color="auto"/>
                </w:tcBorders>
                <w:shd w:val="clear" w:color="auto" w:fill="FFFFFF"/>
                <w:hideMark/>
              </w:tcPr>
              <w:p w14:paraId="117599D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w:t>
                </w:r>
              </w:p>
            </w:tc>
          </w:tr>
          <w:tr w:rsidR="00C245F8" w:rsidRPr="00C245F8" w14:paraId="69B62C6B" w14:textId="77777777" w:rsidTr="00C245F8">
            <w:trPr>
              <w:divId w:val="877863288"/>
              <w:cantSplit/>
              <w:tblHeader/>
            </w:trPr>
            <w:tc>
              <w:tcPr>
                <w:tcW w:w="493" w:type="pct"/>
                <w:tcBorders>
                  <w:bottom w:val="single" w:sz="4" w:space="0" w:color="auto"/>
                </w:tcBorders>
                <w:shd w:val="clear" w:color="auto" w:fill="F3F3F3"/>
                <w:hideMark/>
              </w:tcPr>
              <w:p w14:paraId="34BA09B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IQ-GD-013</w:t>
                </w:r>
              </w:p>
            </w:tc>
            <w:tc>
              <w:tcPr>
                <w:tcW w:w="629" w:type="pct"/>
                <w:tcBorders>
                  <w:bottom w:val="single" w:sz="4" w:space="0" w:color="auto"/>
                </w:tcBorders>
                <w:shd w:val="clear" w:color="auto" w:fill="F3F3F3"/>
                <w:hideMark/>
              </w:tcPr>
              <w:p w14:paraId="60132FC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w:t>
                </w:r>
              </w:p>
            </w:tc>
            <w:tc>
              <w:tcPr>
                <w:tcW w:w="3019" w:type="pct"/>
                <w:tcBorders>
                  <w:bottom w:val="single" w:sz="4" w:space="0" w:color="auto"/>
                </w:tcBorders>
                <w:shd w:val="clear" w:color="auto" w:fill="F3F3F3"/>
                <w:hideMark/>
              </w:tcPr>
              <w:p w14:paraId="5B1BF87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rutas, alias versionado y dependencias SQL core</w:t>
                </w:r>
              </w:p>
            </w:tc>
            <w:tc>
              <w:tcPr>
                <w:tcW w:w="859" w:type="pct"/>
                <w:tcBorders>
                  <w:bottom w:val="single" w:sz="4" w:space="0" w:color="auto"/>
                </w:tcBorders>
                <w:shd w:val="clear" w:color="auto" w:fill="F3F3F3"/>
                <w:hideMark/>
              </w:tcPr>
              <w:p w14:paraId="5B1903D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Conforme parcial</w:t>
                </w:r>
              </w:p>
            </w:tc>
          </w:tr>
          <w:tr w:rsidR="00C245F8" w:rsidRPr="00C245F8" w14:paraId="69F3A60C" w14:textId="77777777" w:rsidTr="00C245F8">
            <w:trPr>
              <w:divId w:val="877863288"/>
              <w:cantSplit/>
              <w:tblHeader/>
            </w:trPr>
            <w:tc>
              <w:tcPr>
                <w:tcW w:w="493" w:type="pct"/>
                <w:shd w:val="clear" w:color="auto" w:fill="FFFFFF"/>
                <w:hideMark/>
              </w:tcPr>
              <w:p w14:paraId="0CD2FDB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IQ-GD-014</w:t>
                </w:r>
              </w:p>
            </w:tc>
            <w:tc>
              <w:tcPr>
                <w:tcW w:w="629" w:type="pct"/>
                <w:shd w:val="clear" w:color="auto" w:fill="FFFFFF"/>
                <w:hideMark/>
              </w:tcPr>
              <w:p w14:paraId="155CC84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security</w:t>
                </w:r>
              </w:p>
            </w:tc>
            <w:tc>
              <w:tcPr>
                <w:tcW w:w="3019" w:type="pct"/>
                <w:shd w:val="clear" w:color="auto" w:fill="FFFFFF"/>
                <w:hideMark/>
              </w:tcPr>
              <w:p w14:paraId="237B068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Existen tablas auxiliares esperadas por security.whitelist.js y security.siem.js</w:t>
                </w:r>
              </w:p>
            </w:tc>
            <w:tc>
              <w:tcPr>
                <w:tcW w:w="859" w:type="pct"/>
                <w:shd w:val="clear" w:color="auto" w:fill="FFFFFF"/>
                <w:hideMark/>
              </w:tcPr>
              <w:p w14:paraId="41B579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 conforme parcial</w:t>
                </w:r>
              </w:p>
            </w:tc>
          </w:tr>
        </w:tbl>
        <w:p w14:paraId="4335FEC3"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4. Conclusiones de IQ</w:t>
          </w:r>
        </w:p>
        <w:p w14:paraId="097B67F8"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Área 01 queda instalada y operativa de forma mayoritariamente conforme para su flujo core ampliado. La incorporacion de gestión documental, archivos, notificaciones, dashboard y Gmail se encuentra respaldada por montaje real de rutas y por dependencias tecnicas verificables. Los puntos parciales se concentran en artefactos auxiliares de seguridad y dependencias SQL especializadas de firma.</w:t>
          </w:r>
        </w:p>
        <w:p w14:paraId="5E504280"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t>OQ - AREA 01 GOBIERNO, SEGURIDAD, CUMPLIMIENTO Y GESTION DOCUMENTAL</w:t>
          </w:r>
        </w:p>
        <w:p w14:paraId="48140530"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calificación operacional consolida la comprobacion funcional del área bajo condiciones normales y de error controlado, verificando que las funciones implementadas respondan de forma coherente a la especificacion vigente.</w:t>
          </w:r>
        </w:p>
        <w:p w14:paraId="4317D05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Introducción</w:t>
          </w:r>
        </w:p>
        <w:p w14:paraId="03A15608"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calificación operacional del Área 01 se orienta a demostrar que los módulos incluidos en su alcance ejecutan las funciones esperadas de manera coherente con la especificacion funcional vigente. El foco principal es validar autenticación, seguridad, auditoria, preparacion documental, aprobaciones, gestión gerencial, documentos, archivos, notificaciones, dashboard, Gmail y firma documental bajo condiciones normales y de error controlado.</w:t>
          </w:r>
        </w:p>
        <w:p w14:paraId="5F6E2701"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Casos OQ por módulo</w:t>
          </w:r>
        </w:p>
        <w:p w14:paraId="1FDB30C0"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auth</w:t>
          </w:r>
        </w:p>
        <w:p w14:paraId="36E9F1FE" w14:textId="77777777" w:rsidR="00C245F8" w:rsidRPr="00C245F8" w:rsidRDefault="00C245F8" w:rsidP="00C245F8">
          <w:pPr>
            <w:numPr>
              <w:ilvl w:val="0"/>
              <w:numId w:val="7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/api/v1/auth/google: redirige a Google OAuth.</w:t>
          </w:r>
        </w:p>
        <w:p w14:paraId="47F5789C" w14:textId="77777777" w:rsidR="00C245F8" w:rsidRPr="00C245F8" w:rsidRDefault="00C245F8" w:rsidP="00C245F8">
          <w:pPr>
            <w:numPr>
              <w:ilvl w:val="0"/>
              <w:numId w:val="7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/api/v1/auth/google/callback?code=*: crea o actualiza usuario, crea sesión y registra auditoria.</w:t>
          </w:r>
        </w:p>
        <w:p w14:paraId="2F20E29F" w14:textId="77777777" w:rsidR="00C245F8" w:rsidRPr="00C245F8" w:rsidRDefault="00C245F8" w:rsidP="00C245F8">
          <w:pPr>
            <w:numPr>
              <w:ilvl w:val="0"/>
              <w:numId w:val="7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/api/v1/auth/me: devuelve perfil autenticado.</w:t>
          </w:r>
        </w:p>
        <w:p w14:paraId="1BA2C176" w14:textId="77777777" w:rsidR="00C245F8" w:rsidRPr="00C245F8" w:rsidRDefault="00C245F8" w:rsidP="00C245F8">
          <w:pPr>
            <w:numPr>
              <w:ilvl w:val="0"/>
              <w:numId w:val="7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/api/v1/auth/refresh: renueva tokens solo si el refresh token corresponde a una sesión activa.</w:t>
          </w:r>
        </w:p>
        <w:p w14:paraId="4DE47B39" w14:textId="77777777" w:rsidR="00C245F8" w:rsidRPr="00C245F8" w:rsidRDefault="00C245F8" w:rsidP="00C245F8">
          <w:pPr>
            <w:numPr>
              <w:ilvl w:val="0"/>
              <w:numId w:val="7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/api/v1/auth/lopdp/accept: guarda evidencia interna en Drive y actualiza users y user_lopdp_consents.</w:t>
          </w:r>
        </w:p>
        <w:p w14:paraId="51580BC1"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lastRenderedPageBreak/>
            <w:t>security</w:t>
          </w:r>
        </w:p>
        <w:p w14:paraId="39C7C0FB" w14:textId="77777777" w:rsidR="00C245F8" w:rsidRPr="00C245F8" w:rsidRDefault="00C245F8" w:rsidP="00C245F8">
          <w:pPr>
            <w:numPr>
              <w:ilvl w:val="0"/>
              <w:numId w:val="8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/api/v1/security/offhours-logins: devuelve eventos off-hours saneados y paginados.</w:t>
          </w:r>
        </w:p>
        <w:p w14:paraId="3F433D2B" w14:textId="77777777" w:rsidR="00C245F8" w:rsidRPr="00C245F8" w:rsidRDefault="00C245F8" w:rsidP="00C245F8">
          <w:pPr>
            <w:numPr>
              <w:ilvl w:val="0"/>
              <w:numId w:val="8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/api/v1/security/offhours-logins/:id/timeline: devuelve timeline asociado al correlation_id.</w:t>
          </w:r>
        </w:p>
        <w:p w14:paraId="118E6840" w14:textId="77777777" w:rsidR="00C245F8" w:rsidRPr="00C245F8" w:rsidRDefault="00C245F8" w:rsidP="00C245F8">
          <w:pPr>
            <w:numPr>
              <w:ilvl w:val="0"/>
              <w:numId w:val="8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/api/v1/security/offhours-logins/:id/review: marca notificaciones de seguridad como revisadas.</w:t>
          </w:r>
        </w:p>
        <w:p w14:paraId="1F42199F" w14:textId="77777777" w:rsidR="00C245F8" w:rsidRPr="00C245F8" w:rsidRDefault="00C245F8" w:rsidP="00C245F8">
          <w:pPr>
            <w:numPr>
              <w:ilvl w:val="0"/>
              <w:numId w:val="8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/api/v1/security/offhours-logins/export: exporta CSV o JSON saneado.</w:t>
          </w:r>
        </w:p>
        <w:p w14:paraId="45DDAF58"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auditoria</w:t>
          </w:r>
        </w:p>
        <w:p w14:paraId="649CA0DA" w14:textId="77777777" w:rsidR="00C245F8" w:rsidRPr="00C245F8" w:rsidRDefault="00C245F8" w:rsidP="00C245F8">
          <w:pPr>
            <w:numPr>
              <w:ilvl w:val="0"/>
              <w:numId w:val="8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/api/v1/auditoria, GET /api/v1/auditoria/:id, GET /api/v1/auditoria/export/csv deben listar, detallar y exportar la bitacora.</w:t>
          </w:r>
        </w:p>
        <w:p w14:paraId="67D3BBE3"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audit-prep</w:t>
          </w:r>
        </w:p>
        <w:p w14:paraId="40DBD47F" w14:textId="77777777" w:rsidR="00C245F8" w:rsidRPr="00C245F8" w:rsidRDefault="00C245F8" w:rsidP="00C245F8">
          <w:pPr>
            <w:numPr>
              <w:ilvl w:val="0"/>
              <w:numId w:val="8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/api/v1/audit-prep/status devuelve estado y ventana.</w:t>
          </w:r>
        </w:p>
        <w:p w14:paraId="4C73EE98" w14:textId="77777777" w:rsidR="00C245F8" w:rsidRPr="00C245F8" w:rsidRDefault="00C245F8" w:rsidP="00C245F8">
          <w:pPr>
            <w:numPr>
              <w:ilvl w:val="0"/>
              <w:numId w:val="8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PUT /api/v1/audit-prep/status actualiza modo y fechas.</w:t>
          </w:r>
        </w:p>
        <w:p w14:paraId="16950A9F" w14:textId="77777777" w:rsidR="00C245F8" w:rsidRPr="00C245F8" w:rsidRDefault="00C245F8" w:rsidP="00C245F8">
          <w:pPr>
            <w:numPr>
              <w:ilvl w:val="0"/>
              <w:numId w:val="8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/api/v1/audit-prep/sections filtra secciones por rol.</w:t>
          </w:r>
        </w:p>
        <w:p w14:paraId="6EC54196" w14:textId="77777777" w:rsidR="00C245F8" w:rsidRPr="00C245F8" w:rsidRDefault="00C245F8" w:rsidP="00C245F8">
          <w:pPr>
            <w:numPr>
              <w:ilvl w:val="0"/>
              <w:numId w:val="8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/api/v1/audit-prep/documents/upload valida archivo, crea carpeta Drive y registra audit_documents.</w:t>
          </w:r>
        </w:p>
        <w:p w14:paraId="207210CE" w14:textId="77777777" w:rsidR="00C245F8" w:rsidRPr="00C245F8" w:rsidRDefault="00C245F8" w:rsidP="00C245F8">
          <w:pPr>
            <w:numPr>
              <w:ilvl w:val="0"/>
              <w:numId w:val="8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/api/v1/audit-prep/documents/:id/download entrega documento si la sección esta permitida.</w:t>
          </w:r>
        </w:p>
        <w:p w14:paraId="52FB654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approvals</w:t>
          </w:r>
        </w:p>
        <w:p w14:paraId="116A6391" w14:textId="77777777" w:rsidR="00C245F8" w:rsidRPr="00C245F8" w:rsidRDefault="00C245F8" w:rsidP="00C245F8">
          <w:pPr>
            <w:numPr>
              <w:ilvl w:val="0"/>
              <w:numId w:val="8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/api/v1/approvals/pending lista pendientes del flujo soportado.</w:t>
          </w:r>
        </w:p>
        <w:p w14:paraId="397A5950" w14:textId="77777777" w:rsidR="00C245F8" w:rsidRPr="00C245F8" w:rsidRDefault="00C245F8" w:rsidP="00C245F8">
          <w:pPr>
            <w:numPr>
              <w:ilvl w:val="0"/>
              <w:numId w:val="8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/api/v1/approvals/:id/approve y POST /api/v1/approvals/:id/reject registran decision y actualizan requests.status.</w:t>
          </w:r>
        </w:p>
        <w:p w14:paraId="25C12F46"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management</w:t>
          </w:r>
        </w:p>
        <w:p w14:paraId="7F3F68C4" w14:textId="77777777" w:rsidR="00C245F8" w:rsidRPr="00C245F8" w:rsidRDefault="00C245F8" w:rsidP="00C245F8">
          <w:pPr>
            <w:numPr>
              <w:ilvl w:val="0"/>
              <w:numId w:val="8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/api/v1/management/stats, GET /api/v1/management/requests, GET /api/v1/management/trace/:id, GET /api/v1/management/documents/:id deben devolver metricas, solicitudes, trazabilidad y soporte documental.</w:t>
          </w:r>
        </w:p>
        <w:p w14:paraId="3EA32D53"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documents</w:t>
          </w:r>
        </w:p>
        <w:p w14:paraId="150EA864" w14:textId="77777777" w:rsidR="00C245F8" w:rsidRPr="00C245F8" w:rsidRDefault="00C245F8" w:rsidP="00C245F8">
          <w:pPr>
            <w:numPr>
              <w:ilvl w:val="0"/>
              <w:numId w:val="8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/api/v1/documents/from-template crea documento desde plantilla.</w:t>
          </w:r>
        </w:p>
        <w:p w14:paraId="6E5EB2A2" w14:textId="77777777" w:rsidR="00C245F8" w:rsidRPr="00C245F8" w:rsidRDefault="00C245F8" w:rsidP="00C245F8">
          <w:pPr>
            <w:numPr>
              <w:ilvl w:val="0"/>
              <w:numId w:val="8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/api/v1/documents/by-request/:requestId lista documentos por solicitud.</w:t>
          </w:r>
        </w:p>
        <w:p w14:paraId="41F7D46E" w14:textId="77777777" w:rsidR="00C245F8" w:rsidRPr="00C245F8" w:rsidRDefault="00C245F8" w:rsidP="00C245F8">
          <w:pPr>
            <w:numPr>
              <w:ilvl w:val="0"/>
              <w:numId w:val="8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/api/v1/documents/:documentId/sign inserta firma posicionada.</w:t>
          </w:r>
        </w:p>
        <w:p w14:paraId="5B9D693C" w14:textId="77777777" w:rsidR="00C245F8" w:rsidRPr="00C245F8" w:rsidRDefault="00C245F8" w:rsidP="00C245F8">
          <w:pPr>
            <w:numPr>
              <w:ilvl w:val="0"/>
              <w:numId w:val="8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/api/v1/documents/:documentId/export-pdf exporta PDF.</w:t>
          </w:r>
        </w:p>
        <w:p w14:paraId="40DB0481"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files</w:t>
          </w:r>
        </w:p>
        <w:p w14:paraId="2D489D4F" w14:textId="77777777" w:rsidR="00C245F8" w:rsidRPr="00C245F8" w:rsidRDefault="00C245F8" w:rsidP="00C245F8">
          <w:pPr>
            <w:numPr>
              <w:ilvl w:val="0"/>
              <w:numId w:val="8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/api/v1/files/upload/:requestId carga adjuntos.</w:t>
          </w:r>
        </w:p>
        <w:p w14:paraId="55C7AE5F" w14:textId="77777777" w:rsidR="00C245F8" w:rsidRPr="00C245F8" w:rsidRDefault="00C245F8" w:rsidP="00C245F8">
          <w:pPr>
            <w:numPr>
              <w:ilvl w:val="0"/>
              <w:numId w:val="8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/api/v1/files/by-request/:requestId lista adjuntos.</w:t>
          </w:r>
        </w:p>
        <w:p w14:paraId="68796812" w14:textId="77777777" w:rsidR="00C245F8" w:rsidRPr="00C245F8" w:rsidRDefault="00C245F8" w:rsidP="00C245F8">
          <w:pPr>
            <w:numPr>
              <w:ilvl w:val="0"/>
              <w:numId w:val="8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/api/v1/files/:fileId/download descarga archivo.</w:t>
          </w:r>
        </w:p>
        <w:p w14:paraId="149A7A85" w14:textId="77777777" w:rsidR="00C245F8" w:rsidRPr="00C245F8" w:rsidRDefault="00C245F8" w:rsidP="00C245F8">
          <w:pPr>
            <w:numPr>
              <w:ilvl w:val="0"/>
              <w:numId w:val="86"/>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DELETE /api/v1/files/:fileId elimina archivo solo si el rol esta autorizado.</w:t>
          </w:r>
        </w:p>
        <w:p w14:paraId="055AFD16"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notifications</w:t>
          </w:r>
        </w:p>
        <w:p w14:paraId="0EABF463" w14:textId="77777777" w:rsidR="00C245F8" w:rsidRPr="00C245F8" w:rsidRDefault="00C245F8" w:rsidP="00C245F8">
          <w:pPr>
            <w:numPr>
              <w:ilvl w:val="0"/>
              <w:numId w:val="8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/api/v1/notifications devuelve notificaciones del usuario y conteo no leido.</w:t>
          </w:r>
        </w:p>
        <w:p w14:paraId="75CB20B3" w14:textId="77777777" w:rsidR="00C245F8" w:rsidRPr="00C245F8" w:rsidRDefault="00C245F8" w:rsidP="00C245F8">
          <w:pPr>
            <w:numPr>
              <w:ilvl w:val="0"/>
              <w:numId w:val="8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/api/v1/notifications crea notificacion; si apunta a otro usuario exige rol privilegiado.</w:t>
          </w:r>
        </w:p>
        <w:p w14:paraId="0CB26FB6" w14:textId="77777777" w:rsidR="00C245F8" w:rsidRPr="00C245F8" w:rsidRDefault="00C245F8" w:rsidP="00C245F8">
          <w:pPr>
            <w:numPr>
              <w:ilvl w:val="0"/>
              <w:numId w:val="87"/>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PATCH /api/v1/notifications/:id/read, PATCH /api/v1/notifications/read-all, DELETE /api/v1/notifications/clear gestionan la bandeja.</w:t>
          </w:r>
        </w:p>
        <w:p w14:paraId="3474562F"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dashboard</w:t>
          </w:r>
        </w:p>
        <w:p w14:paraId="6E1B2456" w14:textId="77777777" w:rsidR="00C245F8" w:rsidRPr="00C245F8" w:rsidRDefault="00C245F8" w:rsidP="00C245F8">
          <w:pPr>
            <w:numPr>
              <w:ilvl w:val="0"/>
              <w:numId w:val="8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/api/v1/dashboard/comercial/summary devuelve resumen operacional comercial para rol autorizado.</w:t>
          </w:r>
        </w:p>
        <w:p w14:paraId="224DDA39" w14:textId="77777777" w:rsidR="00C245F8" w:rsidRPr="00C245F8" w:rsidRDefault="00C245F8" w:rsidP="00C245F8">
          <w:pPr>
            <w:numPr>
              <w:ilvl w:val="0"/>
              <w:numId w:val="88"/>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GET /api/v1/dashboard/comercial/summary?fresh=1 invalida cache y devuelve resumen fresco.</w:t>
          </w:r>
        </w:p>
        <w:p w14:paraId="1FB9949A"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gmail</w:t>
          </w:r>
        </w:p>
        <w:p w14:paraId="2D868DE5" w14:textId="77777777" w:rsidR="00C245F8" w:rsidRPr="00C245F8" w:rsidRDefault="00C245F8" w:rsidP="00C245F8">
          <w:pPr>
            <w:numPr>
              <w:ilvl w:val="0"/>
              <w:numId w:val="8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/api/v1/gmail/auth/url devuelve URL de autorización Gmail.</w:t>
          </w:r>
        </w:p>
        <w:p w14:paraId="1DFE5BA4" w14:textId="77777777" w:rsidR="00C245F8" w:rsidRPr="00C245F8" w:rsidRDefault="00C245F8" w:rsidP="00C245F8">
          <w:pPr>
            <w:numPr>
              <w:ilvl w:val="0"/>
              <w:numId w:val="8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/api/v1/gmail/auth/callback?code=* guarda tokens del usuario y devuelve pagina de autorización exitosa.</w:t>
          </w:r>
        </w:p>
        <w:p w14:paraId="420E6710" w14:textId="77777777" w:rsidR="00C245F8" w:rsidRPr="00C245F8" w:rsidRDefault="00C245F8" w:rsidP="00C245F8">
          <w:pPr>
            <w:numPr>
              <w:ilvl w:val="0"/>
              <w:numId w:val="8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/api/v1/gmail/auth/status informa si el usuario tiene Gmail autorizado.</w:t>
          </w:r>
        </w:p>
        <w:p w14:paraId="3D94AB67" w14:textId="77777777" w:rsidR="00C245F8" w:rsidRPr="00C245F8" w:rsidRDefault="00C245F8" w:rsidP="00C245F8">
          <w:pPr>
            <w:numPr>
              <w:ilvl w:val="0"/>
              <w:numId w:val="8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/api/v1/gmail/send envia email usando la cuenta autorizada del usuario.</w:t>
          </w:r>
        </w:p>
        <w:p w14:paraId="0B80590D" w14:textId="77777777" w:rsidR="00C245F8" w:rsidRPr="00C245F8" w:rsidRDefault="00C245F8" w:rsidP="00C245F8">
          <w:pPr>
            <w:numPr>
              <w:ilvl w:val="0"/>
              <w:numId w:val="89"/>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DELETE /api/v1/gmail/auth/revoke revoca el acceso y elimina los tokens.</w:t>
          </w:r>
        </w:p>
        <w:p w14:paraId="55E4F7E7"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szCs w:val="22"/>
            </w:rPr>
          </w:pPr>
          <w:r w:rsidRPr="00C245F8">
            <w:rPr>
              <w:rFonts w:ascii="Aptos" w:eastAsia="Times New Roman" w:hAnsi="Aptos"/>
              <w:b/>
              <w:color w:val="8D648C"/>
              <w:sz w:val="22"/>
            </w:rPr>
            <w:t>signature</w:t>
          </w:r>
        </w:p>
        <w:p w14:paraId="4C072AE4" w14:textId="77777777" w:rsidR="00C245F8" w:rsidRPr="00C245F8" w:rsidRDefault="00C245F8" w:rsidP="00C245F8">
          <w:pPr>
            <w:numPr>
              <w:ilvl w:val="0"/>
              <w:numId w:val="9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POST /api/v1/signature/documents/:documentId/sign calcula hash, inserta firma, crea sello y QR y bloquea documento.</w:t>
          </w:r>
        </w:p>
        <w:p w14:paraId="4A053BBA" w14:textId="77777777" w:rsidR="00C245F8" w:rsidRPr="00C245F8" w:rsidRDefault="00C245F8" w:rsidP="00C245F8">
          <w:pPr>
            <w:numPr>
              <w:ilvl w:val="0"/>
              <w:numId w:val="9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/api/v1/signature/verificar/:token devuelve verificacion publica si el token existe y esta activo.</w:t>
          </w:r>
        </w:p>
        <w:p w14:paraId="45D132AD" w14:textId="77777777" w:rsidR="00C245F8" w:rsidRPr="00C245F8" w:rsidRDefault="00C245F8" w:rsidP="00C245F8">
          <w:pPr>
            <w:numPr>
              <w:ilvl w:val="0"/>
              <w:numId w:val="9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/api/v1/signature/documents/:documentId/audit-trail devuelve trail documental.</w:t>
          </w:r>
        </w:p>
        <w:p w14:paraId="0591E41A" w14:textId="77777777" w:rsidR="00C245F8" w:rsidRPr="00C245F8" w:rsidRDefault="00C245F8" w:rsidP="00C245F8">
          <w:pPr>
            <w:numPr>
              <w:ilvl w:val="0"/>
              <w:numId w:val="90"/>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GET /api/v1/signature/dashboard devuelve metricas del módulo.</w:t>
          </w:r>
        </w:p>
        <w:p w14:paraId="48E8775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3. Escenarios de error a registrar</w:t>
          </w:r>
        </w:p>
        <w:p w14:paraId="1936F96F" w14:textId="77777777" w:rsidR="00C245F8" w:rsidRPr="00C245F8" w:rsidRDefault="00C245F8" w:rsidP="00C245F8">
          <w:pPr>
            <w:numPr>
              <w:ilvl w:val="0"/>
              <w:numId w:val="9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401 token ausente o invalido</w:t>
          </w:r>
        </w:p>
        <w:p w14:paraId="6D0BCCF8" w14:textId="77777777" w:rsidR="00C245F8" w:rsidRPr="00C245F8" w:rsidRDefault="00C245F8" w:rsidP="00C245F8">
          <w:pPr>
            <w:numPr>
              <w:ilvl w:val="0"/>
              <w:numId w:val="9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403 acceso por rol no autorizado</w:t>
          </w:r>
        </w:p>
        <w:p w14:paraId="78C34864" w14:textId="77777777" w:rsidR="00C245F8" w:rsidRPr="00C245F8" w:rsidRDefault="00C245F8" w:rsidP="00C245F8">
          <w:pPr>
            <w:numPr>
              <w:ilvl w:val="0"/>
              <w:numId w:val="9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404 id o token inexistente</w:t>
          </w:r>
        </w:p>
        <w:p w14:paraId="76BD1FBB" w14:textId="77777777" w:rsidR="00C245F8" w:rsidRPr="00C245F8" w:rsidRDefault="00C245F8" w:rsidP="00C245F8">
          <w:pPr>
            <w:numPr>
              <w:ilvl w:val="0"/>
              <w:numId w:val="9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409 conflicto de negocio en audit-prep o documents</w:t>
          </w:r>
        </w:p>
        <w:p w14:paraId="50774F6E" w14:textId="77777777" w:rsidR="00C245F8" w:rsidRPr="00C245F8" w:rsidRDefault="00C245F8" w:rsidP="00C245F8">
          <w:pPr>
            <w:numPr>
              <w:ilvl w:val="0"/>
              <w:numId w:val="9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500 error SQL, integracion Drive, Docs, Gmail o funcion SQL de firma</w:t>
          </w:r>
        </w:p>
        <w:p w14:paraId="0C2F0A9A" w14:textId="77777777" w:rsidR="00C245F8" w:rsidRPr="00C245F8" w:rsidRDefault="00C245F8" w:rsidP="00C245F8">
          <w:pPr>
            <w:numPr>
              <w:ilvl w:val="0"/>
              <w:numId w:val="91"/>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503 indisponibilidad de dashboard por error de base clasificado</w:t>
          </w:r>
        </w:p>
        <w:p w14:paraId="03B66F0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4. Conclusiones de OQ</w:t>
          </w:r>
        </w:p>
        <w:p w14:paraId="08CEBC36"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OQ del Área 01 debe demostrar no solo que autenticación, seguridad, auditoria y firma operan, sino tambien que la gestión documental, los adjuntos, las notificaciones, el dashboard y Gmail responden de forma coherente, trazable y controlada.</w:t>
          </w:r>
        </w:p>
        <w:p w14:paraId="7E171478"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t>PQ - AREA 01 GOBIERNO, SEGURIDAD, CUMPLIMIENTO Y GESTION DOCUMENTAL</w:t>
          </w:r>
        </w:p>
        <w:p w14:paraId="567929E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calificación de desempeño documenta la respuesta del área en condiciones de uso real o representativo, considerando estabilidad, consistencia, trazabilidad y comportamiento repetitivo de los flujos principales.</w:t>
          </w:r>
        </w:p>
        <w:p w14:paraId="0149ECA0"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Introducción</w:t>
          </w:r>
        </w:p>
        <w:p w14:paraId="0C0757D9"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calificación de desempeño del Área 01 tiene como proposito demostrar que los módulos comprendidos dentro del dominio de Gobierno, Seguridad, Cumplimiento y Gestión Documental mantienen un comportamiento estable, consistente y trazable cuando operan en condiciones representativas de uso real.</w:t>
          </w:r>
        </w:p>
        <w:p w14:paraId="10C1C94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Casos PQ</w:t>
          </w:r>
        </w:p>
        <w:tbl>
          <w:tblPr>
            <w:tblStyle w:val="Tablaconcuadrcula"/>
            <w:tblW w:w="5000" w:type="pct"/>
            <w:tblLook w:val="04A0" w:firstRow="1" w:lastRow="0" w:firstColumn="1" w:lastColumn="0" w:noHBand="0" w:noVBand="1"/>
          </w:tblPr>
          <w:tblGrid>
            <w:gridCol w:w="770"/>
            <w:gridCol w:w="1247"/>
            <w:gridCol w:w="4010"/>
            <w:gridCol w:w="3601"/>
          </w:tblGrid>
          <w:tr w:rsidR="00C245F8" w:rsidRPr="00C245F8" w14:paraId="200055A8" w14:textId="77777777" w:rsidTr="00C245F8">
            <w:trPr>
              <w:divId w:val="877863288"/>
              <w:cantSplit/>
              <w:tblHeader/>
            </w:trPr>
            <w:tc>
              <w:tcPr>
                <w:tcW w:w="406" w:type="pct"/>
                <w:tcBorders>
                  <w:bottom w:val="single" w:sz="4" w:space="0" w:color="auto"/>
                </w:tcBorders>
                <w:shd w:val="clear" w:color="auto" w:fill="325483"/>
                <w:hideMark/>
              </w:tcPr>
              <w:p w14:paraId="75532C3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12D397B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Módulo</w:t>
                </w:r>
              </w:p>
            </w:tc>
            <w:tc>
              <w:tcPr>
                <w:tcW w:w="2088" w:type="pct"/>
                <w:tcBorders>
                  <w:bottom w:val="single" w:sz="4" w:space="0" w:color="auto"/>
                </w:tcBorders>
                <w:shd w:val="clear" w:color="auto" w:fill="325483"/>
                <w:hideMark/>
              </w:tcPr>
              <w:p w14:paraId="5A6F974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Escenario</w:t>
                </w:r>
              </w:p>
            </w:tc>
            <w:tc>
              <w:tcPr>
                <w:tcW w:w="1876" w:type="pct"/>
                <w:tcBorders>
                  <w:bottom w:val="single" w:sz="4" w:space="0" w:color="auto"/>
                </w:tcBorders>
                <w:shd w:val="clear" w:color="auto" w:fill="325483"/>
                <w:hideMark/>
              </w:tcPr>
              <w:p w14:paraId="060C46A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Resultado esperado</w:t>
                </w:r>
              </w:p>
            </w:tc>
          </w:tr>
          <w:tr w:rsidR="00C245F8" w:rsidRPr="00C245F8" w14:paraId="13A0FADB" w14:textId="77777777" w:rsidTr="00C245F8">
            <w:trPr>
              <w:divId w:val="877863288"/>
              <w:cantSplit/>
              <w:tblHeader/>
            </w:trPr>
            <w:tc>
              <w:tcPr>
                <w:tcW w:w="406" w:type="pct"/>
                <w:tcBorders>
                  <w:bottom w:val="single" w:sz="4" w:space="0" w:color="auto"/>
                </w:tcBorders>
                <w:shd w:val="clear" w:color="auto" w:fill="F3F3F3"/>
                <w:hideMark/>
              </w:tcPr>
              <w:p w14:paraId="47E2DCB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PQ-GD-001</w:t>
                </w:r>
              </w:p>
            </w:tc>
            <w:tc>
              <w:tcPr>
                <w:tcW w:w="629" w:type="pct"/>
                <w:tcBorders>
                  <w:bottom w:val="single" w:sz="4" w:space="0" w:color="auto"/>
                </w:tcBorders>
                <w:shd w:val="clear" w:color="auto" w:fill="F3F3F3"/>
                <w:hideMark/>
              </w:tcPr>
              <w:p w14:paraId="6539DAF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w:t>
                </w:r>
              </w:p>
            </w:tc>
            <w:tc>
              <w:tcPr>
                <w:tcW w:w="2088" w:type="pct"/>
                <w:tcBorders>
                  <w:bottom w:val="single" w:sz="4" w:space="0" w:color="auto"/>
                </w:tcBorders>
                <w:shd w:val="clear" w:color="auto" w:fill="F3F3F3"/>
                <w:hideMark/>
              </w:tcPr>
              <w:p w14:paraId="77919C4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20 consultas consecutivas a /api/v1/auth/me con el mismo token</w:t>
                </w:r>
              </w:p>
            </w:tc>
            <w:tc>
              <w:tcPr>
                <w:tcW w:w="1876" w:type="pct"/>
                <w:tcBorders>
                  <w:bottom w:val="single" w:sz="4" w:space="0" w:color="auto"/>
                </w:tcBorders>
                <w:shd w:val="clear" w:color="auto" w:fill="F3F3F3"/>
                <w:hideMark/>
              </w:tcPr>
              <w:p w14:paraId="28244CB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respuestas consistentes sin efectos secundarios inesperados</w:t>
                </w:r>
              </w:p>
            </w:tc>
          </w:tr>
          <w:tr w:rsidR="00C245F8" w:rsidRPr="00C245F8" w14:paraId="6FE334A1" w14:textId="77777777" w:rsidTr="00C245F8">
            <w:trPr>
              <w:divId w:val="877863288"/>
              <w:cantSplit/>
              <w:tblHeader/>
            </w:trPr>
            <w:tc>
              <w:tcPr>
                <w:tcW w:w="406" w:type="pct"/>
                <w:tcBorders>
                  <w:bottom w:val="single" w:sz="4" w:space="0" w:color="auto"/>
                </w:tcBorders>
                <w:shd w:val="clear" w:color="auto" w:fill="FFFFFF"/>
                <w:hideMark/>
              </w:tcPr>
              <w:p w14:paraId="21C4514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PQ-GD-002</w:t>
                </w:r>
              </w:p>
            </w:tc>
            <w:tc>
              <w:tcPr>
                <w:tcW w:w="629" w:type="pct"/>
                <w:tcBorders>
                  <w:bottom w:val="single" w:sz="4" w:space="0" w:color="auto"/>
                </w:tcBorders>
                <w:shd w:val="clear" w:color="auto" w:fill="FFFFFF"/>
                <w:hideMark/>
              </w:tcPr>
              <w:p w14:paraId="036E6FE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w:t>
                </w:r>
              </w:p>
            </w:tc>
            <w:tc>
              <w:tcPr>
                <w:tcW w:w="2088" w:type="pct"/>
                <w:tcBorders>
                  <w:bottom w:val="single" w:sz="4" w:space="0" w:color="auto"/>
                </w:tcBorders>
                <w:shd w:val="clear" w:color="auto" w:fill="FFFFFF"/>
                <w:hideMark/>
              </w:tcPr>
              <w:p w14:paraId="3EC7AE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10 refresh encadenados usando siempre el ultimo refresh token valido</w:t>
                </w:r>
              </w:p>
            </w:tc>
            <w:tc>
              <w:tcPr>
                <w:tcW w:w="1876" w:type="pct"/>
                <w:tcBorders>
                  <w:bottom w:val="single" w:sz="4" w:space="0" w:color="auto"/>
                </w:tcBorders>
                <w:shd w:val="clear" w:color="auto" w:fill="FFFFFF"/>
                <w:hideMark/>
              </w:tcPr>
              <w:p w14:paraId="0D78D7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 acepta tokens ya reemplazados o sin sesión activa</w:t>
                </w:r>
              </w:p>
            </w:tc>
          </w:tr>
          <w:tr w:rsidR="00C245F8" w:rsidRPr="00C245F8" w14:paraId="6C43658E" w14:textId="77777777" w:rsidTr="00C245F8">
            <w:trPr>
              <w:divId w:val="877863288"/>
              <w:cantSplit/>
              <w:tblHeader/>
            </w:trPr>
            <w:tc>
              <w:tcPr>
                <w:tcW w:w="406" w:type="pct"/>
                <w:tcBorders>
                  <w:bottom w:val="single" w:sz="4" w:space="0" w:color="auto"/>
                </w:tcBorders>
                <w:shd w:val="clear" w:color="auto" w:fill="F3F3F3"/>
                <w:hideMark/>
              </w:tcPr>
              <w:p w14:paraId="7A6704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PQ-GD-003</w:t>
                </w:r>
              </w:p>
            </w:tc>
            <w:tc>
              <w:tcPr>
                <w:tcW w:w="629" w:type="pct"/>
                <w:tcBorders>
                  <w:bottom w:val="single" w:sz="4" w:space="0" w:color="auto"/>
                </w:tcBorders>
                <w:shd w:val="clear" w:color="auto" w:fill="F3F3F3"/>
                <w:hideMark/>
              </w:tcPr>
              <w:p w14:paraId="5D260C4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security</w:t>
                </w:r>
              </w:p>
            </w:tc>
            <w:tc>
              <w:tcPr>
                <w:tcW w:w="2088" w:type="pct"/>
                <w:tcBorders>
                  <w:bottom w:val="single" w:sz="4" w:space="0" w:color="auto"/>
                </w:tcBorders>
                <w:shd w:val="clear" w:color="auto" w:fill="F3F3F3"/>
                <w:hideMark/>
              </w:tcPr>
              <w:p w14:paraId="17B2F50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consulta repetida de eventos off-hours con filtros y export</w:t>
                </w:r>
              </w:p>
            </w:tc>
            <w:tc>
              <w:tcPr>
                <w:tcW w:w="1876" w:type="pct"/>
                <w:tcBorders>
                  <w:bottom w:val="single" w:sz="4" w:space="0" w:color="auto"/>
                </w:tcBorders>
                <w:shd w:val="clear" w:color="auto" w:fill="F3F3F3"/>
                <w:hideMark/>
              </w:tcPr>
              <w:p w14:paraId="476E446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respuestas estables, saneadas y exportables</w:t>
                </w:r>
              </w:p>
            </w:tc>
          </w:tr>
          <w:tr w:rsidR="00C245F8" w:rsidRPr="00C245F8" w14:paraId="4F23BB2B" w14:textId="77777777" w:rsidTr="00C245F8">
            <w:trPr>
              <w:divId w:val="877863288"/>
              <w:cantSplit/>
              <w:tblHeader/>
            </w:trPr>
            <w:tc>
              <w:tcPr>
                <w:tcW w:w="406" w:type="pct"/>
                <w:tcBorders>
                  <w:bottom w:val="single" w:sz="4" w:space="0" w:color="auto"/>
                </w:tcBorders>
                <w:shd w:val="clear" w:color="auto" w:fill="FFFFFF"/>
                <w:hideMark/>
              </w:tcPr>
              <w:p w14:paraId="709BEA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PQ-GD-004</w:t>
                </w:r>
              </w:p>
            </w:tc>
            <w:tc>
              <w:tcPr>
                <w:tcW w:w="629" w:type="pct"/>
                <w:tcBorders>
                  <w:bottom w:val="single" w:sz="4" w:space="0" w:color="auto"/>
                </w:tcBorders>
                <w:shd w:val="clear" w:color="auto" w:fill="FFFFFF"/>
                <w:hideMark/>
              </w:tcPr>
              <w:p w14:paraId="2884E7A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auditoria</w:t>
                </w:r>
              </w:p>
            </w:tc>
            <w:tc>
              <w:tcPr>
                <w:tcW w:w="2088" w:type="pct"/>
                <w:tcBorders>
                  <w:bottom w:val="single" w:sz="4" w:space="0" w:color="auto"/>
                </w:tcBorders>
                <w:shd w:val="clear" w:color="auto" w:fill="FFFFFF"/>
                <w:hideMark/>
              </w:tcPr>
              <w:p w14:paraId="0DB797F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listados amplios, detalle y export CSV</w:t>
                </w:r>
              </w:p>
            </w:tc>
            <w:tc>
              <w:tcPr>
                <w:tcW w:w="1876" w:type="pct"/>
                <w:tcBorders>
                  <w:bottom w:val="single" w:sz="4" w:space="0" w:color="auto"/>
                </w:tcBorders>
                <w:shd w:val="clear" w:color="auto" w:fill="FFFFFF"/>
                <w:hideMark/>
              </w:tcPr>
              <w:p w14:paraId="574D64E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paginacion y export estables</w:t>
                </w:r>
              </w:p>
            </w:tc>
          </w:tr>
          <w:tr w:rsidR="00C245F8" w:rsidRPr="00C245F8" w14:paraId="0AB041FA" w14:textId="77777777" w:rsidTr="00C245F8">
            <w:trPr>
              <w:divId w:val="877863288"/>
              <w:cantSplit/>
              <w:tblHeader/>
            </w:trPr>
            <w:tc>
              <w:tcPr>
                <w:tcW w:w="406" w:type="pct"/>
                <w:tcBorders>
                  <w:bottom w:val="single" w:sz="4" w:space="0" w:color="auto"/>
                </w:tcBorders>
                <w:shd w:val="clear" w:color="auto" w:fill="F3F3F3"/>
                <w:hideMark/>
              </w:tcPr>
              <w:p w14:paraId="28D039A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PQ-GD-005</w:t>
                </w:r>
              </w:p>
            </w:tc>
            <w:tc>
              <w:tcPr>
                <w:tcW w:w="629" w:type="pct"/>
                <w:tcBorders>
                  <w:bottom w:val="single" w:sz="4" w:space="0" w:color="auto"/>
                </w:tcBorders>
                <w:shd w:val="clear" w:color="auto" w:fill="F3F3F3"/>
                <w:hideMark/>
              </w:tcPr>
              <w:p w14:paraId="573FF3F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audit-prep</w:t>
                </w:r>
              </w:p>
            </w:tc>
            <w:tc>
              <w:tcPr>
                <w:tcW w:w="2088" w:type="pct"/>
                <w:tcBorders>
                  <w:bottom w:val="single" w:sz="4" w:space="0" w:color="auto"/>
                </w:tcBorders>
                <w:shd w:val="clear" w:color="auto" w:fill="F3F3F3"/>
                <w:hideMark/>
              </w:tcPr>
              <w:p w14:paraId="4B7F04B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5 cargas consecutivas de documentos validos</w:t>
                </w:r>
              </w:p>
            </w:tc>
            <w:tc>
              <w:tcPr>
                <w:tcW w:w="1876" w:type="pct"/>
                <w:tcBorders>
                  <w:bottom w:val="single" w:sz="4" w:space="0" w:color="auto"/>
                </w:tcBorders>
                <w:shd w:val="clear" w:color="auto" w:fill="F3F3F3"/>
                <w:hideMark/>
              </w:tcPr>
              <w:p w14:paraId="62E51DA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persistencia coherente en audit_documents y continuidad de descarga</w:t>
                </w:r>
              </w:p>
            </w:tc>
          </w:tr>
          <w:tr w:rsidR="00C245F8" w:rsidRPr="00C245F8" w14:paraId="55A406EF" w14:textId="77777777" w:rsidTr="00C245F8">
            <w:trPr>
              <w:divId w:val="877863288"/>
              <w:cantSplit/>
              <w:tblHeader/>
            </w:trPr>
            <w:tc>
              <w:tcPr>
                <w:tcW w:w="406" w:type="pct"/>
                <w:tcBorders>
                  <w:bottom w:val="single" w:sz="4" w:space="0" w:color="auto"/>
                </w:tcBorders>
                <w:shd w:val="clear" w:color="auto" w:fill="FFFFFF"/>
                <w:hideMark/>
              </w:tcPr>
              <w:p w14:paraId="26DFDC4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PQ-GD-006</w:t>
                </w:r>
              </w:p>
            </w:tc>
            <w:tc>
              <w:tcPr>
                <w:tcW w:w="629" w:type="pct"/>
                <w:tcBorders>
                  <w:bottom w:val="single" w:sz="4" w:space="0" w:color="auto"/>
                </w:tcBorders>
                <w:shd w:val="clear" w:color="auto" w:fill="FFFFFF"/>
                <w:hideMark/>
              </w:tcPr>
              <w:p w14:paraId="75125C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approvals</w:t>
                </w:r>
              </w:p>
            </w:tc>
            <w:tc>
              <w:tcPr>
                <w:tcW w:w="2088" w:type="pct"/>
                <w:tcBorders>
                  <w:bottom w:val="single" w:sz="4" w:space="0" w:color="auto"/>
                </w:tcBorders>
                <w:shd w:val="clear" w:color="auto" w:fill="FFFFFF"/>
                <w:hideMark/>
              </w:tcPr>
              <w:p w14:paraId="5C62F4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serie de aprobaciones y rechazos validos</w:t>
                </w:r>
              </w:p>
            </w:tc>
            <w:tc>
              <w:tcPr>
                <w:tcW w:w="1876" w:type="pct"/>
                <w:tcBorders>
                  <w:bottom w:val="single" w:sz="4" w:space="0" w:color="auto"/>
                </w:tcBorders>
                <w:shd w:val="clear" w:color="auto" w:fill="FFFFFF"/>
                <w:hideMark/>
              </w:tcPr>
              <w:p w14:paraId="5B5B38E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requests y request_approvals se mantienen consistentes</w:t>
                </w:r>
              </w:p>
            </w:tc>
          </w:tr>
          <w:tr w:rsidR="00C245F8" w:rsidRPr="00C245F8" w14:paraId="30782A0E" w14:textId="77777777" w:rsidTr="00C245F8">
            <w:trPr>
              <w:divId w:val="877863288"/>
              <w:cantSplit/>
              <w:tblHeader/>
            </w:trPr>
            <w:tc>
              <w:tcPr>
                <w:tcW w:w="406" w:type="pct"/>
                <w:tcBorders>
                  <w:bottom w:val="single" w:sz="4" w:space="0" w:color="auto"/>
                </w:tcBorders>
                <w:shd w:val="clear" w:color="auto" w:fill="F3F3F3"/>
                <w:hideMark/>
              </w:tcPr>
              <w:p w14:paraId="10AADE1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PQ-GD-007</w:t>
                </w:r>
              </w:p>
            </w:tc>
            <w:tc>
              <w:tcPr>
                <w:tcW w:w="629" w:type="pct"/>
                <w:tcBorders>
                  <w:bottom w:val="single" w:sz="4" w:space="0" w:color="auto"/>
                </w:tcBorders>
                <w:shd w:val="clear" w:color="auto" w:fill="F3F3F3"/>
                <w:hideMark/>
              </w:tcPr>
              <w:p w14:paraId="0615BA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management</w:t>
                </w:r>
              </w:p>
            </w:tc>
            <w:tc>
              <w:tcPr>
                <w:tcW w:w="2088" w:type="pct"/>
                <w:tcBorders>
                  <w:bottom w:val="single" w:sz="4" w:space="0" w:color="auto"/>
                </w:tcBorders>
                <w:shd w:val="clear" w:color="auto" w:fill="F3F3F3"/>
                <w:hideMark/>
              </w:tcPr>
              <w:p w14:paraId="0A91F47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cargas repetidas de stats, requests, trace y documents</w:t>
                </w:r>
              </w:p>
            </w:tc>
            <w:tc>
              <w:tcPr>
                <w:tcW w:w="1876" w:type="pct"/>
                <w:tcBorders>
                  <w:bottom w:val="single" w:sz="4" w:space="0" w:color="auto"/>
                </w:tcBorders>
                <w:shd w:val="clear" w:color="auto" w:fill="F3F3F3"/>
                <w:hideMark/>
              </w:tcPr>
              <w:p w14:paraId="1C5CD58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operación estable con trazabilidad gerencial consistente</w:t>
                </w:r>
              </w:p>
            </w:tc>
          </w:tr>
          <w:tr w:rsidR="00C245F8" w:rsidRPr="00C245F8" w14:paraId="00CE91EB" w14:textId="77777777" w:rsidTr="00C245F8">
            <w:trPr>
              <w:divId w:val="877863288"/>
              <w:cantSplit/>
              <w:tblHeader/>
            </w:trPr>
            <w:tc>
              <w:tcPr>
                <w:tcW w:w="406" w:type="pct"/>
                <w:tcBorders>
                  <w:bottom w:val="single" w:sz="4" w:space="0" w:color="auto"/>
                </w:tcBorders>
                <w:shd w:val="clear" w:color="auto" w:fill="FFFFFF"/>
                <w:hideMark/>
              </w:tcPr>
              <w:p w14:paraId="0CF233A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PQ-GD-008</w:t>
                </w:r>
              </w:p>
            </w:tc>
            <w:tc>
              <w:tcPr>
                <w:tcW w:w="629" w:type="pct"/>
                <w:tcBorders>
                  <w:bottom w:val="single" w:sz="4" w:space="0" w:color="auto"/>
                </w:tcBorders>
                <w:shd w:val="clear" w:color="auto" w:fill="FFFFFF"/>
                <w:hideMark/>
              </w:tcPr>
              <w:p w14:paraId="42B45BF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documents</w:t>
                </w:r>
              </w:p>
            </w:tc>
            <w:tc>
              <w:tcPr>
                <w:tcW w:w="2088" w:type="pct"/>
                <w:tcBorders>
                  <w:bottom w:val="single" w:sz="4" w:space="0" w:color="auto"/>
                </w:tcBorders>
                <w:shd w:val="clear" w:color="auto" w:fill="FFFFFF"/>
                <w:hideMark/>
              </w:tcPr>
              <w:p w14:paraId="1C390BD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10 creaciones desde plantilla y 10 consultas por solicitud</w:t>
                </w:r>
              </w:p>
            </w:tc>
            <w:tc>
              <w:tcPr>
                <w:tcW w:w="1876" w:type="pct"/>
                <w:tcBorders>
                  <w:bottom w:val="single" w:sz="4" w:space="0" w:color="auto"/>
                </w:tcBorders>
                <w:shd w:val="clear" w:color="auto" w:fill="FFFFFF"/>
                <w:hideMark/>
              </w:tcPr>
              <w:p w14:paraId="538718C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creacion y lectura consistentes sin perdida de referencia</w:t>
                </w:r>
              </w:p>
            </w:tc>
          </w:tr>
          <w:tr w:rsidR="00C245F8" w:rsidRPr="00C245F8" w14:paraId="4A5F3E78" w14:textId="77777777" w:rsidTr="00C245F8">
            <w:trPr>
              <w:divId w:val="877863288"/>
              <w:cantSplit/>
              <w:tblHeader/>
            </w:trPr>
            <w:tc>
              <w:tcPr>
                <w:tcW w:w="406" w:type="pct"/>
                <w:tcBorders>
                  <w:bottom w:val="single" w:sz="4" w:space="0" w:color="auto"/>
                </w:tcBorders>
                <w:shd w:val="clear" w:color="auto" w:fill="F3F3F3"/>
                <w:hideMark/>
              </w:tcPr>
              <w:p w14:paraId="0FC08F0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PQ-GD-009</w:t>
                </w:r>
              </w:p>
            </w:tc>
            <w:tc>
              <w:tcPr>
                <w:tcW w:w="629" w:type="pct"/>
                <w:tcBorders>
                  <w:bottom w:val="single" w:sz="4" w:space="0" w:color="auto"/>
                </w:tcBorders>
                <w:shd w:val="clear" w:color="auto" w:fill="F3F3F3"/>
                <w:hideMark/>
              </w:tcPr>
              <w:p w14:paraId="693B00C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files</w:t>
                </w:r>
              </w:p>
            </w:tc>
            <w:tc>
              <w:tcPr>
                <w:tcW w:w="2088" w:type="pct"/>
                <w:tcBorders>
                  <w:bottom w:val="single" w:sz="4" w:space="0" w:color="auto"/>
                </w:tcBorders>
                <w:shd w:val="clear" w:color="auto" w:fill="F3F3F3"/>
                <w:hideMark/>
              </w:tcPr>
              <w:p w14:paraId="179937A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10 cargas y 10 descargas de adjuntos por lote</w:t>
                </w:r>
              </w:p>
            </w:tc>
            <w:tc>
              <w:tcPr>
                <w:tcW w:w="1876" w:type="pct"/>
                <w:tcBorders>
                  <w:bottom w:val="single" w:sz="4" w:space="0" w:color="auto"/>
                </w:tcBorders>
                <w:shd w:val="clear" w:color="auto" w:fill="F3F3F3"/>
                <w:hideMark/>
              </w:tcPr>
              <w:p w14:paraId="6BF8FF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stream y metadata consistentes</w:t>
                </w:r>
              </w:p>
            </w:tc>
          </w:tr>
          <w:tr w:rsidR="00C245F8" w:rsidRPr="00C245F8" w14:paraId="7225870C" w14:textId="77777777" w:rsidTr="00C245F8">
            <w:trPr>
              <w:divId w:val="877863288"/>
              <w:cantSplit/>
              <w:tblHeader/>
            </w:trPr>
            <w:tc>
              <w:tcPr>
                <w:tcW w:w="406" w:type="pct"/>
                <w:tcBorders>
                  <w:bottom w:val="single" w:sz="4" w:space="0" w:color="auto"/>
                </w:tcBorders>
                <w:shd w:val="clear" w:color="auto" w:fill="FFFFFF"/>
                <w:hideMark/>
              </w:tcPr>
              <w:p w14:paraId="42EC5A1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PQ-GD-010</w:t>
                </w:r>
              </w:p>
            </w:tc>
            <w:tc>
              <w:tcPr>
                <w:tcW w:w="629" w:type="pct"/>
                <w:tcBorders>
                  <w:bottom w:val="single" w:sz="4" w:space="0" w:color="auto"/>
                </w:tcBorders>
                <w:shd w:val="clear" w:color="auto" w:fill="FFFFFF"/>
                <w:hideMark/>
              </w:tcPr>
              <w:p w14:paraId="0048C55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notifications</w:t>
                </w:r>
              </w:p>
            </w:tc>
            <w:tc>
              <w:tcPr>
                <w:tcW w:w="2088" w:type="pct"/>
                <w:tcBorders>
                  <w:bottom w:val="single" w:sz="4" w:space="0" w:color="auto"/>
                </w:tcBorders>
                <w:shd w:val="clear" w:color="auto" w:fill="FFFFFF"/>
                <w:hideMark/>
              </w:tcPr>
              <w:p w14:paraId="02C6D8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30 operaciones mixtas de listar, leer y limpiar</w:t>
                </w:r>
              </w:p>
            </w:tc>
            <w:tc>
              <w:tcPr>
                <w:tcW w:w="1876" w:type="pct"/>
                <w:tcBorders>
                  <w:bottom w:val="single" w:sz="4" w:space="0" w:color="auto"/>
                </w:tcBorders>
                <w:shd w:val="clear" w:color="auto" w:fill="FFFFFF"/>
                <w:hideMark/>
              </w:tcPr>
              <w:p w14:paraId="215919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bandeja consistente y conteo no leido correcto</w:t>
                </w:r>
              </w:p>
            </w:tc>
          </w:tr>
          <w:tr w:rsidR="00C245F8" w:rsidRPr="00C245F8" w14:paraId="379EE3CF" w14:textId="77777777" w:rsidTr="00C245F8">
            <w:trPr>
              <w:divId w:val="877863288"/>
              <w:cantSplit/>
              <w:tblHeader/>
            </w:trPr>
            <w:tc>
              <w:tcPr>
                <w:tcW w:w="406" w:type="pct"/>
                <w:tcBorders>
                  <w:bottom w:val="single" w:sz="4" w:space="0" w:color="auto"/>
                </w:tcBorders>
                <w:shd w:val="clear" w:color="auto" w:fill="F3F3F3"/>
                <w:hideMark/>
              </w:tcPr>
              <w:p w14:paraId="24BADEA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PQ-GD-011</w:t>
                </w:r>
              </w:p>
            </w:tc>
            <w:tc>
              <w:tcPr>
                <w:tcW w:w="629" w:type="pct"/>
                <w:tcBorders>
                  <w:bottom w:val="single" w:sz="4" w:space="0" w:color="auto"/>
                </w:tcBorders>
                <w:shd w:val="clear" w:color="auto" w:fill="F3F3F3"/>
                <w:hideMark/>
              </w:tcPr>
              <w:p w14:paraId="2FFC24C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dashboard</w:t>
                </w:r>
              </w:p>
            </w:tc>
            <w:tc>
              <w:tcPr>
                <w:tcW w:w="2088" w:type="pct"/>
                <w:tcBorders>
                  <w:bottom w:val="single" w:sz="4" w:space="0" w:color="auto"/>
                </w:tcBorders>
                <w:shd w:val="clear" w:color="auto" w:fill="F3F3F3"/>
                <w:hideMark/>
              </w:tcPr>
              <w:p w14:paraId="771CA38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20 consultas al resumen comercial con y sin fresh=1</w:t>
                </w:r>
              </w:p>
            </w:tc>
            <w:tc>
              <w:tcPr>
                <w:tcW w:w="1876" w:type="pct"/>
                <w:tcBorders>
                  <w:bottom w:val="single" w:sz="4" w:space="0" w:color="auto"/>
                </w:tcBorders>
                <w:shd w:val="clear" w:color="auto" w:fill="F3F3F3"/>
                <w:hideMark/>
              </w:tcPr>
              <w:p w14:paraId="20BAC18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respuesta funcional sostenida y sin degradacion critica</w:t>
                </w:r>
              </w:p>
            </w:tc>
          </w:tr>
          <w:tr w:rsidR="00C245F8" w:rsidRPr="00C245F8" w14:paraId="5DBEC6B8" w14:textId="77777777" w:rsidTr="00C245F8">
            <w:trPr>
              <w:divId w:val="877863288"/>
              <w:cantSplit/>
              <w:tblHeader/>
            </w:trPr>
            <w:tc>
              <w:tcPr>
                <w:tcW w:w="406" w:type="pct"/>
                <w:tcBorders>
                  <w:bottom w:val="single" w:sz="4" w:space="0" w:color="auto"/>
                </w:tcBorders>
                <w:shd w:val="clear" w:color="auto" w:fill="FFFFFF"/>
                <w:hideMark/>
              </w:tcPr>
              <w:p w14:paraId="6596438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PQ-GD-012</w:t>
                </w:r>
              </w:p>
            </w:tc>
            <w:tc>
              <w:tcPr>
                <w:tcW w:w="629" w:type="pct"/>
                <w:tcBorders>
                  <w:bottom w:val="single" w:sz="4" w:space="0" w:color="auto"/>
                </w:tcBorders>
                <w:shd w:val="clear" w:color="auto" w:fill="FFFFFF"/>
                <w:hideMark/>
              </w:tcPr>
              <w:p w14:paraId="50A98F3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2088" w:type="pct"/>
                <w:tcBorders>
                  <w:bottom w:val="single" w:sz="4" w:space="0" w:color="auto"/>
                </w:tcBorders>
                <w:shd w:val="clear" w:color="auto" w:fill="FFFFFF"/>
                <w:hideMark/>
              </w:tcPr>
              <w:p w14:paraId="13E951B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5 envios sucesivos con autorización valida</w:t>
                </w:r>
              </w:p>
            </w:tc>
            <w:tc>
              <w:tcPr>
                <w:tcW w:w="1876" w:type="pct"/>
                <w:tcBorders>
                  <w:bottom w:val="single" w:sz="4" w:space="0" w:color="auto"/>
                </w:tcBorders>
                <w:shd w:val="clear" w:color="auto" w:fill="FFFFFF"/>
                <w:hideMark/>
              </w:tcPr>
              <w:p w14:paraId="78F157B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envio estable y trazabilidad del módulo</w:t>
                </w:r>
              </w:p>
            </w:tc>
          </w:tr>
          <w:tr w:rsidR="00C245F8" w:rsidRPr="00C245F8" w14:paraId="4304D1EA" w14:textId="77777777" w:rsidTr="00C245F8">
            <w:trPr>
              <w:divId w:val="877863288"/>
              <w:cantSplit/>
              <w:tblHeader/>
            </w:trPr>
            <w:tc>
              <w:tcPr>
                <w:tcW w:w="406" w:type="pct"/>
                <w:tcBorders>
                  <w:bottom w:val="single" w:sz="4" w:space="0" w:color="auto"/>
                </w:tcBorders>
                <w:shd w:val="clear" w:color="auto" w:fill="F3F3F3"/>
                <w:hideMark/>
              </w:tcPr>
              <w:p w14:paraId="7ADA665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PQ-GD-013</w:t>
                </w:r>
              </w:p>
            </w:tc>
            <w:tc>
              <w:tcPr>
                <w:tcW w:w="629" w:type="pct"/>
                <w:tcBorders>
                  <w:bottom w:val="single" w:sz="4" w:space="0" w:color="auto"/>
                </w:tcBorders>
                <w:shd w:val="clear" w:color="auto" w:fill="F3F3F3"/>
                <w:hideMark/>
              </w:tcPr>
              <w:p w14:paraId="2796291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w:t>
                </w:r>
              </w:p>
            </w:tc>
            <w:tc>
              <w:tcPr>
                <w:tcW w:w="2088" w:type="pct"/>
                <w:tcBorders>
                  <w:bottom w:val="single" w:sz="4" w:space="0" w:color="auto"/>
                </w:tcBorders>
                <w:shd w:val="clear" w:color="auto" w:fill="F3F3F3"/>
                <w:hideMark/>
              </w:tcPr>
              <w:p w14:paraId="46B27A5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multiples verificaciones de token QR valido</w:t>
                </w:r>
              </w:p>
            </w:tc>
            <w:tc>
              <w:tcPr>
                <w:tcW w:w="1876" w:type="pct"/>
                <w:tcBorders>
                  <w:bottom w:val="single" w:sz="4" w:space="0" w:color="auto"/>
                </w:tcBorders>
                <w:shd w:val="clear" w:color="auto" w:fill="F3F3F3"/>
                <w:hideMark/>
              </w:tcPr>
              <w:p w14:paraId="480D586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respuesta estable y tracking coherente</w:t>
                </w:r>
              </w:p>
            </w:tc>
          </w:tr>
          <w:tr w:rsidR="00C245F8" w:rsidRPr="00C245F8" w14:paraId="20697836" w14:textId="77777777" w:rsidTr="00C245F8">
            <w:trPr>
              <w:divId w:val="877863288"/>
              <w:cantSplit/>
              <w:tblHeader/>
            </w:trPr>
            <w:tc>
              <w:tcPr>
                <w:tcW w:w="406" w:type="pct"/>
                <w:shd w:val="clear" w:color="auto" w:fill="FFFFFF"/>
                <w:hideMark/>
              </w:tcPr>
              <w:p w14:paraId="2AF5D2D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PQ-GD-014</w:t>
                </w:r>
              </w:p>
            </w:tc>
            <w:tc>
              <w:tcPr>
                <w:tcW w:w="629" w:type="pct"/>
                <w:shd w:val="clear" w:color="auto" w:fill="FFFFFF"/>
                <w:hideMark/>
              </w:tcPr>
              <w:p w14:paraId="33A5DA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área</w:t>
                </w:r>
              </w:p>
            </w:tc>
            <w:tc>
              <w:tcPr>
                <w:tcW w:w="2088" w:type="pct"/>
                <w:shd w:val="clear" w:color="auto" w:fill="FFFFFF"/>
                <w:hideMark/>
              </w:tcPr>
              <w:p w14:paraId="7CAF849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combinacion de login, evento off-hours, notificacion, generacion documental y firma</w:t>
                </w:r>
              </w:p>
            </w:tc>
            <w:tc>
              <w:tcPr>
                <w:tcW w:w="1876" w:type="pct"/>
                <w:shd w:val="clear" w:color="auto" w:fill="FFFFFF"/>
                <w:hideMark/>
              </w:tcPr>
              <w:p w14:paraId="747DFD4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la trazabilidad debe poder seguirse de extremo a extremo</w:t>
                </w:r>
              </w:p>
            </w:tc>
          </w:tr>
        </w:tbl>
        <w:p w14:paraId="0935821E"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3. Riesgos PQ vigentes</w:t>
          </w:r>
        </w:p>
        <w:p w14:paraId="64CD6BD9" w14:textId="77777777" w:rsidR="00C245F8" w:rsidRPr="00C245F8" w:rsidRDefault="00C245F8" w:rsidP="00C245F8">
          <w:pPr>
            <w:numPr>
              <w:ilvl w:val="0"/>
              <w:numId w:val="9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auth mantiene un acoplamiento transversal con attendance durante login.</w:t>
          </w:r>
        </w:p>
        <w:p w14:paraId="37AF5174" w14:textId="77777777" w:rsidR="00C245F8" w:rsidRPr="00C245F8" w:rsidRDefault="00C245F8" w:rsidP="00C245F8">
          <w:pPr>
            <w:numPr>
              <w:ilvl w:val="0"/>
              <w:numId w:val="9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approvals requiere seguimiento para asegurar segmentacion consistente del universo visible.</w:t>
          </w:r>
        </w:p>
        <w:p w14:paraId="5BD49F03" w14:textId="77777777" w:rsidR="00C245F8" w:rsidRPr="00C245F8" w:rsidRDefault="00C245F8" w:rsidP="00C245F8">
          <w:pPr>
            <w:numPr>
              <w:ilvl w:val="0"/>
              <w:numId w:val="9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management debe mantener consistencia entre metricas, listados y trazabilidad gerencial.</w:t>
          </w:r>
        </w:p>
        <w:p w14:paraId="06E5280F" w14:textId="77777777" w:rsidR="00C245F8" w:rsidRPr="00C245F8" w:rsidRDefault="00C245F8" w:rsidP="00C245F8">
          <w:pPr>
            <w:numPr>
              <w:ilvl w:val="0"/>
              <w:numId w:val="9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signature depende de funciones y vistas SQL especializadas cuya ausencia afecta el flujo completo.</w:t>
          </w:r>
        </w:p>
        <w:p w14:paraId="203E857E" w14:textId="77777777" w:rsidR="00C245F8" w:rsidRPr="00C245F8" w:rsidRDefault="00C245F8" w:rsidP="00C245F8">
          <w:pPr>
            <w:numPr>
              <w:ilvl w:val="0"/>
              <w:numId w:val="92"/>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gmail depende de autorización previa valida del usuario y de integracion Google operativa.</w:t>
          </w:r>
        </w:p>
        <w:p w14:paraId="1993F58A"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lastRenderedPageBreak/>
            <w:t>4. Conclusiones de PQ</w:t>
          </w:r>
        </w:p>
        <w:p w14:paraId="5C3F5C8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incorporacion de gestión documental, archivos, notificaciones, dashboard y Gmail exige que la PQ confirme no solo estabilidad de seguridad y auditoria, sino tambien consistencia del soporte documental transversal del sistema.</w:t>
          </w:r>
        </w:p>
        <w:p w14:paraId="05CDF6D3"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t>INFORME DE HALLAZGOS - AREA 01 GOBIERNO, SEGURIDAD, CUMPLIMIENTO Y GESTION DOCUMENTAL</w:t>
          </w:r>
        </w:p>
        <w:p w14:paraId="4982A437"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En esta sección se registran los hallazgos técnicos vigentes del área, distinguiendo entre hallazgos corregidos, riesgos residuales y observaciones que requieren seguimiento para no comprometer la integridad funcional ni documental.</w:t>
          </w:r>
        </w:p>
        <w:p w14:paraId="33E2A839"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Objetivo</w:t>
          </w:r>
        </w:p>
        <w:p w14:paraId="195C6F2C"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Documentar los hallazgos vigentes del Área 01 tras su revalidacion contra el código real del sistema, incorporando el alcance ampliado de gestión documental y dejando separado lo que corresponde a infraestructura o continuidad operativa.</w:t>
          </w:r>
        </w:p>
        <w:p w14:paraId="0A21A402"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Alcance revisado</w:t>
          </w:r>
        </w:p>
        <w:p w14:paraId="479D9CF8"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análisis cubre auth, security, auditoria, audit-prep, approvals, management, signature, documents, files, notifications, dashboard y gmail.</w:t>
          </w:r>
        </w:p>
        <w:p w14:paraId="049BB16F"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3. Hallazgos vigentes</w:t>
          </w:r>
        </w:p>
        <w:p w14:paraId="63F2B2E8"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H-A01-001 Segmentacion pendiente en approvals</w:t>
          </w:r>
        </w:p>
        <w:p w14:paraId="70C66856"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módulo approvals sigue mostrando una cola cuyo universo visible requiere mayor precision funcional por aprobador real o por matriz formal de tipos soportados.</w:t>
          </w:r>
        </w:p>
        <w:p w14:paraId="069DA754"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H-A01-002 Total global en management requests</w:t>
          </w:r>
        </w:p>
        <w:p w14:paraId="6928ED32"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management/requests necesita devolver un total global confiable ademas del lote paginado.</w:t>
          </w:r>
        </w:p>
        <w:p w14:paraId="62209365"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H-A01-003 Cast inseguro en management trace</w:t>
          </w:r>
        </w:p>
        <w:p w14:paraId="16C369AD"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consulta de trazabilidad puede depender de casts sobre valores JSON no siempre normalizados.</w:t>
          </w:r>
        </w:p>
        <w:p w14:paraId="61B9DF79"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H-A01-004 Acoplamiento auth-attendance</w:t>
          </w:r>
        </w:p>
        <w:p w14:paraId="32BF05B1"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callback de autenticación mantiene un efecto secundario hacia asistencia.</w:t>
          </w:r>
        </w:p>
        <w:p w14:paraId="654A1DE2"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H-A01-005 Dependencias auxiliares en security</w:t>
          </w:r>
        </w:p>
        <w:p w14:paraId="676944FC"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security.whitelist.js y security.siem.js siguen dependiendo de artefactos auxiliares que no forman parte del flujo core verificado.</w:t>
          </w:r>
        </w:p>
        <w:p w14:paraId="4C88683D" w14:textId="77777777" w:rsidR="00C245F8" w:rsidRPr="00C245F8" w:rsidRDefault="00C245F8" w:rsidP="00C245F8">
          <w:pPr>
            <w:pStyle w:val="Ttulo3"/>
            <w:spacing w:before="120" w:line="240" w:lineRule="auto"/>
            <w:jc w:val="both"/>
            <w:divId w:val="877863288"/>
            <w:rPr>
              <w:rFonts w:ascii="Aptos" w:eastAsia="Times New Roman" w:hAnsi="Aptos"/>
              <w:b/>
              <w:color w:val="8D648C"/>
              <w:sz w:val="22"/>
            </w:rPr>
          </w:pPr>
          <w:r w:rsidRPr="00C245F8">
            <w:rPr>
              <w:rFonts w:ascii="Aptos" w:eastAsia="Times New Roman" w:hAnsi="Aptos"/>
              <w:b/>
              <w:color w:val="8D648C"/>
              <w:sz w:val="22"/>
            </w:rPr>
            <w:t>H-A01-006 Dependencias SQL duras en signature</w:t>
          </w:r>
        </w:p>
        <w:p w14:paraId="2813CD32"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flujo completo de firma depende de vistas y funciones SQL especificas.</w:t>
          </w:r>
        </w:p>
        <w:p w14:paraId="1AB3B342"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4. Hallazgos cerrados en esta revision</w:t>
          </w:r>
        </w:p>
        <w:p w14:paraId="7AF0B860" w14:textId="77777777" w:rsidR="00C245F8" w:rsidRPr="00C245F8" w:rsidRDefault="00C245F8" w:rsidP="00C245F8">
          <w:pPr>
            <w:numPr>
              <w:ilvl w:val="0"/>
              <w:numId w:val="9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Montaje de security confirmado en runtime.</w:t>
          </w:r>
        </w:p>
        <w:p w14:paraId="7FDE2D10" w14:textId="77777777" w:rsidR="00C245F8" w:rsidRPr="00C245F8" w:rsidRDefault="00C245F8" w:rsidP="00C245F8">
          <w:pPr>
            <w:numPr>
              <w:ilvl w:val="0"/>
              <w:numId w:val="9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Referencias SQL de management alineadas al esquema real principal.</w:t>
          </w:r>
        </w:p>
        <w:p w14:paraId="0973B820" w14:textId="77777777" w:rsidR="00C245F8" w:rsidRPr="00C245F8" w:rsidRDefault="00C245F8" w:rsidP="00C245F8">
          <w:pPr>
            <w:numPr>
              <w:ilvl w:val="0"/>
              <w:numId w:val="9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lastRenderedPageBreak/>
            <w:t>Compatibilidad de signature bajo /api y alias /api/v1/signature.</w:t>
          </w:r>
        </w:p>
        <w:p w14:paraId="376B5A19" w14:textId="77777777" w:rsidR="00C245F8" w:rsidRPr="00C245F8" w:rsidRDefault="00C245F8" w:rsidP="00C245F8">
          <w:pPr>
            <w:numPr>
              <w:ilvl w:val="0"/>
              <w:numId w:val="9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Resolucion de credenciales Google sin dependencia funcional a archivo secreto versionado.</w:t>
          </w:r>
        </w:p>
        <w:p w14:paraId="2C6C4CF2" w14:textId="77777777" w:rsidR="00C245F8" w:rsidRPr="00C245F8" w:rsidRDefault="00C245F8" w:rsidP="00C245F8">
          <w:pPr>
            <w:numPr>
              <w:ilvl w:val="0"/>
              <w:numId w:val="93"/>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Incorporacion formal de documents, files, notifications, dashboard y gmail al alcance documental del área.</w:t>
          </w:r>
        </w:p>
        <w:p w14:paraId="51D0ADEA"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5. Elementos fuera de alcance del área</w:t>
          </w:r>
        </w:p>
        <w:p w14:paraId="4DACC738" w14:textId="77777777" w:rsidR="00C245F8" w:rsidRPr="00C245F8" w:rsidRDefault="00C245F8" w:rsidP="00C245F8">
          <w:pPr>
            <w:numPr>
              <w:ilvl w:val="0"/>
              <w:numId w:val="9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Respaldo de base de datos y continuidad operativa de plataforma.</w:t>
          </w:r>
        </w:p>
        <w:p w14:paraId="786387AE" w14:textId="77777777" w:rsidR="00C245F8" w:rsidRPr="00C245F8" w:rsidRDefault="00C245F8" w:rsidP="00C245F8">
          <w:pPr>
            <w:numPr>
              <w:ilvl w:val="0"/>
              <w:numId w:val="9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Jobs internos de infraestructura sin relacion funcional directa con el dominio.</w:t>
          </w:r>
        </w:p>
        <w:p w14:paraId="1D592456" w14:textId="77777777" w:rsidR="00C245F8" w:rsidRPr="00C245F8" w:rsidRDefault="00C245F8" w:rsidP="00C245F8">
          <w:pPr>
            <w:numPr>
              <w:ilvl w:val="0"/>
              <w:numId w:val="94"/>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Módulos de negocio propios de otras areas salvo cuando consumen servicios transversales del área.</w:t>
          </w:r>
        </w:p>
        <w:p w14:paraId="7FD3B01C"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6. Conclusion</w:t>
          </w:r>
        </w:p>
        <w:p w14:paraId="77181D33"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Área 01 queda ampliada y mejor delimitada documentalmente. Los hallazgos vigentes se concentran en robustez, segmentacion y dependencias especializadas; no invalidan la incorporacion del subdominio de gestión documental, pero deben mantenerse visibles para la siguiente ronda de remediacion.</w:t>
          </w:r>
        </w:p>
        <w:p w14:paraId="7325379E"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t>PROTOCOLO DE EJECUCION IQ</w:t>
          </w:r>
        </w:p>
        <w:p w14:paraId="75D39F9B"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Este protocolo define las actividades, evidencias esperadas, criterios de aceptacion y campos de registro requeridos para ejecutar formalmente la calificación de instalación del área.</w:t>
          </w:r>
        </w:p>
        <w:p w14:paraId="529EFD36"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Área 01: Gobierno, Seguridad, Cumplimiento y Gestión Documental</w:t>
          </w:r>
        </w:p>
        <w:p w14:paraId="3864DCD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Objetivo</w:t>
          </w:r>
        </w:p>
        <w:p w14:paraId="1079880A"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Definir los pasos de ejecución de la IQ para verificar montaje, dependencias y prerrequisitos técnicos del Área 01 ampliada.</w:t>
          </w:r>
        </w:p>
        <w:p w14:paraId="2164B03E"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Casos de ejecución</w:t>
          </w:r>
        </w:p>
        <w:tbl>
          <w:tblPr>
            <w:tblStyle w:val="Tablaconcuadrcula"/>
            <w:tblW w:w="5000" w:type="pct"/>
            <w:tblLook w:val="04A0" w:firstRow="1" w:lastRow="0" w:firstColumn="1" w:lastColumn="0" w:noHBand="0" w:noVBand="1"/>
          </w:tblPr>
          <w:tblGrid>
            <w:gridCol w:w="762"/>
            <w:gridCol w:w="1247"/>
            <w:gridCol w:w="5553"/>
            <w:gridCol w:w="2066"/>
          </w:tblGrid>
          <w:tr w:rsidR="00C245F8" w:rsidRPr="00C245F8" w14:paraId="7315D18A" w14:textId="77777777" w:rsidTr="00C245F8">
            <w:trPr>
              <w:divId w:val="877863288"/>
              <w:cantSplit/>
              <w:tblHeader/>
            </w:trPr>
            <w:tc>
              <w:tcPr>
                <w:tcW w:w="402" w:type="pct"/>
                <w:tcBorders>
                  <w:bottom w:val="single" w:sz="4" w:space="0" w:color="auto"/>
                </w:tcBorders>
                <w:shd w:val="clear" w:color="auto" w:fill="325483"/>
                <w:hideMark/>
              </w:tcPr>
              <w:p w14:paraId="2EC9EE60"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13CAA707"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Módulo</w:t>
                </w:r>
              </w:p>
            </w:tc>
            <w:tc>
              <w:tcPr>
                <w:tcW w:w="2889" w:type="pct"/>
                <w:tcBorders>
                  <w:bottom w:val="single" w:sz="4" w:space="0" w:color="auto"/>
                </w:tcBorders>
                <w:shd w:val="clear" w:color="auto" w:fill="325483"/>
                <w:hideMark/>
              </w:tcPr>
              <w:p w14:paraId="60767C5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Verificacion</w:t>
                </w:r>
              </w:p>
            </w:tc>
            <w:tc>
              <w:tcPr>
                <w:tcW w:w="1079" w:type="pct"/>
                <w:tcBorders>
                  <w:bottom w:val="single" w:sz="4" w:space="0" w:color="auto"/>
                </w:tcBorders>
                <w:shd w:val="clear" w:color="auto" w:fill="325483"/>
                <w:hideMark/>
              </w:tcPr>
              <w:p w14:paraId="3C8C729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Resultado esperado</w:t>
                </w:r>
              </w:p>
            </w:tc>
          </w:tr>
          <w:tr w:rsidR="00C245F8" w:rsidRPr="00C245F8" w14:paraId="5C9ED954" w14:textId="77777777" w:rsidTr="00C245F8">
            <w:trPr>
              <w:divId w:val="877863288"/>
              <w:cantSplit/>
              <w:tblHeader/>
            </w:trPr>
            <w:tc>
              <w:tcPr>
                <w:tcW w:w="402" w:type="pct"/>
                <w:tcBorders>
                  <w:bottom w:val="single" w:sz="4" w:space="0" w:color="auto"/>
                </w:tcBorders>
                <w:shd w:val="clear" w:color="auto" w:fill="F3F3F3"/>
                <w:hideMark/>
              </w:tcPr>
              <w:p w14:paraId="271499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IQP-GD-001</w:t>
                </w:r>
              </w:p>
            </w:tc>
            <w:tc>
              <w:tcPr>
                <w:tcW w:w="629" w:type="pct"/>
                <w:tcBorders>
                  <w:bottom w:val="single" w:sz="4" w:space="0" w:color="auto"/>
                </w:tcBorders>
                <w:shd w:val="clear" w:color="auto" w:fill="F3F3F3"/>
                <w:hideMark/>
              </w:tcPr>
              <w:p w14:paraId="5C53071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w:t>
                </w:r>
              </w:p>
            </w:tc>
            <w:tc>
              <w:tcPr>
                <w:tcW w:w="2889" w:type="pct"/>
                <w:tcBorders>
                  <w:bottom w:val="single" w:sz="4" w:space="0" w:color="auto"/>
                </w:tcBorders>
                <w:shd w:val="clear" w:color="auto" w:fill="F3F3F3"/>
                <w:hideMark/>
              </w:tcPr>
              <w:p w14:paraId="7843F3E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/api/v1/auth/google y existencia de callback</w:t>
                </w:r>
              </w:p>
            </w:tc>
            <w:tc>
              <w:tcPr>
                <w:tcW w:w="1079" w:type="pct"/>
                <w:tcBorders>
                  <w:bottom w:val="single" w:sz="4" w:space="0" w:color="auto"/>
                </w:tcBorders>
                <w:shd w:val="clear" w:color="auto" w:fill="F3F3F3"/>
                <w:hideMark/>
              </w:tcPr>
              <w:p w14:paraId="61F059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Rutas accesibles y montadas</w:t>
                </w:r>
              </w:p>
            </w:tc>
          </w:tr>
          <w:tr w:rsidR="00C245F8" w:rsidRPr="00C245F8" w14:paraId="56C33AF6" w14:textId="77777777" w:rsidTr="00C245F8">
            <w:trPr>
              <w:divId w:val="877863288"/>
              <w:cantSplit/>
              <w:tblHeader/>
            </w:trPr>
            <w:tc>
              <w:tcPr>
                <w:tcW w:w="402" w:type="pct"/>
                <w:tcBorders>
                  <w:bottom w:val="single" w:sz="4" w:space="0" w:color="auto"/>
                </w:tcBorders>
                <w:shd w:val="clear" w:color="auto" w:fill="FFFFFF"/>
                <w:hideMark/>
              </w:tcPr>
              <w:p w14:paraId="55045D1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IQP-GD-002</w:t>
                </w:r>
              </w:p>
            </w:tc>
            <w:tc>
              <w:tcPr>
                <w:tcW w:w="629" w:type="pct"/>
                <w:tcBorders>
                  <w:bottom w:val="single" w:sz="4" w:space="0" w:color="auto"/>
                </w:tcBorders>
                <w:shd w:val="clear" w:color="auto" w:fill="FFFFFF"/>
                <w:hideMark/>
              </w:tcPr>
              <w:p w14:paraId="2374BCB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security</w:t>
                </w:r>
              </w:p>
            </w:tc>
            <w:tc>
              <w:tcPr>
                <w:tcW w:w="2889" w:type="pct"/>
                <w:tcBorders>
                  <w:bottom w:val="single" w:sz="4" w:space="0" w:color="auto"/>
                </w:tcBorders>
                <w:shd w:val="clear" w:color="auto" w:fill="FFFFFF"/>
                <w:hideMark/>
              </w:tcPr>
              <w:p w14:paraId="50794FA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auditoria.logs, notifications, user_sessions</w:t>
                </w:r>
              </w:p>
            </w:tc>
            <w:tc>
              <w:tcPr>
                <w:tcW w:w="1079" w:type="pct"/>
                <w:tcBorders>
                  <w:bottom w:val="single" w:sz="4" w:space="0" w:color="auto"/>
                </w:tcBorders>
                <w:shd w:val="clear" w:color="auto" w:fill="FFFFFF"/>
                <w:hideMark/>
              </w:tcPr>
              <w:p w14:paraId="58F1FEA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Objetos visibles en DB</w:t>
                </w:r>
              </w:p>
            </w:tc>
          </w:tr>
          <w:tr w:rsidR="00C245F8" w:rsidRPr="00C245F8" w14:paraId="63B76CD0" w14:textId="77777777" w:rsidTr="00C245F8">
            <w:trPr>
              <w:divId w:val="877863288"/>
              <w:cantSplit/>
              <w:tblHeader/>
            </w:trPr>
            <w:tc>
              <w:tcPr>
                <w:tcW w:w="402" w:type="pct"/>
                <w:tcBorders>
                  <w:bottom w:val="single" w:sz="4" w:space="0" w:color="auto"/>
                </w:tcBorders>
                <w:shd w:val="clear" w:color="auto" w:fill="F3F3F3"/>
                <w:hideMark/>
              </w:tcPr>
              <w:p w14:paraId="1AB9D79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IQP-GD-003</w:t>
                </w:r>
              </w:p>
            </w:tc>
            <w:tc>
              <w:tcPr>
                <w:tcW w:w="629" w:type="pct"/>
                <w:tcBorders>
                  <w:bottom w:val="single" w:sz="4" w:space="0" w:color="auto"/>
                </w:tcBorders>
                <w:shd w:val="clear" w:color="auto" w:fill="F3F3F3"/>
                <w:hideMark/>
              </w:tcPr>
              <w:p w14:paraId="6690AF1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audit-prep</w:t>
                </w:r>
              </w:p>
            </w:tc>
            <w:tc>
              <w:tcPr>
                <w:tcW w:w="2889" w:type="pct"/>
                <w:tcBorders>
                  <w:bottom w:val="single" w:sz="4" w:space="0" w:color="auto"/>
                </w:tcBorders>
                <w:shd w:val="clear" w:color="auto" w:fill="F3F3F3"/>
                <w:hideMark/>
              </w:tcPr>
              <w:p w14:paraId="579A137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audit_settings, audit_sections, audit_documents, audit_access_grants y GET /api/v1/audit-prep/status</w:t>
                </w:r>
              </w:p>
            </w:tc>
            <w:tc>
              <w:tcPr>
                <w:tcW w:w="1079" w:type="pct"/>
                <w:tcBorders>
                  <w:bottom w:val="single" w:sz="4" w:space="0" w:color="auto"/>
                </w:tcBorders>
                <w:shd w:val="clear" w:color="auto" w:fill="F3F3F3"/>
                <w:hideMark/>
              </w:tcPr>
              <w:p w14:paraId="4CEAB8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Tablas existentes y endpoint operativo</w:t>
                </w:r>
              </w:p>
            </w:tc>
          </w:tr>
          <w:tr w:rsidR="00C245F8" w:rsidRPr="00C245F8" w14:paraId="492D66D5" w14:textId="77777777" w:rsidTr="00C245F8">
            <w:trPr>
              <w:divId w:val="877863288"/>
              <w:cantSplit/>
              <w:tblHeader/>
            </w:trPr>
            <w:tc>
              <w:tcPr>
                <w:tcW w:w="402" w:type="pct"/>
                <w:tcBorders>
                  <w:bottom w:val="single" w:sz="4" w:space="0" w:color="auto"/>
                </w:tcBorders>
                <w:shd w:val="clear" w:color="auto" w:fill="FFFFFF"/>
                <w:hideMark/>
              </w:tcPr>
              <w:p w14:paraId="0ED6551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IQP-GD-004</w:t>
                </w:r>
              </w:p>
            </w:tc>
            <w:tc>
              <w:tcPr>
                <w:tcW w:w="629" w:type="pct"/>
                <w:tcBorders>
                  <w:bottom w:val="single" w:sz="4" w:space="0" w:color="auto"/>
                </w:tcBorders>
                <w:shd w:val="clear" w:color="auto" w:fill="FFFFFF"/>
                <w:hideMark/>
              </w:tcPr>
              <w:p w14:paraId="4F8BDC1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management</w:t>
                </w:r>
              </w:p>
            </w:tc>
            <w:tc>
              <w:tcPr>
                <w:tcW w:w="2889" w:type="pct"/>
                <w:tcBorders>
                  <w:bottom w:val="single" w:sz="4" w:space="0" w:color="auto"/>
                </w:tcBorders>
                <w:shd w:val="clear" w:color="auto" w:fill="FFFFFF"/>
                <w:hideMark/>
              </w:tcPr>
              <w:p w14:paraId="4386BAF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/api/v1/management/stats, /requests, /trace/:id, /documents/:id</w:t>
                </w:r>
              </w:p>
            </w:tc>
            <w:tc>
              <w:tcPr>
                <w:tcW w:w="1079" w:type="pct"/>
                <w:tcBorders>
                  <w:bottom w:val="single" w:sz="4" w:space="0" w:color="auto"/>
                </w:tcBorders>
                <w:shd w:val="clear" w:color="auto" w:fill="FFFFFF"/>
                <w:hideMark/>
              </w:tcPr>
              <w:p w14:paraId="22C05FF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Endpoints accesibles</w:t>
                </w:r>
              </w:p>
            </w:tc>
          </w:tr>
          <w:tr w:rsidR="00C245F8" w:rsidRPr="00C245F8" w14:paraId="460D7D27" w14:textId="77777777" w:rsidTr="00C245F8">
            <w:trPr>
              <w:divId w:val="877863288"/>
              <w:cantSplit/>
              <w:tblHeader/>
            </w:trPr>
            <w:tc>
              <w:tcPr>
                <w:tcW w:w="402" w:type="pct"/>
                <w:tcBorders>
                  <w:bottom w:val="single" w:sz="4" w:space="0" w:color="auto"/>
                </w:tcBorders>
                <w:shd w:val="clear" w:color="auto" w:fill="F3F3F3"/>
                <w:hideMark/>
              </w:tcPr>
              <w:p w14:paraId="6DCEE1C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IQP-GD-005</w:t>
                </w:r>
              </w:p>
            </w:tc>
            <w:tc>
              <w:tcPr>
                <w:tcW w:w="629" w:type="pct"/>
                <w:tcBorders>
                  <w:bottom w:val="single" w:sz="4" w:space="0" w:color="auto"/>
                </w:tcBorders>
                <w:shd w:val="clear" w:color="auto" w:fill="F3F3F3"/>
                <w:hideMark/>
              </w:tcPr>
              <w:p w14:paraId="34B783E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documents</w:t>
                </w:r>
              </w:p>
            </w:tc>
            <w:tc>
              <w:tcPr>
                <w:tcW w:w="2889" w:type="pct"/>
                <w:tcBorders>
                  <w:bottom w:val="single" w:sz="4" w:space="0" w:color="auto"/>
                </w:tcBorders>
                <w:shd w:val="clear" w:color="auto" w:fill="F3F3F3"/>
                <w:hideMark/>
              </w:tcPr>
              <w:p w14:paraId="7F4CFAA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/api/v1/documents/by-request/{id} y /api/v1/documents/{id}</w:t>
                </w:r>
              </w:p>
            </w:tc>
            <w:tc>
              <w:tcPr>
                <w:tcW w:w="1079" w:type="pct"/>
                <w:tcBorders>
                  <w:bottom w:val="single" w:sz="4" w:space="0" w:color="auto"/>
                </w:tcBorders>
                <w:shd w:val="clear" w:color="auto" w:fill="F3F3F3"/>
                <w:hideMark/>
              </w:tcPr>
              <w:p w14:paraId="4737E30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Rutas documentales disponibles</w:t>
                </w:r>
              </w:p>
            </w:tc>
          </w:tr>
          <w:tr w:rsidR="00C245F8" w:rsidRPr="00C245F8" w14:paraId="4C4A3110" w14:textId="77777777" w:rsidTr="00C245F8">
            <w:trPr>
              <w:divId w:val="877863288"/>
              <w:cantSplit/>
              <w:tblHeader/>
            </w:trPr>
            <w:tc>
              <w:tcPr>
                <w:tcW w:w="402" w:type="pct"/>
                <w:tcBorders>
                  <w:bottom w:val="single" w:sz="4" w:space="0" w:color="auto"/>
                </w:tcBorders>
                <w:shd w:val="clear" w:color="auto" w:fill="FFFFFF"/>
                <w:hideMark/>
              </w:tcPr>
              <w:p w14:paraId="0E87137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IQP-GD-006</w:t>
                </w:r>
              </w:p>
            </w:tc>
            <w:tc>
              <w:tcPr>
                <w:tcW w:w="629" w:type="pct"/>
                <w:tcBorders>
                  <w:bottom w:val="single" w:sz="4" w:space="0" w:color="auto"/>
                </w:tcBorders>
                <w:shd w:val="clear" w:color="auto" w:fill="FFFFFF"/>
                <w:hideMark/>
              </w:tcPr>
              <w:p w14:paraId="6F019A7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files</w:t>
                </w:r>
              </w:p>
            </w:tc>
            <w:tc>
              <w:tcPr>
                <w:tcW w:w="2889" w:type="pct"/>
                <w:tcBorders>
                  <w:bottom w:val="single" w:sz="4" w:space="0" w:color="auto"/>
                </w:tcBorders>
                <w:shd w:val="clear" w:color="auto" w:fill="FFFFFF"/>
                <w:hideMark/>
              </w:tcPr>
              <w:p w14:paraId="2B8F747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/api/v1/files/by-request/{id} y /api/v1/files/{id}/download</w:t>
                </w:r>
              </w:p>
            </w:tc>
            <w:tc>
              <w:tcPr>
                <w:tcW w:w="1079" w:type="pct"/>
                <w:tcBorders>
                  <w:bottom w:val="single" w:sz="4" w:space="0" w:color="auto"/>
                </w:tcBorders>
                <w:shd w:val="clear" w:color="auto" w:fill="FFFFFF"/>
                <w:hideMark/>
              </w:tcPr>
              <w:p w14:paraId="3974AE2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Capa de adjuntos montada</w:t>
                </w:r>
              </w:p>
            </w:tc>
          </w:tr>
          <w:tr w:rsidR="00C245F8" w:rsidRPr="00C245F8" w14:paraId="3500E895" w14:textId="77777777" w:rsidTr="00C245F8">
            <w:trPr>
              <w:divId w:val="877863288"/>
              <w:cantSplit/>
              <w:tblHeader/>
            </w:trPr>
            <w:tc>
              <w:tcPr>
                <w:tcW w:w="402" w:type="pct"/>
                <w:tcBorders>
                  <w:bottom w:val="single" w:sz="4" w:space="0" w:color="auto"/>
                </w:tcBorders>
                <w:shd w:val="clear" w:color="auto" w:fill="F3F3F3"/>
                <w:hideMark/>
              </w:tcPr>
              <w:p w14:paraId="5549084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IQP-GD-007</w:t>
                </w:r>
              </w:p>
            </w:tc>
            <w:tc>
              <w:tcPr>
                <w:tcW w:w="629" w:type="pct"/>
                <w:tcBorders>
                  <w:bottom w:val="single" w:sz="4" w:space="0" w:color="auto"/>
                </w:tcBorders>
                <w:shd w:val="clear" w:color="auto" w:fill="F3F3F3"/>
                <w:hideMark/>
              </w:tcPr>
              <w:p w14:paraId="6DD07BD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notifications</w:t>
                </w:r>
              </w:p>
            </w:tc>
            <w:tc>
              <w:tcPr>
                <w:tcW w:w="2889" w:type="pct"/>
                <w:tcBorders>
                  <w:bottom w:val="single" w:sz="4" w:space="0" w:color="auto"/>
                </w:tcBorders>
                <w:shd w:val="clear" w:color="auto" w:fill="F3F3F3"/>
                <w:hideMark/>
              </w:tcPr>
              <w:p w14:paraId="722BC95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GET /api/v1/notifications</w:t>
                </w:r>
              </w:p>
            </w:tc>
            <w:tc>
              <w:tcPr>
                <w:tcW w:w="1079" w:type="pct"/>
                <w:tcBorders>
                  <w:bottom w:val="single" w:sz="4" w:space="0" w:color="auto"/>
                </w:tcBorders>
                <w:shd w:val="clear" w:color="auto" w:fill="F3F3F3"/>
                <w:hideMark/>
              </w:tcPr>
              <w:p w14:paraId="14D7C72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Módulo operativo</w:t>
                </w:r>
              </w:p>
            </w:tc>
          </w:tr>
          <w:tr w:rsidR="00C245F8" w:rsidRPr="00C245F8" w14:paraId="7BAEC398" w14:textId="77777777" w:rsidTr="00C245F8">
            <w:trPr>
              <w:divId w:val="877863288"/>
              <w:cantSplit/>
              <w:tblHeader/>
            </w:trPr>
            <w:tc>
              <w:tcPr>
                <w:tcW w:w="402" w:type="pct"/>
                <w:tcBorders>
                  <w:bottom w:val="single" w:sz="4" w:space="0" w:color="auto"/>
                </w:tcBorders>
                <w:shd w:val="clear" w:color="auto" w:fill="FFFFFF"/>
                <w:hideMark/>
              </w:tcPr>
              <w:p w14:paraId="7EE770C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IQP-GD-008</w:t>
                </w:r>
              </w:p>
            </w:tc>
            <w:tc>
              <w:tcPr>
                <w:tcW w:w="629" w:type="pct"/>
                <w:tcBorders>
                  <w:bottom w:val="single" w:sz="4" w:space="0" w:color="auto"/>
                </w:tcBorders>
                <w:shd w:val="clear" w:color="auto" w:fill="FFFFFF"/>
                <w:hideMark/>
              </w:tcPr>
              <w:p w14:paraId="0FDF25B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dashboard</w:t>
                </w:r>
              </w:p>
            </w:tc>
            <w:tc>
              <w:tcPr>
                <w:tcW w:w="2889" w:type="pct"/>
                <w:tcBorders>
                  <w:bottom w:val="single" w:sz="4" w:space="0" w:color="auto"/>
                </w:tcBorders>
                <w:shd w:val="clear" w:color="auto" w:fill="FFFFFF"/>
                <w:hideMark/>
              </w:tcPr>
              <w:p w14:paraId="7EB5BA3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GET /api/v1/dashboard/comercial/summary</w:t>
                </w:r>
              </w:p>
            </w:tc>
            <w:tc>
              <w:tcPr>
                <w:tcW w:w="1079" w:type="pct"/>
                <w:tcBorders>
                  <w:bottom w:val="single" w:sz="4" w:space="0" w:color="auto"/>
                </w:tcBorders>
                <w:shd w:val="clear" w:color="auto" w:fill="FFFFFF"/>
                <w:hideMark/>
              </w:tcPr>
              <w:p w14:paraId="1CB58B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Dashboard montado</w:t>
                </w:r>
              </w:p>
            </w:tc>
          </w:tr>
          <w:tr w:rsidR="00C245F8" w:rsidRPr="00C245F8" w14:paraId="6C86C955" w14:textId="77777777" w:rsidTr="00C245F8">
            <w:trPr>
              <w:divId w:val="877863288"/>
              <w:cantSplit/>
              <w:tblHeader/>
            </w:trPr>
            <w:tc>
              <w:tcPr>
                <w:tcW w:w="402" w:type="pct"/>
                <w:tcBorders>
                  <w:bottom w:val="single" w:sz="4" w:space="0" w:color="auto"/>
                </w:tcBorders>
                <w:shd w:val="clear" w:color="auto" w:fill="F3F3F3"/>
                <w:hideMark/>
              </w:tcPr>
              <w:p w14:paraId="7A92934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IQP-GD-009</w:t>
                </w:r>
              </w:p>
            </w:tc>
            <w:tc>
              <w:tcPr>
                <w:tcW w:w="629" w:type="pct"/>
                <w:tcBorders>
                  <w:bottom w:val="single" w:sz="4" w:space="0" w:color="auto"/>
                </w:tcBorders>
                <w:shd w:val="clear" w:color="auto" w:fill="F3F3F3"/>
                <w:hideMark/>
              </w:tcPr>
              <w:p w14:paraId="64281A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2889" w:type="pct"/>
                <w:tcBorders>
                  <w:bottom w:val="single" w:sz="4" w:space="0" w:color="auto"/>
                </w:tcBorders>
                <w:shd w:val="clear" w:color="auto" w:fill="F3F3F3"/>
                <w:hideMark/>
              </w:tcPr>
              <w:p w14:paraId="7186C9C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/api/v1/gmail/auth/url, callback exceptuado y tabla user_gmail_tokens</w:t>
                </w:r>
              </w:p>
            </w:tc>
            <w:tc>
              <w:tcPr>
                <w:tcW w:w="1079" w:type="pct"/>
                <w:tcBorders>
                  <w:bottom w:val="single" w:sz="4" w:space="0" w:color="auto"/>
                </w:tcBorders>
                <w:shd w:val="clear" w:color="auto" w:fill="F3F3F3"/>
                <w:hideMark/>
              </w:tcPr>
              <w:p w14:paraId="5AF7B92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OAuth Gmail inicializable</w:t>
                </w:r>
              </w:p>
            </w:tc>
          </w:tr>
          <w:tr w:rsidR="00C245F8" w:rsidRPr="00C245F8" w14:paraId="75B02B0D" w14:textId="77777777" w:rsidTr="00C245F8">
            <w:trPr>
              <w:divId w:val="877863288"/>
              <w:cantSplit/>
              <w:tblHeader/>
            </w:trPr>
            <w:tc>
              <w:tcPr>
                <w:tcW w:w="402" w:type="pct"/>
                <w:shd w:val="clear" w:color="auto" w:fill="FFFFFF"/>
                <w:hideMark/>
              </w:tcPr>
              <w:p w14:paraId="09E6BC9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IQP-GD-010</w:t>
                </w:r>
              </w:p>
            </w:tc>
            <w:tc>
              <w:tcPr>
                <w:tcW w:w="629" w:type="pct"/>
                <w:shd w:val="clear" w:color="auto" w:fill="FFFFFF"/>
                <w:hideMark/>
              </w:tcPr>
              <w:p w14:paraId="73DE9AE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w:t>
                </w:r>
              </w:p>
            </w:tc>
            <w:tc>
              <w:tcPr>
                <w:tcW w:w="2889" w:type="pct"/>
                <w:shd w:val="clear" w:color="auto" w:fill="FFFFFF"/>
                <w:hideMark/>
              </w:tcPr>
              <w:p w14:paraId="3DE8FE1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Verificar tablas de firma, vista document_verification_info y funciones SQL requeridas</w:t>
                </w:r>
              </w:p>
            </w:tc>
            <w:tc>
              <w:tcPr>
                <w:tcW w:w="1079" w:type="pct"/>
                <w:shd w:val="clear" w:color="auto" w:fill="FFFFFF"/>
                <w:hideMark/>
              </w:tcPr>
              <w:p w14:paraId="2E68632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Dependencias de firma presentes</w:t>
                </w:r>
              </w:p>
            </w:tc>
          </w:tr>
        </w:tbl>
        <w:p w14:paraId="02707CCD"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szCs w:val="32"/>
            </w:rPr>
          </w:pPr>
          <w:r w:rsidRPr="00C245F8">
            <w:rPr>
              <w:rFonts w:ascii="Aptos" w:eastAsia="Times New Roman" w:hAnsi="Aptos"/>
              <w:b/>
              <w:color w:val="325483"/>
              <w:sz w:val="32"/>
            </w:rPr>
            <w:t>PROTOCOLO DE EJECUCION OQ</w:t>
          </w:r>
        </w:p>
        <w:p w14:paraId="30706751"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Este protocolo establece los casos de prueba operacionales que deben ejecutarse para verificar la respuesta funcional del área, la gestión de errores y la persistencia asociada a los flujos evaluados.</w:t>
          </w:r>
        </w:p>
        <w:p w14:paraId="633853A9"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Área 01: Gobierno, Seguridad, Cumplimiento y Gestión Documental</w:t>
          </w:r>
        </w:p>
        <w:p w14:paraId="02EE64F2"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Objetivo</w:t>
          </w:r>
        </w:p>
        <w:p w14:paraId="0EA356A2"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Definir los pasos operativos para validar el comportamiento funcional del Área 01 bajo condiciones normales y de error controlado.</w:t>
          </w:r>
        </w:p>
        <w:p w14:paraId="2B3F399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Casos de ejecución</w:t>
          </w:r>
        </w:p>
        <w:tbl>
          <w:tblPr>
            <w:tblStyle w:val="Tablaconcuadrcula"/>
            <w:tblW w:w="5000" w:type="pct"/>
            <w:tblLook w:val="04A0" w:firstRow="1" w:lastRow="0" w:firstColumn="1" w:lastColumn="0" w:noHBand="0" w:noVBand="1"/>
          </w:tblPr>
          <w:tblGrid>
            <w:gridCol w:w="1122"/>
            <w:gridCol w:w="1247"/>
            <w:gridCol w:w="2807"/>
            <w:gridCol w:w="4452"/>
          </w:tblGrid>
          <w:tr w:rsidR="00C245F8" w:rsidRPr="00C245F8" w14:paraId="33058276" w14:textId="77777777" w:rsidTr="00C245F8">
            <w:trPr>
              <w:divId w:val="877863288"/>
              <w:cantSplit/>
              <w:tblHeader/>
            </w:trPr>
            <w:tc>
              <w:tcPr>
                <w:tcW w:w="589" w:type="pct"/>
                <w:tcBorders>
                  <w:bottom w:val="single" w:sz="4" w:space="0" w:color="auto"/>
                </w:tcBorders>
                <w:shd w:val="clear" w:color="auto" w:fill="325483"/>
                <w:hideMark/>
              </w:tcPr>
              <w:p w14:paraId="3391B4F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77D94B4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Módulo</w:t>
                </w:r>
              </w:p>
            </w:tc>
            <w:tc>
              <w:tcPr>
                <w:tcW w:w="1464" w:type="pct"/>
                <w:tcBorders>
                  <w:bottom w:val="single" w:sz="4" w:space="0" w:color="auto"/>
                </w:tcBorders>
                <w:shd w:val="clear" w:color="auto" w:fill="325483"/>
                <w:hideMark/>
              </w:tcPr>
              <w:p w14:paraId="6629451F"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Escenario</w:t>
                </w:r>
              </w:p>
            </w:tc>
            <w:tc>
              <w:tcPr>
                <w:tcW w:w="2318" w:type="pct"/>
                <w:tcBorders>
                  <w:bottom w:val="single" w:sz="4" w:space="0" w:color="auto"/>
                </w:tcBorders>
                <w:shd w:val="clear" w:color="auto" w:fill="325483"/>
                <w:hideMark/>
              </w:tcPr>
              <w:p w14:paraId="584D92C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Resultado esperado</w:t>
                </w:r>
              </w:p>
            </w:tc>
          </w:tr>
          <w:tr w:rsidR="00C245F8" w:rsidRPr="00C245F8" w14:paraId="34E84059" w14:textId="77777777" w:rsidTr="00C245F8">
            <w:trPr>
              <w:divId w:val="877863288"/>
              <w:cantSplit/>
              <w:tblHeader/>
            </w:trPr>
            <w:tc>
              <w:tcPr>
                <w:tcW w:w="589" w:type="pct"/>
                <w:tcBorders>
                  <w:bottom w:val="single" w:sz="4" w:space="0" w:color="auto"/>
                </w:tcBorders>
                <w:shd w:val="clear" w:color="auto" w:fill="F3F3F3"/>
                <w:hideMark/>
              </w:tcPr>
              <w:p w14:paraId="756AC75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OQP-GD-001</w:t>
                </w:r>
              </w:p>
            </w:tc>
            <w:tc>
              <w:tcPr>
                <w:tcW w:w="629" w:type="pct"/>
                <w:tcBorders>
                  <w:bottom w:val="single" w:sz="4" w:space="0" w:color="auto"/>
                </w:tcBorders>
                <w:shd w:val="clear" w:color="auto" w:fill="F3F3F3"/>
                <w:hideMark/>
              </w:tcPr>
              <w:p w14:paraId="1C6EA36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w:t>
                </w:r>
              </w:p>
            </w:tc>
            <w:tc>
              <w:tcPr>
                <w:tcW w:w="1464" w:type="pct"/>
                <w:tcBorders>
                  <w:bottom w:val="single" w:sz="4" w:space="0" w:color="auto"/>
                </w:tcBorders>
                <w:shd w:val="clear" w:color="auto" w:fill="F3F3F3"/>
                <w:hideMark/>
              </w:tcPr>
              <w:p w14:paraId="5B7FB33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Login y callback</w:t>
                </w:r>
              </w:p>
            </w:tc>
            <w:tc>
              <w:tcPr>
                <w:tcW w:w="2318" w:type="pct"/>
                <w:tcBorders>
                  <w:bottom w:val="single" w:sz="4" w:space="0" w:color="auto"/>
                </w:tcBorders>
                <w:shd w:val="clear" w:color="auto" w:fill="F3F3F3"/>
                <w:hideMark/>
              </w:tcPr>
              <w:p w14:paraId="4D0ADDB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Usuario autenticado y sesión creada</w:t>
                </w:r>
              </w:p>
            </w:tc>
          </w:tr>
          <w:tr w:rsidR="00C245F8" w:rsidRPr="00C245F8" w14:paraId="489D649B" w14:textId="77777777" w:rsidTr="00C245F8">
            <w:trPr>
              <w:divId w:val="877863288"/>
              <w:cantSplit/>
              <w:tblHeader/>
            </w:trPr>
            <w:tc>
              <w:tcPr>
                <w:tcW w:w="589" w:type="pct"/>
                <w:tcBorders>
                  <w:bottom w:val="single" w:sz="4" w:space="0" w:color="auto"/>
                </w:tcBorders>
                <w:shd w:val="clear" w:color="auto" w:fill="FFFFFF"/>
                <w:hideMark/>
              </w:tcPr>
              <w:p w14:paraId="4CF956C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OQP-GD-002</w:t>
                </w:r>
              </w:p>
            </w:tc>
            <w:tc>
              <w:tcPr>
                <w:tcW w:w="629" w:type="pct"/>
                <w:tcBorders>
                  <w:bottom w:val="single" w:sz="4" w:space="0" w:color="auto"/>
                </w:tcBorders>
                <w:shd w:val="clear" w:color="auto" w:fill="FFFFFF"/>
                <w:hideMark/>
              </w:tcPr>
              <w:p w14:paraId="1482A58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security</w:t>
                </w:r>
              </w:p>
            </w:tc>
            <w:tc>
              <w:tcPr>
                <w:tcW w:w="1464" w:type="pct"/>
                <w:tcBorders>
                  <w:bottom w:val="single" w:sz="4" w:space="0" w:color="auto"/>
                </w:tcBorders>
                <w:shd w:val="clear" w:color="auto" w:fill="FFFFFF"/>
                <w:hideMark/>
              </w:tcPr>
              <w:p w14:paraId="7313E27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Revision de evento off-hours</w:t>
                </w:r>
              </w:p>
            </w:tc>
            <w:tc>
              <w:tcPr>
                <w:tcW w:w="2318" w:type="pct"/>
                <w:tcBorders>
                  <w:bottom w:val="single" w:sz="4" w:space="0" w:color="auto"/>
                </w:tcBorders>
                <w:shd w:val="clear" w:color="auto" w:fill="FFFFFF"/>
                <w:hideMark/>
              </w:tcPr>
              <w:p w14:paraId="5CE497B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Confirmacion de revision y notifications.read_at actualizado</w:t>
                </w:r>
              </w:p>
            </w:tc>
          </w:tr>
          <w:tr w:rsidR="00C245F8" w:rsidRPr="00C245F8" w14:paraId="69BEB7E6" w14:textId="77777777" w:rsidTr="00C245F8">
            <w:trPr>
              <w:divId w:val="877863288"/>
              <w:cantSplit/>
              <w:tblHeader/>
            </w:trPr>
            <w:tc>
              <w:tcPr>
                <w:tcW w:w="589" w:type="pct"/>
                <w:tcBorders>
                  <w:bottom w:val="single" w:sz="4" w:space="0" w:color="auto"/>
                </w:tcBorders>
                <w:shd w:val="clear" w:color="auto" w:fill="F3F3F3"/>
                <w:hideMark/>
              </w:tcPr>
              <w:p w14:paraId="5929645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lastRenderedPageBreak/>
                  <w:t>OQP-GD-003</w:t>
                </w:r>
              </w:p>
            </w:tc>
            <w:tc>
              <w:tcPr>
                <w:tcW w:w="629" w:type="pct"/>
                <w:tcBorders>
                  <w:bottom w:val="single" w:sz="4" w:space="0" w:color="auto"/>
                </w:tcBorders>
                <w:shd w:val="clear" w:color="auto" w:fill="F3F3F3"/>
                <w:hideMark/>
              </w:tcPr>
              <w:p w14:paraId="23FAB21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audit-prep</w:t>
                </w:r>
              </w:p>
            </w:tc>
            <w:tc>
              <w:tcPr>
                <w:tcW w:w="1464" w:type="pct"/>
                <w:tcBorders>
                  <w:bottom w:val="single" w:sz="4" w:space="0" w:color="auto"/>
                </w:tcBorders>
                <w:shd w:val="clear" w:color="auto" w:fill="F3F3F3"/>
                <w:hideMark/>
              </w:tcPr>
              <w:p w14:paraId="638E484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Carga documental valida</w:t>
                </w:r>
              </w:p>
            </w:tc>
            <w:tc>
              <w:tcPr>
                <w:tcW w:w="2318" w:type="pct"/>
                <w:tcBorders>
                  <w:bottom w:val="single" w:sz="4" w:space="0" w:color="auto"/>
                </w:tcBorders>
                <w:shd w:val="clear" w:color="auto" w:fill="F3F3F3"/>
                <w:hideMark/>
              </w:tcPr>
              <w:p w14:paraId="6477FA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Confirmacion y metadata del documento</w:t>
                </w:r>
              </w:p>
            </w:tc>
          </w:tr>
          <w:tr w:rsidR="00C245F8" w:rsidRPr="00C245F8" w14:paraId="348502FC" w14:textId="77777777" w:rsidTr="00C245F8">
            <w:trPr>
              <w:divId w:val="877863288"/>
              <w:cantSplit/>
              <w:tblHeader/>
            </w:trPr>
            <w:tc>
              <w:tcPr>
                <w:tcW w:w="589" w:type="pct"/>
                <w:tcBorders>
                  <w:bottom w:val="single" w:sz="4" w:space="0" w:color="auto"/>
                </w:tcBorders>
                <w:shd w:val="clear" w:color="auto" w:fill="FFFFFF"/>
                <w:hideMark/>
              </w:tcPr>
              <w:p w14:paraId="54A1F3F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OQP-GD-004</w:t>
                </w:r>
              </w:p>
            </w:tc>
            <w:tc>
              <w:tcPr>
                <w:tcW w:w="629" w:type="pct"/>
                <w:tcBorders>
                  <w:bottom w:val="single" w:sz="4" w:space="0" w:color="auto"/>
                </w:tcBorders>
                <w:shd w:val="clear" w:color="auto" w:fill="FFFFFF"/>
                <w:hideMark/>
              </w:tcPr>
              <w:p w14:paraId="6418CC1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approvals</w:t>
                </w:r>
              </w:p>
            </w:tc>
            <w:tc>
              <w:tcPr>
                <w:tcW w:w="1464" w:type="pct"/>
                <w:tcBorders>
                  <w:bottom w:val="single" w:sz="4" w:space="0" w:color="auto"/>
                </w:tcBorders>
                <w:shd w:val="clear" w:color="auto" w:fill="FFFFFF"/>
                <w:hideMark/>
              </w:tcPr>
              <w:p w14:paraId="2659FF7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Aprobacion valida</w:t>
                </w:r>
              </w:p>
            </w:tc>
            <w:tc>
              <w:tcPr>
                <w:tcW w:w="2318" w:type="pct"/>
                <w:tcBorders>
                  <w:bottom w:val="single" w:sz="4" w:space="0" w:color="auto"/>
                </w:tcBorders>
                <w:shd w:val="clear" w:color="auto" w:fill="FFFFFF"/>
                <w:hideMark/>
              </w:tcPr>
              <w:p w14:paraId="65A98CA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Solicitud aprobada y decision registrada</w:t>
                </w:r>
              </w:p>
            </w:tc>
          </w:tr>
          <w:tr w:rsidR="00C245F8" w:rsidRPr="00C245F8" w14:paraId="07311EC6" w14:textId="77777777" w:rsidTr="00C245F8">
            <w:trPr>
              <w:divId w:val="877863288"/>
              <w:cantSplit/>
              <w:tblHeader/>
            </w:trPr>
            <w:tc>
              <w:tcPr>
                <w:tcW w:w="589" w:type="pct"/>
                <w:tcBorders>
                  <w:bottom w:val="single" w:sz="4" w:space="0" w:color="auto"/>
                </w:tcBorders>
                <w:shd w:val="clear" w:color="auto" w:fill="F3F3F3"/>
                <w:hideMark/>
              </w:tcPr>
              <w:p w14:paraId="6DD0591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OQP-GD-005</w:t>
                </w:r>
              </w:p>
            </w:tc>
            <w:tc>
              <w:tcPr>
                <w:tcW w:w="629" w:type="pct"/>
                <w:tcBorders>
                  <w:bottom w:val="single" w:sz="4" w:space="0" w:color="auto"/>
                </w:tcBorders>
                <w:shd w:val="clear" w:color="auto" w:fill="F3F3F3"/>
                <w:hideMark/>
              </w:tcPr>
              <w:p w14:paraId="6CF75FA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management</w:t>
                </w:r>
              </w:p>
            </w:tc>
            <w:tc>
              <w:tcPr>
                <w:tcW w:w="1464" w:type="pct"/>
                <w:tcBorders>
                  <w:bottom w:val="single" w:sz="4" w:space="0" w:color="auto"/>
                </w:tcBorders>
                <w:shd w:val="clear" w:color="auto" w:fill="F3F3F3"/>
                <w:hideMark/>
              </w:tcPr>
              <w:p w14:paraId="691DC42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Consulta de documentos y versiones</w:t>
                </w:r>
              </w:p>
            </w:tc>
            <w:tc>
              <w:tcPr>
                <w:tcW w:w="2318" w:type="pct"/>
                <w:tcBorders>
                  <w:bottom w:val="single" w:sz="4" w:space="0" w:color="auto"/>
                </w:tcBorders>
                <w:shd w:val="clear" w:color="auto" w:fill="F3F3F3"/>
                <w:hideMark/>
              </w:tcPr>
              <w:p w14:paraId="35FB5D2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Adjuntos y versiones visibles</w:t>
                </w:r>
              </w:p>
            </w:tc>
          </w:tr>
          <w:tr w:rsidR="00C245F8" w:rsidRPr="00C245F8" w14:paraId="59930C53" w14:textId="77777777" w:rsidTr="00C245F8">
            <w:trPr>
              <w:divId w:val="877863288"/>
              <w:cantSplit/>
              <w:tblHeader/>
            </w:trPr>
            <w:tc>
              <w:tcPr>
                <w:tcW w:w="589" w:type="pct"/>
                <w:tcBorders>
                  <w:bottom w:val="single" w:sz="4" w:space="0" w:color="auto"/>
                </w:tcBorders>
                <w:shd w:val="clear" w:color="auto" w:fill="FFFFFF"/>
                <w:hideMark/>
              </w:tcPr>
              <w:p w14:paraId="02764C9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OQP-GD-006</w:t>
                </w:r>
              </w:p>
            </w:tc>
            <w:tc>
              <w:tcPr>
                <w:tcW w:w="629" w:type="pct"/>
                <w:tcBorders>
                  <w:bottom w:val="single" w:sz="4" w:space="0" w:color="auto"/>
                </w:tcBorders>
                <w:shd w:val="clear" w:color="auto" w:fill="FFFFFF"/>
                <w:hideMark/>
              </w:tcPr>
              <w:p w14:paraId="0F656C0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documents</w:t>
                </w:r>
              </w:p>
            </w:tc>
            <w:tc>
              <w:tcPr>
                <w:tcW w:w="1464" w:type="pct"/>
                <w:tcBorders>
                  <w:bottom w:val="single" w:sz="4" w:space="0" w:color="auto"/>
                </w:tcBorders>
                <w:shd w:val="clear" w:color="auto" w:fill="FFFFFF"/>
                <w:hideMark/>
              </w:tcPr>
              <w:p w14:paraId="40EE89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Creacion desde plantilla</w:t>
                </w:r>
              </w:p>
            </w:tc>
            <w:tc>
              <w:tcPr>
                <w:tcW w:w="2318" w:type="pct"/>
                <w:tcBorders>
                  <w:bottom w:val="single" w:sz="4" w:space="0" w:color="auto"/>
                </w:tcBorders>
                <w:shd w:val="clear" w:color="auto" w:fill="FFFFFF"/>
                <w:hideMark/>
              </w:tcPr>
              <w:p w14:paraId="1A0C011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Documento creado</w:t>
                </w:r>
              </w:p>
            </w:tc>
          </w:tr>
          <w:tr w:rsidR="00C245F8" w:rsidRPr="00C245F8" w14:paraId="58DB1584" w14:textId="77777777" w:rsidTr="00C245F8">
            <w:trPr>
              <w:divId w:val="877863288"/>
              <w:cantSplit/>
              <w:tblHeader/>
            </w:trPr>
            <w:tc>
              <w:tcPr>
                <w:tcW w:w="589" w:type="pct"/>
                <w:tcBorders>
                  <w:bottom w:val="single" w:sz="4" w:space="0" w:color="auto"/>
                </w:tcBorders>
                <w:shd w:val="clear" w:color="auto" w:fill="F3F3F3"/>
                <w:hideMark/>
              </w:tcPr>
              <w:p w14:paraId="794CA9B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OQP-GD-007</w:t>
                </w:r>
              </w:p>
            </w:tc>
            <w:tc>
              <w:tcPr>
                <w:tcW w:w="629" w:type="pct"/>
                <w:tcBorders>
                  <w:bottom w:val="single" w:sz="4" w:space="0" w:color="auto"/>
                </w:tcBorders>
                <w:shd w:val="clear" w:color="auto" w:fill="F3F3F3"/>
                <w:hideMark/>
              </w:tcPr>
              <w:p w14:paraId="0D188C7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documents</w:t>
                </w:r>
              </w:p>
            </w:tc>
            <w:tc>
              <w:tcPr>
                <w:tcW w:w="1464" w:type="pct"/>
                <w:tcBorders>
                  <w:bottom w:val="single" w:sz="4" w:space="0" w:color="auto"/>
                </w:tcBorders>
                <w:shd w:val="clear" w:color="auto" w:fill="F3F3F3"/>
                <w:hideMark/>
              </w:tcPr>
              <w:p w14:paraId="01D215D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Exportacion PDF</w:t>
                </w:r>
              </w:p>
            </w:tc>
            <w:tc>
              <w:tcPr>
                <w:tcW w:w="2318" w:type="pct"/>
                <w:tcBorders>
                  <w:bottom w:val="single" w:sz="4" w:space="0" w:color="auto"/>
                </w:tcBorders>
                <w:shd w:val="clear" w:color="auto" w:fill="F3F3F3"/>
                <w:hideMark/>
              </w:tcPr>
              <w:p w14:paraId="739C93B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PDF generado</w:t>
                </w:r>
              </w:p>
            </w:tc>
          </w:tr>
          <w:tr w:rsidR="00C245F8" w:rsidRPr="00C245F8" w14:paraId="0D5747A0" w14:textId="77777777" w:rsidTr="00C245F8">
            <w:trPr>
              <w:divId w:val="877863288"/>
              <w:cantSplit/>
              <w:tblHeader/>
            </w:trPr>
            <w:tc>
              <w:tcPr>
                <w:tcW w:w="589" w:type="pct"/>
                <w:tcBorders>
                  <w:bottom w:val="single" w:sz="4" w:space="0" w:color="auto"/>
                </w:tcBorders>
                <w:shd w:val="clear" w:color="auto" w:fill="FFFFFF"/>
                <w:hideMark/>
              </w:tcPr>
              <w:p w14:paraId="67D5517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OQP-GD-008</w:t>
                </w:r>
              </w:p>
            </w:tc>
            <w:tc>
              <w:tcPr>
                <w:tcW w:w="629" w:type="pct"/>
                <w:tcBorders>
                  <w:bottom w:val="single" w:sz="4" w:space="0" w:color="auto"/>
                </w:tcBorders>
                <w:shd w:val="clear" w:color="auto" w:fill="FFFFFF"/>
                <w:hideMark/>
              </w:tcPr>
              <w:p w14:paraId="7DA39E1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files</w:t>
                </w:r>
              </w:p>
            </w:tc>
            <w:tc>
              <w:tcPr>
                <w:tcW w:w="1464" w:type="pct"/>
                <w:tcBorders>
                  <w:bottom w:val="single" w:sz="4" w:space="0" w:color="auto"/>
                </w:tcBorders>
                <w:shd w:val="clear" w:color="auto" w:fill="FFFFFF"/>
                <w:hideMark/>
              </w:tcPr>
              <w:p w14:paraId="08F3EFD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Carga y descarga de adjuntos</w:t>
                </w:r>
              </w:p>
            </w:tc>
            <w:tc>
              <w:tcPr>
                <w:tcW w:w="2318" w:type="pct"/>
                <w:tcBorders>
                  <w:bottom w:val="single" w:sz="4" w:space="0" w:color="auto"/>
                </w:tcBorders>
                <w:shd w:val="clear" w:color="auto" w:fill="FFFFFF"/>
                <w:hideMark/>
              </w:tcPr>
              <w:p w14:paraId="1144896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Carga y descarga exitosas</w:t>
                </w:r>
              </w:p>
            </w:tc>
          </w:tr>
          <w:tr w:rsidR="00C245F8" w:rsidRPr="00C245F8" w14:paraId="1A3EC722" w14:textId="77777777" w:rsidTr="00C245F8">
            <w:trPr>
              <w:divId w:val="877863288"/>
              <w:cantSplit/>
              <w:tblHeader/>
            </w:trPr>
            <w:tc>
              <w:tcPr>
                <w:tcW w:w="589" w:type="pct"/>
                <w:tcBorders>
                  <w:bottom w:val="single" w:sz="4" w:space="0" w:color="auto"/>
                </w:tcBorders>
                <w:shd w:val="clear" w:color="auto" w:fill="F3F3F3"/>
                <w:hideMark/>
              </w:tcPr>
              <w:p w14:paraId="6863827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OQP-GD-009</w:t>
                </w:r>
              </w:p>
            </w:tc>
            <w:tc>
              <w:tcPr>
                <w:tcW w:w="629" w:type="pct"/>
                <w:tcBorders>
                  <w:bottom w:val="single" w:sz="4" w:space="0" w:color="auto"/>
                </w:tcBorders>
                <w:shd w:val="clear" w:color="auto" w:fill="F3F3F3"/>
                <w:hideMark/>
              </w:tcPr>
              <w:p w14:paraId="4C91EC8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notifications</w:t>
                </w:r>
              </w:p>
            </w:tc>
            <w:tc>
              <w:tcPr>
                <w:tcW w:w="1464" w:type="pct"/>
                <w:tcBorders>
                  <w:bottom w:val="single" w:sz="4" w:space="0" w:color="auto"/>
                </w:tcBorders>
                <w:shd w:val="clear" w:color="auto" w:fill="F3F3F3"/>
                <w:hideMark/>
              </w:tcPr>
              <w:p w14:paraId="152C89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Creacion y lectura de notificacion</w:t>
                </w:r>
              </w:p>
            </w:tc>
            <w:tc>
              <w:tcPr>
                <w:tcW w:w="2318" w:type="pct"/>
                <w:tcBorders>
                  <w:bottom w:val="single" w:sz="4" w:space="0" w:color="auto"/>
                </w:tcBorders>
                <w:shd w:val="clear" w:color="auto" w:fill="F3F3F3"/>
                <w:hideMark/>
              </w:tcPr>
              <w:p w14:paraId="689E415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Notificacion visible y luego leida</w:t>
                </w:r>
              </w:p>
            </w:tc>
          </w:tr>
          <w:tr w:rsidR="00C245F8" w:rsidRPr="00C245F8" w14:paraId="0E058085" w14:textId="77777777" w:rsidTr="00C245F8">
            <w:trPr>
              <w:divId w:val="877863288"/>
              <w:cantSplit/>
              <w:tblHeader/>
            </w:trPr>
            <w:tc>
              <w:tcPr>
                <w:tcW w:w="589" w:type="pct"/>
                <w:tcBorders>
                  <w:bottom w:val="single" w:sz="4" w:space="0" w:color="auto"/>
                </w:tcBorders>
                <w:shd w:val="clear" w:color="auto" w:fill="FFFFFF"/>
                <w:hideMark/>
              </w:tcPr>
              <w:p w14:paraId="756A33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OQP-GD-010</w:t>
                </w:r>
              </w:p>
            </w:tc>
            <w:tc>
              <w:tcPr>
                <w:tcW w:w="629" w:type="pct"/>
                <w:tcBorders>
                  <w:bottom w:val="single" w:sz="4" w:space="0" w:color="auto"/>
                </w:tcBorders>
                <w:shd w:val="clear" w:color="auto" w:fill="FFFFFF"/>
                <w:hideMark/>
              </w:tcPr>
              <w:p w14:paraId="063C03A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dashboard</w:t>
                </w:r>
              </w:p>
            </w:tc>
            <w:tc>
              <w:tcPr>
                <w:tcW w:w="1464" w:type="pct"/>
                <w:tcBorders>
                  <w:bottom w:val="single" w:sz="4" w:space="0" w:color="auto"/>
                </w:tcBorders>
                <w:shd w:val="clear" w:color="auto" w:fill="FFFFFF"/>
                <w:hideMark/>
              </w:tcPr>
              <w:p w14:paraId="4765C1F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Consulta de resumen comercial</w:t>
                </w:r>
              </w:p>
            </w:tc>
            <w:tc>
              <w:tcPr>
                <w:tcW w:w="2318" w:type="pct"/>
                <w:tcBorders>
                  <w:bottom w:val="single" w:sz="4" w:space="0" w:color="auto"/>
                </w:tcBorders>
                <w:shd w:val="clear" w:color="auto" w:fill="FFFFFF"/>
                <w:hideMark/>
              </w:tcPr>
              <w:p w14:paraId="25CEEA7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Resumen devuelto</w:t>
                </w:r>
              </w:p>
            </w:tc>
          </w:tr>
          <w:tr w:rsidR="00C245F8" w:rsidRPr="00C245F8" w14:paraId="300CBF5F" w14:textId="77777777" w:rsidTr="00C245F8">
            <w:trPr>
              <w:divId w:val="877863288"/>
              <w:cantSplit/>
              <w:tblHeader/>
            </w:trPr>
            <w:tc>
              <w:tcPr>
                <w:tcW w:w="589" w:type="pct"/>
                <w:tcBorders>
                  <w:bottom w:val="single" w:sz="4" w:space="0" w:color="auto"/>
                </w:tcBorders>
                <w:shd w:val="clear" w:color="auto" w:fill="F3F3F3"/>
                <w:hideMark/>
              </w:tcPr>
              <w:p w14:paraId="0420250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OQP-GD-011</w:t>
                </w:r>
              </w:p>
            </w:tc>
            <w:tc>
              <w:tcPr>
                <w:tcW w:w="629" w:type="pct"/>
                <w:tcBorders>
                  <w:bottom w:val="single" w:sz="4" w:space="0" w:color="auto"/>
                </w:tcBorders>
                <w:shd w:val="clear" w:color="auto" w:fill="F3F3F3"/>
                <w:hideMark/>
              </w:tcPr>
              <w:p w14:paraId="6038D4D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1464" w:type="pct"/>
                <w:tcBorders>
                  <w:bottom w:val="single" w:sz="4" w:space="0" w:color="auto"/>
                </w:tcBorders>
                <w:shd w:val="clear" w:color="auto" w:fill="F3F3F3"/>
                <w:hideMark/>
              </w:tcPr>
              <w:p w14:paraId="7F4ABD8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Autorización y estado</w:t>
                </w:r>
              </w:p>
            </w:tc>
            <w:tc>
              <w:tcPr>
                <w:tcW w:w="2318" w:type="pct"/>
                <w:tcBorders>
                  <w:bottom w:val="single" w:sz="4" w:space="0" w:color="auto"/>
                </w:tcBorders>
                <w:shd w:val="clear" w:color="auto" w:fill="F3F3F3"/>
                <w:hideMark/>
              </w:tcPr>
              <w:p w14:paraId="7156F54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Estado autorizado</w:t>
                </w:r>
              </w:p>
            </w:tc>
          </w:tr>
          <w:tr w:rsidR="00C245F8" w:rsidRPr="00C245F8" w14:paraId="7657A34B" w14:textId="77777777" w:rsidTr="00C245F8">
            <w:trPr>
              <w:divId w:val="877863288"/>
              <w:cantSplit/>
              <w:tblHeader/>
            </w:trPr>
            <w:tc>
              <w:tcPr>
                <w:tcW w:w="589" w:type="pct"/>
                <w:tcBorders>
                  <w:bottom w:val="single" w:sz="4" w:space="0" w:color="auto"/>
                </w:tcBorders>
                <w:shd w:val="clear" w:color="auto" w:fill="FFFFFF"/>
                <w:hideMark/>
              </w:tcPr>
              <w:p w14:paraId="74166ED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OQP-GD-012</w:t>
                </w:r>
              </w:p>
            </w:tc>
            <w:tc>
              <w:tcPr>
                <w:tcW w:w="629" w:type="pct"/>
                <w:tcBorders>
                  <w:bottom w:val="single" w:sz="4" w:space="0" w:color="auto"/>
                </w:tcBorders>
                <w:shd w:val="clear" w:color="auto" w:fill="FFFFFF"/>
                <w:hideMark/>
              </w:tcPr>
              <w:p w14:paraId="1BA7D57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1464" w:type="pct"/>
                <w:tcBorders>
                  <w:bottom w:val="single" w:sz="4" w:space="0" w:color="auto"/>
                </w:tcBorders>
                <w:shd w:val="clear" w:color="auto" w:fill="FFFFFF"/>
                <w:hideMark/>
              </w:tcPr>
              <w:p w14:paraId="10B55E0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Envio de correo</w:t>
                </w:r>
              </w:p>
            </w:tc>
            <w:tc>
              <w:tcPr>
                <w:tcW w:w="2318" w:type="pct"/>
                <w:tcBorders>
                  <w:bottom w:val="single" w:sz="4" w:space="0" w:color="auto"/>
                </w:tcBorders>
                <w:shd w:val="clear" w:color="auto" w:fill="FFFFFF"/>
                <w:hideMark/>
              </w:tcPr>
              <w:p w14:paraId="18E3CDB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Correo enviado</w:t>
                </w:r>
              </w:p>
            </w:tc>
          </w:tr>
          <w:tr w:rsidR="00C245F8" w:rsidRPr="00C245F8" w14:paraId="736E8CE8" w14:textId="77777777" w:rsidTr="00C245F8">
            <w:trPr>
              <w:divId w:val="877863288"/>
              <w:cantSplit/>
              <w:tblHeader/>
            </w:trPr>
            <w:tc>
              <w:tcPr>
                <w:tcW w:w="589" w:type="pct"/>
                <w:shd w:val="clear" w:color="auto" w:fill="F3F3F3"/>
                <w:hideMark/>
              </w:tcPr>
              <w:p w14:paraId="1B206ED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OQP-GD-013</w:t>
                </w:r>
              </w:p>
            </w:tc>
            <w:tc>
              <w:tcPr>
                <w:tcW w:w="629" w:type="pct"/>
                <w:shd w:val="clear" w:color="auto" w:fill="F3F3F3"/>
                <w:hideMark/>
              </w:tcPr>
              <w:p w14:paraId="46489B2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w:t>
                </w:r>
              </w:p>
            </w:tc>
            <w:tc>
              <w:tcPr>
                <w:tcW w:w="1464" w:type="pct"/>
                <w:shd w:val="clear" w:color="auto" w:fill="F3F3F3"/>
                <w:hideMark/>
              </w:tcPr>
              <w:p w14:paraId="6A74DC5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Firma documental completa</w:t>
                </w:r>
              </w:p>
            </w:tc>
            <w:tc>
              <w:tcPr>
                <w:tcW w:w="2318" w:type="pct"/>
                <w:shd w:val="clear" w:color="auto" w:fill="F3F3F3"/>
                <w:hideMark/>
              </w:tcPr>
              <w:p w14:paraId="2036DAA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Firma exitosa y documento bloqueado</w:t>
                </w:r>
              </w:p>
            </w:tc>
          </w:tr>
        </w:tbl>
        <w:p w14:paraId="73209D7C"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szCs w:val="32"/>
            </w:rPr>
          </w:pPr>
          <w:r w:rsidRPr="00C245F8">
            <w:rPr>
              <w:rFonts w:ascii="Aptos" w:eastAsia="Times New Roman" w:hAnsi="Aptos"/>
              <w:b/>
              <w:color w:val="325483"/>
              <w:sz w:val="32"/>
            </w:rPr>
            <w:t>PROTOCOLO DE EJECUCION PQ</w:t>
          </w:r>
        </w:p>
        <w:p w14:paraId="45468BF7"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Este protocolo describe los escenarios de desempeño y uso repetitivo necesarios para demostrar que el área mantiene estabilidad operativa, consistencia de datos y trazabilidad suficiente en contexto de uso real.</w:t>
          </w:r>
        </w:p>
        <w:p w14:paraId="3E746E8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Área 01: Gobierno, Seguridad, Cumplimiento y Gestión Documental</w:t>
          </w:r>
        </w:p>
        <w:p w14:paraId="13C1FFAD"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Objetivo</w:t>
          </w:r>
        </w:p>
        <w:p w14:paraId="147A4B45"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Definir los pasos de prueba para demostrar que el Área 01 mantiene desempeño y consistencia en condiciones representativas de uso real.</w:t>
          </w:r>
        </w:p>
        <w:p w14:paraId="32A64B1E"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lastRenderedPageBreak/>
            <w:t>2. Casos PQ</w:t>
          </w:r>
        </w:p>
        <w:tbl>
          <w:tblPr>
            <w:tblStyle w:val="Tablaconcuadrcula"/>
            <w:tblW w:w="5000" w:type="pct"/>
            <w:tblLook w:val="04A0" w:firstRow="1" w:lastRow="0" w:firstColumn="1" w:lastColumn="0" w:noHBand="0" w:noVBand="1"/>
          </w:tblPr>
          <w:tblGrid>
            <w:gridCol w:w="1037"/>
            <w:gridCol w:w="1247"/>
            <w:gridCol w:w="3887"/>
            <w:gridCol w:w="3457"/>
          </w:tblGrid>
          <w:tr w:rsidR="00C245F8" w:rsidRPr="00C245F8" w14:paraId="172DAA1D" w14:textId="77777777" w:rsidTr="00C245F8">
            <w:trPr>
              <w:divId w:val="877863288"/>
              <w:cantSplit/>
              <w:tblHeader/>
            </w:trPr>
            <w:tc>
              <w:tcPr>
                <w:tcW w:w="545" w:type="pct"/>
                <w:tcBorders>
                  <w:bottom w:val="single" w:sz="4" w:space="0" w:color="auto"/>
                </w:tcBorders>
                <w:shd w:val="clear" w:color="auto" w:fill="325483"/>
                <w:hideMark/>
              </w:tcPr>
              <w:p w14:paraId="309C887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002B99B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Módulo</w:t>
                </w:r>
              </w:p>
            </w:tc>
            <w:tc>
              <w:tcPr>
                <w:tcW w:w="2025" w:type="pct"/>
                <w:tcBorders>
                  <w:bottom w:val="single" w:sz="4" w:space="0" w:color="auto"/>
                </w:tcBorders>
                <w:shd w:val="clear" w:color="auto" w:fill="325483"/>
                <w:hideMark/>
              </w:tcPr>
              <w:p w14:paraId="23B4D79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Escenario</w:t>
                </w:r>
              </w:p>
            </w:tc>
            <w:tc>
              <w:tcPr>
                <w:tcW w:w="1802" w:type="pct"/>
                <w:tcBorders>
                  <w:bottom w:val="single" w:sz="4" w:space="0" w:color="auto"/>
                </w:tcBorders>
                <w:shd w:val="clear" w:color="auto" w:fill="325483"/>
                <w:hideMark/>
              </w:tcPr>
              <w:p w14:paraId="6BBEF0E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Resultado esperado</w:t>
                </w:r>
              </w:p>
            </w:tc>
          </w:tr>
          <w:tr w:rsidR="00C245F8" w:rsidRPr="00C245F8" w14:paraId="0CB7B863" w14:textId="77777777" w:rsidTr="00C245F8">
            <w:trPr>
              <w:divId w:val="877863288"/>
              <w:cantSplit/>
              <w:tblHeader/>
            </w:trPr>
            <w:tc>
              <w:tcPr>
                <w:tcW w:w="545" w:type="pct"/>
                <w:tcBorders>
                  <w:bottom w:val="single" w:sz="4" w:space="0" w:color="auto"/>
                </w:tcBorders>
                <w:shd w:val="clear" w:color="auto" w:fill="F3F3F3"/>
                <w:hideMark/>
              </w:tcPr>
              <w:p w14:paraId="4DE3D1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PQP-GD-001</w:t>
                </w:r>
              </w:p>
            </w:tc>
            <w:tc>
              <w:tcPr>
                <w:tcW w:w="629" w:type="pct"/>
                <w:tcBorders>
                  <w:bottom w:val="single" w:sz="4" w:space="0" w:color="auto"/>
                </w:tcBorders>
                <w:shd w:val="clear" w:color="auto" w:fill="F3F3F3"/>
                <w:hideMark/>
              </w:tcPr>
              <w:p w14:paraId="37E1951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auth</w:t>
                </w:r>
              </w:p>
            </w:tc>
            <w:tc>
              <w:tcPr>
                <w:tcW w:w="2025" w:type="pct"/>
                <w:tcBorders>
                  <w:bottom w:val="single" w:sz="4" w:space="0" w:color="auto"/>
                </w:tcBorders>
                <w:shd w:val="clear" w:color="auto" w:fill="F3F3F3"/>
                <w:hideMark/>
              </w:tcPr>
              <w:p w14:paraId="6420B76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20 consultas seguidas a /auth/me</w:t>
                </w:r>
              </w:p>
            </w:tc>
            <w:tc>
              <w:tcPr>
                <w:tcW w:w="1802" w:type="pct"/>
                <w:tcBorders>
                  <w:bottom w:val="single" w:sz="4" w:space="0" w:color="auto"/>
                </w:tcBorders>
                <w:shd w:val="clear" w:color="auto" w:fill="F3F3F3"/>
                <w:hideMark/>
              </w:tcPr>
              <w:p w14:paraId="5629629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Respuesta funcional sostenida</w:t>
                </w:r>
              </w:p>
            </w:tc>
          </w:tr>
          <w:tr w:rsidR="00C245F8" w:rsidRPr="00C245F8" w14:paraId="181D22E6" w14:textId="77777777" w:rsidTr="00C245F8">
            <w:trPr>
              <w:divId w:val="877863288"/>
              <w:cantSplit/>
              <w:tblHeader/>
            </w:trPr>
            <w:tc>
              <w:tcPr>
                <w:tcW w:w="545" w:type="pct"/>
                <w:tcBorders>
                  <w:bottom w:val="single" w:sz="4" w:space="0" w:color="auto"/>
                </w:tcBorders>
                <w:shd w:val="clear" w:color="auto" w:fill="FFFFFF"/>
                <w:hideMark/>
              </w:tcPr>
              <w:p w14:paraId="7F2961A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PQP-GD-002</w:t>
                </w:r>
              </w:p>
            </w:tc>
            <w:tc>
              <w:tcPr>
                <w:tcW w:w="629" w:type="pct"/>
                <w:tcBorders>
                  <w:bottom w:val="single" w:sz="4" w:space="0" w:color="auto"/>
                </w:tcBorders>
                <w:shd w:val="clear" w:color="auto" w:fill="FFFFFF"/>
                <w:hideMark/>
              </w:tcPr>
              <w:p w14:paraId="71949D5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security</w:t>
                </w:r>
              </w:p>
            </w:tc>
            <w:tc>
              <w:tcPr>
                <w:tcW w:w="2025" w:type="pct"/>
                <w:tcBorders>
                  <w:bottom w:val="single" w:sz="4" w:space="0" w:color="auto"/>
                </w:tcBorders>
                <w:shd w:val="clear" w:color="auto" w:fill="FFFFFF"/>
                <w:hideMark/>
              </w:tcPr>
              <w:p w14:paraId="6D64B9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Consulta y export repetidos de off-hours</w:t>
                </w:r>
              </w:p>
            </w:tc>
            <w:tc>
              <w:tcPr>
                <w:tcW w:w="1802" w:type="pct"/>
                <w:tcBorders>
                  <w:bottom w:val="single" w:sz="4" w:space="0" w:color="auto"/>
                </w:tcBorders>
                <w:shd w:val="clear" w:color="auto" w:fill="FFFFFF"/>
                <w:hideMark/>
              </w:tcPr>
              <w:p w14:paraId="4C273B5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Respuestas estables</w:t>
                </w:r>
              </w:p>
            </w:tc>
          </w:tr>
          <w:tr w:rsidR="00C245F8" w:rsidRPr="00C245F8" w14:paraId="3EE71643" w14:textId="77777777" w:rsidTr="00C245F8">
            <w:trPr>
              <w:divId w:val="877863288"/>
              <w:cantSplit/>
              <w:tblHeader/>
            </w:trPr>
            <w:tc>
              <w:tcPr>
                <w:tcW w:w="545" w:type="pct"/>
                <w:tcBorders>
                  <w:bottom w:val="single" w:sz="4" w:space="0" w:color="auto"/>
                </w:tcBorders>
                <w:shd w:val="clear" w:color="auto" w:fill="F3F3F3"/>
                <w:hideMark/>
              </w:tcPr>
              <w:p w14:paraId="30D089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PQP-GD-003</w:t>
                </w:r>
              </w:p>
            </w:tc>
            <w:tc>
              <w:tcPr>
                <w:tcW w:w="629" w:type="pct"/>
                <w:tcBorders>
                  <w:bottom w:val="single" w:sz="4" w:space="0" w:color="auto"/>
                </w:tcBorders>
                <w:shd w:val="clear" w:color="auto" w:fill="F3F3F3"/>
                <w:hideMark/>
              </w:tcPr>
              <w:p w14:paraId="4B302E3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audit-prep</w:t>
                </w:r>
              </w:p>
            </w:tc>
            <w:tc>
              <w:tcPr>
                <w:tcW w:w="2025" w:type="pct"/>
                <w:tcBorders>
                  <w:bottom w:val="single" w:sz="4" w:space="0" w:color="auto"/>
                </w:tcBorders>
                <w:shd w:val="clear" w:color="auto" w:fill="F3F3F3"/>
                <w:hideMark/>
              </w:tcPr>
              <w:p w14:paraId="12697BE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5 cargas consecutivas de documentos validos</w:t>
                </w:r>
              </w:p>
            </w:tc>
            <w:tc>
              <w:tcPr>
                <w:tcW w:w="1802" w:type="pct"/>
                <w:tcBorders>
                  <w:bottom w:val="single" w:sz="4" w:space="0" w:color="auto"/>
                </w:tcBorders>
                <w:shd w:val="clear" w:color="auto" w:fill="F3F3F3"/>
                <w:hideMark/>
              </w:tcPr>
              <w:p w14:paraId="73C3F05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Persistencia coherente</w:t>
                </w:r>
              </w:p>
            </w:tc>
          </w:tr>
          <w:tr w:rsidR="00C245F8" w:rsidRPr="00C245F8" w14:paraId="143490AF" w14:textId="77777777" w:rsidTr="00C245F8">
            <w:trPr>
              <w:divId w:val="877863288"/>
              <w:cantSplit/>
              <w:tblHeader/>
            </w:trPr>
            <w:tc>
              <w:tcPr>
                <w:tcW w:w="545" w:type="pct"/>
                <w:tcBorders>
                  <w:bottom w:val="single" w:sz="4" w:space="0" w:color="auto"/>
                </w:tcBorders>
                <w:shd w:val="clear" w:color="auto" w:fill="FFFFFF"/>
                <w:hideMark/>
              </w:tcPr>
              <w:p w14:paraId="424DE31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PQP-GD-004</w:t>
                </w:r>
              </w:p>
            </w:tc>
            <w:tc>
              <w:tcPr>
                <w:tcW w:w="629" w:type="pct"/>
                <w:tcBorders>
                  <w:bottom w:val="single" w:sz="4" w:space="0" w:color="auto"/>
                </w:tcBorders>
                <w:shd w:val="clear" w:color="auto" w:fill="FFFFFF"/>
                <w:hideMark/>
              </w:tcPr>
              <w:p w14:paraId="410D4ED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approvals</w:t>
                </w:r>
              </w:p>
            </w:tc>
            <w:tc>
              <w:tcPr>
                <w:tcW w:w="2025" w:type="pct"/>
                <w:tcBorders>
                  <w:bottom w:val="single" w:sz="4" w:space="0" w:color="auto"/>
                </w:tcBorders>
                <w:shd w:val="clear" w:color="auto" w:fill="FFFFFF"/>
                <w:hideMark/>
              </w:tcPr>
              <w:p w14:paraId="36960FA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Serie de decisiones validas</w:t>
                </w:r>
              </w:p>
            </w:tc>
            <w:tc>
              <w:tcPr>
                <w:tcW w:w="1802" w:type="pct"/>
                <w:tcBorders>
                  <w:bottom w:val="single" w:sz="4" w:space="0" w:color="auto"/>
                </w:tcBorders>
                <w:shd w:val="clear" w:color="auto" w:fill="FFFFFF"/>
                <w:hideMark/>
              </w:tcPr>
              <w:p w14:paraId="35E458E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Estados consistentes</w:t>
                </w:r>
              </w:p>
            </w:tc>
          </w:tr>
          <w:tr w:rsidR="00C245F8" w:rsidRPr="00C245F8" w14:paraId="1338AAD8" w14:textId="77777777" w:rsidTr="00C245F8">
            <w:trPr>
              <w:divId w:val="877863288"/>
              <w:cantSplit/>
              <w:tblHeader/>
            </w:trPr>
            <w:tc>
              <w:tcPr>
                <w:tcW w:w="545" w:type="pct"/>
                <w:tcBorders>
                  <w:bottom w:val="single" w:sz="4" w:space="0" w:color="auto"/>
                </w:tcBorders>
                <w:shd w:val="clear" w:color="auto" w:fill="F3F3F3"/>
                <w:hideMark/>
              </w:tcPr>
              <w:p w14:paraId="3F9F447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PQP-GD-005</w:t>
                </w:r>
              </w:p>
            </w:tc>
            <w:tc>
              <w:tcPr>
                <w:tcW w:w="629" w:type="pct"/>
                <w:tcBorders>
                  <w:bottom w:val="single" w:sz="4" w:space="0" w:color="auto"/>
                </w:tcBorders>
                <w:shd w:val="clear" w:color="auto" w:fill="F3F3F3"/>
                <w:hideMark/>
              </w:tcPr>
              <w:p w14:paraId="5C12809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management</w:t>
                </w:r>
              </w:p>
            </w:tc>
            <w:tc>
              <w:tcPr>
                <w:tcW w:w="2025" w:type="pct"/>
                <w:tcBorders>
                  <w:bottom w:val="single" w:sz="4" w:space="0" w:color="auto"/>
                </w:tcBorders>
                <w:shd w:val="clear" w:color="auto" w:fill="F3F3F3"/>
                <w:hideMark/>
              </w:tcPr>
              <w:p w14:paraId="4CDC084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Consultas repetidas de stats, requests, trace, documents</w:t>
                </w:r>
              </w:p>
            </w:tc>
            <w:tc>
              <w:tcPr>
                <w:tcW w:w="1802" w:type="pct"/>
                <w:tcBorders>
                  <w:bottom w:val="single" w:sz="4" w:space="0" w:color="auto"/>
                </w:tcBorders>
                <w:shd w:val="clear" w:color="auto" w:fill="F3F3F3"/>
                <w:hideMark/>
              </w:tcPr>
              <w:p w14:paraId="303598E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Respuesta funcional sostenida</w:t>
                </w:r>
              </w:p>
            </w:tc>
          </w:tr>
          <w:tr w:rsidR="00C245F8" w:rsidRPr="00C245F8" w14:paraId="7770CEF5" w14:textId="77777777" w:rsidTr="00C245F8">
            <w:trPr>
              <w:divId w:val="877863288"/>
              <w:cantSplit/>
              <w:tblHeader/>
            </w:trPr>
            <w:tc>
              <w:tcPr>
                <w:tcW w:w="545" w:type="pct"/>
                <w:tcBorders>
                  <w:bottom w:val="single" w:sz="4" w:space="0" w:color="auto"/>
                </w:tcBorders>
                <w:shd w:val="clear" w:color="auto" w:fill="FFFFFF"/>
                <w:hideMark/>
              </w:tcPr>
              <w:p w14:paraId="7FFEE5C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PQP-GD-006</w:t>
                </w:r>
              </w:p>
            </w:tc>
            <w:tc>
              <w:tcPr>
                <w:tcW w:w="629" w:type="pct"/>
                <w:tcBorders>
                  <w:bottom w:val="single" w:sz="4" w:space="0" w:color="auto"/>
                </w:tcBorders>
                <w:shd w:val="clear" w:color="auto" w:fill="FFFFFF"/>
                <w:hideMark/>
              </w:tcPr>
              <w:p w14:paraId="70C1DDC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documents</w:t>
                </w:r>
              </w:p>
            </w:tc>
            <w:tc>
              <w:tcPr>
                <w:tcW w:w="2025" w:type="pct"/>
                <w:tcBorders>
                  <w:bottom w:val="single" w:sz="4" w:space="0" w:color="auto"/>
                </w:tcBorders>
                <w:shd w:val="clear" w:color="auto" w:fill="FFFFFF"/>
                <w:hideMark/>
              </w:tcPr>
              <w:p w14:paraId="586711D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Creacion y consulta repetida de documentos</w:t>
                </w:r>
              </w:p>
            </w:tc>
            <w:tc>
              <w:tcPr>
                <w:tcW w:w="1802" w:type="pct"/>
                <w:tcBorders>
                  <w:bottom w:val="single" w:sz="4" w:space="0" w:color="auto"/>
                </w:tcBorders>
                <w:shd w:val="clear" w:color="auto" w:fill="FFFFFF"/>
                <w:hideMark/>
              </w:tcPr>
              <w:p w14:paraId="0524FFA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Relacion documento-solicitud consistente</w:t>
                </w:r>
              </w:p>
            </w:tc>
          </w:tr>
          <w:tr w:rsidR="00C245F8" w:rsidRPr="00C245F8" w14:paraId="4302AB58" w14:textId="77777777" w:rsidTr="00C245F8">
            <w:trPr>
              <w:divId w:val="877863288"/>
              <w:cantSplit/>
              <w:tblHeader/>
            </w:trPr>
            <w:tc>
              <w:tcPr>
                <w:tcW w:w="545" w:type="pct"/>
                <w:tcBorders>
                  <w:bottom w:val="single" w:sz="4" w:space="0" w:color="auto"/>
                </w:tcBorders>
                <w:shd w:val="clear" w:color="auto" w:fill="F3F3F3"/>
                <w:hideMark/>
              </w:tcPr>
              <w:p w14:paraId="3DC081A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PQP-GD-007</w:t>
                </w:r>
              </w:p>
            </w:tc>
            <w:tc>
              <w:tcPr>
                <w:tcW w:w="629" w:type="pct"/>
                <w:tcBorders>
                  <w:bottom w:val="single" w:sz="4" w:space="0" w:color="auto"/>
                </w:tcBorders>
                <w:shd w:val="clear" w:color="auto" w:fill="F3F3F3"/>
                <w:hideMark/>
              </w:tcPr>
              <w:p w14:paraId="1D3B4FE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files</w:t>
                </w:r>
              </w:p>
            </w:tc>
            <w:tc>
              <w:tcPr>
                <w:tcW w:w="2025" w:type="pct"/>
                <w:tcBorders>
                  <w:bottom w:val="single" w:sz="4" w:space="0" w:color="auto"/>
                </w:tcBorders>
                <w:shd w:val="clear" w:color="auto" w:fill="F3F3F3"/>
                <w:hideMark/>
              </w:tcPr>
              <w:p w14:paraId="0775B93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Cargas y descargas repetidas</w:t>
                </w:r>
              </w:p>
            </w:tc>
            <w:tc>
              <w:tcPr>
                <w:tcW w:w="1802" w:type="pct"/>
                <w:tcBorders>
                  <w:bottom w:val="single" w:sz="4" w:space="0" w:color="auto"/>
                </w:tcBorders>
                <w:shd w:val="clear" w:color="auto" w:fill="F3F3F3"/>
                <w:hideMark/>
              </w:tcPr>
              <w:p w14:paraId="4A4E904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Stream y metadata consistentes</w:t>
                </w:r>
              </w:p>
            </w:tc>
          </w:tr>
          <w:tr w:rsidR="00C245F8" w:rsidRPr="00C245F8" w14:paraId="75288402" w14:textId="77777777" w:rsidTr="00C245F8">
            <w:trPr>
              <w:divId w:val="877863288"/>
              <w:cantSplit/>
              <w:tblHeader/>
            </w:trPr>
            <w:tc>
              <w:tcPr>
                <w:tcW w:w="545" w:type="pct"/>
                <w:tcBorders>
                  <w:bottom w:val="single" w:sz="4" w:space="0" w:color="auto"/>
                </w:tcBorders>
                <w:shd w:val="clear" w:color="auto" w:fill="FFFFFF"/>
                <w:hideMark/>
              </w:tcPr>
              <w:p w14:paraId="587432D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PQP-GD-008</w:t>
                </w:r>
              </w:p>
            </w:tc>
            <w:tc>
              <w:tcPr>
                <w:tcW w:w="629" w:type="pct"/>
                <w:tcBorders>
                  <w:bottom w:val="single" w:sz="4" w:space="0" w:color="auto"/>
                </w:tcBorders>
                <w:shd w:val="clear" w:color="auto" w:fill="FFFFFF"/>
                <w:hideMark/>
              </w:tcPr>
              <w:p w14:paraId="7CCF8D8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notifications</w:t>
                </w:r>
              </w:p>
            </w:tc>
            <w:tc>
              <w:tcPr>
                <w:tcW w:w="2025" w:type="pct"/>
                <w:tcBorders>
                  <w:bottom w:val="single" w:sz="4" w:space="0" w:color="auto"/>
                </w:tcBorders>
                <w:shd w:val="clear" w:color="auto" w:fill="FFFFFF"/>
                <w:hideMark/>
              </w:tcPr>
              <w:p w14:paraId="4175D7C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Operaciones mixtas de bandeja</w:t>
                </w:r>
              </w:p>
            </w:tc>
            <w:tc>
              <w:tcPr>
                <w:tcW w:w="1802" w:type="pct"/>
                <w:tcBorders>
                  <w:bottom w:val="single" w:sz="4" w:space="0" w:color="auto"/>
                </w:tcBorders>
                <w:shd w:val="clear" w:color="auto" w:fill="FFFFFF"/>
                <w:hideMark/>
              </w:tcPr>
              <w:p w14:paraId="60E2BAE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Conteo y estado coherentes</w:t>
                </w:r>
              </w:p>
            </w:tc>
          </w:tr>
          <w:tr w:rsidR="00C245F8" w:rsidRPr="00C245F8" w14:paraId="0DA441D1" w14:textId="77777777" w:rsidTr="00C245F8">
            <w:trPr>
              <w:divId w:val="877863288"/>
              <w:cantSplit/>
              <w:tblHeader/>
            </w:trPr>
            <w:tc>
              <w:tcPr>
                <w:tcW w:w="545" w:type="pct"/>
                <w:tcBorders>
                  <w:bottom w:val="single" w:sz="4" w:space="0" w:color="auto"/>
                </w:tcBorders>
                <w:shd w:val="clear" w:color="auto" w:fill="F3F3F3"/>
                <w:hideMark/>
              </w:tcPr>
              <w:p w14:paraId="2E5D2FF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PQP-GD-009</w:t>
                </w:r>
              </w:p>
            </w:tc>
            <w:tc>
              <w:tcPr>
                <w:tcW w:w="629" w:type="pct"/>
                <w:tcBorders>
                  <w:bottom w:val="single" w:sz="4" w:space="0" w:color="auto"/>
                </w:tcBorders>
                <w:shd w:val="clear" w:color="auto" w:fill="F3F3F3"/>
                <w:hideMark/>
              </w:tcPr>
              <w:p w14:paraId="4807196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dashboard</w:t>
                </w:r>
              </w:p>
            </w:tc>
            <w:tc>
              <w:tcPr>
                <w:tcW w:w="2025" w:type="pct"/>
                <w:tcBorders>
                  <w:bottom w:val="single" w:sz="4" w:space="0" w:color="auto"/>
                </w:tcBorders>
                <w:shd w:val="clear" w:color="auto" w:fill="F3F3F3"/>
                <w:hideMark/>
              </w:tcPr>
              <w:p w14:paraId="5367A25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Consulta repetida con fresh=1</w:t>
                </w:r>
              </w:p>
            </w:tc>
            <w:tc>
              <w:tcPr>
                <w:tcW w:w="1802" w:type="pct"/>
                <w:tcBorders>
                  <w:bottom w:val="single" w:sz="4" w:space="0" w:color="auto"/>
                </w:tcBorders>
                <w:shd w:val="clear" w:color="auto" w:fill="F3F3F3"/>
                <w:hideMark/>
              </w:tcPr>
              <w:p w14:paraId="49CB0C5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Respuesta estable</w:t>
                </w:r>
              </w:p>
            </w:tc>
          </w:tr>
          <w:tr w:rsidR="00C245F8" w:rsidRPr="00C245F8" w14:paraId="1B439B1D" w14:textId="77777777" w:rsidTr="00C245F8">
            <w:trPr>
              <w:divId w:val="877863288"/>
              <w:cantSplit/>
              <w:tblHeader/>
            </w:trPr>
            <w:tc>
              <w:tcPr>
                <w:tcW w:w="545" w:type="pct"/>
                <w:tcBorders>
                  <w:bottom w:val="single" w:sz="4" w:space="0" w:color="auto"/>
                </w:tcBorders>
                <w:shd w:val="clear" w:color="auto" w:fill="FFFFFF"/>
                <w:hideMark/>
              </w:tcPr>
              <w:p w14:paraId="717D9FD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PQP-GD-010</w:t>
                </w:r>
              </w:p>
            </w:tc>
            <w:tc>
              <w:tcPr>
                <w:tcW w:w="629" w:type="pct"/>
                <w:tcBorders>
                  <w:bottom w:val="single" w:sz="4" w:space="0" w:color="auto"/>
                </w:tcBorders>
                <w:shd w:val="clear" w:color="auto" w:fill="FFFFFF"/>
                <w:hideMark/>
              </w:tcPr>
              <w:p w14:paraId="7B6A5F7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gmail</w:t>
                </w:r>
              </w:p>
            </w:tc>
            <w:tc>
              <w:tcPr>
                <w:tcW w:w="2025" w:type="pct"/>
                <w:tcBorders>
                  <w:bottom w:val="single" w:sz="4" w:space="0" w:color="auto"/>
                </w:tcBorders>
                <w:shd w:val="clear" w:color="auto" w:fill="FFFFFF"/>
                <w:hideMark/>
              </w:tcPr>
              <w:p w14:paraId="3ADE0A7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Envio repetido en entorno controlado</w:t>
                </w:r>
              </w:p>
            </w:tc>
            <w:tc>
              <w:tcPr>
                <w:tcW w:w="1802" w:type="pct"/>
                <w:tcBorders>
                  <w:bottom w:val="single" w:sz="4" w:space="0" w:color="auto"/>
                </w:tcBorders>
                <w:shd w:val="clear" w:color="auto" w:fill="FFFFFF"/>
                <w:hideMark/>
              </w:tcPr>
              <w:p w14:paraId="734438C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Envio sostenido y trazable</w:t>
                </w:r>
              </w:p>
            </w:tc>
          </w:tr>
          <w:tr w:rsidR="00C245F8" w:rsidRPr="00C245F8" w14:paraId="2CB8EF92" w14:textId="77777777" w:rsidTr="00C245F8">
            <w:trPr>
              <w:divId w:val="877863288"/>
              <w:cantSplit/>
              <w:tblHeader/>
            </w:trPr>
            <w:tc>
              <w:tcPr>
                <w:tcW w:w="545" w:type="pct"/>
                <w:shd w:val="clear" w:color="auto" w:fill="F3F3F3"/>
                <w:hideMark/>
              </w:tcPr>
              <w:p w14:paraId="0BA2799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PQP-GD-011</w:t>
                </w:r>
              </w:p>
            </w:tc>
            <w:tc>
              <w:tcPr>
                <w:tcW w:w="629" w:type="pct"/>
                <w:shd w:val="clear" w:color="auto" w:fill="F3F3F3"/>
                <w:hideMark/>
              </w:tcPr>
              <w:p w14:paraId="731F1EF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signature</w:t>
                </w:r>
              </w:p>
            </w:tc>
            <w:tc>
              <w:tcPr>
                <w:tcW w:w="2025" w:type="pct"/>
                <w:shd w:val="clear" w:color="auto" w:fill="F3F3F3"/>
                <w:hideMark/>
              </w:tcPr>
              <w:p w14:paraId="0BF4FCA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Firma repetida en entorno controlado</w:t>
                </w:r>
              </w:p>
            </w:tc>
            <w:tc>
              <w:tcPr>
                <w:tcW w:w="1802" w:type="pct"/>
                <w:shd w:val="clear" w:color="auto" w:fill="F3F3F3"/>
                <w:hideMark/>
              </w:tcPr>
              <w:p w14:paraId="508C2D76"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Persistencia consistente de hash, firma, sello y QR</w:t>
                </w:r>
              </w:p>
            </w:tc>
          </w:tr>
        </w:tbl>
        <w:p w14:paraId="4DCB7680"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szCs w:val="32"/>
            </w:rPr>
          </w:pPr>
          <w:r w:rsidRPr="00C245F8">
            <w:rPr>
              <w:rFonts w:ascii="Aptos" w:eastAsia="Times New Roman" w:hAnsi="Aptos"/>
              <w:b/>
              <w:color w:val="325483"/>
              <w:sz w:val="32"/>
            </w:rPr>
            <w:t>REGISTRO DE EVIDENCIAS Y DESVIACIONES</w:t>
          </w:r>
        </w:p>
        <w:p w14:paraId="118DEAC3"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presente sección constituye la bitacora formal para documentar evidencias, desviaciones, defectos y decisiones de cierre derivadas de la ejecución de IQ, OQ y PQ.</w:t>
          </w:r>
        </w:p>
        <w:p w14:paraId="0C7401A7"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lastRenderedPageBreak/>
            <w:t>Área 01: Gobierno, Seguridad, Cumplimiento y Gestión Documental</w:t>
          </w:r>
        </w:p>
        <w:p w14:paraId="597009BB"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1. Objetivo</w:t>
          </w:r>
        </w:p>
        <w:p w14:paraId="3A322F43"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Concentrar la evidencia objetiva generada durante IQ, OQ y PQ, junto con las desviaciones detectadas, su análisis, responsable y estado de cierre.</w:t>
          </w:r>
        </w:p>
        <w:p w14:paraId="324BFF7F"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rPr>
          </w:pPr>
          <w:r w:rsidRPr="00C245F8">
            <w:rPr>
              <w:rFonts w:ascii="Aptos" w:eastAsia="Times New Roman" w:hAnsi="Aptos"/>
              <w:b/>
              <w:color w:val="325483"/>
              <w:sz w:val="26"/>
            </w:rPr>
            <w:t>2. Tabla de evidencias</w:t>
          </w:r>
        </w:p>
        <w:tbl>
          <w:tblPr>
            <w:tblStyle w:val="Tablaconcuadrcula"/>
            <w:tblW w:w="5000" w:type="pct"/>
            <w:tblLook w:val="04A0" w:firstRow="1" w:lastRow="0" w:firstColumn="1" w:lastColumn="0" w:noHBand="0" w:noVBand="1"/>
          </w:tblPr>
          <w:tblGrid>
            <w:gridCol w:w="1096"/>
            <w:gridCol w:w="643"/>
            <w:gridCol w:w="1307"/>
            <w:gridCol w:w="1802"/>
            <w:gridCol w:w="1318"/>
            <w:gridCol w:w="1404"/>
            <w:gridCol w:w="769"/>
            <w:gridCol w:w="1289"/>
          </w:tblGrid>
          <w:tr w:rsidR="00C245F8" w:rsidRPr="00C245F8" w14:paraId="344EFDD9" w14:textId="77777777" w:rsidTr="00C245F8">
            <w:trPr>
              <w:divId w:val="877863288"/>
              <w:cantSplit/>
              <w:tblHeader/>
            </w:trPr>
            <w:tc>
              <w:tcPr>
                <w:tcW w:w="583" w:type="pct"/>
                <w:tcBorders>
                  <w:bottom w:val="single" w:sz="4" w:space="0" w:color="auto"/>
                </w:tcBorders>
                <w:shd w:val="clear" w:color="auto" w:fill="325483"/>
                <w:hideMark/>
              </w:tcPr>
              <w:p w14:paraId="28958308"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ID evidencia</w:t>
                </w:r>
              </w:p>
            </w:tc>
            <w:tc>
              <w:tcPr>
                <w:tcW w:w="294" w:type="pct"/>
                <w:tcBorders>
                  <w:bottom w:val="single" w:sz="4" w:space="0" w:color="auto"/>
                </w:tcBorders>
                <w:shd w:val="clear" w:color="auto" w:fill="325483"/>
                <w:hideMark/>
              </w:tcPr>
              <w:p w14:paraId="0AD07FD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Fase</w:t>
                </w:r>
              </w:p>
            </w:tc>
            <w:tc>
              <w:tcPr>
                <w:tcW w:w="768" w:type="pct"/>
                <w:tcBorders>
                  <w:bottom w:val="single" w:sz="4" w:space="0" w:color="auto"/>
                </w:tcBorders>
                <w:shd w:val="clear" w:color="auto" w:fill="325483"/>
                <w:hideMark/>
              </w:tcPr>
              <w:p w14:paraId="7BC5C601"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Caso relacionado</w:t>
                </w:r>
              </w:p>
            </w:tc>
            <w:tc>
              <w:tcPr>
                <w:tcW w:w="1015" w:type="pct"/>
                <w:tcBorders>
                  <w:bottom w:val="single" w:sz="4" w:space="0" w:color="auto"/>
                </w:tcBorders>
                <w:shd w:val="clear" w:color="auto" w:fill="325483"/>
                <w:hideMark/>
              </w:tcPr>
              <w:p w14:paraId="6D49FF35"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Tipo de evidencia</w:t>
                </w:r>
              </w:p>
            </w:tc>
            <w:tc>
              <w:tcPr>
                <w:tcW w:w="609" w:type="pct"/>
                <w:tcBorders>
                  <w:bottom w:val="single" w:sz="4" w:space="0" w:color="auto"/>
                </w:tcBorders>
                <w:shd w:val="clear" w:color="auto" w:fill="325483"/>
                <w:hideMark/>
              </w:tcPr>
              <w:p w14:paraId="4AD0955B"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Descripcion</w:t>
                </w:r>
              </w:p>
            </w:tc>
            <w:tc>
              <w:tcPr>
                <w:tcW w:w="649" w:type="pct"/>
                <w:tcBorders>
                  <w:bottom w:val="single" w:sz="4" w:space="0" w:color="auto"/>
                </w:tcBorders>
                <w:shd w:val="clear" w:color="auto" w:fill="325483"/>
                <w:hideMark/>
              </w:tcPr>
              <w:p w14:paraId="3EFE9CB3"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Responsable</w:t>
                </w:r>
              </w:p>
            </w:tc>
            <w:tc>
              <w:tcPr>
                <w:tcW w:w="352" w:type="pct"/>
                <w:tcBorders>
                  <w:bottom w:val="single" w:sz="4" w:space="0" w:color="auto"/>
                </w:tcBorders>
                <w:shd w:val="clear" w:color="auto" w:fill="325483"/>
                <w:hideMark/>
              </w:tcPr>
              <w:p w14:paraId="48CE544C"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Fecha</w:t>
                </w:r>
              </w:p>
            </w:tc>
            <w:tc>
              <w:tcPr>
                <w:tcW w:w="730" w:type="pct"/>
                <w:tcBorders>
                  <w:bottom w:val="single" w:sz="4" w:space="0" w:color="auto"/>
                </w:tcBorders>
                <w:shd w:val="clear" w:color="auto" w:fill="325483"/>
                <w:hideMark/>
              </w:tcPr>
              <w:p w14:paraId="2E84B636"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Ruta o referencia</w:t>
                </w:r>
              </w:p>
            </w:tc>
          </w:tr>
          <w:tr w:rsidR="00C245F8" w:rsidRPr="00C245F8" w14:paraId="0DE8A516" w14:textId="77777777" w:rsidTr="00C245F8">
            <w:trPr>
              <w:divId w:val="877863288"/>
              <w:cantSplit/>
              <w:tblHeader/>
            </w:trPr>
            <w:tc>
              <w:tcPr>
                <w:tcW w:w="583" w:type="pct"/>
                <w:tcBorders>
                  <w:bottom w:val="single" w:sz="4" w:space="0" w:color="auto"/>
                </w:tcBorders>
                <w:shd w:val="clear" w:color="auto" w:fill="F3F3F3"/>
                <w:hideMark/>
              </w:tcPr>
              <w:p w14:paraId="556D4B9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EV-GD-001</w:t>
                </w:r>
              </w:p>
            </w:tc>
            <w:tc>
              <w:tcPr>
                <w:tcW w:w="294" w:type="pct"/>
                <w:tcBorders>
                  <w:bottom w:val="single" w:sz="4" w:space="0" w:color="auto"/>
                </w:tcBorders>
                <w:shd w:val="clear" w:color="auto" w:fill="F3F3F3"/>
                <w:hideMark/>
              </w:tcPr>
              <w:p w14:paraId="5CF8DC6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IQ</w:t>
                </w:r>
              </w:p>
            </w:tc>
            <w:tc>
              <w:tcPr>
                <w:tcW w:w="768" w:type="pct"/>
                <w:tcBorders>
                  <w:bottom w:val="single" w:sz="4" w:space="0" w:color="auto"/>
                </w:tcBorders>
                <w:shd w:val="clear" w:color="auto" w:fill="F3F3F3"/>
                <w:hideMark/>
              </w:tcPr>
              <w:p w14:paraId="522D513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1015" w:type="pct"/>
                <w:tcBorders>
                  <w:bottom w:val="single" w:sz="4" w:space="0" w:color="auto"/>
                </w:tcBorders>
                <w:shd w:val="clear" w:color="auto" w:fill="F3F3F3"/>
                <w:hideMark/>
              </w:tcPr>
              <w:p w14:paraId="2F924C81"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Captura / SQL / Log / Archivo</w:t>
                </w:r>
              </w:p>
            </w:tc>
            <w:tc>
              <w:tcPr>
                <w:tcW w:w="609" w:type="pct"/>
                <w:tcBorders>
                  <w:bottom w:val="single" w:sz="4" w:space="0" w:color="auto"/>
                </w:tcBorders>
                <w:shd w:val="clear" w:color="auto" w:fill="F3F3F3"/>
                <w:hideMark/>
              </w:tcPr>
              <w:p w14:paraId="1A8DC54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649" w:type="pct"/>
                <w:tcBorders>
                  <w:bottom w:val="single" w:sz="4" w:space="0" w:color="auto"/>
                </w:tcBorders>
                <w:shd w:val="clear" w:color="auto" w:fill="F3F3F3"/>
                <w:hideMark/>
              </w:tcPr>
              <w:p w14:paraId="4BD7366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352" w:type="pct"/>
                <w:tcBorders>
                  <w:bottom w:val="single" w:sz="4" w:space="0" w:color="auto"/>
                </w:tcBorders>
                <w:shd w:val="clear" w:color="auto" w:fill="F3F3F3"/>
                <w:hideMark/>
              </w:tcPr>
              <w:p w14:paraId="1A4DD01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730" w:type="pct"/>
                <w:tcBorders>
                  <w:bottom w:val="single" w:sz="4" w:space="0" w:color="auto"/>
                </w:tcBorders>
                <w:shd w:val="clear" w:color="auto" w:fill="F3F3F3"/>
                <w:hideMark/>
              </w:tcPr>
              <w:p w14:paraId="3634428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r>
          <w:tr w:rsidR="00C245F8" w:rsidRPr="00C245F8" w14:paraId="30A2F9C0" w14:textId="77777777" w:rsidTr="00C245F8">
            <w:trPr>
              <w:divId w:val="877863288"/>
              <w:cantSplit/>
              <w:tblHeader/>
            </w:trPr>
            <w:tc>
              <w:tcPr>
                <w:tcW w:w="583" w:type="pct"/>
                <w:tcBorders>
                  <w:bottom w:val="single" w:sz="4" w:space="0" w:color="auto"/>
                </w:tcBorders>
                <w:shd w:val="clear" w:color="auto" w:fill="FFFFFF"/>
                <w:hideMark/>
              </w:tcPr>
              <w:p w14:paraId="3111FC6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EV-GD-002</w:t>
                </w:r>
              </w:p>
            </w:tc>
            <w:tc>
              <w:tcPr>
                <w:tcW w:w="294" w:type="pct"/>
                <w:tcBorders>
                  <w:bottom w:val="single" w:sz="4" w:space="0" w:color="auto"/>
                </w:tcBorders>
                <w:shd w:val="clear" w:color="auto" w:fill="FFFFFF"/>
                <w:hideMark/>
              </w:tcPr>
              <w:p w14:paraId="1A0C08B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OQ</w:t>
                </w:r>
              </w:p>
            </w:tc>
            <w:tc>
              <w:tcPr>
                <w:tcW w:w="768" w:type="pct"/>
                <w:tcBorders>
                  <w:bottom w:val="single" w:sz="4" w:space="0" w:color="auto"/>
                </w:tcBorders>
                <w:shd w:val="clear" w:color="auto" w:fill="FFFFFF"/>
                <w:hideMark/>
              </w:tcPr>
              <w:p w14:paraId="5AB6B7B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1015" w:type="pct"/>
                <w:tcBorders>
                  <w:bottom w:val="single" w:sz="4" w:space="0" w:color="auto"/>
                </w:tcBorders>
                <w:shd w:val="clear" w:color="auto" w:fill="FFFFFF"/>
                <w:hideMark/>
              </w:tcPr>
              <w:p w14:paraId="2EB27E2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Captura / SQL / Log / Archivo</w:t>
                </w:r>
              </w:p>
            </w:tc>
            <w:tc>
              <w:tcPr>
                <w:tcW w:w="609" w:type="pct"/>
                <w:tcBorders>
                  <w:bottom w:val="single" w:sz="4" w:space="0" w:color="auto"/>
                </w:tcBorders>
                <w:shd w:val="clear" w:color="auto" w:fill="FFFFFF"/>
                <w:hideMark/>
              </w:tcPr>
              <w:p w14:paraId="109FAC5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649" w:type="pct"/>
                <w:tcBorders>
                  <w:bottom w:val="single" w:sz="4" w:space="0" w:color="auto"/>
                </w:tcBorders>
                <w:shd w:val="clear" w:color="auto" w:fill="FFFFFF"/>
                <w:hideMark/>
              </w:tcPr>
              <w:p w14:paraId="58A3423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352" w:type="pct"/>
                <w:tcBorders>
                  <w:bottom w:val="single" w:sz="4" w:space="0" w:color="auto"/>
                </w:tcBorders>
                <w:shd w:val="clear" w:color="auto" w:fill="FFFFFF"/>
                <w:hideMark/>
              </w:tcPr>
              <w:p w14:paraId="0A305C8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730" w:type="pct"/>
                <w:tcBorders>
                  <w:bottom w:val="single" w:sz="4" w:space="0" w:color="auto"/>
                </w:tcBorders>
                <w:shd w:val="clear" w:color="auto" w:fill="FFFFFF"/>
                <w:hideMark/>
              </w:tcPr>
              <w:p w14:paraId="7C5A560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r>
          <w:tr w:rsidR="00C245F8" w:rsidRPr="00C245F8" w14:paraId="32D75CD5" w14:textId="77777777" w:rsidTr="00C245F8">
            <w:trPr>
              <w:divId w:val="877863288"/>
              <w:cantSplit/>
              <w:tblHeader/>
            </w:trPr>
            <w:tc>
              <w:tcPr>
                <w:tcW w:w="583" w:type="pct"/>
                <w:shd w:val="clear" w:color="auto" w:fill="F3F3F3"/>
                <w:hideMark/>
              </w:tcPr>
              <w:p w14:paraId="7753FF0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EV-GD-003</w:t>
                </w:r>
              </w:p>
            </w:tc>
            <w:tc>
              <w:tcPr>
                <w:tcW w:w="294" w:type="pct"/>
                <w:shd w:val="clear" w:color="auto" w:fill="F3F3F3"/>
                <w:hideMark/>
              </w:tcPr>
              <w:p w14:paraId="6C6ADBC5"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PQ</w:t>
                </w:r>
              </w:p>
            </w:tc>
            <w:tc>
              <w:tcPr>
                <w:tcW w:w="768" w:type="pct"/>
                <w:shd w:val="clear" w:color="auto" w:fill="F3F3F3"/>
                <w:hideMark/>
              </w:tcPr>
              <w:p w14:paraId="5A7E121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1015" w:type="pct"/>
                <w:shd w:val="clear" w:color="auto" w:fill="F3F3F3"/>
                <w:hideMark/>
              </w:tcPr>
              <w:p w14:paraId="31881FF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Captura / SQL / Log / Archivo</w:t>
                </w:r>
              </w:p>
            </w:tc>
            <w:tc>
              <w:tcPr>
                <w:tcW w:w="609" w:type="pct"/>
                <w:shd w:val="clear" w:color="auto" w:fill="F3F3F3"/>
                <w:hideMark/>
              </w:tcPr>
              <w:p w14:paraId="4E3F485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649" w:type="pct"/>
                <w:shd w:val="clear" w:color="auto" w:fill="F3F3F3"/>
                <w:hideMark/>
              </w:tcPr>
              <w:p w14:paraId="6CC7AE0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352" w:type="pct"/>
                <w:shd w:val="clear" w:color="auto" w:fill="F3F3F3"/>
                <w:hideMark/>
              </w:tcPr>
              <w:p w14:paraId="436C8D73"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730" w:type="pct"/>
                <w:shd w:val="clear" w:color="auto" w:fill="F3F3F3"/>
                <w:hideMark/>
              </w:tcPr>
              <w:p w14:paraId="367B4A1F"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r>
        </w:tbl>
        <w:p w14:paraId="0B111B7E"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3. Tabla de desviaciones</w:t>
          </w:r>
        </w:p>
        <w:tbl>
          <w:tblPr>
            <w:tblStyle w:val="Tablaconcuadrcula"/>
            <w:tblW w:w="5000" w:type="pct"/>
            <w:tblLook w:val="04A0" w:firstRow="1" w:lastRow="0" w:firstColumn="1" w:lastColumn="0" w:noHBand="0" w:noVBand="1"/>
          </w:tblPr>
          <w:tblGrid>
            <w:gridCol w:w="1199"/>
            <w:gridCol w:w="713"/>
            <w:gridCol w:w="1307"/>
            <w:gridCol w:w="1318"/>
            <w:gridCol w:w="974"/>
            <w:gridCol w:w="1185"/>
            <w:gridCol w:w="1404"/>
            <w:gridCol w:w="1528"/>
          </w:tblGrid>
          <w:tr w:rsidR="00C245F8" w:rsidRPr="00C245F8" w14:paraId="31CAB264" w14:textId="77777777" w:rsidTr="00C245F8">
            <w:trPr>
              <w:divId w:val="877863288"/>
              <w:cantSplit/>
              <w:tblHeader/>
            </w:trPr>
            <w:tc>
              <w:tcPr>
                <w:tcW w:w="618" w:type="pct"/>
                <w:tcBorders>
                  <w:bottom w:val="single" w:sz="4" w:space="0" w:color="auto"/>
                </w:tcBorders>
                <w:shd w:val="clear" w:color="auto" w:fill="325483"/>
                <w:hideMark/>
              </w:tcPr>
              <w:p w14:paraId="2A586886"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ID desviacion</w:t>
                </w:r>
              </w:p>
            </w:tc>
            <w:tc>
              <w:tcPr>
                <w:tcW w:w="352" w:type="pct"/>
                <w:tcBorders>
                  <w:bottom w:val="single" w:sz="4" w:space="0" w:color="auto"/>
                </w:tcBorders>
                <w:shd w:val="clear" w:color="auto" w:fill="325483"/>
                <w:hideMark/>
              </w:tcPr>
              <w:p w14:paraId="1CAE958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Fase</w:t>
                </w:r>
              </w:p>
            </w:tc>
            <w:tc>
              <w:tcPr>
                <w:tcW w:w="742" w:type="pct"/>
                <w:tcBorders>
                  <w:bottom w:val="single" w:sz="4" w:space="0" w:color="auto"/>
                </w:tcBorders>
                <w:shd w:val="clear" w:color="auto" w:fill="325483"/>
                <w:hideMark/>
              </w:tcPr>
              <w:p w14:paraId="70AC16E4"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Caso relacionado</w:t>
                </w:r>
              </w:p>
            </w:tc>
            <w:tc>
              <w:tcPr>
                <w:tcW w:w="609" w:type="pct"/>
                <w:tcBorders>
                  <w:bottom w:val="single" w:sz="4" w:space="0" w:color="auto"/>
                </w:tcBorders>
                <w:shd w:val="clear" w:color="auto" w:fill="325483"/>
                <w:hideMark/>
              </w:tcPr>
              <w:p w14:paraId="14F70C69"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Descripcion</w:t>
                </w:r>
              </w:p>
            </w:tc>
            <w:tc>
              <w:tcPr>
                <w:tcW w:w="448" w:type="pct"/>
                <w:tcBorders>
                  <w:bottom w:val="single" w:sz="4" w:space="0" w:color="auto"/>
                </w:tcBorders>
                <w:shd w:val="clear" w:color="auto" w:fill="325483"/>
                <w:hideMark/>
              </w:tcPr>
              <w:p w14:paraId="64A3DB0E"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Impacto</w:t>
                </w:r>
              </w:p>
            </w:tc>
            <w:tc>
              <w:tcPr>
                <w:tcW w:w="709" w:type="pct"/>
                <w:tcBorders>
                  <w:bottom w:val="single" w:sz="4" w:space="0" w:color="auto"/>
                </w:tcBorders>
                <w:shd w:val="clear" w:color="auto" w:fill="325483"/>
                <w:hideMark/>
              </w:tcPr>
              <w:p w14:paraId="7D1789CA"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Accion propuesta</w:t>
                </w:r>
              </w:p>
            </w:tc>
            <w:tc>
              <w:tcPr>
                <w:tcW w:w="649" w:type="pct"/>
                <w:tcBorders>
                  <w:bottom w:val="single" w:sz="4" w:space="0" w:color="auto"/>
                </w:tcBorders>
                <w:shd w:val="clear" w:color="auto" w:fill="325483"/>
                <w:hideMark/>
              </w:tcPr>
              <w:p w14:paraId="0B0E0532"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Responsable</w:t>
                </w:r>
              </w:p>
            </w:tc>
            <w:tc>
              <w:tcPr>
                <w:tcW w:w="872" w:type="pct"/>
                <w:tcBorders>
                  <w:bottom w:val="single" w:sz="4" w:space="0" w:color="auto"/>
                </w:tcBorders>
                <w:shd w:val="clear" w:color="auto" w:fill="325483"/>
                <w:hideMark/>
              </w:tcPr>
              <w:p w14:paraId="33E9F78D" w14:textId="77777777" w:rsidR="00C245F8" w:rsidRPr="00C245F8" w:rsidRDefault="00C245F8" w:rsidP="00C245F8">
                <w:pPr>
                  <w:spacing w:before="150" w:after="80"/>
                  <w:jc w:val="both"/>
                  <w:rPr>
                    <w:rFonts w:ascii="Aptos" w:eastAsia="Times New Roman" w:hAnsi="Aptos"/>
                    <w:b/>
                    <w:bCs/>
                    <w:color w:val="FFFFFF"/>
                    <w:sz w:val="20"/>
                    <w:szCs w:val="18"/>
                  </w:rPr>
                </w:pPr>
                <w:r w:rsidRPr="00C245F8">
                  <w:rPr>
                    <w:rFonts w:ascii="Aptos" w:eastAsia="Times New Roman" w:hAnsi="Aptos"/>
                    <w:b/>
                    <w:bCs/>
                    <w:color w:val="FFFFFF"/>
                    <w:sz w:val="20"/>
                    <w:szCs w:val="18"/>
                  </w:rPr>
                  <w:t>Estado</w:t>
                </w:r>
              </w:p>
            </w:tc>
          </w:tr>
          <w:tr w:rsidR="00C245F8" w:rsidRPr="00C245F8" w14:paraId="6BD09731" w14:textId="77777777" w:rsidTr="00C245F8">
            <w:trPr>
              <w:divId w:val="877863288"/>
              <w:cantSplit/>
              <w:tblHeader/>
            </w:trPr>
            <w:tc>
              <w:tcPr>
                <w:tcW w:w="618" w:type="pct"/>
                <w:tcBorders>
                  <w:bottom w:val="single" w:sz="4" w:space="0" w:color="auto"/>
                </w:tcBorders>
                <w:shd w:val="clear" w:color="auto" w:fill="F3F3F3"/>
                <w:hideMark/>
              </w:tcPr>
              <w:p w14:paraId="482A7BD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DEV-GD-001</w:t>
                </w:r>
              </w:p>
            </w:tc>
            <w:tc>
              <w:tcPr>
                <w:tcW w:w="352" w:type="pct"/>
                <w:tcBorders>
                  <w:bottom w:val="single" w:sz="4" w:space="0" w:color="auto"/>
                </w:tcBorders>
                <w:shd w:val="clear" w:color="auto" w:fill="F3F3F3"/>
                <w:hideMark/>
              </w:tcPr>
              <w:p w14:paraId="20DD0ACC"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742" w:type="pct"/>
                <w:tcBorders>
                  <w:bottom w:val="single" w:sz="4" w:space="0" w:color="auto"/>
                </w:tcBorders>
                <w:shd w:val="clear" w:color="auto" w:fill="F3F3F3"/>
                <w:hideMark/>
              </w:tcPr>
              <w:p w14:paraId="5AF3EFFA"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609" w:type="pct"/>
                <w:tcBorders>
                  <w:bottom w:val="single" w:sz="4" w:space="0" w:color="auto"/>
                </w:tcBorders>
                <w:shd w:val="clear" w:color="auto" w:fill="F3F3F3"/>
                <w:hideMark/>
              </w:tcPr>
              <w:p w14:paraId="5B4A28A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448" w:type="pct"/>
                <w:tcBorders>
                  <w:bottom w:val="single" w:sz="4" w:space="0" w:color="auto"/>
                </w:tcBorders>
                <w:shd w:val="clear" w:color="auto" w:fill="F3F3F3"/>
                <w:hideMark/>
              </w:tcPr>
              <w:p w14:paraId="47077367"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709" w:type="pct"/>
                <w:tcBorders>
                  <w:bottom w:val="single" w:sz="4" w:space="0" w:color="auto"/>
                </w:tcBorders>
                <w:shd w:val="clear" w:color="auto" w:fill="F3F3F3"/>
                <w:hideMark/>
              </w:tcPr>
              <w:p w14:paraId="03E3083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649" w:type="pct"/>
                <w:tcBorders>
                  <w:bottom w:val="single" w:sz="4" w:space="0" w:color="auto"/>
                </w:tcBorders>
                <w:shd w:val="clear" w:color="auto" w:fill="F3F3F3"/>
                <w:hideMark/>
              </w:tcPr>
              <w:p w14:paraId="37BFF37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872" w:type="pct"/>
                <w:tcBorders>
                  <w:bottom w:val="single" w:sz="4" w:space="0" w:color="auto"/>
                </w:tcBorders>
                <w:shd w:val="clear" w:color="auto" w:fill="F3F3F3"/>
                <w:hideMark/>
              </w:tcPr>
              <w:p w14:paraId="59ECC86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Abierta / En curso / Cerrada</w:t>
                </w:r>
              </w:p>
            </w:tc>
          </w:tr>
          <w:tr w:rsidR="00C245F8" w:rsidRPr="00C245F8" w14:paraId="73FC884B" w14:textId="77777777" w:rsidTr="00C245F8">
            <w:trPr>
              <w:divId w:val="877863288"/>
              <w:cantSplit/>
              <w:tblHeader/>
            </w:trPr>
            <w:tc>
              <w:tcPr>
                <w:tcW w:w="618" w:type="pct"/>
                <w:shd w:val="clear" w:color="auto" w:fill="FFFFFF"/>
                <w:hideMark/>
              </w:tcPr>
              <w:p w14:paraId="3C451E19"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DEV-GD-002</w:t>
                </w:r>
              </w:p>
            </w:tc>
            <w:tc>
              <w:tcPr>
                <w:tcW w:w="352" w:type="pct"/>
                <w:shd w:val="clear" w:color="auto" w:fill="FFFFFF"/>
                <w:hideMark/>
              </w:tcPr>
              <w:p w14:paraId="42A0831E"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742" w:type="pct"/>
                <w:shd w:val="clear" w:color="auto" w:fill="FFFFFF"/>
                <w:hideMark/>
              </w:tcPr>
              <w:p w14:paraId="22D2EE2B"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609" w:type="pct"/>
                <w:shd w:val="clear" w:color="auto" w:fill="FFFFFF"/>
                <w:hideMark/>
              </w:tcPr>
              <w:p w14:paraId="11079A0D"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448" w:type="pct"/>
                <w:shd w:val="clear" w:color="auto" w:fill="FFFFFF"/>
                <w:hideMark/>
              </w:tcPr>
              <w:p w14:paraId="6BADA190"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709" w:type="pct"/>
                <w:shd w:val="clear" w:color="auto" w:fill="FFFFFF"/>
                <w:hideMark/>
              </w:tcPr>
              <w:p w14:paraId="7F1BFE08"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649" w:type="pct"/>
                <w:shd w:val="clear" w:color="auto" w:fill="FFFFFF"/>
                <w:hideMark/>
              </w:tcPr>
              <w:p w14:paraId="6FED6852"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______</w:t>
                </w:r>
              </w:p>
            </w:tc>
            <w:tc>
              <w:tcPr>
                <w:tcW w:w="872" w:type="pct"/>
                <w:shd w:val="clear" w:color="auto" w:fill="FFFFFF"/>
                <w:hideMark/>
              </w:tcPr>
              <w:p w14:paraId="01C815E4" w14:textId="77777777" w:rsidR="00C245F8" w:rsidRPr="00C245F8" w:rsidRDefault="00C245F8" w:rsidP="00C245F8">
                <w:pPr>
                  <w:spacing w:before="150" w:after="80"/>
                  <w:jc w:val="both"/>
                  <w:rPr>
                    <w:rFonts w:ascii="Aptos" w:eastAsia="Times New Roman" w:hAnsi="Aptos"/>
                    <w:color w:val="1F2937"/>
                    <w:sz w:val="18"/>
                    <w:szCs w:val="18"/>
                  </w:rPr>
                </w:pPr>
                <w:r w:rsidRPr="00C245F8">
                  <w:rPr>
                    <w:rFonts w:ascii="Aptos" w:eastAsia="Times New Roman" w:hAnsi="Aptos"/>
                    <w:color w:val="1F2937"/>
                    <w:sz w:val="18"/>
                    <w:szCs w:val="18"/>
                  </w:rPr>
                  <w:t>Abierta / En curso / Cerrada</w:t>
                </w:r>
              </w:p>
            </w:tc>
          </w:tr>
        </w:tbl>
        <w:p w14:paraId="3A05957E" w14:textId="77777777" w:rsidR="00C245F8" w:rsidRPr="00C245F8" w:rsidRDefault="00C245F8" w:rsidP="00C245F8">
          <w:pPr>
            <w:pStyle w:val="Ttulo2"/>
            <w:spacing w:after="120" w:line="240" w:lineRule="auto"/>
            <w:jc w:val="both"/>
            <w:divId w:val="877863288"/>
            <w:rPr>
              <w:rFonts w:ascii="Aptos" w:eastAsia="Times New Roman" w:hAnsi="Aptos"/>
              <w:b/>
              <w:color w:val="325483"/>
              <w:sz w:val="26"/>
              <w:szCs w:val="26"/>
            </w:rPr>
          </w:pPr>
          <w:r w:rsidRPr="00C245F8">
            <w:rPr>
              <w:rFonts w:ascii="Aptos" w:eastAsia="Times New Roman" w:hAnsi="Aptos"/>
              <w:b/>
              <w:color w:val="325483"/>
              <w:sz w:val="26"/>
            </w:rPr>
            <w:t>4. Criterio de cierre documental</w:t>
          </w:r>
        </w:p>
        <w:p w14:paraId="0344D114"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El expediente se considera completo cuando cada caso ejecutado dispone de evidencia suficiente, cada desviacion tiene tratamiento documentado y el cierre del área puede sustentarse con trazabilidad objetiva.</w:t>
          </w:r>
        </w:p>
        <w:p w14:paraId="021598A1"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t>Conclusion ejecutiva</w:t>
          </w:r>
        </w:p>
        <w:p w14:paraId="118CF9FD"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La documentación consolidada del Área 01: Gobierno, Seguridad, Cumplimiento y Gestión Documental integra los requerimientos, la especificacion funcional, el diseño técnico, el soporte de datos, las calificaciones y los protocolos de prueba necesarios para una validación formal del dominio. El contenido se encuentra alineado con la implementacion vigente revisada y presenta, de forma controlada, el estado de los hallazgos corregidos y de los riesgos residuales aun abiertos.</w:t>
          </w:r>
        </w:p>
        <w:p w14:paraId="685F0A70" w14:textId="77777777" w:rsidR="00C245F8" w:rsidRPr="00C245F8" w:rsidRDefault="00C245F8" w:rsidP="00C245F8">
          <w:pPr>
            <w:pStyle w:val="NormalWeb"/>
            <w:spacing w:after="80"/>
            <w:divId w:val="877863288"/>
            <w:rPr>
              <w:rFonts w:ascii="Aptos" w:hAnsi="Aptos"/>
              <w:color w:val="1F2937"/>
            </w:rPr>
          </w:pPr>
          <w:r w:rsidRPr="00C245F8">
            <w:rPr>
              <w:rFonts w:ascii="Aptos" w:hAnsi="Aptos"/>
              <w:color w:val="1F2937"/>
            </w:rPr>
            <w:t>Con base en la documentación incluida, el área dispone de un expediente técnico suficiente para ejecutar IQ, OQ y PQ, registrar evidencia objetiva y sostener una conclusion de validación con criterio de ingenieria de software. Cualquier cierre definitivo del proceso debe apoyarse en la ejecución real de protocolos y en la resolucion o aceptacion formal de hallazgos residuales.</w:t>
          </w:r>
        </w:p>
        <w:p w14:paraId="2120515C" w14:textId="77777777" w:rsidR="00C245F8" w:rsidRPr="00C245F8" w:rsidRDefault="00C245F8" w:rsidP="00C245F8">
          <w:pPr>
            <w:pStyle w:val="Ttulo1"/>
            <w:shd w:val="clear" w:color="auto" w:fill="E6E6E6"/>
            <w:spacing w:before="200" w:after="200" w:line="240" w:lineRule="auto"/>
            <w:jc w:val="both"/>
            <w:divId w:val="877863288"/>
            <w:rPr>
              <w:rFonts w:ascii="Aptos" w:eastAsia="Times New Roman" w:hAnsi="Aptos"/>
              <w:b/>
              <w:color w:val="325483"/>
              <w:sz w:val="32"/>
            </w:rPr>
          </w:pPr>
          <w:r w:rsidRPr="00C245F8">
            <w:rPr>
              <w:rFonts w:ascii="Aptos" w:eastAsia="Times New Roman" w:hAnsi="Aptos"/>
              <w:b/>
              <w:color w:val="325483"/>
              <w:sz w:val="32"/>
            </w:rPr>
            <w:lastRenderedPageBreak/>
            <w:t>Referencias</w:t>
          </w:r>
        </w:p>
        <w:p w14:paraId="6FDE028C" w14:textId="77777777" w:rsidR="00C245F8" w:rsidRPr="00C245F8" w:rsidRDefault="00C245F8" w:rsidP="00C245F8">
          <w:pPr>
            <w:numPr>
              <w:ilvl w:val="0"/>
              <w:numId w:val="9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Asamblea Nacional del Ecuador. (2021). Ley Organica de Proteccion de Datos Personales. Registro Oficial, Quinto Suplemento No. 459. https://www.asambleanacional.gob.ec/sites/default/files/private/asambleanacional/filesasambleanacionalnameuid-29/Leyes%202013-2017/920-lmoreno/ro-459-5to-sup-26-05-2021.pdf</w:t>
          </w:r>
        </w:p>
        <w:p w14:paraId="3314A3AE" w14:textId="77777777" w:rsidR="00C245F8" w:rsidRPr="00C245F8" w:rsidRDefault="00C245F8" w:rsidP="00C245F8">
          <w:pPr>
            <w:numPr>
              <w:ilvl w:val="0"/>
              <w:numId w:val="9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Presidencia de la Republica del Ecuador. (2023). Reglamento General a la Ley Organica de Proteccion de Datos Personales. Registro Oficial. https://www.gob.ec/sites/default/files/regulations/2025-01/02%20Reglamento%20General%20a%20la%20Ley%20Org%C3%A1nica%20de%20Protecci%C3%B3n%20de%20Datos%20Personales_0.pdf</w:t>
          </w:r>
        </w:p>
        <w:p w14:paraId="39D81690" w14:textId="77777777" w:rsidR="00C245F8" w:rsidRPr="00C245F8" w:rsidRDefault="00C245F8" w:rsidP="00C245F8">
          <w:pPr>
            <w:numPr>
              <w:ilvl w:val="0"/>
              <w:numId w:val="95"/>
            </w:numPr>
            <w:spacing w:after="80" w:line="240" w:lineRule="auto"/>
            <w:jc w:val="both"/>
            <w:divId w:val="877863288"/>
            <w:rPr>
              <w:rFonts w:ascii="Aptos" w:eastAsia="Times New Roman" w:hAnsi="Aptos"/>
              <w:color w:val="1F2937"/>
              <w:sz w:val="20"/>
              <w:szCs w:val="20"/>
            </w:rPr>
          </w:pPr>
          <w:r w:rsidRPr="00C245F8">
            <w:rPr>
              <w:rFonts w:ascii="Aptos" w:eastAsia="Times New Roman" w:hAnsi="Aptos"/>
              <w:color w:val="1F2937"/>
              <w:sz w:val="20"/>
              <w:szCs w:val="20"/>
            </w:rPr>
            <w:t>International Organization for Standardization, &amp; International Electrotechnical Commission. (2022). ISO/IEC 27001:2022 Information security, cybersecurity and privacy protection - Information security management systems - Requirements. ISO.</w:t>
          </w:r>
        </w:p>
        <w:p w14:paraId="263A952D" w14:textId="31E66FAD" w:rsidR="008446E8" w:rsidRDefault="00163797"/>
      </w:sdtContent>
    </w:sdt>
    <w:sectPr w:rsidR="008446E8" w:rsidSect="00C245F8">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82A6" w14:textId="77777777" w:rsidR="00163797" w:rsidRDefault="00163797" w:rsidP="00C245F8">
      <w:pPr>
        <w:spacing w:after="0" w:line="240" w:lineRule="auto"/>
      </w:pPr>
      <w:r>
        <w:separator/>
      </w:r>
    </w:p>
  </w:endnote>
  <w:endnote w:type="continuationSeparator" w:id="0">
    <w:p w14:paraId="36DC1D0C" w14:textId="77777777" w:rsidR="00163797" w:rsidRDefault="00163797" w:rsidP="00C24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21E6" w14:textId="77777777" w:rsidR="00C245F8" w:rsidRDefault="00C245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D21F" w14:textId="4724F56A" w:rsidR="00C245F8" w:rsidRDefault="00C245F8">
    <w:pPr>
      <w:pStyle w:val="Piedepgina"/>
    </w:pPr>
    <w:r>
      <w:t xml:space="preserve">SPI 1.0 | Página </w:t>
    </w:r>
    <w:r>
      <w:fldChar w:fldCharType="begin"/>
    </w:r>
    <w:r>
      <w:instrText xml:space="preserve">  \* MERGEFORMAT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0620" w14:textId="77777777" w:rsidR="00C245F8" w:rsidRDefault="00C245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09051" w14:textId="77777777" w:rsidR="00163797" w:rsidRDefault="00163797" w:rsidP="00C245F8">
      <w:pPr>
        <w:spacing w:after="0" w:line="240" w:lineRule="auto"/>
      </w:pPr>
      <w:r>
        <w:separator/>
      </w:r>
    </w:p>
  </w:footnote>
  <w:footnote w:type="continuationSeparator" w:id="0">
    <w:p w14:paraId="4D9BE27D" w14:textId="77777777" w:rsidR="00163797" w:rsidRDefault="00163797" w:rsidP="00C24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DEF87" w14:textId="77777777" w:rsidR="00C245F8" w:rsidRDefault="00C245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56F2E" w14:textId="18A9B6D8" w:rsidR="00C245F8" w:rsidRPr="00C245F8" w:rsidRDefault="00C245F8">
    <w:pPr>
      <w:pStyle w:val="Encabezado"/>
      <w:rPr>
        <w:sz w:val="16"/>
      </w:rPr>
    </w:pPr>
    <w:r w:rsidRPr="00C245F8">
      <w:rPr>
        <w:sz w:val="16"/>
      </w:rPr>
      <w:t>VAL-SPI-AREA | Area 01: Gobierno, Seguridad, Cumplimiento y Gestion Documental | BORRADOR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DF69" w14:textId="77777777" w:rsidR="00C245F8" w:rsidRDefault="00C245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54F"/>
    <w:multiLevelType w:val="multilevel"/>
    <w:tmpl w:val="89E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5F6C"/>
    <w:multiLevelType w:val="multilevel"/>
    <w:tmpl w:val="E00E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87F9E"/>
    <w:multiLevelType w:val="multilevel"/>
    <w:tmpl w:val="3CEE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8404F"/>
    <w:multiLevelType w:val="multilevel"/>
    <w:tmpl w:val="9F1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406FC"/>
    <w:multiLevelType w:val="multilevel"/>
    <w:tmpl w:val="627C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E5DC3"/>
    <w:multiLevelType w:val="multilevel"/>
    <w:tmpl w:val="8C4C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8731E"/>
    <w:multiLevelType w:val="multilevel"/>
    <w:tmpl w:val="2D8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826F1"/>
    <w:multiLevelType w:val="multilevel"/>
    <w:tmpl w:val="3D4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E5FCF"/>
    <w:multiLevelType w:val="multilevel"/>
    <w:tmpl w:val="CAF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72C6B"/>
    <w:multiLevelType w:val="multilevel"/>
    <w:tmpl w:val="8CA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85BFA"/>
    <w:multiLevelType w:val="multilevel"/>
    <w:tmpl w:val="9972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565E0"/>
    <w:multiLevelType w:val="multilevel"/>
    <w:tmpl w:val="1D2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249CD"/>
    <w:multiLevelType w:val="multilevel"/>
    <w:tmpl w:val="F50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C22FB"/>
    <w:multiLevelType w:val="multilevel"/>
    <w:tmpl w:val="7A3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A47D3"/>
    <w:multiLevelType w:val="multilevel"/>
    <w:tmpl w:val="484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C7E39"/>
    <w:multiLevelType w:val="multilevel"/>
    <w:tmpl w:val="3D5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B4C64"/>
    <w:multiLevelType w:val="multilevel"/>
    <w:tmpl w:val="BE6E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D21F3"/>
    <w:multiLevelType w:val="multilevel"/>
    <w:tmpl w:val="612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63F35"/>
    <w:multiLevelType w:val="multilevel"/>
    <w:tmpl w:val="110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9E0C67"/>
    <w:multiLevelType w:val="multilevel"/>
    <w:tmpl w:val="168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B5F61"/>
    <w:multiLevelType w:val="multilevel"/>
    <w:tmpl w:val="D440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20CAE"/>
    <w:multiLevelType w:val="multilevel"/>
    <w:tmpl w:val="3F0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A476E"/>
    <w:multiLevelType w:val="multilevel"/>
    <w:tmpl w:val="0458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8191A"/>
    <w:multiLevelType w:val="multilevel"/>
    <w:tmpl w:val="74B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B3590"/>
    <w:multiLevelType w:val="multilevel"/>
    <w:tmpl w:val="215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619A3"/>
    <w:multiLevelType w:val="multilevel"/>
    <w:tmpl w:val="7F24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2485D"/>
    <w:multiLevelType w:val="multilevel"/>
    <w:tmpl w:val="B120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85E4C"/>
    <w:multiLevelType w:val="multilevel"/>
    <w:tmpl w:val="708A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37C01"/>
    <w:multiLevelType w:val="multilevel"/>
    <w:tmpl w:val="2B6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D008A"/>
    <w:multiLevelType w:val="multilevel"/>
    <w:tmpl w:val="D94A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421055"/>
    <w:multiLevelType w:val="multilevel"/>
    <w:tmpl w:val="91D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A1628"/>
    <w:multiLevelType w:val="multilevel"/>
    <w:tmpl w:val="4BB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46428"/>
    <w:multiLevelType w:val="multilevel"/>
    <w:tmpl w:val="47E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214C5"/>
    <w:multiLevelType w:val="multilevel"/>
    <w:tmpl w:val="1236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960FD"/>
    <w:multiLevelType w:val="multilevel"/>
    <w:tmpl w:val="22F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A51DE"/>
    <w:multiLevelType w:val="multilevel"/>
    <w:tmpl w:val="08EC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C1500C"/>
    <w:multiLevelType w:val="multilevel"/>
    <w:tmpl w:val="655E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0E6163"/>
    <w:multiLevelType w:val="multilevel"/>
    <w:tmpl w:val="C30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406180"/>
    <w:multiLevelType w:val="multilevel"/>
    <w:tmpl w:val="5E36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1129D"/>
    <w:multiLevelType w:val="multilevel"/>
    <w:tmpl w:val="955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72D85"/>
    <w:multiLevelType w:val="multilevel"/>
    <w:tmpl w:val="1724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E2E31"/>
    <w:multiLevelType w:val="multilevel"/>
    <w:tmpl w:val="8B5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432D88"/>
    <w:multiLevelType w:val="multilevel"/>
    <w:tmpl w:val="FFA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73B3E"/>
    <w:multiLevelType w:val="multilevel"/>
    <w:tmpl w:val="012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791E85"/>
    <w:multiLevelType w:val="multilevel"/>
    <w:tmpl w:val="17D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511129"/>
    <w:multiLevelType w:val="multilevel"/>
    <w:tmpl w:val="E5C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8A6934"/>
    <w:multiLevelType w:val="multilevel"/>
    <w:tmpl w:val="745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EE0AC0"/>
    <w:multiLevelType w:val="multilevel"/>
    <w:tmpl w:val="4B30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34880"/>
    <w:multiLevelType w:val="multilevel"/>
    <w:tmpl w:val="181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445EE8"/>
    <w:multiLevelType w:val="multilevel"/>
    <w:tmpl w:val="461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6A7347"/>
    <w:multiLevelType w:val="multilevel"/>
    <w:tmpl w:val="85E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35F9F"/>
    <w:multiLevelType w:val="multilevel"/>
    <w:tmpl w:val="33E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66310C"/>
    <w:multiLevelType w:val="multilevel"/>
    <w:tmpl w:val="C31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7052C1"/>
    <w:multiLevelType w:val="multilevel"/>
    <w:tmpl w:val="055A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A707D3"/>
    <w:multiLevelType w:val="multilevel"/>
    <w:tmpl w:val="C876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E901F0"/>
    <w:multiLevelType w:val="multilevel"/>
    <w:tmpl w:val="204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A2707"/>
    <w:multiLevelType w:val="multilevel"/>
    <w:tmpl w:val="0326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2B4BE3"/>
    <w:multiLevelType w:val="multilevel"/>
    <w:tmpl w:val="05D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F559DB"/>
    <w:multiLevelType w:val="multilevel"/>
    <w:tmpl w:val="C7EA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607C01"/>
    <w:multiLevelType w:val="multilevel"/>
    <w:tmpl w:val="158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762ED6"/>
    <w:multiLevelType w:val="multilevel"/>
    <w:tmpl w:val="EA9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CB7AEB"/>
    <w:multiLevelType w:val="multilevel"/>
    <w:tmpl w:val="B59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66AE2"/>
    <w:multiLevelType w:val="multilevel"/>
    <w:tmpl w:val="6FD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517ED"/>
    <w:multiLevelType w:val="multilevel"/>
    <w:tmpl w:val="200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0041F1"/>
    <w:multiLevelType w:val="multilevel"/>
    <w:tmpl w:val="147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200662"/>
    <w:multiLevelType w:val="multilevel"/>
    <w:tmpl w:val="2734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B42792"/>
    <w:multiLevelType w:val="multilevel"/>
    <w:tmpl w:val="7B0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222361"/>
    <w:multiLevelType w:val="multilevel"/>
    <w:tmpl w:val="14D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8C7B71"/>
    <w:multiLevelType w:val="multilevel"/>
    <w:tmpl w:val="E28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0316FA"/>
    <w:multiLevelType w:val="multilevel"/>
    <w:tmpl w:val="36E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A5713"/>
    <w:multiLevelType w:val="multilevel"/>
    <w:tmpl w:val="8A4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D928EC"/>
    <w:multiLevelType w:val="multilevel"/>
    <w:tmpl w:val="1BA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5C531C"/>
    <w:multiLevelType w:val="multilevel"/>
    <w:tmpl w:val="4E9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F047F0"/>
    <w:multiLevelType w:val="multilevel"/>
    <w:tmpl w:val="182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CB409C"/>
    <w:multiLevelType w:val="multilevel"/>
    <w:tmpl w:val="C442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7C5110"/>
    <w:multiLevelType w:val="multilevel"/>
    <w:tmpl w:val="2F6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3B6738"/>
    <w:multiLevelType w:val="multilevel"/>
    <w:tmpl w:val="3532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617D70"/>
    <w:multiLevelType w:val="multilevel"/>
    <w:tmpl w:val="17F0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D31372"/>
    <w:multiLevelType w:val="multilevel"/>
    <w:tmpl w:val="3BF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5210FA"/>
    <w:multiLevelType w:val="multilevel"/>
    <w:tmpl w:val="E2C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796AC1"/>
    <w:multiLevelType w:val="multilevel"/>
    <w:tmpl w:val="787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E23FD0"/>
    <w:multiLevelType w:val="multilevel"/>
    <w:tmpl w:val="842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100E3C"/>
    <w:multiLevelType w:val="multilevel"/>
    <w:tmpl w:val="A7F0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210EA6"/>
    <w:multiLevelType w:val="multilevel"/>
    <w:tmpl w:val="4D5E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006F67"/>
    <w:multiLevelType w:val="multilevel"/>
    <w:tmpl w:val="3C8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1E5898"/>
    <w:multiLevelType w:val="multilevel"/>
    <w:tmpl w:val="1A6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8F3195"/>
    <w:multiLevelType w:val="multilevel"/>
    <w:tmpl w:val="D10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DA0458"/>
    <w:multiLevelType w:val="multilevel"/>
    <w:tmpl w:val="B05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3A4814"/>
    <w:multiLevelType w:val="multilevel"/>
    <w:tmpl w:val="E486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697B78"/>
    <w:multiLevelType w:val="multilevel"/>
    <w:tmpl w:val="161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AD3A2A"/>
    <w:multiLevelType w:val="multilevel"/>
    <w:tmpl w:val="297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023C9A"/>
    <w:multiLevelType w:val="multilevel"/>
    <w:tmpl w:val="420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774E13"/>
    <w:multiLevelType w:val="multilevel"/>
    <w:tmpl w:val="05D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B338DE"/>
    <w:multiLevelType w:val="multilevel"/>
    <w:tmpl w:val="9E6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E3081A"/>
    <w:multiLevelType w:val="multilevel"/>
    <w:tmpl w:val="1AE0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5129">
    <w:abstractNumId w:val="27"/>
  </w:num>
  <w:num w:numId="2" w16cid:durableId="1277757465">
    <w:abstractNumId w:val="50"/>
  </w:num>
  <w:num w:numId="3" w16cid:durableId="105588863">
    <w:abstractNumId w:val="39"/>
  </w:num>
  <w:num w:numId="4" w16cid:durableId="617640742">
    <w:abstractNumId w:val="62"/>
  </w:num>
  <w:num w:numId="5" w16cid:durableId="1625190300">
    <w:abstractNumId w:val="76"/>
  </w:num>
  <w:num w:numId="6" w16cid:durableId="490485954">
    <w:abstractNumId w:val="1"/>
  </w:num>
  <w:num w:numId="7" w16cid:durableId="75904213">
    <w:abstractNumId w:val="24"/>
  </w:num>
  <w:num w:numId="8" w16cid:durableId="386103407">
    <w:abstractNumId w:val="0"/>
  </w:num>
  <w:num w:numId="9" w16cid:durableId="732776842">
    <w:abstractNumId w:val="12"/>
  </w:num>
  <w:num w:numId="10" w16cid:durableId="1121802526">
    <w:abstractNumId w:val="77"/>
  </w:num>
  <w:num w:numId="11" w16cid:durableId="941063746">
    <w:abstractNumId w:val="25"/>
  </w:num>
  <w:num w:numId="12" w16cid:durableId="848789053">
    <w:abstractNumId w:val="5"/>
  </w:num>
  <w:num w:numId="13" w16cid:durableId="265231014">
    <w:abstractNumId w:val="34"/>
  </w:num>
  <w:num w:numId="14" w16cid:durableId="110127019">
    <w:abstractNumId w:val="7"/>
  </w:num>
  <w:num w:numId="15" w16cid:durableId="810096121">
    <w:abstractNumId w:val="60"/>
  </w:num>
  <w:num w:numId="16" w16cid:durableId="674114098">
    <w:abstractNumId w:val="15"/>
  </w:num>
  <w:num w:numId="17" w16cid:durableId="1544754900">
    <w:abstractNumId w:val="94"/>
  </w:num>
  <w:num w:numId="18" w16cid:durableId="1649672617">
    <w:abstractNumId w:val="89"/>
  </w:num>
  <w:num w:numId="19" w16cid:durableId="1315375005">
    <w:abstractNumId w:val="53"/>
  </w:num>
  <w:num w:numId="20" w16cid:durableId="1012102957">
    <w:abstractNumId w:val="41"/>
  </w:num>
  <w:num w:numId="21" w16cid:durableId="429012837">
    <w:abstractNumId w:val="6"/>
  </w:num>
  <w:num w:numId="22" w16cid:durableId="1577473195">
    <w:abstractNumId w:val="75"/>
  </w:num>
  <w:num w:numId="23" w16cid:durableId="827865316">
    <w:abstractNumId w:val="40"/>
  </w:num>
  <w:num w:numId="24" w16cid:durableId="993752060">
    <w:abstractNumId w:val="36"/>
  </w:num>
  <w:num w:numId="25" w16cid:durableId="35737277">
    <w:abstractNumId w:val="49"/>
  </w:num>
  <w:num w:numId="26" w16cid:durableId="1713648086">
    <w:abstractNumId w:val="84"/>
  </w:num>
  <w:num w:numId="27" w16cid:durableId="47346035">
    <w:abstractNumId w:val="22"/>
  </w:num>
  <w:num w:numId="28" w16cid:durableId="1935284650">
    <w:abstractNumId w:val="26"/>
  </w:num>
  <w:num w:numId="29" w16cid:durableId="984815807">
    <w:abstractNumId w:val="59"/>
  </w:num>
  <w:num w:numId="30" w16cid:durableId="33164729">
    <w:abstractNumId w:val="17"/>
  </w:num>
  <w:num w:numId="31" w16cid:durableId="442455204">
    <w:abstractNumId w:val="35"/>
  </w:num>
  <w:num w:numId="32" w16cid:durableId="659773288">
    <w:abstractNumId w:val="57"/>
  </w:num>
  <w:num w:numId="33" w16cid:durableId="1451703040">
    <w:abstractNumId w:val="90"/>
  </w:num>
  <w:num w:numId="34" w16cid:durableId="1310011372">
    <w:abstractNumId w:val="47"/>
  </w:num>
  <w:num w:numId="35" w16cid:durableId="182592457">
    <w:abstractNumId w:val="30"/>
  </w:num>
  <w:num w:numId="36" w16cid:durableId="430245743">
    <w:abstractNumId w:val="55"/>
  </w:num>
  <w:num w:numId="37" w16cid:durableId="518927949">
    <w:abstractNumId w:val="68"/>
  </w:num>
  <w:num w:numId="38" w16cid:durableId="1846817331">
    <w:abstractNumId w:val="72"/>
  </w:num>
  <w:num w:numId="39" w16cid:durableId="1013995231">
    <w:abstractNumId w:val="13"/>
  </w:num>
  <w:num w:numId="40" w16cid:durableId="1715428768">
    <w:abstractNumId w:val="43"/>
  </w:num>
  <w:num w:numId="41" w16cid:durableId="852718647">
    <w:abstractNumId w:val="19"/>
  </w:num>
  <w:num w:numId="42" w16cid:durableId="992953955">
    <w:abstractNumId w:val="66"/>
  </w:num>
  <w:num w:numId="43" w16cid:durableId="642275191">
    <w:abstractNumId w:val="3"/>
  </w:num>
  <w:num w:numId="44" w16cid:durableId="1893301738">
    <w:abstractNumId w:val="61"/>
  </w:num>
  <w:num w:numId="45" w16cid:durableId="1106535304">
    <w:abstractNumId w:val="64"/>
  </w:num>
  <w:num w:numId="46" w16cid:durableId="2142842327">
    <w:abstractNumId w:val="65"/>
  </w:num>
  <w:num w:numId="47" w16cid:durableId="2061512754">
    <w:abstractNumId w:val="44"/>
  </w:num>
  <w:num w:numId="48" w16cid:durableId="749501796">
    <w:abstractNumId w:val="86"/>
  </w:num>
  <w:num w:numId="49" w16cid:durableId="572198088">
    <w:abstractNumId w:val="46"/>
  </w:num>
  <w:num w:numId="50" w16cid:durableId="1656714241">
    <w:abstractNumId w:val="54"/>
  </w:num>
  <w:num w:numId="51" w16cid:durableId="195429793">
    <w:abstractNumId w:val="29"/>
  </w:num>
  <w:num w:numId="52" w16cid:durableId="854030959">
    <w:abstractNumId w:val="83"/>
  </w:num>
  <w:num w:numId="53" w16cid:durableId="942033024">
    <w:abstractNumId w:val="51"/>
  </w:num>
  <w:num w:numId="54" w16cid:durableId="835806371">
    <w:abstractNumId w:val="18"/>
  </w:num>
  <w:num w:numId="55" w16cid:durableId="1938558179">
    <w:abstractNumId w:val="82"/>
  </w:num>
  <w:num w:numId="56" w16cid:durableId="407965204">
    <w:abstractNumId w:val="16"/>
  </w:num>
  <w:num w:numId="57" w16cid:durableId="1815441555">
    <w:abstractNumId w:val="71"/>
  </w:num>
  <w:num w:numId="58" w16cid:durableId="857737427">
    <w:abstractNumId w:val="85"/>
  </w:num>
  <w:num w:numId="59" w16cid:durableId="997222189">
    <w:abstractNumId w:val="52"/>
  </w:num>
  <w:num w:numId="60" w16cid:durableId="1221134913">
    <w:abstractNumId w:val="93"/>
  </w:num>
  <w:num w:numId="61" w16cid:durableId="637953684">
    <w:abstractNumId w:val="80"/>
  </w:num>
  <w:num w:numId="62" w16cid:durableId="1002053890">
    <w:abstractNumId w:val="81"/>
  </w:num>
  <w:num w:numId="63" w16cid:durableId="2009480609">
    <w:abstractNumId w:val="88"/>
  </w:num>
  <w:num w:numId="64" w16cid:durableId="1046635797">
    <w:abstractNumId w:val="9"/>
  </w:num>
  <w:num w:numId="65" w16cid:durableId="663093333">
    <w:abstractNumId w:val="28"/>
  </w:num>
  <w:num w:numId="66" w16cid:durableId="186993251">
    <w:abstractNumId w:val="87"/>
  </w:num>
  <w:num w:numId="67" w16cid:durableId="796148910">
    <w:abstractNumId w:val="38"/>
  </w:num>
  <w:num w:numId="68" w16cid:durableId="1366562620">
    <w:abstractNumId w:val="4"/>
  </w:num>
  <w:num w:numId="69" w16cid:durableId="335547236">
    <w:abstractNumId w:val="48"/>
  </w:num>
  <w:num w:numId="70" w16cid:durableId="1440568557">
    <w:abstractNumId w:val="31"/>
  </w:num>
  <w:num w:numId="71" w16cid:durableId="968782154">
    <w:abstractNumId w:val="56"/>
  </w:num>
  <w:num w:numId="72" w16cid:durableId="608975696">
    <w:abstractNumId w:val="74"/>
  </w:num>
  <w:num w:numId="73" w16cid:durableId="151677745">
    <w:abstractNumId w:val="67"/>
  </w:num>
  <w:num w:numId="74" w16cid:durableId="652611914">
    <w:abstractNumId w:val="91"/>
  </w:num>
  <w:num w:numId="75" w16cid:durableId="687872064">
    <w:abstractNumId w:val="14"/>
  </w:num>
  <w:num w:numId="76" w16cid:durableId="1366373645">
    <w:abstractNumId w:val="11"/>
  </w:num>
  <w:num w:numId="77" w16cid:durableId="1586039593">
    <w:abstractNumId w:val="21"/>
  </w:num>
  <w:num w:numId="78" w16cid:durableId="1946184435">
    <w:abstractNumId w:val="45"/>
  </w:num>
  <w:num w:numId="79" w16cid:durableId="1821848307">
    <w:abstractNumId w:val="20"/>
  </w:num>
  <w:num w:numId="80" w16cid:durableId="1328443110">
    <w:abstractNumId w:val="70"/>
  </w:num>
  <w:num w:numId="81" w16cid:durableId="1072580737">
    <w:abstractNumId w:val="33"/>
  </w:num>
  <w:num w:numId="82" w16cid:durableId="421341986">
    <w:abstractNumId w:val="37"/>
  </w:num>
  <w:num w:numId="83" w16cid:durableId="355429985">
    <w:abstractNumId w:val="79"/>
  </w:num>
  <w:num w:numId="84" w16cid:durableId="933441158">
    <w:abstractNumId w:val="63"/>
  </w:num>
  <w:num w:numId="85" w16cid:durableId="1298485209">
    <w:abstractNumId w:val="92"/>
  </w:num>
  <w:num w:numId="86" w16cid:durableId="863446666">
    <w:abstractNumId w:val="8"/>
  </w:num>
  <w:num w:numId="87" w16cid:durableId="2109347471">
    <w:abstractNumId w:val="42"/>
  </w:num>
  <w:num w:numId="88" w16cid:durableId="1694302943">
    <w:abstractNumId w:val="23"/>
  </w:num>
  <w:num w:numId="89" w16cid:durableId="1380781865">
    <w:abstractNumId w:val="73"/>
  </w:num>
  <w:num w:numId="90" w16cid:durableId="1185284692">
    <w:abstractNumId w:val="69"/>
  </w:num>
  <w:num w:numId="91" w16cid:durableId="931622288">
    <w:abstractNumId w:val="78"/>
  </w:num>
  <w:num w:numId="92" w16cid:durableId="225996257">
    <w:abstractNumId w:val="2"/>
  </w:num>
  <w:num w:numId="93" w16cid:durableId="503084895">
    <w:abstractNumId w:val="32"/>
  </w:num>
  <w:num w:numId="94" w16cid:durableId="163711573">
    <w:abstractNumId w:val="58"/>
  </w:num>
  <w:num w:numId="95" w16cid:durableId="455567434">
    <w:abstractNumId w:val="1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F8"/>
    <w:rsid w:val="000B2B0C"/>
    <w:rsid w:val="00163797"/>
    <w:rsid w:val="008446E8"/>
    <w:rsid w:val="00AD5DCA"/>
    <w:rsid w:val="00C245F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6B77A"/>
  <w15:chartTrackingRefBased/>
  <w15:docId w15:val="{362A10F6-16C2-4861-9CA7-55335A57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4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46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6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6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6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6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6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6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6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46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46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46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46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46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46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46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46E8"/>
    <w:rPr>
      <w:rFonts w:eastAsiaTheme="majorEastAsia" w:cstheme="majorBidi"/>
      <w:color w:val="272727" w:themeColor="text1" w:themeTint="D8"/>
    </w:rPr>
  </w:style>
  <w:style w:type="paragraph" w:styleId="Ttulo">
    <w:name w:val="Title"/>
    <w:basedOn w:val="Normal"/>
    <w:next w:val="Normal"/>
    <w:link w:val="TtuloCar"/>
    <w:uiPriority w:val="10"/>
    <w:qFormat/>
    <w:rsid w:val="0084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6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46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6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46E8"/>
    <w:pPr>
      <w:spacing w:before="160"/>
      <w:jc w:val="center"/>
    </w:pPr>
    <w:rPr>
      <w:i/>
      <w:iCs/>
      <w:color w:val="404040" w:themeColor="text1" w:themeTint="BF"/>
    </w:rPr>
  </w:style>
  <w:style w:type="character" w:customStyle="1" w:styleId="CitaCar">
    <w:name w:val="Cita Car"/>
    <w:basedOn w:val="Fuentedeprrafopredeter"/>
    <w:link w:val="Cita"/>
    <w:uiPriority w:val="29"/>
    <w:rsid w:val="008446E8"/>
    <w:rPr>
      <w:i/>
      <w:iCs/>
      <w:color w:val="404040" w:themeColor="text1" w:themeTint="BF"/>
    </w:rPr>
  </w:style>
  <w:style w:type="paragraph" w:styleId="Prrafodelista">
    <w:name w:val="List Paragraph"/>
    <w:basedOn w:val="Normal"/>
    <w:uiPriority w:val="34"/>
    <w:qFormat/>
    <w:rsid w:val="008446E8"/>
    <w:pPr>
      <w:ind w:left="720"/>
      <w:contextualSpacing/>
    </w:pPr>
  </w:style>
  <w:style w:type="character" w:styleId="nfasisintenso">
    <w:name w:val="Intense Emphasis"/>
    <w:basedOn w:val="Fuentedeprrafopredeter"/>
    <w:uiPriority w:val="21"/>
    <w:qFormat/>
    <w:rsid w:val="008446E8"/>
    <w:rPr>
      <w:i/>
      <w:iCs/>
      <w:color w:val="0F4761" w:themeColor="accent1" w:themeShade="BF"/>
    </w:rPr>
  </w:style>
  <w:style w:type="paragraph" w:styleId="Citadestacada">
    <w:name w:val="Intense Quote"/>
    <w:basedOn w:val="Normal"/>
    <w:next w:val="Normal"/>
    <w:link w:val="CitadestacadaCar"/>
    <w:uiPriority w:val="30"/>
    <w:qFormat/>
    <w:rsid w:val="0084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6E8"/>
    <w:rPr>
      <w:i/>
      <w:iCs/>
      <w:color w:val="0F4761" w:themeColor="accent1" w:themeShade="BF"/>
    </w:rPr>
  </w:style>
  <w:style w:type="character" w:styleId="Referenciaintensa">
    <w:name w:val="Intense Reference"/>
    <w:basedOn w:val="Fuentedeprrafopredeter"/>
    <w:uiPriority w:val="32"/>
    <w:qFormat/>
    <w:rsid w:val="008446E8"/>
    <w:rPr>
      <w:b/>
      <w:bCs/>
      <w:smallCaps/>
      <w:color w:val="0F4761" w:themeColor="accent1" w:themeShade="BF"/>
      <w:spacing w:val="5"/>
    </w:rPr>
  </w:style>
  <w:style w:type="paragraph" w:styleId="TtuloTDC">
    <w:name w:val="TOC Heading"/>
    <w:basedOn w:val="Ttulo1"/>
    <w:next w:val="Normal"/>
    <w:uiPriority w:val="39"/>
    <w:unhideWhenUsed/>
    <w:qFormat/>
    <w:rsid w:val="008446E8"/>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8446E8"/>
    <w:pPr>
      <w:spacing w:after="100" w:line="276" w:lineRule="auto"/>
    </w:pPr>
    <w:rPr>
      <w:rFonts w:eastAsiaTheme="minorEastAsia"/>
      <w:kern w:val="0"/>
      <w:sz w:val="22"/>
      <w:szCs w:val="22"/>
      <w:lang w:val="en-US"/>
      <w14:ligatures w14:val="none"/>
    </w:rPr>
  </w:style>
  <w:style w:type="character" w:styleId="Hipervnculo">
    <w:name w:val="Hyperlink"/>
    <w:basedOn w:val="Fuentedeprrafopredeter"/>
    <w:uiPriority w:val="99"/>
    <w:unhideWhenUsed/>
    <w:rsid w:val="008446E8"/>
    <w:rPr>
      <w:color w:val="467886" w:themeColor="hyperlink"/>
      <w:u w:val="single"/>
    </w:rPr>
  </w:style>
  <w:style w:type="character" w:styleId="Textodelmarcadordeposicin">
    <w:name w:val="Placeholder Text"/>
    <w:basedOn w:val="Fuentedeprrafopredeter"/>
    <w:uiPriority w:val="99"/>
    <w:semiHidden/>
    <w:rsid w:val="008446E8"/>
    <w:rPr>
      <w:color w:val="666666"/>
    </w:rPr>
  </w:style>
  <w:style w:type="paragraph" w:styleId="Encabezado">
    <w:name w:val="header"/>
    <w:basedOn w:val="Normal"/>
    <w:link w:val="EncabezadoCar"/>
    <w:uiPriority w:val="99"/>
    <w:unhideWhenUsed/>
    <w:rsid w:val="00C245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245F8"/>
  </w:style>
  <w:style w:type="paragraph" w:styleId="Piedepgina">
    <w:name w:val="footer"/>
    <w:basedOn w:val="Normal"/>
    <w:link w:val="PiedepginaCar"/>
    <w:uiPriority w:val="99"/>
    <w:unhideWhenUsed/>
    <w:rsid w:val="00C245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45F8"/>
  </w:style>
  <w:style w:type="paragraph" w:styleId="HTMLconformatoprevio">
    <w:name w:val="HTML Preformatted"/>
    <w:basedOn w:val="Normal"/>
    <w:link w:val="HTMLconformatoprevioCar"/>
    <w:uiPriority w:val="99"/>
    <w:semiHidden/>
    <w:unhideWhenUsed/>
    <w:rsid w:val="00C245F8"/>
    <w:pPr>
      <w:pBdr>
        <w:top w:val="single" w:sz="6" w:space="6" w:color="D6DEE8"/>
        <w:left w:val="single" w:sz="6" w:space="6" w:color="D6DEE8"/>
        <w:bottom w:val="single" w:sz="6" w:space="6" w:color="D6DEE8"/>
        <w:right w:val="single" w:sz="6" w:space="6" w:color="D6DEE8"/>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kern w:val="0"/>
      <w:sz w:val="18"/>
      <w:szCs w:val="18"/>
      <w:lang w:eastAsia="es-EC"/>
      <w14:ligatures w14:val="none"/>
    </w:rPr>
  </w:style>
  <w:style w:type="character" w:customStyle="1" w:styleId="HTMLconformatoprevioCar">
    <w:name w:val="HTML con formato previo Car"/>
    <w:basedOn w:val="Fuentedeprrafopredeter"/>
    <w:link w:val="HTMLconformatoprevio"/>
    <w:uiPriority w:val="99"/>
    <w:semiHidden/>
    <w:rsid w:val="00C245F8"/>
    <w:rPr>
      <w:rFonts w:ascii="Consolas" w:eastAsiaTheme="minorEastAsia" w:hAnsi="Consolas" w:cs="Courier New"/>
      <w:kern w:val="0"/>
      <w:sz w:val="18"/>
      <w:szCs w:val="18"/>
      <w:shd w:val="clear" w:color="auto" w:fill="F8FAFC"/>
      <w:lang w:eastAsia="es-EC"/>
      <w14:ligatures w14:val="none"/>
    </w:rPr>
  </w:style>
  <w:style w:type="paragraph" w:customStyle="1" w:styleId="msonormal0">
    <w:name w:val="msonormal"/>
    <w:basedOn w:val="Normal"/>
    <w:rsid w:val="00C245F8"/>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styleId="NormalWeb">
    <w:name w:val="Normal (Web)"/>
    <w:basedOn w:val="Normal"/>
    <w:uiPriority w:val="99"/>
    <w:semiHidden/>
    <w:unhideWhenUsed/>
    <w:rsid w:val="00C245F8"/>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customStyle="1" w:styleId="flowchart">
    <w:name w:val="flowchart"/>
    <w:basedOn w:val="Normal"/>
    <w:rsid w:val="00C245F8"/>
    <w:pPr>
      <w:spacing w:before="180" w:after="240" w:line="240" w:lineRule="auto"/>
    </w:pPr>
    <w:rPr>
      <w:rFonts w:ascii="Times New Roman" w:eastAsiaTheme="minorEastAsia" w:hAnsi="Times New Roman" w:cs="Times New Roman"/>
      <w:kern w:val="0"/>
      <w:sz w:val="20"/>
      <w:szCs w:val="20"/>
      <w:lang w:eastAsia="es-EC"/>
      <w14:ligatures w14:val="none"/>
    </w:rPr>
  </w:style>
  <w:style w:type="paragraph" w:customStyle="1" w:styleId="flow-index">
    <w:name w:val="flow-index"/>
    <w:basedOn w:val="Normal"/>
    <w:rsid w:val="00C245F8"/>
    <w:pPr>
      <w:shd w:val="clear" w:color="auto" w:fill="EEF3F8"/>
      <w:spacing w:after="45" w:line="240" w:lineRule="auto"/>
      <w:jc w:val="center"/>
    </w:pPr>
    <w:rPr>
      <w:rFonts w:ascii="Times New Roman" w:eastAsiaTheme="minorEastAsia" w:hAnsi="Times New Roman" w:cs="Times New Roman"/>
      <w:b/>
      <w:bCs/>
      <w:color w:val="0F3D63"/>
      <w:kern w:val="0"/>
      <w:sz w:val="20"/>
      <w:szCs w:val="20"/>
      <w:lang w:eastAsia="es-EC"/>
      <w14:ligatures w14:val="none"/>
    </w:rPr>
  </w:style>
  <w:style w:type="paragraph" w:customStyle="1" w:styleId="flow-step">
    <w:name w:val="flow-step"/>
    <w:basedOn w:val="Normal"/>
    <w:rsid w:val="00C245F8"/>
    <w:pPr>
      <w:shd w:val="clear" w:color="auto" w:fill="F8FBFD"/>
      <w:spacing w:after="45" w:line="240" w:lineRule="auto"/>
    </w:pPr>
    <w:rPr>
      <w:rFonts w:ascii="Times New Roman" w:eastAsiaTheme="minorEastAsia" w:hAnsi="Times New Roman" w:cs="Times New Roman"/>
      <w:b/>
      <w:bCs/>
      <w:kern w:val="0"/>
      <w:sz w:val="20"/>
      <w:szCs w:val="20"/>
      <w:lang w:eastAsia="es-EC"/>
      <w14:ligatures w14:val="none"/>
    </w:rPr>
  </w:style>
  <w:style w:type="paragraph" w:customStyle="1" w:styleId="flow-arrow">
    <w:name w:val="flow-arrow"/>
    <w:basedOn w:val="Normal"/>
    <w:rsid w:val="00C245F8"/>
    <w:pPr>
      <w:spacing w:after="45" w:line="240" w:lineRule="auto"/>
      <w:jc w:val="center"/>
    </w:pPr>
    <w:rPr>
      <w:rFonts w:ascii="Times New Roman" w:eastAsiaTheme="minorEastAsia" w:hAnsi="Times New Roman" w:cs="Times New Roman"/>
      <w:b/>
      <w:bCs/>
      <w:color w:val="0F3D63"/>
      <w:kern w:val="0"/>
      <w:sz w:val="28"/>
      <w:szCs w:val="28"/>
      <w:lang w:eastAsia="es-EC"/>
      <w14:ligatures w14:val="none"/>
    </w:rPr>
  </w:style>
  <w:style w:type="paragraph" w:customStyle="1" w:styleId="page-break">
    <w:name w:val="page-break"/>
    <w:basedOn w:val="Normal"/>
    <w:rsid w:val="00C245F8"/>
    <w:pPr>
      <w:pageBreakBefore/>
      <w:spacing w:after="45" w:line="240" w:lineRule="auto"/>
    </w:pPr>
    <w:rPr>
      <w:rFonts w:ascii="Times New Roman" w:eastAsiaTheme="minorEastAsia" w:hAnsi="Times New Roman" w:cs="Times New Roman"/>
      <w:kern w:val="0"/>
      <w:sz w:val="20"/>
      <w:szCs w:val="20"/>
      <w:lang w:eastAsia="es-EC"/>
      <w14:ligatures w14:val="none"/>
    </w:rPr>
  </w:style>
  <w:style w:type="table" w:styleId="Tablaconcuadrcula">
    <w:name w:val="Table Grid"/>
    <w:basedOn w:val="Tablanormal"/>
    <w:uiPriority w:val="39"/>
    <w:rsid w:val="00C2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86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partamento%20de%20TI\Desktop\PROYECTOS\FamSPI\docs\validation\FORMATO_UNICO\Plantilla_Validacion_SPI_AUTOMATIZAB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C2EF6E5A91471A97502AA313D80D34"/>
        <w:category>
          <w:name w:val="General"/>
          <w:gallery w:val="placeholder"/>
        </w:category>
        <w:types>
          <w:type w:val="bbPlcHdr"/>
        </w:types>
        <w:behaviors>
          <w:behavior w:val="content"/>
        </w:behaviors>
        <w:guid w:val="{4623FB00-A0FD-482A-AA49-EFCC45C2719E}"/>
      </w:docPartPr>
      <w:docPartBody>
        <w:p w:rsidR="00D73EBF" w:rsidRDefault="00D73EBF">
          <w:pPr>
            <w:pStyle w:val="06C2EF6E5A91471A97502AA313D80D34"/>
          </w:pPr>
          <w:r w:rsidRPr="00A67CD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EBF"/>
    <w:rsid w:val="000B2B0C"/>
    <w:rsid w:val="00D73EB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06C2EF6E5A91471A97502AA313D80D34">
    <w:name w:val="06C2EF6E5A91471A97502AA313D80D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Plantilla_Validacion_SPI_AUTOMATIZABLE</Template>
  <TotalTime>1</TotalTime>
  <Pages>61</Pages>
  <Words>13631</Words>
  <Characters>74976</Characters>
  <Application>Microsoft Office Word</Application>
  <DocSecurity>0</DocSecurity>
  <Lines>624</Lines>
  <Paragraphs>176</Paragraphs>
  <ScaleCrop>false</ScaleCrop>
  <Company/>
  <LinksUpToDate>false</LinksUpToDate>
  <CharactersWithSpaces>88431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Departamento de TI</dc:creator>
  <cp:keywords/>
  <dc:description/>
  <cp:lastModifiedBy>Departamento de TI</cp:lastModifiedBy>
  <cp:revision>1</cp:revision>
  <dcterms:created xsi:type="dcterms:W3CDTF">2026-05-14T01:54:00Z</dcterms:created>
  <dcterms:modified xsi:type="dcterms:W3CDTF">2026-05-14T01:55:00Z</dcterms:modified>
</cp:coreProperties>
</file>