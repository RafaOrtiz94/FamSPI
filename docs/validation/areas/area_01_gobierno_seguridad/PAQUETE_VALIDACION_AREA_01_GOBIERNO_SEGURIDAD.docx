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6440E" w14:textId="77777777" w:rsidR="004C0800" w:rsidRPr="001A3584" w:rsidRDefault="004C0800" w:rsidP="001A3584">
      <w:pPr>
        <w:pStyle w:val="Ttulo1"/>
        <w:spacing w:after="240"/>
        <w:jc w:val="center"/>
        <w:rPr>
          <w:b/>
          <w:color w:val="325483"/>
          <w:sz w:val="44"/>
        </w:rPr>
      </w:pPr>
      <w:bookmarkStart w:id="0" w:name="_Toc224733839"/>
      <w:r w:rsidRPr="001A3584">
        <w:rPr>
          <w:b/>
          <w:color w:val="325483"/>
          <w:sz w:val="44"/>
        </w:rPr>
        <w:t>PLANTILLA INSTITUCIONAL DE VALIDACION DE SISTEMAS</w:t>
      </w:r>
      <w:bookmarkEnd w:id="0"/>
    </w:p>
    <w:p w14:paraId="79D3B3C8" w14:textId="77777777" w:rsidR="00AB720C" w:rsidRDefault="00AB720C" w:rsidP="00AB720C">
      <w:pPr>
        <w:pStyle w:val="Ttulo1"/>
        <w:spacing w:after="360"/>
        <w:jc w:val="center"/>
        <w:rPr>
          <w:i/>
          <w:color w:val="8D648C"/>
          <w:sz w:val="22"/>
        </w:rPr>
      </w:pPr>
      <w:bookmarkStart w:id="1" w:name="_Toc224733840"/>
    </w:p>
    <w:p w14:paraId="5B76BB64" w14:textId="77777777" w:rsidR="00AB720C" w:rsidRDefault="00AB720C" w:rsidP="00AB720C">
      <w:pPr>
        <w:pStyle w:val="Ttulo1"/>
        <w:spacing w:after="360"/>
        <w:jc w:val="center"/>
        <w:rPr>
          <w:i/>
          <w:color w:val="8D648C"/>
          <w:sz w:val="22"/>
        </w:rPr>
      </w:pPr>
    </w:p>
    <w:p w14:paraId="1743C5DE" w14:textId="77777777" w:rsidR="00AB720C" w:rsidRDefault="00AB720C" w:rsidP="00AB720C">
      <w:pPr>
        <w:pStyle w:val="Ttulo1"/>
        <w:spacing w:after="360"/>
        <w:jc w:val="center"/>
        <w:rPr>
          <w:i/>
          <w:color w:val="8D648C"/>
          <w:sz w:val="22"/>
        </w:rPr>
      </w:pPr>
    </w:p>
    <w:p w14:paraId="17AE061B" w14:textId="77777777" w:rsidR="00AB720C" w:rsidRDefault="00AB720C" w:rsidP="00AB720C">
      <w:pPr>
        <w:pStyle w:val="Ttulo1"/>
        <w:spacing w:after="360"/>
        <w:jc w:val="center"/>
        <w:rPr>
          <w:i/>
          <w:color w:val="8D648C"/>
          <w:sz w:val="22"/>
        </w:rPr>
      </w:pPr>
    </w:p>
    <w:p w14:paraId="7BDF356D" w14:textId="77777777" w:rsidR="00AB720C" w:rsidRDefault="00AB720C" w:rsidP="00AB720C">
      <w:pPr>
        <w:pStyle w:val="Ttulo1"/>
        <w:spacing w:after="360"/>
        <w:jc w:val="center"/>
        <w:rPr>
          <w:i/>
          <w:color w:val="8D648C"/>
          <w:sz w:val="22"/>
        </w:rPr>
      </w:pPr>
    </w:p>
    <w:p w14:paraId="03BD8DD4" w14:textId="0A2D032B" w:rsidR="004C0800" w:rsidRPr="001A3584" w:rsidRDefault="004C0800" w:rsidP="00AB720C">
      <w:pPr>
        <w:pStyle w:val="Ttulo1"/>
        <w:spacing w:after="360"/>
        <w:jc w:val="center"/>
        <w:rPr>
          <w:i/>
          <w:color w:val="8D648C"/>
          <w:sz w:val="22"/>
        </w:rPr>
      </w:pPr>
      <w:proofErr w:type="spellStart"/>
      <w:r w:rsidRPr="001A3584">
        <w:rPr>
          <w:i/>
          <w:color w:val="8D648C"/>
          <w:sz w:val="22"/>
        </w:rPr>
        <w:t>FamProject</w:t>
      </w:r>
      <w:proofErr w:type="spellEnd"/>
      <w:r w:rsidRPr="001A3584">
        <w:rPr>
          <w:i/>
          <w:color w:val="8D648C"/>
          <w:sz w:val="22"/>
        </w:rPr>
        <w:t xml:space="preserve"> Cia. Ltda.</w:t>
      </w:r>
      <w:bookmarkEnd w:id="1"/>
    </w:p>
    <w:p w14:paraId="19F6AF19" w14:textId="61DBEA65" w:rsidR="004C0800" w:rsidRPr="001A3584" w:rsidRDefault="004C0800" w:rsidP="00AB720C">
      <w:pPr>
        <w:spacing w:after="80"/>
        <w:jc w:val="center"/>
        <w:rPr>
          <w:sz w:val="20"/>
        </w:rPr>
      </w:pPr>
      <w:r w:rsidRPr="001A3584">
        <w:rPr>
          <w:sz w:val="20"/>
        </w:rPr>
        <w:t xml:space="preserve">Documento: </w:t>
      </w:r>
      <w:sdt>
        <w:sdtPr>
          <w:rPr>
            <w:sz w:val="20"/>
          </w:rPr>
          <w:alias w:val="Titulo del documento"/>
          <w:tag w:val="doc_title"/>
          <w:id w:val="-201018271"/>
          <w:placeholder>
            <w:docPart w:val="FB610F0CADB44AFAA87C5863DBFF7EC2"/>
          </w:placeholder>
          <w:text/>
        </w:sdtPr>
        <w:sdtContent>
          <w:r w:rsidR="001A3584" w:rsidRPr="001A3584">
            <w:rPr>
              <w:sz w:val="20"/>
            </w:rPr>
            <w:t xml:space="preserve">VALIDACION DEL AREA - Area 01: Gobierno, Seguridad, Cumplimiento y </w:t>
          </w:r>
          <w:proofErr w:type="spellStart"/>
          <w:r w:rsidR="001A3584" w:rsidRPr="001A3584">
            <w:rPr>
              <w:sz w:val="20"/>
            </w:rPr>
            <w:t>Gestion</w:t>
          </w:r>
          <w:proofErr w:type="spellEnd"/>
          <w:r w:rsidR="001A3584" w:rsidRPr="001A3584">
            <w:rPr>
              <w:sz w:val="20"/>
            </w:rPr>
            <w:t xml:space="preserve"> Documental</w:t>
          </w:r>
        </w:sdtContent>
      </w:sdt>
    </w:p>
    <w:p w14:paraId="27A80496" w14:textId="634B9723" w:rsidR="004C0800" w:rsidRPr="001A3584" w:rsidRDefault="004C0800" w:rsidP="00AB720C">
      <w:pPr>
        <w:spacing w:after="80"/>
        <w:jc w:val="center"/>
        <w:rPr>
          <w:sz w:val="20"/>
        </w:rPr>
      </w:pPr>
      <w:r w:rsidRPr="001A3584">
        <w:rPr>
          <w:sz w:val="20"/>
        </w:rPr>
        <w:t xml:space="preserve">Area: </w:t>
      </w:r>
      <w:sdt>
        <w:sdtPr>
          <w:rPr>
            <w:sz w:val="20"/>
          </w:rPr>
          <w:alias w:val="Area"/>
          <w:tag w:val="doc_area"/>
          <w:id w:val="-1155530884"/>
          <w:placeholder>
            <w:docPart w:val="FB610F0CADB44AFAA87C5863DBFF7EC2"/>
          </w:placeholder>
          <w:text/>
        </w:sdtPr>
        <w:sdtContent>
          <w:r w:rsidR="001A3584" w:rsidRPr="001A3584">
            <w:rPr>
              <w:sz w:val="20"/>
            </w:rPr>
            <w:t xml:space="preserve">Area 01: Gobierno, Seguridad, Cumplimiento y </w:t>
          </w:r>
          <w:proofErr w:type="spellStart"/>
          <w:r w:rsidR="001A3584" w:rsidRPr="001A3584">
            <w:rPr>
              <w:sz w:val="20"/>
            </w:rPr>
            <w:t>Gestion</w:t>
          </w:r>
          <w:proofErr w:type="spellEnd"/>
          <w:r w:rsidR="001A3584" w:rsidRPr="001A3584">
            <w:rPr>
              <w:sz w:val="20"/>
            </w:rPr>
            <w:t xml:space="preserve"> Documental</w:t>
          </w:r>
        </w:sdtContent>
      </w:sdt>
    </w:p>
    <w:p w14:paraId="73C4B24D" w14:textId="1044274D" w:rsidR="004C0800" w:rsidRPr="001A3584" w:rsidRDefault="004C0800" w:rsidP="00AB720C">
      <w:pPr>
        <w:spacing w:after="80"/>
        <w:jc w:val="center"/>
        <w:rPr>
          <w:sz w:val="20"/>
        </w:rPr>
      </w:pPr>
      <w:r w:rsidRPr="001A3584">
        <w:rPr>
          <w:sz w:val="20"/>
        </w:rPr>
        <w:t xml:space="preserve">Sistema: </w:t>
      </w:r>
      <w:sdt>
        <w:sdtPr>
          <w:rPr>
            <w:sz w:val="20"/>
          </w:rPr>
          <w:alias w:val="Sistema"/>
          <w:tag w:val="meta_system"/>
          <w:id w:val="-631938791"/>
          <w:placeholder>
            <w:docPart w:val="FB610F0CADB44AFAA87C5863DBFF7EC2"/>
          </w:placeholder>
          <w:text/>
        </w:sdtPr>
        <w:sdtContent>
          <w:r w:rsidR="001A3584" w:rsidRPr="001A3584">
            <w:rPr>
              <w:sz w:val="20"/>
            </w:rPr>
            <w:t>SPI</w:t>
          </w:r>
        </w:sdtContent>
      </w:sdt>
    </w:p>
    <w:p w14:paraId="5BF91C92" w14:textId="3CC06482" w:rsidR="004C0800" w:rsidRPr="001A3584" w:rsidRDefault="004C0800" w:rsidP="00AB720C">
      <w:pPr>
        <w:spacing w:after="80"/>
        <w:jc w:val="center"/>
        <w:rPr>
          <w:sz w:val="20"/>
        </w:rPr>
      </w:pPr>
      <w:proofErr w:type="spellStart"/>
      <w:r w:rsidRPr="001A3584">
        <w:rPr>
          <w:sz w:val="20"/>
        </w:rPr>
        <w:t>Codigo</w:t>
      </w:r>
      <w:proofErr w:type="spellEnd"/>
      <w:r w:rsidRPr="001A3584">
        <w:rPr>
          <w:sz w:val="20"/>
        </w:rPr>
        <w:t xml:space="preserve">: </w:t>
      </w:r>
      <w:sdt>
        <w:sdtPr>
          <w:rPr>
            <w:sz w:val="20"/>
          </w:rPr>
          <w:alias w:val="Codigo"/>
          <w:tag w:val="meta_code"/>
          <w:id w:val="-2036790453"/>
          <w:placeholder>
            <w:docPart w:val="FB610F0CADB44AFAA87C5863DBFF7EC2"/>
          </w:placeholder>
          <w:text/>
        </w:sdtPr>
        <w:sdtContent>
          <w:r w:rsidR="001A3584" w:rsidRPr="001A3584">
            <w:rPr>
              <w:sz w:val="20"/>
            </w:rPr>
            <w:t>VAL-SPI-GSCGD-PAQUETE</w:t>
          </w:r>
        </w:sdtContent>
      </w:sdt>
    </w:p>
    <w:p w14:paraId="7EC9FCC1" w14:textId="1AD32869" w:rsidR="004C0800" w:rsidRPr="001A3584" w:rsidRDefault="004C0800" w:rsidP="00AB720C">
      <w:pPr>
        <w:spacing w:after="80"/>
        <w:jc w:val="center"/>
        <w:rPr>
          <w:sz w:val="20"/>
        </w:rPr>
      </w:pPr>
      <w:proofErr w:type="spellStart"/>
      <w:r w:rsidRPr="001A3584">
        <w:rPr>
          <w:sz w:val="20"/>
        </w:rPr>
        <w:t>Version</w:t>
      </w:r>
      <w:proofErr w:type="spellEnd"/>
      <w:r w:rsidRPr="001A3584">
        <w:rPr>
          <w:sz w:val="20"/>
        </w:rPr>
        <w:t xml:space="preserve">: </w:t>
      </w:r>
      <w:sdt>
        <w:sdtPr>
          <w:rPr>
            <w:sz w:val="20"/>
          </w:rPr>
          <w:alias w:val="Version"/>
          <w:tag w:val="meta_version"/>
          <w:id w:val="-2137316329"/>
          <w:placeholder>
            <w:docPart w:val="FB610F0CADB44AFAA87C5863DBFF7EC2"/>
          </w:placeholder>
          <w:text/>
        </w:sdtPr>
        <w:sdtContent>
          <w:r w:rsidR="001A3584" w:rsidRPr="001A3584">
            <w:rPr>
              <w:sz w:val="20"/>
            </w:rPr>
            <w:t>1.0</w:t>
          </w:r>
        </w:sdtContent>
      </w:sdt>
    </w:p>
    <w:p w14:paraId="25F271A6" w14:textId="7CC35836" w:rsidR="004C0800" w:rsidRPr="001A3584" w:rsidRDefault="004C0800" w:rsidP="00AB720C">
      <w:pPr>
        <w:spacing w:after="80"/>
        <w:jc w:val="center"/>
        <w:rPr>
          <w:sz w:val="20"/>
        </w:rPr>
      </w:pPr>
      <w:r w:rsidRPr="001A3584">
        <w:rPr>
          <w:sz w:val="20"/>
        </w:rPr>
        <w:t xml:space="preserve">Fecha: </w:t>
      </w:r>
      <w:sdt>
        <w:sdtPr>
          <w:rPr>
            <w:sz w:val="20"/>
          </w:rPr>
          <w:alias w:val="Fecha"/>
          <w:tag w:val="meta_date"/>
          <w:id w:val="2071302259"/>
          <w:placeholder>
            <w:docPart w:val="FB610F0CADB44AFAA87C5863DBFF7EC2"/>
          </w:placeholder>
          <w:text/>
        </w:sdtPr>
        <w:sdtContent>
          <w:r w:rsidR="001A3584" w:rsidRPr="001A3584">
            <w:rPr>
              <w:sz w:val="20"/>
            </w:rPr>
            <w:t>2026-03-18</w:t>
          </w:r>
        </w:sdtContent>
      </w:sdt>
    </w:p>
    <w:p w14:paraId="60FEB8C1" w14:textId="662DB8C4" w:rsidR="004C0800" w:rsidRPr="001A3584" w:rsidRDefault="004C0800" w:rsidP="00AB720C">
      <w:pPr>
        <w:spacing w:after="80"/>
        <w:jc w:val="center"/>
        <w:rPr>
          <w:sz w:val="20"/>
        </w:rPr>
      </w:pPr>
      <w:r w:rsidRPr="001A3584">
        <w:rPr>
          <w:sz w:val="20"/>
        </w:rPr>
        <w:t xml:space="preserve">Estado: </w:t>
      </w:r>
      <w:sdt>
        <w:sdtPr>
          <w:rPr>
            <w:sz w:val="20"/>
          </w:rPr>
          <w:alias w:val="Estado"/>
          <w:tag w:val="meta_status"/>
          <w:id w:val="-874544777"/>
          <w:placeholder>
            <w:docPart w:val="FB610F0CADB44AFAA87C5863DBFF7EC2"/>
          </w:placeholder>
          <w:text/>
        </w:sdtPr>
        <w:sdtContent>
          <w:r w:rsidR="001A3584" w:rsidRPr="001A3584">
            <w:rPr>
              <w:sz w:val="20"/>
            </w:rPr>
            <w:t>BORRADOR</w:t>
          </w:r>
        </w:sdtContent>
      </w:sdt>
    </w:p>
    <w:p w14:paraId="06DB4050" w14:textId="77777777" w:rsidR="00AB720C" w:rsidRDefault="00AB720C">
      <w:pPr>
        <w:rPr>
          <w:sz w:val="20"/>
        </w:rPr>
      </w:pPr>
      <w:bookmarkStart w:id="2" w:name="_Toc224660466"/>
      <w:r>
        <w:rPr>
          <w:sz w:val="20"/>
        </w:rPr>
        <w:br w:type="page"/>
      </w:r>
    </w:p>
    <w:p w14:paraId="12691673" w14:textId="04E601AF" w:rsidR="004C0800" w:rsidRPr="001A3584" w:rsidRDefault="004C0800" w:rsidP="001A3584">
      <w:pPr>
        <w:spacing w:after="80"/>
        <w:rPr>
          <w:sz w:val="20"/>
        </w:rPr>
      </w:pPr>
      <w:r w:rsidRPr="001A3584">
        <w:rPr>
          <w:sz w:val="20"/>
        </w:rPr>
        <w:lastRenderedPageBreak/>
        <w:t>ÍNDICE</w:t>
      </w:r>
      <w:bookmarkEnd w:id="2"/>
    </w:p>
    <w:p w14:paraId="2B43724D" w14:textId="774ABD26" w:rsidR="001A3584" w:rsidRDefault="004C0800">
      <w:pPr>
        <w:pStyle w:val="TDC1"/>
        <w:tabs>
          <w:tab w:val="right" w:leader="dot" w:pos="9628"/>
        </w:tabs>
        <w:rPr>
          <w:noProof/>
          <w:kern w:val="2"/>
          <w:sz w:val="24"/>
          <w:szCs w:val="24"/>
          <w:lang w:val="es-EC" w:eastAsia="es-EC"/>
          <w14:ligatures w14:val="standardContextual"/>
        </w:rPr>
      </w:pPr>
      <w:r>
        <w:fldChar w:fldCharType="begin"/>
      </w:r>
      <w:r w:rsidRPr="00AB720C">
        <w:rPr>
          <w:lang w:val="es-EC"/>
        </w:rPr>
        <w:instrText xml:space="preserve"> TOC \o "1-3" </w:instrText>
      </w:r>
      <w:r>
        <w:fldChar w:fldCharType="separate"/>
      </w:r>
      <w:r w:rsidR="001A3584" w:rsidRPr="00AB720C">
        <w:rPr>
          <w:b/>
          <w:noProof/>
          <w:color w:val="325483"/>
          <w:lang w:val="es-EC"/>
        </w:rPr>
        <w:t>PLANTILLA INSTITUCIONAL DE VALIDACION DE SISTEMAS</w:t>
      </w:r>
      <w:r w:rsidR="001A3584" w:rsidRPr="00AB720C">
        <w:rPr>
          <w:noProof/>
          <w:lang w:val="es-EC"/>
        </w:rPr>
        <w:tab/>
      </w:r>
      <w:r w:rsidR="001A3584">
        <w:rPr>
          <w:noProof/>
        </w:rPr>
        <w:fldChar w:fldCharType="begin"/>
      </w:r>
      <w:r w:rsidR="001A3584" w:rsidRPr="00AB720C">
        <w:rPr>
          <w:noProof/>
          <w:lang w:val="es-EC"/>
        </w:rPr>
        <w:instrText xml:space="preserve"> PAGEREF _Toc224733839 \h </w:instrText>
      </w:r>
      <w:r w:rsidR="001A3584">
        <w:rPr>
          <w:noProof/>
        </w:rPr>
      </w:r>
      <w:r w:rsidR="001A3584">
        <w:rPr>
          <w:noProof/>
        </w:rPr>
        <w:fldChar w:fldCharType="separate"/>
      </w:r>
      <w:r w:rsidR="001A3584" w:rsidRPr="00AB720C">
        <w:rPr>
          <w:noProof/>
          <w:lang w:val="es-EC"/>
        </w:rPr>
        <w:t>1</w:t>
      </w:r>
      <w:r w:rsidR="001A3584">
        <w:rPr>
          <w:noProof/>
        </w:rPr>
        <w:fldChar w:fldCharType="end"/>
      </w:r>
    </w:p>
    <w:p w14:paraId="5584CBB6" w14:textId="11F3E80B" w:rsidR="001A3584" w:rsidRDefault="001A3584">
      <w:pPr>
        <w:pStyle w:val="TDC1"/>
        <w:tabs>
          <w:tab w:val="right" w:leader="dot" w:pos="9628"/>
        </w:tabs>
        <w:rPr>
          <w:noProof/>
          <w:kern w:val="2"/>
          <w:sz w:val="24"/>
          <w:szCs w:val="24"/>
          <w:lang w:val="es-EC" w:eastAsia="es-EC"/>
          <w14:ligatures w14:val="standardContextual"/>
        </w:rPr>
      </w:pPr>
      <w:r w:rsidRPr="00AB720C">
        <w:rPr>
          <w:i/>
          <w:noProof/>
          <w:color w:val="8D648C"/>
          <w:lang w:val="es-EC"/>
        </w:rPr>
        <w:t>FamProject Cia. Ltda.</w:t>
      </w:r>
      <w:r w:rsidRPr="00AB720C">
        <w:rPr>
          <w:noProof/>
          <w:lang w:val="es-EC"/>
        </w:rPr>
        <w:tab/>
      </w:r>
      <w:r>
        <w:rPr>
          <w:noProof/>
        </w:rPr>
        <w:fldChar w:fldCharType="begin"/>
      </w:r>
      <w:r w:rsidRPr="00AB720C">
        <w:rPr>
          <w:noProof/>
          <w:lang w:val="es-EC"/>
        </w:rPr>
        <w:instrText xml:space="preserve"> PAGEREF _Toc224733840 \h </w:instrText>
      </w:r>
      <w:r>
        <w:rPr>
          <w:noProof/>
        </w:rPr>
      </w:r>
      <w:r>
        <w:rPr>
          <w:noProof/>
        </w:rPr>
        <w:fldChar w:fldCharType="separate"/>
      </w:r>
      <w:r w:rsidRPr="00AB720C">
        <w:rPr>
          <w:noProof/>
          <w:lang w:val="es-EC"/>
        </w:rPr>
        <w:t>1</w:t>
      </w:r>
      <w:r>
        <w:rPr>
          <w:noProof/>
        </w:rPr>
        <w:fldChar w:fldCharType="end"/>
      </w:r>
    </w:p>
    <w:p w14:paraId="6287F9DB" w14:textId="571D250C" w:rsidR="001A3584" w:rsidRDefault="001A3584">
      <w:pPr>
        <w:pStyle w:val="TDC1"/>
        <w:tabs>
          <w:tab w:val="right" w:leader="dot" w:pos="9628"/>
        </w:tabs>
        <w:rPr>
          <w:noProof/>
          <w:kern w:val="2"/>
          <w:sz w:val="24"/>
          <w:szCs w:val="24"/>
          <w:lang w:val="es-EC" w:eastAsia="es-EC"/>
          <w14:ligatures w14:val="standardContextual"/>
        </w:rPr>
      </w:pPr>
      <w:r w:rsidRPr="00AB720C">
        <w:rPr>
          <w:rFonts w:ascii="Aptos" w:eastAsia="Times New Roman" w:hAnsi="Aptos"/>
          <w:b/>
          <w:noProof/>
          <w:color w:val="325483"/>
          <w:lang w:val="es-EC"/>
        </w:rPr>
        <w:t>VALIDACION DEL AREA</w:t>
      </w:r>
      <w:r w:rsidRPr="00AB720C">
        <w:rPr>
          <w:noProof/>
          <w:lang w:val="es-EC"/>
        </w:rPr>
        <w:tab/>
      </w:r>
      <w:r>
        <w:rPr>
          <w:noProof/>
        </w:rPr>
        <w:fldChar w:fldCharType="begin"/>
      </w:r>
      <w:r w:rsidRPr="00AB720C">
        <w:rPr>
          <w:noProof/>
          <w:lang w:val="es-EC"/>
        </w:rPr>
        <w:instrText xml:space="preserve"> PAGEREF _Toc224733841 \h </w:instrText>
      </w:r>
      <w:r>
        <w:rPr>
          <w:noProof/>
        </w:rPr>
      </w:r>
      <w:r>
        <w:rPr>
          <w:noProof/>
        </w:rPr>
        <w:fldChar w:fldCharType="separate"/>
      </w:r>
      <w:r w:rsidRPr="00AB720C">
        <w:rPr>
          <w:noProof/>
          <w:lang w:val="es-EC"/>
        </w:rPr>
        <w:t>8</w:t>
      </w:r>
      <w:r>
        <w:rPr>
          <w:noProof/>
        </w:rPr>
        <w:fldChar w:fldCharType="end"/>
      </w:r>
    </w:p>
    <w:p w14:paraId="15892040" w14:textId="20047F4C" w:rsidR="001A3584" w:rsidRDefault="001A3584">
      <w:pPr>
        <w:pStyle w:val="TDC2"/>
        <w:tabs>
          <w:tab w:val="right" w:leader="dot" w:pos="9628"/>
        </w:tabs>
        <w:rPr>
          <w:noProof/>
        </w:rPr>
      </w:pPr>
      <w:r w:rsidRPr="005E4BDB">
        <w:rPr>
          <w:rFonts w:ascii="Aptos" w:eastAsia="Times New Roman" w:hAnsi="Aptos"/>
          <w:b/>
          <w:noProof/>
          <w:color w:val="325483"/>
        </w:rPr>
        <w:t>Área 01: Gobierno, Seguridad, Cumplimiento y Gestión Documental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_Toc224733842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48A6FAFC" w14:textId="4087617F" w:rsidR="001A3584" w:rsidRDefault="001A3584">
      <w:pPr>
        <w:pStyle w:val="TDC2"/>
        <w:tabs>
          <w:tab w:val="right" w:leader="dot" w:pos="9628"/>
        </w:tabs>
        <w:rPr>
          <w:noProof/>
        </w:rPr>
      </w:pPr>
      <w:r w:rsidRPr="005E4BDB">
        <w:rPr>
          <w:rFonts w:ascii="Aptos" w:eastAsia="Times New Roman" w:hAnsi="Aptos"/>
          <w:b/>
          <w:noProof/>
          <w:color w:val="325483"/>
        </w:rPr>
        <w:t>Control documental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_Toc224733843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48F7772E" w14:textId="2B01666B" w:rsidR="001A3584" w:rsidRDefault="001A3584">
      <w:pPr>
        <w:pStyle w:val="TDC2"/>
        <w:tabs>
          <w:tab w:val="right" w:leader="dot" w:pos="9628"/>
        </w:tabs>
        <w:rPr>
          <w:noProof/>
        </w:rPr>
      </w:pPr>
      <w:r w:rsidRPr="005E4BDB">
        <w:rPr>
          <w:rFonts w:ascii="Aptos" w:eastAsia="Times New Roman" w:hAnsi="Aptos"/>
          <w:b/>
          <w:noProof/>
          <w:color w:val="325483"/>
        </w:rPr>
        <w:t>Firmas y sumillas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_Toc224733844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58A3ED30" w14:textId="23CD30F9" w:rsidR="001A3584" w:rsidRDefault="001A3584">
      <w:pPr>
        <w:pStyle w:val="TDC2"/>
        <w:tabs>
          <w:tab w:val="right" w:leader="dot" w:pos="9628"/>
        </w:tabs>
        <w:rPr>
          <w:noProof/>
        </w:rPr>
      </w:pPr>
      <w:r w:rsidRPr="005E4BDB">
        <w:rPr>
          <w:rFonts w:ascii="Aptos" w:eastAsia="Times New Roman" w:hAnsi="Aptos"/>
          <w:b/>
          <w:noProof/>
          <w:color w:val="325483"/>
        </w:rPr>
        <w:t>Introducción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_Toc224733845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23CF1D3C" w14:textId="54E4C0A1" w:rsidR="001A3584" w:rsidRDefault="001A3584">
      <w:pPr>
        <w:pStyle w:val="TDC2"/>
        <w:tabs>
          <w:tab w:val="right" w:leader="dot" w:pos="9628"/>
        </w:tabs>
        <w:rPr>
          <w:noProof/>
        </w:rPr>
      </w:pPr>
      <w:r w:rsidRPr="005E4BDB">
        <w:rPr>
          <w:rFonts w:ascii="Aptos" w:eastAsia="Times New Roman" w:hAnsi="Aptos"/>
          <w:b/>
          <w:noProof/>
          <w:color w:val="325483"/>
        </w:rPr>
        <w:t>Objetivo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_Toc224733846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5BA1559F" w14:textId="3E3E3758" w:rsidR="001A3584" w:rsidRDefault="001A3584">
      <w:pPr>
        <w:pStyle w:val="TDC2"/>
        <w:tabs>
          <w:tab w:val="right" w:leader="dot" w:pos="9628"/>
        </w:tabs>
        <w:rPr>
          <w:noProof/>
        </w:rPr>
      </w:pPr>
      <w:r w:rsidRPr="005E4BDB">
        <w:rPr>
          <w:rFonts w:ascii="Aptos" w:eastAsia="Times New Roman" w:hAnsi="Aptos"/>
          <w:b/>
          <w:noProof/>
          <w:color w:val="325483"/>
        </w:rPr>
        <w:t>Alcance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_Toc224733847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575E91E6" w14:textId="254363B4" w:rsidR="001A3584" w:rsidRDefault="001A3584">
      <w:pPr>
        <w:pStyle w:val="TDC2"/>
        <w:tabs>
          <w:tab w:val="right" w:leader="dot" w:pos="9628"/>
        </w:tabs>
        <w:rPr>
          <w:noProof/>
        </w:rPr>
      </w:pPr>
      <w:r w:rsidRPr="005E4BDB">
        <w:rPr>
          <w:rFonts w:ascii="Aptos" w:eastAsia="Times New Roman" w:hAnsi="Aptos"/>
          <w:b/>
          <w:noProof/>
          <w:color w:val="325483"/>
        </w:rPr>
        <w:t>Base de evaluacion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_Toc224733848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620FF5ED" w14:textId="3EABA474" w:rsidR="001A3584" w:rsidRDefault="001A3584">
      <w:pPr>
        <w:pStyle w:val="TDC2"/>
        <w:tabs>
          <w:tab w:val="right" w:leader="dot" w:pos="9628"/>
        </w:tabs>
        <w:rPr>
          <w:noProof/>
        </w:rPr>
      </w:pPr>
      <w:r w:rsidRPr="005E4BDB">
        <w:rPr>
          <w:rFonts w:ascii="Aptos" w:eastAsia="Times New Roman" w:hAnsi="Aptos"/>
          <w:b/>
          <w:noProof/>
          <w:color w:val="325483"/>
        </w:rPr>
        <w:t>Marco normativo y de referencia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_Toc224733849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195A68FB" w14:textId="3B06DF03" w:rsidR="001A3584" w:rsidRDefault="001A3584">
      <w:pPr>
        <w:pStyle w:val="TDC2"/>
        <w:tabs>
          <w:tab w:val="right" w:leader="dot" w:pos="9628"/>
        </w:tabs>
        <w:rPr>
          <w:noProof/>
        </w:rPr>
      </w:pPr>
      <w:r w:rsidRPr="005E4BDB">
        <w:rPr>
          <w:rFonts w:ascii="Aptos" w:eastAsia="Times New Roman" w:hAnsi="Aptos"/>
          <w:b/>
          <w:noProof/>
          <w:color w:val="325483"/>
        </w:rPr>
        <w:t>Documentos de soporte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_Toc224733850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3C7A1D88" w14:textId="322D47F7" w:rsidR="001A3584" w:rsidRDefault="001A3584">
      <w:pPr>
        <w:pStyle w:val="TDC2"/>
        <w:tabs>
          <w:tab w:val="right" w:leader="dot" w:pos="9628"/>
        </w:tabs>
        <w:rPr>
          <w:noProof/>
        </w:rPr>
      </w:pPr>
      <w:r w:rsidRPr="005E4BDB">
        <w:rPr>
          <w:rFonts w:ascii="Aptos" w:eastAsia="Times New Roman" w:hAnsi="Aptos"/>
          <w:b/>
          <w:noProof/>
          <w:color w:val="325483"/>
        </w:rPr>
        <w:t>Módulos evaluados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_Toc224733851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33CBB4A9" w14:textId="2CCC9452" w:rsidR="001A3584" w:rsidRDefault="001A3584">
      <w:pPr>
        <w:pStyle w:val="TDC2"/>
        <w:tabs>
          <w:tab w:val="right" w:leader="dot" w:pos="9628"/>
        </w:tabs>
        <w:rPr>
          <w:noProof/>
        </w:rPr>
      </w:pPr>
      <w:r w:rsidRPr="005E4BDB">
        <w:rPr>
          <w:rFonts w:ascii="Aptos" w:eastAsia="Times New Roman" w:hAnsi="Aptos"/>
          <w:b/>
          <w:noProof/>
          <w:color w:val="325483"/>
        </w:rPr>
        <w:t>Metodologia de validación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_Toc224733852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28DE9176" w14:textId="4C188E4E" w:rsidR="001A3584" w:rsidRDefault="001A3584">
      <w:pPr>
        <w:pStyle w:val="TDC2"/>
        <w:tabs>
          <w:tab w:val="right" w:leader="dot" w:pos="9628"/>
        </w:tabs>
        <w:rPr>
          <w:noProof/>
        </w:rPr>
      </w:pPr>
      <w:r w:rsidRPr="005E4BDB">
        <w:rPr>
          <w:rFonts w:ascii="Aptos" w:eastAsia="Times New Roman" w:hAnsi="Aptos"/>
          <w:b/>
          <w:noProof/>
          <w:color w:val="325483"/>
        </w:rPr>
        <w:t>Definiciones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_Toc224733853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7D7F1C14" w14:textId="687D7CB1" w:rsidR="001A3584" w:rsidRDefault="001A3584">
      <w:pPr>
        <w:pStyle w:val="TDC2"/>
        <w:tabs>
          <w:tab w:val="right" w:leader="dot" w:pos="9628"/>
        </w:tabs>
        <w:rPr>
          <w:noProof/>
        </w:rPr>
      </w:pPr>
      <w:r w:rsidRPr="005E4BDB">
        <w:rPr>
          <w:rFonts w:ascii="Aptos" w:eastAsia="Times New Roman" w:hAnsi="Aptos"/>
          <w:b/>
          <w:noProof/>
          <w:color w:val="325483"/>
        </w:rPr>
        <w:t>Matriz de trazabilidad resumida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_Toc224733854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10651EA9" w14:textId="06A9509D" w:rsidR="001A3584" w:rsidRDefault="001A3584">
      <w:pPr>
        <w:pStyle w:val="TDC1"/>
        <w:tabs>
          <w:tab w:val="right" w:leader="dot" w:pos="9628"/>
        </w:tabs>
        <w:rPr>
          <w:noProof/>
          <w:kern w:val="2"/>
          <w:sz w:val="24"/>
          <w:szCs w:val="24"/>
          <w:lang w:val="es-EC" w:eastAsia="es-EC"/>
          <w14:ligatures w14:val="standardContextual"/>
        </w:rPr>
      </w:pPr>
      <w:r w:rsidRPr="00AB720C">
        <w:rPr>
          <w:rFonts w:ascii="Aptos" w:eastAsia="Times New Roman" w:hAnsi="Aptos"/>
          <w:b/>
          <w:noProof/>
          <w:color w:val="325483"/>
          <w:lang w:val="es-EC"/>
        </w:rPr>
        <w:t>URS - AREA 01 GOBIERNO, SEGURIDAD, CUMPLIMIENTO Y GESTION DOCUMENTAL</w:t>
      </w:r>
      <w:r w:rsidRPr="00AB720C">
        <w:rPr>
          <w:noProof/>
          <w:lang w:val="es-EC"/>
        </w:rPr>
        <w:tab/>
      </w:r>
      <w:r>
        <w:rPr>
          <w:noProof/>
        </w:rPr>
        <w:fldChar w:fldCharType="begin"/>
      </w:r>
      <w:r w:rsidRPr="00AB720C">
        <w:rPr>
          <w:noProof/>
          <w:lang w:val="es-EC"/>
        </w:rPr>
        <w:instrText xml:space="preserve"> PAGEREF _Toc224733855 \h </w:instrText>
      </w:r>
      <w:r>
        <w:rPr>
          <w:noProof/>
        </w:rPr>
      </w:r>
      <w:r>
        <w:rPr>
          <w:noProof/>
        </w:rPr>
        <w:fldChar w:fldCharType="separate"/>
      </w:r>
      <w:r w:rsidRPr="00AB720C">
        <w:rPr>
          <w:noProof/>
          <w:lang w:val="es-EC"/>
        </w:rPr>
        <w:t>12</w:t>
      </w:r>
      <w:r>
        <w:rPr>
          <w:noProof/>
        </w:rPr>
        <w:fldChar w:fldCharType="end"/>
      </w:r>
    </w:p>
    <w:p w14:paraId="1255E262" w14:textId="40C32DD5" w:rsidR="001A3584" w:rsidRDefault="001A3584">
      <w:pPr>
        <w:pStyle w:val="TDC2"/>
        <w:tabs>
          <w:tab w:val="right" w:leader="dot" w:pos="9628"/>
        </w:tabs>
        <w:rPr>
          <w:noProof/>
        </w:rPr>
      </w:pPr>
      <w:r w:rsidRPr="005E4BDB">
        <w:rPr>
          <w:rFonts w:ascii="Aptos" w:eastAsia="Times New Roman" w:hAnsi="Aptos"/>
          <w:b/>
          <w:noProof/>
          <w:color w:val="325483"/>
        </w:rPr>
        <w:t>1. Introducción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_Toc224733856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03DA8ACB" w14:textId="265881A3" w:rsidR="001A3584" w:rsidRDefault="001A3584">
      <w:pPr>
        <w:pStyle w:val="TDC2"/>
        <w:tabs>
          <w:tab w:val="right" w:leader="dot" w:pos="9628"/>
        </w:tabs>
        <w:rPr>
          <w:noProof/>
        </w:rPr>
      </w:pPr>
      <w:r w:rsidRPr="005E4BDB">
        <w:rPr>
          <w:rFonts w:ascii="Aptos" w:eastAsia="Times New Roman" w:hAnsi="Aptos"/>
          <w:b/>
          <w:noProof/>
          <w:color w:val="325483"/>
        </w:rPr>
        <w:t>2. Objetivo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_Toc224733857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720B4245" w14:textId="2C8B7C0F" w:rsidR="001A3584" w:rsidRDefault="001A3584">
      <w:pPr>
        <w:pStyle w:val="TDC2"/>
        <w:tabs>
          <w:tab w:val="right" w:leader="dot" w:pos="9628"/>
        </w:tabs>
        <w:rPr>
          <w:noProof/>
        </w:rPr>
      </w:pPr>
      <w:r w:rsidRPr="005E4BDB">
        <w:rPr>
          <w:rFonts w:ascii="Aptos" w:eastAsia="Times New Roman" w:hAnsi="Aptos"/>
          <w:b/>
          <w:noProof/>
          <w:color w:val="325483"/>
        </w:rPr>
        <w:t>3. Alcance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_Toc224733858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34FA3792" w14:textId="24D05FC4" w:rsidR="001A3584" w:rsidRDefault="001A3584">
      <w:pPr>
        <w:pStyle w:val="TDC2"/>
        <w:tabs>
          <w:tab w:val="right" w:leader="dot" w:pos="9628"/>
        </w:tabs>
        <w:rPr>
          <w:noProof/>
        </w:rPr>
      </w:pPr>
      <w:r w:rsidRPr="005E4BDB">
        <w:rPr>
          <w:rFonts w:ascii="Aptos" w:eastAsia="Times New Roman" w:hAnsi="Aptos"/>
          <w:b/>
          <w:noProof/>
          <w:color w:val="325483"/>
        </w:rPr>
        <w:t>4. Actores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_Toc224733859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7E32A218" w14:textId="57B37C0E" w:rsidR="001A3584" w:rsidRDefault="001A3584">
      <w:pPr>
        <w:pStyle w:val="TDC2"/>
        <w:tabs>
          <w:tab w:val="right" w:leader="dot" w:pos="9628"/>
        </w:tabs>
        <w:rPr>
          <w:noProof/>
        </w:rPr>
      </w:pPr>
      <w:r w:rsidRPr="005E4BDB">
        <w:rPr>
          <w:rFonts w:ascii="Aptos" w:eastAsia="Times New Roman" w:hAnsi="Aptos"/>
          <w:b/>
          <w:noProof/>
          <w:color w:val="325483"/>
        </w:rPr>
        <w:t>5. Justificacion general del área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_Toc224733860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77816C8D" w14:textId="08FFE76A" w:rsidR="001A3584" w:rsidRDefault="001A3584">
      <w:pPr>
        <w:pStyle w:val="TDC2"/>
        <w:tabs>
          <w:tab w:val="right" w:leader="dot" w:pos="9628"/>
        </w:tabs>
        <w:rPr>
          <w:noProof/>
        </w:rPr>
      </w:pPr>
      <w:r w:rsidRPr="005E4BDB">
        <w:rPr>
          <w:rFonts w:ascii="Aptos" w:eastAsia="Times New Roman" w:hAnsi="Aptos"/>
          <w:b/>
          <w:noProof/>
          <w:color w:val="325483"/>
        </w:rPr>
        <w:t>6. Justificacion por módulo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_Toc224733861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3B2E448D" w14:textId="08302BFC" w:rsidR="001A3584" w:rsidRDefault="001A3584">
      <w:pPr>
        <w:pStyle w:val="TDC2"/>
        <w:tabs>
          <w:tab w:val="right" w:leader="dot" w:pos="9628"/>
        </w:tabs>
        <w:rPr>
          <w:noProof/>
        </w:rPr>
      </w:pPr>
      <w:r w:rsidRPr="005E4BDB">
        <w:rPr>
          <w:rFonts w:ascii="Aptos" w:eastAsia="Times New Roman" w:hAnsi="Aptos"/>
          <w:b/>
          <w:noProof/>
          <w:color w:val="325483"/>
        </w:rPr>
        <w:t>7. Requerimientos funcionales del usuario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_Toc224733862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79089B47" w14:textId="0C027CD7" w:rsidR="001A3584" w:rsidRDefault="001A3584">
      <w:pPr>
        <w:pStyle w:val="TDC2"/>
        <w:tabs>
          <w:tab w:val="right" w:leader="dot" w:pos="9628"/>
        </w:tabs>
        <w:rPr>
          <w:noProof/>
        </w:rPr>
      </w:pPr>
      <w:r w:rsidRPr="005E4BDB">
        <w:rPr>
          <w:rFonts w:ascii="Aptos" w:eastAsia="Times New Roman" w:hAnsi="Aptos"/>
          <w:b/>
          <w:noProof/>
          <w:color w:val="325483"/>
        </w:rPr>
        <w:t>8. Requerimientos no funcionales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_Toc224733863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5A39ECA0" w14:textId="6B9F6EC4" w:rsidR="001A3584" w:rsidRDefault="001A3584">
      <w:pPr>
        <w:pStyle w:val="TDC2"/>
        <w:tabs>
          <w:tab w:val="right" w:leader="dot" w:pos="9628"/>
        </w:tabs>
        <w:rPr>
          <w:noProof/>
        </w:rPr>
      </w:pPr>
      <w:r w:rsidRPr="005E4BDB">
        <w:rPr>
          <w:rFonts w:ascii="Aptos" w:eastAsia="Times New Roman" w:hAnsi="Aptos"/>
          <w:b/>
          <w:noProof/>
          <w:color w:val="325483"/>
        </w:rPr>
        <w:t>9. Conclusion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_Toc224733864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7B379D73" w14:textId="07A2A3B1" w:rsidR="001A3584" w:rsidRDefault="001A3584">
      <w:pPr>
        <w:pStyle w:val="TDC1"/>
        <w:tabs>
          <w:tab w:val="right" w:leader="dot" w:pos="9628"/>
        </w:tabs>
        <w:rPr>
          <w:noProof/>
          <w:kern w:val="2"/>
          <w:sz w:val="24"/>
          <w:szCs w:val="24"/>
          <w:lang w:val="es-EC" w:eastAsia="es-EC"/>
          <w14:ligatures w14:val="standardContextual"/>
        </w:rPr>
      </w:pPr>
      <w:r w:rsidRPr="00AB720C">
        <w:rPr>
          <w:rFonts w:ascii="Aptos" w:eastAsia="Times New Roman" w:hAnsi="Aptos"/>
          <w:b/>
          <w:noProof/>
          <w:color w:val="325483"/>
          <w:lang w:val="es-EC"/>
        </w:rPr>
        <w:t>FRS - AREA 01 GOBIERNO, SEGURIDAD, CUMPLIMIENTO Y GESTION DOCUMENTAL</w:t>
      </w:r>
      <w:r w:rsidRPr="00AB720C">
        <w:rPr>
          <w:noProof/>
          <w:lang w:val="es-EC"/>
        </w:rPr>
        <w:tab/>
      </w:r>
      <w:r>
        <w:rPr>
          <w:noProof/>
        </w:rPr>
        <w:fldChar w:fldCharType="begin"/>
      </w:r>
      <w:r w:rsidRPr="00AB720C">
        <w:rPr>
          <w:noProof/>
          <w:lang w:val="es-EC"/>
        </w:rPr>
        <w:instrText xml:space="preserve"> PAGEREF _Toc224733865 \h </w:instrText>
      </w:r>
      <w:r>
        <w:rPr>
          <w:noProof/>
        </w:rPr>
      </w:r>
      <w:r>
        <w:rPr>
          <w:noProof/>
        </w:rPr>
        <w:fldChar w:fldCharType="separate"/>
      </w:r>
      <w:r w:rsidRPr="00AB720C">
        <w:rPr>
          <w:noProof/>
          <w:lang w:val="es-EC"/>
        </w:rPr>
        <w:t>14</w:t>
      </w:r>
      <w:r>
        <w:rPr>
          <w:noProof/>
        </w:rPr>
        <w:fldChar w:fldCharType="end"/>
      </w:r>
    </w:p>
    <w:p w14:paraId="1FA03120" w14:textId="7759C5F0" w:rsidR="001A3584" w:rsidRDefault="001A3584">
      <w:pPr>
        <w:pStyle w:val="TDC2"/>
        <w:tabs>
          <w:tab w:val="right" w:leader="dot" w:pos="9628"/>
        </w:tabs>
        <w:rPr>
          <w:noProof/>
        </w:rPr>
      </w:pPr>
      <w:r w:rsidRPr="005E4BDB">
        <w:rPr>
          <w:rFonts w:ascii="Aptos" w:eastAsia="Times New Roman" w:hAnsi="Aptos"/>
          <w:b/>
          <w:noProof/>
          <w:color w:val="325483"/>
        </w:rPr>
        <w:t>1. Introducción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_Toc224733866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5F896546" w14:textId="37065B74" w:rsidR="001A3584" w:rsidRDefault="001A3584">
      <w:pPr>
        <w:pStyle w:val="TDC2"/>
        <w:tabs>
          <w:tab w:val="right" w:leader="dot" w:pos="9628"/>
        </w:tabs>
        <w:rPr>
          <w:noProof/>
        </w:rPr>
      </w:pPr>
      <w:r w:rsidRPr="005E4BDB">
        <w:rPr>
          <w:rFonts w:ascii="Aptos" w:eastAsia="Times New Roman" w:hAnsi="Aptos"/>
          <w:b/>
          <w:noProof/>
          <w:color w:val="325483"/>
        </w:rPr>
        <w:t>2. Objetivo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_Toc224733867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34FF27AA" w14:textId="3AB50106" w:rsidR="001A3584" w:rsidRDefault="001A3584">
      <w:pPr>
        <w:pStyle w:val="TDC2"/>
        <w:tabs>
          <w:tab w:val="right" w:leader="dot" w:pos="9628"/>
        </w:tabs>
        <w:rPr>
          <w:noProof/>
        </w:rPr>
      </w:pPr>
      <w:r w:rsidRPr="005E4BDB">
        <w:rPr>
          <w:rFonts w:ascii="Aptos" w:eastAsia="Times New Roman" w:hAnsi="Aptos"/>
          <w:b/>
          <w:noProof/>
          <w:color w:val="325483"/>
        </w:rPr>
        <w:t>3. Alcance funcional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_Toc224733868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3BA17A8D" w14:textId="6F0BA127" w:rsidR="001A3584" w:rsidRDefault="001A3584">
      <w:pPr>
        <w:pStyle w:val="TDC2"/>
        <w:tabs>
          <w:tab w:val="right" w:leader="dot" w:pos="9628"/>
        </w:tabs>
        <w:rPr>
          <w:noProof/>
        </w:rPr>
      </w:pPr>
      <w:r w:rsidRPr="005E4BDB">
        <w:rPr>
          <w:rFonts w:ascii="Aptos" w:eastAsia="Times New Roman" w:hAnsi="Aptos"/>
          <w:b/>
          <w:noProof/>
          <w:color w:val="325483"/>
        </w:rPr>
        <w:t>4. Requerimientos funcionales detallados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_Toc224733869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3CE74C3D" w14:textId="22A00839" w:rsidR="001A3584" w:rsidRDefault="001A3584">
      <w:pPr>
        <w:pStyle w:val="TDC3"/>
        <w:tabs>
          <w:tab w:val="right" w:leader="dot" w:pos="9628"/>
        </w:tabs>
        <w:rPr>
          <w:noProof/>
        </w:rPr>
      </w:pPr>
      <w:r w:rsidRPr="005E4BDB">
        <w:rPr>
          <w:rFonts w:ascii="Aptos" w:eastAsia="Times New Roman" w:hAnsi="Aptos"/>
          <w:b/>
          <w:noProof/>
          <w:color w:val="8D648C"/>
        </w:rPr>
        <w:t>FR-GD-001 Autenticación federada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_Toc224733870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106491E9" w14:textId="691A2D63" w:rsidR="001A3584" w:rsidRDefault="001A3584">
      <w:pPr>
        <w:pStyle w:val="TDC3"/>
        <w:tabs>
          <w:tab w:val="right" w:leader="dot" w:pos="9628"/>
        </w:tabs>
        <w:rPr>
          <w:noProof/>
        </w:rPr>
      </w:pPr>
      <w:r w:rsidRPr="005E4BDB">
        <w:rPr>
          <w:rFonts w:ascii="Aptos" w:eastAsia="Times New Roman" w:hAnsi="Aptos"/>
          <w:b/>
          <w:noProof/>
          <w:color w:val="8D648C"/>
        </w:rPr>
        <w:t>FR-GD-002 Perfil, refresh y logout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_Toc224733871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7D3E51A3" w14:textId="7F75B06A" w:rsidR="001A3584" w:rsidRDefault="001A3584">
      <w:pPr>
        <w:pStyle w:val="TDC3"/>
        <w:tabs>
          <w:tab w:val="right" w:leader="dot" w:pos="9628"/>
        </w:tabs>
        <w:rPr>
          <w:noProof/>
        </w:rPr>
      </w:pPr>
      <w:r w:rsidRPr="005E4BDB">
        <w:rPr>
          <w:rFonts w:ascii="Aptos" w:eastAsia="Times New Roman" w:hAnsi="Aptos"/>
          <w:b/>
          <w:noProof/>
          <w:color w:val="8D648C"/>
        </w:rPr>
        <w:lastRenderedPageBreak/>
        <w:t>FR-GD-003 Aceptacion interna LOPDP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_Toc224733872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5ACECAAE" w14:textId="02BD768F" w:rsidR="001A3584" w:rsidRDefault="001A3584">
      <w:pPr>
        <w:pStyle w:val="TDC3"/>
        <w:tabs>
          <w:tab w:val="right" w:leader="dot" w:pos="9628"/>
        </w:tabs>
        <w:rPr>
          <w:noProof/>
        </w:rPr>
      </w:pPr>
      <w:r w:rsidRPr="005E4BDB">
        <w:rPr>
          <w:rFonts w:ascii="Aptos" w:eastAsia="Times New Roman" w:hAnsi="Aptos"/>
          <w:b/>
          <w:noProof/>
          <w:color w:val="8D648C"/>
        </w:rPr>
        <w:t>FR-GD-004 Monitoreo de seguridad off-hours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_Toc224733873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4A4267C7" w14:textId="1A56D29C" w:rsidR="001A3584" w:rsidRDefault="001A3584">
      <w:pPr>
        <w:pStyle w:val="TDC3"/>
        <w:tabs>
          <w:tab w:val="right" w:leader="dot" w:pos="9628"/>
        </w:tabs>
        <w:rPr>
          <w:noProof/>
        </w:rPr>
      </w:pPr>
      <w:r w:rsidRPr="005E4BDB">
        <w:rPr>
          <w:rFonts w:ascii="Aptos" w:eastAsia="Times New Roman" w:hAnsi="Aptos"/>
          <w:b/>
          <w:noProof/>
          <w:color w:val="8D648C"/>
        </w:rPr>
        <w:t>FR-GD-005 Consulta de auditoria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_Toc224733874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70940CB7" w14:textId="46F32E22" w:rsidR="001A3584" w:rsidRDefault="001A3584">
      <w:pPr>
        <w:pStyle w:val="TDC3"/>
        <w:tabs>
          <w:tab w:val="right" w:leader="dot" w:pos="9628"/>
        </w:tabs>
        <w:rPr>
          <w:noProof/>
        </w:rPr>
      </w:pPr>
      <w:r w:rsidRPr="005E4BDB">
        <w:rPr>
          <w:rFonts w:ascii="Aptos" w:eastAsia="Times New Roman" w:hAnsi="Aptos"/>
          <w:b/>
          <w:noProof/>
          <w:color w:val="8D648C"/>
        </w:rPr>
        <w:t>FR-GD-006 Preparacion de auditoria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_Toc224733875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7AB8B6FF" w14:textId="29957B0B" w:rsidR="001A3584" w:rsidRDefault="001A3584">
      <w:pPr>
        <w:pStyle w:val="TDC3"/>
        <w:tabs>
          <w:tab w:val="right" w:leader="dot" w:pos="9628"/>
        </w:tabs>
        <w:rPr>
          <w:noProof/>
        </w:rPr>
      </w:pPr>
      <w:r w:rsidRPr="005E4BDB">
        <w:rPr>
          <w:rFonts w:ascii="Aptos" w:eastAsia="Times New Roman" w:hAnsi="Aptos"/>
          <w:b/>
          <w:noProof/>
          <w:color w:val="8D648C"/>
        </w:rPr>
        <w:t>FR-GD-007 Aprobaciones operativas soportadas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_Toc224733876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1B5151D8" w14:textId="5D1B9D8D" w:rsidR="001A3584" w:rsidRDefault="001A3584">
      <w:pPr>
        <w:pStyle w:val="TDC3"/>
        <w:tabs>
          <w:tab w:val="right" w:leader="dot" w:pos="9628"/>
        </w:tabs>
        <w:rPr>
          <w:noProof/>
        </w:rPr>
      </w:pPr>
      <w:r w:rsidRPr="005E4BDB">
        <w:rPr>
          <w:rFonts w:ascii="Aptos" w:eastAsia="Times New Roman" w:hAnsi="Aptos"/>
          <w:b/>
          <w:noProof/>
          <w:color w:val="8D648C"/>
        </w:rPr>
        <w:t>FR-GD-008 Gestión gerencial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_Toc224733877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19BD9307" w14:textId="24B34F4B" w:rsidR="001A3584" w:rsidRDefault="001A3584">
      <w:pPr>
        <w:pStyle w:val="TDC3"/>
        <w:tabs>
          <w:tab w:val="right" w:leader="dot" w:pos="9628"/>
        </w:tabs>
        <w:rPr>
          <w:noProof/>
        </w:rPr>
      </w:pPr>
      <w:r w:rsidRPr="005E4BDB">
        <w:rPr>
          <w:rFonts w:ascii="Aptos" w:eastAsia="Times New Roman" w:hAnsi="Aptos"/>
          <w:b/>
          <w:noProof/>
          <w:color w:val="8D648C"/>
        </w:rPr>
        <w:t>FR-GD-009 Gestión documental desde plantilla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_Toc224733878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18BE38EE" w14:textId="26DE1C1E" w:rsidR="001A3584" w:rsidRDefault="001A3584">
      <w:pPr>
        <w:pStyle w:val="TDC3"/>
        <w:tabs>
          <w:tab w:val="right" w:leader="dot" w:pos="9628"/>
        </w:tabs>
        <w:rPr>
          <w:noProof/>
        </w:rPr>
      </w:pPr>
      <w:r w:rsidRPr="005E4BDB">
        <w:rPr>
          <w:rFonts w:ascii="Aptos" w:eastAsia="Times New Roman" w:hAnsi="Aptos"/>
          <w:b/>
          <w:noProof/>
          <w:color w:val="8D648C"/>
        </w:rPr>
        <w:t>FR-GD-010 Gestión de adjuntos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_Toc224733879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549ABD94" w14:textId="6468716B" w:rsidR="001A3584" w:rsidRDefault="001A3584">
      <w:pPr>
        <w:pStyle w:val="TDC3"/>
        <w:tabs>
          <w:tab w:val="right" w:leader="dot" w:pos="9628"/>
        </w:tabs>
        <w:rPr>
          <w:noProof/>
        </w:rPr>
      </w:pPr>
      <w:r w:rsidRPr="005E4BDB">
        <w:rPr>
          <w:rFonts w:ascii="Aptos" w:eastAsia="Times New Roman" w:hAnsi="Aptos"/>
          <w:b/>
          <w:noProof/>
          <w:color w:val="8D648C"/>
        </w:rPr>
        <w:t>FR-GD-011 Notificaciones operativas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_Toc224733880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4F67BCAB" w14:textId="0362B3F5" w:rsidR="001A3584" w:rsidRDefault="001A3584">
      <w:pPr>
        <w:pStyle w:val="TDC3"/>
        <w:tabs>
          <w:tab w:val="right" w:leader="dot" w:pos="9628"/>
        </w:tabs>
        <w:rPr>
          <w:noProof/>
        </w:rPr>
      </w:pPr>
      <w:r w:rsidRPr="005E4BDB">
        <w:rPr>
          <w:rFonts w:ascii="Aptos" w:eastAsia="Times New Roman" w:hAnsi="Aptos"/>
          <w:b/>
          <w:noProof/>
          <w:color w:val="8D648C"/>
        </w:rPr>
        <w:t>FR-GD-012 Dashboard operacional montado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_Toc224733881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59BDC728" w14:textId="67FDF020" w:rsidR="001A3584" w:rsidRDefault="001A3584">
      <w:pPr>
        <w:pStyle w:val="TDC3"/>
        <w:tabs>
          <w:tab w:val="right" w:leader="dot" w:pos="9628"/>
        </w:tabs>
        <w:rPr>
          <w:noProof/>
        </w:rPr>
      </w:pPr>
      <w:r w:rsidRPr="005E4BDB">
        <w:rPr>
          <w:rFonts w:ascii="Aptos" w:eastAsia="Times New Roman" w:hAnsi="Aptos"/>
          <w:b/>
          <w:noProof/>
          <w:color w:val="8D648C"/>
        </w:rPr>
        <w:t>FR-GD-013 Autorización y envio mediante Gmail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_Toc224733882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608E3DF8" w14:textId="43AD58D4" w:rsidR="001A3584" w:rsidRDefault="001A3584">
      <w:pPr>
        <w:pStyle w:val="TDC3"/>
        <w:tabs>
          <w:tab w:val="right" w:leader="dot" w:pos="9628"/>
        </w:tabs>
        <w:rPr>
          <w:noProof/>
        </w:rPr>
      </w:pPr>
      <w:r w:rsidRPr="005E4BDB">
        <w:rPr>
          <w:rFonts w:ascii="Aptos" w:eastAsia="Times New Roman" w:hAnsi="Aptos"/>
          <w:b/>
          <w:noProof/>
          <w:color w:val="8D648C"/>
        </w:rPr>
        <w:t>FR-GD-014 Firma avanzada y verificacion publica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_Toc224733883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4BEC3746" w14:textId="5E4268BB" w:rsidR="001A3584" w:rsidRDefault="001A3584">
      <w:pPr>
        <w:pStyle w:val="TDC2"/>
        <w:tabs>
          <w:tab w:val="right" w:leader="dot" w:pos="9628"/>
        </w:tabs>
        <w:rPr>
          <w:noProof/>
        </w:rPr>
      </w:pPr>
      <w:r w:rsidRPr="005E4BDB">
        <w:rPr>
          <w:rFonts w:ascii="Aptos" w:eastAsia="Times New Roman" w:hAnsi="Aptos"/>
          <w:b/>
          <w:noProof/>
          <w:color w:val="325483"/>
        </w:rPr>
        <w:t>5. Flujos principales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_Toc224733884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40114CA6" w14:textId="2C4B1A1E" w:rsidR="001A3584" w:rsidRDefault="001A3584">
      <w:pPr>
        <w:pStyle w:val="TDC3"/>
        <w:tabs>
          <w:tab w:val="right" w:leader="dot" w:pos="9628"/>
        </w:tabs>
        <w:rPr>
          <w:noProof/>
        </w:rPr>
      </w:pPr>
      <w:r w:rsidRPr="005E4BDB">
        <w:rPr>
          <w:rFonts w:ascii="Aptos" w:eastAsia="Times New Roman" w:hAnsi="Aptos"/>
          <w:b/>
          <w:noProof/>
          <w:color w:val="8D648C"/>
        </w:rPr>
        <w:t>Flujo A - Login corporativo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_Toc224733885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72B65C6F" w14:textId="2270492E" w:rsidR="001A3584" w:rsidRPr="00AB720C" w:rsidRDefault="001A3584">
      <w:pPr>
        <w:pStyle w:val="TDC3"/>
        <w:tabs>
          <w:tab w:val="right" w:leader="dot" w:pos="9628"/>
        </w:tabs>
        <w:rPr>
          <w:noProof/>
          <w:lang w:val="en-US"/>
        </w:rPr>
      </w:pPr>
      <w:r w:rsidRPr="00AB720C">
        <w:rPr>
          <w:rFonts w:ascii="Aptos" w:eastAsia="Times New Roman" w:hAnsi="Aptos"/>
          <w:b/>
          <w:noProof/>
          <w:color w:val="8D648C"/>
          <w:lang w:val="en-US"/>
        </w:rPr>
        <w:t>Flujo B - Revision off-hours</w:t>
      </w:r>
      <w:r w:rsidRPr="00AB720C">
        <w:rPr>
          <w:noProof/>
          <w:lang w:val="en-US"/>
        </w:rPr>
        <w:tab/>
      </w:r>
      <w:r>
        <w:rPr>
          <w:noProof/>
        </w:rPr>
        <w:fldChar w:fldCharType="begin"/>
      </w:r>
      <w:r w:rsidRPr="00AB720C">
        <w:rPr>
          <w:noProof/>
          <w:lang w:val="en-US"/>
        </w:rPr>
        <w:instrText xml:space="preserve"> PAGEREF _Toc224733886 \h </w:instrText>
      </w:r>
      <w:r>
        <w:rPr>
          <w:noProof/>
        </w:rPr>
      </w:r>
      <w:r>
        <w:rPr>
          <w:noProof/>
        </w:rPr>
        <w:fldChar w:fldCharType="separate"/>
      </w:r>
      <w:r w:rsidRPr="00AB720C">
        <w:rPr>
          <w:noProof/>
          <w:lang w:val="en-US"/>
        </w:rPr>
        <w:t>17</w:t>
      </w:r>
      <w:r>
        <w:rPr>
          <w:noProof/>
        </w:rPr>
        <w:fldChar w:fldCharType="end"/>
      </w:r>
    </w:p>
    <w:p w14:paraId="59051040" w14:textId="42D5F4D5" w:rsidR="001A3584" w:rsidRDefault="001A3584">
      <w:pPr>
        <w:pStyle w:val="TDC3"/>
        <w:tabs>
          <w:tab w:val="right" w:leader="dot" w:pos="9628"/>
        </w:tabs>
        <w:rPr>
          <w:noProof/>
        </w:rPr>
      </w:pPr>
      <w:r w:rsidRPr="005E4BDB">
        <w:rPr>
          <w:rFonts w:ascii="Aptos" w:eastAsia="Times New Roman" w:hAnsi="Aptos"/>
          <w:b/>
          <w:noProof/>
          <w:color w:val="8D648C"/>
        </w:rPr>
        <w:t>Flujo C - Preparacion y custodia documental de auditoria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_Toc224733887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324D3FE4" w14:textId="18B7B20A" w:rsidR="001A3584" w:rsidRDefault="001A3584">
      <w:pPr>
        <w:pStyle w:val="TDC3"/>
        <w:tabs>
          <w:tab w:val="right" w:leader="dot" w:pos="9628"/>
        </w:tabs>
        <w:rPr>
          <w:noProof/>
        </w:rPr>
      </w:pPr>
      <w:r w:rsidRPr="005E4BDB">
        <w:rPr>
          <w:rFonts w:ascii="Aptos" w:eastAsia="Times New Roman" w:hAnsi="Aptos"/>
          <w:b/>
          <w:noProof/>
          <w:color w:val="8D648C"/>
        </w:rPr>
        <w:t>Flujo D - Gestión documental y firma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_Toc224733888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5898E318" w14:textId="6011459A" w:rsidR="001A3584" w:rsidRDefault="001A3584">
      <w:pPr>
        <w:pStyle w:val="TDC3"/>
        <w:tabs>
          <w:tab w:val="right" w:leader="dot" w:pos="9628"/>
        </w:tabs>
        <w:rPr>
          <w:noProof/>
        </w:rPr>
      </w:pPr>
      <w:r w:rsidRPr="005E4BDB">
        <w:rPr>
          <w:rFonts w:ascii="Aptos" w:eastAsia="Times New Roman" w:hAnsi="Aptos"/>
          <w:b/>
          <w:noProof/>
          <w:color w:val="8D648C"/>
        </w:rPr>
        <w:t>Flujo E - Notificacion y correo autenticado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_Toc224733889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7C4D04AE" w14:textId="74BDF880" w:rsidR="001A3584" w:rsidRDefault="001A3584">
      <w:pPr>
        <w:pStyle w:val="TDC2"/>
        <w:tabs>
          <w:tab w:val="right" w:leader="dot" w:pos="9628"/>
        </w:tabs>
        <w:rPr>
          <w:noProof/>
        </w:rPr>
      </w:pPr>
      <w:r w:rsidRPr="005E4BDB">
        <w:rPr>
          <w:rFonts w:ascii="Aptos" w:eastAsia="Times New Roman" w:hAnsi="Aptos"/>
          <w:b/>
          <w:noProof/>
          <w:color w:val="325483"/>
        </w:rPr>
        <w:t>6. Conclusion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_Toc224733890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31B975CE" w14:textId="2B00DAC4" w:rsidR="001A3584" w:rsidRDefault="001A3584">
      <w:pPr>
        <w:pStyle w:val="TDC1"/>
        <w:tabs>
          <w:tab w:val="right" w:leader="dot" w:pos="9628"/>
        </w:tabs>
        <w:rPr>
          <w:noProof/>
          <w:kern w:val="2"/>
          <w:sz w:val="24"/>
          <w:szCs w:val="24"/>
          <w:lang w:val="es-EC" w:eastAsia="es-EC"/>
          <w14:ligatures w14:val="standardContextual"/>
        </w:rPr>
      </w:pPr>
      <w:r w:rsidRPr="00AB720C">
        <w:rPr>
          <w:rFonts w:ascii="Aptos" w:eastAsia="Times New Roman" w:hAnsi="Aptos"/>
          <w:b/>
          <w:noProof/>
          <w:color w:val="325483"/>
          <w:lang w:val="es-EC"/>
        </w:rPr>
        <w:t>DDS - AREA 01 GOBIERNO, SEGURIDAD, CUMPLIMIENTO Y GESTION DOCUMENTAL</w:t>
      </w:r>
      <w:r w:rsidRPr="00AB720C">
        <w:rPr>
          <w:noProof/>
          <w:lang w:val="es-EC"/>
        </w:rPr>
        <w:tab/>
      </w:r>
      <w:r>
        <w:rPr>
          <w:noProof/>
        </w:rPr>
        <w:fldChar w:fldCharType="begin"/>
      </w:r>
      <w:r w:rsidRPr="00AB720C">
        <w:rPr>
          <w:noProof/>
          <w:lang w:val="es-EC"/>
        </w:rPr>
        <w:instrText xml:space="preserve"> PAGEREF _Toc224733891 \h </w:instrText>
      </w:r>
      <w:r>
        <w:rPr>
          <w:noProof/>
        </w:rPr>
      </w:r>
      <w:r>
        <w:rPr>
          <w:noProof/>
        </w:rPr>
        <w:fldChar w:fldCharType="separate"/>
      </w:r>
      <w:r w:rsidRPr="00AB720C">
        <w:rPr>
          <w:noProof/>
          <w:lang w:val="es-EC"/>
        </w:rPr>
        <w:t>19</w:t>
      </w:r>
      <w:r>
        <w:rPr>
          <w:noProof/>
        </w:rPr>
        <w:fldChar w:fldCharType="end"/>
      </w:r>
    </w:p>
    <w:p w14:paraId="32E93D93" w14:textId="434B324A" w:rsidR="001A3584" w:rsidRDefault="001A3584">
      <w:pPr>
        <w:pStyle w:val="TDC2"/>
        <w:tabs>
          <w:tab w:val="right" w:leader="dot" w:pos="9628"/>
        </w:tabs>
        <w:rPr>
          <w:noProof/>
        </w:rPr>
      </w:pPr>
      <w:r w:rsidRPr="005E4BDB">
        <w:rPr>
          <w:rFonts w:ascii="Aptos" w:eastAsia="Times New Roman" w:hAnsi="Aptos"/>
          <w:b/>
          <w:noProof/>
          <w:color w:val="325483"/>
        </w:rPr>
        <w:t>1. Introducción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_Toc224733892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38EBECCC" w14:textId="259D7D57" w:rsidR="001A3584" w:rsidRDefault="001A3584">
      <w:pPr>
        <w:pStyle w:val="TDC2"/>
        <w:tabs>
          <w:tab w:val="right" w:leader="dot" w:pos="9628"/>
        </w:tabs>
        <w:rPr>
          <w:noProof/>
        </w:rPr>
      </w:pPr>
      <w:r w:rsidRPr="005E4BDB">
        <w:rPr>
          <w:rFonts w:ascii="Aptos" w:eastAsia="Times New Roman" w:hAnsi="Aptos"/>
          <w:b/>
          <w:noProof/>
          <w:color w:val="325483"/>
        </w:rPr>
        <w:t>2. Objetivo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_Toc224733893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4DE81105" w14:textId="5BDFA651" w:rsidR="001A3584" w:rsidRDefault="001A3584">
      <w:pPr>
        <w:pStyle w:val="TDC2"/>
        <w:tabs>
          <w:tab w:val="right" w:leader="dot" w:pos="9628"/>
        </w:tabs>
        <w:rPr>
          <w:noProof/>
        </w:rPr>
      </w:pPr>
      <w:r w:rsidRPr="005E4BDB">
        <w:rPr>
          <w:rFonts w:ascii="Aptos" w:eastAsia="Times New Roman" w:hAnsi="Aptos"/>
          <w:b/>
          <w:noProof/>
          <w:color w:val="325483"/>
        </w:rPr>
        <w:t>3. Arquitectura del área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_Toc224733894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5AE1CE86" w14:textId="46BFF4C2" w:rsidR="001A3584" w:rsidRDefault="001A3584">
      <w:pPr>
        <w:pStyle w:val="TDC3"/>
        <w:tabs>
          <w:tab w:val="right" w:leader="dot" w:pos="9628"/>
        </w:tabs>
        <w:rPr>
          <w:noProof/>
        </w:rPr>
      </w:pPr>
      <w:r w:rsidRPr="005E4BDB">
        <w:rPr>
          <w:rFonts w:ascii="Aptos" w:eastAsia="Times New Roman" w:hAnsi="Aptos"/>
          <w:b/>
          <w:noProof/>
          <w:color w:val="8D648C"/>
        </w:rPr>
        <w:t>3.1 Capas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_Toc224733895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23BCBF20" w14:textId="01CBE9E3" w:rsidR="001A3584" w:rsidRDefault="001A3584">
      <w:pPr>
        <w:pStyle w:val="TDC3"/>
        <w:tabs>
          <w:tab w:val="right" w:leader="dot" w:pos="9628"/>
        </w:tabs>
        <w:rPr>
          <w:noProof/>
        </w:rPr>
      </w:pPr>
      <w:r w:rsidRPr="005E4BDB">
        <w:rPr>
          <w:rFonts w:ascii="Aptos" w:eastAsia="Times New Roman" w:hAnsi="Aptos"/>
          <w:b/>
          <w:noProof/>
          <w:color w:val="8D648C"/>
        </w:rPr>
        <w:t>3.2 Ruteo y seguridad global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_Toc224733896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1AFCFD4D" w14:textId="353BBDAF" w:rsidR="001A3584" w:rsidRDefault="001A3584">
      <w:pPr>
        <w:pStyle w:val="TDC2"/>
        <w:tabs>
          <w:tab w:val="right" w:leader="dot" w:pos="9628"/>
        </w:tabs>
        <w:rPr>
          <w:noProof/>
        </w:rPr>
      </w:pPr>
      <w:r w:rsidRPr="005E4BDB">
        <w:rPr>
          <w:rFonts w:ascii="Aptos" w:eastAsia="Times New Roman" w:hAnsi="Aptos"/>
          <w:b/>
          <w:noProof/>
          <w:color w:val="325483"/>
        </w:rPr>
        <w:t>4. Integraciones del área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_Toc224733897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768E422B" w14:textId="2C6E7CC7" w:rsidR="001A3584" w:rsidRDefault="001A3584">
      <w:pPr>
        <w:pStyle w:val="TDC3"/>
        <w:tabs>
          <w:tab w:val="right" w:leader="dot" w:pos="9628"/>
        </w:tabs>
        <w:rPr>
          <w:noProof/>
        </w:rPr>
      </w:pPr>
      <w:r w:rsidRPr="005E4BDB">
        <w:rPr>
          <w:rFonts w:ascii="Aptos" w:eastAsia="Times New Roman" w:hAnsi="Aptos"/>
          <w:b/>
          <w:noProof/>
          <w:color w:val="8D648C"/>
        </w:rPr>
        <w:t>4.1 Delimitacion frente a respaldo de base de datos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_Toc224733898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4A8D6B99" w14:textId="4706E64B" w:rsidR="001A3584" w:rsidRDefault="001A3584">
      <w:pPr>
        <w:pStyle w:val="TDC2"/>
        <w:tabs>
          <w:tab w:val="right" w:leader="dot" w:pos="9628"/>
        </w:tabs>
        <w:rPr>
          <w:noProof/>
        </w:rPr>
      </w:pPr>
      <w:r w:rsidRPr="005E4BDB">
        <w:rPr>
          <w:rFonts w:ascii="Aptos" w:eastAsia="Times New Roman" w:hAnsi="Aptos"/>
          <w:b/>
          <w:noProof/>
          <w:color w:val="325483"/>
        </w:rPr>
        <w:t>5. Diseño por módulo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_Toc224733899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2E65AFB7" w14:textId="79C40D92" w:rsidR="001A3584" w:rsidRDefault="001A3584">
      <w:pPr>
        <w:pStyle w:val="TDC3"/>
        <w:tabs>
          <w:tab w:val="right" w:leader="dot" w:pos="9628"/>
        </w:tabs>
        <w:rPr>
          <w:noProof/>
        </w:rPr>
      </w:pPr>
      <w:r w:rsidRPr="005E4BDB">
        <w:rPr>
          <w:rFonts w:ascii="Aptos" w:eastAsia="Times New Roman" w:hAnsi="Aptos"/>
          <w:b/>
          <w:noProof/>
          <w:color w:val="8D648C"/>
        </w:rPr>
        <w:t>auth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_Toc224733900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0E12BEE0" w14:textId="2DC0A484" w:rsidR="001A3584" w:rsidRDefault="001A3584">
      <w:pPr>
        <w:pStyle w:val="TDC3"/>
        <w:tabs>
          <w:tab w:val="right" w:leader="dot" w:pos="9628"/>
        </w:tabs>
        <w:rPr>
          <w:noProof/>
        </w:rPr>
      </w:pPr>
      <w:r w:rsidRPr="005E4BDB">
        <w:rPr>
          <w:rFonts w:ascii="Aptos" w:eastAsia="Times New Roman" w:hAnsi="Aptos"/>
          <w:b/>
          <w:noProof/>
          <w:color w:val="8D648C"/>
        </w:rPr>
        <w:t>security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_Toc224733901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00313E1E" w14:textId="4D3B15B2" w:rsidR="001A3584" w:rsidRPr="00AB720C" w:rsidRDefault="001A3584">
      <w:pPr>
        <w:pStyle w:val="TDC3"/>
        <w:tabs>
          <w:tab w:val="right" w:leader="dot" w:pos="9628"/>
        </w:tabs>
        <w:rPr>
          <w:noProof/>
          <w:lang w:val="fr-FR"/>
        </w:rPr>
      </w:pPr>
      <w:r w:rsidRPr="00AB720C">
        <w:rPr>
          <w:rFonts w:ascii="Aptos" w:eastAsia="Times New Roman" w:hAnsi="Aptos"/>
          <w:b/>
          <w:noProof/>
          <w:color w:val="8D648C"/>
          <w:lang w:val="fr-FR"/>
        </w:rPr>
        <w:t>auditoria</w:t>
      </w:r>
      <w:r w:rsidRPr="00AB720C">
        <w:rPr>
          <w:noProof/>
          <w:lang w:val="fr-FR"/>
        </w:rPr>
        <w:tab/>
      </w:r>
      <w:r>
        <w:rPr>
          <w:noProof/>
        </w:rPr>
        <w:fldChar w:fldCharType="begin"/>
      </w:r>
      <w:r w:rsidRPr="00AB720C">
        <w:rPr>
          <w:noProof/>
          <w:lang w:val="fr-FR"/>
        </w:rPr>
        <w:instrText xml:space="preserve"> PAGEREF _Toc224733902 \h </w:instrText>
      </w:r>
      <w:r>
        <w:rPr>
          <w:noProof/>
        </w:rPr>
      </w:r>
      <w:r>
        <w:rPr>
          <w:noProof/>
        </w:rPr>
        <w:fldChar w:fldCharType="separate"/>
      </w:r>
      <w:r w:rsidRPr="00AB720C">
        <w:rPr>
          <w:noProof/>
          <w:lang w:val="fr-FR"/>
        </w:rPr>
        <w:t>20</w:t>
      </w:r>
      <w:r>
        <w:rPr>
          <w:noProof/>
        </w:rPr>
        <w:fldChar w:fldCharType="end"/>
      </w:r>
    </w:p>
    <w:p w14:paraId="7C28B4D9" w14:textId="45217C11" w:rsidR="001A3584" w:rsidRPr="00AB720C" w:rsidRDefault="001A3584">
      <w:pPr>
        <w:pStyle w:val="TDC3"/>
        <w:tabs>
          <w:tab w:val="right" w:leader="dot" w:pos="9628"/>
        </w:tabs>
        <w:rPr>
          <w:noProof/>
          <w:lang w:val="fr-FR"/>
        </w:rPr>
      </w:pPr>
      <w:r w:rsidRPr="00AB720C">
        <w:rPr>
          <w:rFonts w:ascii="Aptos" w:eastAsia="Times New Roman" w:hAnsi="Aptos"/>
          <w:b/>
          <w:noProof/>
          <w:color w:val="8D648C"/>
          <w:lang w:val="fr-FR"/>
        </w:rPr>
        <w:t>audit-prep</w:t>
      </w:r>
      <w:r w:rsidRPr="00AB720C">
        <w:rPr>
          <w:noProof/>
          <w:lang w:val="fr-FR"/>
        </w:rPr>
        <w:tab/>
      </w:r>
      <w:r>
        <w:rPr>
          <w:noProof/>
        </w:rPr>
        <w:fldChar w:fldCharType="begin"/>
      </w:r>
      <w:r w:rsidRPr="00AB720C">
        <w:rPr>
          <w:noProof/>
          <w:lang w:val="fr-FR"/>
        </w:rPr>
        <w:instrText xml:space="preserve"> PAGEREF _Toc224733903 \h </w:instrText>
      </w:r>
      <w:r>
        <w:rPr>
          <w:noProof/>
        </w:rPr>
      </w:r>
      <w:r>
        <w:rPr>
          <w:noProof/>
        </w:rPr>
        <w:fldChar w:fldCharType="separate"/>
      </w:r>
      <w:r w:rsidRPr="00AB720C">
        <w:rPr>
          <w:noProof/>
          <w:lang w:val="fr-FR"/>
        </w:rPr>
        <w:t>20</w:t>
      </w:r>
      <w:r>
        <w:rPr>
          <w:noProof/>
        </w:rPr>
        <w:fldChar w:fldCharType="end"/>
      </w:r>
    </w:p>
    <w:p w14:paraId="40AEF2A0" w14:textId="3D85CAC8" w:rsidR="001A3584" w:rsidRPr="00AB720C" w:rsidRDefault="001A3584">
      <w:pPr>
        <w:pStyle w:val="TDC3"/>
        <w:tabs>
          <w:tab w:val="right" w:leader="dot" w:pos="9628"/>
        </w:tabs>
        <w:rPr>
          <w:noProof/>
          <w:lang w:val="fr-FR"/>
        </w:rPr>
      </w:pPr>
      <w:r w:rsidRPr="00AB720C">
        <w:rPr>
          <w:rFonts w:ascii="Aptos" w:eastAsia="Times New Roman" w:hAnsi="Aptos"/>
          <w:b/>
          <w:noProof/>
          <w:color w:val="8D648C"/>
          <w:lang w:val="fr-FR"/>
        </w:rPr>
        <w:t>approvals</w:t>
      </w:r>
      <w:r w:rsidRPr="00AB720C">
        <w:rPr>
          <w:noProof/>
          <w:lang w:val="fr-FR"/>
        </w:rPr>
        <w:tab/>
      </w:r>
      <w:r>
        <w:rPr>
          <w:noProof/>
        </w:rPr>
        <w:fldChar w:fldCharType="begin"/>
      </w:r>
      <w:r w:rsidRPr="00AB720C">
        <w:rPr>
          <w:noProof/>
          <w:lang w:val="fr-FR"/>
        </w:rPr>
        <w:instrText xml:space="preserve"> PAGEREF _Toc224733904 \h </w:instrText>
      </w:r>
      <w:r>
        <w:rPr>
          <w:noProof/>
        </w:rPr>
      </w:r>
      <w:r>
        <w:rPr>
          <w:noProof/>
        </w:rPr>
        <w:fldChar w:fldCharType="separate"/>
      </w:r>
      <w:r w:rsidRPr="00AB720C">
        <w:rPr>
          <w:noProof/>
          <w:lang w:val="fr-FR"/>
        </w:rPr>
        <w:t>21</w:t>
      </w:r>
      <w:r>
        <w:rPr>
          <w:noProof/>
        </w:rPr>
        <w:fldChar w:fldCharType="end"/>
      </w:r>
    </w:p>
    <w:p w14:paraId="129ECDDA" w14:textId="1B8CA5E7" w:rsidR="001A3584" w:rsidRPr="00AB720C" w:rsidRDefault="001A3584">
      <w:pPr>
        <w:pStyle w:val="TDC3"/>
        <w:tabs>
          <w:tab w:val="right" w:leader="dot" w:pos="9628"/>
        </w:tabs>
        <w:rPr>
          <w:noProof/>
          <w:lang w:val="fr-FR"/>
        </w:rPr>
      </w:pPr>
      <w:r w:rsidRPr="00AB720C">
        <w:rPr>
          <w:rFonts w:ascii="Aptos" w:eastAsia="Times New Roman" w:hAnsi="Aptos"/>
          <w:b/>
          <w:noProof/>
          <w:color w:val="8D648C"/>
          <w:lang w:val="fr-FR"/>
        </w:rPr>
        <w:lastRenderedPageBreak/>
        <w:t>management</w:t>
      </w:r>
      <w:r w:rsidRPr="00AB720C">
        <w:rPr>
          <w:noProof/>
          <w:lang w:val="fr-FR"/>
        </w:rPr>
        <w:tab/>
      </w:r>
      <w:r>
        <w:rPr>
          <w:noProof/>
        </w:rPr>
        <w:fldChar w:fldCharType="begin"/>
      </w:r>
      <w:r w:rsidRPr="00AB720C">
        <w:rPr>
          <w:noProof/>
          <w:lang w:val="fr-FR"/>
        </w:rPr>
        <w:instrText xml:space="preserve"> PAGEREF _Toc224733905 \h </w:instrText>
      </w:r>
      <w:r>
        <w:rPr>
          <w:noProof/>
        </w:rPr>
      </w:r>
      <w:r>
        <w:rPr>
          <w:noProof/>
        </w:rPr>
        <w:fldChar w:fldCharType="separate"/>
      </w:r>
      <w:r w:rsidRPr="00AB720C">
        <w:rPr>
          <w:noProof/>
          <w:lang w:val="fr-FR"/>
        </w:rPr>
        <w:t>21</w:t>
      </w:r>
      <w:r>
        <w:rPr>
          <w:noProof/>
        </w:rPr>
        <w:fldChar w:fldCharType="end"/>
      </w:r>
    </w:p>
    <w:p w14:paraId="714BE2FC" w14:textId="153A5B3A" w:rsidR="001A3584" w:rsidRPr="00AB720C" w:rsidRDefault="001A3584">
      <w:pPr>
        <w:pStyle w:val="TDC3"/>
        <w:tabs>
          <w:tab w:val="right" w:leader="dot" w:pos="9628"/>
        </w:tabs>
        <w:rPr>
          <w:noProof/>
          <w:lang w:val="fr-FR"/>
        </w:rPr>
      </w:pPr>
      <w:r w:rsidRPr="00AB720C">
        <w:rPr>
          <w:rFonts w:ascii="Aptos" w:eastAsia="Times New Roman" w:hAnsi="Aptos"/>
          <w:b/>
          <w:noProof/>
          <w:color w:val="8D648C"/>
          <w:lang w:val="fr-FR"/>
        </w:rPr>
        <w:t>documents</w:t>
      </w:r>
      <w:r w:rsidRPr="00AB720C">
        <w:rPr>
          <w:noProof/>
          <w:lang w:val="fr-FR"/>
        </w:rPr>
        <w:tab/>
      </w:r>
      <w:r>
        <w:rPr>
          <w:noProof/>
        </w:rPr>
        <w:fldChar w:fldCharType="begin"/>
      </w:r>
      <w:r w:rsidRPr="00AB720C">
        <w:rPr>
          <w:noProof/>
          <w:lang w:val="fr-FR"/>
        </w:rPr>
        <w:instrText xml:space="preserve"> PAGEREF _Toc224733906 \h </w:instrText>
      </w:r>
      <w:r>
        <w:rPr>
          <w:noProof/>
        </w:rPr>
      </w:r>
      <w:r>
        <w:rPr>
          <w:noProof/>
        </w:rPr>
        <w:fldChar w:fldCharType="separate"/>
      </w:r>
      <w:r w:rsidRPr="00AB720C">
        <w:rPr>
          <w:noProof/>
          <w:lang w:val="fr-FR"/>
        </w:rPr>
        <w:t>21</w:t>
      </w:r>
      <w:r>
        <w:rPr>
          <w:noProof/>
        </w:rPr>
        <w:fldChar w:fldCharType="end"/>
      </w:r>
    </w:p>
    <w:p w14:paraId="074FBFA2" w14:textId="44498D53" w:rsidR="001A3584" w:rsidRPr="00AB720C" w:rsidRDefault="001A3584">
      <w:pPr>
        <w:pStyle w:val="TDC3"/>
        <w:tabs>
          <w:tab w:val="right" w:leader="dot" w:pos="9628"/>
        </w:tabs>
        <w:rPr>
          <w:noProof/>
          <w:lang w:val="fr-FR"/>
        </w:rPr>
      </w:pPr>
      <w:r w:rsidRPr="00AB720C">
        <w:rPr>
          <w:rFonts w:ascii="Aptos" w:eastAsia="Times New Roman" w:hAnsi="Aptos"/>
          <w:b/>
          <w:noProof/>
          <w:color w:val="8D648C"/>
          <w:lang w:val="fr-FR"/>
        </w:rPr>
        <w:t>files</w:t>
      </w:r>
      <w:r w:rsidRPr="00AB720C">
        <w:rPr>
          <w:noProof/>
          <w:lang w:val="fr-FR"/>
        </w:rPr>
        <w:tab/>
      </w:r>
      <w:r>
        <w:rPr>
          <w:noProof/>
        </w:rPr>
        <w:fldChar w:fldCharType="begin"/>
      </w:r>
      <w:r w:rsidRPr="00AB720C">
        <w:rPr>
          <w:noProof/>
          <w:lang w:val="fr-FR"/>
        </w:rPr>
        <w:instrText xml:space="preserve"> PAGEREF _Toc224733907 \h </w:instrText>
      </w:r>
      <w:r>
        <w:rPr>
          <w:noProof/>
        </w:rPr>
      </w:r>
      <w:r>
        <w:rPr>
          <w:noProof/>
        </w:rPr>
        <w:fldChar w:fldCharType="separate"/>
      </w:r>
      <w:r w:rsidRPr="00AB720C">
        <w:rPr>
          <w:noProof/>
          <w:lang w:val="fr-FR"/>
        </w:rPr>
        <w:t>21</w:t>
      </w:r>
      <w:r>
        <w:rPr>
          <w:noProof/>
        </w:rPr>
        <w:fldChar w:fldCharType="end"/>
      </w:r>
    </w:p>
    <w:p w14:paraId="1977547D" w14:textId="511FA6CF" w:rsidR="001A3584" w:rsidRPr="00AB720C" w:rsidRDefault="001A3584">
      <w:pPr>
        <w:pStyle w:val="TDC3"/>
        <w:tabs>
          <w:tab w:val="right" w:leader="dot" w:pos="9628"/>
        </w:tabs>
        <w:rPr>
          <w:noProof/>
          <w:lang w:val="fr-FR"/>
        </w:rPr>
      </w:pPr>
      <w:r w:rsidRPr="00AB720C">
        <w:rPr>
          <w:rFonts w:ascii="Aptos" w:eastAsia="Times New Roman" w:hAnsi="Aptos"/>
          <w:b/>
          <w:noProof/>
          <w:color w:val="8D648C"/>
          <w:lang w:val="fr-FR"/>
        </w:rPr>
        <w:t>notifications</w:t>
      </w:r>
      <w:r w:rsidRPr="00AB720C">
        <w:rPr>
          <w:noProof/>
          <w:lang w:val="fr-FR"/>
        </w:rPr>
        <w:tab/>
      </w:r>
      <w:r>
        <w:rPr>
          <w:noProof/>
        </w:rPr>
        <w:fldChar w:fldCharType="begin"/>
      </w:r>
      <w:r w:rsidRPr="00AB720C">
        <w:rPr>
          <w:noProof/>
          <w:lang w:val="fr-FR"/>
        </w:rPr>
        <w:instrText xml:space="preserve"> PAGEREF _Toc224733908 \h </w:instrText>
      </w:r>
      <w:r>
        <w:rPr>
          <w:noProof/>
        </w:rPr>
      </w:r>
      <w:r>
        <w:rPr>
          <w:noProof/>
        </w:rPr>
        <w:fldChar w:fldCharType="separate"/>
      </w:r>
      <w:r w:rsidRPr="00AB720C">
        <w:rPr>
          <w:noProof/>
          <w:lang w:val="fr-FR"/>
        </w:rPr>
        <w:t>21</w:t>
      </w:r>
      <w:r>
        <w:rPr>
          <w:noProof/>
        </w:rPr>
        <w:fldChar w:fldCharType="end"/>
      </w:r>
    </w:p>
    <w:p w14:paraId="11F10073" w14:textId="6690E987" w:rsidR="001A3584" w:rsidRPr="00AB720C" w:rsidRDefault="001A3584">
      <w:pPr>
        <w:pStyle w:val="TDC3"/>
        <w:tabs>
          <w:tab w:val="right" w:leader="dot" w:pos="9628"/>
        </w:tabs>
        <w:rPr>
          <w:noProof/>
          <w:lang w:val="fr-FR"/>
        </w:rPr>
      </w:pPr>
      <w:r w:rsidRPr="00AB720C">
        <w:rPr>
          <w:rFonts w:ascii="Aptos" w:eastAsia="Times New Roman" w:hAnsi="Aptos"/>
          <w:b/>
          <w:noProof/>
          <w:color w:val="8D648C"/>
          <w:lang w:val="fr-FR"/>
        </w:rPr>
        <w:t>dashboard</w:t>
      </w:r>
      <w:r w:rsidRPr="00AB720C">
        <w:rPr>
          <w:noProof/>
          <w:lang w:val="fr-FR"/>
        </w:rPr>
        <w:tab/>
      </w:r>
      <w:r>
        <w:rPr>
          <w:noProof/>
        </w:rPr>
        <w:fldChar w:fldCharType="begin"/>
      </w:r>
      <w:r w:rsidRPr="00AB720C">
        <w:rPr>
          <w:noProof/>
          <w:lang w:val="fr-FR"/>
        </w:rPr>
        <w:instrText xml:space="preserve"> PAGEREF _Toc224733909 \h </w:instrText>
      </w:r>
      <w:r>
        <w:rPr>
          <w:noProof/>
        </w:rPr>
      </w:r>
      <w:r>
        <w:rPr>
          <w:noProof/>
        </w:rPr>
        <w:fldChar w:fldCharType="separate"/>
      </w:r>
      <w:r w:rsidRPr="00AB720C">
        <w:rPr>
          <w:noProof/>
          <w:lang w:val="fr-FR"/>
        </w:rPr>
        <w:t>21</w:t>
      </w:r>
      <w:r>
        <w:rPr>
          <w:noProof/>
        </w:rPr>
        <w:fldChar w:fldCharType="end"/>
      </w:r>
    </w:p>
    <w:p w14:paraId="65AB08BA" w14:textId="3BF0CE03" w:rsidR="001A3584" w:rsidRPr="00AB720C" w:rsidRDefault="001A3584">
      <w:pPr>
        <w:pStyle w:val="TDC3"/>
        <w:tabs>
          <w:tab w:val="right" w:leader="dot" w:pos="9628"/>
        </w:tabs>
        <w:rPr>
          <w:noProof/>
          <w:lang w:val="fr-FR"/>
        </w:rPr>
      </w:pPr>
      <w:r w:rsidRPr="00AB720C">
        <w:rPr>
          <w:rFonts w:ascii="Aptos" w:eastAsia="Times New Roman" w:hAnsi="Aptos"/>
          <w:b/>
          <w:noProof/>
          <w:color w:val="8D648C"/>
          <w:lang w:val="fr-FR"/>
        </w:rPr>
        <w:t>gmail</w:t>
      </w:r>
      <w:r w:rsidRPr="00AB720C">
        <w:rPr>
          <w:noProof/>
          <w:lang w:val="fr-FR"/>
        </w:rPr>
        <w:tab/>
      </w:r>
      <w:r>
        <w:rPr>
          <w:noProof/>
        </w:rPr>
        <w:fldChar w:fldCharType="begin"/>
      </w:r>
      <w:r w:rsidRPr="00AB720C">
        <w:rPr>
          <w:noProof/>
          <w:lang w:val="fr-FR"/>
        </w:rPr>
        <w:instrText xml:space="preserve"> PAGEREF _Toc224733910 \h </w:instrText>
      </w:r>
      <w:r>
        <w:rPr>
          <w:noProof/>
        </w:rPr>
      </w:r>
      <w:r>
        <w:rPr>
          <w:noProof/>
        </w:rPr>
        <w:fldChar w:fldCharType="separate"/>
      </w:r>
      <w:r w:rsidRPr="00AB720C">
        <w:rPr>
          <w:noProof/>
          <w:lang w:val="fr-FR"/>
        </w:rPr>
        <w:t>21</w:t>
      </w:r>
      <w:r>
        <w:rPr>
          <w:noProof/>
        </w:rPr>
        <w:fldChar w:fldCharType="end"/>
      </w:r>
    </w:p>
    <w:p w14:paraId="6D7AB650" w14:textId="72ED90B3" w:rsidR="001A3584" w:rsidRPr="00AB720C" w:rsidRDefault="001A3584">
      <w:pPr>
        <w:pStyle w:val="TDC3"/>
        <w:tabs>
          <w:tab w:val="right" w:leader="dot" w:pos="9628"/>
        </w:tabs>
        <w:rPr>
          <w:noProof/>
          <w:lang w:val="fr-FR"/>
        </w:rPr>
      </w:pPr>
      <w:r w:rsidRPr="00AB720C">
        <w:rPr>
          <w:rFonts w:ascii="Aptos" w:eastAsia="Times New Roman" w:hAnsi="Aptos"/>
          <w:b/>
          <w:noProof/>
          <w:color w:val="8D648C"/>
          <w:lang w:val="fr-FR"/>
        </w:rPr>
        <w:t>signature</w:t>
      </w:r>
      <w:r w:rsidRPr="00AB720C">
        <w:rPr>
          <w:noProof/>
          <w:lang w:val="fr-FR"/>
        </w:rPr>
        <w:tab/>
      </w:r>
      <w:r>
        <w:rPr>
          <w:noProof/>
        </w:rPr>
        <w:fldChar w:fldCharType="begin"/>
      </w:r>
      <w:r w:rsidRPr="00AB720C">
        <w:rPr>
          <w:noProof/>
          <w:lang w:val="fr-FR"/>
        </w:rPr>
        <w:instrText xml:space="preserve"> PAGEREF _Toc224733911 \h </w:instrText>
      </w:r>
      <w:r>
        <w:rPr>
          <w:noProof/>
        </w:rPr>
      </w:r>
      <w:r>
        <w:rPr>
          <w:noProof/>
        </w:rPr>
        <w:fldChar w:fldCharType="separate"/>
      </w:r>
      <w:r w:rsidRPr="00AB720C">
        <w:rPr>
          <w:noProof/>
          <w:lang w:val="fr-FR"/>
        </w:rPr>
        <w:t>21</w:t>
      </w:r>
      <w:r>
        <w:rPr>
          <w:noProof/>
        </w:rPr>
        <w:fldChar w:fldCharType="end"/>
      </w:r>
    </w:p>
    <w:p w14:paraId="17B106BD" w14:textId="6EB302D6" w:rsidR="001A3584" w:rsidRPr="00AB720C" w:rsidRDefault="001A3584">
      <w:pPr>
        <w:pStyle w:val="TDC2"/>
        <w:tabs>
          <w:tab w:val="right" w:leader="dot" w:pos="9628"/>
        </w:tabs>
        <w:rPr>
          <w:noProof/>
          <w:lang w:val="fr-FR"/>
        </w:rPr>
      </w:pPr>
      <w:r w:rsidRPr="00AB720C">
        <w:rPr>
          <w:rFonts w:ascii="Aptos" w:eastAsia="Times New Roman" w:hAnsi="Aptos"/>
          <w:b/>
          <w:noProof/>
          <w:color w:val="325483"/>
          <w:lang w:val="fr-FR"/>
        </w:rPr>
        <w:t>6. Modelo técnico de datos</w:t>
      </w:r>
      <w:r w:rsidRPr="00AB720C">
        <w:rPr>
          <w:noProof/>
          <w:lang w:val="fr-FR"/>
        </w:rPr>
        <w:tab/>
      </w:r>
      <w:r>
        <w:rPr>
          <w:noProof/>
        </w:rPr>
        <w:fldChar w:fldCharType="begin"/>
      </w:r>
      <w:r w:rsidRPr="00AB720C">
        <w:rPr>
          <w:noProof/>
          <w:lang w:val="fr-FR"/>
        </w:rPr>
        <w:instrText xml:space="preserve"> PAGEREF _Toc224733912 \h </w:instrText>
      </w:r>
      <w:r>
        <w:rPr>
          <w:noProof/>
        </w:rPr>
      </w:r>
      <w:r>
        <w:rPr>
          <w:noProof/>
        </w:rPr>
        <w:fldChar w:fldCharType="separate"/>
      </w:r>
      <w:r w:rsidRPr="00AB720C">
        <w:rPr>
          <w:noProof/>
          <w:lang w:val="fr-FR"/>
        </w:rPr>
        <w:t>21</w:t>
      </w:r>
      <w:r>
        <w:rPr>
          <w:noProof/>
        </w:rPr>
        <w:fldChar w:fldCharType="end"/>
      </w:r>
    </w:p>
    <w:p w14:paraId="7D5C34E2" w14:textId="3BE07774" w:rsidR="001A3584" w:rsidRDefault="001A3584">
      <w:pPr>
        <w:pStyle w:val="TDC3"/>
        <w:tabs>
          <w:tab w:val="right" w:leader="dot" w:pos="9628"/>
        </w:tabs>
        <w:rPr>
          <w:noProof/>
        </w:rPr>
      </w:pPr>
      <w:r w:rsidRPr="005E4BDB">
        <w:rPr>
          <w:rFonts w:ascii="Aptos" w:eastAsia="Times New Roman" w:hAnsi="Aptos"/>
          <w:b/>
          <w:noProof/>
          <w:color w:val="8D648C"/>
        </w:rPr>
        <w:t>Entidades principales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_Toc224733913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5565B318" w14:textId="73C686D9" w:rsidR="001A3584" w:rsidRDefault="001A3584">
      <w:pPr>
        <w:pStyle w:val="TDC2"/>
        <w:tabs>
          <w:tab w:val="right" w:leader="dot" w:pos="9628"/>
        </w:tabs>
        <w:rPr>
          <w:noProof/>
        </w:rPr>
      </w:pPr>
      <w:r w:rsidRPr="005E4BDB">
        <w:rPr>
          <w:rFonts w:ascii="Aptos" w:eastAsia="Times New Roman" w:hAnsi="Aptos"/>
          <w:b/>
          <w:noProof/>
          <w:color w:val="325483"/>
        </w:rPr>
        <w:t>7. API real del área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_Toc224733914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39947643" w14:textId="2BB8ADBF" w:rsidR="001A3584" w:rsidRDefault="001A3584">
      <w:pPr>
        <w:pStyle w:val="TDC2"/>
        <w:tabs>
          <w:tab w:val="right" w:leader="dot" w:pos="9628"/>
        </w:tabs>
        <w:rPr>
          <w:noProof/>
        </w:rPr>
      </w:pPr>
      <w:r w:rsidRPr="005E4BDB">
        <w:rPr>
          <w:rFonts w:ascii="Aptos" w:eastAsia="Times New Roman" w:hAnsi="Aptos"/>
          <w:b/>
          <w:noProof/>
          <w:color w:val="325483"/>
        </w:rPr>
        <w:t>8. Frontend consumidor relevante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_Toc224733915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0F89BA51" w14:textId="6050E72E" w:rsidR="001A3584" w:rsidRDefault="001A3584">
      <w:pPr>
        <w:pStyle w:val="TDC2"/>
        <w:tabs>
          <w:tab w:val="right" w:leader="dot" w:pos="9628"/>
        </w:tabs>
        <w:rPr>
          <w:noProof/>
        </w:rPr>
      </w:pPr>
      <w:r w:rsidRPr="005E4BDB">
        <w:rPr>
          <w:rFonts w:ascii="Aptos" w:eastAsia="Times New Roman" w:hAnsi="Aptos"/>
          <w:b/>
          <w:noProof/>
          <w:color w:val="325483"/>
        </w:rPr>
        <w:t>9. Conclusion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_Toc224733916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31BD5DF7" w14:textId="14B19F74" w:rsidR="001A3584" w:rsidRDefault="001A3584">
      <w:pPr>
        <w:pStyle w:val="TDC1"/>
        <w:tabs>
          <w:tab w:val="right" w:leader="dot" w:pos="9628"/>
        </w:tabs>
        <w:rPr>
          <w:noProof/>
          <w:kern w:val="2"/>
          <w:sz w:val="24"/>
          <w:szCs w:val="24"/>
          <w:lang w:val="es-EC" w:eastAsia="es-EC"/>
          <w14:ligatures w14:val="standardContextual"/>
        </w:rPr>
      </w:pPr>
      <w:r w:rsidRPr="00AB720C">
        <w:rPr>
          <w:rFonts w:ascii="Aptos" w:eastAsia="Times New Roman" w:hAnsi="Aptos"/>
          <w:b/>
          <w:noProof/>
          <w:color w:val="325483"/>
          <w:lang w:val="es-EC"/>
        </w:rPr>
        <w:t>DICCIONARIO DE DATOS</w:t>
      </w:r>
      <w:r w:rsidRPr="00AB720C">
        <w:rPr>
          <w:noProof/>
          <w:lang w:val="es-EC"/>
        </w:rPr>
        <w:tab/>
      </w:r>
      <w:r>
        <w:rPr>
          <w:noProof/>
        </w:rPr>
        <w:fldChar w:fldCharType="begin"/>
      </w:r>
      <w:r w:rsidRPr="00AB720C">
        <w:rPr>
          <w:noProof/>
          <w:lang w:val="es-EC"/>
        </w:rPr>
        <w:instrText xml:space="preserve"> PAGEREF _Toc224733917 \h </w:instrText>
      </w:r>
      <w:r>
        <w:rPr>
          <w:noProof/>
        </w:rPr>
      </w:r>
      <w:r>
        <w:rPr>
          <w:noProof/>
        </w:rPr>
        <w:fldChar w:fldCharType="separate"/>
      </w:r>
      <w:r w:rsidRPr="00AB720C">
        <w:rPr>
          <w:noProof/>
          <w:lang w:val="es-EC"/>
        </w:rPr>
        <w:t>22</w:t>
      </w:r>
      <w:r>
        <w:rPr>
          <w:noProof/>
        </w:rPr>
        <w:fldChar w:fldCharType="end"/>
      </w:r>
    </w:p>
    <w:p w14:paraId="48CA8A79" w14:textId="72F9E9AD" w:rsidR="001A3584" w:rsidRDefault="001A3584">
      <w:pPr>
        <w:pStyle w:val="TDC2"/>
        <w:tabs>
          <w:tab w:val="right" w:leader="dot" w:pos="9628"/>
        </w:tabs>
        <w:rPr>
          <w:noProof/>
        </w:rPr>
      </w:pPr>
      <w:r w:rsidRPr="005E4BDB">
        <w:rPr>
          <w:rFonts w:ascii="Aptos" w:eastAsia="Times New Roman" w:hAnsi="Aptos"/>
          <w:b/>
          <w:noProof/>
          <w:color w:val="325483"/>
        </w:rPr>
        <w:t>Área 01: Gobierno, Seguridad, Cumplimiento y Gestión Documental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_Toc224733918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1D2F1136" w14:textId="5981BDCD" w:rsidR="001A3584" w:rsidRDefault="001A3584">
      <w:pPr>
        <w:pStyle w:val="TDC2"/>
        <w:tabs>
          <w:tab w:val="right" w:leader="dot" w:pos="9628"/>
        </w:tabs>
        <w:rPr>
          <w:noProof/>
        </w:rPr>
      </w:pPr>
      <w:r w:rsidRPr="005E4BDB">
        <w:rPr>
          <w:rFonts w:ascii="Aptos" w:eastAsia="Times New Roman" w:hAnsi="Aptos"/>
          <w:b/>
          <w:noProof/>
          <w:color w:val="325483"/>
        </w:rPr>
        <w:t>1. Introducción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_Toc224733919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31B40282" w14:textId="06CDDD68" w:rsidR="001A3584" w:rsidRDefault="001A3584">
      <w:pPr>
        <w:pStyle w:val="TDC2"/>
        <w:tabs>
          <w:tab w:val="right" w:leader="dot" w:pos="9628"/>
        </w:tabs>
        <w:rPr>
          <w:noProof/>
        </w:rPr>
      </w:pPr>
      <w:r w:rsidRPr="005E4BDB">
        <w:rPr>
          <w:rFonts w:ascii="Aptos" w:eastAsia="Times New Roman" w:hAnsi="Aptos"/>
          <w:b/>
          <w:noProof/>
          <w:color w:val="325483"/>
        </w:rPr>
        <w:t>2. Objetivo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_Toc224733920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61D1106A" w14:textId="5EC236DA" w:rsidR="001A3584" w:rsidRDefault="001A3584">
      <w:pPr>
        <w:pStyle w:val="TDC2"/>
        <w:tabs>
          <w:tab w:val="right" w:leader="dot" w:pos="9628"/>
        </w:tabs>
        <w:rPr>
          <w:noProof/>
        </w:rPr>
      </w:pPr>
      <w:r w:rsidRPr="005E4BDB">
        <w:rPr>
          <w:rFonts w:ascii="Aptos" w:eastAsia="Times New Roman" w:hAnsi="Aptos"/>
          <w:b/>
          <w:noProof/>
          <w:color w:val="325483"/>
        </w:rPr>
        <w:t>3. Fuente de verdad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_Toc224733921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2C6F8E85" w14:textId="529DF4AD" w:rsidR="001A3584" w:rsidRDefault="001A3584">
      <w:pPr>
        <w:pStyle w:val="TDC2"/>
        <w:tabs>
          <w:tab w:val="right" w:leader="dot" w:pos="9628"/>
        </w:tabs>
        <w:rPr>
          <w:noProof/>
        </w:rPr>
      </w:pPr>
      <w:r w:rsidRPr="005E4BDB">
        <w:rPr>
          <w:rFonts w:ascii="Aptos" w:eastAsia="Times New Roman" w:hAnsi="Aptos"/>
          <w:b/>
          <w:noProof/>
          <w:color w:val="325483"/>
        </w:rPr>
        <w:t>4. Criterio de inclusion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_Toc224733922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4EBB6041" w14:textId="430899BF" w:rsidR="001A3584" w:rsidRDefault="001A3584">
      <w:pPr>
        <w:pStyle w:val="TDC2"/>
        <w:tabs>
          <w:tab w:val="right" w:leader="dot" w:pos="9628"/>
        </w:tabs>
        <w:rPr>
          <w:noProof/>
        </w:rPr>
      </w:pPr>
      <w:r w:rsidRPr="005E4BDB">
        <w:rPr>
          <w:rFonts w:ascii="Aptos" w:eastAsia="Times New Roman" w:hAnsi="Aptos"/>
          <w:b/>
          <w:noProof/>
          <w:color w:val="325483"/>
        </w:rPr>
        <w:t>5. Como leer este diccionario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_Toc224733923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05687296" w14:textId="3FF77997" w:rsidR="001A3584" w:rsidRDefault="001A3584">
      <w:pPr>
        <w:pStyle w:val="TDC2"/>
        <w:tabs>
          <w:tab w:val="right" w:leader="dot" w:pos="9628"/>
        </w:tabs>
        <w:rPr>
          <w:noProof/>
        </w:rPr>
      </w:pPr>
      <w:r w:rsidRPr="005E4BDB">
        <w:rPr>
          <w:rFonts w:ascii="Aptos" w:eastAsia="Times New Roman" w:hAnsi="Aptos"/>
          <w:b/>
          <w:noProof/>
          <w:color w:val="325483"/>
        </w:rPr>
        <w:t>6. Tablas y vistas incluidas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_Toc224733924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13009739" w14:textId="715C3F3A" w:rsidR="001A3584" w:rsidRDefault="001A3584">
      <w:pPr>
        <w:pStyle w:val="TDC2"/>
        <w:tabs>
          <w:tab w:val="right" w:leader="dot" w:pos="9628"/>
        </w:tabs>
        <w:rPr>
          <w:noProof/>
        </w:rPr>
      </w:pPr>
      <w:r w:rsidRPr="005E4BDB">
        <w:rPr>
          <w:rFonts w:ascii="Aptos" w:eastAsia="Times New Roman" w:hAnsi="Aptos"/>
          <w:b/>
          <w:noProof/>
          <w:color w:val="325483"/>
        </w:rPr>
        <w:t>7. Cuando intervienen estas entidades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_Toc224733925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14:paraId="18B61810" w14:textId="46E4568A" w:rsidR="001A3584" w:rsidRDefault="001A3584">
      <w:pPr>
        <w:pStyle w:val="TDC2"/>
        <w:tabs>
          <w:tab w:val="right" w:leader="dot" w:pos="9628"/>
        </w:tabs>
        <w:rPr>
          <w:noProof/>
        </w:rPr>
      </w:pPr>
      <w:r w:rsidRPr="005E4BDB">
        <w:rPr>
          <w:rFonts w:ascii="Aptos" w:eastAsia="Times New Roman" w:hAnsi="Aptos"/>
          <w:b/>
          <w:noProof/>
          <w:color w:val="325483"/>
        </w:rPr>
        <w:t>8. Diccionario por entidad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_Toc224733926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14:paraId="1CC5D3B0" w14:textId="56FBF575" w:rsidR="001A3584" w:rsidRDefault="001A3584">
      <w:pPr>
        <w:pStyle w:val="TDC3"/>
        <w:tabs>
          <w:tab w:val="right" w:leader="dot" w:pos="9628"/>
        </w:tabs>
        <w:rPr>
          <w:noProof/>
        </w:rPr>
      </w:pPr>
      <w:r w:rsidRPr="005E4BDB">
        <w:rPr>
          <w:rFonts w:ascii="Aptos" w:eastAsia="Times New Roman" w:hAnsi="Aptos"/>
          <w:b/>
          <w:noProof/>
          <w:color w:val="8D648C"/>
        </w:rPr>
        <w:t>auditoria.logs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_Toc224733927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14:paraId="6C56D16A" w14:textId="11F0FDD1" w:rsidR="001A3584" w:rsidRPr="00AB720C" w:rsidRDefault="001A3584">
      <w:pPr>
        <w:pStyle w:val="TDC3"/>
        <w:tabs>
          <w:tab w:val="right" w:leader="dot" w:pos="9628"/>
        </w:tabs>
        <w:rPr>
          <w:noProof/>
          <w:lang w:val="fr-FR"/>
        </w:rPr>
      </w:pPr>
      <w:r w:rsidRPr="00AB720C">
        <w:rPr>
          <w:rFonts w:ascii="Aptos" w:eastAsia="Times New Roman" w:hAnsi="Aptos"/>
          <w:b/>
          <w:noProof/>
          <w:color w:val="8D648C"/>
          <w:lang w:val="fr-FR"/>
        </w:rPr>
        <w:t>public.audit_access_grants</w:t>
      </w:r>
      <w:r w:rsidRPr="00AB720C">
        <w:rPr>
          <w:noProof/>
          <w:lang w:val="fr-FR"/>
        </w:rPr>
        <w:tab/>
      </w:r>
      <w:r>
        <w:rPr>
          <w:noProof/>
        </w:rPr>
        <w:fldChar w:fldCharType="begin"/>
      </w:r>
      <w:r w:rsidRPr="00AB720C">
        <w:rPr>
          <w:noProof/>
          <w:lang w:val="fr-FR"/>
        </w:rPr>
        <w:instrText xml:space="preserve"> PAGEREF _Toc224733928 \h </w:instrText>
      </w:r>
      <w:r>
        <w:rPr>
          <w:noProof/>
        </w:rPr>
      </w:r>
      <w:r>
        <w:rPr>
          <w:noProof/>
        </w:rPr>
        <w:fldChar w:fldCharType="separate"/>
      </w:r>
      <w:r w:rsidRPr="00AB720C">
        <w:rPr>
          <w:noProof/>
          <w:lang w:val="fr-FR"/>
        </w:rPr>
        <w:t>25</w:t>
      </w:r>
      <w:r>
        <w:rPr>
          <w:noProof/>
        </w:rPr>
        <w:fldChar w:fldCharType="end"/>
      </w:r>
    </w:p>
    <w:p w14:paraId="59ACBE7A" w14:textId="487B6435" w:rsidR="001A3584" w:rsidRPr="00AB720C" w:rsidRDefault="001A3584">
      <w:pPr>
        <w:pStyle w:val="TDC3"/>
        <w:tabs>
          <w:tab w:val="right" w:leader="dot" w:pos="9628"/>
        </w:tabs>
        <w:rPr>
          <w:noProof/>
          <w:lang w:val="fr-FR"/>
        </w:rPr>
      </w:pPr>
      <w:r w:rsidRPr="00AB720C">
        <w:rPr>
          <w:rFonts w:ascii="Aptos" w:eastAsia="Times New Roman" w:hAnsi="Aptos"/>
          <w:b/>
          <w:noProof/>
          <w:color w:val="8D648C"/>
          <w:lang w:val="fr-FR"/>
        </w:rPr>
        <w:t>public.audit_documents</w:t>
      </w:r>
      <w:r w:rsidRPr="00AB720C">
        <w:rPr>
          <w:noProof/>
          <w:lang w:val="fr-FR"/>
        </w:rPr>
        <w:tab/>
      </w:r>
      <w:r>
        <w:rPr>
          <w:noProof/>
        </w:rPr>
        <w:fldChar w:fldCharType="begin"/>
      </w:r>
      <w:r w:rsidRPr="00AB720C">
        <w:rPr>
          <w:noProof/>
          <w:lang w:val="fr-FR"/>
        </w:rPr>
        <w:instrText xml:space="preserve"> PAGEREF _Toc224733929 \h </w:instrText>
      </w:r>
      <w:r>
        <w:rPr>
          <w:noProof/>
        </w:rPr>
      </w:r>
      <w:r>
        <w:rPr>
          <w:noProof/>
        </w:rPr>
        <w:fldChar w:fldCharType="separate"/>
      </w:r>
      <w:r w:rsidRPr="00AB720C">
        <w:rPr>
          <w:noProof/>
          <w:lang w:val="fr-FR"/>
        </w:rPr>
        <w:t>26</w:t>
      </w:r>
      <w:r>
        <w:rPr>
          <w:noProof/>
        </w:rPr>
        <w:fldChar w:fldCharType="end"/>
      </w:r>
    </w:p>
    <w:p w14:paraId="5314289C" w14:textId="27361938" w:rsidR="001A3584" w:rsidRPr="00AB720C" w:rsidRDefault="001A3584">
      <w:pPr>
        <w:pStyle w:val="TDC3"/>
        <w:tabs>
          <w:tab w:val="right" w:leader="dot" w:pos="9628"/>
        </w:tabs>
        <w:rPr>
          <w:noProof/>
          <w:lang w:val="en-US"/>
        </w:rPr>
      </w:pPr>
      <w:r w:rsidRPr="00AB720C">
        <w:rPr>
          <w:rFonts w:ascii="Aptos" w:eastAsia="Times New Roman" w:hAnsi="Aptos"/>
          <w:b/>
          <w:noProof/>
          <w:color w:val="8D648C"/>
          <w:lang w:val="en-US"/>
        </w:rPr>
        <w:t>public.audit_sections</w:t>
      </w:r>
      <w:r w:rsidRPr="00AB720C">
        <w:rPr>
          <w:noProof/>
          <w:lang w:val="en-US"/>
        </w:rPr>
        <w:tab/>
      </w:r>
      <w:r>
        <w:rPr>
          <w:noProof/>
        </w:rPr>
        <w:fldChar w:fldCharType="begin"/>
      </w:r>
      <w:r w:rsidRPr="00AB720C">
        <w:rPr>
          <w:noProof/>
          <w:lang w:val="en-US"/>
        </w:rPr>
        <w:instrText xml:space="preserve"> PAGEREF _Toc224733930 \h </w:instrText>
      </w:r>
      <w:r>
        <w:rPr>
          <w:noProof/>
        </w:rPr>
      </w:r>
      <w:r>
        <w:rPr>
          <w:noProof/>
        </w:rPr>
        <w:fldChar w:fldCharType="separate"/>
      </w:r>
      <w:r w:rsidRPr="00AB720C">
        <w:rPr>
          <w:noProof/>
          <w:lang w:val="en-US"/>
        </w:rPr>
        <w:t>27</w:t>
      </w:r>
      <w:r>
        <w:rPr>
          <w:noProof/>
        </w:rPr>
        <w:fldChar w:fldCharType="end"/>
      </w:r>
    </w:p>
    <w:p w14:paraId="4766BDCA" w14:textId="758176B3" w:rsidR="001A3584" w:rsidRPr="00AB720C" w:rsidRDefault="001A3584">
      <w:pPr>
        <w:pStyle w:val="TDC3"/>
        <w:tabs>
          <w:tab w:val="right" w:leader="dot" w:pos="9628"/>
        </w:tabs>
        <w:rPr>
          <w:noProof/>
          <w:lang w:val="en-US"/>
        </w:rPr>
      </w:pPr>
      <w:r w:rsidRPr="00AB720C">
        <w:rPr>
          <w:rFonts w:ascii="Aptos" w:eastAsia="Times New Roman" w:hAnsi="Aptos"/>
          <w:b/>
          <w:noProof/>
          <w:color w:val="8D648C"/>
          <w:lang w:val="en-US"/>
        </w:rPr>
        <w:t>public.audit_settings</w:t>
      </w:r>
      <w:r w:rsidRPr="00AB720C">
        <w:rPr>
          <w:noProof/>
          <w:lang w:val="en-US"/>
        </w:rPr>
        <w:tab/>
      </w:r>
      <w:r>
        <w:rPr>
          <w:noProof/>
        </w:rPr>
        <w:fldChar w:fldCharType="begin"/>
      </w:r>
      <w:r w:rsidRPr="00AB720C">
        <w:rPr>
          <w:noProof/>
          <w:lang w:val="en-US"/>
        </w:rPr>
        <w:instrText xml:space="preserve"> PAGEREF _Toc224733931 \h </w:instrText>
      </w:r>
      <w:r>
        <w:rPr>
          <w:noProof/>
        </w:rPr>
      </w:r>
      <w:r>
        <w:rPr>
          <w:noProof/>
        </w:rPr>
        <w:fldChar w:fldCharType="separate"/>
      </w:r>
      <w:r w:rsidRPr="00AB720C">
        <w:rPr>
          <w:noProof/>
          <w:lang w:val="en-US"/>
        </w:rPr>
        <w:t>28</w:t>
      </w:r>
      <w:r>
        <w:rPr>
          <w:noProof/>
        </w:rPr>
        <w:fldChar w:fldCharType="end"/>
      </w:r>
    </w:p>
    <w:p w14:paraId="4B8BD569" w14:textId="3EAF23B4" w:rsidR="001A3584" w:rsidRPr="00AB720C" w:rsidRDefault="001A3584">
      <w:pPr>
        <w:pStyle w:val="TDC3"/>
        <w:tabs>
          <w:tab w:val="right" w:leader="dot" w:pos="9628"/>
        </w:tabs>
        <w:rPr>
          <w:noProof/>
          <w:lang w:val="en-US"/>
        </w:rPr>
      </w:pPr>
      <w:r w:rsidRPr="00AB720C">
        <w:rPr>
          <w:rFonts w:ascii="Aptos" w:eastAsia="Times New Roman" w:hAnsi="Aptos"/>
          <w:b/>
          <w:noProof/>
          <w:color w:val="8D648C"/>
          <w:lang w:val="en-US"/>
        </w:rPr>
        <w:t>public.departments</w:t>
      </w:r>
      <w:r w:rsidRPr="00AB720C">
        <w:rPr>
          <w:noProof/>
          <w:lang w:val="en-US"/>
        </w:rPr>
        <w:tab/>
      </w:r>
      <w:r>
        <w:rPr>
          <w:noProof/>
        </w:rPr>
        <w:fldChar w:fldCharType="begin"/>
      </w:r>
      <w:r w:rsidRPr="00AB720C">
        <w:rPr>
          <w:noProof/>
          <w:lang w:val="en-US"/>
        </w:rPr>
        <w:instrText xml:space="preserve"> PAGEREF _Toc224733932 \h </w:instrText>
      </w:r>
      <w:r>
        <w:rPr>
          <w:noProof/>
        </w:rPr>
      </w:r>
      <w:r>
        <w:rPr>
          <w:noProof/>
        </w:rPr>
        <w:fldChar w:fldCharType="separate"/>
      </w:r>
      <w:r w:rsidRPr="00AB720C">
        <w:rPr>
          <w:noProof/>
          <w:lang w:val="en-US"/>
        </w:rPr>
        <w:t>29</w:t>
      </w:r>
      <w:r>
        <w:rPr>
          <w:noProof/>
        </w:rPr>
        <w:fldChar w:fldCharType="end"/>
      </w:r>
    </w:p>
    <w:p w14:paraId="4E86ED9E" w14:textId="031F0347" w:rsidR="001A3584" w:rsidRPr="00AB720C" w:rsidRDefault="001A3584">
      <w:pPr>
        <w:pStyle w:val="TDC3"/>
        <w:tabs>
          <w:tab w:val="right" w:leader="dot" w:pos="9628"/>
        </w:tabs>
        <w:rPr>
          <w:noProof/>
          <w:lang w:val="fr-FR"/>
        </w:rPr>
      </w:pPr>
      <w:r w:rsidRPr="00AB720C">
        <w:rPr>
          <w:rFonts w:ascii="Aptos" w:eastAsia="Times New Roman" w:hAnsi="Aptos"/>
          <w:b/>
          <w:noProof/>
          <w:color w:val="8D648C"/>
          <w:lang w:val="fr-FR"/>
        </w:rPr>
        <w:t>public.document_hashes</w:t>
      </w:r>
      <w:r w:rsidRPr="00AB720C">
        <w:rPr>
          <w:noProof/>
          <w:lang w:val="fr-FR"/>
        </w:rPr>
        <w:tab/>
      </w:r>
      <w:r>
        <w:rPr>
          <w:noProof/>
        </w:rPr>
        <w:fldChar w:fldCharType="begin"/>
      </w:r>
      <w:r w:rsidRPr="00AB720C">
        <w:rPr>
          <w:noProof/>
          <w:lang w:val="fr-FR"/>
        </w:rPr>
        <w:instrText xml:space="preserve"> PAGEREF _Toc224733933 \h </w:instrText>
      </w:r>
      <w:r>
        <w:rPr>
          <w:noProof/>
        </w:rPr>
      </w:r>
      <w:r>
        <w:rPr>
          <w:noProof/>
        </w:rPr>
        <w:fldChar w:fldCharType="separate"/>
      </w:r>
      <w:r w:rsidRPr="00AB720C">
        <w:rPr>
          <w:noProof/>
          <w:lang w:val="fr-FR"/>
        </w:rPr>
        <w:t>29</w:t>
      </w:r>
      <w:r>
        <w:rPr>
          <w:noProof/>
        </w:rPr>
        <w:fldChar w:fldCharType="end"/>
      </w:r>
    </w:p>
    <w:p w14:paraId="2956A363" w14:textId="7D6E315C" w:rsidR="001A3584" w:rsidRPr="00AB720C" w:rsidRDefault="001A3584">
      <w:pPr>
        <w:pStyle w:val="TDC3"/>
        <w:tabs>
          <w:tab w:val="right" w:leader="dot" w:pos="9628"/>
        </w:tabs>
        <w:rPr>
          <w:noProof/>
          <w:lang w:val="fr-FR"/>
        </w:rPr>
      </w:pPr>
      <w:r w:rsidRPr="00AB720C">
        <w:rPr>
          <w:rFonts w:ascii="Aptos" w:eastAsia="Times New Roman" w:hAnsi="Aptos"/>
          <w:b/>
          <w:noProof/>
          <w:color w:val="8D648C"/>
          <w:lang w:val="fr-FR"/>
        </w:rPr>
        <w:t>public.document_qr_codes</w:t>
      </w:r>
      <w:r w:rsidRPr="00AB720C">
        <w:rPr>
          <w:noProof/>
          <w:lang w:val="fr-FR"/>
        </w:rPr>
        <w:tab/>
      </w:r>
      <w:r>
        <w:rPr>
          <w:noProof/>
        </w:rPr>
        <w:fldChar w:fldCharType="begin"/>
      </w:r>
      <w:r w:rsidRPr="00AB720C">
        <w:rPr>
          <w:noProof/>
          <w:lang w:val="fr-FR"/>
        </w:rPr>
        <w:instrText xml:space="preserve"> PAGEREF _Toc224733934 \h </w:instrText>
      </w:r>
      <w:r>
        <w:rPr>
          <w:noProof/>
        </w:rPr>
      </w:r>
      <w:r>
        <w:rPr>
          <w:noProof/>
        </w:rPr>
        <w:fldChar w:fldCharType="separate"/>
      </w:r>
      <w:r w:rsidRPr="00AB720C">
        <w:rPr>
          <w:noProof/>
          <w:lang w:val="fr-FR"/>
        </w:rPr>
        <w:t>30</w:t>
      </w:r>
      <w:r>
        <w:rPr>
          <w:noProof/>
        </w:rPr>
        <w:fldChar w:fldCharType="end"/>
      </w:r>
    </w:p>
    <w:p w14:paraId="7BC6D066" w14:textId="52BAA60C" w:rsidR="001A3584" w:rsidRPr="00AB720C" w:rsidRDefault="001A3584">
      <w:pPr>
        <w:pStyle w:val="TDC3"/>
        <w:tabs>
          <w:tab w:val="right" w:leader="dot" w:pos="9628"/>
        </w:tabs>
        <w:rPr>
          <w:noProof/>
          <w:lang w:val="fr-FR"/>
        </w:rPr>
      </w:pPr>
      <w:r w:rsidRPr="00AB720C">
        <w:rPr>
          <w:rFonts w:ascii="Aptos" w:eastAsia="Times New Roman" w:hAnsi="Aptos"/>
          <w:b/>
          <w:noProof/>
          <w:color w:val="8D648C"/>
          <w:lang w:val="fr-FR"/>
        </w:rPr>
        <w:t>public.document_seals</w:t>
      </w:r>
      <w:r w:rsidRPr="00AB720C">
        <w:rPr>
          <w:noProof/>
          <w:lang w:val="fr-FR"/>
        </w:rPr>
        <w:tab/>
      </w:r>
      <w:r>
        <w:rPr>
          <w:noProof/>
        </w:rPr>
        <w:fldChar w:fldCharType="begin"/>
      </w:r>
      <w:r w:rsidRPr="00AB720C">
        <w:rPr>
          <w:noProof/>
          <w:lang w:val="fr-FR"/>
        </w:rPr>
        <w:instrText xml:space="preserve"> PAGEREF _Toc224733935 \h </w:instrText>
      </w:r>
      <w:r>
        <w:rPr>
          <w:noProof/>
        </w:rPr>
      </w:r>
      <w:r>
        <w:rPr>
          <w:noProof/>
        </w:rPr>
        <w:fldChar w:fldCharType="separate"/>
      </w:r>
      <w:r w:rsidRPr="00AB720C">
        <w:rPr>
          <w:noProof/>
          <w:lang w:val="fr-FR"/>
        </w:rPr>
        <w:t>31</w:t>
      </w:r>
      <w:r>
        <w:rPr>
          <w:noProof/>
        </w:rPr>
        <w:fldChar w:fldCharType="end"/>
      </w:r>
    </w:p>
    <w:p w14:paraId="1535C52E" w14:textId="366A429B" w:rsidR="001A3584" w:rsidRPr="00AB720C" w:rsidRDefault="001A3584">
      <w:pPr>
        <w:pStyle w:val="TDC3"/>
        <w:tabs>
          <w:tab w:val="right" w:leader="dot" w:pos="9628"/>
        </w:tabs>
        <w:rPr>
          <w:noProof/>
          <w:lang w:val="fr-FR"/>
        </w:rPr>
      </w:pPr>
      <w:r w:rsidRPr="00AB720C">
        <w:rPr>
          <w:rFonts w:ascii="Aptos" w:eastAsia="Times New Roman" w:hAnsi="Aptos"/>
          <w:b/>
          <w:noProof/>
          <w:color w:val="8D648C"/>
          <w:lang w:val="fr-FR"/>
        </w:rPr>
        <w:t>public.document_signature_logs</w:t>
      </w:r>
      <w:r w:rsidRPr="00AB720C">
        <w:rPr>
          <w:noProof/>
          <w:lang w:val="fr-FR"/>
        </w:rPr>
        <w:tab/>
      </w:r>
      <w:r>
        <w:rPr>
          <w:noProof/>
        </w:rPr>
        <w:fldChar w:fldCharType="begin"/>
      </w:r>
      <w:r w:rsidRPr="00AB720C">
        <w:rPr>
          <w:noProof/>
          <w:lang w:val="fr-FR"/>
        </w:rPr>
        <w:instrText xml:space="preserve"> PAGEREF _Toc224733936 \h </w:instrText>
      </w:r>
      <w:r>
        <w:rPr>
          <w:noProof/>
        </w:rPr>
      </w:r>
      <w:r>
        <w:rPr>
          <w:noProof/>
        </w:rPr>
        <w:fldChar w:fldCharType="separate"/>
      </w:r>
      <w:r w:rsidRPr="00AB720C">
        <w:rPr>
          <w:noProof/>
          <w:lang w:val="fr-FR"/>
        </w:rPr>
        <w:t>32</w:t>
      </w:r>
      <w:r>
        <w:rPr>
          <w:noProof/>
        </w:rPr>
        <w:fldChar w:fldCharType="end"/>
      </w:r>
    </w:p>
    <w:p w14:paraId="4ADA2D62" w14:textId="3C227B6B" w:rsidR="001A3584" w:rsidRPr="00AB720C" w:rsidRDefault="001A3584">
      <w:pPr>
        <w:pStyle w:val="TDC3"/>
        <w:tabs>
          <w:tab w:val="right" w:leader="dot" w:pos="9628"/>
        </w:tabs>
        <w:rPr>
          <w:noProof/>
          <w:lang w:val="fr-FR"/>
        </w:rPr>
      </w:pPr>
      <w:r w:rsidRPr="00AB720C">
        <w:rPr>
          <w:rFonts w:ascii="Aptos" w:eastAsia="Times New Roman" w:hAnsi="Aptos"/>
          <w:b/>
          <w:noProof/>
          <w:color w:val="8D648C"/>
          <w:lang w:val="fr-FR"/>
        </w:rPr>
        <w:t>public.document_signatures_advanced</w:t>
      </w:r>
      <w:r w:rsidRPr="00AB720C">
        <w:rPr>
          <w:noProof/>
          <w:lang w:val="fr-FR"/>
        </w:rPr>
        <w:tab/>
      </w:r>
      <w:r>
        <w:rPr>
          <w:noProof/>
        </w:rPr>
        <w:fldChar w:fldCharType="begin"/>
      </w:r>
      <w:r w:rsidRPr="00AB720C">
        <w:rPr>
          <w:noProof/>
          <w:lang w:val="fr-FR"/>
        </w:rPr>
        <w:instrText xml:space="preserve"> PAGEREF _Toc224733937 \h </w:instrText>
      </w:r>
      <w:r>
        <w:rPr>
          <w:noProof/>
        </w:rPr>
      </w:r>
      <w:r>
        <w:rPr>
          <w:noProof/>
        </w:rPr>
        <w:fldChar w:fldCharType="separate"/>
      </w:r>
      <w:r w:rsidRPr="00AB720C">
        <w:rPr>
          <w:noProof/>
          <w:lang w:val="fr-FR"/>
        </w:rPr>
        <w:t>33</w:t>
      </w:r>
      <w:r>
        <w:rPr>
          <w:noProof/>
        </w:rPr>
        <w:fldChar w:fldCharType="end"/>
      </w:r>
    </w:p>
    <w:p w14:paraId="2F0BE0DE" w14:textId="2CC67F4D" w:rsidR="001A3584" w:rsidRPr="00AB720C" w:rsidRDefault="001A3584">
      <w:pPr>
        <w:pStyle w:val="TDC3"/>
        <w:tabs>
          <w:tab w:val="right" w:leader="dot" w:pos="9628"/>
        </w:tabs>
        <w:rPr>
          <w:noProof/>
          <w:lang w:val="fr-FR"/>
        </w:rPr>
      </w:pPr>
      <w:r w:rsidRPr="00AB720C">
        <w:rPr>
          <w:rFonts w:ascii="Aptos" w:eastAsia="Times New Roman" w:hAnsi="Aptos"/>
          <w:b/>
          <w:noProof/>
          <w:color w:val="8D648C"/>
          <w:lang w:val="fr-FR"/>
        </w:rPr>
        <w:lastRenderedPageBreak/>
        <w:t>public.document_verification_info</w:t>
      </w:r>
      <w:r w:rsidRPr="00AB720C">
        <w:rPr>
          <w:noProof/>
          <w:lang w:val="fr-FR"/>
        </w:rPr>
        <w:tab/>
      </w:r>
      <w:r>
        <w:rPr>
          <w:noProof/>
        </w:rPr>
        <w:fldChar w:fldCharType="begin"/>
      </w:r>
      <w:r w:rsidRPr="00AB720C">
        <w:rPr>
          <w:noProof/>
          <w:lang w:val="fr-FR"/>
        </w:rPr>
        <w:instrText xml:space="preserve"> PAGEREF _Toc224733938 \h </w:instrText>
      </w:r>
      <w:r>
        <w:rPr>
          <w:noProof/>
        </w:rPr>
      </w:r>
      <w:r>
        <w:rPr>
          <w:noProof/>
        </w:rPr>
        <w:fldChar w:fldCharType="separate"/>
      </w:r>
      <w:r w:rsidRPr="00AB720C">
        <w:rPr>
          <w:noProof/>
          <w:lang w:val="fr-FR"/>
        </w:rPr>
        <w:t>35</w:t>
      </w:r>
      <w:r>
        <w:rPr>
          <w:noProof/>
        </w:rPr>
        <w:fldChar w:fldCharType="end"/>
      </w:r>
    </w:p>
    <w:p w14:paraId="75BE7D6F" w14:textId="06650A97" w:rsidR="001A3584" w:rsidRPr="00AB720C" w:rsidRDefault="001A3584">
      <w:pPr>
        <w:pStyle w:val="TDC3"/>
        <w:tabs>
          <w:tab w:val="right" w:leader="dot" w:pos="9628"/>
        </w:tabs>
        <w:rPr>
          <w:noProof/>
          <w:lang w:val="fr-FR"/>
        </w:rPr>
      </w:pPr>
      <w:r w:rsidRPr="00AB720C">
        <w:rPr>
          <w:rFonts w:ascii="Aptos" w:eastAsia="Times New Roman" w:hAnsi="Aptos"/>
          <w:b/>
          <w:noProof/>
          <w:color w:val="8D648C"/>
          <w:lang w:val="fr-FR"/>
        </w:rPr>
        <w:t>public.documents</w:t>
      </w:r>
      <w:r w:rsidRPr="00AB720C">
        <w:rPr>
          <w:noProof/>
          <w:lang w:val="fr-FR"/>
        </w:rPr>
        <w:tab/>
      </w:r>
      <w:r>
        <w:rPr>
          <w:noProof/>
        </w:rPr>
        <w:fldChar w:fldCharType="begin"/>
      </w:r>
      <w:r w:rsidRPr="00AB720C">
        <w:rPr>
          <w:noProof/>
          <w:lang w:val="fr-FR"/>
        </w:rPr>
        <w:instrText xml:space="preserve"> PAGEREF _Toc224733939 \h </w:instrText>
      </w:r>
      <w:r>
        <w:rPr>
          <w:noProof/>
        </w:rPr>
      </w:r>
      <w:r>
        <w:rPr>
          <w:noProof/>
        </w:rPr>
        <w:fldChar w:fldCharType="separate"/>
      </w:r>
      <w:r w:rsidRPr="00AB720C">
        <w:rPr>
          <w:noProof/>
          <w:lang w:val="fr-FR"/>
        </w:rPr>
        <w:t>36</w:t>
      </w:r>
      <w:r>
        <w:rPr>
          <w:noProof/>
        </w:rPr>
        <w:fldChar w:fldCharType="end"/>
      </w:r>
    </w:p>
    <w:p w14:paraId="27DF14E5" w14:textId="4BB5EEAD" w:rsidR="001A3584" w:rsidRPr="00AB720C" w:rsidRDefault="001A3584">
      <w:pPr>
        <w:pStyle w:val="TDC3"/>
        <w:tabs>
          <w:tab w:val="right" w:leader="dot" w:pos="9628"/>
        </w:tabs>
        <w:rPr>
          <w:noProof/>
          <w:lang w:val="fr-FR"/>
        </w:rPr>
      </w:pPr>
      <w:r w:rsidRPr="00AB720C">
        <w:rPr>
          <w:rFonts w:ascii="Aptos" w:eastAsia="Times New Roman" w:hAnsi="Aptos"/>
          <w:b/>
          <w:noProof/>
          <w:color w:val="8D648C"/>
          <w:lang w:val="fr-FR"/>
        </w:rPr>
        <w:t>public.notifications</w:t>
      </w:r>
      <w:r w:rsidRPr="00AB720C">
        <w:rPr>
          <w:noProof/>
          <w:lang w:val="fr-FR"/>
        </w:rPr>
        <w:tab/>
      </w:r>
      <w:r>
        <w:rPr>
          <w:noProof/>
        </w:rPr>
        <w:fldChar w:fldCharType="begin"/>
      </w:r>
      <w:r w:rsidRPr="00AB720C">
        <w:rPr>
          <w:noProof/>
          <w:lang w:val="fr-FR"/>
        </w:rPr>
        <w:instrText xml:space="preserve"> PAGEREF _Toc224733940 \h </w:instrText>
      </w:r>
      <w:r>
        <w:rPr>
          <w:noProof/>
        </w:rPr>
      </w:r>
      <w:r>
        <w:rPr>
          <w:noProof/>
        </w:rPr>
        <w:fldChar w:fldCharType="separate"/>
      </w:r>
      <w:r w:rsidRPr="00AB720C">
        <w:rPr>
          <w:noProof/>
          <w:lang w:val="fr-FR"/>
        </w:rPr>
        <w:t>37</w:t>
      </w:r>
      <w:r>
        <w:rPr>
          <w:noProof/>
        </w:rPr>
        <w:fldChar w:fldCharType="end"/>
      </w:r>
    </w:p>
    <w:p w14:paraId="34315B8D" w14:textId="0F31B1F9" w:rsidR="001A3584" w:rsidRPr="00AB720C" w:rsidRDefault="001A3584">
      <w:pPr>
        <w:pStyle w:val="TDC3"/>
        <w:tabs>
          <w:tab w:val="right" w:leader="dot" w:pos="9628"/>
        </w:tabs>
        <w:rPr>
          <w:noProof/>
          <w:lang w:val="fr-FR"/>
        </w:rPr>
      </w:pPr>
      <w:r w:rsidRPr="00AB720C">
        <w:rPr>
          <w:rFonts w:ascii="Aptos" w:eastAsia="Times New Roman" w:hAnsi="Aptos"/>
          <w:b/>
          <w:noProof/>
          <w:color w:val="8D648C"/>
          <w:lang w:val="fr-FR"/>
        </w:rPr>
        <w:t>public.request_approvals</w:t>
      </w:r>
      <w:r w:rsidRPr="00AB720C">
        <w:rPr>
          <w:noProof/>
          <w:lang w:val="fr-FR"/>
        </w:rPr>
        <w:tab/>
      </w:r>
      <w:r>
        <w:rPr>
          <w:noProof/>
        </w:rPr>
        <w:fldChar w:fldCharType="begin"/>
      </w:r>
      <w:r w:rsidRPr="00AB720C">
        <w:rPr>
          <w:noProof/>
          <w:lang w:val="fr-FR"/>
        </w:rPr>
        <w:instrText xml:space="preserve"> PAGEREF _Toc224733941 \h </w:instrText>
      </w:r>
      <w:r>
        <w:rPr>
          <w:noProof/>
        </w:rPr>
      </w:r>
      <w:r>
        <w:rPr>
          <w:noProof/>
        </w:rPr>
        <w:fldChar w:fldCharType="separate"/>
      </w:r>
      <w:r w:rsidRPr="00AB720C">
        <w:rPr>
          <w:noProof/>
          <w:lang w:val="fr-FR"/>
        </w:rPr>
        <w:t>38</w:t>
      </w:r>
      <w:r>
        <w:rPr>
          <w:noProof/>
        </w:rPr>
        <w:fldChar w:fldCharType="end"/>
      </w:r>
    </w:p>
    <w:p w14:paraId="6491F933" w14:textId="17561D4A" w:rsidR="001A3584" w:rsidRPr="00AB720C" w:rsidRDefault="001A3584">
      <w:pPr>
        <w:pStyle w:val="TDC3"/>
        <w:tabs>
          <w:tab w:val="right" w:leader="dot" w:pos="9628"/>
        </w:tabs>
        <w:rPr>
          <w:noProof/>
          <w:lang w:val="fr-FR"/>
        </w:rPr>
      </w:pPr>
      <w:r w:rsidRPr="00AB720C">
        <w:rPr>
          <w:rFonts w:ascii="Aptos" w:eastAsia="Times New Roman" w:hAnsi="Aptos"/>
          <w:b/>
          <w:noProof/>
          <w:color w:val="8D648C"/>
          <w:lang w:val="fr-FR"/>
        </w:rPr>
        <w:t>public.request_attachments</w:t>
      </w:r>
      <w:r w:rsidRPr="00AB720C">
        <w:rPr>
          <w:noProof/>
          <w:lang w:val="fr-FR"/>
        </w:rPr>
        <w:tab/>
      </w:r>
      <w:r>
        <w:rPr>
          <w:noProof/>
        </w:rPr>
        <w:fldChar w:fldCharType="begin"/>
      </w:r>
      <w:r w:rsidRPr="00AB720C">
        <w:rPr>
          <w:noProof/>
          <w:lang w:val="fr-FR"/>
        </w:rPr>
        <w:instrText xml:space="preserve"> PAGEREF _Toc224733942 \h </w:instrText>
      </w:r>
      <w:r>
        <w:rPr>
          <w:noProof/>
        </w:rPr>
      </w:r>
      <w:r>
        <w:rPr>
          <w:noProof/>
        </w:rPr>
        <w:fldChar w:fldCharType="separate"/>
      </w:r>
      <w:r w:rsidRPr="00AB720C">
        <w:rPr>
          <w:noProof/>
          <w:lang w:val="fr-FR"/>
        </w:rPr>
        <w:t>39</w:t>
      </w:r>
      <w:r>
        <w:rPr>
          <w:noProof/>
        </w:rPr>
        <w:fldChar w:fldCharType="end"/>
      </w:r>
    </w:p>
    <w:p w14:paraId="4F121695" w14:textId="05E2F507" w:rsidR="001A3584" w:rsidRPr="00AB720C" w:rsidRDefault="001A3584">
      <w:pPr>
        <w:pStyle w:val="TDC3"/>
        <w:tabs>
          <w:tab w:val="right" w:leader="dot" w:pos="9628"/>
        </w:tabs>
        <w:rPr>
          <w:noProof/>
          <w:lang w:val="fr-FR"/>
        </w:rPr>
      </w:pPr>
      <w:r w:rsidRPr="00AB720C">
        <w:rPr>
          <w:rFonts w:ascii="Aptos" w:eastAsia="Times New Roman" w:hAnsi="Aptos"/>
          <w:b/>
          <w:noProof/>
          <w:color w:val="8D648C"/>
          <w:lang w:val="fr-FR"/>
        </w:rPr>
        <w:t>public.request_types</w:t>
      </w:r>
      <w:r w:rsidRPr="00AB720C">
        <w:rPr>
          <w:noProof/>
          <w:lang w:val="fr-FR"/>
        </w:rPr>
        <w:tab/>
      </w:r>
      <w:r>
        <w:rPr>
          <w:noProof/>
        </w:rPr>
        <w:fldChar w:fldCharType="begin"/>
      </w:r>
      <w:r w:rsidRPr="00AB720C">
        <w:rPr>
          <w:noProof/>
          <w:lang w:val="fr-FR"/>
        </w:rPr>
        <w:instrText xml:space="preserve"> PAGEREF _Toc224733943 \h </w:instrText>
      </w:r>
      <w:r>
        <w:rPr>
          <w:noProof/>
        </w:rPr>
      </w:r>
      <w:r>
        <w:rPr>
          <w:noProof/>
        </w:rPr>
        <w:fldChar w:fldCharType="separate"/>
      </w:r>
      <w:r w:rsidRPr="00AB720C">
        <w:rPr>
          <w:noProof/>
          <w:lang w:val="fr-FR"/>
        </w:rPr>
        <w:t>40</w:t>
      </w:r>
      <w:r>
        <w:rPr>
          <w:noProof/>
        </w:rPr>
        <w:fldChar w:fldCharType="end"/>
      </w:r>
    </w:p>
    <w:p w14:paraId="03F9320B" w14:textId="72635134" w:rsidR="001A3584" w:rsidRPr="00AB720C" w:rsidRDefault="001A3584">
      <w:pPr>
        <w:pStyle w:val="TDC3"/>
        <w:tabs>
          <w:tab w:val="right" w:leader="dot" w:pos="9628"/>
        </w:tabs>
        <w:rPr>
          <w:noProof/>
          <w:lang w:val="fr-FR"/>
        </w:rPr>
      </w:pPr>
      <w:r w:rsidRPr="00AB720C">
        <w:rPr>
          <w:rFonts w:ascii="Aptos" w:eastAsia="Times New Roman" w:hAnsi="Aptos"/>
          <w:b/>
          <w:noProof/>
          <w:color w:val="8D648C"/>
          <w:lang w:val="fr-FR"/>
        </w:rPr>
        <w:t>public.request_versions</w:t>
      </w:r>
      <w:r w:rsidRPr="00AB720C">
        <w:rPr>
          <w:noProof/>
          <w:lang w:val="fr-FR"/>
        </w:rPr>
        <w:tab/>
      </w:r>
      <w:r>
        <w:rPr>
          <w:noProof/>
        </w:rPr>
        <w:fldChar w:fldCharType="begin"/>
      </w:r>
      <w:r w:rsidRPr="00AB720C">
        <w:rPr>
          <w:noProof/>
          <w:lang w:val="fr-FR"/>
        </w:rPr>
        <w:instrText xml:space="preserve"> PAGEREF _Toc224733944 \h </w:instrText>
      </w:r>
      <w:r>
        <w:rPr>
          <w:noProof/>
        </w:rPr>
      </w:r>
      <w:r>
        <w:rPr>
          <w:noProof/>
        </w:rPr>
        <w:fldChar w:fldCharType="separate"/>
      </w:r>
      <w:r w:rsidRPr="00AB720C">
        <w:rPr>
          <w:noProof/>
          <w:lang w:val="fr-FR"/>
        </w:rPr>
        <w:t>41</w:t>
      </w:r>
      <w:r>
        <w:rPr>
          <w:noProof/>
        </w:rPr>
        <w:fldChar w:fldCharType="end"/>
      </w:r>
    </w:p>
    <w:p w14:paraId="0A01704B" w14:textId="15323463" w:rsidR="001A3584" w:rsidRPr="00AB720C" w:rsidRDefault="001A3584">
      <w:pPr>
        <w:pStyle w:val="TDC3"/>
        <w:tabs>
          <w:tab w:val="right" w:leader="dot" w:pos="9628"/>
        </w:tabs>
        <w:rPr>
          <w:noProof/>
          <w:lang w:val="fr-FR"/>
        </w:rPr>
      </w:pPr>
      <w:r w:rsidRPr="00AB720C">
        <w:rPr>
          <w:rFonts w:ascii="Aptos" w:eastAsia="Times New Roman" w:hAnsi="Aptos"/>
          <w:b/>
          <w:noProof/>
          <w:color w:val="8D648C"/>
          <w:lang w:val="fr-FR"/>
        </w:rPr>
        <w:t>public.requests</w:t>
      </w:r>
      <w:r w:rsidRPr="00AB720C">
        <w:rPr>
          <w:noProof/>
          <w:lang w:val="fr-FR"/>
        </w:rPr>
        <w:tab/>
      </w:r>
      <w:r>
        <w:rPr>
          <w:noProof/>
        </w:rPr>
        <w:fldChar w:fldCharType="begin"/>
      </w:r>
      <w:r w:rsidRPr="00AB720C">
        <w:rPr>
          <w:noProof/>
          <w:lang w:val="fr-FR"/>
        </w:rPr>
        <w:instrText xml:space="preserve"> PAGEREF _Toc224733945 \h </w:instrText>
      </w:r>
      <w:r>
        <w:rPr>
          <w:noProof/>
        </w:rPr>
      </w:r>
      <w:r>
        <w:rPr>
          <w:noProof/>
        </w:rPr>
        <w:fldChar w:fldCharType="separate"/>
      </w:r>
      <w:r w:rsidRPr="00AB720C">
        <w:rPr>
          <w:noProof/>
          <w:lang w:val="fr-FR"/>
        </w:rPr>
        <w:t>41</w:t>
      </w:r>
      <w:r>
        <w:rPr>
          <w:noProof/>
        </w:rPr>
        <w:fldChar w:fldCharType="end"/>
      </w:r>
    </w:p>
    <w:p w14:paraId="743DABBC" w14:textId="0EE98FB2" w:rsidR="001A3584" w:rsidRPr="00AB720C" w:rsidRDefault="001A3584">
      <w:pPr>
        <w:pStyle w:val="TDC3"/>
        <w:tabs>
          <w:tab w:val="right" w:leader="dot" w:pos="9628"/>
        </w:tabs>
        <w:rPr>
          <w:noProof/>
          <w:lang w:val="fr-FR"/>
        </w:rPr>
      </w:pPr>
      <w:r w:rsidRPr="00AB720C">
        <w:rPr>
          <w:rFonts w:ascii="Aptos" w:eastAsia="Times New Roman" w:hAnsi="Aptos"/>
          <w:b/>
          <w:noProof/>
          <w:color w:val="8D648C"/>
          <w:lang w:val="fr-FR"/>
        </w:rPr>
        <w:t>public.user_attendance_records</w:t>
      </w:r>
      <w:r w:rsidRPr="00AB720C">
        <w:rPr>
          <w:noProof/>
          <w:lang w:val="fr-FR"/>
        </w:rPr>
        <w:tab/>
      </w:r>
      <w:r>
        <w:rPr>
          <w:noProof/>
        </w:rPr>
        <w:fldChar w:fldCharType="begin"/>
      </w:r>
      <w:r w:rsidRPr="00AB720C">
        <w:rPr>
          <w:noProof/>
          <w:lang w:val="fr-FR"/>
        </w:rPr>
        <w:instrText xml:space="preserve"> PAGEREF _Toc224733946 \h </w:instrText>
      </w:r>
      <w:r>
        <w:rPr>
          <w:noProof/>
        </w:rPr>
      </w:r>
      <w:r>
        <w:rPr>
          <w:noProof/>
        </w:rPr>
        <w:fldChar w:fldCharType="separate"/>
      </w:r>
      <w:r w:rsidRPr="00AB720C">
        <w:rPr>
          <w:noProof/>
          <w:lang w:val="fr-FR"/>
        </w:rPr>
        <w:t>43</w:t>
      </w:r>
      <w:r>
        <w:rPr>
          <w:noProof/>
        </w:rPr>
        <w:fldChar w:fldCharType="end"/>
      </w:r>
    </w:p>
    <w:p w14:paraId="7CF237DD" w14:textId="260478B5" w:rsidR="001A3584" w:rsidRPr="00AB720C" w:rsidRDefault="001A3584">
      <w:pPr>
        <w:pStyle w:val="TDC3"/>
        <w:tabs>
          <w:tab w:val="right" w:leader="dot" w:pos="9628"/>
        </w:tabs>
        <w:rPr>
          <w:noProof/>
          <w:lang w:val="fr-FR"/>
        </w:rPr>
      </w:pPr>
      <w:r w:rsidRPr="00AB720C">
        <w:rPr>
          <w:rFonts w:ascii="Aptos" w:eastAsia="Times New Roman" w:hAnsi="Aptos"/>
          <w:b/>
          <w:noProof/>
          <w:color w:val="8D648C"/>
          <w:lang w:val="fr-FR"/>
        </w:rPr>
        <w:t>public.user_lopdp_consents</w:t>
      </w:r>
      <w:r w:rsidRPr="00AB720C">
        <w:rPr>
          <w:noProof/>
          <w:lang w:val="fr-FR"/>
        </w:rPr>
        <w:tab/>
      </w:r>
      <w:r>
        <w:rPr>
          <w:noProof/>
        </w:rPr>
        <w:fldChar w:fldCharType="begin"/>
      </w:r>
      <w:r w:rsidRPr="00AB720C">
        <w:rPr>
          <w:noProof/>
          <w:lang w:val="fr-FR"/>
        </w:rPr>
        <w:instrText xml:space="preserve"> PAGEREF _Toc224733947 \h </w:instrText>
      </w:r>
      <w:r>
        <w:rPr>
          <w:noProof/>
        </w:rPr>
      </w:r>
      <w:r>
        <w:rPr>
          <w:noProof/>
        </w:rPr>
        <w:fldChar w:fldCharType="separate"/>
      </w:r>
      <w:r w:rsidRPr="00AB720C">
        <w:rPr>
          <w:noProof/>
          <w:lang w:val="fr-FR"/>
        </w:rPr>
        <w:t>46</w:t>
      </w:r>
      <w:r>
        <w:rPr>
          <w:noProof/>
        </w:rPr>
        <w:fldChar w:fldCharType="end"/>
      </w:r>
    </w:p>
    <w:p w14:paraId="73562121" w14:textId="14913337" w:rsidR="001A3584" w:rsidRPr="00AB720C" w:rsidRDefault="001A3584">
      <w:pPr>
        <w:pStyle w:val="TDC3"/>
        <w:tabs>
          <w:tab w:val="right" w:leader="dot" w:pos="9628"/>
        </w:tabs>
        <w:rPr>
          <w:noProof/>
          <w:lang w:val="fr-FR"/>
        </w:rPr>
      </w:pPr>
      <w:r w:rsidRPr="00AB720C">
        <w:rPr>
          <w:rFonts w:ascii="Aptos" w:eastAsia="Times New Roman" w:hAnsi="Aptos"/>
          <w:b/>
          <w:noProof/>
          <w:color w:val="8D648C"/>
          <w:lang w:val="fr-FR"/>
        </w:rPr>
        <w:t>public.user_profile</w:t>
      </w:r>
      <w:r w:rsidRPr="00AB720C">
        <w:rPr>
          <w:noProof/>
          <w:lang w:val="fr-FR"/>
        </w:rPr>
        <w:tab/>
      </w:r>
      <w:r>
        <w:rPr>
          <w:noProof/>
        </w:rPr>
        <w:fldChar w:fldCharType="begin"/>
      </w:r>
      <w:r w:rsidRPr="00AB720C">
        <w:rPr>
          <w:noProof/>
          <w:lang w:val="fr-FR"/>
        </w:rPr>
        <w:instrText xml:space="preserve"> PAGEREF _Toc224733948 \h </w:instrText>
      </w:r>
      <w:r>
        <w:rPr>
          <w:noProof/>
        </w:rPr>
      </w:r>
      <w:r>
        <w:rPr>
          <w:noProof/>
        </w:rPr>
        <w:fldChar w:fldCharType="separate"/>
      </w:r>
      <w:r w:rsidRPr="00AB720C">
        <w:rPr>
          <w:noProof/>
          <w:lang w:val="fr-FR"/>
        </w:rPr>
        <w:t>47</w:t>
      </w:r>
      <w:r>
        <w:rPr>
          <w:noProof/>
        </w:rPr>
        <w:fldChar w:fldCharType="end"/>
      </w:r>
    </w:p>
    <w:p w14:paraId="4A41D4F7" w14:textId="73758EAE" w:rsidR="001A3584" w:rsidRPr="00AB720C" w:rsidRDefault="001A3584">
      <w:pPr>
        <w:pStyle w:val="TDC3"/>
        <w:tabs>
          <w:tab w:val="right" w:leader="dot" w:pos="9628"/>
        </w:tabs>
        <w:rPr>
          <w:noProof/>
          <w:lang w:val="fr-FR"/>
        </w:rPr>
      </w:pPr>
      <w:r w:rsidRPr="00AB720C">
        <w:rPr>
          <w:rFonts w:ascii="Aptos" w:eastAsia="Times New Roman" w:hAnsi="Aptos"/>
          <w:b/>
          <w:noProof/>
          <w:color w:val="8D648C"/>
          <w:lang w:val="fr-FR"/>
        </w:rPr>
        <w:t>public.user_sessions</w:t>
      </w:r>
      <w:r w:rsidRPr="00AB720C">
        <w:rPr>
          <w:noProof/>
          <w:lang w:val="fr-FR"/>
        </w:rPr>
        <w:tab/>
      </w:r>
      <w:r>
        <w:rPr>
          <w:noProof/>
        </w:rPr>
        <w:fldChar w:fldCharType="begin"/>
      </w:r>
      <w:r w:rsidRPr="00AB720C">
        <w:rPr>
          <w:noProof/>
          <w:lang w:val="fr-FR"/>
        </w:rPr>
        <w:instrText xml:space="preserve"> PAGEREF _Toc224733949 \h </w:instrText>
      </w:r>
      <w:r>
        <w:rPr>
          <w:noProof/>
        </w:rPr>
      </w:r>
      <w:r>
        <w:rPr>
          <w:noProof/>
        </w:rPr>
        <w:fldChar w:fldCharType="separate"/>
      </w:r>
      <w:r w:rsidRPr="00AB720C">
        <w:rPr>
          <w:noProof/>
          <w:lang w:val="fr-FR"/>
        </w:rPr>
        <w:t>47</w:t>
      </w:r>
      <w:r>
        <w:rPr>
          <w:noProof/>
        </w:rPr>
        <w:fldChar w:fldCharType="end"/>
      </w:r>
    </w:p>
    <w:p w14:paraId="5A93E9CF" w14:textId="28C4735D" w:rsidR="001A3584" w:rsidRPr="00AB720C" w:rsidRDefault="001A3584">
      <w:pPr>
        <w:pStyle w:val="TDC3"/>
        <w:tabs>
          <w:tab w:val="right" w:leader="dot" w:pos="9628"/>
        </w:tabs>
        <w:rPr>
          <w:noProof/>
          <w:lang w:val="fr-FR"/>
        </w:rPr>
      </w:pPr>
      <w:r w:rsidRPr="00AB720C">
        <w:rPr>
          <w:rFonts w:ascii="Aptos" w:eastAsia="Times New Roman" w:hAnsi="Aptos"/>
          <w:b/>
          <w:noProof/>
          <w:color w:val="8D648C"/>
          <w:lang w:val="fr-FR"/>
        </w:rPr>
        <w:t>public.users</w:t>
      </w:r>
      <w:r w:rsidRPr="00AB720C">
        <w:rPr>
          <w:noProof/>
          <w:lang w:val="fr-FR"/>
        </w:rPr>
        <w:tab/>
      </w:r>
      <w:r>
        <w:rPr>
          <w:noProof/>
        </w:rPr>
        <w:fldChar w:fldCharType="begin"/>
      </w:r>
      <w:r w:rsidRPr="00AB720C">
        <w:rPr>
          <w:noProof/>
          <w:lang w:val="fr-FR"/>
        </w:rPr>
        <w:instrText xml:space="preserve"> PAGEREF _Toc224733950 \h </w:instrText>
      </w:r>
      <w:r>
        <w:rPr>
          <w:noProof/>
        </w:rPr>
      </w:r>
      <w:r>
        <w:rPr>
          <w:noProof/>
        </w:rPr>
        <w:fldChar w:fldCharType="separate"/>
      </w:r>
      <w:r w:rsidRPr="00AB720C">
        <w:rPr>
          <w:noProof/>
          <w:lang w:val="fr-FR"/>
        </w:rPr>
        <w:t>48</w:t>
      </w:r>
      <w:r>
        <w:rPr>
          <w:noProof/>
        </w:rPr>
        <w:fldChar w:fldCharType="end"/>
      </w:r>
    </w:p>
    <w:p w14:paraId="777DA17B" w14:textId="410153AA" w:rsidR="001A3584" w:rsidRDefault="001A3584">
      <w:pPr>
        <w:pStyle w:val="TDC2"/>
        <w:tabs>
          <w:tab w:val="right" w:leader="dot" w:pos="9628"/>
        </w:tabs>
        <w:rPr>
          <w:noProof/>
        </w:rPr>
      </w:pPr>
      <w:r w:rsidRPr="005E4BDB">
        <w:rPr>
          <w:rFonts w:ascii="Aptos" w:eastAsia="Times New Roman" w:hAnsi="Aptos"/>
          <w:b/>
          <w:noProof/>
          <w:color w:val="325483"/>
        </w:rPr>
        <w:t>5. Hallazgos de consistencia código vs base real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_Toc224733951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50</w:t>
      </w:r>
      <w:r>
        <w:rPr>
          <w:noProof/>
        </w:rPr>
        <w:fldChar w:fldCharType="end"/>
      </w:r>
    </w:p>
    <w:p w14:paraId="29A8F27B" w14:textId="1BF7B722" w:rsidR="001A3584" w:rsidRDefault="001A3584">
      <w:pPr>
        <w:pStyle w:val="TDC1"/>
        <w:tabs>
          <w:tab w:val="right" w:leader="dot" w:pos="9628"/>
        </w:tabs>
        <w:rPr>
          <w:noProof/>
          <w:kern w:val="2"/>
          <w:sz w:val="24"/>
          <w:szCs w:val="24"/>
          <w:lang w:val="es-EC" w:eastAsia="es-EC"/>
          <w14:ligatures w14:val="standardContextual"/>
        </w:rPr>
      </w:pPr>
      <w:r w:rsidRPr="00AB720C">
        <w:rPr>
          <w:rFonts w:ascii="Aptos" w:eastAsia="Times New Roman" w:hAnsi="Aptos"/>
          <w:b/>
          <w:noProof/>
          <w:color w:val="325483"/>
          <w:lang w:val="es-EC"/>
        </w:rPr>
        <w:t>IQ - AREA 01 GOBIERNO, SEGURIDAD, CUMPLIMIENTO Y GESTION DOCUMENTAL</w:t>
      </w:r>
      <w:r w:rsidRPr="00AB720C">
        <w:rPr>
          <w:noProof/>
          <w:lang w:val="es-EC"/>
        </w:rPr>
        <w:tab/>
      </w:r>
      <w:r>
        <w:rPr>
          <w:noProof/>
        </w:rPr>
        <w:fldChar w:fldCharType="begin"/>
      </w:r>
      <w:r w:rsidRPr="00AB720C">
        <w:rPr>
          <w:noProof/>
          <w:lang w:val="es-EC"/>
        </w:rPr>
        <w:instrText xml:space="preserve"> PAGEREF _Toc224733952 \h </w:instrText>
      </w:r>
      <w:r>
        <w:rPr>
          <w:noProof/>
        </w:rPr>
      </w:r>
      <w:r>
        <w:rPr>
          <w:noProof/>
        </w:rPr>
        <w:fldChar w:fldCharType="separate"/>
      </w:r>
      <w:r w:rsidRPr="00AB720C">
        <w:rPr>
          <w:noProof/>
          <w:lang w:val="es-EC"/>
        </w:rPr>
        <w:t>50</w:t>
      </w:r>
      <w:r>
        <w:rPr>
          <w:noProof/>
        </w:rPr>
        <w:fldChar w:fldCharType="end"/>
      </w:r>
    </w:p>
    <w:p w14:paraId="516B29D5" w14:textId="7708718B" w:rsidR="001A3584" w:rsidRDefault="001A3584">
      <w:pPr>
        <w:pStyle w:val="TDC2"/>
        <w:tabs>
          <w:tab w:val="right" w:leader="dot" w:pos="9628"/>
        </w:tabs>
        <w:rPr>
          <w:noProof/>
        </w:rPr>
      </w:pPr>
      <w:r w:rsidRPr="005E4BDB">
        <w:rPr>
          <w:rFonts w:ascii="Aptos" w:eastAsia="Times New Roman" w:hAnsi="Aptos"/>
          <w:b/>
          <w:noProof/>
          <w:color w:val="325483"/>
        </w:rPr>
        <w:t>1. Introducción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_Toc224733953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50</w:t>
      </w:r>
      <w:r>
        <w:rPr>
          <w:noProof/>
        </w:rPr>
        <w:fldChar w:fldCharType="end"/>
      </w:r>
    </w:p>
    <w:p w14:paraId="17309F5B" w14:textId="7C7B9BD2" w:rsidR="001A3584" w:rsidRDefault="001A3584">
      <w:pPr>
        <w:pStyle w:val="TDC2"/>
        <w:tabs>
          <w:tab w:val="right" w:leader="dot" w:pos="9628"/>
        </w:tabs>
        <w:rPr>
          <w:noProof/>
        </w:rPr>
      </w:pPr>
      <w:r w:rsidRPr="005E4BDB">
        <w:rPr>
          <w:rFonts w:ascii="Aptos" w:eastAsia="Times New Roman" w:hAnsi="Aptos"/>
          <w:b/>
          <w:noProof/>
          <w:color w:val="325483"/>
        </w:rPr>
        <w:t>2. Objetivo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_Toc224733954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50</w:t>
      </w:r>
      <w:r>
        <w:rPr>
          <w:noProof/>
        </w:rPr>
        <w:fldChar w:fldCharType="end"/>
      </w:r>
    </w:p>
    <w:p w14:paraId="3F5E2AC5" w14:textId="38E34F51" w:rsidR="001A3584" w:rsidRDefault="001A3584">
      <w:pPr>
        <w:pStyle w:val="TDC2"/>
        <w:tabs>
          <w:tab w:val="right" w:leader="dot" w:pos="9628"/>
        </w:tabs>
        <w:rPr>
          <w:noProof/>
        </w:rPr>
      </w:pPr>
      <w:r w:rsidRPr="005E4BDB">
        <w:rPr>
          <w:rFonts w:ascii="Aptos" w:eastAsia="Times New Roman" w:hAnsi="Aptos"/>
          <w:b/>
          <w:noProof/>
          <w:color w:val="325483"/>
        </w:rPr>
        <w:t>3. Casos IQ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_Toc224733955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51</w:t>
      </w:r>
      <w:r>
        <w:rPr>
          <w:noProof/>
        </w:rPr>
        <w:fldChar w:fldCharType="end"/>
      </w:r>
    </w:p>
    <w:p w14:paraId="1A9B90B3" w14:textId="122F38CA" w:rsidR="001A3584" w:rsidRDefault="001A3584">
      <w:pPr>
        <w:pStyle w:val="TDC2"/>
        <w:tabs>
          <w:tab w:val="right" w:leader="dot" w:pos="9628"/>
        </w:tabs>
        <w:rPr>
          <w:noProof/>
        </w:rPr>
      </w:pPr>
      <w:r w:rsidRPr="005E4BDB">
        <w:rPr>
          <w:rFonts w:ascii="Aptos" w:eastAsia="Times New Roman" w:hAnsi="Aptos"/>
          <w:b/>
          <w:noProof/>
          <w:color w:val="325483"/>
        </w:rPr>
        <w:t>4. Conclusiones de IQ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_Toc224733956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51</w:t>
      </w:r>
      <w:r>
        <w:rPr>
          <w:noProof/>
        </w:rPr>
        <w:fldChar w:fldCharType="end"/>
      </w:r>
    </w:p>
    <w:p w14:paraId="5D0AE14B" w14:textId="4566C0B5" w:rsidR="001A3584" w:rsidRDefault="001A3584">
      <w:pPr>
        <w:pStyle w:val="TDC1"/>
        <w:tabs>
          <w:tab w:val="right" w:leader="dot" w:pos="9628"/>
        </w:tabs>
        <w:rPr>
          <w:noProof/>
          <w:kern w:val="2"/>
          <w:sz w:val="24"/>
          <w:szCs w:val="24"/>
          <w:lang w:val="es-EC" w:eastAsia="es-EC"/>
          <w14:ligatures w14:val="standardContextual"/>
        </w:rPr>
      </w:pPr>
      <w:r w:rsidRPr="00AB720C">
        <w:rPr>
          <w:rFonts w:ascii="Aptos" w:eastAsia="Times New Roman" w:hAnsi="Aptos"/>
          <w:b/>
          <w:noProof/>
          <w:color w:val="325483"/>
          <w:lang w:val="es-EC"/>
        </w:rPr>
        <w:t>OQ - AREA 01 GOBIERNO, SEGURIDAD, CUMPLIMIENTO Y GESTION DOCUMENTAL</w:t>
      </w:r>
      <w:r w:rsidRPr="00AB720C">
        <w:rPr>
          <w:noProof/>
          <w:lang w:val="es-EC"/>
        </w:rPr>
        <w:tab/>
      </w:r>
      <w:r>
        <w:rPr>
          <w:noProof/>
        </w:rPr>
        <w:fldChar w:fldCharType="begin"/>
      </w:r>
      <w:r w:rsidRPr="00AB720C">
        <w:rPr>
          <w:noProof/>
          <w:lang w:val="es-EC"/>
        </w:rPr>
        <w:instrText xml:space="preserve"> PAGEREF _Toc224733957 \h </w:instrText>
      </w:r>
      <w:r>
        <w:rPr>
          <w:noProof/>
        </w:rPr>
      </w:r>
      <w:r>
        <w:rPr>
          <w:noProof/>
        </w:rPr>
        <w:fldChar w:fldCharType="separate"/>
      </w:r>
      <w:r w:rsidRPr="00AB720C">
        <w:rPr>
          <w:noProof/>
          <w:lang w:val="es-EC"/>
        </w:rPr>
        <w:t>51</w:t>
      </w:r>
      <w:r>
        <w:rPr>
          <w:noProof/>
        </w:rPr>
        <w:fldChar w:fldCharType="end"/>
      </w:r>
    </w:p>
    <w:p w14:paraId="0571D1EB" w14:textId="007374C0" w:rsidR="001A3584" w:rsidRDefault="001A3584">
      <w:pPr>
        <w:pStyle w:val="TDC2"/>
        <w:tabs>
          <w:tab w:val="right" w:leader="dot" w:pos="9628"/>
        </w:tabs>
        <w:rPr>
          <w:noProof/>
        </w:rPr>
      </w:pPr>
      <w:r w:rsidRPr="005E4BDB">
        <w:rPr>
          <w:rFonts w:ascii="Aptos" w:eastAsia="Times New Roman" w:hAnsi="Aptos"/>
          <w:b/>
          <w:noProof/>
          <w:color w:val="325483"/>
        </w:rPr>
        <w:t>1. Introducción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_Toc224733958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52</w:t>
      </w:r>
      <w:r>
        <w:rPr>
          <w:noProof/>
        </w:rPr>
        <w:fldChar w:fldCharType="end"/>
      </w:r>
    </w:p>
    <w:p w14:paraId="7A8EC569" w14:textId="429200D3" w:rsidR="001A3584" w:rsidRDefault="001A3584">
      <w:pPr>
        <w:pStyle w:val="TDC2"/>
        <w:tabs>
          <w:tab w:val="right" w:leader="dot" w:pos="9628"/>
        </w:tabs>
        <w:rPr>
          <w:noProof/>
        </w:rPr>
      </w:pPr>
      <w:r w:rsidRPr="005E4BDB">
        <w:rPr>
          <w:rFonts w:ascii="Aptos" w:eastAsia="Times New Roman" w:hAnsi="Aptos"/>
          <w:b/>
          <w:noProof/>
          <w:color w:val="325483"/>
        </w:rPr>
        <w:t>2. Casos OQ por módulo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_Toc224733959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52</w:t>
      </w:r>
      <w:r>
        <w:rPr>
          <w:noProof/>
        </w:rPr>
        <w:fldChar w:fldCharType="end"/>
      </w:r>
    </w:p>
    <w:p w14:paraId="52385151" w14:textId="218E58E6" w:rsidR="001A3584" w:rsidRPr="00AB720C" w:rsidRDefault="001A3584">
      <w:pPr>
        <w:pStyle w:val="TDC3"/>
        <w:tabs>
          <w:tab w:val="right" w:leader="dot" w:pos="9628"/>
        </w:tabs>
        <w:rPr>
          <w:noProof/>
          <w:lang w:val="en-US"/>
        </w:rPr>
      </w:pPr>
      <w:r w:rsidRPr="00AB720C">
        <w:rPr>
          <w:rFonts w:ascii="Aptos" w:eastAsia="Times New Roman" w:hAnsi="Aptos"/>
          <w:b/>
          <w:noProof/>
          <w:color w:val="8D648C"/>
          <w:lang w:val="en-US"/>
        </w:rPr>
        <w:t>auth</w:t>
      </w:r>
      <w:r w:rsidRPr="00AB720C">
        <w:rPr>
          <w:noProof/>
          <w:lang w:val="en-US"/>
        </w:rPr>
        <w:tab/>
      </w:r>
      <w:r>
        <w:rPr>
          <w:noProof/>
        </w:rPr>
        <w:fldChar w:fldCharType="begin"/>
      </w:r>
      <w:r w:rsidRPr="00AB720C">
        <w:rPr>
          <w:noProof/>
          <w:lang w:val="en-US"/>
        </w:rPr>
        <w:instrText xml:space="preserve"> PAGEREF _Toc224733960 \h </w:instrText>
      </w:r>
      <w:r>
        <w:rPr>
          <w:noProof/>
        </w:rPr>
      </w:r>
      <w:r>
        <w:rPr>
          <w:noProof/>
        </w:rPr>
        <w:fldChar w:fldCharType="separate"/>
      </w:r>
      <w:r w:rsidRPr="00AB720C">
        <w:rPr>
          <w:noProof/>
          <w:lang w:val="en-US"/>
        </w:rPr>
        <w:t>52</w:t>
      </w:r>
      <w:r>
        <w:rPr>
          <w:noProof/>
        </w:rPr>
        <w:fldChar w:fldCharType="end"/>
      </w:r>
    </w:p>
    <w:p w14:paraId="55947A26" w14:textId="143F30B8" w:rsidR="001A3584" w:rsidRPr="00AB720C" w:rsidRDefault="001A3584">
      <w:pPr>
        <w:pStyle w:val="TDC3"/>
        <w:tabs>
          <w:tab w:val="right" w:leader="dot" w:pos="9628"/>
        </w:tabs>
        <w:rPr>
          <w:noProof/>
          <w:lang w:val="en-US"/>
        </w:rPr>
      </w:pPr>
      <w:r w:rsidRPr="00AB720C">
        <w:rPr>
          <w:rFonts w:ascii="Aptos" w:eastAsia="Times New Roman" w:hAnsi="Aptos"/>
          <w:b/>
          <w:noProof/>
          <w:color w:val="8D648C"/>
          <w:lang w:val="en-US"/>
        </w:rPr>
        <w:t>security</w:t>
      </w:r>
      <w:r w:rsidRPr="00AB720C">
        <w:rPr>
          <w:noProof/>
          <w:lang w:val="en-US"/>
        </w:rPr>
        <w:tab/>
      </w:r>
      <w:r>
        <w:rPr>
          <w:noProof/>
        </w:rPr>
        <w:fldChar w:fldCharType="begin"/>
      </w:r>
      <w:r w:rsidRPr="00AB720C">
        <w:rPr>
          <w:noProof/>
          <w:lang w:val="en-US"/>
        </w:rPr>
        <w:instrText xml:space="preserve"> PAGEREF _Toc224733961 \h </w:instrText>
      </w:r>
      <w:r>
        <w:rPr>
          <w:noProof/>
        </w:rPr>
      </w:r>
      <w:r>
        <w:rPr>
          <w:noProof/>
        </w:rPr>
        <w:fldChar w:fldCharType="separate"/>
      </w:r>
      <w:r w:rsidRPr="00AB720C">
        <w:rPr>
          <w:noProof/>
          <w:lang w:val="en-US"/>
        </w:rPr>
        <w:t>52</w:t>
      </w:r>
      <w:r>
        <w:rPr>
          <w:noProof/>
        </w:rPr>
        <w:fldChar w:fldCharType="end"/>
      </w:r>
    </w:p>
    <w:p w14:paraId="3C1EE8F5" w14:textId="4EFD3B88" w:rsidR="001A3584" w:rsidRPr="00AB720C" w:rsidRDefault="001A3584">
      <w:pPr>
        <w:pStyle w:val="TDC3"/>
        <w:tabs>
          <w:tab w:val="right" w:leader="dot" w:pos="9628"/>
        </w:tabs>
        <w:rPr>
          <w:noProof/>
          <w:lang w:val="en-US"/>
        </w:rPr>
      </w:pPr>
      <w:r w:rsidRPr="00AB720C">
        <w:rPr>
          <w:rFonts w:ascii="Aptos" w:eastAsia="Times New Roman" w:hAnsi="Aptos"/>
          <w:b/>
          <w:noProof/>
          <w:color w:val="8D648C"/>
          <w:lang w:val="en-US"/>
        </w:rPr>
        <w:t>auditoria</w:t>
      </w:r>
      <w:r w:rsidRPr="00AB720C">
        <w:rPr>
          <w:noProof/>
          <w:lang w:val="en-US"/>
        </w:rPr>
        <w:tab/>
      </w:r>
      <w:r>
        <w:rPr>
          <w:noProof/>
        </w:rPr>
        <w:fldChar w:fldCharType="begin"/>
      </w:r>
      <w:r w:rsidRPr="00AB720C">
        <w:rPr>
          <w:noProof/>
          <w:lang w:val="en-US"/>
        </w:rPr>
        <w:instrText xml:space="preserve"> PAGEREF _Toc224733962 \h </w:instrText>
      </w:r>
      <w:r>
        <w:rPr>
          <w:noProof/>
        </w:rPr>
      </w:r>
      <w:r>
        <w:rPr>
          <w:noProof/>
        </w:rPr>
        <w:fldChar w:fldCharType="separate"/>
      </w:r>
      <w:r w:rsidRPr="00AB720C">
        <w:rPr>
          <w:noProof/>
          <w:lang w:val="en-US"/>
        </w:rPr>
        <w:t>52</w:t>
      </w:r>
      <w:r>
        <w:rPr>
          <w:noProof/>
        </w:rPr>
        <w:fldChar w:fldCharType="end"/>
      </w:r>
    </w:p>
    <w:p w14:paraId="08DBE117" w14:textId="619DD7F5" w:rsidR="001A3584" w:rsidRPr="00AB720C" w:rsidRDefault="001A3584">
      <w:pPr>
        <w:pStyle w:val="TDC3"/>
        <w:tabs>
          <w:tab w:val="right" w:leader="dot" w:pos="9628"/>
        </w:tabs>
        <w:rPr>
          <w:noProof/>
          <w:lang w:val="en-US"/>
        </w:rPr>
      </w:pPr>
      <w:r w:rsidRPr="00AB720C">
        <w:rPr>
          <w:rFonts w:ascii="Aptos" w:eastAsia="Times New Roman" w:hAnsi="Aptos"/>
          <w:b/>
          <w:noProof/>
          <w:color w:val="8D648C"/>
          <w:lang w:val="en-US"/>
        </w:rPr>
        <w:t>audit-prep</w:t>
      </w:r>
      <w:r w:rsidRPr="00AB720C">
        <w:rPr>
          <w:noProof/>
          <w:lang w:val="en-US"/>
        </w:rPr>
        <w:tab/>
      </w:r>
      <w:r>
        <w:rPr>
          <w:noProof/>
        </w:rPr>
        <w:fldChar w:fldCharType="begin"/>
      </w:r>
      <w:r w:rsidRPr="00AB720C">
        <w:rPr>
          <w:noProof/>
          <w:lang w:val="en-US"/>
        </w:rPr>
        <w:instrText xml:space="preserve"> PAGEREF _Toc224733963 \h </w:instrText>
      </w:r>
      <w:r>
        <w:rPr>
          <w:noProof/>
        </w:rPr>
      </w:r>
      <w:r>
        <w:rPr>
          <w:noProof/>
        </w:rPr>
        <w:fldChar w:fldCharType="separate"/>
      </w:r>
      <w:r w:rsidRPr="00AB720C">
        <w:rPr>
          <w:noProof/>
          <w:lang w:val="en-US"/>
        </w:rPr>
        <w:t>52</w:t>
      </w:r>
      <w:r>
        <w:rPr>
          <w:noProof/>
        </w:rPr>
        <w:fldChar w:fldCharType="end"/>
      </w:r>
    </w:p>
    <w:p w14:paraId="7656D9E9" w14:textId="6DCCC86A" w:rsidR="001A3584" w:rsidRPr="00AB720C" w:rsidRDefault="001A3584">
      <w:pPr>
        <w:pStyle w:val="TDC3"/>
        <w:tabs>
          <w:tab w:val="right" w:leader="dot" w:pos="9628"/>
        </w:tabs>
        <w:rPr>
          <w:noProof/>
          <w:lang w:val="fr-FR"/>
        </w:rPr>
      </w:pPr>
      <w:r w:rsidRPr="00AB720C">
        <w:rPr>
          <w:rFonts w:ascii="Aptos" w:eastAsia="Times New Roman" w:hAnsi="Aptos"/>
          <w:b/>
          <w:noProof/>
          <w:color w:val="8D648C"/>
          <w:lang w:val="fr-FR"/>
        </w:rPr>
        <w:t>approvals</w:t>
      </w:r>
      <w:r w:rsidRPr="00AB720C">
        <w:rPr>
          <w:noProof/>
          <w:lang w:val="fr-FR"/>
        </w:rPr>
        <w:tab/>
      </w:r>
      <w:r>
        <w:rPr>
          <w:noProof/>
        </w:rPr>
        <w:fldChar w:fldCharType="begin"/>
      </w:r>
      <w:r w:rsidRPr="00AB720C">
        <w:rPr>
          <w:noProof/>
          <w:lang w:val="fr-FR"/>
        </w:rPr>
        <w:instrText xml:space="preserve"> PAGEREF _Toc224733964 \h </w:instrText>
      </w:r>
      <w:r>
        <w:rPr>
          <w:noProof/>
        </w:rPr>
      </w:r>
      <w:r>
        <w:rPr>
          <w:noProof/>
        </w:rPr>
        <w:fldChar w:fldCharType="separate"/>
      </w:r>
      <w:r w:rsidRPr="00AB720C">
        <w:rPr>
          <w:noProof/>
          <w:lang w:val="fr-FR"/>
        </w:rPr>
        <w:t>52</w:t>
      </w:r>
      <w:r>
        <w:rPr>
          <w:noProof/>
        </w:rPr>
        <w:fldChar w:fldCharType="end"/>
      </w:r>
    </w:p>
    <w:p w14:paraId="7CF2C670" w14:textId="5839612E" w:rsidR="001A3584" w:rsidRPr="00AB720C" w:rsidRDefault="001A3584">
      <w:pPr>
        <w:pStyle w:val="TDC3"/>
        <w:tabs>
          <w:tab w:val="right" w:leader="dot" w:pos="9628"/>
        </w:tabs>
        <w:rPr>
          <w:noProof/>
          <w:lang w:val="fr-FR"/>
        </w:rPr>
      </w:pPr>
      <w:r w:rsidRPr="00AB720C">
        <w:rPr>
          <w:rFonts w:ascii="Aptos" w:eastAsia="Times New Roman" w:hAnsi="Aptos"/>
          <w:b/>
          <w:noProof/>
          <w:color w:val="8D648C"/>
          <w:lang w:val="fr-FR"/>
        </w:rPr>
        <w:t>management</w:t>
      </w:r>
      <w:r w:rsidRPr="00AB720C">
        <w:rPr>
          <w:noProof/>
          <w:lang w:val="fr-FR"/>
        </w:rPr>
        <w:tab/>
      </w:r>
      <w:r>
        <w:rPr>
          <w:noProof/>
        </w:rPr>
        <w:fldChar w:fldCharType="begin"/>
      </w:r>
      <w:r w:rsidRPr="00AB720C">
        <w:rPr>
          <w:noProof/>
          <w:lang w:val="fr-FR"/>
        </w:rPr>
        <w:instrText xml:space="preserve"> PAGEREF _Toc224733965 \h </w:instrText>
      </w:r>
      <w:r>
        <w:rPr>
          <w:noProof/>
        </w:rPr>
      </w:r>
      <w:r>
        <w:rPr>
          <w:noProof/>
        </w:rPr>
        <w:fldChar w:fldCharType="separate"/>
      </w:r>
      <w:r w:rsidRPr="00AB720C">
        <w:rPr>
          <w:noProof/>
          <w:lang w:val="fr-FR"/>
        </w:rPr>
        <w:t>52</w:t>
      </w:r>
      <w:r>
        <w:rPr>
          <w:noProof/>
        </w:rPr>
        <w:fldChar w:fldCharType="end"/>
      </w:r>
    </w:p>
    <w:p w14:paraId="08B3AE34" w14:textId="5F2C4D67" w:rsidR="001A3584" w:rsidRPr="00AB720C" w:rsidRDefault="001A3584">
      <w:pPr>
        <w:pStyle w:val="TDC3"/>
        <w:tabs>
          <w:tab w:val="right" w:leader="dot" w:pos="9628"/>
        </w:tabs>
        <w:rPr>
          <w:noProof/>
          <w:lang w:val="fr-FR"/>
        </w:rPr>
      </w:pPr>
      <w:r w:rsidRPr="00AB720C">
        <w:rPr>
          <w:rFonts w:ascii="Aptos" w:eastAsia="Times New Roman" w:hAnsi="Aptos"/>
          <w:b/>
          <w:noProof/>
          <w:color w:val="8D648C"/>
          <w:lang w:val="fr-FR"/>
        </w:rPr>
        <w:t>documents</w:t>
      </w:r>
      <w:r w:rsidRPr="00AB720C">
        <w:rPr>
          <w:noProof/>
          <w:lang w:val="fr-FR"/>
        </w:rPr>
        <w:tab/>
      </w:r>
      <w:r>
        <w:rPr>
          <w:noProof/>
        </w:rPr>
        <w:fldChar w:fldCharType="begin"/>
      </w:r>
      <w:r w:rsidRPr="00AB720C">
        <w:rPr>
          <w:noProof/>
          <w:lang w:val="fr-FR"/>
        </w:rPr>
        <w:instrText xml:space="preserve"> PAGEREF _Toc224733966 \h </w:instrText>
      </w:r>
      <w:r>
        <w:rPr>
          <w:noProof/>
        </w:rPr>
      </w:r>
      <w:r>
        <w:rPr>
          <w:noProof/>
        </w:rPr>
        <w:fldChar w:fldCharType="separate"/>
      </w:r>
      <w:r w:rsidRPr="00AB720C">
        <w:rPr>
          <w:noProof/>
          <w:lang w:val="fr-FR"/>
        </w:rPr>
        <w:t>52</w:t>
      </w:r>
      <w:r>
        <w:rPr>
          <w:noProof/>
        </w:rPr>
        <w:fldChar w:fldCharType="end"/>
      </w:r>
    </w:p>
    <w:p w14:paraId="702EA993" w14:textId="0BFC6B50" w:rsidR="001A3584" w:rsidRPr="00AB720C" w:rsidRDefault="001A3584">
      <w:pPr>
        <w:pStyle w:val="TDC3"/>
        <w:tabs>
          <w:tab w:val="right" w:leader="dot" w:pos="9628"/>
        </w:tabs>
        <w:rPr>
          <w:noProof/>
          <w:lang w:val="fr-FR"/>
        </w:rPr>
      </w:pPr>
      <w:r w:rsidRPr="00AB720C">
        <w:rPr>
          <w:rFonts w:ascii="Aptos" w:eastAsia="Times New Roman" w:hAnsi="Aptos"/>
          <w:b/>
          <w:noProof/>
          <w:color w:val="8D648C"/>
          <w:lang w:val="fr-FR"/>
        </w:rPr>
        <w:t>files</w:t>
      </w:r>
      <w:r w:rsidRPr="00AB720C">
        <w:rPr>
          <w:noProof/>
          <w:lang w:val="fr-FR"/>
        </w:rPr>
        <w:tab/>
      </w:r>
      <w:r>
        <w:rPr>
          <w:noProof/>
        </w:rPr>
        <w:fldChar w:fldCharType="begin"/>
      </w:r>
      <w:r w:rsidRPr="00AB720C">
        <w:rPr>
          <w:noProof/>
          <w:lang w:val="fr-FR"/>
        </w:rPr>
        <w:instrText xml:space="preserve"> PAGEREF _Toc224733967 \h </w:instrText>
      </w:r>
      <w:r>
        <w:rPr>
          <w:noProof/>
        </w:rPr>
      </w:r>
      <w:r>
        <w:rPr>
          <w:noProof/>
        </w:rPr>
        <w:fldChar w:fldCharType="separate"/>
      </w:r>
      <w:r w:rsidRPr="00AB720C">
        <w:rPr>
          <w:noProof/>
          <w:lang w:val="fr-FR"/>
        </w:rPr>
        <w:t>52</w:t>
      </w:r>
      <w:r>
        <w:rPr>
          <w:noProof/>
        </w:rPr>
        <w:fldChar w:fldCharType="end"/>
      </w:r>
    </w:p>
    <w:p w14:paraId="492C5E71" w14:textId="35461FDE" w:rsidR="001A3584" w:rsidRPr="00AB720C" w:rsidRDefault="001A3584">
      <w:pPr>
        <w:pStyle w:val="TDC3"/>
        <w:tabs>
          <w:tab w:val="right" w:leader="dot" w:pos="9628"/>
        </w:tabs>
        <w:rPr>
          <w:noProof/>
          <w:lang w:val="fr-FR"/>
        </w:rPr>
      </w:pPr>
      <w:r w:rsidRPr="00AB720C">
        <w:rPr>
          <w:rFonts w:ascii="Aptos" w:eastAsia="Times New Roman" w:hAnsi="Aptos"/>
          <w:b/>
          <w:noProof/>
          <w:color w:val="8D648C"/>
          <w:lang w:val="fr-FR"/>
        </w:rPr>
        <w:t>notifications</w:t>
      </w:r>
      <w:r w:rsidRPr="00AB720C">
        <w:rPr>
          <w:noProof/>
          <w:lang w:val="fr-FR"/>
        </w:rPr>
        <w:tab/>
      </w:r>
      <w:r>
        <w:rPr>
          <w:noProof/>
        </w:rPr>
        <w:fldChar w:fldCharType="begin"/>
      </w:r>
      <w:r w:rsidRPr="00AB720C">
        <w:rPr>
          <w:noProof/>
          <w:lang w:val="fr-FR"/>
        </w:rPr>
        <w:instrText xml:space="preserve"> PAGEREF _Toc224733968 \h </w:instrText>
      </w:r>
      <w:r>
        <w:rPr>
          <w:noProof/>
        </w:rPr>
      </w:r>
      <w:r>
        <w:rPr>
          <w:noProof/>
        </w:rPr>
        <w:fldChar w:fldCharType="separate"/>
      </w:r>
      <w:r w:rsidRPr="00AB720C">
        <w:rPr>
          <w:noProof/>
          <w:lang w:val="fr-FR"/>
        </w:rPr>
        <w:t>53</w:t>
      </w:r>
      <w:r>
        <w:rPr>
          <w:noProof/>
        </w:rPr>
        <w:fldChar w:fldCharType="end"/>
      </w:r>
    </w:p>
    <w:p w14:paraId="46300093" w14:textId="0C5A14B1" w:rsidR="001A3584" w:rsidRDefault="001A3584">
      <w:pPr>
        <w:pStyle w:val="TDC3"/>
        <w:tabs>
          <w:tab w:val="right" w:leader="dot" w:pos="9628"/>
        </w:tabs>
        <w:rPr>
          <w:noProof/>
        </w:rPr>
      </w:pPr>
      <w:r w:rsidRPr="005E4BDB">
        <w:rPr>
          <w:rFonts w:ascii="Aptos" w:eastAsia="Times New Roman" w:hAnsi="Aptos"/>
          <w:b/>
          <w:noProof/>
          <w:color w:val="8D648C"/>
        </w:rPr>
        <w:t>dashboard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_Toc224733969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53</w:t>
      </w:r>
      <w:r>
        <w:rPr>
          <w:noProof/>
        </w:rPr>
        <w:fldChar w:fldCharType="end"/>
      </w:r>
    </w:p>
    <w:p w14:paraId="3A92D3FB" w14:textId="69331A6A" w:rsidR="001A3584" w:rsidRDefault="001A3584">
      <w:pPr>
        <w:pStyle w:val="TDC3"/>
        <w:tabs>
          <w:tab w:val="right" w:leader="dot" w:pos="9628"/>
        </w:tabs>
        <w:rPr>
          <w:noProof/>
        </w:rPr>
      </w:pPr>
      <w:r w:rsidRPr="005E4BDB">
        <w:rPr>
          <w:rFonts w:ascii="Aptos" w:eastAsia="Times New Roman" w:hAnsi="Aptos"/>
          <w:b/>
          <w:noProof/>
          <w:color w:val="8D648C"/>
        </w:rPr>
        <w:t>gmail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_Toc224733970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53</w:t>
      </w:r>
      <w:r>
        <w:rPr>
          <w:noProof/>
        </w:rPr>
        <w:fldChar w:fldCharType="end"/>
      </w:r>
    </w:p>
    <w:p w14:paraId="2DDB1016" w14:textId="72B55323" w:rsidR="001A3584" w:rsidRDefault="001A3584">
      <w:pPr>
        <w:pStyle w:val="TDC3"/>
        <w:tabs>
          <w:tab w:val="right" w:leader="dot" w:pos="9628"/>
        </w:tabs>
        <w:rPr>
          <w:noProof/>
        </w:rPr>
      </w:pPr>
      <w:r w:rsidRPr="005E4BDB">
        <w:rPr>
          <w:rFonts w:ascii="Aptos" w:eastAsia="Times New Roman" w:hAnsi="Aptos"/>
          <w:b/>
          <w:noProof/>
          <w:color w:val="8D648C"/>
        </w:rPr>
        <w:lastRenderedPageBreak/>
        <w:t>signature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_Toc224733971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53</w:t>
      </w:r>
      <w:r>
        <w:rPr>
          <w:noProof/>
        </w:rPr>
        <w:fldChar w:fldCharType="end"/>
      </w:r>
    </w:p>
    <w:p w14:paraId="4804F5E8" w14:textId="0175FC73" w:rsidR="001A3584" w:rsidRDefault="001A3584">
      <w:pPr>
        <w:pStyle w:val="TDC2"/>
        <w:tabs>
          <w:tab w:val="right" w:leader="dot" w:pos="9628"/>
        </w:tabs>
        <w:rPr>
          <w:noProof/>
        </w:rPr>
      </w:pPr>
      <w:r w:rsidRPr="005E4BDB">
        <w:rPr>
          <w:rFonts w:ascii="Aptos" w:eastAsia="Times New Roman" w:hAnsi="Aptos"/>
          <w:b/>
          <w:noProof/>
          <w:color w:val="325483"/>
        </w:rPr>
        <w:t>3. Escenarios de error a registrar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_Toc224733972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53</w:t>
      </w:r>
      <w:r>
        <w:rPr>
          <w:noProof/>
        </w:rPr>
        <w:fldChar w:fldCharType="end"/>
      </w:r>
    </w:p>
    <w:p w14:paraId="015A9DED" w14:textId="2BB7976F" w:rsidR="001A3584" w:rsidRDefault="001A3584">
      <w:pPr>
        <w:pStyle w:val="TDC2"/>
        <w:tabs>
          <w:tab w:val="right" w:leader="dot" w:pos="9628"/>
        </w:tabs>
        <w:rPr>
          <w:noProof/>
        </w:rPr>
      </w:pPr>
      <w:r w:rsidRPr="005E4BDB">
        <w:rPr>
          <w:rFonts w:ascii="Aptos" w:eastAsia="Times New Roman" w:hAnsi="Aptos"/>
          <w:b/>
          <w:noProof/>
          <w:color w:val="325483"/>
        </w:rPr>
        <w:t>4. Conclusiones de OQ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_Toc224733973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53</w:t>
      </w:r>
      <w:r>
        <w:rPr>
          <w:noProof/>
        </w:rPr>
        <w:fldChar w:fldCharType="end"/>
      </w:r>
    </w:p>
    <w:p w14:paraId="0C693C02" w14:textId="597D42C3" w:rsidR="001A3584" w:rsidRDefault="001A3584">
      <w:pPr>
        <w:pStyle w:val="TDC1"/>
        <w:tabs>
          <w:tab w:val="right" w:leader="dot" w:pos="9628"/>
        </w:tabs>
        <w:rPr>
          <w:noProof/>
          <w:kern w:val="2"/>
          <w:sz w:val="24"/>
          <w:szCs w:val="24"/>
          <w:lang w:val="es-EC" w:eastAsia="es-EC"/>
          <w14:ligatures w14:val="standardContextual"/>
        </w:rPr>
      </w:pPr>
      <w:r w:rsidRPr="00AB720C">
        <w:rPr>
          <w:rFonts w:ascii="Aptos" w:eastAsia="Times New Roman" w:hAnsi="Aptos"/>
          <w:b/>
          <w:noProof/>
          <w:color w:val="325483"/>
          <w:lang w:val="es-EC"/>
        </w:rPr>
        <w:t>PQ - AREA 01 GOBIERNO, SEGURIDAD, CUMPLIMIENTO Y GESTION DOCUMENTAL</w:t>
      </w:r>
      <w:r w:rsidRPr="00AB720C">
        <w:rPr>
          <w:noProof/>
          <w:lang w:val="es-EC"/>
        </w:rPr>
        <w:tab/>
      </w:r>
      <w:r>
        <w:rPr>
          <w:noProof/>
        </w:rPr>
        <w:fldChar w:fldCharType="begin"/>
      </w:r>
      <w:r w:rsidRPr="00AB720C">
        <w:rPr>
          <w:noProof/>
          <w:lang w:val="es-EC"/>
        </w:rPr>
        <w:instrText xml:space="preserve"> PAGEREF _Toc224733974 \h </w:instrText>
      </w:r>
      <w:r>
        <w:rPr>
          <w:noProof/>
        </w:rPr>
      </w:r>
      <w:r>
        <w:rPr>
          <w:noProof/>
        </w:rPr>
        <w:fldChar w:fldCharType="separate"/>
      </w:r>
      <w:r w:rsidRPr="00AB720C">
        <w:rPr>
          <w:noProof/>
          <w:lang w:val="es-EC"/>
        </w:rPr>
        <w:t>53</w:t>
      </w:r>
      <w:r>
        <w:rPr>
          <w:noProof/>
        </w:rPr>
        <w:fldChar w:fldCharType="end"/>
      </w:r>
    </w:p>
    <w:p w14:paraId="3C2FC0F7" w14:textId="37A92D48" w:rsidR="001A3584" w:rsidRDefault="001A3584">
      <w:pPr>
        <w:pStyle w:val="TDC2"/>
        <w:tabs>
          <w:tab w:val="right" w:leader="dot" w:pos="9628"/>
        </w:tabs>
        <w:rPr>
          <w:noProof/>
        </w:rPr>
      </w:pPr>
      <w:r w:rsidRPr="005E4BDB">
        <w:rPr>
          <w:rFonts w:ascii="Aptos" w:eastAsia="Times New Roman" w:hAnsi="Aptos"/>
          <w:b/>
          <w:noProof/>
          <w:color w:val="325483"/>
        </w:rPr>
        <w:t>1. Introducción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_Toc224733975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54</w:t>
      </w:r>
      <w:r>
        <w:rPr>
          <w:noProof/>
        </w:rPr>
        <w:fldChar w:fldCharType="end"/>
      </w:r>
    </w:p>
    <w:p w14:paraId="0F0A9777" w14:textId="22C36BE8" w:rsidR="001A3584" w:rsidRDefault="001A3584">
      <w:pPr>
        <w:pStyle w:val="TDC2"/>
        <w:tabs>
          <w:tab w:val="right" w:leader="dot" w:pos="9628"/>
        </w:tabs>
        <w:rPr>
          <w:noProof/>
        </w:rPr>
      </w:pPr>
      <w:r w:rsidRPr="005E4BDB">
        <w:rPr>
          <w:rFonts w:ascii="Aptos" w:eastAsia="Times New Roman" w:hAnsi="Aptos"/>
          <w:b/>
          <w:noProof/>
          <w:color w:val="325483"/>
        </w:rPr>
        <w:t>2. Casos PQ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_Toc224733976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55</w:t>
      </w:r>
      <w:r>
        <w:rPr>
          <w:noProof/>
        </w:rPr>
        <w:fldChar w:fldCharType="end"/>
      </w:r>
    </w:p>
    <w:p w14:paraId="24617637" w14:textId="6D8BA1A1" w:rsidR="001A3584" w:rsidRDefault="001A3584">
      <w:pPr>
        <w:pStyle w:val="TDC2"/>
        <w:tabs>
          <w:tab w:val="right" w:leader="dot" w:pos="9628"/>
        </w:tabs>
        <w:rPr>
          <w:noProof/>
        </w:rPr>
      </w:pPr>
      <w:r w:rsidRPr="005E4BDB">
        <w:rPr>
          <w:rFonts w:ascii="Aptos" w:eastAsia="Times New Roman" w:hAnsi="Aptos"/>
          <w:b/>
          <w:noProof/>
          <w:color w:val="325483"/>
        </w:rPr>
        <w:t>3. Riesgos PQ vigentes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_Toc224733977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55</w:t>
      </w:r>
      <w:r>
        <w:rPr>
          <w:noProof/>
        </w:rPr>
        <w:fldChar w:fldCharType="end"/>
      </w:r>
    </w:p>
    <w:p w14:paraId="4A00E87B" w14:textId="2F58BE47" w:rsidR="001A3584" w:rsidRDefault="001A3584">
      <w:pPr>
        <w:pStyle w:val="TDC2"/>
        <w:tabs>
          <w:tab w:val="right" w:leader="dot" w:pos="9628"/>
        </w:tabs>
        <w:rPr>
          <w:noProof/>
        </w:rPr>
      </w:pPr>
      <w:r w:rsidRPr="005E4BDB">
        <w:rPr>
          <w:rFonts w:ascii="Aptos" w:eastAsia="Times New Roman" w:hAnsi="Aptos"/>
          <w:b/>
          <w:noProof/>
          <w:color w:val="325483"/>
        </w:rPr>
        <w:t>4. Conclusiones de PQ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_Toc224733978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56</w:t>
      </w:r>
      <w:r>
        <w:rPr>
          <w:noProof/>
        </w:rPr>
        <w:fldChar w:fldCharType="end"/>
      </w:r>
    </w:p>
    <w:p w14:paraId="1FE3A1FC" w14:textId="5F01341F" w:rsidR="001A3584" w:rsidRDefault="001A3584">
      <w:pPr>
        <w:pStyle w:val="TDC1"/>
        <w:tabs>
          <w:tab w:val="right" w:leader="dot" w:pos="9628"/>
        </w:tabs>
        <w:rPr>
          <w:noProof/>
          <w:kern w:val="2"/>
          <w:sz w:val="24"/>
          <w:szCs w:val="24"/>
          <w:lang w:val="es-EC" w:eastAsia="es-EC"/>
          <w14:ligatures w14:val="standardContextual"/>
        </w:rPr>
      </w:pPr>
      <w:r w:rsidRPr="00AB720C">
        <w:rPr>
          <w:rFonts w:ascii="Aptos" w:eastAsia="Times New Roman" w:hAnsi="Aptos"/>
          <w:b/>
          <w:noProof/>
          <w:color w:val="325483"/>
          <w:lang w:val="es-EC"/>
        </w:rPr>
        <w:t>INFORME DE HALLAZGOS - AREA 01 GOBIERNO, SEGURIDAD, CUMPLIMIENTO Y GESTION DOCUMENTAL</w:t>
      </w:r>
      <w:r w:rsidRPr="00AB720C">
        <w:rPr>
          <w:noProof/>
          <w:lang w:val="es-EC"/>
        </w:rPr>
        <w:tab/>
      </w:r>
      <w:r>
        <w:rPr>
          <w:noProof/>
        </w:rPr>
        <w:fldChar w:fldCharType="begin"/>
      </w:r>
      <w:r w:rsidRPr="00AB720C">
        <w:rPr>
          <w:noProof/>
          <w:lang w:val="es-EC"/>
        </w:rPr>
        <w:instrText xml:space="preserve"> PAGEREF _Toc224733979 \h </w:instrText>
      </w:r>
      <w:r>
        <w:rPr>
          <w:noProof/>
        </w:rPr>
      </w:r>
      <w:r>
        <w:rPr>
          <w:noProof/>
        </w:rPr>
        <w:fldChar w:fldCharType="separate"/>
      </w:r>
      <w:r w:rsidRPr="00AB720C">
        <w:rPr>
          <w:noProof/>
          <w:lang w:val="es-EC"/>
        </w:rPr>
        <w:t>56</w:t>
      </w:r>
      <w:r>
        <w:rPr>
          <w:noProof/>
        </w:rPr>
        <w:fldChar w:fldCharType="end"/>
      </w:r>
    </w:p>
    <w:p w14:paraId="7AC9F837" w14:textId="52DA9440" w:rsidR="001A3584" w:rsidRDefault="001A3584">
      <w:pPr>
        <w:pStyle w:val="TDC2"/>
        <w:tabs>
          <w:tab w:val="right" w:leader="dot" w:pos="9628"/>
        </w:tabs>
        <w:rPr>
          <w:noProof/>
        </w:rPr>
      </w:pPr>
      <w:r w:rsidRPr="005E4BDB">
        <w:rPr>
          <w:rFonts w:ascii="Aptos" w:eastAsia="Times New Roman" w:hAnsi="Aptos"/>
          <w:b/>
          <w:noProof/>
          <w:color w:val="325483"/>
        </w:rPr>
        <w:t>1. Objetivo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_Toc224733980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56</w:t>
      </w:r>
      <w:r>
        <w:rPr>
          <w:noProof/>
        </w:rPr>
        <w:fldChar w:fldCharType="end"/>
      </w:r>
    </w:p>
    <w:p w14:paraId="3144549C" w14:textId="22C523AA" w:rsidR="001A3584" w:rsidRDefault="001A3584">
      <w:pPr>
        <w:pStyle w:val="TDC2"/>
        <w:tabs>
          <w:tab w:val="right" w:leader="dot" w:pos="9628"/>
        </w:tabs>
        <w:rPr>
          <w:noProof/>
        </w:rPr>
      </w:pPr>
      <w:r w:rsidRPr="005E4BDB">
        <w:rPr>
          <w:rFonts w:ascii="Aptos" w:eastAsia="Times New Roman" w:hAnsi="Aptos"/>
          <w:b/>
          <w:noProof/>
          <w:color w:val="325483"/>
        </w:rPr>
        <w:t>2. Alcance revisado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_Toc224733981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56</w:t>
      </w:r>
      <w:r>
        <w:rPr>
          <w:noProof/>
        </w:rPr>
        <w:fldChar w:fldCharType="end"/>
      </w:r>
    </w:p>
    <w:p w14:paraId="256EBD9D" w14:textId="18D4115E" w:rsidR="001A3584" w:rsidRDefault="001A3584">
      <w:pPr>
        <w:pStyle w:val="TDC2"/>
        <w:tabs>
          <w:tab w:val="right" w:leader="dot" w:pos="9628"/>
        </w:tabs>
        <w:rPr>
          <w:noProof/>
        </w:rPr>
      </w:pPr>
      <w:r w:rsidRPr="005E4BDB">
        <w:rPr>
          <w:rFonts w:ascii="Aptos" w:eastAsia="Times New Roman" w:hAnsi="Aptos"/>
          <w:b/>
          <w:noProof/>
          <w:color w:val="325483"/>
        </w:rPr>
        <w:t>3. Hallazgos vigentes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_Toc224733982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56</w:t>
      </w:r>
      <w:r>
        <w:rPr>
          <w:noProof/>
        </w:rPr>
        <w:fldChar w:fldCharType="end"/>
      </w:r>
    </w:p>
    <w:p w14:paraId="246CFAD1" w14:textId="2B7F2CE7" w:rsidR="001A3584" w:rsidRDefault="001A3584">
      <w:pPr>
        <w:pStyle w:val="TDC3"/>
        <w:tabs>
          <w:tab w:val="right" w:leader="dot" w:pos="9628"/>
        </w:tabs>
        <w:rPr>
          <w:noProof/>
        </w:rPr>
      </w:pPr>
      <w:r w:rsidRPr="005E4BDB">
        <w:rPr>
          <w:rFonts w:ascii="Aptos" w:eastAsia="Times New Roman" w:hAnsi="Aptos"/>
          <w:b/>
          <w:noProof/>
          <w:color w:val="8D648C"/>
        </w:rPr>
        <w:t>H-A01-001 Segmentacion pendiente en approvals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_Toc224733983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56</w:t>
      </w:r>
      <w:r>
        <w:rPr>
          <w:noProof/>
        </w:rPr>
        <w:fldChar w:fldCharType="end"/>
      </w:r>
    </w:p>
    <w:p w14:paraId="03DEE20C" w14:textId="62E987DB" w:rsidR="001A3584" w:rsidRDefault="001A3584">
      <w:pPr>
        <w:pStyle w:val="TDC3"/>
        <w:tabs>
          <w:tab w:val="right" w:leader="dot" w:pos="9628"/>
        </w:tabs>
        <w:rPr>
          <w:noProof/>
        </w:rPr>
      </w:pPr>
      <w:r w:rsidRPr="005E4BDB">
        <w:rPr>
          <w:rFonts w:ascii="Aptos" w:eastAsia="Times New Roman" w:hAnsi="Aptos"/>
          <w:b/>
          <w:noProof/>
          <w:color w:val="8D648C"/>
        </w:rPr>
        <w:t>H-A01-002 Total global en management requests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_Toc224733984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56</w:t>
      </w:r>
      <w:r>
        <w:rPr>
          <w:noProof/>
        </w:rPr>
        <w:fldChar w:fldCharType="end"/>
      </w:r>
    </w:p>
    <w:p w14:paraId="189289BA" w14:textId="11E98161" w:rsidR="001A3584" w:rsidRDefault="001A3584">
      <w:pPr>
        <w:pStyle w:val="TDC3"/>
        <w:tabs>
          <w:tab w:val="right" w:leader="dot" w:pos="9628"/>
        </w:tabs>
        <w:rPr>
          <w:noProof/>
        </w:rPr>
      </w:pPr>
      <w:r w:rsidRPr="005E4BDB">
        <w:rPr>
          <w:rFonts w:ascii="Aptos" w:eastAsia="Times New Roman" w:hAnsi="Aptos"/>
          <w:b/>
          <w:noProof/>
          <w:color w:val="8D648C"/>
        </w:rPr>
        <w:t>H-A01-003 Cast inseguro en management trace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_Toc224733985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56</w:t>
      </w:r>
      <w:r>
        <w:rPr>
          <w:noProof/>
        </w:rPr>
        <w:fldChar w:fldCharType="end"/>
      </w:r>
    </w:p>
    <w:p w14:paraId="48BA7438" w14:textId="32999261" w:rsidR="001A3584" w:rsidRPr="00AB720C" w:rsidRDefault="001A3584">
      <w:pPr>
        <w:pStyle w:val="TDC3"/>
        <w:tabs>
          <w:tab w:val="right" w:leader="dot" w:pos="9628"/>
        </w:tabs>
        <w:rPr>
          <w:noProof/>
          <w:lang w:val="en-US"/>
        </w:rPr>
      </w:pPr>
      <w:r w:rsidRPr="00AB720C">
        <w:rPr>
          <w:rFonts w:ascii="Aptos" w:eastAsia="Times New Roman" w:hAnsi="Aptos"/>
          <w:b/>
          <w:noProof/>
          <w:color w:val="8D648C"/>
          <w:lang w:val="en-US"/>
        </w:rPr>
        <w:t>H-A01-004 Acoplamiento auth-attendance</w:t>
      </w:r>
      <w:r w:rsidRPr="00AB720C">
        <w:rPr>
          <w:noProof/>
          <w:lang w:val="en-US"/>
        </w:rPr>
        <w:tab/>
      </w:r>
      <w:r>
        <w:rPr>
          <w:noProof/>
        </w:rPr>
        <w:fldChar w:fldCharType="begin"/>
      </w:r>
      <w:r w:rsidRPr="00AB720C">
        <w:rPr>
          <w:noProof/>
          <w:lang w:val="en-US"/>
        </w:rPr>
        <w:instrText xml:space="preserve"> PAGEREF _Toc224733986 \h </w:instrText>
      </w:r>
      <w:r>
        <w:rPr>
          <w:noProof/>
        </w:rPr>
      </w:r>
      <w:r>
        <w:rPr>
          <w:noProof/>
        </w:rPr>
        <w:fldChar w:fldCharType="separate"/>
      </w:r>
      <w:r w:rsidRPr="00AB720C">
        <w:rPr>
          <w:noProof/>
          <w:lang w:val="en-US"/>
        </w:rPr>
        <w:t>56</w:t>
      </w:r>
      <w:r>
        <w:rPr>
          <w:noProof/>
        </w:rPr>
        <w:fldChar w:fldCharType="end"/>
      </w:r>
    </w:p>
    <w:p w14:paraId="34096568" w14:textId="0A4C9565" w:rsidR="001A3584" w:rsidRDefault="001A3584">
      <w:pPr>
        <w:pStyle w:val="TDC3"/>
        <w:tabs>
          <w:tab w:val="right" w:leader="dot" w:pos="9628"/>
        </w:tabs>
        <w:rPr>
          <w:noProof/>
        </w:rPr>
      </w:pPr>
      <w:r w:rsidRPr="005E4BDB">
        <w:rPr>
          <w:rFonts w:ascii="Aptos" w:eastAsia="Times New Roman" w:hAnsi="Aptos"/>
          <w:b/>
          <w:noProof/>
          <w:color w:val="8D648C"/>
        </w:rPr>
        <w:t>H-A01-005 Dependencias auxiliares en security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_Toc224733987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56</w:t>
      </w:r>
      <w:r>
        <w:rPr>
          <w:noProof/>
        </w:rPr>
        <w:fldChar w:fldCharType="end"/>
      </w:r>
    </w:p>
    <w:p w14:paraId="6784112F" w14:textId="618EB8DC" w:rsidR="001A3584" w:rsidRDefault="001A3584">
      <w:pPr>
        <w:pStyle w:val="TDC3"/>
        <w:tabs>
          <w:tab w:val="right" w:leader="dot" w:pos="9628"/>
        </w:tabs>
        <w:rPr>
          <w:noProof/>
        </w:rPr>
      </w:pPr>
      <w:r w:rsidRPr="005E4BDB">
        <w:rPr>
          <w:rFonts w:ascii="Aptos" w:eastAsia="Times New Roman" w:hAnsi="Aptos"/>
          <w:b/>
          <w:noProof/>
          <w:color w:val="8D648C"/>
        </w:rPr>
        <w:t>H-A01-006 Dependencias SQL duras en signature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_Toc224733988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56</w:t>
      </w:r>
      <w:r>
        <w:rPr>
          <w:noProof/>
        </w:rPr>
        <w:fldChar w:fldCharType="end"/>
      </w:r>
    </w:p>
    <w:p w14:paraId="50942013" w14:textId="0978CFF6" w:rsidR="001A3584" w:rsidRDefault="001A3584">
      <w:pPr>
        <w:pStyle w:val="TDC2"/>
        <w:tabs>
          <w:tab w:val="right" w:leader="dot" w:pos="9628"/>
        </w:tabs>
        <w:rPr>
          <w:noProof/>
        </w:rPr>
      </w:pPr>
      <w:r w:rsidRPr="005E4BDB">
        <w:rPr>
          <w:rFonts w:ascii="Aptos" w:eastAsia="Times New Roman" w:hAnsi="Aptos"/>
          <w:b/>
          <w:noProof/>
          <w:color w:val="325483"/>
        </w:rPr>
        <w:t>4. Hallazgos cerrados en esta revision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_Toc224733989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56</w:t>
      </w:r>
      <w:r>
        <w:rPr>
          <w:noProof/>
        </w:rPr>
        <w:fldChar w:fldCharType="end"/>
      </w:r>
    </w:p>
    <w:p w14:paraId="5D9F573C" w14:textId="67F455E2" w:rsidR="001A3584" w:rsidRDefault="001A3584">
      <w:pPr>
        <w:pStyle w:val="TDC2"/>
        <w:tabs>
          <w:tab w:val="right" w:leader="dot" w:pos="9628"/>
        </w:tabs>
        <w:rPr>
          <w:noProof/>
        </w:rPr>
      </w:pPr>
      <w:r w:rsidRPr="005E4BDB">
        <w:rPr>
          <w:rFonts w:ascii="Aptos" w:eastAsia="Times New Roman" w:hAnsi="Aptos"/>
          <w:b/>
          <w:noProof/>
          <w:color w:val="325483"/>
        </w:rPr>
        <w:t>5. Elementos fuera de alcance del área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_Toc224733990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57</w:t>
      </w:r>
      <w:r>
        <w:rPr>
          <w:noProof/>
        </w:rPr>
        <w:fldChar w:fldCharType="end"/>
      </w:r>
    </w:p>
    <w:p w14:paraId="44E28CF0" w14:textId="584417B4" w:rsidR="001A3584" w:rsidRDefault="001A3584">
      <w:pPr>
        <w:pStyle w:val="TDC2"/>
        <w:tabs>
          <w:tab w:val="right" w:leader="dot" w:pos="9628"/>
        </w:tabs>
        <w:rPr>
          <w:noProof/>
        </w:rPr>
      </w:pPr>
      <w:r w:rsidRPr="005E4BDB">
        <w:rPr>
          <w:rFonts w:ascii="Aptos" w:eastAsia="Times New Roman" w:hAnsi="Aptos"/>
          <w:b/>
          <w:noProof/>
          <w:color w:val="325483"/>
        </w:rPr>
        <w:t>6. Conclusion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_Toc224733991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57</w:t>
      </w:r>
      <w:r>
        <w:rPr>
          <w:noProof/>
        </w:rPr>
        <w:fldChar w:fldCharType="end"/>
      </w:r>
    </w:p>
    <w:p w14:paraId="42459B7E" w14:textId="1DE018A4" w:rsidR="001A3584" w:rsidRDefault="001A3584">
      <w:pPr>
        <w:pStyle w:val="TDC1"/>
        <w:tabs>
          <w:tab w:val="right" w:leader="dot" w:pos="9628"/>
        </w:tabs>
        <w:rPr>
          <w:noProof/>
          <w:kern w:val="2"/>
          <w:sz w:val="24"/>
          <w:szCs w:val="24"/>
          <w:lang w:val="es-EC" w:eastAsia="es-EC"/>
          <w14:ligatures w14:val="standardContextual"/>
        </w:rPr>
      </w:pPr>
      <w:r w:rsidRPr="00AB720C">
        <w:rPr>
          <w:rFonts w:ascii="Aptos" w:eastAsia="Times New Roman" w:hAnsi="Aptos"/>
          <w:b/>
          <w:noProof/>
          <w:color w:val="325483"/>
          <w:lang w:val="es-EC"/>
        </w:rPr>
        <w:t>PROTOCOLO DE EJECUCION IQ</w:t>
      </w:r>
      <w:r w:rsidRPr="00AB720C">
        <w:rPr>
          <w:noProof/>
          <w:lang w:val="es-EC"/>
        </w:rPr>
        <w:tab/>
      </w:r>
      <w:r>
        <w:rPr>
          <w:noProof/>
        </w:rPr>
        <w:fldChar w:fldCharType="begin"/>
      </w:r>
      <w:r w:rsidRPr="00AB720C">
        <w:rPr>
          <w:noProof/>
          <w:lang w:val="es-EC"/>
        </w:rPr>
        <w:instrText xml:space="preserve"> PAGEREF _Toc224733992 \h </w:instrText>
      </w:r>
      <w:r>
        <w:rPr>
          <w:noProof/>
        </w:rPr>
      </w:r>
      <w:r>
        <w:rPr>
          <w:noProof/>
        </w:rPr>
        <w:fldChar w:fldCharType="separate"/>
      </w:r>
      <w:r w:rsidRPr="00AB720C">
        <w:rPr>
          <w:noProof/>
          <w:lang w:val="es-EC"/>
        </w:rPr>
        <w:t>57</w:t>
      </w:r>
      <w:r>
        <w:rPr>
          <w:noProof/>
        </w:rPr>
        <w:fldChar w:fldCharType="end"/>
      </w:r>
    </w:p>
    <w:p w14:paraId="036B157B" w14:textId="525AE4E4" w:rsidR="001A3584" w:rsidRDefault="001A3584">
      <w:pPr>
        <w:pStyle w:val="TDC2"/>
        <w:tabs>
          <w:tab w:val="right" w:leader="dot" w:pos="9628"/>
        </w:tabs>
        <w:rPr>
          <w:noProof/>
        </w:rPr>
      </w:pPr>
      <w:r w:rsidRPr="005E4BDB">
        <w:rPr>
          <w:rFonts w:ascii="Aptos" w:eastAsia="Times New Roman" w:hAnsi="Aptos"/>
          <w:b/>
          <w:noProof/>
          <w:color w:val="325483"/>
        </w:rPr>
        <w:t>Área 01: Gobierno, Seguridad, Cumplimiento y Gestión Documental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_Toc224733993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57</w:t>
      </w:r>
      <w:r>
        <w:rPr>
          <w:noProof/>
        </w:rPr>
        <w:fldChar w:fldCharType="end"/>
      </w:r>
    </w:p>
    <w:p w14:paraId="3E23C7F5" w14:textId="55C326F2" w:rsidR="001A3584" w:rsidRDefault="001A3584">
      <w:pPr>
        <w:pStyle w:val="TDC2"/>
        <w:tabs>
          <w:tab w:val="right" w:leader="dot" w:pos="9628"/>
        </w:tabs>
        <w:rPr>
          <w:noProof/>
        </w:rPr>
      </w:pPr>
      <w:r w:rsidRPr="005E4BDB">
        <w:rPr>
          <w:rFonts w:ascii="Aptos" w:eastAsia="Times New Roman" w:hAnsi="Aptos"/>
          <w:b/>
          <w:noProof/>
          <w:color w:val="325483"/>
        </w:rPr>
        <w:t>1. Objetivo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_Toc224733994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57</w:t>
      </w:r>
      <w:r>
        <w:rPr>
          <w:noProof/>
        </w:rPr>
        <w:fldChar w:fldCharType="end"/>
      </w:r>
    </w:p>
    <w:p w14:paraId="7DBAC549" w14:textId="0D2DF367" w:rsidR="001A3584" w:rsidRDefault="001A3584">
      <w:pPr>
        <w:pStyle w:val="TDC2"/>
        <w:tabs>
          <w:tab w:val="right" w:leader="dot" w:pos="9628"/>
        </w:tabs>
        <w:rPr>
          <w:noProof/>
        </w:rPr>
      </w:pPr>
      <w:r w:rsidRPr="005E4BDB">
        <w:rPr>
          <w:rFonts w:ascii="Aptos" w:eastAsia="Times New Roman" w:hAnsi="Aptos"/>
          <w:b/>
          <w:noProof/>
          <w:color w:val="325483"/>
        </w:rPr>
        <w:t>2. Casos de ejecución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_Toc224733995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58</w:t>
      </w:r>
      <w:r>
        <w:rPr>
          <w:noProof/>
        </w:rPr>
        <w:fldChar w:fldCharType="end"/>
      </w:r>
    </w:p>
    <w:p w14:paraId="012F8612" w14:textId="3774DF41" w:rsidR="001A3584" w:rsidRDefault="001A3584">
      <w:pPr>
        <w:pStyle w:val="TDC1"/>
        <w:tabs>
          <w:tab w:val="right" w:leader="dot" w:pos="9628"/>
        </w:tabs>
        <w:rPr>
          <w:noProof/>
          <w:kern w:val="2"/>
          <w:sz w:val="24"/>
          <w:szCs w:val="24"/>
          <w:lang w:val="es-EC" w:eastAsia="es-EC"/>
          <w14:ligatures w14:val="standardContextual"/>
        </w:rPr>
      </w:pPr>
      <w:r w:rsidRPr="00AB720C">
        <w:rPr>
          <w:rFonts w:ascii="Aptos" w:eastAsia="Times New Roman" w:hAnsi="Aptos"/>
          <w:b/>
          <w:noProof/>
          <w:color w:val="325483"/>
          <w:lang w:val="es-EC"/>
        </w:rPr>
        <w:t>PROTOCOLO DE EJECUCION OQ</w:t>
      </w:r>
      <w:r w:rsidRPr="00AB720C">
        <w:rPr>
          <w:noProof/>
          <w:lang w:val="es-EC"/>
        </w:rPr>
        <w:tab/>
      </w:r>
      <w:r>
        <w:rPr>
          <w:noProof/>
        </w:rPr>
        <w:fldChar w:fldCharType="begin"/>
      </w:r>
      <w:r w:rsidRPr="00AB720C">
        <w:rPr>
          <w:noProof/>
          <w:lang w:val="es-EC"/>
        </w:rPr>
        <w:instrText xml:space="preserve"> PAGEREF _Toc224733996 \h </w:instrText>
      </w:r>
      <w:r>
        <w:rPr>
          <w:noProof/>
        </w:rPr>
      </w:r>
      <w:r>
        <w:rPr>
          <w:noProof/>
        </w:rPr>
        <w:fldChar w:fldCharType="separate"/>
      </w:r>
      <w:r w:rsidRPr="00AB720C">
        <w:rPr>
          <w:noProof/>
          <w:lang w:val="es-EC"/>
        </w:rPr>
        <w:t>58</w:t>
      </w:r>
      <w:r>
        <w:rPr>
          <w:noProof/>
        </w:rPr>
        <w:fldChar w:fldCharType="end"/>
      </w:r>
    </w:p>
    <w:p w14:paraId="17372075" w14:textId="029E94BF" w:rsidR="001A3584" w:rsidRDefault="001A3584">
      <w:pPr>
        <w:pStyle w:val="TDC2"/>
        <w:tabs>
          <w:tab w:val="right" w:leader="dot" w:pos="9628"/>
        </w:tabs>
        <w:rPr>
          <w:noProof/>
        </w:rPr>
      </w:pPr>
      <w:r w:rsidRPr="005E4BDB">
        <w:rPr>
          <w:rFonts w:ascii="Aptos" w:eastAsia="Times New Roman" w:hAnsi="Aptos"/>
          <w:b/>
          <w:noProof/>
          <w:color w:val="325483"/>
        </w:rPr>
        <w:t>Área 01: Gobierno, Seguridad, Cumplimiento y Gestión Documental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_Toc224733997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58</w:t>
      </w:r>
      <w:r>
        <w:rPr>
          <w:noProof/>
        </w:rPr>
        <w:fldChar w:fldCharType="end"/>
      </w:r>
    </w:p>
    <w:p w14:paraId="38E4D9A9" w14:textId="28093AA3" w:rsidR="001A3584" w:rsidRDefault="001A3584">
      <w:pPr>
        <w:pStyle w:val="TDC2"/>
        <w:tabs>
          <w:tab w:val="right" w:leader="dot" w:pos="9628"/>
        </w:tabs>
        <w:rPr>
          <w:noProof/>
        </w:rPr>
      </w:pPr>
      <w:r w:rsidRPr="005E4BDB">
        <w:rPr>
          <w:rFonts w:ascii="Aptos" w:eastAsia="Times New Roman" w:hAnsi="Aptos"/>
          <w:b/>
          <w:noProof/>
          <w:color w:val="325483"/>
        </w:rPr>
        <w:t>1. Objetivo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_Toc224733998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58</w:t>
      </w:r>
      <w:r>
        <w:rPr>
          <w:noProof/>
        </w:rPr>
        <w:fldChar w:fldCharType="end"/>
      </w:r>
    </w:p>
    <w:p w14:paraId="3E7EED5E" w14:textId="001E1A59" w:rsidR="001A3584" w:rsidRDefault="001A3584">
      <w:pPr>
        <w:pStyle w:val="TDC2"/>
        <w:tabs>
          <w:tab w:val="right" w:leader="dot" w:pos="9628"/>
        </w:tabs>
        <w:rPr>
          <w:noProof/>
        </w:rPr>
      </w:pPr>
      <w:r w:rsidRPr="005E4BDB">
        <w:rPr>
          <w:rFonts w:ascii="Aptos" w:eastAsia="Times New Roman" w:hAnsi="Aptos"/>
          <w:b/>
          <w:noProof/>
          <w:color w:val="325483"/>
        </w:rPr>
        <w:t>2. Casos de ejecución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_Toc224733999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59</w:t>
      </w:r>
      <w:r>
        <w:rPr>
          <w:noProof/>
        </w:rPr>
        <w:fldChar w:fldCharType="end"/>
      </w:r>
    </w:p>
    <w:p w14:paraId="2664FD86" w14:textId="05C8FD07" w:rsidR="001A3584" w:rsidRDefault="001A3584">
      <w:pPr>
        <w:pStyle w:val="TDC1"/>
        <w:tabs>
          <w:tab w:val="right" w:leader="dot" w:pos="9628"/>
        </w:tabs>
        <w:rPr>
          <w:noProof/>
          <w:kern w:val="2"/>
          <w:sz w:val="24"/>
          <w:szCs w:val="24"/>
          <w:lang w:val="es-EC" w:eastAsia="es-EC"/>
          <w14:ligatures w14:val="standardContextual"/>
        </w:rPr>
      </w:pPr>
      <w:r w:rsidRPr="00AB720C">
        <w:rPr>
          <w:rFonts w:ascii="Aptos" w:eastAsia="Times New Roman" w:hAnsi="Aptos"/>
          <w:b/>
          <w:noProof/>
          <w:color w:val="325483"/>
          <w:lang w:val="es-EC"/>
        </w:rPr>
        <w:t>PROTOCOLO DE EJECUCION PQ</w:t>
      </w:r>
      <w:r w:rsidRPr="00AB720C">
        <w:rPr>
          <w:noProof/>
          <w:lang w:val="es-EC"/>
        </w:rPr>
        <w:tab/>
      </w:r>
      <w:r>
        <w:rPr>
          <w:noProof/>
        </w:rPr>
        <w:fldChar w:fldCharType="begin"/>
      </w:r>
      <w:r w:rsidRPr="00AB720C">
        <w:rPr>
          <w:noProof/>
          <w:lang w:val="es-EC"/>
        </w:rPr>
        <w:instrText xml:space="preserve"> PAGEREF _Toc224734000 \h </w:instrText>
      </w:r>
      <w:r>
        <w:rPr>
          <w:noProof/>
        </w:rPr>
      </w:r>
      <w:r>
        <w:rPr>
          <w:noProof/>
        </w:rPr>
        <w:fldChar w:fldCharType="separate"/>
      </w:r>
      <w:r w:rsidRPr="00AB720C">
        <w:rPr>
          <w:noProof/>
          <w:lang w:val="es-EC"/>
        </w:rPr>
        <w:t>59</w:t>
      </w:r>
      <w:r>
        <w:rPr>
          <w:noProof/>
        </w:rPr>
        <w:fldChar w:fldCharType="end"/>
      </w:r>
    </w:p>
    <w:p w14:paraId="0B5ED75F" w14:textId="27CB3185" w:rsidR="001A3584" w:rsidRDefault="001A3584">
      <w:pPr>
        <w:pStyle w:val="TDC2"/>
        <w:tabs>
          <w:tab w:val="right" w:leader="dot" w:pos="9628"/>
        </w:tabs>
        <w:rPr>
          <w:noProof/>
        </w:rPr>
      </w:pPr>
      <w:r w:rsidRPr="005E4BDB">
        <w:rPr>
          <w:rFonts w:ascii="Aptos" w:eastAsia="Times New Roman" w:hAnsi="Aptos"/>
          <w:b/>
          <w:noProof/>
          <w:color w:val="325483"/>
        </w:rPr>
        <w:t>Área 01: Gobierno, Seguridad, Cumplimiento y Gestión Documental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_Toc224734001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59</w:t>
      </w:r>
      <w:r>
        <w:rPr>
          <w:noProof/>
        </w:rPr>
        <w:fldChar w:fldCharType="end"/>
      </w:r>
    </w:p>
    <w:p w14:paraId="50791B3F" w14:textId="2128F652" w:rsidR="001A3584" w:rsidRDefault="001A3584">
      <w:pPr>
        <w:pStyle w:val="TDC2"/>
        <w:tabs>
          <w:tab w:val="right" w:leader="dot" w:pos="9628"/>
        </w:tabs>
        <w:rPr>
          <w:noProof/>
        </w:rPr>
      </w:pPr>
      <w:r w:rsidRPr="005E4BDB">
        <w:rPr>
          <w:rFonts w:ascii="Aptos" w:eastAsia="Times New Roman" w:hAnsi="Aptos"/>
          <w:b/>
          <w:noProof/>
          <w:color w:val="325483"/>
        </w:rPr>
        <w:t>1. Objetivo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_Toc224734002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59</w:t>
      </w:r>
      <w:r>
        <w:rPr>
          <w:noProof/>
        </w:rPr>
        <w:fldChar w:fldCharType="end"/>
      </w:r>
    </w:p>
    <w:p w14:paraId="51172184" w14:textId="7E347B2F" w:rsidR="001A3584" w:rsidRDefault="001A3584">
      <w:pPr>
        <w:pStyle w:val="TDC2"/>
        <w:tabs>
          <w:tab w:val="right" w:leader="dot" w:pos="9628"/>
        </w:tabs>
        <w:rPr>
          <w:noProof/>
        </w:rPr>
      </w:pPr>
      <w:r w:rsidRPr="005E4BDB">
        <w:rPr>
          <w:rFonts w:ascii="Aptos" w:eastAsia="Times New Roman" w:hAnsi="Aptos"/>
          <w:b/>
          <w:noProof/>
          <w:color w:val="325483"/>
        </w:rPr>
        <w:t>2. Casos PQ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_Toc224734003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60</w:t>
      </w:r>
      <w:r>
        <w:rPr>
          <w:noProof/>
        </w:rPr>
        <w:fldChar w:fldCharType="end"/>
      </w:r>
    </w:p>
    <w:p w14:paraId="7F6DB8CA" w14:textId="05E568E4" w:rsidR="001A3584" w:rsidRDefault="001A3584">
      <w:pPr>
        <w:pStyle w:val="TDC1"/>
        <w:tabs>
          <w:tab w:val="right" w:leader="dot" w:pos="9628"/>
        </w:tabs>
        <w:rPr>
          <w:noProof/>
          <w:kern w:val="2"/>
          <w:sz w:val="24"/>
          <w:szCs w:val="24"/>
          <w:lang w:val="es-EC" w:eastAsia="es-EC"/>
          <w14:ligatures w14:val="standardContextual"/>
        </w:rPr>
      </w:pPr>
      <w:r w:rsidRPr="00AB720C">
        <w:rPr>
          <w:rFonts w:ascii="Aptos" w:eastAsia="Times New Roman" w:hAnsi="Aptos"/>
          <w:b/>
          <w:noProof/>
          <w:color w:val="325483"/>
          <w:lang w:val="es-EC"/>
        </w:rPr>
        <w:lastRenderedPageBreak/>
        <w:t>REGISTRO DE EVIDENCIAS Y DESVIACIONES</w:t>
      </w:r>
      <w:r w:rsidRPr="00AB720C">
        <w:rPr>
          <w:noProof/>
          <w:lang w:val="es-EC"/>
        </w:rPr>
        <w:tab/>
      </w:r>
      <w:r>
        <w:rPr>
          <w:noProof/>
        </w:rPr>
        <w:fldChar w:fldCharType="begin"/>
      </w:r>
      <w:r w:rsidRPr="00AB720C">
        <w:rPr>
          <w:noProof/>
          <w:lang w:val="es-EC"/>
        </w:rPr>
        <w:instrText xml:space="preserve"> PAGEREF _Toc224734004 \h </w:instrText>
      </w:r>
      <w:r>
        <w:rPr>
          <w:noProof/>
        </w:rPr>
      </w:r>
      <w:r>
        <w:rPr>
          <w:noProof/>
        </w:rPr>
        <w:fldChar w:fldCharType="separate"/>
      </w:r>
      <w:r w:rsidRPr="00AB720C">
        <w:rPr>
          <w:noProof/>
          <w:lang w:val="es-EC"/>
        </w:rPr>
        <w:t>60</w:t>
      </w:r>
      <w:r>
        <w:rPr>
          <w:noProof/>
        </w:rPr>
        <w:fldChar w:fldCharType="end"/>
      </w:r>
    </w:p>
    <w:p w14:paraId="2F57168B" w14:textId="07F3E4C3" w:rsidR="001A3584" w:rsidRDefault="001A3584">
      <w:pPr>
        <w:pStyle w:val="TDC2"/>
        <w:tabs>
          <w:tab w:val="right" w:leader="dot" w:pos="9628"/>
        </w:tabs>
        <w:rPr>
          <w:noProof/>
        </w:rPr>
      </w:pPr>
      <w:r w:rsidRPr="005E4BDB">
        <w:rPr>
          <w:rFonts w:ascii="Aptos" w:eastAsia="Times New Roman" w:hAnsi="Aptos"/>
          <w:b/>
          <w:noProof/>
          <w:color w:val="325483"/>
        </w:rPr>
        <w:t>Área 01: Gobierno, Seguridad, Cumplimiento y Gestión Documental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_Toc224734005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60</w:t>
      </w:r>
      <w:r>
        <w:rPr>
          <w:noProof/>
        </w:rPr>
        <w:fldChar w:fldCharType="end"/>
      </w:r>
    </w:p>
    <w:p w14:paraId="3B08A165" w14:textId="1A1FACC4" w:rsidR="001A3584" w:rsidRDefault="001A3584">
      <w:pPr>
        <w:pStyle w:val="TDC2"/>
        <w:tabs>
          <w:tab w:val="right" w:leader="dot" w:pos="9628"/>
        </w:tabs>
        <w:rPr>
          <w:noProof/>
        </w:rPr>
      </w:pPr>
      <w:r w:rsidRPr="005E4BDB">
        <w:rPr>
          <w:rFonts w:ascii="Aptos" w:eastAsia="Times New Roman" w:hAnsi="Aptos"/>
          <w:b/>
          <w:noProof/>
          <w:color w:val="325483"/>
        </w:rPr>
        <w:t>1. Objetivo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_Toc224734006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60</w:t>
      </w:r>
      <w:r>
        <w:rPr>
          <w:noProof/>
        </w:rPr>
        <w:fldChar w:fldCharType="end"/>
      </w:r>
    </w:p>
    <w:p w14:paraId="552483CB" w14:textId="74ACF013" w:rsidR="001A3584" w:rsidRDefault="001A3584">
      <w:pPr>
        <w:pStyle w:val="TDC2"/>
        <w:tabs>
          <w:tab w:val="right" w:leader="dot" w:pos="9628"/>
        </w:tabs>
        <w:rPr>
          <w:noProof/>
        </w:rPr>
      </w:pPr>
      <w:r w:rsidRPr="005E4BDB">
        <w:rPr>
          <w:rFonts w:ascii="Aptos" w:eastAsia="Times New Roman" w:hAnsi="Aptos"/>
          <w:b/>
          <w:noProof/>
          <w:color w:val="325483"/>
        </w:rPr>
        <w:t>2. Tabla de evidencias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_Toc224734007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61</w:t>
      </w:r>
      <w:r>
        <w:rPr>
          <w:noProof/>
        </w:rPr>
        <w:fldChar w:fldCharType="end"/>
      </w:r>
    </w:p>
    <w:p w14:paraId="74E0F65C" w14:textId="1FBCA81E" w:rsidR="001A3584" w:rsidRDefault="001A3584">
      <w:pPr>
        <w:pStyle w:val="TDC2"/>
        <w:tabs>
          <w:tab w:val="right" w:leader="dot" w:pos="9628"/>
        </w:tabs>
        <w:rPr>
          <w:noProof/>
        </w:rPr>
      </w:pPr>
      <w:r w:rsidRPr="005E4BDB">
        <w:rPr>
          <w:rFonts w:ascii="Aptos" w:eastAsia="Times New Roman" w:hAnsi="Aptos"/>
          <w:b/>
          <w:noProof/>
          <w:color w:val="325483"/>
        </w:rPr>
        <w:t>3. Tabla de desviaciones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_Toc224734008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61</w:t>
      </w:r>
      <w:r>
        <w:rPr>
          <w:noProof/>
        </w:rPr>
        <w:fldChar w:fldCharType="end"/>
      </w:r>
    </w:p>
    <w:p w14:paraId="75580BAC" w14:textId="0A5B5620" w:rsidR="001A3584" w:rsidRDefault="001A3584">
      <w:pPr>
        <w:pStyle w:val="TDC2"/>
        <w:tabs>
          <w:tab w:val="right" w:leader="dot" w:pos="9628"/>
        </w:tabs>
        <w:rPr>
          <w:noProof/>
        </w:rPr>
      </w:pPr>
      <w:r w:rsidRPr="005E4BDB">
        <w:rPr>
          <w:rFonts w:ascii="Aptos" w:eastAsia="Times New Roman" w:hAnsi="Aptos"/>
          <w:b/>
          <w:noProof/>
          <w:color w:val="325483"/>
        </w:rPr>
        <w:t>4. Criterio de cierre documental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_Toc224734009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61</w:t>
      </w:r>
      <w:r>
        <w:rPr>
          <w:noProof/>
        </w:rPr>
        <w:fldChar w:fldCharType="end"/>
      </w:r>
    </w:p>
    <w:p w14:paraId="4DC4C72F" w14:textId="4577293A" w:rsidR="001A3584" w:rsidRDefault="001A3584">
      <w:pPr>
        <w:pStyle w:val="TDC1"/>
        <w:tabs>
          <w:tab w:val="right" w:leader="dot" w:pos="9628"/>
        </w:tabs>
        <w:rPr>
          <w:noProof/>
          <w:kern w:val="2"/>
          <w:sz w:val="24"/>
          <w:szCs w:val="24"/>
          <w:lang w:val="es-EC" w:eastAsia="es-EC"/>
          <w14:ligatures w14:val="standardContextual"/>
        </w:rPr>
      </w:pPr>
      <w:r w:rsidRPr="00AB720C">
        <w:rPr>
          <w:rFonts w:ascii="Aptos" w:eastAsia="Times New Roman" w:hAnsi="Aptos"/>
          <w:b/>
          <w:noProof/>
          <w:color w:val="325483"/>
          <w:lang w:val="es-EC"/>
        </w:rPr>
        <w:t>Conclusion ejecutiva</w:t>
      </w:r>
      <w:r w:rsidRPr="00AB720C">
        <w:rPr>
          <w:noProof/>
          <w:lang w:val="es-EC"/>
        </w:rPr>
        <w:tab/>
      </w:r>
      <w:r>
        <w:rPr>
          <w:noProof/>
        </w:rPr>
        <w:fldChar w:fldCharType="begin"/>
      </w:r>
      <w:r w:rsidRPr="00AB720C">
        <w:rPr>
          <w:noProof/>
          <w:lang w:val="es-EC"/>
        </w:rPr>
        <w:instrText xml:space="preserve"> PAGEREF _Toc224734010 \h </w:instrText>
      </w:r>
      <w:r>
        <w:rPr>
          <w:noProof/>
        </w:rPr>
      </w:r>
      <w:r>
        <w:rPr>
          <w:noProof/>
        </w:rPr>
        <w:fldChar w:fldCharType="separate"/>
      </w:r>
      <w:r w:rsidRPr="00AB720C">
        <w:rPr>
          <w:noProof/>
          <w:lang w:val="es-EC"/>
        </w:rPr>
        <w:t>61</w:t>
      </w:r>
      <w:r>
        <w:rPr>
          <w:noProof/>
        </w:rPr>
        <w:fldChar w:fldCharType="end"/>
      </w:r>
    </w:p>
    <w:p w14:paraId="111A401A" w14:textId="3F3090DE" w:rsidR="001A3584" w:rsidRDefault="001A3584">
      <w:pPr>
        <w:pStyle w:val="TDC1"/>
        <w:tabs>
          <w:tab w:val="right" w:leader="dot" w:pos="9628"/>
        </w:tabs>
        <w:rPr>
          <w:noProof/>
          <w:kern w:val="2"/>
          <w:sz w:val="24"/>
          <w:szCs w:val="24"/>
          <w:lang w:val="es-EC" w:eastAsia="es-EC"/>
          <w14:ligatures w14:val="standardContextual"/>
        </w:rPr>
      </w:pPr>
      <w:r w:rsidRPr="005E4BDB">
        <w:rPr>
          <w:rFonts w:ascii="Aptos" w:eastAsia="Times New Roman" w:hAnsi="Aptos"/>
          <w:b/>
          <w:noProof/>
          <w:color w:val="325483"/>
        </w:rPr>
        <w:t>Referencias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_Toc224734011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61</w:t>
      </w:r>
      <w:r>
        <w:rPr>
          <w:noProof/>
        </w:rPr>
        <w:fldChar w:fldCharType="end"/>
      </w:r>
    </w:p>
    <w:p w14:paraId="0AD4E01D" w14:textId="3719D9BF" w:rsidR="004C0800" w:rsidRPr="00DD5303" w:rsidRDefault="004C0800">
      <w:r>
        <w:fldChar w:fldCharType="end"/>
      </w:r>
    </w:p>
    <w:p w14:paraId="23A661AC" w14:textId="77777777" w:rsidR="004C0800" w:rsidRPr="001A3584" w:rsidRDefault="004C0800">
      <w:pPr>
        <w:pStyle w:val="TtuloTDC"/>
        <w:rPr>
          <w:lang w:val="es-EC"/>
        </w:rPr>
      </w:pPr>
      <w:r>
        <w:rPr>
          <w:lang w:val="es-ES"/>
        </w:rPr>
        <w:t>Contenido</w:t>
      </w:r>
    </w:p>
    <w:p w14:paraId="40FDD29C" w14:textId="77777777" w:rsidR="004C0800" w:rsidRPr="001A3584" w:rsidRDefault="004C0800">
      <w:pPr>
        <w:pStyle w:val="TDC1"/>
        <w:tabs>
          <w:tab w:val="right" w:leader="dot" w:pos="8630"/>
        </w:tabs>
        <w:rPr>
          <w:noProof/>
          <w:lang w:val="es-EC"/>
        </w:rPr>
      </w:pPr>
      <w:r w:rsidRPr="001A3584">
        <w:rPr>
          <w:lang w:val="es-EC"/>
        </w:rPr>
        <w:t xml:space="preserve"> TOC \o "1-3" \h \z \u </w:t>
      </w:r>
      <w:hyperlink w:anchor="_Toc224660466" w:history="1">
        <w:r w:rsidRPr="00E67A34">
          <w:rPr>
            <w:rStyle w:val="Hipervnculo"/>
            <w:noProof/>
            <w:lang w:val="es-EC"/>
          </w:rPr>
          <w:t>ÍNDICE</w:t>
        </w:r>
        <w:r w:rsidRPr="001A3584">
          <w:rPr>
            <w:noProof/>
            <w:webHidden/>
            <w:lang w:val="es-EC"/>
          </w:rPr>
          <w:tab/>
        </w:r>
        <w:r>
          <w:rPr>
            <w:noProof/>
            <w:webHidden/>
          </w:rPr>
          <w:fldChar w:fldCharType="begin"/>
        </w:r>
        <w:r w:rsidRPr="001A3584">
          <w:rPr>
            <w:noProof/>
            <w:webHidden/>
            <w:lang w:val="es-EC"/>
          </w:rPr>
          <w:instrText xml:space="preserve"> PAGEREF _Toc224660466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Pr="001A3584">
          <w:rPr>
            <w:noProof/>
            <w:webHidden/>
            <w:lang w:val="es-EC"/>
          </w:rPr>
          <w:t>2</w:t>
        </w:r>
        <w:r>
          <w:rPr>
            <w:noProof/>
            <w:webHidden/>
          </w:rPr>
          <w:fldChar w:fldCharType="end"/>
        </w:r>
      </w:hyperlink>
    </w:p>
    <w:p w14:paraId="64857D51" w14:textId="77777777" w:rsidR="004C0800" w:rsidRPr="001A3584" w:rsidRDefault="004C0800">
      <w:pPr>
        <w:pStyle w:val="TDC1"/>
        <w:tabs>
          <w:tab w:val="right" w:leader="dot" w:pos="8630"/>
        </w:tabs>
        <w:rPr>
          <w:noProof/>
          <w:lang w:val="es-EC"/>
        </w:rPr>
      </w:pPr>
      <w:hyperlink w:anchor="_Toc224660467" w:history="1">
        <w:r w:rsidRPr="001A3584">
          <w:rPr>
            <w:rStyle w:val="Hipervnculo"/>
            <w:noProof/>
            <w:lang w:val="es-EC"/>
          </w:rPr>
          <w:t>0. CONTROL DOCUMENTAL</w:t>
        </w:r>
        <w:r w:rsidRPr="001A3584">
          <w:rPr>
            <w:noProof/>
            <w:webHidden/>
            <w:lang w:val="es-EC"/>
          </w:rPr>
          <w:tab/>
        </w:r>
        <w:r>
          <w:rPr>
            <w:noProof/>
            <w:webHidden/>
          </w:rPr>
          <w:fldChar w:fldCharType="begin"/>
        </w:r>
        <w:r w:rsidRPr="001A3584">
          <w:rPr>
            <w:noProof/>
            <w:webHidden/>
            <w:lang w:val="es-EC"/>
          </w:rPr>
          <w:instrText xml:space="preserve"> PAGEREF _Toc224660467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Pr="001A3584">
          <w:rPr>
            <w:noProof/>
            <w:webHidden/>
            <w:lang w:val="es-EC"/>
          </w:rPr>
          <w:t>3</w:t>
        </w:r>
        <w:r>
          <w:rPr>
            <w:noProof/>
            <w:webHidden/>
          </w:rPr>
          <w:fldChar w:fldCharType="end"/>
        </w:r>
      </w:hyperlink>
    </w:p>
    <w:p w14:paraId="702573AD" w14:textId="77777777" w:rsidR="004C0800" w:rsidRDefault="004C0800"/>
    <w:bookmarkStart w:id="3" w:name="_Toc224733841" w:displacedByCustomXml="next"/>
    <w:sdt>
      <w:sdtPr>
        <w:rPr>
          <w:rFonts w:asciiTheme="minorHAnsi" w:eastAsiaTheme="minorHAnsi" w:hAnsiTheme="minorHAnsi" w:cstheme="minorBidi"/>
          <w:b/>
          <w:color w:val="325483"/>
          <w:sz w:val="32"/>
          <w:szCs w:val="24"/>
        </w:rPr>
        <w:alias w:val="Cuerpo del documento"/>
        <w:tag w:val="body_content"/>
        <w:id w:val="-1956012068"/>
        <w:placeholder>
          <w:docPart w:val="FB610F0CADB44AFAA87C5863DBFF7EC2"/>
        </w:placeholder>
      </w:sdtPr>
      <w:sdtEndPr>
        <w:rPr>
          <w:b w:val="0"/>
          <w:color w:val="auto"/>
          <w:sz w:val="24"/>
        </w:rPr>
      </w:sdtEndPr>
      <w:sdtContent>
        <w:p w14:paraId="7ED4E405" w14:textId="77777777" w:rsidR="001A3584" w:rsidRPr="001A3584" w:rsidRDefault="001A3584" w:rsidP="001A3584">
          <w:pPr>
            <w:pStyle w:val="Ttulo1"/>
            <w:shd w:val="clear" w:color="auto" w:fill="E6E6E6"/>
            <w:spacing w:before="200" w:after="200" w:line="240" w:lineRule="auto"/>
            <w:jc w:val="both"/>
            <w:divId w:val="1374962462"/>
            <w:rPr>
              <w:rFonts w:ascii="Aptos" w:eastAsia="Times New Roman" w:hAnsi="Aptos"/>
              <w:b/>
              <w:color w:val="325483"/>
              <w:kern w:val="36"/>
              <w:sz w:val="32"/>
              <w:szCs w:val="32"/>
              <w14:ligatures w14:val="none"/>
            </w:rPr>
          </w:pPr>
          <w:r w:rsidRPr="001A3584">
            <w:rPr>
              <w:rFonts w:ascii="Aptos" w:eastAsia="Times New Roman" w:hAnsi="Aptos"/>
              <w:b/>
              <w:color w:val="325483"/>
              <w:sz w:val="32"/>
            </w:rPr>
            <w:t>VALIDACION DEL AREA</w:t>
          </w:r>
          <w:bookmarkEnd w:id="3"/>
        </w:p>
        <w:p w14:paraId="483C949E" w14:textId="77777777" w:rsidR="001A3584" w:rsidRPr="001A3584" w:rsidRDefault="001A3584" w:rsidP="001A3584">
          <w:pPr>
            <w:pStyle w:val="Ttulo2"/>
            <w:spacing w:after="120" w:line="240" w:lineRule="auto"/>
            <w:jc w:val="both"/>
            <w:divId w:val="1374962462"/>
            <w:rPr>
              <w:rFonts w:ascii="Aptos" w:eastAsia="Times New Roman" w:hAnsi="Aptos"/>
              <w:b/>
              <w:color w:val="325483"/>
              <w:sz w:val="26"/>
            </w:rPr>
          </w:pPr>
          <w:bookmarkStart w:id="4" w:name="_Toc224733842"/>
          <w:r w:rsidRPr="001A3584">
            <w:rPr>
              <w:rFonts w:ascii="Aptos" w:eastAsia="Times New Roman" w:hAnsi="Aptos"/>
              <w:b/>
              <w:color w:val="325483"/>
              <w:sz w:val="26"/>
            </w:rPr>
            <w:t>Área 01: Gobierno, Seguridad, Cumplimiento y Gestión Documental</w:t>
          </w:r>
          <w:bookmarkEnd w:id="4"/>
        </w:p>
        <w:p w14:paraId="571E5487" w14:textId="77777777" w:rsidR="001A3584" w:rsidRPr="001A3584" w:rsidRDefault="001A3584" w:rsidP="001A3584">
          <w:pPr>
            <w:pStyle w:val="Ttulo2"/>
            <w:spacing w:after="120" w:line="240" w:lineRule="auto"/>
            <w:jc w:val="both"/>
            <w:divId w:val="1374962462"/>
            <w:rPr>
              <w:rFonts w:ascii="Aptos" w:eastAsia="Times New Roman" w:hAnsi="Aptos"/>
              <w:b/>
              <w:color w:val="325483"/>
              <w:sz w:val="26"/>
            </w:rPr>
          </w:pPr>
          <w:bookmarkStart w:id="5" w:name="_Toc224733843"/>
          <w:r w:rsidRPr="001A3584">
            <w:rPr>
              <w:rFonts w:ascii="Aptos" w:eastAsia="Times New Roman" w:hAnsi="Aptos"/>
              <w:b/>
              <w:color w:val="325483"/>
              <w:sz w:val="26"/>
            </w:rPr>
            <w:t>Control documental</w:t>
          </w:r>
          <w:bookmarkEnd w:id="5"/>
        </w:p>
        <w:tbl>
          <w:tblPr>
            <w:tblStyle w:val="Tablaconcuadrcula"/>
            <w:tblW w:w="0" w:type="auto"/>
            <w:tblLook w:val="04A0" w:firstRow="1" w:lastRow="0" w:firstColumn="1" w:lastColumn="0" w:noHBand="0" w:noVBand="1"/>
          </w:tblPr>
          <w:tblGrid>
            <w:gridCol w:w="1748"/>
            <w:gridCol w:w="5450"/>
          </w:tblGrid>
          <w:tr w:rsidR="001A3584" w:rsidRPr="001A3584" w14:paraId="2CCA34F0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19DA4CC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Campo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7C7F336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Valor</w:t>
                </w:r>
              </w:p>
            </w:tc>
          </w:tr>
          <w:tr w:rsidR="001A3584" w:rsidRPr="001A3584" w14:paraId="1BA8045C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45D984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Sistema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5A6D0DF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SPI</w:t>
                </w:r>
              </w:p>
            </w:tc>
          </w:tr>
          <w:tr w:rsidR="001A3584" w:rsidRPr="001A3584" w14:paraId="3FB1BE4E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7BBEEF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FCABC97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Validación consolidada del área</w:t>
                </w:r>
              </w:p>
            </w:tc>
          </w:tr>
          <w:tr w:rsidR="001A3584" w:rsidRPr="001A3584" w14:paraId="2334165E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0DE7AD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Área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21AA4E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Área 01: Gobierno, Seguridad, Cumplimiento y Gestión Documental</w:t>
                </w:r>
              </w:p>
            </w:tc>
          </w:tr>
          <w:tr w:rsidR="001A3584" w:rsidRPr="001A3584" w14:paraId="0F05FE55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04AEAB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Código documental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51A5A4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VAL-SPI-GSCGD-PAQUETE</w:t>
                </w:r>
              </w:p>
            </w:tc>
          </w:tr>
          <w:tr w:rsidR="001A3584" w:rsidRPr="001A3584" w14:paraId="4528FE3C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3FAC0B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Versión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5BF40E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1.0</w:t>
                </w:r>
              </w:p>
            </w:tc>
          </w:tr>
          <w:tr w:rsidR="001A3584" w:rsidRPr="001A3584" w14:paraId="5CA2163B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0AE1F6F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Estado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2F8C4C8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BORRADOR</w:t>
                </w:r>
              </w:p>
            </w:tc>
          </w:tr>
          <w:tr w:rsidR="001A3584" w:rsidRPr="001A3584" w14:paraId="3DB15EA9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13BACA6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Fecha de emisión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95B46A0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2026-03-18</w:t>
                </w:r>
              </w:p>
            </w:tc>
          </w:tr>
          <w:tr w:rsidR="001A3584" w:rsidRPr="001A3584" w14:paraId="447A4EDE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889610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Elaborado por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95BDEAD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Ingenieria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de Software</w:t>
                </w:r>
              </w:p>
            </w:tc>
          </w:tr>
          <w:tr w:rsidR="001A3584" w:rsidRPr="001A3584" w14:paraId="05E62A57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330611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Revisado por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209329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__________________</w:t>
                </w:r>
              </w:p>
            </w:tc>
          </w:tr>
          <w:tr w:rsidR="001A3584" w:rsidRPr="001A3584" w14:paraId="3143E7F6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shd w:val="clear" w:color="auto" w:fill="FFFFFF"/>
                <w:hideMark/>
              </w:tcPr>
              <w:p w14:paraId="69F30586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Aprobado por</w:t>
                </w:r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2B27CF2E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__________________</w:t>
                </w:r>
              </w:p>
            </w:tc>
          </w:tr>
        </w:tbl>
        <w:p w14:paraId="15269073" w14:textId="77777777" w:rsidR="001A3584" w:rsidRPr="001A3584" w:rsidRDefault="001A3584" w:rsidP="001A3584">
          <w:pPr>
            <w:pStyle w:val="Ttulo2"/>
            <w:spacing w:after="120" w:line="240" w:lineRule="auto"/>
            <w:jc w:val="both"/>
            <w:divId w:val="1374962462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bookmarkStart w:id="6" w:name="_Toc224733844"/>
          <w:r w:rsidRPr="001A3584">
            <w:rPr>
              <w:rFonts w:ascii="Aptos" w:eastAsia="Times New Roman" w:hAnsi="Aptos"/>
              <w:b/>
              <w:color w:val="325483"/>
              <w:sz w:val="26"/>
            </w:rPr>
            <w:lastRenderedPageBreak/>
            <w:t>Firmas y sumillas</w:t>
          </w:r>
          <w:bookmarkEnd w:id="6"/>
        </w:p>
        <w:tbl>
          <w:tblPr>
            <w:tblStyle w:val="Tablaconcuadrcula"/>
            <w:tblW w:w="0" w:type="auto"/>
            <w:tblLook w:val="04A0" w:firstRow="1" w:lastRow="0" w:firstColumn="1" w:lastColumn="0" w:noHBand="0" w:noVBand="1"/>
          </w:tblPr>
          <w:tblGrid>
            <w:gridCol w:w="1660"/>
            <w:gridCol w:w="1942"/>
            <w:gridCol w:w="1707"/>
            <w:gridCol w:w="914"/>
            <w:gridCol w:w="1707"/>
          </w:tblGrid>
          <w:tr w:rsidR="001A3584" w:rsidRPr="001A3584" w14:paraId="1DFD74B5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3805B9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Rol documental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E460166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Nombre y cargo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EB08E9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Firma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65AAC98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Sumilla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F9BFB1D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Fecha</w:t>
                </w:r>
              </w:p>
            </w:tc>
          </w:tr>
          <w:tr w:rsidR="001A3584" w:rsidRPr="001A3584" w14:paraId="62DF7560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F731042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Elaborado por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C4378E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Ingenieria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de Software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38260AD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__________________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BC3CB7B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161E01C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__________________</w:t>
                </w:r>
              </w:p>
            </w:tc>
          </w:tr>
          <w:tr w:rsidR="001A3584" w:rsidRPr="001A3584" w14:paraId="7617D7D8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1A6D099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Revisado por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79D468F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__________________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7A8D902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__________________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399DB46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07DD317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__________________</w:t>
                </w:r>
              </w:p>
            </w:tc>
          </w:tr>
          <w:tr w:rsidR="001A3584" w:rsidRPr="001A3584" w14:paraId="3E188999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shd w:val="clear" w:color="auto" w:fill="F3F3F3"/>
                <w:hideMark/>
              </w:tcPr>
              <w:p w14:paraId="0BC0660B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Aprobado por</w:t>
                </w: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6F177AA7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__________________</w:t>
                </w: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72C93D8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__________________</w:t>
                </w: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2D4A040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0B89BCB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__________________</w:t>
                </w:r>
              </w:p>
            </w:tc>
          </w:tr>
        </w:tbl>
        <w:p w14:paraId="4E638E5E" w14:textId="77777777" w:rsidR="001A3584" w:rsidRPr="001A3584" w:rsidRDefault="001A3584" w:rsidP="001A3584">
          <w:pPr>
            <w:pStyle w:val="Ttulo2"/>
            <w:spacing w:after="120" w:line="240" w:lineRule="auto"/>
            <w:jc w:val="both"/>
            <w:divId w:val="1374962462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bookmarkStart w:id="7" w:name="_Toc224733845"/>
          <w:r w:rsidRPr="001A3584">
            <w:rPr>
              <w:rFonts w:ascii="Aptos" w:eastAsia="Times New Roman" w:hAnsi="Aptos"/>
              <w:b/>
              <w:color w:val="325483"/>
              <w:sz w:val="26"/>
            </w:rPr>
            <w:t>Introducción</w:t>
          </w:r>
          <w:bookmarkEnd w:id="7"/>
        </w:p>
        <w:p w14:paraId="5C59998B" w14:textId="77777777" w:rsidR="001A3584" w:rsidRPr="001A3584" w:rsidRDefault="001A3584" w:rsidP="001A3584">
          <w:pPr>
            <w:pStyle w:val="NormalWeb"/>
            <w:spacing w:after="80"/>
            <w:divId w:val="1374962462"/>
            <w:rPr>
              <w:rFonts w:ascii="Aptos" w:hAnsi="Aptos"/>
              <w:color w:val="1F2937"/>
            </w:rPr>
          </w:pPr>
          <w:r w:rsidRPr="001A3584">
            <w:rPr>
              <w:rFonts w:ascii="Aptos" w:hAnsi="Aptos"/>
              <w:color w:val="1F2937"/>
            </w:rPr>
            <w:t xml:space="preserve">El presente documento consolida la documentación de validación del Área 01: Gobierno, Seguridad, Cumplimiento y Gestión Documental del sistema SPI. Su contenido se </w:t>
          </w:r>
          <w:proofErr w:type="spellStart"/>
          <w:r w:rsidRPr="001A3584">
            <w:rPr>
              <w:rFonts w:ascii="Aptos" w:hAnsi="Aptos"/>
              <w:color w:val="1F2937"/>
            </w:rPr>
            <w:t>elaboro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 a partir de una </w:t>
          </w:r>
          <w:proofErr w:type="spellStart"/>
          <w:r w:rsidRPr="001A3584">
            <w:rPr>
              <w:rFonts w:ascii="Aptos" w:hAnsi="Aptos"/>
              <w:color w:val="1F2937"/>
            </w:rPr>
            <w:t>revision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 integral del código vigente, del comportamiento observable de los módulos incluidos en el alcance, de la estructura de datos asociada y de los controles funcionales y técnicos que sostienen </w:t>
          </w:r>
          <w:proofErr w:type="spellStart"/>
          <w:r w:rsidRPr="001A3584">
            <w:rPr>
              <w:rFonts w:ascii="Aptos" w:hAnsi="Aptos"/>
              <w:color w:val="1F2937"/>
            </w:rPr>
            <w:t>auth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, </w:t>
          </w:r>
          <w:proofErr w:type="spellStart"/>
          <w:r w:rsidRPr="001A3584">
            <w:rPr>
              <w:rFonts w:ascii="Aptos" w:hAnsi="Aptos"/>
              <w:color w:val="1F2937"/>
            </w:rPr>
            <w:t>security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, auditoria, </w:t>
          </w:r>
          <w:proofErr w:type="spellStart"/>
          <w:r w:rsidRPr="001A3584">
            <w:rPr>
              <w:rFonts w:ascii="Aptos" w:hAnsi="Aptos"/>
              <w:color w:val="1F2937"/>
            </w:rPr>
            <w:t>audit-prep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, </w:t>
          </w:r>
          <w:proofErr w:type="spellStart"/>
          <w:r w:rsidRPr="001A3584">
            <w:rPr>
              <w:rFonts w:ascii="Aptos" w:hAnsi="Aptos"/>
              <w:color w:val="1F2937"/>
            </w:rPr>
            <w:t>approvals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, </w:t>
          </w:r>
          <w:proofErr w:type="spellStart"/>
          <w:r w:rsidRPr="001A3584">
            <w:rPr>
              <w:rFonts w:ascii="Aptos" w:hAnsi="Aptos"/>
              <w:color w:val="1F2937"/>
            </w:rPr>
            <w:t>management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, </w:t>
          </w:r>
          <w:proofErr w:type="spellStart"/>
          <w:r w:rsidRPr="001A3584">
            <w:rPr>
              <w:rFonts w:ascii="Aptos" w:hAnsi="Aptos"/>
              <w:color w:val="1F2937"/>
            </w:rPr>
            <w:t>signature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, </w:t>
          </w:r>
          <w:proofErr w:type="spellStart"/>
          <w:r w:rsidRPr="001A3584">
            <w:rPr>
              <w:rFonts w:ascii="Aptos" w:hAnsi="Aptos"/>
              <w:color w:val="1F2937"/>
            </w:rPr>
            <w:t>documents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, files, </w:t>
          </w:r>
          <w:proofErr w:type="spellStart"/>
          <w:r w:rsidRPr="001A3584">
            <w:rPr>
              <w:rFonts w:ascii="Aptos" w:hAnsi="Aptos"/>
              <w:color w:val="1F2937"/>
            </w:rPr>
            <w:t>notifications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, </w:t>
          </w:r>
          <w:proofErr w:type="spellStart"/>
          <w:r w:rsidRPr="001A3584">
            <w:rPr>
              <w:rFonts w:ascii="Aptos" w:hAnsi="Aptos"/>
              <w:color w:val="1F2937"/>
            </w:rPr>
            <w:t>dashboard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 y </w:t>
          </w:r>
          <w:proofErr w:type="spellStart"/>
          <w:r w:rsidRPr="001A3584">
            <w:rPr>
              <w:rFonts w:ascii="Aptos" w:hAnsi="Aptos"/>
              <w:color w:val="1F2937"/>
            </w:rPr>
            <w:t>gmail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 dentro de la operación real del sistema.</w:t>
          </w:r>
        </w:p>
        <w:p w14:paraId="74644AD3" w14:textId="77777777" w:rsidR="001A3584" w:rsidRPr="001A3584" w:rsidRDefault="001A3584" w:rsidP="001A3584">
          <w:pPr>
            <w:pStyle w:val="NormalWeb"/>
            <w:spacing w:after="80"/>
            <w:divId w:val="1374962462"/>
            <w:rPr>
              <w:rFonts w:ascii="Aptos" w:hAnsi="Aptos"/>
              <w:color w:val="1F2937"/>
            </w:rPr>
          </w:pPr>
          <w:r w:rsidRPr="001A3584">
            <w:rPr>
              <w:rFonts w:ascii="Aptos" w:hAnsi="Aptos"/>
              <w:color w:val="1F2937"/>
            </w:rPr>
            <w:t xml:space="preserve">La </w:t>
          </w:r>
          <w:proofErr w:type="spellStart"/>
          <w:r w:rsidRPr="001A3584">
            <w:rPr>
              <w:rFonts w:ascii="Aptos" w:hAnsi="Aptos"/>
              <w:color w:val="1F2937"/>
            </w:rPr>
            <w:t>intencion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 de este consolidado es presentar una versión formal, continua y coherente de la documentación del área, con criterio de </w:t>
          </w:r>
          <w:proofErr w:type="spellStart"/>
          <w:r w:rsidRPr="001A3584">
            <w:rPr>
              <w:rFonts w:ascii="Aptos" w:hAnsi="Aptos"/>
              <w:color w:val="1F2937"/>
            </w:rPr>
            <w:t>ingenieria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 de software, de forma que el lector disponga en un </w:t>
          </w:r>
          <w:proofErr w:type="spellStart"/>
          <w:r w:rsidRPr="001A3584">
            <w:rPr>
              <w:rFonts w:ascii="Aptos" w:hAnsi="Aptos"/>
              <w:color w:val="1F2937"/>
            </w:rPr>
            <w:t>unico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 documento de los requerimientos, la </w:t>
          </w:r>
          <w:proofErr w:type="spellStart"/>
          <w:r w:rsidRPr="001A3584">
            <w:rPr>
              <w:rFonts w:ascii="Aptos" w:hAnsi="Aptos"/>
              <w:color w:val="1F2937"/>
            </w:rPr>
            <w:t>especificacion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 funcional, el diseño técnico, el soporte de datos, las calificaciones, los protocolos de prueba y el estado actualizado de hallazgos, sin depender de referencias a artefactos internos de trabajo.</w:t>
          </w:r>
        </w:p>
        <w:p w14:paraId="46977EFB" w14:textId="77777777" w:rsidR="001A3584" w:rsidRPr="001A3584" w:rsidRDefault="001A3584" w:rsidP="001A3584">
          <w:pPr>
            <w:pStyle w:val="Ttulo2"/>
            <w:spacing w:after="120" w:line="240" w:lineRule="auto"/>
            <w:jc w:val="both"/>
            <w:divId w:val="1374962462"/>
            <w:rPr>
              <w:rFonts w:ascii="Aptos" w:eastAsia="Times New Roman" w:hAnsi="Aptos"/>
              <w:b/>
              <w:color w:val="325483"/>
              <w:sz w:val="26"/>
            </w:rPr>
          </w:pPr>
          <w:bookmarkStart w:id="8" w:name="_Toc224733846"/>
          <w:r w:rsidRPr="001A3584">
            <w:rPr>
              <w:rFonts w:ascii="Aptos" w:eastAsia="Times New Roman" w:hAnsi="Aptos"/>
              <w:b/>
              <w:color w:val="325483"/>
              <w:sz w:val="26"/>
            </w:rPr>
            <w:t>Objetivo</w:t>
          </w:r>
          <w:bookmarkEnd w:id="8"/>
        </w:p>
        <w:p w14:paraId="3CEF469D" w14:textId="77777777" w:rsidR="001A3584" w:rsidRPr="001A3584" w:rsidRDefault="001A3584" w:rsidP="001A3584">
          <w:pPr>
            <w:pStyle w:val="NormalWeb"/>
            <w:spacing w:after="80"/>
            <w:divId w:val="1374962462"/>
            <w:rPr>
              <w:rFonts w:ascii="Aptos" w:hAnsi="Aptos"/>
              <w:color w:val="1F2937"/>
            </w:rPr>
          </w:pPr>
          <w:r w:rsidRPr="001A3584">
            <w:rPr>
              <w:rFonts w:ascii="Aptos" w:hAnsi="Aptos"/>
              <w:color w:val="1F2937"/>
            </w:rPr>
            <w:t xml:space="preserve">Establecer de forma integral los criterios de validación del área </w:t>
          </w:r>
          <w:proofErr w:type="spellStart"/>
          <w:r w:rsidRPr="001A3584">
            <w:rPr>
              <w:rFonts w:ascii="Aptos" w:hAnsi="Aptos"/>
              <w:color w:val="1F2937"/>
            </w:rPr>
            <w:t>Área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 01: Gobierno, Seguridad, Cumplimiento y Gestión Documental, documentando los requerimientos, el comportamiento funcional esperado, el diseño técnico de soporte, las estructuras de datos, las calificaciones IQ/OQ/PQ, los protocolos de ejecución y el registro de hallazgos, evidencias y desviaciones con un nivel de detalle suficiente para su </w:t>
          </w:r>
          <w:proofErr w:type="spellStart"/>
          <w:r w:rsidRPr="001A3584">
            <w:rPr>
              <w:rFonts w:ascii="Aptos" w:hAnsi="Aptos"/>
              <w:color w:val="1F2937"/>
            </w:rPr>
            <w:t>revision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 técnica, funcional y documental.</w:t>
          </w:r>
        </w:p>
        <w:p w14:paraId="4274D04C" w14:textId="77777777" w:rsidR="001A3584" w:rsidRPr="001A3584" w:rsidRDefault="001A3584" w:rsidP="001A3584">
          <w:pPr>
            <w:pStyle w:val="NormalWeb"/>
            <w:spacing w:after="80"/>
            <w:divId w:val="1374962462"/>
            <w:rPr>
              <w:rFonts w:ascii="Aptos" w:hAnsi="Aptos"/>
              <w:color w:val="1F2937"/>
            </w:rPr>
          </w:pPr>
          <w:r w:rsidRPr="001A3584">
            <w:rPr>
              <w:rFonts w:ascii="Aptos" w:hAnsi="Aptos"/>
              <w:color w:val="1F2937"/>
            </w:rPr>
            <w:t xml:space="preserve">De manera complementaria, el documento busca servir como referencia controlada para la ejecución de validaciones formales del área, reduciendo </w:t>
          </w:r>
          <w:proofErr w:type="spellStart"/>
          <w:r w:rsidRPr="001A3584">
            <w:rPr>
              <w:rFonts w:ascii="Aptos" w:hAnsi="Aptos"/>
              <w:color w:val="1F2937"/>
            </w:rPr>
            <w:t>ambiguedades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, alineando el contenido con la </w:t>
          </w:r>
          <w:proofErr w:type="spellStart"/>
          <w:r w:rsidRPr="001A3584">
            <w:rPr>
              <w:rFonts w:ascii="Aptos" w:hAnsi="Aptos"/>
              <w:color w:val="1F2937"/>
            </w:rPr>
            <w:t>implementacion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 vigente y dejando trazabilidad sobre los puntos corregidos y los riesgos residuales que aun requieren seguimiento.</w:t>
          </w:r>
        </w:p>
        <w:p w14:paraId="1667D698" w14:textId="77777777" w:rsidR="001A3584" w:rsidRPr="001A3584" w:rsidRDefault="001A3584" w:rsidP="001A3584">
          <w:pPr>
            <w:pStyle w:val="Ttulo2"/>
            <w:spacing w:after="120" w:line="240" w:lineRule="auto"/>
            <w:jc w:val="both"/>
            <w:divId w:val="1374962462"/>
            <w:rPr>
              <w:rFonts w:ascii="Aptos" w:eastAsia="Times New Roman" w:hAnsi="Aptos"/>
              <w:b/>
              <w:color w:val="325483"/>
              <w:sz w:val="26"/>
            </w:rPr>
          </w:pPr>
          <w:bookmarkStart w:id="9" w:name="_Toc224733847"/>
          <w:r w:rsidRPr="001A3584">
            <w:rPr>
              <w:rFonts w:ascii="Aptos" w:eastAsia="Times New Roman" w:hAnsi="Aptos"/>
              <w:b/>
              <w:color w:val="325483"/>
              <w:sz w:val="26"/>
            </w:rPr>
            <w:t>Alcance</w:t>
          </w:r>
          <w:bookmarkEnd w:id="9"/>
        </w:p>
        <w:p w14:paraId="28A036AC" w14:textId="77777777" w:rsidR="001A3584" w:rsidRPr="001A3584" w:rsidRDefault="001A3584" w:rsidP="001A3584">
          <w:pPr>
            <w:pStyle w:val="NormalWeb"/>
            <w:spacing w:after="80"/>
            <w:divId w:val="1374962462"/>
            <w:rPr>
              <w:rFonts w:ascii="Aptos" w:hAnsi="Aptos"/>
              <w:color w:val="1F2937"/>
            </w:rPr>
          </w:pPr>
          <w:r w:rsidRPr="001A3584">
            <w:rPr>
              <w:rFonts w:ascii="Aptos" w:hAnsi="Aptos"/>
              <w:color w:val="1F2937"/>
            </w:rPr>
            <w:t xml:space="preserve">La validación cubre los módulos </w:t>
          </w:r>
          <w:proofErr w:type="spellStart"/>
          <w:r w:rsidRPr="001A3584">
            <w:rPr>
              <w:rFonts w:ascii="Aptos" w:hAnsi="Aptos"/>
              <w:color w:val="1F2937"/>
            </w:rPr>
            <w:t>auth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, </w:t>
          </w:r>
          <w:proofErr w:type="spellStart"/>
          <w:r w:rsidRPr="001A3584">
            <w:rPr>
              <w:rFonts w:ascii="Aptos" w:hAnsi="Aptos"/>
              <w:color w:val="1F2937"/>
            </w:rPr>
            <w:t>security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, auditoria, </w:t>
          </w:r>
          <w:proofErr w:type="spellStart"/>
          <w:r w:rsidRPr="001A3584">
            <w:rPr>
              <w:rFonts w:ascii="Aptos" w:hAnsi="Aptos"/>
              <w:color w:val="1F2937"/>
            </w:rPr>
            <w:t>audit-prep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, </w:t>
          </w:r>
          <w:proofErr w:type="spellStart"/>
          <w:r w:rsidRPr="001A3584">
            <w:rPr>
              <w:rFonts w:ascii="Aptos" w:hAnsi="Aptos"/>
              <w:color w:val="1F2937"/>
            </w:rPr>
            <w:t>approvals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, </w:t>
          </w:r>
          <w:proofErr w:type="spellStart"/>
          <w:r w:rsidRPr="001A3584">
            <w:rPr>
              <w:rFonts w:ascii="Aptos" w:hAnsi="Aptos"/>
              <w:color w:val="1F2937"/>
            </w:rPr>
            <w:t>management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, </w:t>
          </w:r>
          <w:proofErr w:type="spellStart"/>
          <w:r w:rsidRPr="001A3584">
            <w:rPr>
              <w:rFonts w:ascii="Aptos" w:hAnsi="Aptos"/>
              <w:color w:val="1F2937"/>
            </w:rPr>
            <w:t>signature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, </w:t>
          </w:r>
          <w:proofErr w:type="spellStart"/>
          <w:r w:rsidRPr="001A3584">
            <w:rPr>
              <w:rFonts w:ascii="Aptos" w:hAnsi="Aptos"/>
              <w:color w:val="1F2937"/>
            </w:rPr>
            <w:t>documents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, files, </w:t>
          </w:r>
          <w:proofErr w:type="spellStart"/>
          <w:r w:rsidRPr="001A3584">
            <w:rPr>
              <w:rFonts w:ascii="Aptos" w:hAnsi="Aptos"/>
              <w:color w:val="1F2937"/>
            </w:rPr>
            <w:t>notifications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, </w:t>
          </w:r>
          <w:proofErr w:type="spellStart"/>
          <w:r w:rsidRPr="001A3584">
            <w:rPr>
              <w:rFonts w:ascii="Aptos" w:hAnsi="Aptos"/>
              <w:color w:val="1F2937"/>
            </w:rPr>
            <w:t>dashboard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 y </w:t>
          </w:r>
          <w:proofErr w:type="spellStart"/>
          <w:r w:rsidRPr="001A3584">
            <w:rPr>
              <w:rFonts w:ascii="Aptos" w:hAnsi="Aptos"/>
              <w:color w:val="1F2937"/>
            </w:rPr>
            <w:t>gmail</w:t>
          </w:r>
          <w:proofErr w:type="spellEnd"/>
          <w:r w:rsidRPr="001A3584">
            <w:rPr>
              <w:rFonts w:ascii="Aptos" w:hAnsi="Aptos"/>
              <w:color w:val="1F2937"/>
            </w:rPr>
            <w:t>, incluyendo sus rutas, servicios, middlewares, persistencia, dependencias SQL, integraciones externas y reglas de negocio asociadas al área.</w:t>
          </w:r>
        </w:p>
        <w:p w14:paraId="255E39D4" w14:textId="77777777" w:rsidR="001A3584" w:rsidRPr="001A3584" w:rsidRDefault="001A3584" w:rsidP="001A3584">
          <w:pPr>
            <w:pStyle w:val="NormalWeb"/>
            <w:spacing w:after="80"/>
            <w:divId w:val="1374962462"/>
            <w:rPr>
              <w:rFonts w:ascii="Aptos" w:hAnsi="Aptos"/>
              <w:color w:val="1F2937"/>
            </w:rPr>
          </w:pPr>
          <w:proofErr w:type="spellStart"/>
          <w:r w:rsidRPr="001A3584">
            <w:rPr>
              <w:rFonts w:ascii="Aptos" w:hAnsi="Aptos"/>
              <w:color w:val="1F2937"/>
            </w:rPr>
            <w:t>Tambien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 forman parte del alcance las calificaciones de instalación, operación y desempeño, junto con sus protocolos de ejecución, criterios de </w:t>
          </w:r>
          <w:proofErr w:type="spellStart"/>
          <w:r w:rsidRPr="001A3584">
            <w:rPr>
              <w:rFonts w:ascii="Aptos" w:hAnsi="Aptos"/>
              <w:color w:val="1F2937"/>
            </w:rPr>
            <w:t>aceptacion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, mecanismos de captura de evidencia y registro de desviaciones. Quedan fuera de este documento los dominios funcionales no pertenecientes al área y los desarrollos auxiliares que no formen parte del flujo </w:t>
          </w:r>
          <w:proofErr w:type="spellStart"/>
          <w:r w:rsidRPr="001A3584">
            <w:rPr>
              <w:rFonts w:ascii="Aptos" w:hAnsi="Aptos"/>
              <w:color w:val="1F2937"/>
            </w:rPr>
            <w:t>core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 validado.</w:t>
          </w:r>
        </w:p>
        <w:p w14:paraId="2ADD4F96" w14:textId="77777777" w:rsidR="001A3584" w:rsidRPr="001A3584" w:rsidRDefault="001A3584" w:rsidP="001A3584">
          <w:pPr>
            <w:pStyle w:val="NormalWeb"/>
            <w:spacing w:after="80"/>
            <w:divId w:val="1374962462"/>
            <w:rPr>
              <w:rFonts w:ascii="Aptos" w:hAnsi="Aptos"/>
              <w:color w:val="1F2937"/>
            </w:rPr>
          </w:pPr>
          <w:r w:rsidRPr="001A3584">
            <w:rPr>
              <w:rFonts w:ascii="Aptos" w:hAnsi="Aptos"/>
              <w:color w:val="1F2937"/>
            </w:rPr>
            <w:t xml:space="preserve">De manera expresa, el mecanismo de respaldo de base de datos hacia Drive no se incorpora al alcance funcional del Área 01, aun cuando exista en el mismo repositorio y comparta infraestructura técnica. Su naturaleza corresponde a continuidad operativa, resguardo de </w:t>
          </w:r>
          <w:proofErr w:type="spellStart"/>
          <w:r w:rsidRPr="001A3584">
            <w:rPr>
              <w:rFonts w:ascii="Aptos" w:hAnsi="Aptos"/>
              <w:color w:val="1F2937"/>
            </w:rPr>
            <w:t>informacion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 y </w:t>
          </w:r>
          <w:proofErr w:type="spellStart"/>
          <w:r w:rsidRPr="001A3584">
            <w:rPr>
              <w:rFonts w:ascii="Aptos" w:hAnsi="Aptos"/>
              <w:color w:val="1F2937"/>
            </w:rPr>
            <w:t>administracion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 de plataforma, por lo que debe evaluarse en un dominio de infraestructura, operaciones TI o continuidad del servicio, no dentro del expediente funcional de Gobierno, Seguridad y Cumplimiento.</w:t>
          </w:r>
        </w:p>
        <w:p w14:paraId="0742F19B" w14:textId="77777777" w:rsidR="001A3584" w:rsidRPr="001A3584" w:rsidRDefault="001A3584" w:rsidP="001A3584">
          <w:pPr>
            <w:pStyle w:val="Ttulo2"/>
            <w:spacing w:after="120" w:line="240" w:lineRule="auto"/>
            <w:jc w:val="both"/>
            <w:divId w:val="1374962462"/>
            <w:rPr>
              <w:rFonts w:ascii="Aptos" w:eastAsia="Times New Roman" w:hAnsi="Aptos"/>
              <w:b/>
              <w:color w:val="325483"/>
              <w:sz w:val="26"/>
            </w:rPr>
          </w:pPr>
          <w:bookmarkStart w:id="10" w:name="_Toc224733848"/>
          <w:r w:rsidRPr="001A3584">
            <w:rPr>
              <w:rFonts w:ascii="Aptos" w:eastAsia="Times New Roman" w:hAnsi="Aptos"/>
              <w:b/>
              <w:color w:val="325483"/>
              <w:sz w:val="26"/>
            </w:rPr>
            <w:t xml:space="preserve">Base de </w:t>
          </w:r>
          <w:proofErr w:type="spellStart"/>
          <w:r w:rsidRPr="001A3584">
            <w:rPr>
              <w:rFonts w:ascii="Aptos" w:eastAsia="Times New Roman" w:hAnsi="Aptos"/>
              <w:b/>
              <w:color w:val="325483"/>
              <w:sz w:val="26"/>
            </w:rPr>
            <w:t>evaluacion</w:t>
          </w:r>
          <w:bookmarkEnd w:id="10"/>
          <w:proofErr w:type="spellEnd"/>
        </w:p>
        <w:p w14:paraId="2E3B7F0F" w14:textId="77777777" w:rsidR="001A3584" w:rsidRPr="001A3584" w:rsidRDefault="001A3584" w:rsidP="001A3584">
          <w:pPr>
            <w:numPr>
              <w:ilvl w:val="0"/>
              <w:numId w:val="1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Revision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del código vigente del repositorio y de los módulos incluidos en el área.</w:t>
          </w:r>
        </w:p>
        <w:p w14:paraId="3B861B52" w14:textId="77777777" w:rsidR="001A3584" w:rsidRPr="001A3584" w:rsidRDefault="001A3584" w:rsidP="001A3584">
          <w:pPr>
            <w:numPr>
              <w:ilvl w:val="0"/>
              <w:numId w:val="1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Verificacion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 contratos entre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backend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y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frontend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, incluyendo rutas,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payloads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y respuestas observables.</w:t>
          </w:r>
        </w:p>
        <w:p w14:paraId="22D2ED76" w14:textId="77777777" w:rsidR="001A3584" w:rsidRPr="001A3584" w:rsidRDefault="001A3584" w:rsidP="001A3584">
          <w:pPr>
            <w:numPr>
              <w:ilvl w:val="0"/>
              <w:numId w:val="1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Contraste con estructuras de datos y dependencias SQL reales utilizadas por el área.</w:t>
          </w:r>
        </w:p>
        <w:p w14:paraId="10EC8516" w14:textId="77777777" w:rsidR="001A3584" w:rsidRPr="001A3584" w:rsidRDefault="001A3584" w:rsidP="001A3584">
          <w:pPr>
            <w:numPr>
              <w:ilvl w:val="0"/>
              <w:numId w:val="1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Análisis de riesgos, hallazgos corregidos, hallazgos residuales y criterios de impacto.</w:t>
          </w:r>
        </w:p>
        <w:p w14:paraId="5CBA5FD4" w14:textId="77777777" w:rsidR="001A3584" w:rsidRPr="001A3584" w:rsidRDefault="001A3584" w:rsidP="001A3584">
          <w:pPr>
            <w:numPr>
              <w:ilvl w:val="0"/>
              <w:numId w:val="1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Preparacion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 protocolos formales de ejecución, criterios de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aceptacion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y captura de evidencia.</w:t>
          </w:r>
        </w:p>
        <w:p w14:paraId="74FB22C0" w14:textId="77777777" w:rsidR="001A3584" w:rsidRPr="001A3584" w:rsidRDefault="001A3584" w:rsidP="001A3584">
          <w:pPr>
            <w:pStyle w:val="Ttulo2"/>
            <w:spacing w:after="120" w:line="240" w:lineRule="auto"/>
            <w:jc w:val="both"/>
            <w:divId w:val="1374962462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bookmarkStart w:id="11" w:name="_Toc224733849"/>
          <w:r w:rsidRPr="001A3584">
            <w:rPr>
              <w:rFonts w:ascii="Aptos" w:eastAsia="Times New Roman" w:hAnsi="Aptos"/>
              <w:b/>
              <w:color w:val="325483"/>
              <w:sz w:val="26"/>
            </w:rPr>
            <w:lastRenderedPageBreak/>
            <w:t>Marco normativo y de referencia</w:t>
          </w:r>
          <w:bookmarkEnd w:id="11"/>
        </w:p>
        <w:p w14:paraId="61711EAD" w14:textId="77777777" w:rsidR="001A3584" w:rsidRPr="001A3584" w:rsidRDefault="001A3584" w:rsidP="001A3584">
          <w:pPr>
            <w:numPr>
              <w:ilvl w:val="0"/>
              <w:numId w:val="2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Politicas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internas de control documental y trazabilidad del sistema SPI.</w:t>
          </w:r>
        </w:p>
        <w:p w14:paraId="4BB2C7A9" w14:textId="77777777" w:rsidR="001A3584" w:rsidRPr="001A3584" w:rsidRDefault="001A3584" w:rsidP="001A3584">
          <w:pPr>
            <w:numPr>
              <w:ilvl w:val="0"/>
              <w:numId w:val="2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Marco de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proteccion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 datos personales aplicable a flujos de consentimiento, sesión e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informacion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del usuario (Asamblea Nacional del Ecuador, 2021; Presidencia de la República del Ecuador, 2023).</w:t>
          </w:r>
        </w:p>
        <w:p w14:paraId="24A27F0E" w14:textId="77777777" w:rsidR="001A3584" w:rsidRPr="001A3584" w:rsidRDefault="001A3584" w:rsidP="001A3584">
          <w:pPr>
            <w:numPr>
              <w:ilvl w:val="0"/>
              <w:numId w:val="2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Criterios de seguridad de la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informacion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usados como referencia para autenticación, control de acceso y trazabilidad de eventos (International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Organization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for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Standardization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[ISO] &amp; International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Electrotechnical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Commission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[IEC], 2022).</w:t>
          </w:r>
        </w:p>
        <w:p w14:paraId="08F0FBB4" w14:textId="77777777" w:rsidR="001A3584" w:rsidRPr="001A3584" w:rsidRDefault="001A3584" w:rsidP="001A3584">
          <w:pPr>
            <w:numPr>
              <w:ilvl w:val="0"/>
              <w:numId w:val="2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Requerimientos funcionales y técnicos vigentes derivados de la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implementacion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validada.</w:t>
          </w:r>
        </w:p>
        <w:p w14:paraId="1FF4E409" w14:textId="77777777" w:rsidR="001A3584" w:rsidRPr="001A3584" w:rsidRDefault="001A3584" w:rsidP="001A3584">
          <w:pPr>
            <w:numPr>
              <w:ilvl w:val="0"/>
              <w:numId w:val="2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Protocolos formales de ejecución de IQ, OQ y PQ preparados para evidencia objetiva.</w:t>
          </w:r>
        </w:p>
        <w:p w14:paraId="10DCF73A" w14:textId="77777777" w:rsidR="001A3584" w:rsidRPr="001A3584" w:rsidRDefault="001A3584" w:rsidP="001A3584">
          <w:pPr>
            <w:pStyle w:val="Ttulo2"/>
            <w:spacing w:after="120" w:line="240" w:lineRule="auto"/>
            <w:jc w:val="both"/>
            <w:divId w:val="1374962462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bookmarkStart w:id="12" w:name="_Toc224733850"/>
          <w:r w:rsidRPr="001A3584">
            <w:rPr>
              <w:rFonts w:ascii="Aptos" w:eastAsia="Times New Roman" w:hAnsi="Aptos"/>
              <w:b/>
              <w:color w:val="325483"/>
              <w:sz w:val="26"/>
            </w:rPr>
            <w:t>Documentos de soporte</w:t>
          </w:r>
          <w:bookmarkEnd w:id="12"/>
        </w:p>
        <w:tbl>
          <w:tblPr>
            <w:tblStyle w:val="Tablaconcuadrcula"/>
            <w:tblW w:w="0" w:type="auto"/>
            <w:tblLook w:val="04A0" w:firstRow="1" w:lastRow="0" w:firstColumn="1" w:lastColumn="0" w:noHBand="0" w:noVBand="1"/>
          </w:tblPr>
          <w:tblGrid>
            <w:gridCol w:w="7882"/>
            <w:gridCol w:w="1746"/>
          </w:tblGrid>
          <w:tr w:rsidR="001A3584" w:rsidRPr="001A3584" w14:paraId="48EDD429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8052A4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Titulo</w:t>
                </w:r>
                <w:proofErr w:type="spellEnd"/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 xml:space="preserve"> del documento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9331D0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 xml:space="preserve">Año de </w:t>
                </w:r>
                <w:proofErr w:type="spellStart"/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publicacion</w:t>
                </w:r>
                <w:proofErr w:type="spellEnd"/>
              </w:p>
            </w:tc>
          </w:tr>
          <w:tr w:rsidR="001A3584" w:rsidRPr="001A3584" w14:paraId="7B8C593B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6F1065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Ley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Organica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de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Proteccion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de Datos Personales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78CB1C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2021</w:t>
                </w:r>
              </w:p>
            </w:tc>
          </w:tr>
          <w:tr w:rsidR="001A3584" w:rsidRPr="001A3584" w14:paraId="5372188F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248330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Reglamento General a la Ley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Organica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de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Proteccion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de Datos Personales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6D98FE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2023</w:t>
                </w:r>
              </w:p>
            </w:tc>
          </w:tr>
          <w:tr w:rsidR="001A3584" w:rsidRPr="001A3584" w14:paraId="4EB332F4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shd w:val="clear" w:color="auto" w:fill="F3F3F3"/>
                <w:hideMark/>
              </w:tcPr>
              <w:p w14:paraId="5B251404" w14:textId="77777777" w:rsidR="001A3584" w:rsidRPr="00AB720C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</w:pPr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ISO/IEC 27001:2022 Information security, cybersecurity and privacy protection - Information security management systems - Requirements</w:t>
                </w: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387DD72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2022</w:t>
                </w:r>
              </w:p>
            </w:tc>
          </w:tr>
        </w:tbl>
        <w:p w14:paraId="4BB6A14B" w14:textId="77777777" w:rsidR="001A3584" w:rsidRPr="001A3584" w:rsidRDefault="001A3584" w:rsidP="001A3584">
          <w:pPr>
            <w:pStyle w:val="Ttulo2"/>
            <w:spacing w:after="120" w:line="240" w:lineRule="auto"/>
            <w:jc w:val="both"/>
            <w:divId w:val="1374962462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bookmarkStart w:id="13" w:name="_Toc224733851"/>
          <w:r w:rsidRPr="001A3584">
            <w:rPr>
              <w:rFonts w:ascii="Aptos" w:eastAsia="Times New Roman" w:hAnsi="Aptos"/>
              <w:b/>
              <w:color w:val="325483"/>
              <w:sz w:val="26"/>
            </w:rPr>
            <w:t>Módulos evaluados</w:t>
          </w:r>
          <w:bookmarkEnd w:id="13"/>
        </w:p>
        <w:tbl>
          <w:tblPr>
            <w:tblStyle w:val="Tablaconcuadrcula"/>
            <w:tblW w:w="0" w:type="auto"/>
            <w:tblLook w:val="04A0" w:firstRow="1" w:lastRow="0" w:firstColumn="1" w:lastColumn="0" w:noHBand="0" w:noVBand="1"/>
          </w:tblPr>
          <w:tblGrid>
            <w:gridCol w:w="1247"/>
            <w:gridCol w:w="6204"/>
          </w:tblGrid>
          <w:tr w:rsidR="001A3584" w:rsidRPr="001A3584" w14:paraId="4E18CCAD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8568E3E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Módulo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B9BABC0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Alcance funcional evaluado</w:t>
                </w:r>
              </w:p>
            </w:tc>
          </w:tr>
          <w:tr w:rsidR="001A3584" w:rsidRPr="001A3584" w14:paraId="36553C90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870E04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auth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D594FC0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Autenticación, sesiones, consentimiento interno y control de acceso</w:t>
                </w:r>
              </w:p>
            </w:tc>
          </w:tr>
          <w:tr w:rsidR="001A3584" w:rsidRPr="001A3584" w14:paraId="6B2EB502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F01228C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security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997449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Eventos de seguridad,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logins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fuera de horario y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revision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</w:t>
                </w:r>
              </w:p>
            </w:tc>
          </w:tr>
          <w:tr w:rsidR="001A3584" w:rsidRPr="001A3584" w14:paraId="33332B9A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9E3065C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auditoria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577E259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Bitacora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transversal, consulta y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exportacion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de evidencia</w:t>
                </w:r>
              </w:p>
            </w:tc>
          </w:tr>
          <w:tr w:rsidR="001A3584" w:rsidRPr="001A3584" w14:paraId="58C43BBB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D1C806C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audit-prep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9778207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Preparacion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documental de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auditoria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y acceso externo controlado</w:t>
                </w:r>
              </w:p>
            </w:tc>
          </w:tr>
          <w:tr w:rsidR="001A3584" w:rsidRPr="001A3584" w14:paraId="47E2C7AC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B34521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approvals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13D4DE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Cola y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decision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del flujo técnico soportado</w:t>
                </w:r>
              </w:p>
            </w:tc>
          </w:tr>
          <w:tr w:rsidR="001A3584" w:rsidRPr="001A3584" w14:paraId="1F626A9A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212FE2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management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DAC205E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Metricas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gerenciales, trazabilidad y soporte documental</w:t>
                </w:r>
              </w:p>
            </w:tc>
          </w:tr>
          <w:tr w:rsidR="001A3584" w:rsidRPr="001A3584" w14:paraId="0F5E5E5D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DA04F1E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signature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A07FC1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Firma avanzada,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verificacion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publica y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trail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documental</w:t>
                </w:r>
              </w:p>
            </w:tc>
          </w:tr>
          <w:tr w:rsidR="001A3584" w:rsidRPr="001A3584" w14:paraId="526F1AE1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256DA1F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documents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8FAA3E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Generacion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documental desde plantilla, firma posicionada y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exportacion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PDF</w:t>
                </w:r>
              </w:p>
            </w:tc>
          </w:tr>
          <w:tr w:rsidR="001A3584" w:rsidRPr="001A3584" w14:paraId="23EC49FC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B66FF89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files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965DD6D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Carga, descarga y custodia de adjuntos por solicitud</w:t>
                </w:r>
              </w:p>
            </w:tc>
          </w:tr>
          <w:tr w:rsidR="001A3584" w:rsidRPr="001A3584" w14:paraId="4F60D812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ADF028B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notifications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871589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Notificaciones operativas y lectura de eventos por usuario</w:t>
                </w:r>
              </w:p>
            </w:tc>
          </w:tr>
          <w:tr w:rsidR="001A3584" w:rsidRPr="001A3584" w14:paraId="0BB46B6C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14E195B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dashboard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C2FAAB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Resumen operativo del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dashboard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comercial del dominio</w:t>
                </w:r>
              </w:p>
            </w:tc>
          </w:tr>
          <w:tr w:rsidR="001A3584" w:rsidRPr="001A3584" w14:paraId="38946C9C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shd w:val="clear" w:color="auto" w:fill="FFFFFF"/>
                <w:hideMark/>
              </w:tcPr>
              <w:p w14:paraId="2389D24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gmail</w:t>
                </w:r>
                <w:proofErr w:type="spellEnd"/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7954783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Autorización OAuth de Gmail y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envio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de correo desde la cuenta del usuario</w:t>
                </w:r>
              </w:p>
            </w:tc>
          </w:tr>
        </w:tbl>
        <w:p w14:paraId="3117711E" w14:textId="77777777" w:rsidR="001A3584" w:rsidRPr="001A3584" w:rsidRDefault="001A3584" w:rsidP="001A3584">
          <w:pPr>
            <w:pStyle w:val="Ttulo2"/>
            <w:spacing w:after="120" w:line="240" w:lineRule="auto"/>
            <w:jc w:val="both"/>
            <w:divId w:val="1374962462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bookmarkStart w:id="14" w:name="_Toc224733852"/>
          <w:proofErr w:type="spellStart"/>
          <w:r w:rsidRPr="001A3584">
            <w:rPr>
              <w:rFonts w:ascii="Aptos" w:eastAsia="Times New Roman" w:hAnsi="Aptos"/>
              <w:b/>
              <w:color w:val="325483"/>
              <w:sz w:val="26"/>
            </w:rPr>
            <w:t>Metodologia</w:t>
          </w:r>
          <w:proofErr w:type="spellEnd"/>
          <w:r w:rsidRPr="001A3584">
            <w:rPr>
              <w:rFonts w:ascii="Aptos" w:eastAsia="Times New Roman" w:hAnsi="Aptos"/>
              <w:b/>
              <w:color w:val="325483"/>
              <w:sz w:val="26"/>
            </w:rPr>
            <w:t xml:space="preserve"> de validación</w:t>
          </w:r>
          <w:bookmarkEnd w:id="14"/>
        </w:p>
        <w:p w14:paraId="6B5B5A92" w14:textId="77777777" w:rsidR="001A3584" w:rsidRPr="001A3584" w:rsidRDefault="001A3584" w:rsidP="001A3584">
          <w:pPr>
            <w:pStyle w:val="NormalWeb"/>
            <w:spacing w:after="80"/>
            <w:divId w:val="1374962462"/>
            <w:rPr>
              <w:rFonts w:ascii="Aptos" w:hAnsi="Aptos"/>
              <w:color w:val="1F2937"/>
            </w:rPr>
          </w:pPr>
          <w:r w:rsidRPr="001A3584">
            <w:rPr>
              <w:rFonts w:ascii="Aptos" w:hAnsi="Aptos"/>
              <w:color w:val="1F2937"/>
            </w:rPr>
            <w:t xml:space="preserve">La documentación consolidada se construye con criterio de </w:t>
          </w:r>
          <w:proofErr w:type="spellStart"/>
          <w:r w:rsidRPr="001A3584">
            <w:rPr>
              <w:rFonts w:ascii="Aptos" w:hAnsi="Aptos"/>
              <w:color w:val="1F2937"/>
            </w:rPr>
            <w:t>ingenieria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 de software sobre cuatro capas complementarias:</w:t>
          </w:r>
        </w:p>
        <w:p w14:paraId="2AAE889A" w14:textId="77777777" w:rsidR="001A3584" w:rsidRPr="001A3584" w:rsidRDefault="001A3584" w:rsidP="001A3584">
          <w:pPr>
            <w:numPr>
              <w:ilvl w:val="0"/>
              <w:numId w:val="3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requerimientos de usuario y funcionales</w:t>
          </w:r>
        </w:p>
        <w:p w14:paraId="04BB55A3" w14:textId="77777777" w:rsidR="001A3584" w:rsidRPr="001A3584" w:rsidRDefault="001A3584" w:rsidP="001A3584">
          <w:pPr>
            <w:numPr>
              <w:ilvl w:val="0"/>
              <w:numId w:val="3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diseño técnico y diccionario de datos</w:t>
          </w:r>
        </w:p>
        <w:p w14:paraId="21D111F4" w14:textId="77777777" w:rsidR="001A3584" w:rsidRPr="001A3584" w:rsidRDefault="001A3584" w:rsidP="001A3584">
          <w:pPr>
            <w:numPr>
              <w:ilvl w:val="0"/>
              <w:numId w:val="3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calificación de instalación, operación y desempeño</w:t>
          </w:r>
        </w:p>
        <w:p w14:paraId="6CAA78E8" w14:textId="77777777" w:rsidR="001A3584" w:rsidRPr="001A3584" w:rsidRDefault="001A3584" w:rsidP="001A3584">
          <w:pPr>
            <w:numPr>
              <w:ilvl w:val="0"/>
              <w:numId w:val="3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lastRenderedPageBreak/>
            <w:t>hallazgos vigentes y registro de evidencias/desviaciones</w:t>
          </w:r>
        </w:p>
        <w:p w14:paraId="62ED501E" w14:textId="77777777" w:rsidR="001A3584" w:rsidRPr="001A3584" w:rsidRDefault="001A3584" w:rsidP="001A3584">
          <w:pPr>
            <w:pStyle w:val="NormalWeb"/>
            <w:spacing w:after="80"/>
            <w:divId w:val="1374962462"/>
            <w:rPr>
              <w:rFonts w:ascii="Aptos" w:hAnsi="Aptos"/>
              <w:color w:val="1F2937"/>
            </w:rPr>
          </w:pPr>
          <w:r w:rsidRPr="001A3584">
            <w:rPr>
              <w:rFonts w:ascii="Aptos" w:hAnsi="Aptos"/>
              <w:color w:val="1F2937"/>
            </w:rPr>
            <w:t xml:space="preserve">Cada sección del presente documento representa una parte formal del proceso de validación del área y se presenta como un cuerpo técnico continuo, redactado para su lectura documental y no como una simple </w:t>
          </w:r>
          <w:proofErr w:type="spellStart"/>
          <w:r w:rsidRPr="001A3584">
            <w:rPr>
              <w:rFonts w:ascii="Aptos" w:hAnsi="Aptos"/>
              <w:color w:val="1F2937"/>
            </w:rPr>
            <w:t>enumeracion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 de artefactos de trabajo.</w:t>
          </w:r>
        </w:p>
        <w:p w14:paraId="45278835" w14:textId="77777777" w:rsidR="001A3584" w:rsidRPr="001A3584" w:rsidRDefault="001A3584" w:rsidP="001A3584">
          <w:pPr>
            <w:pStyle w:val="Ttulo2"/>
            <w:spacing w:after="120" w:line="240" w:lineRule="auto"/>
            <w:jc w:val="both"/>
            <w:divId w:val="1374962462"/>
            <w:rPr>
              <w:rFonts w:ascii="Aptos" w:eastAsia="Times New Roman" w:hAnsi="Aptos"/>
              <w:b/>
              <w:color w:val="325483"/>
              <w:sz w:val="26"/>
            </w:rPr>
          </w:pPr>
          <w:bookmarkStart w:id="15" w:name="_Toc224733853"/>
          <w:r w:rsidRPr="001A3584">
            <w:rPr>
              <w:rFonts w:ascii="Aptos" w:eastAsia="Times New Roman" w:hAnsi="Aptos"/>
              <w:b/>
              <w:color w:val="325483"/>
              <w:sz w:val="26"/>
            </w:rPr>
            <w:t>Definiciones</w:t>
          </w:r>
          <w:bookmarkEnd w:id="15"/>
        </w:p>
        <w:tbl>
          <w:tblPr>
            <w:tblStyle w:val="Tablaconcuadrcula"/>
            <w:tblW w:w="0" w:type="auto"/>
            <w:tblLook w:val="04A0" w:firstRow="1" w:lastRow="0" w:firstColumn="1" w:lastColumn="0" w:noHBand="0" w:noVBand="1"/>
          </w:tblPr>
          <w:tblGrid>
            <w:gridCol w:w="1742"/>
            <w:gridCol w:w="7886"/>
          </w:tblGrid>
          <w:tr w:rsidR="001A3584" w:rsidRPr="001A3584" w14:paraId="12C08475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8A1360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Termino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BA20C58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Definicion</w:t>
                </w:r>
                <w:proofErr w:type="spellEnd"/>
              </w:p>
            </w:tc>
          </w:tr>
          <w:tr w:rsidR="001A3584" w:rsidRPr="001A3584" w14:paraId="660213B9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EA632F9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OAuth 2.0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8FE7CAF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Mecanismo de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federacion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usado por SPI para autenticar usuarios internos mediante Google.</w:t>
                </w:r>
              </w:p>
            </w:tc>
          </w:tr>
          <w:tr w:rsidR="001A3584" w:rsidRPr="001A3584" w14:paraId="569FC91D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8BB8B5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JWT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DDDF228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Token firmado que representa la sesión autenticada del usuario frente al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backend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.</w:t>
                </w:r>
              </w:p>
            </w:tc>
          </w:tr>
          <w:tr w:rsidR="001A3584" w:rsidRPr="001A3584" w14:paraId="284771B5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AF33C8B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Refresh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Token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066869F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Credencial usada para renovar un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access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token vigente sobre una sesión activa registrada.</w:t>
                </w:r>
              </w:p>
            </w:tc>
          </w:tr>
          <w:tr w:rsidR="001A3584" w:rsidRPr="001A3584" w14:paraId="408D9535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7E1EE9D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RBAC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18BF047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Control de acceso basado en roles aplicado por middlewares y validaciones de módulo.</w:t>
                </w:r>
              </w:p>
            </w:tc>
          </w:tr>
          <w:tr w:rsidR="001A3584" w:rsidRPr="001A3584" w14:paraId="49F00DA9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2A1DBB0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LOPDP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675A2B6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Marco regulatorio de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proteccion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de datos personales considerado en el flujo de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aceptacion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interna del sistema.</w:t>
                </w:r>
              </w:p>
            </w:tc>
          </w:tr>
          <w:tr w:rsidR="001A3584" w:rsidRPr="001A3584" w14:paraId="2779EAB7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948FBA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 Trail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FEB787C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Trazabilidad técnica o funcional de eventos relevantes registrados por los módulos del área.</w:t>
                </w:r>
              </w:p>
            </w:tc>
          </w:tr>
          <w:tr w:rsidR="001A3584" w:rsidRPr="001A3584" w14:paraId="69F3E9CB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B2E34C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Off-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hours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login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6AB0538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Evento de inicio de sesión detectado fuera del horario esperado y tratado como evento de seguridad.</w:t>
                </w:r>
              </w:p>
            </w:tc>
          </w:tr>
          <w:tr w:rsidR="001A3584" w:rsidRPr="001A3584" w14:paraId="5DCAEA56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D5CF047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Bitacora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de auditoria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17AC457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Registro transversal de eventos del sistema consultable por roles autorizados.</w:t>
                </w:r>
              </w:p>
            </w:tc>
          </w:tr>
          <w:tr w:rsidR="001A3584" w:rsidRPr="001A3584" w14:paraId="40AEF2FA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C8CCFF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Firma avanzada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11228A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Proceso de firma documental con hash, sello, QR y evidencia técnica asociada.</w:t>
                </w:r>
              </w:p>
            </w:tc>
          </w:tr>
          <w:tr w:rsidR="001A3584" w:rsidRPr="001A3584" w14:paraId="6543CCD9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2AC25E8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Token de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verificacion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136FAE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Identificador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publico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para consultar la validez de un documento firmado.</w:t>
                </w:r>
              </w:p>
            </w:tc>
          </w:tr>
          <w:tr w:rsidR="001A3584" w:rsidRPr="001A3584" w14:paraId="1319FA88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516A0BB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0212877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Calificación de instalación que verifica que los componentes requeridos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esten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desplegados y disponibles.</w:t>
                </w:r>
              </w:p>
            </w:tc>
          </w:tr>
          <w:tr w:rsidR="001A3584" w:rsidRPr="001A3584" w14:paraId="05D66A57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6ACE7B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OQ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241EAB9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Calificación de operación que valida el funcionamiento esperado bajo condiciones normales y de error.</w:t>
                </w:r>
              </w:p>
            </w:tc>
          </w:tr>
          <w:tr w:rsidR="001A3584" w:rsidRPr="001A3584" w14:paraId="28C8F142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DBA48C0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E85A99E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Calificación de desempeño que verifica consistencia del sistema en su contexto de uso real.</w:t>
                </w:r>
              </w:p>
            </w:tc>
          </w:tr>
          <w:tr w:rsidR="001A3584" w:rsidRPr="001A3584" w14:paraId="09E97E61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shd w:val="clear" w:color="auto" w:fill="FFFFFF"/>
                <w:hideMark/>
              </w:tcPr>
              <w:p w14:paraId="3FDC492B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RTM</w:t>
                </w:r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00EFC872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Matriz de trazabilidad entre requerimientos, especificaciones, diseño y pruebas.</w:t>
                </w:r>
              </w:p>
            </w:tc>
          </w:tr>
        </w:tbl>
        <w:p w14:paraId="5DA21539" w14:textId="77777777" w:rsidR="001A3584" w:rsidRPr="001A3584" w:rsidRDefault="001A3584" w:rsidP="001A3584">
          <w:pPr>
            <w:pStyle w:val="Ttulo2"/>
            <w:spacing w:after="120" w:line="240" w:lineRule="auto"/>
            <w:jc w:val="both"/>
            <w:divId w:val="1374962462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bookmarkStart w:id="16" w:name="_Toc224733854"/>
          <w:r w:rsidRPr="001A3584">
            <w:rPr>
              <w:rFonts w:ascii="Aptos" w:eastAsia="Times New Roman" w:hAnsi="Aptos"/>
              <w:b/>
              <w:color w:val="325483"/>
              <w:sz w:val="26"/>
            </w:rPr>
            <w:lastRenderedPageBreak/>
            <w:t>Matriz de trazabilidad resumida</w:t>
          </w:r>
          <w:bookmarkEnd w:id="16"/>
        </w:p>
        <w:tbl>
          <w:tblPr>
            <w:tblStyle w:val="Tablaconcuadrcula"/>
            <w:tblW w:w="0" w:type="auto"/>
            <w:tblLook w:val="04A0" w:firstRow="1" w:lastRow="0" w:firstColumn="1" w:lastColumn="0" w:noHBand="0" w:noVBand="1"/>
          </w:tblPr>
          <w:tblGrid>
            <w:gridCol w:w="1838"/>
            <w:gridCol w:w="6319"/>
          </w:tblGrid>
          <w:tr w:rsidR="001A3584" w:rsidRPr="001A3584" w14:paraId="5B269169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E1503B6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Capa documental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73C30BC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Proposito</w:t>
                </w:r>
                <w:proofErr w:type="spellEnd"/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 xml:space="preserve"> dentro de la validación</w:t>
                </w:r>
              </w:p>
            </w:tc>
          </w:tr>
          <w:tr w:rsidR="001A3584" w:rsidRPr="001A3584" w14:paraId="4BDA5621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1A53F62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URS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B7D956D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Define requerimientos de usuario y expectativas operativas del área</w:t>
                </w:r>
              </w:p>
            </w:tc>
          </w:tr>
          <w:tr w:rsidR="001A3584" w:rsidRPr="001A3584" w14:paraId="55868716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227209C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FRS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21AB460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Describe comportamiento funcional verificable y reglas de negocio observadas</w:t>
                </w:r>
              </w:p>
            </w:tc>
          </w:tr>
          <w:tr w:rsidR="001A3584" w:rsidRPr="001A3584" w14:paraId="55B1AA20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4F94A6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DDS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AA777F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Documenta arquitectura, dependencias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tecnicas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y diseño del dominio</w:t>
                </w:r>
              </w:p>
            </w:tc>
          </w:tr>
          <w:tr w:rsidR="001A3584" w:rsidRPr="001A3584" w14:paraId="40C9FB93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BD86957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84DEEAB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Relaciona las entidades y estructuras de datos utilizadas por el área</w:t>
                </w:r>
              </w:p>
            </w:tc>
          </w:tr>
          <w:tr w:rsidR="001A3584" w:rsidRPr="001A3584" w14:paraId="2C8DAAD6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FC50DFF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5B6B01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Verifica instalación, despliegue y disponibilidad de componentes</w:t>
                </w:r>
              </w:p>
            </w:tc>
          </w:tr>
          <w:tr w:rsidR="001A3584" w:rsidRPr="001A3584" w14:paraId="4AE1AF36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1DF96B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OQ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9A64640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Valida operación funcional bajo condiciones normales y de error</w:t>
                </w:r>
              </w:p>
            </w:tc>
          </w:tr>
          <w:tr w:rsidR="001A3584" w:rsidRPr="001A3584" w14:paraId="7B595D7A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F0B79A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64760CD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Evalua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estabilidad y consistencia del área en uso representativo</w:t>
                </w:r>
              </w:p>
            </w:tc>
          </w:tr>
          <w:tr w:rsidR="001A3584" w:rsidRPr="001A3584" w14:paraId="034BDECC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E641CB0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Hallazgos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1AD601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Registra no conformidades, correcciones y riesgos residuales</w:t>
                </w:r>
              </w:p>
            </w:tc>
          </w:tr>
          <w:tr w:rsidR="001A3584" w:rsidRPr="001A3584" w14:paraId="5F779E1F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shd w:val="clear" w:color="auto" w:fill="F3F3F3"/>
                <w:hideMark/>
              </w:tcPr>
              <w:p w14:paraId="10AEF16F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Evidencias</w:t>
                </w: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2270E11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Consolida soporte objetivo de ejecución, desviaciones y cierre</w:t>
                </w:r>
              </w:p>
            </w:tc>
          </w:tr>
        </w:tbl>
        <w:p w14:paraId="0AF9EDA5" w14:textId="77777777" w:rsidR="001A3584" w:rsidRPr="001A3584" w:rsidRDefault="001A3584" w:rsidP="001A3584">
          <w:pPr>
            <w:pStyle w:val="Ttulo1"/>
            <w:shd w:val="clear" w:color="auto" w:fill="E6E6E6"/>
            <w:spacing w:before="200" w:after="200" w:line="240" w:lineRule="auto"/>
            <w:jc w:val="both"/>
            <w:divId w:val="1374962462"/>
            <w:rPr>
              <w:rFonts w:ascii="Aptos" w:eastAsia="Times New Roman" w:hAnsi="Aptos"/>
              <w:b/>
              <w:color w:val="325483"/>
              <w:sz w:val="32"/>
              <w:szCs w:val="32"/>
            </w:rPr>
          </w:pPr>
          <w:bookmarkStart w:id="17" w:name="_Toc224733855"/>
          <w:r w:rsidRPr="001A3584">
            <w:rPr>
              <w:rFonts w:ascii="Aptos" w:eastAsia="Times New Roman" w:hAnsi="Aptos"/>
              <w:b/>
              <w:color w:val="325483"/>
              <w:sz w:val="32"/>
            </w:rPr>
            <w:t>URS - AREA 01 GOBIERNO, SEGURIDAD, CUMPLIMIENTO Y GESTION DOCUMENTAL</w:t>
          </w:r>
          <w:bookmarkEnd w:id="17"/>
        </w:p>
        <w:p w14:paraId="311E9960" w14:textId="77777777" w:rsidR="001A3584" w:rsidRPr="001A3584" w:rsidRDefault="001A3584" w:rsidP="001A3584">
          <w:pPr>
            <w:pStyle w:val="NormalWeb"/>
            <w:spacing w:after="80"/>
            <w:divId w:val="1374962462"/>
            <w:rPr>
              <w:rFonts w:ascii="Aptos" w:hAnsi="Aptos"/>
              <w:color w:val="1F2937"/>
            </w:rPr>
          </w:pPr>
          <w:r w:rsidRPr="001A3584">
            <w:rPr>
              <w:rFonts w:ascii="Aptos" w:hAnsi="Aptos"/>
              <w:color w:val="1F2937"/>
            </w:rPr>
            <w:t xml:space="preserve">La presente sección establece los requerimientos de usuario del área evaluada, describiendo las necesidades funcionales, los actores que </w:t>
          </w:r>
          <w:proofErr w:type="spellStart"/>
          <w:r w:rsidRPr="001A3584">
            <w:rPr>
              <w:rFonts w:ascii="Aptos" w:hAnsi="Aptos"/>
              <w:color w:val="1F2937"/>
            </w:rPr>
            <w:t>interactuan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 con el sistema y las condiciones de operación esperadas desde la perspectiva del negocio y de los usuarios autorizados.</w:t>
          </w:r>
        </w:p>
        <w:p w14:paraId="7DEEC7D2" w14:textId="77777777" w:rsidR="001A3584" w:rsidRPr="001A3584" w:rsidRDefault="001A3584" w:rsidP="001A3584">
          <w:pPr>
            <w:pStyle w:val="Ttulo2"/>
            <w:spacing w:after="120" w:line="240" w:lineRule="auto"/>
            <w:jc w:val="both"/>
            <w:divId w:val="1374962462"/>
            <w:rPr>
              <w:rFonts w:ascii="Aptos" w:eastAsia="Times New Roman" w:hAnsi="Aptos"/>
              <w:b/>
              <w:color w:val="325483"/>
              <w:sz w:val="26"/>
            </w:rPr>
          </w:pPr>
          <w:bookmarkStart w:id="18" w:name="_Toc224733856"/>
          <w:r w:rsidRPr="001A3584">
            <w:rPr>
              <w:rFonts w:ascii="Aptos" w:eastAsia="Times New Roman" w:hAnsi="Aptos"/>
              <w:b/>
              <w:color w:val="325483"/>
              <w:sz w:val="26"/>
            </w:rPr>
            <w:t>1. Introducción</w:t>
          </w:r>
          <w:bookmarkEnd w:id="18"/>
        </w:p>
        <w:p w14:paraId="4C74BC39" w14:textId="77777777" w:rsidR="001A3584" w:rsidRPr="001A3584" w:rsidRDefault="001A3584" w:rsidP="001A3584">
          <w:pPr>
            <w:pStyle w:val="NormalWeb"/>
            <w:spacing w:after="80"/>
            <w:divId w:val="1374962462"/>
            <w:rPr>
              <w:rFonts w:ascii="Aptos" w:hAnsi="Aptos"/>
              <w:color w:val="1F2937"/>
            </w:rPr>
          </w:pPr>
          <w:r w:rsidRPr="001A3584">
            <w:rPr>
              <w:rFonts w:ascii="Aptos" w:hAnsi="Aptos"/>
              <w:color w:val="1F2937"/>
            </w:rPr>
            <w:t xml:space="preserve">El presente documento define los requerimientos de usuario del Área 01 del sistema SPI, correspondiente a Gobierno, Seguridad, Cumplimiento y Gestión Documental. Su finalidad es establecer, desde la perspectiva del negocio y de los actores que usan el sistema, que capacidades deben existir, </w:t>
          </w:r>
          <w:proofErr w:type="spellStart"/>
          <w:r w:rsidRPr="001A3584">
            <w:rPr>
              <w:rFonts w:ascii="Aptos" w:hAnsi="Aptos"/>
              <w:color w:val="1F2937"/>
            </w:rPr>
            <w:t>por que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 son necesarias, como deben manifestarse en la operación diaria y cuando deben activarse dentro del ciclo real del sistema.</w:t>
          </w:r>
        </w:p>
        <w:p w14:paraId="3565B724" w14:textId="77777777" w:rsidR="001A3584" w:rsidRPr="001A3584" w:rsidRDefault="001A3584" w:rsidP="001A3584">
          <w:pPr>
            <w:pStyle w:val="NormalWeb"/>
            <w:spacing w:after="80"/>
            <w:divId w:val="1374962462"/>
            <w:rPr>
              <w:rFonts w:ascii="Aptos" w:hAnsi="Aptos"/>
              <w:color w:val="1F2937"/>
            </w:rPr>
          </w:pPr>
          <w:r w:rsidRPr="001A3584">
            <w:rPr>
              <w:rFonts w:ascii="Aptos" w:hAnsi="Aptos"/>
              <w:color w:val="1F2937"/>
            </w:rPr>
            <w:t xml:space="preserve">El área integra funciones de identidad, control de acceso, monitoreo de seguridad, auditoria, </w:t>
          </w:r>
          <w:proofErr w:type="spellStart"/>
          <w:r w:rsidRPr="001A3584">
            <w:rPr>
              <w:rFonts w:ascii="Aptos" w:hAnsi="Aptos"/>
              <w:color w:val="1F2937"/>
            </w:rPr>
            <w:t>preparacion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 de evidencia, gestión documental, notificaciones operativas, </w:t>
          </w:r>
          <w:proofErr w:type="spellStart"/>
          <w:r w:rsidRPr="001A3584">
            <w:rPr>
              <w:rFonts w:ascii="Aptos" w:hAnsi="Aptos"/>
              <w:color w:val="1F2937"/>
            </w:rPr>
            <w:t>dashboards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 del dominio y firma avanzada. La necesidad de estas capacidades se justifica por la </w:t>
          </w:r>
          <w:proofErr w:type="spellStart"/>
          <w:r w:rsidRPr="001A3584">
            <w:rPr>
              <w:rFonts w:ascii="Aptos" w:hAnsi="Aptos"/>
              <w:color w:val="1F2937"/>
            </w:rPr>
            <w:t>obligacion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 de mantener trazabilidad de acciones, integridad documental, control de sesiones, evidencia sobre accesos sensibles y tratamiento responsable de la </w:t>
          </w:r>
          <w:proofErr w:type="spellStart"/>
          <w:r w:rsidRPr="001A3584">
            <w:rPr>
              <w:rFonts w:ascii="Aptos" w:hAnsi="Aptos"/>
              <w:color w:val="1F2937"/>
            </w:rPr>
            <w:t>informacion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. Estas exigencias son consistentes con la Ley </w:t>
          </w:r>
          <w:proofErr w:type="spellStart"/>
          <w:r w:rsidRPr="001A3584">
            <w:rPr>
              <w:rFonts w:ascii="Aptos" w:hAnsi="Aptos"/>
              <w:color w:val="1F2937"/>
            </w:rPr>
            <w:t>Organica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 de </w:t>
          </w:r>
          <w:proofErr w:type="spellStart"/>
          <w:r w:rsidRPr="001A3584">
            <w:rPr>
              <w:rFonts w:ascii="Aptos" w:hAnsi="Aptos"/>
              <w:color w:val="1F2937"/>
            </w:rPr>
            <w:t>Proteccion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 de Datos Personales, su reglamento general y con criterios de control de acceso, registro de eventos y seguridad de la </w:t>
          </w:r>
          <w:proofErr w:type="spellStart"/>
          <w:r w:rsidRPr="001A3584">
            <w:rPr>
              <w:rFonts w:ascii="Aptos" w:hAnsi="Aptos"/>
              <w:color w:val="1F2937"/>
            </w:rPr>
            <w:t>informacion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 alineados con ISO/IEC 27001:2022.</w:t>
          </w:r>
        </w:p>
        <w:p w14:paraId="1A2FB127" w14:textId="77777777" w:rsidR="001A3584" w:rsidRPr="001A3584" w:rsidRDefault="001A3584" w:rsidP="001A3584">
          <w:pPr>
            <w:pStyle w:val="Ttulo2"/>
            <w:spacing w:after="120" w:line="240" w:lineRule="auto"/>
            <w:jc w:val="both"/>
            <w:divId w:val="1374962462"/>
            <w:rPr>
              <w:rFonts w:ascii="Aptos" w:eastAsia="Times New Roman" w:hAnsi="Aptos"/>
              <w:b/>
              <w:color w:val="325483"/>
              <w:sz w:val="26"/>
            </w:rPr>
          </w:pPr>
          <w:bookmarkStart w:id="19" w:name="_Toc224733857"/>
          <w:r w:rsidRPr="001A3584">
            <w:rPr>
              <w:rFonts w:ascii="Aptos" w:eastAsia="Times New Roman" w:hAnsi="Aptos"/>
              <w:b/>
              <w:color w:val="325483"/>
              <w:sz w:val="26"/>
            </w:rPr>
            <w:t>2. Objetivo</w:t>
          </w:r>
          <w:bookmarkEnd w:id="19"/>
        </w:p>
        <w:p w14:paraId="32ABED2D" w14:textId="77777777" w:rsidR="001A3584" w:rsidRPr="001A3584" w:rsidRDefault="001A3584" w:rsidP="001A3584">
          <w:pPr>
            <w:pStyle w:val="NormalWeb"/>
            <w:spacing w:after="80"/>
            <w:divId w:val="1374962462"/>
            <w:rPr>
              <w:rFonts w:ascii="Aptos" w:hAnsi="Aptos"/>
              <w:color w:val="1F2937"/>
            </w:rPr>
          </w:pPr>
          <w:r w:rsidRPr="001A3584">
            <w:rPr>
              <w:rFonts w:ascii="Aptos" w:hAnsi="Aptos"/>
              <w:color w:val="1F2937"/>
            </w:rPr>
            <w:t xml:space="preserve">Definir los requerimientos de usuario de alto nivel para los módulos </w:t>
          </w:r>
          <w:proofErr w:type="spellStart"/>
          <w:r w:rsidRPr="001A3584">
            <w:rPr>
              <w:rFonts w:ascii="Aptos" w:hAnsi="Aptos"/>
              <w:color w:val="1F2937"/>
            </w:rPr>
            <w:t>auth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, </w:t>
          </w:r>
          <w:proofErr w:type="spellStart"/>
          <w:r w:rsidRPr="001A3584">
            <w:rPr>
              <w:rFonts w:ascii="Aptos" w:hAnsi="Aptos"/>
              <w:color w:val="1F2937"/>
            </w:rPr>
            <w:t>security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, auditoria, </w:t>
          </w:r>
          <w:proofErr w:type="spellStart"/>
          <w:r w:rsidRPr="001A3584">
            <w:rPr>
              <w:rFonts w:ascii="Aptos" w:hAnsi="Aptos"/>
              <w:color w:val="1F2937"/>
            </w:rPr>
            <w:t>audit-prep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, </w:t>
          </w:r>
          <w:proofErr w:type="spellStart"/>
          <w:r w:rsidRPr="001A3584">
            <w:rPr>
              <w:rFonts w:ascii="Aptos" w:hAnsi="Aptos"/>
              <w:color w:val="1F2937"/>
            </w:rPr>
            <w:t>approvals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, </w:t>
          </w:r>
          <w:proofErr w:type="spellStart"/>
          <w:r w:rsidRPr="001A3584">
            <w:rPr>
              <w:rFonts w:ascii="Aptos" w:hAnsi="Aptos"/>
              <w:color w:val="1F2937"/>
            </w:rPr>
            <w:t>management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, </w:t>
          </w:r>
          <w:proofErr w:type="spellStart"/>
          <w:r w:rsidRPr="001A3584">
            <w:rPr>
              <w:rFonts w:ascii="Aptos" w:hAnsi="Aptos"/>
              <w:color w:val="1F2937"/>
            </w:rPr>
            <w:t>signature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, </w:t>
          </w:r>
          <w:proofErr w:type="spellStart"/>
          <w:r w:rsidRPr="001A3584">
            <w:rPr>
              <w:rFonts w:ascii="Aptos" w:hAnsi="Aptos"/>
              <w:color w:val="1F2937"/>
            </w:rPr>
            <w:t>documents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, files, </w:t>
          </w:r>
          <w:proofErr w:type="spellStart"/>
          <w:r w:rsidRPr="001A3584">
            <w:rPr>
              <w:rFonts w:ascii="Aptos" w:hAnsi="Aptos"/>
              <w:color w:val="1F2937"/>
            </w:rPr>
            <w:t>notifications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, </w:t>
          </w:r>
          <w:proofErr w:type="spellStart"/>
          <w:r w:rsidRPr="001A3584">
            <w:rPr>
              <w:rFonts w:ascii="Aptos" w:hAnsi="Aptos"/>
              <w:color w:val="1F2937"/>
            </w:rPr>
            <w:t>dashboard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 y </w:t>
          </w:r>
          <w:proofErr w:type="spellStart"/>
          <w:r w:rsidRPr="001A3584">
            <w:rPr>
              <w:rFonts w:ascii="Aptos" w:hAnsi="Aptos"/>
              <w:color w:val="1F2937"/>
            </w:rPr>
            <w:t>gmail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, estableciendo su </w:t>
          </w:r>
          <w:proofErr w:type="spellStart"/>
          <w:r w:rsidRPr="001A3584">
            <w:rPr>
              <w:rFonts w:ascii="Aptos" w:hAnsi="Aptos"/>
              <w:color w:val="1F2937"/>
            </w:rPr>
            <w:t>justificacion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 funcional, su forma esperada de operación y el momento o contexto en que deben intervenir.</w:t>
          </w:r>
        </w:p>
        <w:p w14:paraId="08B6A02F" w14:textId="77777777" w:rsidR="001A3584" w:rsidRPr="001A3584" w:rsidRDefault="001A3584" w:rsidP="001A3584">
          <w:pPr>
            <w:pStyle w:val="Ttulo2"/>
            <w:spacing w:after="120" w:line="240" w:lineRule="auto"/>
            <w:jc w:val="both"/>
            <w:divId w:val="1374962462"/>
            <w:rPr>
              <w:rFonts w:ascii="Aptos" w:eastAsia="Times New Roman" w:hAnsi="Aptos"/>
              <w:b/>
              <w:color w:val="325483"/>
              <w:sz w:val="26"/>
            </w:rPr>
          </w:pPr>
          <w:bookmarkStart w:id="20" w:name="_Toc224733858"/>
          <w:r w:rsidRPr="001A3584">
            <w:rPr>
              <w:rFonts w:ascii="Aptos" w:eastAsia="Times New Roman" w:hAnsi="Aptos"/>
              <w:b/>
              <w:color w:val="325483"/>
              <w:sz w:val="26"/>
            </w:rPr>
            <w:t>3. Alcance</w:t>
          </w:r>
          <w:bookmarkEnd w:id="20"/>
        </w:p>
        <w:p w14:paraId="612BCD77" w14:textId="77777777" w:rsidR="001A3584" w:rsidRPr="001A3584" w:rsidRDefault="001A3584" w:rsidP="001A3584">
          <w:pPr>
            <w:pStyle w:val="NormalWeb"/>
            <w:spacing w:after="80"/>
            <w:divId w:val="1374962462"/>
            <w:rPr>
              <w:rFonts w:ascii="Aptos" w:hAnsi="Aptos"/>
              <w:color w:val="1F2937"/>
            </w:rPr>
          </w:pPr>
          <w:r w:rsidRPr="001A3584">
            <w:rPr>
              <w:rFonts w:ascii="Aptos" w:hAnsi="Aptos"/>
              <w:color w:val="1F2937"/>
            </w:rPr>
            <w:t xml:space="preserve">Incluye </w:t>
          </w:r>
          <w:proofErr w:type="spellStart"/>
          <w:r w:rsidRPr="001A3584">
            <w:rPr>
              <w:rFonts w:ascii="Aptos" w:hAnsi="Aptos"/>
              <w:color w:val="1F2937"/>
            </w:rPr>
            <w:t>backend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 Express y middlewares transversales del área, </w:t>
          </w:r>
          <w:proofErr w:type="spellStart"/>
          <w:r w:rsidRPr="001A3584">
            <w:rPr>
              <w:rFonts w:ascii="Aptos" w:hAnsi="Aptos"/>
              <w:color w:val="1F2937"/>
            </w:rPr>
            <w:t>frontend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 </w:t>
          </w:r>
          <w:proofErr w:type="spellStart"/>
          <w:r w:rsidRPr="001A3584">
            <w:rPr>
              <w:rFonts w:ascii="Aptos" w:hAnsi="Aptos"/>
              <w:color w:val="1F2937"/>
            </w:rPr>
            <w:t>React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 consumidor de seguridad, auditoria, firma y soporte documental, persistencia PostgreSQL asociada a identidad, auditoria, solicitudes, documentos y notificaciones, integraciones Google OAuth, Drive, </w:t>
          </w:r>
          <w:proofErr w:type="spellStart"/>
          <w:r w:rsidRPr="001A3584">
            <w:rPr>
              <w:rFonts w:ascii="Aptos" w:hAnsi="Aptos"/>
              <w:color w:val="1F2937"/>
            </w:rPr>
            <w:t>Docs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 y Gmail, y validación documental y operativa de IQ, OQ y PQ para el área.</w:t>
          </w:r>
        </w:p>
        <w:p w14:paraId="68763661" w14:textId="77777777" w:rsidR="001A3584" w:rsidRPr="001A3584" w:rsidRDefault="001A3584" w:rsidP="001A3584">
          <w:pPr>
            <w:pStyle w:val="NormalWeb"/>
            <w:spacing w:after="80"/>
            <w:divId w:val="1374962462"/>
            <w:rPr>
              <w:rFonts w:ascii="Aptos" w:hAnsi="Aptos"/>
              <w:color w:val="1F2937"/>
            </w:rPr>
          </w:pPr>
          <w:r w:rsidRPr="001A3584">
            <w:rPr>
              <w:rFonts w:ascii="Aptos" w:hAnsi="Aptos"/>
              <w:color w:val="1F2937"/>
            </w:rPr>
            <w:t xml:space="preserve">Excluye flujos de negocio propios de otras </w:t>
          </w:r>
          <w:proofErr w:type="spellStart"/>
          <w:r w:rsidRPr="001A3584">
            <w:rPr>
              <w:rFonts w:ascii="Aptos" w:hAnsi="Aptos"/>
              <w:color w:val="1F2937"/>
            </w:rPr>
            <w:t>areas</w:t>
          </w:r>
          <w:proofErr w:type="spellEnd"/>
          <w:r w:rsidRPr="001A3584">
            <w:rPr>
              <w:rFonts w:ascii="Aptos" w:hAnsi="Aptos"/>
              <w:color w:val="1F2937"/>
            </w:rPr>
            <w:t>, automatizaciones de continuidad operativa e infraestructura y mecanismos de respaldo de base de datos.</w:t>
          </w:r>
        </w:p>
        <w:p w14:paraId="1A111383" w14:textId="77777777" w:rsidR="001A3584" w:rsidRPr="001A3584" w:rsidRDefault="001A3584" w:rsidP="001A3584">
          <w:pPr>
            <w:pStyle w:val="Ttulo2"/>
            <w:spacing w:after="120" w:line="240" w:lineRule="auto"/>
            <w:jc w:val="both"/>
            <w:divId w:val="1374962462"/>
            <w:rPr>
              <w:rFonts w:ascii="Aptos" w:eastAsia="Times New Roman" w:hAnsi="Aptos"/>
              <w:b/>
              <w:color w:val="325483"/>
              <w:sz w:val="26"/>
            </w:rPr>
          </w:pPr>
          <w:bookmarkStart w:id="21" w:name="_Toc224733859"/>
          <w:r w:rsidRPr="001A3584">
            <w:rPr>
              <w:rFonts w:ascii="Aptos" w:eastAsia="Times New Roman" w:hAnsi="Aptos"/>
              <w:b/>
              <w:color w:val="325483"/>
              <w:sz w:val="26"/>
            </w:rPr>
            <w:lastRenderedPageBreak/>
            <w:t>4. Actores</w:t>
          </w:r>
          <w:bookmarkEnd w:id="21"/>
        </w:p>
        <w:p w14:paraId="1C264E20" w14:textId="77777777" w:rsidR="001A3584" w:rsidRPr="001A3584" w:rsidRDefault="001A3584" w:rsidP="001A3584">
          <w:pPr>
            <w:numPr>
              <w:ilvl w:val="0"/>
              <w:numId w:val="4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Colaborador autenticado</w:t>
          </w:r>
        </w:p>
        <w:p w14:paraId="048FEAAF" w14:textId="77777777" w:rsidR="001A3584" w:rsidRPr="001A3584" w:rsidRDefault="001A3584" w:rsidP="001A3584">
          <w:pPr>
            <w:numPr>
              <w:ilvl w:val="0"/>
              <w:numId w:val="4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Usuario nuevo pendiente de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aceptacion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LOPDP interna</w:t>
          </w:r>
        </w:p>
        <w:p w14:paraId="202AF2E0" w14:textId="77777777" w:rsidR="001A3584" w:rsidRPr="001A3584" w:rsidRDefault="001A3584" w:rsidP="001A3584">
          <w:pPr>
            <w:numPr>
              <w:ilvl w:val="0"/>
              <w:numId w:val="4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Equipo TI</w:t>
          </w:r>
        </w:p>
        <w:p w14:paraId="2AB430CD" w14:textId="77777777" w:rsidR="001A3584" w:rsidRPr="001A3584" w:rsidRDefault="001A3584" w:rsidP="001A3584">
          <w:pPr>
            <w:numPr>
              <w:ilvl w:val="0"/>
              <w:numId w:val="4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Jefe TI o administrador TI</w:t>
          </w:r>
        </w:p>
        <w:p w14:paraId="5DC0EF81" w14:textId="77777777" w:rsidR="001A3584" w:rsidRPr="001A3584" w:rsidRDefault="001A3584" w:rsidP="001A3584">
          <w:pPr>
            <w:numPr>
              <w:ilvl w:val="0"/>
              <w:numId w:val="4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Gerencia o Gerencia General</w:t>
          </w:r>
        </w:p>
        <w:p w14:paraId="4DB10932" w14:textId="77777777" w:rsidR="001A3584" w:rsidRPr="001A3584" w:rsidRDefault="001A3584" w:rsidP="001A3584">
          <w:pPr>
            <w:numPr>
              <w:ilvl w:val="0"/>
              <w:numId w:val="4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Jefe técnico o jefe de servicio técnico</w:t>
          </w:r>
        </w:p>
        <w:p w14:paraId="1BBA9B22" w14:textId="77777777" w:rsidR="001A3584" w:rsidRPr="001A3584" w:rsidRDefault="001A3584" w:rsidP="001A3584">
          <w:pPr>
            <w:numPr>
              <w:ilvl w:val="0"/>
              <w:numId w:val="4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Firmante documental</w:t>
          </w:r>
        </w:p>
        <w:p w14:paraId="60DE2444" w14:textId="77777777" w:rsidR="001A3584" w:rsidRPr="001A3584" w:rsidRDefault="001A3584" w:rsidP="001A3584">
          <w:pPr>
            <w:numPr>
              <w:ilvl w:val="0"/>
              <w:numId w:val="4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Revisor de seguridad</w:t>
          </w:r>
        </w:p>
        <w:p w14:paraId="45223864" w14:textId="77777777" w:rsidR="001A3584" w:rsidRPr="001A3584" w:rsidRDefault="001A3584" w:rsidP="001A3584">
          <w:pPr>
            <w:numPr>
              <w:ilvl w:val="0"/>
              <w:numId w:val="4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Auditor externo temporal</w:t>
          </w:r>
        </w:p>
        <w:p w14:paraId="4CDA3F8D" w14:textId="77777777" w:rsidR="001A3584" w:rsidRPr="001A3584" w:rsidRDefault="001A3584" w:rsidP="001A3584">
          <w:pPr>
            <w:numPr>
              <w:ilvl w:val="0"/>
              <w:numId w:val="4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Usuario habilitado para correo con Gmail</w:t>
          </w:r>
        </w:p>
        <w:p w14:paraId="6BC4DB49" w14:textId="77777777" w:rsidR="001A3584" w:rsidRPr="001A3584" w:rsidRDefault="001A3584" w:rsidP="001A3584">
          <w:pPr>
            <w:pStyle w:val="Ttulo2"/>
            <w:spacing w:after="120" w:line="240" w:lineRule="auto"/>
            <w:jc w:val="both"/>
            <w:divId w:val="1374962462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bookmarkStart w:id="22" w:name="_Toc224733860"/>
          <w:r w:rsidRPr="001A3584">
            <w:rPr>
              <w:rFonts w:ascii="Aptos" w:eastAsia="Times New Roman" w:hAnsi="Aptos"/>
              <w:b/>
              <w:color w:val="325483"/>
              <w:sz w:val="26"/>
            </w:rPr>
            <w:t xml:space="preserve">5. </w:t>
          </w:r>
          <w:proofErr w:type="spellStart"/>
          <w:r w:rsidRPr="001A3584">
            <w:rPr>
              <w:rFonts w:ascii="Aptos" w:eastAsia="Times New Roman" w:hAnsi="Aptos"/>
              <w:b/>
              <w:color w:val="325483"/>
              <w:sz w:val="26"/>
            </w:rPr>
            <w:t>Justificacion</w:t>
          </w:r>
          <w:proofErr w:type="spellEnd"/>
          <w:r w:rsidRPr="001A3584">
            <w:rPr>
              <w:rFonts w:ascii="Aptos" w:eastAsia="Times New Roman" w:hAnsi="Aptos"/>
              <w:b/>
              <w:color w:val="325483"/>
              <w:sz w:val="26"/>
            </w:rPr>
            <w:t xml:space="preserve"> general del área</w:t>
          </w:r>
          <w:bookmarkEnd w:id="22"/>
        </w:p>
        <w:p w14:paraId="7A1D8244" w14:textId="77777777" w:rsidR="001A3584" w:rsidRPr="001A3584" w:rsidRDefault="001A3584" w:rsidP="001A3584">
          <w:pPr>
            <w:pStyle w:val="NormalWeb"/>
            <w:spacing w:after="80"/>
            <w:divId w:val="1374962462"/>
            <w:rPr>
              <w:rFonts w:ascii="Aptos" w:hAnsi="Aptos"/>
              <w:color w:val="1F2937"/>
            </w:rPr>
          </w:pPr>
          <w:r w:rsidRPr="001A3584">
            <w:rPr>
              <w:rFonts w:ascii="Aptos" w:hAnsi="Aptos"/>
              <w:color w:val="1F2937"/>
            </w:rPr>
            <w:t xml:space="preserve">El Área 01 existe para sostener las capacidades transversales sin las cuales SPI no puede operar con gobierno técnico verificable. El sistema necesita saber </w:t>
          </w:r>
          <w:proofErr w:type="spellStart"/>
          <w:r w:rsidRPr="001A3584">
            <w:rPr>
              <w:rFonts w:ascii="Aptos" w:hAnsi="Aptos"/>
              <w:color w:val="1F2937"/>
            </w:rPr>
            <w:t>quien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 accede, bajo que rol, desde que sesión y con que evidencia; necesita registrar eventos auditables, aislar eventos de seguridad, preparar documentación para auditorias, notificar hechos operativos, custodiar adjuntos y documentos generados, formalizar firmas avanzadas y permitir </w:t>
          </w:r>
          <w:proofErr w:type="spellStart"/>
          <w:r w:rsidRPr="001A3584">
            <w:rPr>
              <w:rFonts w:ascii="Aptos" w:hAnsi="Aptos"/>
              <w:color w:val="1F2937"/>
            </w:rPr>
            <w:t>verificacion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 posterior de documentos. El área </w:t>
          </w:r>
          <w:proofErr w:type="spellStart"/>
          <w:r w:rsidRPr="001A3584">
            <w:rPr>
              <w:rFonts w:ascii="Aptos" w:hAnsi="Aptos"/>
              <w:color w:val="1F2937"/>
            </w:rPr>
            <w:t>tambien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 necesita exponer visibilidad ejecutiva de partes concretas del dominio y permitir, cuando el proceso lo exige, el </w:t>
          </w:r>
          <w:proofErr w:type="spellStart"/>
          <w:r w:rsidRPr="001A3584">
            <w:rPr>
              <w:rFonts w:ascii="Aptos" w:hAnsi="Aptos"/>
              <w:color w:val="1F2937"/>
            </w:rPr>
            <w:t>envio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 de correo desde la cuenta autorizada del usuario.</w:t>
          </w:r>
        </w:p>
        <w:p w14:paraId="591B698E" w14:textId="77777777" w:rsidR="001A3584" w:rsidRPr="001A3584" w:rsidRDefault="001A3584" w:rsidP="001A3584">
          <w:pPr>
            <w:pStyle w:val="Ttulo2"/>
            <w:spacing w:after="120" w:line="240" w:lineRule="auto"/>
            <w:jc w:val="both"/>
            <w:divId w:val="1374962462"/>
            <w:rPr>
              <w:rFonts w:ascii="Aptos" w:eastAsia="Times New Roman" w:hAnsi="Aptos"/>
              <w:b/>
              <w:color w:val="325483"/>
              <w:sz w:val="26"/>
            </w:rPr>
          </w:pPr>
          <w:bookmarkStart w:id="23" w:name="_Toc224733861"/>
          <w:r w:rsidRPr="001A3584">
            <w:rPr>
              <w:rFonts w:ascii="Aptos" w:eastAsia="Times New Roman" w:hAnsi="Aptos"/>
              <w:b/>
              <w:color w:val="325483"/>
              <w:sz w:val="26"/>
            </w:rPr>
            <w:lastRenderedPageBreak/>
            <w:t xml:space="preserve">6. </w:t>
          </w:r>
          <w:proofErr w:type="spellStart"/>
          <w:r w:rsidRPr="001A3584">
            <w:rPr>
              <w:rFonts w:ascii="Aptos" w:eastAsia="Times New Roman" w:hAnsi="Aptos"/>
              <w:b/>
              <w:color w:val="325483"/>
              <w:sz w:val="26"/>
            </w:rPr>
            <w:t>Justificacion</w:t>
          </w:r>
          <w:proofErr w:type="spellEnd"/>
          <w:r w:rsidRPr="001A3584">
            <w:rPr>
              <w:rFonts w:ascii="Aptos" w:eastAsia="Times New Roman" w:hAnsi="Aptos"/>
              <w:b/>
              <w:color w:val="325483"/>
              <w:sz w:val="26"/>
            </w:rPr>
            <w:t xml:space="preserve"> por módulo</w:t>
          </w:r>
          <w:bookmarkEnd w:id="23"/>
        </w:p>
        <w:tbl>
          <w:tblPr>
            <w:tblStyle w:val="Tablaconcuadrcula"/>
            <w:tblW w:w="0" w:type="auto"/>
            <w:tblLook w:val="04A0" w:firstRow="1" w:lastRow="0" w:firstColumn="1" w:lastColumn="0" w:noHBand="0" w:noVBand="1"/>
          </w:tblPr>
          <w:tblGrid>
            <w:gridCol w:w="1247"/>
            <w:gridCol w:w="2650"/>
            <w:gridCol w:w="3020"/>
            <w:gridCol w:w="2711"/>
          </w:tblGrid>
          <w:tr w:rsidR="001A3584" w:rsidRPr="001A3584" w14:paraId="7F6070D6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BAD5A5C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Módulo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47032DF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Por que</w:t>
                </w:r>
                <w:proofErr w:type="spellEnd"/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 xml:space="preserve"> existe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F5C5860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Como opera a alto nivel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4B719AB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Cuando aplica</w:t>
                </w:r>
              </w:p>
            </w:tc>
          </w:tr>
          <w:tr w:rsidR="001A3584" w:rsidRPr="001A3584" w14:paraId="2361A62D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1D5B907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auth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F2821F9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Para autenticar usuarios y controlar sesiones.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1AC44E4" w14:textId="77777777" w:rsidR="001A3584" w:rsidRPr="00AB720C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</w:pPr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 xml:space="preserve">Google OAuth, JWT, refresh, logout y </w:t>
                </w:r>
                <w:proofErr w:type="spellStart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perfil</w:t>
                </w:r>
                <w:proofErr w:type="spellEnd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8DBCD58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Al iniciar, mantener o cerrar sesión.</w:t>
                </w:r>
              </w:p>
            </w:tc>
          </w:tr>
          <w:tr w:rsidR="001A3584" w:rsidRPr="001A3584" w14:paraId="121D19A3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430D3E7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security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03E30AB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Para detectar y revisar eventos de acceso sensibles.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CDDCB6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Consulta auditoria, correlaciona notificaciones y permite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revision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3D088CE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Cuando TI necesita revisar actividad de riesgo.</w:t>
                </w:r>
              </w:p>
            </w:tc>
          </w:tr>
          <w:tr w:rsidR="001A3584" w:rsidRPr="001A3584" w14:paraId="15137C2D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16D2AAE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auditoria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40B0BFC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Para sostener trazabilidad institucional.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6D793EC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Lista, filtra, detalla y exporta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bitacora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transversal.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7528DB7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Cuando se requiere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investigacion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o evidencia.</w:t>
                </w:r>
              </w:p>
            </w:tc>
          </w:tr>
          <w:tr w:rsidR="001A3584" w:rsidRPr="001A3584" w14:paraId="2CDE11DA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78F83E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audit-prep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7C3AED9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Para preparar auditoria de forma controlada.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9179FB0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Administra ventana, secciones, documentos y accesos externos.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A55E92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Antes y durante auditorias formales.</w:t>
                </w:r>
              </w:p>
            </w:tc>
          </w:tr>
          <w:tr w:rsidR="001A3584" w:rsidRPr="001A3584" w14:paraId="4BC0BF36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E5F90C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approvals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3418E5D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Para resolver decisiones del flujo técnico soportado.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4FF537C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Presenta pendientes y registra aprobaciones o rechazos.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232A3BF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Cuando una solicitud requiere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decision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formal.</w:t>
                </w:r>
              </w:p>
            </w:tc>
          </w:tr>
          <w:tr w:rsidR="001A3584" w:rsidRPr="001A3584" w14:paraId="1179F7FE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C7458E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management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682768B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Para entregar visibilidad gerencial del dominio.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60AA549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Expone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metricas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, listados, trazabilidad y documentos asociados.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173C5D9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Durante seguimiento ejecutivo.</w:t>
                </w:r>
              </w:p>
            </w:tc>
          </w:tr>
          <w:tr w:rsidR="001A3584" w:rsidRPr="001A3584" w14:paraId="0E802A02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F2B7CCE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signature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25FA0C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Para garantizar integridad y verificabilidad documental.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9A81077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Calcula hash, firma, sella, genera QR y verifica.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F8C901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Cuando un documento debe quedar formalizado.</w:t>
                </w:r>
              </w:p>
            </w:tc>
          </w:tr>
          <w:tr w:rsidR="001A3584" w:rsidRPr="001A3584" w14:paraId="1856F9E1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5D840ED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documents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43FB8C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Para generar documentos operativos controlados.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B9FE390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Crea desde plantilla, permite firma posicionada y exporta PDF.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FE9D32C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Cuando una solicitud necesita documento formalizable.</w:t>
                </w:r>
              </w:p>
            </w:tc>
          </w:tr>
          <w:tr w:rsidR="001A3584" w:rsidRPr="001A3584" w14:paraId="01ABD3DC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BBCFDBC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files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C5EFCB2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Para custodiar adjuntos por solicitud.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3112BF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Carga, lista, descarga y elimina archivos con control de rol.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4D104A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Cuando un flujo requiere anexos.</w:t>
                </w:r>
              </w:p>
            </w:tc>
          </w:tr>
          <w:tr w:rsidR="001A3584" w:rsidRPr="001A3584" w14:paraId="12E3E76F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7EB4EF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notifications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940AAAD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Para informar eventos operativos al usuario.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0E09CFF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Lista, crea, marca como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leidas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y elimina notificaciones.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3F3968F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Cuando el sistema o un rol autorizado debe avisar un evento.</w:t>
                </w:r>
              </w:p>
            </w:tc>
          </w:tr>
          <w:tr w:rsidR="001A3584" w:rsidRPr="001A3584" w14:paraId="5421C201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C324DFD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dashboard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0E6B362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Para exponer resumen operacional del dominio montado.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D7C9396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Devuelve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metricas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agregadas del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dashboard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comercial.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F36CB4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Cuando el rol autorizado requiere resumen ejecutivo.</w:t>
                </w:r>
              </w:p>
            </w:tc>
          </w:tr>
          <w:tr w:rsidR="001A3584" w:rsidRPr="001A3584" w14:paraId="67CD4485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shd w:val="clear" w:color="auto" w:fill="FFFFFF"/>
                <w:hideMark/>
              </w:tcPr>
              <w:p w14:paraId="2E1C7E5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gmail</w:t>
                </w:r>
                <w:proofErr w:type="spellEnd"/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1627077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Para enviar correo desde la cuenta real del usuario.</w:t>
                </w:r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7255A3B0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Gestiona OAuth, estado,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envio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y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revocacion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.</w:t>
                </w:r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5A7579C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Cuando el flujo requiere correo autenticado.</w:t>
                </w:r>
              </w:p>
            </w:tc>
          </w:tr>
        </w:tbl>
        <w:p w14:paraId="48CA86DF" w14:textId="77777777" w:rsidR="001A3584" w:rsidRPr="001A3584" w:rsidRDefault="001A3584" w:rsidP="001A3584">
          <w:pPr>
            <w:pStyle w:val="Ttulo2"/>
            <w:spacing w:after="120" w:line="240" w:lineRule="auto"/>
            <w:jc w:val="both"/>
            <w:divId w:val="1374962462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bookmarkStart w:id="24" w:name="_Toc224733862"/>
          <w:r w:rsidRPr="001A3584">
            <w:rPr>
              <w:rFonts w:ascii="Aptos" w:eastAsia="Times New Roman" w:hAnsi="Aptos"/>
              <w:b/>
              <w:color w:val="325483"/>
              <w:sz w:val="26"/>
            </w:rPr>
            <w:t>7. Requerimientos funcionales del usuario</w:t>
          </w:r>
          <w:bookmarkEnd w:id="24"/>
        </w:p>
        <w:p w14:paraId="1CA4E9B6" w14:textId="77777777" w:rsidR="001A3584" w:rsidRPr="001A3584" w:rsidRDefault="001A3584" w:rsidP="001A3584">
          <w:pPr>
            <w:numPr>
              <w:ilvl w:val="0"/>
              <w:numId w:val="5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REQ-GD-001: El sistema debe autenticar usuarios internos mediante Google OAuth y crear una sesión trazable.</w:t>
          </w:r>
        </w:p>
        <w:p w14:paraId="7DA6B6A4" w14:textId="77777777" w:rsidR="001A3584" w:rsidRPr="001A3584" w:rsidRDefault="001A3584" w:rsidP="001A3584">
          <w:pPr>
            <w:numPr>
              <w:ilvl w:val="0"/>
              <w:numId w:val="5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REQ-GD-002: El sistema debe emitir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accessToken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y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refreshToken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y permitir renovar la sesión activa valida.</w:t>
          </w:r>
        </w:p>
        <w:p w14:paraId="7FB9B560" w14:textId="77777777" w:rsidR="001A3584" w:rsidRPr="001A3584" w:rsidRDefault="001A3584" w:rsidP="001A3584">
          <w:pPr>
            <w:numPr>
              <w:ilvl w:val="0"/>
              <w:numId w:val="5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REQ-GD-003: El sistema debe permitir consultar el perfil del usuario autenticado.</w:t>
          </w:r>
        </w:p>
        <w:p w14:paraId="12701133" w14:textId="77777777" w:rsidR="001A3584" w:rsidRPr="001A3584" w:rsidRDefault="001A3584" w:rsidP="001A3584">
          <w:pPr>
            <w:numPr>
              <w:ilvl w:val="0"/>
              <w:numId w:val="5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REQ-GD-004: El sistema debe permitir cerrar la sesión activa del usuario y registrar dicho cierre.</w:t>
          </w:r>
        </w:p>
        <w:p w14:paraId="7050859A" w14:textId="77777777" w:rsidR="001A3584" w:rsidRPr="001A3584" w:rsidRDefault="001A3584" w:rsidP="001A3584">
          <w:pPr>
            <w:numPr>
              <w:ilvl w:val="0"/>
              <w:numId w:val="5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REQ-GD-005: El sistema debe permitir registrar la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aceptacion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interna de LOPDP con evidencia documental.</w:t>
          </w:r>
        </w:p>
        <w:p w14:paraId="5C224800" w14:textId="77777777" w:rsidR="001A3584" w:rsidRPr="001A3584" w:rsidRDefault="001A3584" w:rsidP="001A3584">
          <w:pPr>
            <w:numPr>
              <w:ilvl w:val="0"/>
              <w:numId w:val="5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REQ-GD-006: El sistema debe registrar eventos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criticos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login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y eventos fuera de horario en la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bitacora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auditoria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2A3106F0" w14:textId="77777777" w:rsidR="001A3584" w:rsidRPr="001A3584" w:rsidRDefault="001A3584" w:rsidP="001A3584">
          <w:pPr>
            <w:numPr>
              <w:ilvl w:val="0"/>
              <w:numId w:val="5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REQ-GD-007: El sistema debe permitir a TI consultar, revisar y exportar eventos de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login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fuera de horario.</w:t>
          </w:r>
        </w:p>
        <w:p w14:paraId="35E3DDFC" w14:textId="77777777" w:rsidR="001A3584" w:rsidRPr="001A3584" w:rsidRDefault="001A3584" w:rsidP="001A3584">
          <w:pPr>
            <w:numPr>
              <w:ilvl w:val="0"/>
              <w:numId w:val="5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REQ-GD-008: El sistema debe permitir activar o desactivar una ventana de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auditoria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y definir sus fechas de vigencia.</w:t>
          </w:r>
        </w:p>
        <w:p w14:paraId="01C7DA40" w14:textId="77777777" w:rsidR="001A3584" w:rsidRPr="001A3584" w:rsidRDefault="001A3584" w:rsidP="001A3584">
          <w:pPr>
            <w:numPr>
              <w:ilvl w:val="0"/>
              <w:numId w:val="5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lastRenderedPageBreak/>
            <w:t xml:space="preserve">REQ-GD-009: El sistema debe permitir administrar secciones y documentos de auditoria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segun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rol autorizado.</w:t>
          </w:r>
        </w:p>
        <w:p w14:paraId="6B0C8A96" w14:textId="77777777" w:rsidR="001A3584" w:rsidRPr="001A3584" w:rsidRDefault="001A3584" w:rsidP="001A3584">
          <w:pPr>
            <w:numPr>
              <w:ilvl w:val="0"/>
              <w:numId w:val="5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REQ-GD-010: El sistema debe permitir aprobar o rechazar solicitudes del flujo técnico habilitado y persistir la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decision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5B2D8551" w14:textId="77777777" w:rsidR="001A3584" w:rsidRPr="001A3584" w:rsidRDefault="001A3584" w:rsidP="001A3584">
          <w:pPr>
            <w:numPr>
              <w:ilvl w:val="0"/>
              <w:numId w:val="5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REQ-GD-011: El sistema debe permitir a gerencia consultar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metricas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, trazabilidad y documentos asociados a una solicitud.</w:t>
          </w:r>
        </w:p>
        <w:p w14:paraId="7C6069AF" w14:textId="77777777" w:rsidR="001A3584" w:rsidRPr="001A3584" w:rsidRDefault="001A3584" w:rsidP="001A3584">
          <w:pPr>
            <w:numPr>
              <w:ilvl w:val="0"/>
              <w:numId w:val="5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REQ-GD-012: El sistema debe permitir crear documentos desde plantilla y recuperarlos por solicitud o identificador.</w:t>
          </w:r>
        </w:p>
        <w:p w14:paraId="19C3690B" w14:textId="77777777" w:rsidR="001A3584" w:rsidRPr="001A3584" w:rsidRDefault="001A3584" w:rsidP="001A3584">
          <w:pPr>
            <w:numPr>
              <w:ilvl w:val="0"/>
              <w:numId w:val="5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REQ-GD-013: El sistema debe permitir insertar firma posicionada, exportar PDF y escalar a firma avanzada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segun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el flujo soportado.</w:t>
          </w:r>
        </w:p>
        <w:p w14:paraId="78A1983E" w14:textId="77777777" w:rsidR="001A3584" w:rsidRPr="001A3584" w:rsidRDefault="001A3584" w:rsidP="001A3584">
          <w:pPr>
            <w:numPr>
              <w:ilvl w:val="0"/>
              <w:numId w:val="5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REQ-GD-014: El sistema debe permitir subir, listar, descargar y eliminar adjuntos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segun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rol.</w:t>
          </w:r>
        </w:p>
        <w:p w14:paraId="6A5A8D23" w14:textId="77777777" w:rsidR="001A3584" w:rsidRPr="001A3584" w:rsidRDefault="001A3584" w:rsidP="001A3584">
          <w:pPr>
            <w:numPr>
              <w:ilvl w:val="0"/>
              <w:numId w:val="5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REQ-GD-015: El sistema debe permitir listar notificaciones del usuario y conocer su conteo no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leido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2EE5796B" w14:textId="77777777" w:rsidR="001A3584" w:rsidRPr="001A3584" w:rsidRDefault="001A3584" w:rsidP="001A3584">
          <w:pPr>
            <w:numPr>
              <w:ilvl w:val="0"/>
              <w:numId w:val="5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REQ-GD-016: El sistema debe permitir crear notificaciones; solo roles privilegiados pueden direccionarlas a otros usuarios.</w:t>
          </w:r>
        </w:p>
        <w:p w14:paraId="346FC175" w14:textId="77777777" w:rsidR="001A3584" w:rsidRPr="001A3584" w:rsidRDefault="001A3584" w:rsidP="001A3584">
          <w:pPr>
            <w:numPr>
              <w:ilvl w:val="0"/>
              <w:numId w:val="5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REQ-GD-017: El sistema debe permitir consultar el resumen operacional disponible en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dashboard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para roles autorizados.</w:t>
          </w:r>
        </w:p>
        <w:p w14:paraId="3E5D7933" w14:textId="77777777" w:rsidR="001A3584" w:rsidRPr="001A3584" w:rsidRDefault="001A3584" w:rsidP="001A3584">
          <w:pPr>
            <w:numPr>
              <w:ilvl w:val="0"/>
              <w:numId w:val="5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REQ-GD-018: El sistema debe permitir autorizar Gmail, validar si la autorización existe, enviar correos y revocar el acceso.</w:t>
          </w:r>
        </w:p>
        <w:p w14:paraId="22FF6F3F" w14:textId="77777777" w:rsidR="001A3584" w:rsidRPr="001A3584" w:rsidRDefault="001A3584" w:rsidP="001A3584">
          <w:pPr>
            <w:numPr>
              <w:ilvl w:val="0"/>
              <w:numId w:val="5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REQ-GD-019: El sistema debe permitir firmar un documento con hash, sello institucional y QR de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verificacion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3C5B95EF" w14:textId="77777777" w:rsidR="001A3584" w:rsidRPr="001A3584" w:rsidRDefault="001A3584" w:rsidP="001A3584">
          <w:pPr>
            <w:numPr>
              <w:ilvl w:val="0"/>
              <w:numId w:val="5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REQ-GD-020: El sistema debe permitir verificar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publicamente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un documento firmado mediante token de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verificacion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2093C7B2" w14:textId="77777777" w:rsidR="001A3584" w:rsidRPr="001A3584" w:rsidRDefault="001A3584" w:rsidP="001A3584">
          <w:pPr>
            <w:pStyle w:val="Ttulo2"/>
            <w:spacing w:after="120" w:line="240" w:lineRule="auto"/>
            <w:jc w:val="both"/>
            <w:divId w:val="1374962462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bookmarkStart w:id="25" w:name="_Toc224733863"/>
          <w:r w:rsidRPr="001A3584">
            <w:rPr>
              <w:rFonts w:ascii="Aptos" w:eastAsia="Times New Roman" w:hAnsi="Aptos"/>
              <w:b/>
              <w:color w:val="325483"/>
              <w:sz w:val="26"/>
            </w:rPr>
            <w:t>8. Requerimientos no funcionales</w:t>
          </w:r>
          <w:bookmarkEnd w:id="25"/>
        </w:p>
        <w:p w14:paraId="6060B148" w14:textId="77777777" w:rsidR="001A3584" w:rsidRPr="001A3584" w:rsidRDefault="001A3584" w:rsidP="001A3584">
          <w:pPr>
            <w:numPr>
              <w:ilvl w:val="0"/>
              <w:numId w:val="6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Todo acceso autenticado debe pasar por validación JWT y control de rol aplicable.</w:t>
          </w:r>
        </w:p>
        <w:p w14:paraId="787E0B24" w14:textId="77777777" w:rsidR="001A3584" w:rsidRPr="001A3584" w:rsidRDefault="001A3584" w:rsidP="001A3584">
          <w:pPr>
            <w:numPr>
              <w:ilvl w:val="0"/>
              <w:numId w:val="6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Los eventos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criticos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deben dejar evidencia en </w:t>
          </w:r>
          <w:proofErr w:type="spellStart"/>
          <w:proofErr w:type="gram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auditoria.logs</w:t>
          </w:r>
          <w:proofErr w:type="spellEnd"/>
          <w:proofErr w:type="gram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o en el log técnico propio del módulo.</w:t>
          </w:r>
        </w:p>
        <w:p w14:paraId="167E6B2D" w14:textId="77777777" w:rsidR="001A3584" w:rsidRPr="001A3584" w:rsidRDefault="001A3584" w:rsidP="001A3584">
          <w:pPr>
            <w:numPr>
              <w:ilvl w:val="0"/>
              <w:numId w:val="6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La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renovacion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 sesión no debe operar sobre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refresh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tokens ya invalidados o sin sesión activa.</w:t>
          </w:r>
        </w:p>
        <w:p w14:paraId="0AE26402" w14:textId="77777777" w:rsidR="001A3584" w:rsidRPr="001A3584" w:rsidRDefault="001A3584" w:rsidP="001A3584">
          <w:pPr>
            <w:numPr>
              <w:ilvl w:val="0"/>
              <w:numId w:val="6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Los documentos y archivos deben respetar restricciones de tipo,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tamano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y permisos del flujo que los consuma.</w:t>
          </w:r>
        </w:p>
        <w:p w14:paraId="2A235F38" w14:textId="77777777" w:rsidR="001A3584" w:rsidRPr="001A3584" w:rsidRDefault="001A3584" w:rsidP="001A3584">
          <w:pPr>
            <w:numPr>
              <w:ilvl w:val="0"/>
              <w:numId w:val="6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La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verificacion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publica de firma debe estar protegida por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rate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limit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y control de dependencias SQL.</w:t>
          </w:r>
        </w:p>
        <w:p w14:paraId="2A08AD8E" w14:textId="77777777" w:rsidR="001A3584" w:rsidRPr="001A3584" w:rsidRDefault="001A3584" w:rsidP="001A3584">
          <w:pPr>
            <w:numPr>
              <w:ilvl w:val="0"/>
              <w:numId w:val="6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Las notificaciones a terceros deben quedar restringidas a roles privilegiados.</w:t>
          </w:r>
        </w:p>
        <w:p w14:paraId="29F6DBA2" w14:textId="77777777" w:rsidR="001A3584" w:rsidRPr="001A3584" w:rsidRDefault="001A3584" w:rsidP="001A3584">
          <w:pPr>
            <w:numPr>
              <w:ilvl w:val="0"/>
              <w:numId w:val="6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El uso de Gmail debe depender de autorización valida del usuario y responder con error controlado cuando falte dicha autorización.</w:t>
          </w:r>
        </w:p>
        <w:p w14:paraId="7E548E6B" w14:textId="77777777" w:rsidR="001A3584" w:rsidRPr="001A3584" w:rsidRDefault="001A3584" w:rsidP="001A3584">
          <w:pPr>
            <w:pStyle w:val="Ttulo2"/>
            <w:spacing w:after="120" w:line="240" w:lineRule="auto"/>
            <w:jc w:val="both"/>
            <w:divId w:val="1374962462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bookmarkStart w:id="26" w:name="_Toc224733864"/>
          <w:r w:rsidRPr="001A3584">
            <w:rPr>
              <w:rFonts w:ascii="Aptos" w:eastAsia="Times New Roman" w:hAnsi="Aptos"/>
              <w:b/>
              <w:color w:val="325483"/>
              <w:sz w:val="26"/>
            </w:rPr>
            <w:t xml:space="preserve">9. </w:t>
          </w:r>
          <w:proofErr w:type="spellStart"/>
          <w:r w:rsidRPr="001A3584">
            <w:rPr>
              <w:rFonts w:ascii="Aptos" w:eastAsia="Times New Roman" w:hAnsi="Aptos"/>
              <w:b/>
              <w:color w:val="325483"/>
              <w:sz w:val="26"/>
            </w:rPr>
            <w:t>Conclusion</w:t>
          </w:r>
          <w:bookmarkEnd w:id="26"/>
          <w:proofErr w:type="spellEnd"/>
        </w:p>
        <w:p w14:paraId="0CE8A466" w14:textId="77777777" w:rsidR="001A3584" w:rsidRPr="001A3584" w:rsidRDefault="001A3584" w:rsidP="001A3584">
          <w:pPr>
            <w:pStyle w:val="NormalWeb"/>
            <w:spacing w:after="80"/>
            <w:divId w:val="1374962462"/>
            <w:rPr>
              <w:rFonts w:ascii="Aptos" w:hAnsi="Aptos"/>
              <w:color w:val="1F2937"/>
            </w:rPr>
          </w:pPr>
          <w:r w:rsidRPr="001A3584">
            <w:rPr>
              <w:rFonts w:ascii="Aptos" w:hAnsi="Aptos"/>
              <w:color w:val="1F2937"/>
            </w:rPr>
            <w:t xml:space="preserve">Los requerimientos de usuario del Área 01 se justifican por la necesidad institucional de mantener autenticación confiable, seguridad observable, trazabilidad transversal, </w:t>
          </w:r>
          <w:proofErr w:type="spellStart"/>
          <w:r w:rsidRPr="001A3584">
            <w:rPr>
              <w:rFonts w:ascii="Aptos" w:hAnsi="Aptos"/>
              <w:color w:val="1F2937"/>
            </w:rPr>
            <w:t>preparacion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 documental de </w:t>
          </w:r>
          <w:proofErr w:type="spellStart"/>
          <w:r w:rsidRPr="001A3584">
            <w:rPr>
              <w:rFonts w:ascii="Aptos" w:hAnsi="Aptos"/>
              <w:color w:val="1F2937"/>
            </w:rPr>
            <w:t>auditoria</w:t>
          </w:r>
          <w:proofErr w:type="spellEnd"/>
          <w:r w:rsidRPr="001A3584">
            <w:rPr>
              <w:rFonts w:ascii="Aptos" w:hAnsi="Aptos"/>
              <w:color w:val="1F2937"/>
            </w:rPr>
            <w:t>, decisiones soportadas, custodia de documentos y adjuntos, notificaciones operativas, visibilidad ejecutiva del dominio y firma documental verificable.</w:t>
          </w:r>
        </w:p>
        <w:p w14:paraId="53F7848A" w14:textId="77777777" w:rsidR="001A3584" w:rsidRPr="001A3584" w:rsidRDefault="001A3584" w:rsidP="001A3584">
          <w:pPr>
            <w:pStyle w:val="Ttulo1"/>
            <w:shd w:val="clear" w:color="auto" w:fill="E6E6E6"/>
            <w:spacing w:before="200" w:after="200" w:line="240" w:lineRule="auto"/>
            <w:jc w:val="both"/>
            <w:divId w:val="1374962462"/>
            <w:rPr>
              <w:rFonts w:ascii="Aptos" w:eastAsia="Times New Roman" w:hAnsi="Aptos"/>
              <w:b/>
              <w:color w:val="325483"/>
              <w:sz w:val="32"/>
            </w:rPr>
          </w:pPr>
          <w:bookmarkStart w:id="27" w:name="_Toc224733865"/>
          <w:r w:rsidRPr="001A3584">
            <w:rPr>
              <w:rFonts w:ascii="Aptos" w:eastAsia="Times New Roman" w:hAnsi="Aptos"/>
              <w:b/>
              <w:color w:val="325483"/>
              <w:sz w:val="32"/>
            </w:rPr>
            <w:t>FRS - AREA 01 GOBIERNO, SEGURIDAD, CUMPLIMIENTO Y GESTION DOCUMENTAL</w:t>
          </w:r>
          <w:bookmarkEnd w:id="27"/>
        </w:p>
        <w:p w14:paraId="59A497C5" w14:textId="77777777" w:rsidR="001A3584" w:rsidRPr="001A3584" w:rsidRDefault="001A3584" w:rsidP="001A3584">
          <w:pPr>
            <w:pStyle w:val="NormalWeb"/>
            <w:spacing w:after="80"/>
            <w:divId w:val="1374962462"/>
            <w:rPr>
              <w:rFonts w:ascii="Aptos" w:hAnsi="Aptos"/>
              <w:color w:val="1F2937"/>
            </w:rPr>
          </w:pPr>
          <w:r w:rsidRPr="001A3584">
            <w:rPr>
              <w:rFonts w:ascii="Aptos" w:hAnsi="Aptos"/>
              <w:color w:val="1F2937"/>
            </w:rPr>
            <w:t xml:space="preserve">Esta sección desarrolla la </w:t>
          </w:r>
          <w:proofErr w:type="spellStart"/>
          <w:r w:rsidRPr="001A3584">
            <w:rPr>
              <w:rFonts w:ascii="Aptos" w:hAnsi="Aptos"/>
              <w:color w:val="1F2937"/>
            </w:rPr>
            <w:t>especificacion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 funcional del área, detallando el comportamiento esperado de cada módulo, las reglas de negocio observadas y los criterios que permiten validar que la </w:t>
          </w:r>
          <w:proofErr w:type="spellStart"/>
          <w:r w:rsidRPr="001A3584">
            <w:rPr>
              <w:rFonts w:ascii="Aptos" w:hAnsi="Aptos"/>
              <w:color w:val="1F2937"/>
            </w:rPr>
            <w:t>implementacion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 responde a lo requerido.</w:t>
          </w:r>
        </w:p>
        <w:p w14:paraId="1A5F4127" w14:textId="77777777" w:rsidR="001A3584" w:rsidRPr="001A3584" w:rsidRDefault="001A3584" w:rsidP="001A3584">
          <w:pPr>
            <w:pStyle w:val="Ttulo2"/>
            <w:spacing w:after="120" w:line="240" w:lineRule="auto"/>
            <w:jc w:val="both"/>
            <w:divId w:val="1374962462"/>
            <w:rPr>
              <w:rFonts w:ascii="Aptos" w:eastAsia="Times New Roman" w:hAnsi="Aptos"/>
              <w:b/>
              <w:color w:val="325483"/>
              <w:sz w:val="26"/>
            </w:rPr>
          </w:pPr>
          <w:bookmarkStart w:id="28" w:name="_Toc224733866"/>
          <w:r w:rsidRPr="001A3584">
            <w:rPr>
              <w:rFonts w:ascii="Aptos" w:eastAsia="Times New Roman" w:hAnsi="Aptos"/>
              <w:b/>
              <w:color w:val="325483"/>
              <w:sz w:val="26"/>
            </w:rPr>
            <w:t>1. Introducción</w:t>
          </w:r>
          <w:bookmarkEnd w:id="28"/>
        </w:p>
        <w:p w14:paraId="53532DD0" w14:textId="77777777" w:rsidR="001A3584" w:rsidRPr="001A3584" w:rsidRDefault="001A3584" w:rsidP="001A3584">
          <w:pPr>
            <w:pStyle w:val="NormalWeb"/>
            <w:spacing w:after="80"/>
            <w:divId w:val="1374962462"/>
            <w:rPr>
              <w:rFonts w:ascii="Aptos" w:hAnsi="Aptos"/>
              <w:color w:val="1F2937"/>
            </w:rPr>
          </w:pPr>
          <w:r w:rsidRPr="001A3584">
            <w:rPr>
              <w:rFonts w:ascii="Aptos" w:hAnsi="Aptos"/>
              <w:color w:val="1F2937"/>
            </w:rPr>
            <w:t xml:space="preserve">La presente </w:t>
          </w:r>
          <w:proofErr w:type="spellStart"/>
          <w:r w:rsidRPr="001A3584">
            <w:rPr>
              <w:rFonts w:ascii="Aptos" w:hAnsi="Aptos"/>
              <w:color w:val="1F2937"/>
            </w:rPr>
            <w:t>especificacion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 funcional describe el comportamiento verificable del Área 01 del sistema SPI. Su objetivo es traducir los requerimientos de usuario del dominio a funciones concretas observables en el sistema, </w:t>
          </w:r>
          <w:r w:rsidRPr="001A3584">
            <w:rPr>
              <w:rFonts w:ascii="Aptos" w:hAnsi="Aptos"/>
              <w:color w:val="1F2937"/>
            </w:rPr>
            <w:lastRenderedPageBreak/>
            <w:t xml:space="preserve">explicando para cada módulo </w:t>
          </w:r>
          <w:proofErr w:type="spellStart"/>
          <w:r w:rsidRPr="001A3584">
            <w:rPr>
              <w:rFonts w:ascii="Aptos" w:hAnsi="Aptos"/>
              <w:color w:val="1F2937"/>
            </w:rPr>
            <w:t>por que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 existe la </w:t>
          </w:r>
          <w:proofErr w:type="spellStart"/>
          <w:r w:rsidRPr="001A3584">
            <w:rPr>
              <w:rFonts w:ascii="Aptos" w:hAnsi="Aptos"/>
              <w:color w:val="1F2937"/>
            </w:rPr>
            <w:t>funcion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, como debe ejecutarse y cuando debe intervenir dentro de la operación real. Esta FRS se </w:t>
          </w:r>
          <w:proofErr w:type="spellStart"/>
          <w:r w:rsidRPr="001A3584">
            <w:rPr>
              <w:rFonts w:ascii="Aptos" w:hAnsi="Aptos"/>
              <w:color w:val="1F2937"/>
            </w:rPr>
            <w:t>elaboro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 a partir del código vigente y de los contratos efectivamente expuestos por </w:t>
          </w:r>
          <w:proofErr w:type="spellStart"/>
          <w:r w:rsidRPr="001A3584">
            <w:rPr>
              <w:rFonts w:ascii="Aptos" w:hAnsi="Aptos"/>
              <w:color w:val="1F2937"/>
            </w:rPr>
            <w:t>backend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 y </w:t>
          </w:r>
          <w:proofErr w:type="spellStart"/>
          <w:r w:rsidRPr="001A3584">
            <w:rPr>
              <w:rFonts w:ascii="Aptos" w:hAnsi="Aptos"/>
              <w:color w:val="1F2937"/>
            </w:rPr>
            <w:t>frontend</w:t>
          </w:r>
          <w:proofErr w:type="spellEnd"/>
          <w:r w:rsidRPr="001A3584">
            <w:rPr>
              <w:rFonts w:ascii="Aptos" w:hAnsi="Aptos"/>
              <w:color w:val="1F2937"/>
            </w:rPr>
            <w:t>.</w:t>
          </w:r>
        </w:p>
        <w:p w14:paraId="39116AB1" w14:textId="77777777" w:rsidR="001A3584" w:rsidRPr="001A3584" w:rsidRDefault="001A3584" w:rsidP="001A3584">
          <w:pPr>
            <w:pStyle w:val="Ttulo2"/>
            <w:spacing w:after="120" w:line="240" w:lineRule="auto"/>
            <w:jc w:val="both"/>
            <w:divId w:val="1374962462"/>
            <w:rPr>
              <w:rFonts w:ascii="Aptos" w:eastAsia="Times New Roman" w:hAnsi="Aptos"/>
              <w:b/>
              <w:color w:val="325483"/>
              <w:sz w:val="26"/>
            </w:rPr>
          </w:pPr>
          <w:bookmarkStart w:id="29" w:name="_Toc224733867"/>
          <w:r w:rsidRPr="001A3584">
            <w:rPr>
              <w:rFonts w:ascii="Aptos" w:eastAsia="Times New Roman" w:hAnsi="Aptos"/>
              <w:b/>
              <w:color w:val="325483"/>
              <w:sz w:val="26"/>
            </w:rPr>
            <w:t>2. Objetivo</w:t>
          </w:r>
          <w:bookmarkEnd w:id="29"/>
        </w:p>
        <w:p w14:paraId="6C36D1E1" w14:textId="77777777" w:rsidR="001A3584" w:rsidRPr="001A3584" w:rsidRDefault="001A3584" w:rsidP="001A3584">
          <w:pPr>
            <w:pStyle w:val="NormalWeb"/>
            <w:spacing w:after="80"/>
            <w:divId w:val="1374962462"/>
            <w:rPr>
              <w:rFonts w:ascii="Aptos" w:hAnsi="Aptos"/>
              <w:color w:val="1F2937"/>
            </w:rPr>
          </w:pPr>
          <w:r w:rsidRPr="001A3584">
            <w:rPr>
              <w:rFonts w:ascii="Aptos" w:hAnsi="Aptos"/>
              <w:color w:val="1F2937"/>
            </w:rPr>
            <w:t xml:space="preserve">Definir de manera funcional y verificable las capacidades del Área 01, detallando el comportamiento esperado de </w:t>
          </w:r>
          <w:proofErr w:type="spellStart"/>
          <w:r w:rsidRPr="001A3584">
            <w:rPr>
              <w:rFonts w:ascii="Aptos" w:hAnsi="Aptos"/>
              <w:color w:val="1F2937"/>
            </w:rPr>
            <w:t>auth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, </w:t>
          </w:r>
          <w:proofErr w:type="spellStart"/>
          <w:r w:rsidRPr="001A3584">
            <w:rPr>
              <w:rFonts w:ascii="Aptos" w:hAnsi="Aptos"/>
              <w:color w:val="1F2937"/>
            </w:rPr>
            <w:t>security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, auditoria, </w:t>
          </w:r>
          <w:proofErr w:type="spellStart"/>
          <w:r w:rsidRPr="001A3584">
            <w:rPr>
              <w:rFonts w:ascii="Aptos" w:hAnsi="Aptos"/>
              <w:color w:val="1F2937"/>
            </w:rPr>
            <w:t>audit-prep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, </w:t>
          </w:r>
          <w:proofErr w:type="spellStart"/>
          <w:r w:rsidRPr="001A3584">
            <w:rPr>
              <w:rFonts w:ascii="Aptos" w:hAnsi="Aptos"/>
              <w:color w:val="1F2937"/>
            </w:rPr>
            <w:t>approvals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, </w:t>
          </w:r>
          <w:proofErr w:type="spellStart"/>
          <w:r w:rsidRPr="001A3584">
            <w:rPr>
              <w:rFonts w:ascii="Aptos" w:hAnsi="Aptos"/>
              <w:color w:val="1F2937"/>
            </w:rPr>
            <w:t>management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, </w:t>
          </w:r>
          <w:proofErr w:type="spellStart"/>
          <w:r w:rsidRPr="001A3584">
            <w:rPr>
              <w:rFonts w:ascii="Aptos" w:hAnsi="Aptos"/>
              <w:color w:val="1F2937"/>
            </w:rPr>
            <w:t>signature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, </w:t>
          </w:r>
          <w:proofErr w:type="spellStart"/>
          <w:r w:rsidRPr="001A3584">
            <w:rPr>
              <w:rFonts w:ascii="Aptos" w:hAnsi="Aptos"/>
              <w:color w:val="1F2937"/>
            </w:rPr>
            <w:t>documents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, files, </w:t>
          </w:r>
          <w:proofErr w:type="spellStart"/>
          <w:r w:rsidRPr="001A3584">
            <w:rPr>
              <w:rFonts w:ascii="Aptos" w:hAnsi="Aptos"/>
              <w:color w:val="1F2937"/>
            </w:rPr>
            <w:t>notifications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, </w:t>
          </w:r>
          <w:proofErr w:type="spellStart"/>
          <w:r w:rsidRPr="001A3584">
            <w:rPr>
              <w:rFonts w:ascii="Aptos" w:hAnsi="Aptos"/>
              <w:color w:val="1F2937"/>
            </w:rPr>
            <w:t>dashboard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 y </w:t>
          </w:r>
          <w:proofErr w:type="spellStart"/>
          <w:r w:rsidRPr="001A3584">
            <w:rPr>
              <w:rFonts w:ascii="Aptos" w:hAnsi="Aptos"/>
              <w:color w:val="1F2937"/>
            </w:rPr>
            <w:t>gmail</w:t>
          </w:r>
          <w:proofErr w:type="spellEnd"/>
          <w:r w:rsidRPr="001A3584">
            <w:rPr>
              <w:rFonts w:ascii="Aptos" w:hAnsi="Aptos"/>
              <w:color w:val="1F2937"/>
            </w:rPr>
            <w:t>, junto con sus entradas, salidas, validaciones y contexto de ejecución.</w:t>
          </w:r>
        </w:p>
        <w:p w14:paraId="0E1E8CD1" w14:textId="77777777" w:rsidR="001A3584" w:rsidRPr="001A3584" w:rsidRDefault="001A3584" w:rsidP="001A3584">
          <w:pPr>
            <w:pStyle w:val="Ttulo2"/>
            <w:spacing w:after="120" w:line="240" w:lineRule="auto"/>
            <w:jc w:val="both"/>
            <w:divId w:val="1374962462"/>
            <w:rPr>
              <w:rFonts w:ascii="Aptos" w:eastAsia="Times New Roman" w:hAnsi="Aptos"/>
              <w:b/>
              <w:color w:val="325483"/>
              <w:sz w:val="26"/>
            </w:rPr>
          </w:pPr>
          <w:bookmarkStart w:id="30" w:name="_Toc224733868"/>
          <w:r w:rsidRPr="001A3584">
            <w:rPr>
              <w:rFonts w:ascii="Aptos" w:eastAsia="Times New Roman" w:hAnsi="Aptos"/>
              <w:b/>
              <w:color w:val="325483"/>
              <w:sz w:val="26"/>
            </w:rPr>
            <w:t>3. Alcance funcional</w:t>
          </w:r>
          <w:bookmarkEnd w:id="30"/>
        </w:p>
        <w:p w14:paraId="450CECF1" w14:textId="77777777" w:rsidR="001A3584" w:rsidRPr="001A3584" w:rsidRDefault="001A3584" w:rsidP="001A3584">
          <w:pPr>
            <w:pStyle w:val="NormalWeb"/>
            <w:spacing w:after="80"/>
            <w:divId w:val="1374962462"/>
            <w:rPr>
              <w:rFonts w:ascii="Aptos" w:hAnsi="Aptos"/>
              <w:color w:val="1F2937"/>
            </w:rPr>
          </w:pPr>
          <w:r w:rsidRPr="001A3584">
            <w:rPr>
              <w:rFonts w:ascii="Aptos" w:hAnsi="Aptos"/>
              <w:color w:val="1F2937"/>
            </w:rPr>
            <w:t>El alcance de esta FRS comprende autenticación federada, control de sesión, monitoreo off-</w:t>
          </w:r>
          <w:proofErr w:type="spellStart"/>
          <w:r w:rsidRPr="001A3584">
            <w:rPr>
              <w:rFonts w:ascii="Aptos" w:hAnsi="Aptos"/>
              <w:color w:val="1F2937"/>
            </w:rPr>
            <w:t>hours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, consulta y </w:t>
          </w:r>
          <w:proofErr w:type="spellStart"/>
          <w:r w:rsidRPr="001A3584">
            <w:rPr>
              <w:rFonts w:ascii="Aptos" w:hAnsi="Aptos"/>
              <w:color w:val="1F2937"/>
            </w:rPr>
            <w:t>exportacion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 de </w:t>
          </w:r>
          <w:proofErr w:type="spellStart"/>
          <w:r w:rsidRPr="001A3584">
            <w:rPr>
              <w:rFonts w:ascii="Aptos" w:hAnsi="Aptos"/>
              <w:color w:val="1F2937"/>
            </w:rPr>
            <w:t>auditoria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, </w:t>
          </w:r>
          <w:proofErr w:type="spellStart"/>
          <w:r w:rsidRPr="001A3584">
            <w:rPr>
              <w:rFonts w:ascii="Aptos" w:hAnsi="Aptos"/>
              <w:color w:val="1F2937"/>
            </w:rPr>
            <w:t>preparacion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 documental, aprobaciones del flujo técnico soportado, visibilidad gerencial, gestión documental desde plantilla, custodia de adjuntos, notificaciones operativas, </w:t>
          </w:r>
          <w:proofErr w:type="spellStart"/>
          <w:r w:rsidRPr="001A3584">
            <w:rPr>
              <w:rFonts w:ascii="Aptos" w:hAnsi="Aptos"/>
              <w:color w:val="1F2937"/>
            </w:rPr>
            <w:t>dashboard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 comercial montado y autorización/</w:t>
          </w:r>
          <w:proofErr w:type="spellStart"/>
          <w:r w:rsidRPr="001A3584">
            <w:rPr>
              <w:rFonts w:ascii="Aptos" w:hAnsi="Aptos"/>
              <w:color w:val="1F2937"/>
            </w:rPr>
            <w:t>envio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 mediante Gmail.</w:t>
          </w:r>
        </w:p>
        <w:p w14:paraId="1BEAAA2D" w14:textId="77777777" w:rsidR="001A3584" w:rsidRPr="001A3584" w:rsidRDefault="001A3584" w:rsidP="001A3584">
          <w:pPr>
            <w:pStyle w:val="Ttulo2"/>
            <w:spacing w:after="120" w:line="240" w:lineRule="auto"/>
            <w:jc w:val="both"/>
            <w:divId w:val="1374962462"/>
            <w:rPr>
              <w:rFonts w:ascii="Aptos" w:eastAsia="Times New Roman" w:hAnsi="Aptos"/>
              <w:b/>
              <w:color w:val="325483"/>
              <w:sz w:val="26"/>
            </w:rPr>
          </w:pPr>
          <w:bookmarkStart w:id="31" w:name="_Toc224733869"/>
          <w:r w:rsidRPr="001A3584">
            <w:rPr>
              <w:rFonts w:ascii="Aptos" w:eastAsia="Times New Roman" w:hAnsi="Aptos"/>
              <w:b/>
              <w:color w:val="325483"/>
              <w:sz w:val="26"/>
            </w:rPr>
            <w:t>4. Requerimientos funcionales detallados</w:t>
          </w:r>
          <w:bookmarkEnd w:id="31"/>
        </w:p>
        <w:p w14:paraId="148F44E9" w14:textId="77777777" w:rsidR="001A3584" w:rsidRPr="001A3584" w:rsidRDefault="001A3584" w:rsidP="001A3584">
          <w:pPr>
            <w:pStyle w:val="Ttulo3"/>
            <w:spacing w:before="120" w:line="240" w:lineRule="auto"/>
            <w:jc w:val="both"/>
            <w:divId w:val="1374962462"/>
            <w:rPr>
              <w:rFonts w:ascii="Aptos" w:eastAsia="Times New Roman" w:hAnsi="Aptos"/>
              <w:b/>
              <w:color w:val="8D648C"/>
              <w:sz w:val="22"/>
            </w:rPr>
          </w:pPr>
          <w:bookmarkStart w:id="32" w:name="_Toc224733870"/>
          <w:r w:rsidRPr="001A3584">
            <w:rPr>
              <w:rFonts w:ascii="Aptos" w:eastAsia="Times New Roman" w:hAnsi="Aptos"/>
              <w:b/>
              <w:color w:val="8D648C"/>
              <w:sz w:val="22"/>
            </w:rPr>
            <w:t>FR-GD-001 Autenticación federada</w:t>
          </w:r>
          <w:bookmarkEnd w:id="32"/>
        </w:p>
        <w:p w14:paraId="575359D6" w14:textId="77777777" w:rsidR="001A3584" w:rsidRPr="00AB720C" w:rsidRDefault="001A3584" w:rsidP="001A3584">
          <w:pPr>
            <w:numPr>
              <w:ilvl w:val="0"/>
              <w:numId w:val="7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</w:pPr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Endpoints: GET /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api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/v1/auth/google, GET /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api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/v1/auth/google/callback.</w:t>
          </w:r>
        </w:p>
        <w:p w14:paraId="33AA539D" w14:textId="77777777" w:rsidR="001A3584" w:rsidRPr="001A3584" w:rsidRDefault="001A3584" w:rsidP="001A3584">
          <w:pPr>
            <w:numPr>
              <w:ilvl w:val="0"/>
              <w:numId w:val="7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Proceso: intercambio de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code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resolucion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userinfo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creacion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o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actualizacion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 usuario,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generacion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 JWT, registro de sesión, auditoria y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redireccion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al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frontend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285684F4" w14:textId="77777777" w:rsidR="001A3584" w:rsidRPr="001A3584" w:rsidRDefault="001A3584" w:rsidP="001A3584">
          <w:pPr>
            <w:numPr>
              <w:ilvl w:val="0"/>
              <w:numId w:val="7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Cuando aplica: cada vez que un usuario inicia sesión mediante el flujo corporativo.</w:t>
          </w:r>
        </w:p>
        <w:p w14:paraId="1A375318" w14:textId="77777777" w:rsidR="001A3584" w:rsidRPr="001A3584" w:rsidRDefault="001A3584" w:rsidP="001A3584">
          <w:pPr>
            <w:pStyle w:val="Ttulo3"/>
            <w:spacing w:before="120" w:line="240" w:lineRule="auto"/>
            <w:jc w:val="both"/>
            <w:divId w:val="1374962462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bookmarkStart w:id="33" w:name="_Toc224733871"/>
          <w:r w:rsidRPr="001A3584">
            <w:rPr>
              <w:rFonts w:ascii="Aptos" w:eastAsia="Times New Roman" w:hAnsi="Aptos"/>
              <w:b/>
              <w:color w:val="8D648C"/>
              <w:sz w:val="22"/>
            </w:rPr>
            <w:t xml:space="preserve">FR-GD-002 Perfil, </w:t>
          </w:r>
          <w:proofErr w:type="spellStart"/>
          <w:r w:rsidRPr="001A3584">
            <w:rPr>
              <w:rFonts w:ascii="Aptos" w:eastAsia="Times New Roman" w:hAnsi="Aptos"/>
              <w:b/>
              <w:color w:val="8D648C"/>
              <w:sz w:val="22"/>
            </w:rPr>
            <w:t>refresh</w:t>
          </w:r>
          <w:proofErr w:type="spellEnd"/>
          <w:r w:rsidRPr="001A3584">
            <w:rPr>
              <w:rFonts w:ascii="Aptos" w:eastAsia="Times New Roman" w:hAnsi="Aptos"/>
              <w:b/>
              <w:color w:val="8D648C"/>
              <w:sz w:val="22"/>
            </w:rPr>
            <w:t xml:space="preserve"> y </w:t>
          </w:r>
          <w:proofErr w:type="spellStart"/>
          <w:r w:rsidRPr="001A3584">
            <w:rPr>
              <w:rFonts w:ascii="Aptos" w:eastAsia="Times New Roman" w:hAnsi="Aptos"/>
              <w:b/>
              <w:color w:val="8D648C"/>
              <w:sz w:val="22"/>
            </w:rPr>
            <w:t>logout</w:t>
          </w:r>
          <w:bookmarkEnd w:id="33"/>
          <w:proofErr w:type="spellEnd"/>
        </w:p>
        <w:p w14:paraId="577B7A03" w14:textId="77777777" w:rsidR="001A3584" w:rsidRPr="00AB720C" w:rsidRDefault="001A3584" w:rsidP="001A3584">
          <w:pPr>
            <w:numPr>
              <w:ilvl w:val="0"/>
              <w:numId w:val="8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</w:pPr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Endpoints: GET /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api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/v1/auth/me, POST /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api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/v1/auth/refresh, POST /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api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/v1/auth/logout.</w:t>
          </w:r>
        </w:p>
        <w:p w14:paraId="3704AB11" w14:textId="77777777" w:rsidR="001A3584" w:rsidRPr="001A3584" w:rsidRDefault="001A3584" w:rsidP="001A3584">
          <w:pPr>
            <w:numPr>
              <w:ilvl w:val="0"/>
              <w:numId w:val="8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me devuelve identidad y contexto;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refresh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valida que el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refresh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token corresponda a una sesión activa;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logout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cierra la sesión o sesiones activas asociadas.</w:t>
          </w:r>
        </w:p>
        <w:p w14:paraId="49238D2F" w14:textId="77777777" w:rsidR="001A3584" w:rsidRPr="001A3584" w:rsidRDefault="001A3584" w:rsidP="001A3584">
          <w:pPr>
            <w:pStyle w:val="Ttulo3"/>
            <w:spacing w:before="120" w:line="240" w:lineRule="auto"/>
            <w:jc w:val="both"/>
            <w:divId w:val="1374962462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bookmarkStart w:id="34" w:name="_Toc224733872"/>
          <w:r w:rsidRPr="001A3584">
            <w:rPr>
              <w:rFonts w:ascii="Aptos" w:eastAsia="Times New Roman" w:hAnsi="Aptos"/>
              <w:b/>
              <w:color w:val="8D648C"/>
              <w:sz w:val="22"/>
            </w:rPr>
            <w:t xml:space="preserve">FR-GD-003 </w:t>
          </w:r>
          <w:proofErr w:type="spellStart"/>
          <w:r w:rsidRPr="001A3584">
            <w:rPr>
              <w:rFonts w:ascii="Aptos" w:eastAsia="Times New Roman" w:hAnsi="Aptos"/>
              <w:b/>
              <w:color w:val="8D648C"/>
              <w:sz w:val="22"/>
            </w:rPr>
            <w:t>Aceptacion</w:t>
          </w:r>
          <w:proofErr w:type="spellEnd"/>
          <w:r w:rsidRPr="001A3584">
            <w:rPr>
              <w:rFonts w:ascii="Aptos" w:eastAsia="Times New Roman" w:hAnsi="Aptos"/>
              <w:b/>
              <w:color w:val="8D648C"/>
              <w:sz w:val="22"/>
            </w:rPr>
            <w:t xml:space="preserve"> interna LOPDP</w:t>
          </w:r>
          <w:bookmarkEnd w:id="34"/>
        </w:p>
        <w:p w14:paraId="73EC0E07" w14:textId="77777777" w:rsidR="001A3584" w:rsidRPr="00AB720C" w:rsidRDefault="001A3584" w:rsidP="001A3584">
          <w:pPr>
            <w:numPr>
              <w:ilvl w:val="0"/>
              <w:numId w:val="9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</w:pPr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Endpoint: POST /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api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/v1/auth/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lopdp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/accept.</w:t>
          </w:r>
        </w:p>
        <w:p w14:paraId="41E30719" w14:textId="77777777" w:rsidR="001A3584" w:rsidRPr="001A3584" w:rsidRDefault="001A3584" w:rsidP="001A3584">
          <w:pPr>
            <w:numPr>
              <w:ilvl w:val="0"/>
              <w:numId w:val="9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Valida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aceptacion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y archivos, crea carpeta y evidencia en Drive, actualiza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users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e inserta fila en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user_lopdp_consents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3D941AEE" w14:textId="77777777" w:rsidR="001A3584" w:rsidRPr="001A3584" w:rsidRDefault="001A3584" w:rsidP="001A3584">
          <w:pPr>
            <w:pStyle w:val="Ttulo3"/>
            <w:spacing w:before="120" w:line="240" w:lineRule="auto"/>
            <w:jc w:val="both"/>
            <w:divId w:val="1374962462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bookmarkStart w:id="35" w:name="_Toc224733873"/>
          <w:r w:rsidRPr="001A3584">
            <w:rPr>
              <w:rFonts w:ascii="Aptos" w:eastAsia="Times New Roman" w:hAnsi="Aptos"/>
              <w:b/>
              <w:color w:val="8D648C"/>
              <w:sz w:val="22"/>
            </w:rPr>
            <w:t>FR-GD-004 Monitoreo de seguridad off-</w:t>
          </w:r>
          <w:proofErr w:type="spellStart"/>
          <w:r w:rsidRPr="001A3584">
            <w:rPr>
              <w:rFonts w:ascii="Aptos" w:eastAsia="Times New Roman" w:hAnsi="Aptos"/>
              <w:b/>
              <w:color w:val="8D648C"/>
              <w:sz w:val="22"/>
            </w:rPr>
            <w:t>hours</w:t>
          </w:r>
          <w:bookmarkEnd w:id="35"/>
          <w:proofErr w:type="spellEnd"/>
        </w:p>
        <w:p w14:paraId="75D9F5EC" w14:textId="77777777" w:rsidR="001A3584" w:rsidRPr="00AB720C" w:rsidRDefault="001A3584" w:rsidP="001A3584">
          <w:pPr>
            <w:numPr>
              <w:ilvl w:val="0"/>
              <w:numId w:val="10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</w:pPr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Endpoints: GET /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api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/v1/security/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offhours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-logins, GET /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api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/v1/security/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offhours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-logins/:id/timeline, POST /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api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/v1/security/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offhours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-logins/:id/review, GET /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api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/v1/security/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offhours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-logins/export.</w:t>
          </w:r>
        </w:p>
        <w:p w14:paraId="45BC5A4B" w14:textId="77777777" w:rsidR="001A3584" w:rsidRPr="001A3584" w:rsidRDefault="001A3584" w:rsidP="001A3584">
          <w:pPr>
            <w:numPr>
              <w:ilvl w:val="0"/>
              <w:numId w:val="10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Lee </w:t>
          </w:r>
          <w:proofErr w:type="spellStart"/>
          <w:proofErr w:type="gram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auditoria.logs</w:t>
          </w:r>
          <w:proofErr w:type="spellEnd"/>
          <w:proofErr w:type="gram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, correlaciona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notifications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users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y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departments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y permite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exportacion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saneada.</w:t>
          </w:r>
        </w:p>
        <w:p w14:paraId="65E0B6F3" w14:textId="77777777" w:rsidR="001A3584" w:rsidRPr="001A3584" w:rsidRDefault="001A3584" w:rsidP="001A3584">
          <w:pPr>
            <w:pStyle w:val="Ttulo3"/>
            <w:spacing w:before="120" w:line="240" w:lineRule="auto"/>
            <w:jc w:val="both"/>
            <w:divId w:val="1374962462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bookmarkStart w:id="36" w:name="_Toc224733874"/>
          <w:r w:rsidRPr="001A3584">
            <w:rPr>
              <w:rFonts w:ascii="Aptos" w:eastAsia="Times New Roman" w:hAnsi="Aptos"/>
              <w:b/>
              <w:color w:val="8D648C"/>
              <w:sz w:val="22"/>
            </w:rPr>
            <w:t>FR-GD-005 Consulta de auditoria</w:t>
          </w:r>
          <w:bookmarkEnd w:id="36"/>
        </w:p>
        <w:p w14:paraId="78D781F5" w14:textId="77777777" w:rsidR="001A3584" w:rsidRPr="00AB720C" w:rsidRDefault="001A3584" w:rsidP="001A3584">
          <w:pPr>
            <w:numPr>
              <w:ilvl w:val="0"/>
              <w:numId w:val="11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</w:pPr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Endpoints: GET /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api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/v1/auditoria, GET /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api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/v1/auditoria/:id, GET /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api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/v1/auditoria/export/csv.</w:t>
          </w:r>
        </w:p>
        <w:p w14:paraId="7EA1939A" w14:textId="77777777" w:rsidR="001A3584" w:rsidRPr="001A3584" w:rsidRDefault="001A3584" w:rsidP="001A3584">
          <w:pPr>
            <w:numPr>
              <w:ilvl w:val="0"/>
              <w:numId w:val="11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Filtra, pagina, detalla y exporta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bitacora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transversal.</w:t>
          </w:r>
        </w:p>
        <w:p w14:paraId="17A8880A" w14:textId="77777777" w:rsidR="001A3584" w:rsidRPr="001A3584" w:rsidRDefault="001A3584" w:rsidP="001A3584">
          <w:pPr>
            <w:pStyle w:val="Ttulo3"/>
            <w:spacing w:before="120" w:line="240" w:lineRule="auto"/>
            <w:jc w:val="both"/>
            <w:divId w:val="1374962462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bookmarkStart w:id="37" w:name="_Toc224733875"/>
          <w:r w:rsidRPr="001A3584">
            <w:rPr>
              <w:rFonts w:ascii="Aptos" w:eastAsia="Times New Roman" w:hAnsi="Aptos"/>
              <w:b/>
              <w:color w:val="8D648C"/>
              <w:sz w:val="22"/>
            </w:rPr>
            <w:t xml:space="preserve">FR-GD-006 </w:t>
          </w:r>
          <w:proofErr w:type="spellStart"/>
          <w:r w:rsidRPr="001A3584">
            <w:rPr>
              <w:rFonts w:ascii="Aptos" w:eastAsia="Times New Roman" w:hAnsi="Aptos"/>
              <w:b/>
              <w:color w:val="8D648C"/>
              <w:sz w:val="22"/>
            </w:rPr>
            <w:t>Preparacion</w:t>
          </w:r>
          <w:proofErr w:type="spellEnd"/>
          <w:r w:rsidRPr="001A3584">
            <w:rPr>
              <w:rFonts w:ascii="Aptos" w:eastAsia="Times New Roman" w:hAnsi="Aptos"/>
              <w:b/>
              <w:color w:val="8D648C"/>
              <w:sz w:val="22"/>
            </w:rPr>
            <w:t xml:space="preserve"> de auditoria</w:t>
          </w:r>
          <w:bookmarkEnd w:id="37"/>
        </w:p>
        <w:p w14:paraId="37779C4F" w14:textId="77777777" w:rsidR="001A3584" w:rsidRPr="00AB720C" w:rsidRDefault="001A3584" w:rsidP="001A3584">
          <w:pPr>
            <w:numPr>
              <w:ilvl w:val="0"/>
              <w:numId w:val="12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</w:pPr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Endpoints: GET/PUT /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api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/v1/audit-prep/status, GET/POST /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api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/v1/audit-prep/sections, GET/POST/PATCH /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api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/v1/audit-prep/documents, GET/POST/DELETE /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api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/v1/audit-prep/external-access.</w:t>
          </w:r>
        </w:p>
        <w:p w14:paraId="02B450C7" w14:textId="77777777" w:rsidR="001A3584" w:rsidRPr="001A3584" w:rsidRDefault="001A3584" w:rsidP="001A3584">
          <w:pPr>
            <w:numPr>
              <w:ilvl w:val="0"/>
              <w:numId w:val="12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Mantiene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settings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, filtra secciones, registra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audit_documents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, crea carpetas Drive y limita accesos externos activos a dos.</w:t>
          </w:r>
        </w:p>
        <w:p w14:paraId="5A8BA01C" w14:textId="77777777" w:rsidR="001A3584" w:rsidRPr="001A3584" w:rsidRDefault="001A3584" w:rsidP="001A3584">
          <w:pPr>
            <w:pStyle w:val="Ttulo3"/>
            <w:spacing w:before="120" w:line="240" w:lineRule="auto"/>
            <w:jc w:val="both"/>
            <w:divId w:val="1374962462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bookmarkStart w:id="38" w:name="_Toc224733876"/>
          <w:r w:rsidRPr="001A3584">
            <w:rPr>
              <w:rFonts w:ascii="Aptos" w:eastAsia="Times New Roman" w:hAnsi="Aptos"/>
              <w:b/>
              <w:color w:val="8D648C"/>
              <w:sz w:val="22"/>
            </w:rPr>
            <w:t>FR-GD-007 Aprobaciones operativas soportadas</w:t>
          </w:r>
          <w:bookmarkEnd w:id="38"/>
        </w:p>
        <w:p w14:paraId="398A2665" w14:textId="77777777" w:rsidR="001A3584" w:rsidRPr="00AB720C" w:rsidRDefault="001A3584" w:rsidP="001A3584">
          <w:pPr>
            <w:numPr>
              <w:ilvl w:val="0"/>
              <w:numId w:val="13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</w:pPr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Endpoints: GET /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api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/v1/approvals/pending, POST /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api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/v1/approvals/:id/approve, POST /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api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/v1/approvals/:id/reject.</w:t>
          </w:r>
        </w:p>
        <w:p w14:paraId="03EFC178" w14:textId="77777777" w:rsidR="001A3584" w:rsidRPr="001A3584" w:rsidRDefault="001A3584" w:rsidP="001A3584">
          <w:pPr>
            <w:numPr>
              <w:ilvl w:val="0"/>
              <w:numId w:val="13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gram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Lista pendientes</w:t>
          </w:r>
          <w:proofErr w:type="gram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, actualiza </w:t>
          </w:r>
          <w:proofErr w:type="spellStart"/>
          <w:proofErr w:type="gram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requests.status</w:t>
          </w:r>
          <w:proofErr w:type="spellEnd"/>
          <w:proofErr w:type="gram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, registra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decision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en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request_approvals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y dispara correo.</w:t>
          </w:r>
        </w:p>
        <w:p w14:paraId="1FDDC4BB" w14:textId="77777777" w:rsidR="001A3584" w:rsidRPr="001A3584" w:rsidRDefault="001A3584" w:rsidP="001A3584">
          <w:pPr>
            <w:pStyle w:val="Ttulo3"/>
            <w:spacing w:before="120" w:line="240" w:lineRule="auto"/>
            <w:jc w:val="both"/>
            <w:divId w:val="1374962462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bookmarkStart w:id="39" w:name="_Toc224733877"/>
          <w:r w:rsidRPr="001A3584">
            <w:rPr>
              <w:rFonts w:ascii="Aptos" w:eastAsia="Times New Roman" w:hAnsi="Aptos"/>
              <w:b/>
              <w:color w:val="8D648C"/>
              <w:sz w:val="22"/>
            </w:rPr>
            <w:lastRenderedPageBreak/>
            <w:t>FR-GD-008 Gestión gerencial</w:t>
          </w:r>
          <w:bookmarkEnd w:id="39"/>
        </w:p>
        <w:p w14:paraId="19D0ECE3" w14:textId="77777777" w:rsidR="001A3584" w:rsidRPr="001A3584" w:rsidRDefault="001A3584" w:rsidP="001A3584">
          <w:pPr>
            <w:numPr>
              <w:ilvl w:val="0"/>
              <w:numId w:val="14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Endpoints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: GET /api/v1/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management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stats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, GET /api/v1/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management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requests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, GET /api/v1/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management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/trace/:id, GET /api/v1/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management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documents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/:id.</w:t>
          </w:r>
        </w:p>
        <w:p w14:paraId="7F1C87B8" w14:textId="77777777" w:rsidR="001A3584" w:rsidRPr="001A3584" w:rsidRDefault="001A3584" w:rsidP="001A3584">
          <w:pPr>
            <w:numPr>
              <w:ilvl w:val="0"/>
              <w:numId w:val="14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Entrega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metricas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, solicitudes, trazabilidad y soporte documental del dominio.</w:t>
          </w:r>
        </w:p>
        <w:p w14:paraId="048F9416" w14:textId="77777777" w:rsidR="001A3584" w:rsidRPr="001A3584" w:rsidRDefault="001A3584" w:rsidP="001A3584">
          <w:pPr>
            <w:pStyle w:val="Ttulo3"/>
            <w:spacing w:before="120" w:line="240" w:lineRule="auto"/>
            <w:jc w:val="both"/>
            <w:divId w:val="1374962462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bookmarkStart w:id="40" w:name="_Toc224733878"/>
          <w:r w:rsidRPr="001A3584">
            <w:rPr>
              <w:rFonts w:ascii="Aptos" w:eastAsia="Times New Roman" w:hAnsi="Aptos"/>
              <w:b/>
              <w:color w:val="8D648C"/>
              <w:sz w:val="22"/>
            </w:rPr>
            <w:t>FR-GD-009 Gestión documental desde plantilla</w:t>
          </w:r>
          <w:bookmarkEnd w:id="40"/>
        </w:p>
        <w:p w14:paraId="1330B562" w14:textId="77777777" w:rsidR="001A3584" w:rsidRPr="001A3584" w:rsidRDefault="001A3584" w:rsidP="001A3584">
          <w:pPr>
            <w:numPr>
              <w:ilvl w:val="0"/>
              <w:numId w:val="15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Endpoints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: POST /api/v1/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documents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from-template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, GET /api/v1/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documents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by-request</w:t>
          </w:r>
          <w:proofErr w:type="spellEnd"/>
          <w:proofErr w:type="gram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/: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requestId</w:t>
          </w:r>
          <w:proofErr w:type="spellEnd"/>
          <w:proofErr w:type="gram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, GET /api/v1/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documents</w:t>
          </w:r>
          <w:proofErr w:type="spellEnd"/>
          <w:proofErr w:type="gram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/: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documentId</w:t>
          </w:r>
          <w:proofErr w:type="spellEnd"/>
          <w:proofErr w:type="gram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, POST /api/v1/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documents</w:t>
          </w:r>
          <w:proofErr w:type="spellEnd"/>
          <w:proofErr w:type="gram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/: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documentId</w:t>
          </w:r>
          <w:proofErr w:type="spellEnd"/>
          <w:proofErr w:type="gram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sign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, POST /api/v1/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documents</w:t>
          </w:r>
          <w:proofErr w:type="spellEnd"/>
          <w:proofErr w:type="gram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/: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documentId</w:t>
          </w:r>
          <w:proofErr w:type="spellEnd"/>
          <w:proofErr w:type="gram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sign-advanced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, POST /api/v1/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documents</w:t>
          </w:r>
          <w:proofErr w:type="spellEnd"/>
          <w:proofErr w:type="gram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/: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documentId</w:t>
          </w:r>
          <w:proofErr w:type="spellEnd"/>
          <w:proofErr w:type="gram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export-pdf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4EAB3C94" w14:textId="77777777" w:rsidR="001A3584" w:rsidRPr="001A3584" w:rsidRDefault="001A3584" w:rsidP="001A3584">
          <w:pPr>
            <w:numPr>
              <w:ilvl w:val="0"/>
              <w:numId w:val="15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Crea documentos desde plantilla, permite firma posicionada o avanzada y exporta PDF.</w:t>
          </w:r>
        </w:p>
        <w:p w14:paraId="1A3FDAA7" w14:textId="77777777" w:rsidR="001A3584" w:rsidRPr="001A3584" w:rsidRDefault="001A3584" w:rsidP="001A3584">
          <w:pPr>
            <w:pStyle w:val="Ttulo3"/>
            <w:spacing w:before="120" w:line="240" w:lineRule="auto"/>
            <w:jc w:val="both"/>
            <w:divId w:val="1374962462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bookmarkStart w:id="41" w:name="_Toc224733879"/>
          <w:r w:rsidRPr="001A3584">
            <w:rPr>
              <w:rFonts w:ascii="Aptos" w:eastAsia="Times New Roman" w:hAnsi="Aptos"/>
              <w:b/>
              <w:color w:val="8D648C"/>
              <w:sz w:val="22"/>
            </w:rPr>
            <w:t>FR-GD-010 Gestión de adjuntos</w:t>
          </w:r>
          <w:bookmarkEnd w:id="41"/>
        </w:p>
        <w:p w14:paraId="1EB3E6D3" w14:textId="77777777" w:rsidR="001A3584" w:rsidRPr="00AB720C" w:rsidRDefault="001A3584" w:rsidP="001A3584">
          <w:pPr>
            <w:numPr>
              <w:ilvl w:val="0"/>
              <w:numId w:val="16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</w:pPr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Endpoints: POST /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api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/v1/files/upload</w:t>
          </w:r>
          <w:proofErr w:type="gram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/: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requestId</w:t>
          </w:r>
          <w:proofErr w:type="spellEnd"/>
          <w:proofErr w:type="gram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, GET /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api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/v1/files/by-request</w:t>
          </w:r>
          <w:proofErr w:type="gram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/: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requestId</w:t>
          </w:r>
          <w:proofErr w:type="spellEnd"/>
          <w:proofErr w:type="gram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, GET /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api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/v1/files</w:t>
          </w:r>
          <w:proofErr w:type="gram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/: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fileId</w:t>
          </w:r>
          <w:proofErr w:type="spellEnd"/>
          <w:proofErr w:type="gram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/metadata, GET /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api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/v1/files</w:t>
          </w:r>
          <w:proofErr w:type="gram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/: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fileId</w:t>
          </w:r>
          <w:proofErr w:type="spellEnd"/>
          <w:proofErr w:type="gram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/download, DELETE /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api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/</w:t>
          </w:r>
          <w:proofErr w:type="gram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v1</w:t>
          </w:r>
          <w:proofErr w:type="gram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/files</w:t>
          </w:r>
          <w:proofErr w:type="gram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/: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fileId</w:t>
          </w:r>
          <w:proofErr w:type="spellEnd"/>
          <w:proofErr w:type="gram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.</w:t>
          </w:r>
        </w:p>
        <w:p w14:paraId="76AB024B" w14:textId="77777777" w:rsidR="001A3584" w:rsidRPr="001A3584" w:rsidRDefault="001A3584" w:rsidP="001A3584">
          <w:pPr>
            <w:numPr>
              <w:ilvl w:val="0"/>
              <w:numId w:val="16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Custodia anexos con carga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multiple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metadata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, descarga y borrado controlado.</w:t>
          </w:r>
        </w:p>
        <w:p w14:paraId="1983E8B1" w14:textId="77777777" w:rsidR="001A3584" w:rsidRPr="001A3584" w:rsidRDefault="001A3584" w:rsidP="001A3584">
          <w:pPr>
            <w:pStyle w:val="Ttulo3"/>
            <w:spacing w:before="120" w:line="240" w:lineRule="auto"/>
            <w:jc w:val="both"/>
            <w:divId w:val="1374962462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bookmarkStart w:id="42" w:name="_Toc224733880"/>
          <w:r w:rsidRPr="001A3584">
            <w:rPr>
              <w:rFonts w:ascii="Aptos" w:eastAsia="Times New Roman" w:hAnsi="Aptos"/>
              <w:b/>
              <w:color w:val="8D648C"/>
              <w:sz w:val="22"/>
            </w:rPr>
            <w:t>FR-GD-011 Notificaciones operativas</w:t>
          </w:r>
          <w:bookmarkEnd w:id="42"/>
        </w:p>
        <w:p w14:paraId="74828213" w14:textId="77777777" w:rsidR="001A3584" w:rsidRPr="00AB720C" w:rsidRDefault="001A3584" w:rsidP="001A3584">
          <w:pPr>
            <w:numPr>
              <w:ilvl w:val="0"/>
              <w:numId w:val="17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</w:pPr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Endpoints: GET /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api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/v1/notifications, POST /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api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/v1/notifications, PATCH /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api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/v1/notifications/read-all, PATCH /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api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/v1/notifications/:id/read, DELETE /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api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/v1/notifications/clear, DELETE /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api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/v1/notifications/:id.</w:t>
          </w:r>
        </w:p>
        <w:p w14:paraId="4DC50072" w14:textId="77777777" w:rsidR="001A3584" w:rsidRPr="001A3584" w:rsidRDefault="001A3584" w:rsidP="001A3584">
          <w:pPr>
            <w:numPr>
              <w:ilvl w:val="0"/>
              <w:numId w:val="17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Lista la bandeja del usuario, crea notificaciones y controla lectura o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eliminacion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19AF04D6" w14:textId="77777777" w:rsidR="001A3584" w:rsidRPr="001A3584" w:rsidRDefault="001A3584" w:rsidP="001A3584">
          <w:pPr>
            <w:pStyle w:val="Ttulo3"/>
            <w:spacing w:before="120" w:line="240" w:lineRule="auto"/>
            <w:jc w:val="both"/>
            <w:divId w:val="1374962462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bookmarkStart w:id="43" w:name="_Toc224733881"/>
          <w:r w:rsidRPr="001A3584">
            <w:rPr>
              <w:rFonts w:ascii="Aptos" w:eastAsia="Times New Roman" w:hAnsi="Aptos"/>
              <w:b/>
              <w:color w:val="8D648C"/>
              <w:sz w:val="22"/>
            </w:rPr>
            <w:t xml:space="preserve">FR-GD-012 </w:t>
          </w:r>
          <w:proofErr w:type="spellStart"/>
          <w:r w:rsidRPr="001A3584">
            <w:rPr>
              <w:rFonts w:ascii="Aptos" w:eastAsia="Times New Roman" w:hAnsi="Aptos"/>
              <w:b/>
              <w:color w:val="8D648C"/>
              <w:sz w:val="22"/>
            </w:rPr>
            <w:t>Dashboard</w:t>
          </w:r>
          <w:proofErr w:type="spellEnd"/>
          <w:r w:rsidRPr="001A3584">
            <w:rPr>
              <w:rFonts w:ascii="Aptos" w:eastAsia="Times New Roman" w:hAnsi="Aptos"/>
              <w:b/>
              <w:color w:val="8D648C"/>
              <w:sz w:val="22"/>
            </w:rPr>
            <w:t xml:space="preserve"> operacional montado</w:t>
          </w:r>
          <w:bookmarkEnd w:id="43"/>
        </w:p>
        <w:p w14:paraId="6A593D09" w14:textId="77777777" w:rsidR="001A3584" w:rsidRPr="00AB720C" w:rsidRDefault="001A3584" w:rsidP="001A3584">
          <w:pPr>
            <w:numPr>
              <w:ilvl w:val="0"/>
              <w:numId w:val="18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</w:pPr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Endpoint: GET /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api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/v1/dashboard/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comercial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/summary.</w:t>
          </w:r>
        </w:p>
        <w:p w14:paraId="7C87846B" w14:textId="77777777" w:rsidR="001A3584" w:rsidRPr="001A3584" w:rsidRDefault="001A3584" w:rsidP="001A3584">
          <w:pPr>
            <w:numPr>
              <w:ilvl w:val="0"/>
              <w:numId w:val="18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Exige autenticación, rol permitido y permite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fresh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=1 para refresco de cache.</w:t>
          </w:r>
        </w:p>
        <w:p w14:paraId="75EFEA43" w14:textId="77777777" w:rsidR="001A3584" w:rsidRPr="001A3584" w:rsidRDefault="001A3584" w:rsidP="001A3584">
          <w:pPr>
            <w:pStyle w:val="Ttulo3"/>
            <w:spacing w:before="120" w:line="240" w:lineRule="auto"/>
            <w:jc w:val="both"/>
            <w:divId w:val="1374962462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bookmarkStart w:id="44" w:name="_Toc224733882"/>
          <w:r w:rsidRPr="001A3584">
            <w:rPr>
              <w:rFonts w:ascii="Aptos" w:eastAsia="Times New Roman" w:hAnsi="Aptos"/>
              <w:b/>
              <w:color w:val="8D648C"/>
              <w:sz w:val="22"/>
            </w:rPr>
            <w:t xml:space="preserve">FR-GD-013 Autorización y </w:t>
          </w:r>
          <w:proofErr w:type="spellStart"/>
          <w:r w:rsidRPr="001A3584">
            <w:rPr>
              <w:rFonts w:ascii="Aptos" w:eastAsia="Times New Roman" w:hAnsi="Aptos"/>
              <w:b/>
              <w:color w:val="8D648C"/>
              <w:sz w:val="22"/>
            </w:rPr>
            <w:t>envio</w:t>
          </w:r>
          <w:proofErr w:type="spellEnd"/>
          <w:r w:rsidRPr="001A3584">
            <w:rPr>
              <w:rFonts w:ascii="Aptos" w:eastAsia="Times New Roman" w:hAnsi="Aptos"/>
              <w:b/>
              <w:color w:val="8D648C"/>
              <w:sz w:val="22"/>
            </w:rPr>
            <w:t xml:space="preserve"> mediante Gmail</w:t>
          </w:r>
          <w:bookmarkEnd w:id="44"/>
        </w:p>
        <w:p w14:paraId="0FFB140A" w14:textId="77777777" w:rsidR="001A3584" w:rsidRPr="00AB720C" w:rsidRDefault="001A3584" w:rsidP="001A3584">
          <w:pPr>
            <w:numPr>
              <w:ilvl w:val="0"/>
              <w:numId w:val="19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</w:pPr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Endpoints: GET /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api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/v1/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gmail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/auth/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url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, GET /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api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/v1/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gmail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/auth/callback, GET /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api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/v1/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gmail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/auth/status, POST /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api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/v1/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gmail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/send, DELETE /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api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/v1/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gmail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/auth/revoke.</w:t>
          </w:r>
        </w:p>
        <w:p w14:paraId="2E3C7550" w14:textId="77777777" w:rsidR="001A3584" w:rsidRPr="001A3584" w:rsidRDefault="001A3584" w:rsidP="001A3584">
          <w:pPr>
            <w:numPr>
              <w:ilvl w:val="0"/>
              <w:numId w:val="19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Genera URL de autorización, guarda tokens en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user_gmail_tokens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, informa estado,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envia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correo y revoca acceso.</w:t>
          </w:r>
        </w:p>
        <w:p w14:paraId="606D41F2" w14:textId="77777777" w:rsidR="001A3584" w:rsidRPr="001A3584" w:rsidRDefault="001A3584" w:rsidP="001A3584">
          <w:pPr>
            <w:pStyle w:val="Ttulo3"/>
            <w:spacing w:before="120" w:line="240" w:lineRule="auto"/>
            <w:jc w:val="both"/>
            <w:divId w:val="1374962462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bookmarkStart w:id="45" w:name="_Toc224733883"/>
          <w:r w:rsidRPr="001A3584">
            <w:rPr>
              <w:rFonts w:ascii="Aptos" w:eastAsia="Times New Roman" w:hAnsi="Aptos"/>
              <w:b/>
              <w:color w:val="8D648C"/>
              <w:sz w:val="22"/>
            </w:rPr>
            <w:t xml:space="preserve">FR-GD-014 Firma avanzada y </w:t>
          </w:r>
          <w:proofErr w:type="spellStart"/>
          <w:r w:rsidRPr="001A3584">
            <w:rPr>
              <w:rFonts w:ascii="Aptos" w:eastAsia="Times New Roman" w:hAnsi="Aptos"/>
              <w:b/>
              <w:color w:val="8D648C"/>
              <w:sz w:val="22"/>
            </w:rPr>
            <w:t>verificacion</w:t>
          </w:r>
          <w:proofErr w:type="spellEnd"/>
          <w:r w:rsidRPr="001A3584">
            <w:rPr>
              <w:rFonts w:ascii="Aptos" w:eastAsia="Times New Roman" w:hAnsi="Aptos"/>
              <w:b/>
              <w:color w:val="8D648C"/>
              <w:sz w:val="22"/>
            </w:rPr>
            <w:t xml:space="preserve"> publica</w:t>
          </w:r>
          <w:bookmarkEnd w:id="45"/>
        </w:p>
        <w:p w14:paraId="5A87D07B" w14:textId="77777777" w:rsidR="001A3584" w:rsidRPr="001A3584" w:rsidRDefault="001A3584" w:rsidP="001A3584">
          <w:pPr>
            <w:numPr>
              <w:ilvl w:val="0"/>
              <w:numId w:val="20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Endpoints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: POST /api/v1/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signature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documents</w:t>
          </w:r>
          <w:proofErr w:type="spellEnd"/>
          <w:proofErr w:type="gram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/: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documentId</w:t>
          </w:r>
          <w:proofErr w:type="spellEnd"/>
          <w:proofErr w:type="gram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sign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, GET /api/v1/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signature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/verificar</w:t>
          </w:r>
          <w:proofErr w:type="gram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/:token</w:t>
          </w:r>
          <w:proofErr w:type="gram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, GET /api/v1/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signature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documents</w:t>
          </w:r>
          <w:proofErr w:type="spellEnd"/>
          <w:proofErr w:type="gram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/: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documentId</w:t>
          </w:r>
          <w:proofErr w:type="spellEnd"/>
          <w:proofErr w:type="gram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audit-trail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, GET /api/v1/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signature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dashboard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2755EA48" w14:textId="77777777" w:rsidR="001A3584" w:rsidRPr="001A3584" w:rsidRDefault="001A3584" w:rsidP="001A3584">
          <w:pPr>
            <w:numPr>
              <w:ilvl w:val="0"/>
              <w:numId w:val="20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Calcula hash, registra firma avanzada, genera sello y QR, bloquea documento, verifica y expone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metricas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26099FB4" w14:textId="77777777" w:rsidR="001A3584" w:rsidRPr="001A3584" w:rsidRDefault="001A3584" w:rsidP="001A3584">
          <w:pPr>
            <w:pStyle w:val="Ttulo2"/>
            <w:spacing w:after="120" w:line="240" w:lineRule="auto"/>
            <w:jc w:val="both"/>
            <w:divId w:val="1374962462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bookmarkStart w:id="46" w:name="_Toc224733884"/>
          <w:r w:rsidRPr="001A3584">
            <w:rPr>
              <w:rFonts w:ascii="Aptos" w:eastAsia="Times New Roman" w:hAnsi="Aptos"/>
              <w:b/>
              <w:color w:val="325483"/>
              <w:sz w:val="26"/>
            </w:rPr>
            <w:lastRenderedPageBreak/>
            <w:t>5. Flujos principales</w:t>
          </w:r>
          <w:bookmarkEnd w:id="46"/>
        </w:p>
        <w:p w14:paraId="5A40842C" w14:textId="77777777" w:rsidR="001A3584" w:rsidRPr="001A3584" w:rsidRDefault="001A3584" w:rsidP="001A3584">
          <w:pPr>
            <w:pStyle w:val="Ttulo3"/>
            <w:spacing w:before="120" w:line="240" w:lineRule="auto"/>
            <w:jc w:val="both"/>
            <w:divId w:val="1374962462"/>
            <w:rPr>
              <w:rFonts w:ascii="Aptos" w:eastAsia="Times New Roman" w:hAnsi="Aptos"/>
              <w:b/>
              <w:color w:val="8D648C"/>
              <w:sz w:val="22"/>
            </w:rPr>
          </w:pPr>
          <w:bookmarkStart w:id="47" w:name="_Toc224733885"/>
          <w:r w:rsidRPr="001A3584">
            <w:rPr>
              <w:rFonts w:ascii="Aptos" w:eastAsia="Times New Roman" w:hAnsi="Aptos"/>
              <w:b/>
              <w:color w:val="8D648C"/>
              <w:sz w:val="22"/>
            </w:rPr>
            <w:t>Flujo A - Login corporativo</w:t>
          </w:r>
          <w:bookmarkEnd w:id="47"/>
        </w:p>
        <w:tbl>
          <w:tblPr>
            <w:tblStyle w:val="Tablaconcuadrcula"/>
            <w:tblW w:w="0" w:type="auto"/>
            <w:tblLook w:val="04A0" w:firstRow="1" w:lastRow="0" w:firstColumn="1" w:lastColumn="0" w:noHBand="0" w:noVBand="1"/>
          </w:tblPr>
          <w:tblGrid>
            <w:gridCol w:w="658"/>
            <w:gridCol w:w="2678"/>
          </w:tblGrid>
          <w:tr w:rsidR="001A3584" w:rsidRPr="001A3584" w14:paraId="0A97C1E4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81B6645" w14:textId="77777777" w:rsidR="001A3584" w:rsidRPr="001A3584" w:rsidRDefault="001A3584" w:rsidP="001A35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Paso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E2F608C" w14:textId="77777777" w:rsidR="001A3584" w:rsidRPr="001A3584" w:rsidRDefault="001A3584" w:rsidP="001A35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Actividad</w:t>
                </w:r>
              </w:p>
            </w:tc>
          </w:tr>
          <w:tr w:rsidR="001A3584" w:rsidRPr="001A3584" w14:paraId="284FBEDC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AF5F1EF" w14:textId="77777777" w:rsidR="001A3584" w:rsidRPr="001A3584" w:rsidRDefault="001A3584" w:rsidP="001A35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1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84F612C" w14:textId="77777777" w:rsidR="001A3584" w:rsidRPr="001A3584" w:rsidRDefault="001A3584" w:rsidP="001A35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 xml:space="preserve">Usuario inicia </w:t>
                </w:r>
                <w:proofErr w:type="spellStart"/>
                <w:r w:rsidRPr="001A3584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login</w:t>
                </w:r>
                <w:proofErr w:type="spellEnd"/>
              </w:p>
            </w:tc>
          </w:tr>
          <w:tr w:rsidR="001A3584" w:rsidRPr="001A3584" w14:paraId="0DC01C26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gridSpan w:val="2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659CAA7" w14:textId="77777777" w:rsidR="001A3584" w:rsidRPr="001A3584" w:rsidRDefault="001A3584" w:rsidP="001A35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  <w:t>Siguiente paso</w:t>
                </w:r>
              </w:p>
            </w:tc>
          </w:tr>
          <w:tr w:rsidR="001A3584" w:rsidRPr="001A3584" w14:paraId="1F69B053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E04891E" w14:textId="77777777" w:rsidR="001A3584" w:rsidRPr="001A3584" w:rsidRDefault="001A3584" w:rsidP="001A35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2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F0CF6ED" w14:textId="77777777" w:rsidR="001A3584" w:rsidRPr="001A3584" w:rsidRDefault="001A3584" w:rsidP="001A35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Google OAuth</w:t>
                </w:r>
              </w:p>
            </w:tc>
          </w:tr>
          <w:tr w:rsidR="001A3584" w:rsidRPr="001A3584" w14:paraId="33072F42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gridSpan w:val="2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49E2BE8" w14:textId="77777777" w:rsidR="001A3584" w:rsidRPr="001A3584" w:rsidRDefault="001A3584" w:rsidP="001A35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  <w:t>Siguiente paso</w:t>
                </w:r>
              </w:p>
            </w:tc>
          </w:tr>
          <w:tr w:rsidR="001A3584" w:rsidRPr="001A3584" w14:paraId="6F78AFB1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5ACD7DC" w14:textId="77777777" w:rsidR="001A3584" w:rsidRPr="001A3584" w:rsidRDefault="001A3584" w:rsidP="001A35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3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2E1E771" w14:textId="77777777" w:rsidR="001A3584" w:rsidRPr="001A3584" w:rsidRDefault="001A3584" w:rsidP="001A35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Callback</w:t>
                </w:r>
                <w:proofErr w:type="spellEnd"/>
                <w:r w:rsidRPr="001A3584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1A3584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backend</w:t>
                </w:r>
                <w:proofErr w:type="spellEnd"/>
              </w:p>
            </w:tc>
          </w:tr>
          <w:tr w:rsidR="001A3584" w:rsidRPr="001A3584" w14:paraId="041DF52B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gridSpan w:val="2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3F90ABF" w14:textId="77777777" w:rsidR="001A3584" w:rsidRPr="001A3584" w:rsidRDefault="001A3584" w:rsidP="001A35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  <w:t>Siguiente paso</w:t>
                </w:r>
              </w:p>
            </w:tc>
          </w:tr>
          <w:tr w:rsidR="001A3584" w:rsidRPr="001A3584" w14:paraId="0D67ECBB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C531371" w14:textId="77777777" w:rsidR="001A3584" w:rsidRPr="001A3584" w:rsidRDefault="001A3584" w:rsidP="001A35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4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A1D9EF4" w14:textId="77777777" w:rsidR="001A3584" w:rsidRPr="001A3584" w:rsidRDefault="001A3584" w:rsidP="001A35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Crear/actualizar usuario</w:t>
                </w:r>
              </w:p>
            </w:tc>
          </w:tr>
          <w:tr w:rsidR="001A3584" w:rsidRPr="001A3584" w14:paraId="59B8FD3A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gridSpan w:val="2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6F17F99" w14:textId="77777777" w:rsidR="001A3584" w:rsidRPr="001A3584" w:rsidRDefault="001A3584" w:rsidP="001A35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  <w:t>Siguiente paso</w:t>
                </w:r>
              </w:p>
            </w:tc>
          </w:tr>
          <w:tr w:rsidR="001A3584" w:rsidRPr="001A3584" w14:paraId="10C4D29B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8D78272" w14:textId="77777777" w:rsidR="001A3584" w:rsidRPr="001A3584" w:rsidRDefault="001A3584" w:rsidP="001A35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5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EB42A3A" w14:textId="77777777" w:rsidR="001A3584" w:rsidRPr="001A3584" w:rsidRDefault="001A3584" w:rsidP="001A35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Crear sesión y tokens</w:t>
                </w:r>
              </w:p>
            </w:tc>
          </w:tr>
          <w:tr w:rsidR="001A3584" w:rsidRPr="001A3584" w14:paraId="7762C460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gridSpan w:val="2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9D04E8F" w14:textId="77777777" w:rsidR="001A3584" w:rsidRPr="001A3584" w:rsidRDefault="001A3584" w:rsidP="001A35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  <w:t>Siguiente paso</w:t>
                </w:r>
              </w:p>
            </w:tc>
          </w:tr>
          <w:tr w:rsidR="001A3584" w:rsidRPr="001A3584" w14:paraId="5E6658D7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3147D74" w14:textId="77777777" w:rsidR="001A3584" w:rsidRPr="001A3584" w:rsidRDefault="001A3584" w:rsidP="001A35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6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41D983D" w14:textId="77777777" w:rsidR="001A3584" w:rsidRPr="001A3584" w:rsidRDefault="001A3584" w:rsidP="001A35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Auditoria y off-</w:t>
                </w:r>
                <w:proofErr w:type="spellStart"/>
                <w:r w:rsidRPr="001A3584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hours</w:t>
                </w:r>
                <w:proofErr w:type="spellEnd"/>
              </w:p>
            </w:tc>
          </w:tr>
          <w:tr w:rsidR="001A3584" w:rsidRPr="001A3584" w14:paraId="01D94A09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gridSpan w:val="2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76B138A" w14:textId="77777777" w:rsidR="001A3584" w:rsidRPr="001A3584" w:rsidRDefault="001A3584" w:rsidP="001A35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  <w:t>Siguiente paso</w:t>
                </w:r>
              </w:p>
            </w:tc>
          </w:tr>
          <w:tr w:rsidR="001A3584" w:rsidRPr="001A3584" w14:paraId="0763917F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shd w:val="clear" w:color="auto" w:fill="F3F3F3"/>
                <w:hideMark/>
              </w:tcPr>
              <w:p w14:paraId="07F9F7E4" w14:textId="77777777" w:rsidR="001A3584" w:rsidRPr="001A3584" w:rsidRDefault="001A3584" w:rsidP="001A35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7</w:t>
                </w: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1BA79749" w14:textId="77777777" w:rsidR="001A3584" w:rsidRPr="001A3584" w:rsidRDefault="001A3584" w:rsidP="001A35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Frontend</w:t>
                </w:r>
                <w:proofErr w:type="spellEnd"/>
                <w:r w:rsidRPr="001A3584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 xml:space="preserve"> con sesión operativa</w:t>
                </w:r>
              </w:p>
            </w:tc>
          </w:tr>
        </w:tbl>
        <w:p w14:paraId="11D17265" w14:textId="77777777" w:rsidR="001A3584" w:rsidRPr="001A3584" w:rsidRDefault="001A3584" w:rsidP="001A3584">
          <w:pPr>
            <w:pStyle w:val="Ttulo3"/>
            <w:spacing w:before="120" w:line="240" w:lineRule="auto"/>
            <w:jc w:val="both"/>
            <w:divId w:val="1374962462"/>
            <w:rPr>
              <w:rFonts w:ascii="Aptos" w:eastAsia="Times New Roman" w:hAnsi="Aptos"/>
              <w:b/>
              <w:bCs/>
              <w:color w:val="8D648C"/>
              <w:sz w:val="22"/>
              <w:szCs w:val="22"/>
            </w:rPr>
          </w:pPr>
          <w:bookmarkStart w:id="48" w:name="_Toc224733886"/>
          <w:r w:rsidRPr="001A3584">
            <w:rPr>
              <w:rFonts w:ascii="Aptos" w:eastAsia="Times New Roman" w:hAnsi="Aptos"/>
              <w:b/>
              <w:color w:val="8D648C"/>
              <w:sz w:val="22"/>
            </w:rPr>
            <w:t xml:space="preserve">Flujo B - </w:t>
          </w:r>
          <w:proofErr w:type="spellStart"/>
          <w:r w:rsidRPr="001A3584">
            <w:rPr>
              <w:rFonts w:ascii="Aptos" w:eastAsia="Times New Roman" w:hAnsi="Aptos"/>
              <w:b/>
              <w:color w:val="8D648C"/>
              <w:sz w:val="22"/>
            </w:rPr>
            <w:t>Revision</w:t>
          </w:r>
          <w:proofErr w:type="spellEnd"/>
          <w:r w:rsidRPr="001A3584">
            <w:rPr>
              <w:rFonts w:ascii="Aptos" w:eastAsia="Times New Roman" w:hAnsi="Aptos"/>
              <w:b/>
              <w:color w:val="8D648C"/>
              <w:sz w:val="22"/>
            </w:rPr>
            <w:t xml:space="preserve"> off-</w:t>
          </w:r>
          <w:proofErr w:type="spellStart"/>
          <w:r w:rsidRPr="001A3584">
            <w:rPr>
              <w:rFonts w:ascii="Aptos" w:eastAsia="Times New Roman" w:hAnsi="Aptos"/>
              <w:b/>
              <w:color w:val="8D648C"/>
              <w:sz w:val="22"/>
            </w:rPr>
            <w:t>hours</w:t>
          </w:r>
          <w:bookmarkEnd w:id="48"/>
          <w:proofErr w:type="spellEnd"/>
        </w:p>
        <w:tbl>
          <w:tblPr>
            <w:tblStyle w:val="Tablaconcuadrcula"/>
            <w:tblW w:w="0" w:type="auto"/>
            <w:tblLook w:val="04A0" w:firstRow="1" w:lastRow="0" w:firstColumn="1" w:lastColumn="0" w:noHBand="0" w:noVBand="1"/>
          </w:tblPr>
          <w:tblGrid>
            <w:gridCol w:w="658"/>
            <w:gridCol w:w="2355"/>
          </w:tblGrid>
          <w:tr w:rsidR="001A3584" w:rsidRPr="001A3584" w14:paraId="4CCCD121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B1E3FD5" w14:textId="77777777" w:rsidR="001A3584" w:rsidRPr="001A3584" w:rsidRDefault="001A3584" w:rsidP="001A35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Paso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28393E0" w14:textId="77777777" w:rsidR="001A3584" w:rsidRPr="001A3584" w:rsidRDefault="001A3584" w:rsidP="001A35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Actividad</w:t>
                </w:r>
              </w:p>
            </w:tc>
          </w:tr>
          <w:tr w:rsidR="001A3584" w:rsidRPr="001A3584" w14:paraId="790DF8AD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87FAB90" w14:textId="77777777" w:rsidR="001A3584" w:rsidRPr="001A3584" w:rsidRDefault="001A3584" w:rsidP="001A35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1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4E5A595" w14:textId="77777777" w:rsidR="001A3584" w:rsidRPr="001A3584" w:rsidRDefault="001A3584" w:rsidP="001A35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Login fuera de horario</w:t>
                </w:r>
              </w:p>
            </w:tc>
          </w:tr>
          <w:tr w:rsidR="001A3584" w:rsidRPr="001A3584" w14:paraId="2342978A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gridSpan w:val="2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80A03DA" w14:textId="77777777" w:rsidR="001A3584" w:rsidRPr="001A3584" w:rsidRDefault="001A3584" w:rsidP="001A35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  <w:t>Siguiente paso</w:t>
                </w:r>
              </w:p>
            </w:tc>
          </w:tr>
          <w:tr w:rsidR="001A3584" w:rsidRPr="001A3584" w14:paraId="51E9839C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CBC5EB3" w14:textId="77777777" w:rsidR="001A3584" w:rsidRPr="001A3584" w:rsidRDefault="001A3584" w:rsidP="001A35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2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189E37F" w14:textId="77777777" w:rsidR="001A3584" w:rsidRPr="001A3584" w:rsidRDefault="001A3584" w:rsidP="001A35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proofErr w:type="spellStart"/>
                <w:proofErr w:type="gramStart"/>
                <w:r w:rsidRPr="001A3584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auditoria.logs</w:t>
                </w:r>
                <w:proofErr w:type="spellEnd"/>
                <w:proofErr w:type="gramEnd"/>
              </w:p>
            </w:tc>
          </w:tr>
          <w:tr w:rsidR="001A3584" w:rsidRPr="001A3584" w14:paraId="4BC356F3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gridSpan w:val="2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66AD6E9" w14:textId="77777777" w:rsidR="001A3584" w:rsidRPr="001A3584" w:rsidRDefault="001A3584" w:rsidP="001A35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  <w:t>Siguiente paso</w:t>
                </w:r>
              </w:p>
            </w:tc>
          </w:tr>
          <w:tr w:rsidR="001A3584" w:rsidRPr="001A3584" w14:paraId="6EF1A236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FEB8BDC" w14:textId="77777777" w:rsidR="001A3584" w:rsidRPr="001A3584" w:rsidRDefault="001A3584" w:rsidP="001A35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3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A6139C2" w14:textId="77777777" w:rsidR="001A3584" w:rsidRPr="001A3584" w:rsidRDefault="001A3584" w:rsidP="001A35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Relacion</w:t>
                </w:r>
                <w:proofErr w:type="spellEnd"/>
                <w:r w:rsidRPr="001A3584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 xml:space="preserve"> con </w:t>
                </w:r>
                <w:proofErr w:type="spellStart"/>
                <w:r w:rsidRPr="001A3584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notifications</w:t>
                </w:r>
                <w:proofErr w:type="spellEnd"/>
              </w:p>
            </w:tc>
          </w:tr>
          <w:tr w:rsidR="001A3584" w:rsidRPr="001A3584" w14:paraId="7160F94E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gridSpan w:val="2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6E8F08C" w14:textId="77777777" w:rsidR="001A3584" w:rsidRPr="001A3584" w:rsidRDefault="001A3584" w:rsidP="001A35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  <w:t>Siguiente paso</w:t>
                </w:r>
              </w:p>
            </w:tc>
          </w:tr>
          <w:tr w:rsidR="001A3584" w:rsidRPr="001A3584" w14:paraId="26FD4C05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0492C5C" w14:textId="77777777" w:rsidR="001A3584" w:rsidRPr="001A3584" w:rsidRDefault="001A3584" w:rsidP="001A35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4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2378531" w14:textId="77777777" w:rsidR="001A3584" w:rsidRPr="001A3584" w:rsidRDefault="001A3584" w:rsidP="001A35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Consulta TI</w:t>
                </w:r>
              </w:p>
            </w:tc>
          </w:tr>
          <w:tr w:rsidR="001A3584" w:rsidRPr="001A3584" w14:paraId="422BC059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gridSpan w:val="2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E5A1D88" w14:textId="77777777" w:rsidR="001A3584" w:rsidRPr="001A3584" w:rsidRDefault="001A3584" w:rsidP="001A35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  <w:t>Siguiente paso</w:t>
                </w:r>
              </w:p>
            </w:tc>
          </w:tr>
          <w:tr w:rsidR="001A3584" w:rsidRPr="001A3584" w14:paraId="5AC5FE49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37EFD49" w14:textId="77777777" w:rsidR="001A3584" w:rsidRPr="001A3584" w:rsidRDefault="001A3584" w:rsidP="001A35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5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9C7A306" w14:textId="77777777" w:rsidR="001A3584" w:rsidRPr="001A3584" w:rsidRDefault="001A3584" w:rsidP="001A35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Timeline y detalle</w:t>
                </w:r>
              </w:p>
            </w:tc>
          </w:tr>
          <w:tr w:rsidR="001A3584" w:rsidRPr="001A3584" w14:paraId="710B5031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gridSpan w:val="2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8B91FF1" w14:textId="77777777" w:rsidR="001A3584" w:rsidRPr="001A3584" w:rsidRDefault="001A3584" w:rsidP="001A35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  <w:t>Siguiente paso</w:t>
                </w:r>
              </w:p>
            </w:tc>
          </w:tr>
          <w:tr w:rsidR="001A3584" w:rsidRPr="001A3584" w14:paraId="3DBE5E36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shd w:val="clear" w:color="auto" w:fill="F3F3F3"/>
                <w:hideMark/>
              </w:tcPr>
              <w:p w14:paraId="5A105A84" w14:textId="77777777" w:rsidR="001A3584" w:rsidRPr="001A3584" w:rsidRDefault="001A3584" w:rsidP="001A35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6</w:t>
                </w: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406D5764" w14:textId="77777777" w:rsidR="001A3584" w:rsidRPr="001A3584" w:rsidRDefault="001A3584" w:rsidP="001A35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Revision</w:t>
                </w:r>
                <w:proofErr w:type="spellEnd"/>
                <w:r w:rsidRPr="001A3584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 xml:space="preserve"> y cierre</w:t>
                </w:r>
              </w:p>
            </w:tc>
          </w:tr>
        </w:tbl>
        <w:p w14:paraId="4B311103" w14:textId="77777777" w:rsidR="001A3584" w:rsidRPr="001A3584" w:rsidRDefault="001A3584" w:rsidP="001A3584">
          <w:pPr>
            <w:pStyle w:val="Ttulo3"/>
            <w:spacing w:before="120" w:line="240" w:lineRule="auto"/>
            <w:jc w:val="both"/>
            <w:divId w:val="1374962462"/>
            <w:rPr>
              <w:rFonts w:ascii="Aptos" w:eastAsia="Times New Roman" w:hAnsi="Aptos"/>
              <w:b/>
              <w:bCs/>
              <w:color w:val="8D648C"/>
              <w:sz w:val="22"/>
              <w:szCs w:val="22"/>
            </w:rPr>
          </w:pPr>
          <w:bookmarkStart w:id="49" w:name="_Toc224733887"/>
          <w:r w:rsidRPr="001A3584">
            <w:rPr>
              <w:rFonts w:ascii="Aptos" w:eastAsia="Times New Roman" w:hAnsi="Aptos"/>
              <w:b/>
              <w:color w:val="8D648C"/>
              <w:sz w:val="22"/>
            </w:rPr>
            <w:lastRenderedPageBreak/>
            <w:t xml:space="preserve">Flujo C - </w:t>
          </w:r>
          <w:proofErr w:type="spellStart"/>
          <w:r w:rsidRPr="001A3584">
            <w:rPr>
              <w:rFonts w:ascii="Aptos" w:eastAsia="Times New Roman" w:hAnsi="Aptos"/>
              <w:b/>
              <w:color w:val="8D648C"/>
              <w:sz w:val="22"/>
            </w:rPr>
            <w:t>Preparacion</w:t>
          </w:r>
          <w:proofErr w:type="spellEnd"/>
          <w:r w:rsidRPr="001A3584">
            <w:rPr>
              <w:rFonts w:ascii="Aptos" w:eastAsia="Times New Roman" w:hAnsi="Aptos"/>
              <w:b/>
              <w:color w:val="8D648C"/>
              <w:sz w:val="22"/>
            </w:rPr>
            <w:t xml:space="preserve"> y custodia documental de auditoria</w:t>
          </w:r>
          <w:bookmarkEnd w:id="49"/>
        </w:p>
        <w:tbl>
          <w:tblPr>
            <w:tblStyle w:val="Tablaconcuadrcula"/>
            <w:tblW w:w="0" w:type="auto"/>
            <w:tblLook w:val="04A0" w:firstRow="1" w:lastRow="0" w:firstColumn="1" w:lastColumn="0" w:noHBand="0" w:noVBand="1"/>
          </w:tblPr>
          <w:tblGrid>
            <w:gridCol w:w="658"/>
            <w:gridCol w:w="3047"/>
          </w:tblGrid>
          <w:tr w:rsidR="001A3584" w:rsidRPr="001A3584" w14:paraId="5E422772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466804C" w14:textId="77777777" w:rsidR="001A3584" w:rsidRPr="001A3584" w:rsidRDefault="001A3584" w:rsidP="001A35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Paso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B54C624" w14:textId="77777777" w:rsidR="001A3584" w:rsidRPr="001A3584" w:rsidRDefault="001A3584" w:rsidP="001A35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Actividad</w:t>
                </w:r>
              </w:p>
            </w:tc>
          </w:tr>
          <w:tr w:rsidR="001A3584" w:rsidRPr="001A3584" w14:paraId="797DD563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AF02E7C" w14:textId="77777777" w:rsidR="001A3584" w:rsidRPr="001A3584" w:rsidRDefault="001A3584" w:rsidP="001A35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1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B341E5E" w14:textId="77777777" w:rsidR="001A3584" w:rsidRPr="001A3584" w:rsidRDefault="001A3584" w:rsidP="001A35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Activar auditoria</w:t>
                </w:r>
              </w:p>
            </w:tc>
          </w:tr>
          <w:tr w:rsidR="001A3584" w:rsidRPr="001A3584" w14:paraId="472D0A8B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gridSpan w:val="2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B701D9D" w14:textId="77777777" w:rsidR="001A3584" w:rsidRPr="001A3584" w:rsidRDefault="001A3584" w:rsidP="001A35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  <w:t>Siguiente paso</w:t>
                </w:r>
              </w:p>
            </w:tc>
          </w:tr>
          <w:tr w:rsidR="001A3584" w:rsidRPr="001A3584" w14:paraId="20A3CF46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5FA4FBD" w14:textId="77777777" w:rsidR="001A3584" w:rsidRPr="001A3584" w:rsidRDefault="001A3584" w:rsidP="001A35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2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ED1C5F4" w14:textId="77777777" w:rsidR="001A3584" w:rsidRPr="001A3584" w:rsidRDefault="001A3584" w:rsidP="001A35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Definir secciones</w:t>
                </w:r>
              </w:p>
            </w:tc>
          </w:tr>
          <w:tr w:rsidR="001A3584" w:rsidRPr="001A3584" w14:paraId="68BBC3F4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gridSpan w:val="2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7537BA8" w14:textId="77777777" w:rsidR="001A3584" w:rsidRPr="001A3584" w:rsidRDefault="001A3584" w:rsidP="001A35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  <w:t>Siguiente paso</w:t>
                </w:r>
              </w:p>
            </w:tc>
          </w:tr>
          <w:tr w:rsidR="001A3584" w:rsidRPr="001A3584" w14:paraId="4EC5E713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6596560" w14:textId="77777777" w:rsidR="001A3584" w:rsidRPr="001A3584" w:rsidRDefault="001A3584" w:rsidP="001A35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3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E92BF69" w14:textId="77777777" w:rsidR="001A3584" w:rsidRPr="001A3584" w:rsidRDefault="001A3584" w:rsidP="001A35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Cargar documento</w:t>
                </w:r>
              </w:p>
            </w:tc>
          </w:tr>
          <w:tr w:rsidR="001A3584" w:rsidRPr="001A3584" w14:paraId="145E3ADE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gridSpan w:val="2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93EAC21" w14:textId="77777777" w:rsidR="001A3584" w:rsidRPr="001A3584" w:rsidRDefault="001A3584" w:rsidP="001A35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  <w:t>Siguiente paso</w:t>
                </w:r>
              </w:p>
            </w:tc>
          </w:tr>
          <w:tr w:rsidR="001A3584" w:rsidRPr="001A3584" w14:paraId="4D4C0FA9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E05180F" w14:textId="77777777" w:rsidR="001A3584" w:rsidRPr="001A3584" w:rsidRDefault="001A3584" w:rsidP="001A35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4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478E73F" w14:textId="77777777" w:rsidR="001A3584" w:rsidRPr="001A3584" w:rsidRDefault="001A3584" w:rsidP="001A35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 xml:space="preserve">Persistir </w:t>
                </w:r>
                <w:proofErr w:type="spellStart"/>
                <w:r w:rsidRPr="001A3584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audit_documents</w:t>
                </w:r>
                <w:proofErr w:type="spellEnd"/>
                <w:r w:rsidRPr="001A3584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 xml:space="preserve"> + Drive</w:t>
                </w:r>
              </w:p>
            </w:tc>
          </w:tr>
          <w:tr w:rsidR="001A3584" w:rsidRPr="001A3584" w14:paraId="2E60ED75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gridSpan w:val="2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A01B3F0" w14:textId="77777777" w:rsidR="001A3584" w:rsidRPr="001A3584" w:rsidRDefault="001A3584" w:rsidP="001A35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  <w:t>Siguiente paso</w:t>
                </w:r>
              </w:p>
            </w:tc>
          </w:tr>
          <w:tr w:rsidR="001A3584" w:rsidRPr="001A3584" w14:paraId="6623EF9E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782714D" w14:textId="77777777" w:rsidR="001A3584" w:rsidRPr="001A3584" w:rsidRDefault="001A3584" w:rsidP="001A35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5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24181F8" w14:textId="77777777" w:rsidR="001A3584" w:rsidRPr="001A3584" w:rsidRDefault="001A3584" w:rsidP="001A35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Descarga por rol</w:t>
                </w:r>
              </w:p>
            </w:tc>
          </w:tr>
          <w:tr w:rsidR="001A3584" w:rsidRPr="001A3584" w14:paraId="704AAE18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gridSpan w:val="2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BAC6927" w14:textId="77777777" w:rsidR="001A3584" w:rsidRPr="001A3584" w:rsidRDefault="001A3584" w:rsidP="001A35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  <w:t>Siguiente paso</w:t>
                </w:r>
              </w:p>
            </w:tc>
          </w:tr>
          <w:tr w:rsidR="001A3584" w:rsidRPr="001A3584" w14:paraId="457FF001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shd w:val="clear" w:color="auto" w:fill="F3F3F3"/>
                <w:hideMark/>
              </w:tcPr>
              <w:p w14:paraId="7C05C002" w14:textId="77777777" w:rsidR="001A3584" w:rsidRPr="001A3584" w:rsidRDefault="001A3584" w:rsidP="001A35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6</w:t>
                </w: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03A3FF25" w14:textId="77777777" w:rsidR="001A3584" w:rsidRPr="001A3584" w:rsidRDefault="001A3584" w:rsidP="001A35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Alta/</w:t>
                </w:r>
                <w:proofErr w:type="spellStart"/>
                <w:r w:rsidRPr="001A3584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revocacion</w:t>
                </w:r>
                <w:proofErr w:type="spellEnd"/>
                <w:r w:rsidRPr="001A3584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 xml:space="preserve"> de acceso externo</w:t>
                </w:r>
              </w:p>
            </w:tc>
          </w:tr>
        </w:tbl>
        <w:p w14:paraId="58272DBB" w14:textId="77777777" w:rsidR="001A3584" w:rsidRPr="001A3584" w:rsidRDefault="001A3584" w:rsidP="001A3584">
          <w:pPr>
            <w:pStyle w:val="Ttulo3"/>
            <w:spacing w:before="120" w:line="240" w:lineRule="auto"/>
            <w:jc w:val="both"/>
            <w:divId w:val="1374962462"/>
            <w:rPr>
              <w:rFonts w:ascii="Aptos" w:eastAsia="Times New Roman" w:hAnsi="Aptos"/>
              <w:b/>
              <w:bCs/>
              <w:color w:val="8D648C"/>
              <w:sz w:val="22"/>
              <w:szCs w:val="22"/>
            </w:rPr>
          </w:pPr>
          <w:bookmarkStart w:id="50" w:name="_Toc224733888"/>
          <w:r w:rsidRPr="001A3584">
            <w:rPr>
              <w:rFonts w:ascii="Aptos" w:eastAsia="Times New Roman" w:hAnsi="Aptos"/>
              <w:b/>
              <w:color w:val="8D648C"/>
              <w:sz w:val="22"/>
            </w:rPr>
            <w:t>Flujo D - Gestión documental y firma</w:t>
          </w:r>
          <w:bookmarkEnd w:id="50"/>
        </w:p>
        <w:tbl>
          <w:tblPr>
            <w:tblStyle w:val="Tablaconcuadrcula"/>
            <w:tblW w:w="0" w:type="auto"/>
            <w:tblLook w:val="04A0" w:firstRow="1" w:lastRow="0" w:firstColumn="1" w:lastColumn="0" w:noHBand="0" w:noVBand="1"/>
          </w:tblPr>
          <w:tblGrid>
            <w:gridCol w:w="658"/>
            <w:gridCol w:w="2682"/>
          </w:tblGrid>
          <w:tr w:rsidR="001A3584" w:rsidRPr="001A3584" w14:paraId="6A9F75EC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21230D4" w14:textId="77777777" w:rsidR="001A3584" w:rsidRPr="001A3584" w:rsidRDefault="001A3584" w:rsidP="001A35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Paso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EE8234F" w14:textId="77777777" w:rsidR="001A3584" w:rsidRPr="001A3584" w:rsidRDefault="001A3584" w:rsidP="001A35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Actividad</w:t>
                </w:r>
              </w:p>
            </w:tc>
          </w:tr>
          <w:tr w:rsidR="001A3584" w:rsidRPr="001A3584" w14:paraId="3C28383B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27BD1FA" w14:textId="77777777" w:rsidR="001A3584" w:rsidRPr="001A3584" w:rsidRDefault="001A3584" w:rsidP="001A35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1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333253B" w14:textId="77777777" w:rsidR="001A3584" w:rsidRPr="001A3584" w:rsidRDefault="001A3584" w:rsidP="001A35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Crear desde plantilla</w:t>
                </w:r>
              </w:p>
            </w:tc>
          </w:tr>
          <w:tr w:rsidR="001A3584" w:rsidRPr="001A3584" w14:paraId="5CE8CE18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gridSpan w:val="2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E01FA36" w14:textId="77777777" w:rsidR="001A3584" w:rsidRPr="001A3584" w:rsidRDefault="001A3584" w:rsidP="001A35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  <w:t>Siguiente paso</w:t>
                </w:r>
              </w:p>
            </w:tc>
          </w:tr>
          <w:tr w:rsidR="001A3584" w:rsidRPr="001A3584" w14:paraId="57765B91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A375EE2" w14:textId="77777777" w:rsidR="001A3584" w:rsidRPr="001A3584" w:rsidRDefault="001A3584" w:rsidP="001A35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2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9400114" w14:textId="77777777" w:rsidR="001A3584" w:rsidRPr="001A3584" w:rsidRDefault="001A3584" w:rsidP="001A35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Recuperar documento</w:t>
                </w:r>
              </w:p>
            </w:tc>
          </w:tr>
          <w:tr w:rsidR="001A3584" w:rsidRPr="001A3584" w14:paraId="0E42C868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gridSpan w:val="2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2A3BAD1" w14:textId="77777777" w:rsidR="001A3584" w:rsidRPr="001A3584" w:rsidRDefault="001A3584" w:rsidP="001A35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  <w:t>Siguiente paso</w:t>
                </w:r>
              </w:p>
            </w:tc>
          </w:tr>
          <w:tr w:rsidR="001A3584" w:rsidRPr="001A3584" w14:paraId="1CE2F71D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30F0796" w14:textId="77777777" w:rsidR="001A3584" w:rsidRPr="001A3584" w:rsidRDefault="001A3584" w:rsidP="001A35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3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2A2DC1C" w14:textId="77777777" w:rsidR="001A3584" w:rsidRPr="001A3584" w:rsidRDefault="001A3584" w:rsidP="001A35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Firma posicionada o avanzada</w:t>
                </w:r>
              </w:p>
            </w:tc>
          </w:tr>
          <w:tr w:rsidR="001A3584" w:rsidRPr="001A3584" w14:paraId="0313878C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gridSpan w:val="2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A2EDE50" w14:textId="77777777" w:rsidR="001A3584" w:rsidRPr="001A3584" w:rsidRDefault="001A3584" w:rsidP="001A35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  <w:t>Siguiente paso</w:t>
                </w:r>
              </w:p>
            </w:tc>
          </w:tr>
          <w:tr w:rsidR="001A3584" w:rsidRPr="001A3584" w14:paraId="39DCB7E9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F43A93A" w14:textId="77777777" w:rsidR="001A3584" w:rsidRPr="001A3584" w:rsidRDefault="001A3584" w:rsidP="001A35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4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1BFE5BA" w14:textId="77777777" w:rsidR="001A3584" w:rsidRPr="001A3584" w:rsidRDefault="001A3584" w:rsidP="001A35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Exportar PDF</w:t>
                </w:r>
              </w:p>
            </w:tc>
          </w:tr>
          <w:tr w:rsidR="001A3584" w:rsidRPr="001A3584" w14:paraId="794C6B02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gridSpan w:val="2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38826FC" w14:textId="77777777" w:rsidR="001A3584" w:rsidRPr="001A3584" w:rsidRDefault="001A3584" w:rsidP="001A35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  <w:t>Siguiente paso</w:t>
                </w:r>
              </w:p>
            </w:tc>
          </w:tr>
          <w:tr w:rsidR="001A3584" w:rsidRPr="001A3584" w14:paraId="7EAEFB63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3B2274A" w14:textId="77777777" w:rsidR="001A3584" w:rsidRPr="001A3584" w:rsidRDefault="001A3584" w:rsidP="001A35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5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499E339" w14:textId="77777777" w:rsidR="001A3584" w:rsidRPr="001A3584" w:rsidRDefault="001A3584" w:rsidP="001A35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Sello, QR y bloqueo</w:t>
                </w:r>
              </w:p>
            </w:tc>
          </w:tr>
          <w:tr w:rsidR="001A3584" w:rsidRPr="001A3584" w14:paraId="018F1568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gridSpan w:val="2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9EF0492" w14:textId="77777777" w:rsidR="001A3584" w:rsidRPr="001A3584" w:rsidRDefault="001A3584" w:rsidP="001A35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  <w:t>Siguiente paso</w:t>
                </w:r>
              </w:p>
            </w:tc>
          </w:tr>
          <w:tr w:rsidR="001A3584" w:rsidRPr="001A3584" w14:paraId="08B17486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shd w:val="clear" w:color="auto" w:fill="F3F3F3"/>
                <w:hideMark/>
              </w:tcPr>
              <w:p w14:paraId="6934EB61" w14:textId="77777777" w:rsidR="001A3584" w:rsidRPr="001A3584" w:rsidRDefault="001A3584" w:rsidP="001A35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6</w:t>
                </w: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2E36D5B6" w14:textId="77777777" w:rsidR="001A3584" w:rsidRPr="001A3584" w:rsidRDefault="001A3584" w:rsidP="001A35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Verificacion</w:t>
                </w:r>
                <w:proofErr w:type="spellEnd"/>
                <w:r w:rsidRPr="001A3584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 xml:space="preserve"> publica</w:t>
                </w:r>
              </w:p>
            </w:tc>
          </w:tr>
        </w:tbl>
        <w:p w14:paraId="1ACFDE25" w14:textId="77777777" w:rsidR="001A3584" w:rsidRPr="001A3584" w:rsidRDefault="001A3584" w:rsidP="001A3584">
          <w:pPr>
            <w:pStyle w:val="Ttulo3"/>
            <w:spacing w:before="120" w:line="240" w:lineRule="auto"/>
            <w:jc w:val="both"/>
            <w:divId w:val="1374962462"/>
            <w:rPr>
              <w:rFonts w:ascii="Aptos" w:eastAsia="Times New Roman" w:hAnsi="Aptos"/>
              <w:b/>
              <w:bCs/>
              <w:color w:val="8D648C"/>
              <w:sz w:val="22"/>
              <w:szCs w:val="22"/>
            </w:rPr>
          </w:pPr>
          <w:bookmarkStart w:id="51" w:name="_Toc224733889"/>
          <w:r w:rsidRPr="001A3584">
            <w:rPr>
              <w:rFonts w:ascii="Aptos" w:eastAsia="Times New Roman" w:hAnsi="Aptos"/>
              <w:b/>
              <w:color w:val="8D648C"/>
              <w:sz w:val="22"/>
            </w:rPr>
            <w:lastRenderedPageBreak/>
            <w:t xml:space="preserve">Flujo E - </w:t>
          </w:r>
          <w:proofErr w:type="spellStart"/>
          <w:r w:rsidRPr="001A3584">
            <w:rPr>
              <w:rFonts w:ascii="Aptos" w:eastAsia="Times New Roman" w:hAnsi="Aptos"/>
              <w:b/>
              <w:color w:val="8D648C"/>
              <w:sz w:val="22"/>
            </w:rPr>
            <w:t>Notificacion</w:t>
          </w:r>
          <w:proofErr w:type="spellEnd"/>
          <w:r w:rsidRPr="001A3584">
            <w:rPr>
              <w:rFonts w:ascii="Aptos" w:eastAsia="Times New Roman" w:hAnsi="Aptos"/>
              <w:b/>
              <w:color w:val="8D648C"/>
              <w:sz w:val="22"/>
            </w:rPr>
            <w:t xml:space="preserve"> y correo autenticado</w:t>
          </w:r>
          <w:bookmarkEnd w:id="51"/>
        </w:p>
        <w:tbl>
          <w:tblPr>
            <w:tblStyle w:val="Tablaconcuadrcula"/>
            <w:tblW w:w="0" w:type="auto"/>
            <w:tblLook w:val="04A0" w:firstRow="1" w:lastRow="0" w:firstColumn="1" w:lastColumn="0" w:noHBand="0" w:noVBand="1"/>
          </w:tblPr>
          <w:tblGrid>
            <w:gridCol w:w="658"/>
            <w:gridCol w:w="2149"/>
          </w:tblGrid>
          <w:tr w:rsidR="001A3584" w:rsidRPr="001A3584" w14:paraId="68F58276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38A0463" w14:textId="77777777" w:rsidR="001A3584" w:rsidRPr="001A3584" w:rsidRDefault="001A3584" w:rsidP="001A35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Paso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0D726BA" w14:textId="77777777" w:rsidR="001A3584" w:rsidRPr="001A3584" w:rsidRDefault="001A3584" w:rsidP="001A35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Actividad</w:t>
                </w:r>
              </w:p>
            </w:tc>
          </w:tr>
          <w:tr w:rsidR="001A3584" w:rsidRPr="001A3584" w14:paraId="62A13B44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D9AE15A" w14:textId="77777777" w:rsidR="001A3584" w:rsidRPr="001A3584" w:rsidRDefault="001A3584" w:rsidP="001A35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1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9C41688" w14:textId="77777777" w:rsidR="001A3584" w:rsidRPr="001A3584" w:rsidRDefault="001A3584" w:rsidP="001A35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Evento operativo</w:t>
                </w:r>
              </w:p>
            </w:tc>
          </w:tr>
          <w:tr w:rsidR="001A3584" w:rsidRPr="001A3584" w14:paraId="601C2D63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gridSpan w:val="2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E6B9411" w14:textId="77777777" w:rsidR="001A3584" w:rsidRPr="001A3584" w:rsidRDefault="001A3584" w:rsidP="001A35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  <w:t>Siguiente paso</w:t>
                </w:r>
              </w:p>
            </w:tc>
          </w:tr>
          <w:tr w:rsidR="001A3584" w:rsidRPr="001A3584" w14:paraId="1D4346CE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406074E" w14:textId="77777777" w:rsidR="001A3584" w:rsidRPr="001A3584" w:rsidRDefault="001A3584" w:rsidP="001A35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2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6531B18" w14:textId="77777777" w:rsidR="001A3584" w:rsidRPr="001A3584" w:rsidRDefault="001A3584" w:rsidP="001A35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 xml:space="preserve">Crear </w:t>
                </w:r>
                <w:proofErr w:type="spellStart"/>
                <w:r w:rsidRPr="001A3584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notificacion</w:t>
                </w:r>
                <w:proofErr w:type="spellEnd"/>
              </w:p>
            </w:tc>
          </w:tr>
          <w:tr w:rsidR="001A3584" w:rsidRPr="001A3584" w14:paraId="52FB8D7F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gridSpan w:val="2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9001392" w14:textId="77777777" w:rsidR="001A3584" w:rsidRPr="001A3584" w:rsidRDefault="001A3584" w:rsidP="001A35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  <w:t>Siguiente paso</w:t>
                </w:r>
              </w:p>
            </w:tc>
          </w:tr>
          <w:tr w:rsidR="001A3584" w:rsidRPr="001A3584" w14:paraId="02ECF5D9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7702997" w14:textId="77777777" w:rsidR="001A3584" w:rsidRPr="001A3584" w:rsidRDefault="001A3584" w:rsidP="001A35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3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4F84146" w14:textId="77777777" w:rsidR="001A3584" w:rsidRPr="001A3584" w:rsidRDefault="001A3584" w:rsidP="001A35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proofErr w:type="gramStart"/>
                <w:r w:rsidRPr="001A3584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Usuario lista</w:t>
                </w:r>
                <w:proofErr w:type="gramEnd"/>
                <w:r w:rsidRPr="001A3584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/lee/limpia</w:t>
                </w:r>
              </w:p>
            </w:tc>
          </w:tr>
          <w:tr w:rsidR="001A3584" w:rsidRPr="001A3584" w14:paraId="3678F7C2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gridSpan w:val="2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7A02A05" w14:textId="77777777" w:rsidR="001A3584" w:rsidRPr="001A3584" w:rsidRDefault="001A3584" w:rsidP="001A35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  <w:t>Siguiente paso</w:t>
                </w:r>
              </w:p>
            </w:tc>
          </w:tr>
          <w:tr w:rsidR="001A3584" w:rsidRPr="001A3584" w14:paraId="50D73E5A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9C59435" w14:textId="77777777" w:rsidR="001A3584" w:rsidRPr="001A3584" w:rsidRDefault="001A3584" w:rsidP="001A35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4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BD3A114" w14:textId="77777777" w:rsidR="001A3584" w:rsidRPr="001A3584" w:rsidRDefault="001A3584" w:rsidP="001A35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Si requiere correo</w:t>
                </w:r>
              </w:p>
            </w:tc>
          </w:tr>
          <w:tr w:rsidR="001A3584" w:rsidRPr="001A3584" w14:paraId="016CF7BD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gridSpan w:val="2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C7FE479" w14:textId="77777777" w:rsidR="001A3584" w:rsidRPr="001A3584" w:rsidRDefault="001A3584" w:rsidP="001A35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  <w:t>Siguiente paso</w:t>
                </w:r>
              </w:p>
            </w:tc>
          </w:tr>
          <w:tr w:rsidR="001A3584" w:rsidRPr="001A3584" w14:paraId="12ABB220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C68B1DA" w14:textId="77777777" w:rsidR="001A3584" w:rsidRPr="001A3584" w:rsidRDefault="001A3584" w:rsidP="001A35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5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77BC7C5" w14:textId="77777777" w:rsidR="001A3584" w:rsidRPr="001A3584" w:rsidRDefault="001A3584" w:rsidP="001A35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OAuth Gmail</w:t>
                </w:r>
              </w:p>
            </w:tc>
          </w:tr>
          <w:tr w:rsidR="001A3584" w:rsidRPr="001A3584" w14:paraId="4558BB45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gridSpan w:val="2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FDD3C22" w14:textId="77777777" w:rsidR="001A3584" w:rsidRPr="001A3584" w:rsidRDefault="001A3584" w:rsidP="001A35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  <w:t>Siguiente paso</w:t>
                </w:r>
              </w:p>
            </w:tc>
          </w:tr>
          <w:tr w:rsidR="001A3584" w:rsidRPr="001A3584" w14:paraId="134202CD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8151483" w14:textId="77777777" w:rsidR="001A3584" w:rsidRPr="001A3584" w:rsidRDefault="001A3584" w:rsidP="001A35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6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BC0EC9C" w14:textId="77777777" w:rsidR="001A3584" w:rsidRPr="001A3584" w:rsidRDefault="001A3584" w:rsidP="001A35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Enviar email</w:t>
                </w:r>
              </w:p>
            </w:tc>
          </w:tr>
          <w:tr w:rsidR="001A3584" w:rsidRPr="001A3584" w14:paraId="4776A6CC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gridSpan w:val="2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6723C0D" w14:textId="77777777" w:rsidR="001A3584" w:rsidRPr="001A3584" w:rsidRDefault="001A3584" w:rsidP="001A35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28"/>
                  </w:rPr>
                  <w:t>Siguiente paso</w:t>
                </w:r>
              </w:p>
            </w:tc>
          </w:tr>
          <w:tr w:rsidR="001A3584" w:rsidRPr="001A3584" w14:paraId="54023CF0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shd w:val="clear" w:color="auto" w:fill="F3F3F3"/>
                <w:hideMark/>
              </w:tcPr>
              <w:p w14:paraId="2DE9C56A" w14:textId="77777777" w:rsidR="001A3584" w:rsidRPr="001A3584" w:rsidRDefault="001A3584" w:rsidP="001A35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0F3D63"/>
                    <w:sz w:val="18"/>
                    <w:szCs w:val="18"/>
                  </w:rPr>
                  <w:t>7</w:t>
                </w: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7C473D29" w14:textId="77777777" w:rsidR="001A3584" w:rsidRPr="001A3584" w:rsidRDefault="001A3584" w:rsidP="001A3584">
                <w:pPr>
                  <w:spacing w:before="180" w:after="80"/>
                  <w:jc w:val="both"/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 xml:space="preserve">Auditoria del </w:t>
                </w:r>
                <w:proofErr w:type="spellStart"/>
                <w:r w:rsidRPr="001A3584">
                  <w:rPr>
                    <w:rFonts w:ascii="Aptos" w:eastAsia="Times New Roman" w:hAnsi="Aptos"/>
                    <w:b/>
                    <w:bCs/>
                    <w:color w:val="1F2937"/>
                    <w:sz w:val="18"/>
                    <w:szCs w:val="18"/>
                  </w:rPr>
                  <w:t>envio</w:t>
                </w:r>
                <w:proofErr w:type="spellEnd"/>
              </w:p>
            </w:tc>
          </w:tr>
        </w:tbl>
        <w:p w14:paraId="74E8A484" w14:textId="77777777" w:rsidR="001A3584" w:rsidRPr="001A3584" w:rsidRDefault="001A3584" w:rsidP="001A3584">
          <w:pPr>
            <w:pStyle w:val="Ttulo2"/>
            <w:spacing w:after="120" w:line="240" w:lineRule="auto"/>
            <w:jc w:val="both"/>
            <w:divId w:val="1374962462"/>
            <w:rPr>
              <w:rFonts w:ascii="Aptos" w:eastAsia="Times New Roman" w:hAnsi="Aptos"/>
              <w:b/>
              <w:bCs/>
              <w:color w:val="325483"/>
              <w:sz w:val="26"/>
              <w:szCs w:val="26"/>
            </w:rPr>
          </w:pPr>
          <w:bookmarkStart w:id="52" w:name="_Toc224733890"/>
          <w:r w:rsidRPr="001A3584">
            <w:rPr>
              <w:rFonts w:ascii="Aptos" w:eastAsia="Times New Roman" w:hAnsi="Aptos"/>
              <w:b/>
              <w:color w:val="325483"/>
              <w:sz w:val="26"/>
            </w:rPr>
            <w:t xml:space="preserve">6. </w:t>
          </w:r>
          <w:proofErr w:type="spellStart"/>
          <w:r w:rsidRPr="001A3584">
            <w:rPr>
              <w:rFonts w:ascii="Aptos" w:eastAsia="Times New Roman" w:hAnsi="Aptos"/>
              <w:b/>
              <w:color w:val="325483"/>
              <w:sz w:val="26"/>
            </w:rPr>
            <w:t>Conclusion</w:t>
          </w:r>
          <w:bookmarkEnd w:id="52"/>
          <w:proofErr w:type="spellEnd"/>
        </w:p>
        <w:p w14:paraId="1BFC5A49" w14:textId="77777777" w:rsidR="001A3584" w:rsidRPr="001A3584" w:rsidRDefault="001A3584" w:rsidP="001A3584">
          <w:pPr>
            <w:pStyle w:val="NormalWeb"/>
            <w:spacing w:after="80"/>
            <w:divId w:val="1374962462"/>
            <w:rPr>
              <w:rFonts w:ascii="Aptos" w:hAnsi="Aptos"/>
              <w:color w:val="1F2937"/>
            </w:rPr>
          </w:pPr>
          <w:r w:rsidRPr="001A3584">
            <w:rPr>
              <w:rFonts w:ascii="Aptos" w:hAnsi="Aptos"/>
              <w:color w:val="1F2937"/>
            </w:rPr>
            <w:t xml:space="preserve">La FRS del Área 01 deja descrito el comportamiento funcional real del dominio ampliado. El área incorpora gestión documental, notificaciones, adjuntos, </w:t>
          </w:r>
          <w:proofErr w:type="spellStart"/>
          <w:r w:rsidRPr="001A3584">
            <w:rPr>
              <w:rFonts w:ascii="Aptos" w:hAnsi="Aptos"/>
              <w:color w:val="1F2937"/>
            </w:rPr>
            <w:t>dashboard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 operacional y Gmail donde existe evidencia técnica de montaje y consumo.</w:t>
          </w:r>
        </w:p>
        <w:p w14:paraId="3B205F96" w14:textId="77777777" w:rsidR="001A3584" w:rsidRPr="001A3584" w:rsidRDefault="001A3584" w:rsidP="001A3584">
          <w:pPr>
            <w:pStyle w:val="Ttulo1"/>
            <w:shd w:val="clear" w:color="auto" w:fill="E6E6E6"/>
            <w:spacing w:before="200" w:after="200" w:line="240" w:lineRule="auto"/>
            <w:jc w:val="both"/>
            <w:divId w:val="1374962462"/>
            <w:rPr>
              <w:rFonts w:ascii="Aptos" w:eastAsia="Times New Roman" w:hAnsi="Aptos"/>
              <w:b/>
              <w:color w:val="325483"/>
              <w:sz w:val="32"/>
            </w:rPr>
          </w:pPr>
          <w:bookmarkStart w:id="53" w:name="_Toc224733891"/>
          <w:r w:rsidRPr="001A3584">
            <w:rPr>
              <w:rFonts w:ascii="Aptos" w:eastAsia="Times New Roman" w:hAnsi="Aptos"/>
              <w:b/>
              <w:color w:val="325483"/>
              <w:sz w:val="32"/>
            </w:rPr>
            <w:t>DDS - AREA 01 GOBIERNO, SEGURIDAD, CUMPLIMIENTO Y GESTION DOCUMENTAL</w:t>
          </w:r>
          <w:bookmarkEnd w:id="53"/>
        </w:p>
        <w:p w14:paraId="63FFD8C1" w14:textId="77777777" w:rsidR="001A3584" w:rsidRPr="001A3584" w:rsidRDefault="001A3584" w:rsidP="001A3584">
          <w:pPr>
            <w:pStyle w:val="NormalWeb"/>
            <w:spacing w:after="80"/>
            <w:divId w:val="1374962462"/>
            <w:rPr>
              <w:rFonts w:ascii="Aptos" w:hAnsi="Aptos"/>
              <w:color w:val="1F2937"/>
            </w:rPr>
          </w:pPr>
          <w:r w:rsidRPr="001A3584">
            <w:rPr>
              <w:rFonts w:ascii="Aptos" w:hAnsi="Aptos"/>
              <w:color w:val="1F2937"/>
            </w:rPr>
            <w:t xml:space="preserve">En esta sección se describe el diseño técnico del área, incluyendo arquitectura aplicativa, responsabilidades por módulo, contratos relevantes, dependencias transversales y consideraciones de </w:t>
          </w:r>
          <w:proofErr w:type="spellStart"/>
          <w:r w:rsidRPr="001A3584">
            <w:rPr>
              <w:rFonts w:ascii="Aptos" w:hAnsi="Aptos"/>
              <w:color w:val="1F2937"/>
            </w:rPr>
            <w:t>integracion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 necesarias para la validación técnica.</w:t>
          </w:r>
        </w:p>
        <w:p w14:paraId="692B4717" w14:textId="77777777" w:rsidR="001A3584" w:rsidRPr="001A3584" w:rsidRDefault="001A3584" w:rsidP="001A3584">
          <w:pPr>
            <w:pStyle w:val="Ttulo2"/>
            <w:spacing w:after="120" w:line="240" w:lineRule="auto"/>
            <w:jc w:val="both"/>
            <w:divId w:val="1374962462"/>
            <w:rPr>
              <w:rFonts w:ascii="Aptos" w:eastAsia="Times New Roman" w:hAnsi="Aptos"/>
              <w:b/>
              <w:color w:val="325483"/>
              <w:sz w:val="26"/>
            </w:rPr>
          </w:pPr>
          <w:bookmarkStart w:id="54" w:name="_Toc224733892"/>
          <w:r w:rsidRPr="001A3584">
            <w:rPr>
              <w:rFonts w:ascii="Aptos" w:eastAsia="Times New Roman" w:hAnsi="Aptos"/>
              <w:b/>
              <w:color w:val="325483"/>
              <w:sz w:val="26"/>
            </w:rPr>
            <w:t>1. Introducción</w:t>
          </w:r>
          <w:bookmarkEnd w:id="54"/>
        </w:p>
        <w:p w14:paraId="3C533B89" w14:textId="77777777" w:rsidR="001A3584" w:rsidRPr="001A3584" w:rsidRDefault="001A3584" w:rsidP="001A3584">
          <w:pPr>
            <w:pStyle w:val="NormalWeb"/>
            <w:spacing w:after="80"/>
            <w:divId w:val="1374962462"/>
            <w:rPr>
              <w:rFonts w:ascii="Aptos" w:hAnsi="Aptos"/>
              <w:color w:val="1F2937"/>
            </w:rPr>
          </w:pPr>
          <w:r w:rsidRPr="001A3584">
            <w:rPr>
              <w:rFonts w:ascii="Aptos" w:hAnsi="Aptos"/>
              <w:color w:val="1F2937"/>
            </w:rPr>
            <w:t xml:space="preserve">El presente documento describe el diseño técnico real del Área 01 del sistema SPI. Su objetivo no es solamente enumerar archivos, rutas y tablas, sino explicar </w:t>
          </w:r>
          <w:proofErr w:type="spellStart"/>
          <w:r w:rsidRPr="001A3584">
            <w:rPr>
              <w:rFonts w:ascii="Aptos" w:hAnsi="Aptos"/>
              <w:color w:val="1F2937"/>
            </w:rPr>
            <w:t>por que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 cada componente técnico existe dentro del dominio, como se relaciona con los </w:t>
          </w:r>
          <w:proofErr w:type="spellStart"/>
          <w:r w:rsidRPr="001A3584">
            <w:rPr>
              <w:rFonts w:ascii="Aptos" w:hAnsi="Aptos"/>
              <w:color w:val="1F2937"/>
            </w:rPr>
            <w:t>demas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 módulos y cuando interviene dentro de los flujos transversales de autenticación, seguridad, auditoria, aprobaciones, gestión documental, notificaciones, </w:t>
          </w:r>
          <w:proofErr w:type="spellStart"/>
          <w:r w:rsidRPr="001A3584">
            <w:rPr>
              <w:rFonts w:ascii="Aptos" w:hAnsi="Aptos"/>
              <w:color w:val="1F2937"/>
            </w:rPr>
            <w:t>dashboards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 y firma.</w:t>
          </w:r>
        </w:p>
        <w:p w14:paraId="601FCC1C" w14:textId="77777777" w:rsidR="001A3584" w:rsidRPr="001A3584" w:rsidRDefault="001A3584" w:rsidP="001A3584">
          <w:pPr>
            <w:pStyle w:val="Ttulo2"/>
            <w:spacing w:after="120" w:line="240" w:lineRule="auto"/>
            <w:jc w:val="both"/>
            <w:divId w:val="1374962462"/>
            <w:rPr>
              <w:rFonts w:ascii="Aptos" w:eastAsia="Times New Roman" w:hAnsi="Aptos"/>
              <w:b/>
              <w:color w:val="325483"/>
              <w:sz w:val="26"/>
            </w:rPr>
          </w:pPr>
          <w:bookmarkStart w:id="55" w:name="_Toc224733893"/>
          <w:r w:rsidRPr="001A3584">
            <w:rPr>
              <w:rFonts w:ascii="Aptos" w:eastAsia="Times New Roman" w:hAnsi="Aptos"/>
              <w:b/>
              <w:color w:val="325483"/>
              <w:sz w:val="26"/>
            </w:rPr>
            <w:t>2. Objetivo</w:t>
          </w:r>
          <w:bookmarkEnd w:id="55"/>
        </w:p>
        <w:p w14:paraId="3EE64A1B" w14:textId="77777777" w:rsidR="001A3584" w:rsidRPr="001A3584" w:rsidRDefault="001A3584" w:rsidP="001A3584">
          <w:pPr>
            <w:pStyle w:val="NormalWeb"/>
            <w:spacing w:after="80"/>
            <w:divId w:val="1374962462"/>
            <w:rPr>
              <w:rFonts w:ascii="Aptos" w:hAnsi="Aptos"/>
              <w:color w:val="1F2937"/>
            </w:rPr>
          </w:pPr>
          <w:r w:rsidRPr="001A3584">
            <w:rPr>
              <w:rFonts w:ascii="Aptos" w:hAnsi="Aptos"/>
              <w:color w:val="1F2937"/>
            </w:rPr>
            <w:t>Documentar la arquitectura, los componentes técnicos, las dependencias, las integraciones y los mecanismos de control que soportan el Área 01.</w:t>
          </w:r>
        </w:p>
        <w:p w14:paraId="23B5B1EC" w14:textId="77777777" w:rsidR="001A3584" w:rsidRPr="001A3584" w:rsidRDefault="001A3584" w:rsidP="001A3584">
          <w:pPr>
            <w:pStyle w:val="Ttulo2"/>
            <w:spacing w:after="120" w:line="240" w:lineRule="auto"/>
            <w:jc w:val="both"/>
            <w:divId w:val="1374962462"/>
            <w:rPr>
              <w:rFonts w:ascii="Aptos" w:eastAsia="Times New Roman" w:hAnsi="Aptos"/>
              <w:b/>
              <w:color w:val="325483"/>
              <w:sz w:val="26"/>
            </w:rPr>
          </w:pPr>
          <w:bookmarkStart w:id="56" w:name="_Toc224733894"/>
          <w:r w:rsidRPr="001A3584">
            <w:rPr>
              <w:rFonts w:ascii="Aptos" w:eastAsia="Times New Roman" w:hAnsi="Aptos"/>
              <w:b/>
              <w:color w:val="325483"/>
              <w:sz w:val="26"/>
            </w:rPr>
            <w:t>3. Arquitectura del área</w:t>
          </w:r>
          <w:bookmarkEnd w:id="56"/>
        </w:p>
        <w:p w14:paraId="0C77627C" w14:textId="77777777" w:rsidR="001A3584" w:rsidRPr="001A3584" w:rsidRDefault="001A3584" w:rsidP="001A3584">
          <w:pPr>
            <w:pStyle w:val="Ttulo3"/>
            <w:spacing w:before="120" w:line="240" w:lineRule="auto"/>
            <w:jc w:val="both"/>
            <w:divId w:val="1374962462"/>
            <w:rPr>
              <w:rFonts w:ascii="Aptos" w:eastAsia="Times New Roman" w:hAnsi="Aptos"/>
              <w:b/>
              <w:color w:val="8D648C"/>
              <w:sz w:val="22"/>
            </w:rPr>
          </w:pPr>
          <w:bookmarkStart w:id="57" w:name="_Toc224733895"/>
          <w:r w:rsidRPr="001A3584">
            <w:rPr>
              <w:rFonts w:ascii="Aptos" w:eastAsia="Times New Roman" w:hAnsi="Aptos"/>
              <w:b/>
              <w:color w:val="8D648C"/>
              <w:sz w:val="22"/>
            </w:rPr>
            <w:t>3.1 Capas</w:t>
          </w:r>
          <w:bookmarkEnd w:id="57"/>
        </w:p>
        <w:p w14:paraId="5B09E7EB" w14:textId="77777777" w:rsidR="001A3584" w:rsidRPr="001A3584" w:rsidRDefault="001A3584" w:rsidP="001A3584">
          <w:pPr>
            <w:numPr>
              <w:ilvl w:val="0"/>
              <w:numId w:val="21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Frontend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React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2612F70B" w14:textId="77777777" w:rsidR="001A3584" w:rsidRPr="001A3584" w:rsidRDefault="001A3584" w:rsidP="001A3584">
          <w:pPr>
            <w:numPr>
              <w:ilvl w:val="0"/>
              <w:numId w:val="21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lastRenderedPageBreak/>
            <w:t>API Express.</w:t>
          </w:r>
        </w:p>
        <w:p w14:paraId="409C1E36" w14:textId="77777777" w:rsidR="001A3584" w:rsidRPr="001A3584" w:rsidRDefault="001A3584" w:rsidP="001A3584">
          <w:pPr>
            <w:numPr>
              <w:ilvl w:val="0"/>
              <w:numId w:val="21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Servicios de negocio por módulo.</w:t>
          </w:r>
        </w:p>
        <w:p w14:paraId="403FE6D1" w14:textId="77777777" w:rsidR="001A3584" w:rsidRPr="001A3584" w:rsidRDefault="001A3584" w:rsidP="001A3584">
          <w:pPr>
            <w:numPr>
              <w:ilvl w:val="0"/>
              <w:numId w:val="21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Persistencia PostgreSQL.</w:t>
          </w:r>
        </w:p>
        <w:p w14:paraId="6E86BAA9" w14:textId="77777777" w:rsidR="001A3584" w:rsidRPr="001A3584" w:rsidRDefault="001A3584" w:rsidP="001A3584">
          <w:pPr>
            <w:numPr>
              <w:ilvl w:val="0"/>
              <w:numId w:val="21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Integraciones Google OAuth, Drive,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Docs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y Gmail.</w:t>
          </w:r>
        </w:p>
        <w:p w14:paraId="41B3E453" w14:textId="77777777" w:rsidR="001A3584" w:rsidRPr="001A3584" w:rsidRDefault="001A3584" w:rsidP="001A3584">
          <w:pPr>
            <w:numPr>
              <w:ilvl w:val="0"/>
              <w:numId w:val="21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Jobs internos y utilitarios de soporte.</w:t>
          </w:r>
        </w:p>
        <w:p w14:paraId="2D4B129B" w14:textId="77777777" w:rsidR="001A3584" w:rsidRPr="001A3584" w:rsidRDefault="001A3584" w:rsidP="001A3584">
          <w:pPr>
            <w:pStyle w:val="Ttulo3"/>
            <w:spacing w:before="120" w:line="240" w:lineRule="auto"/>
            <w:jc w:val="both"/>
            <w:divId w:val="1374962462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bookmarkStart w:id="58" w:name="_Toc224733896"/>
          <w:r w:rsidRPr="001A3584">
            <w:rPr>
              <w:rFonts w:ascii="Aptos" w:eastAsia="Times New Roman" w:hAnsi="Aptos"/>
              <w:b/>
              <w:color w:val="8D648C"/>
              <w:sz w:val="22"/>
            </w:rPr>
            <w:t>3.2 Ruteo y seguridad global</w:t>
          </w:r>
          <w:bookmarkEnd w:id="58"/>
        </w:p>
        <w:p w14:paraId="34157E9B" w14:textId="77777777" w:rsidR="001A3584" w:rsidRPr="001A3584" w:rsidRDefault="001A3584" w:rsidP="001A3584">
          <w:pPr>
            <w:numPr>
              <w:ilvl w:val="0"/>
              <w:numId w:val="22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app.js monta autenticación publica en /api/v1/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37A6BFEC" w14:textId="77777777" w:rsidR="001A3584" w:rsidRPr="001A3584" w:rsidRDefault="001A3584" w:rsidP="001A3584">
          <w:pPr>
            <w:numPr>
              <w:ilvl w:val="0"/>
              <w:numId w:val="22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signature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conserva montaje histórico en /api y expone alias versionado en /api/v1/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signature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131DA2BE" w14:textId="77777777" w:rsidR="001A3584" w:rsidRPr="001A3584" w:rsidRDefault="001A3584" w:rsidP="001A3584">
          <w:pPr>
            <w:numPr>
              <w:ilvl w:val="0"/>
              <w:numId w:val="22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documents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, files,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notifications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dashboard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y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gmail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estan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montados en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runtime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bajo /api/v1.</w:t>
          </w:r>
        </w:p>
        <w:p w14:paraId="72F91CFA" w14:textId="77777777" w:rsidR="001A3584" w:rsidRPr="001A3584" w:rsidRDefault="001A3584" w:rsidP="001A3584">
          <w:pPr>
            <w:numPr>
              <w:ilvl w:val="0"/>
              <w:numId w:val="22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verifyToken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protege todo lo no exceptuado.</w:t>
          </w:r>
        </w:p>
        <w:p w14:paraId="59D9875F" w14:textId="77777777" w:rsidR="001A3584" w:rsidRPr="001A3584" w:rsidRDefault="001A3584" w:rsidP="001A3584">
          <w:pPr>
            <w:numPr>
              <w:ilvl w:val="0"/>
              <w:numId w:val="22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requireRole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concentra control de acceso por módulo.</w:t>
          </w:r>
        </w:p>
        <w:p w14:paraId="092B3EBA" w14:textId="77777777" w:rsidR="001A3584" w:rsidRPr="001A3584" w:rsidRDefault="001A3584" w:rsidP="001A3584">
          <w:pPr>
            <w:numPr>
              <w:ilvl w:val="0"/>
              <w:numId w:val="22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auditMiddleware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deja trazabilidad transversal.</w:t>
          </w:r>
        </w:p>
        <w:p w14:paraId="5B1218AC" w14:textId="77777777" w:rsidR="001A3584" w:rsidRPr="001A3584" w:rsidRDefault="001A3584" w:rsidP="001A3584">
          <w:pPr>
            <w:pStyle w:val="Ttulo2"/>
            <w:spacing w:after="120" w:line="240" w:lineRule="auto"/>
            <w:jc w:val="both"/>
            <w:divId w:val="1374962462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bookmarkStart w:id="59" w:name="_Toc224733897"/>
          <w:r w:rsidRPr="001A3584">
            <w:rPr>
              <w:rFonts w:ascii="Aptos" w:eastAsia="Times New Roman" w:hAnsi="Aptos"/>
              <w:b/>
              <w:color w:val="325483"/>
              <w:sz w:val="26"/>
            </w:rPr>
            <w:t>4. Integraciones del área</w:t>
          </w:r>
          <w:bookmarkEnd w:id="59"/>
        </w:p>
        <w:tbl>
          <w:tblPr>
            <w:tblStyle w:val="Tablaconcuadrcula"/>
            <w:tblW w:w="0" w:type="auto"/>
            <w:tblLook w:val="04A0" w:firstRow="1" w:lastRow="0" w:firstColumn="1" w:lastColumn="0" w:noHBand="0" w:noVBand="1"/>
          </w:tblPr>
          <w:tblGrid>
            <w:gridCol w:w="1554"/>
            <w:gridCol w:w="2638"/>
            <w:gridCol w:w="3080"/>
            <w:gridCol w:w="2356"/>
          </w:tblGrid>
          <w:tr w:rsidR="001A3584" w:rsidRPr="001A3584" w14:paraId="1FAD8674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04953AD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Integracion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81C01D7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Por que</w:t>
                </w:r>
                <w:proofErr w:type="spellEnd"/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 xml:space="preserve"> existe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57F87D2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Como se usa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88A60B9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Cuando interviene</w:t>
                </w:r>
              </w:p>
            </w:tc>
          </w:tr>
          <w:tr w:rsidR="001A3584" w:rsidRPr="001A3584" w14:paraId="0F09F7E3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F0BE389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Google OAuth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624DEF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Para delegar autenticación federada y autorización de Gmail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F8AFF5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Intercambio de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code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, consulta de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userinfo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y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obtencion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de tokens OAuth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272F412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Durante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login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y autorización Gmail</w:t>
                </w:r>
              </w:p>
            </w:tc>
          </w:tr>
          <w:tr w:rsidR="001A3584" w:rsidRPr="001A3584" w14:paraId="7F931998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C776C6D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Google Drive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C875B7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Para custodiar evidencia documental y archivos asociados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FCD34E8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Creacion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de carpetas, carga de archivos y enlace a metadatos persistidos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E737D1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Durante LOPDP,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audit-prep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y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generacion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documental</w:t>
                </w:r>
              </w:p>
            </w:tc>
          </w:tr>
          <w:tr w:rsidR="001A3584" w:rsidRPr="001A3584" w14:paraId="0D194355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949E38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Google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Docs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2AB00C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Para generar o modificar documentos base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5496506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Plantillas, contenido y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exportacion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posterior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BB580C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Durante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documents</w:t>
                </w:r>
                <w:proofErr w:type="spellEnd"/>
              </w:p>
            </w:tc>
          </w:tr>
          <w:tr w:rsidR="001A3584" w:rsidRPr="001A3584" w14:paraId="26FDC22C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D38D7D7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Gmail API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8BD2348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Para enviar correo desde la cuenta autorizada del usuario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AFF424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OAuth por usuario, consulta de estado,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envio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y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revocacion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D9E24FD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Durante flujos que exigen correo autenticado</w:t>
                </w:r>
              </w:p>
            </w:tc>
          </w:tr>
          <w:tr w:rsidR="001A3584" w:rsidRPr="001A3584" w14:paraId="4088D697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shd w:val="clear" w:color="auto" w:fill="F3F3F3"/>
                <w:hideMark/>
              </w:tcPr>
              <w:p w14:paraId="700ED7A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Funciones SQL de firma</w:t>
                </w: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0474921E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Para consolidar sello, QR y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verificacion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documental</w:t>
                </w: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07163808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Llamadas a funciones y vistas especializadas de base de datos</w:t>
                </w: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7A70480B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Durante firma y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verificacion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publica</w:t>
                </w:r>
              </w:p>
            </w:tc>
          </w:tr>
        </w:tbl>
        <w:p w14:paraId="5C9D3DCA" w14:textId="77777777" w:rsidR="001A3584" w:rsidRPr="001A3584" w:rsidRDefault="001A3584" w:rsidP="001A3584">
          <w:pPr>
            <w:pStyle w:val="Ttulo3"/>
            <w:spacing w:before="120" w:line="240" w:lineRule="auto"/>
            <w:jc w:val="both"/>
            <w:divId w:val="1374962462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bookmarkStart w:id="60" w:name="_Toc224733898"/>
          <w:r w:rsidRPr="001A3584">
            <w:rPr>
              <w:rFonts w:ascii="Aptos" w:eastAsia="Times New Roman" w:hAnsi="Aptos"/>
              <w:b/>
              <w:color w:val="8D648C"/>
              <w:sz w:val="22"/>
            </w:rPr>
            <w:t xml:space="preserve">4.1 </w:t>
          </w:r>
          <w:proofErr w:type="spellStart"/>
          <w:r w:rsidRPr="001A3584">
            <w:rPr>
              <w:rFonts w:ascii="Aptos" w:eastAsia="Times New Roman" w:hAnsi="Aptos"/>
              <w:b/>
              <w:color w:val="8D648C"/>
              <w:sz w:val="22"/>
            </w:rPr>
            <w:t>Delimitacion</w:t>
          </w:r>
          <w:proofErr w:type="spellEnd"/>
          <w:r w:rsidRPr="001A3584">
            <w:rPr>
              <w:rFonts w:ascii="Aptos" w:eastAsia="Times New Roman" w:hAnsi="Aptos"/>
              <w:b/>
              <w:color w:val="8D648C"/>
              <w:sz w:val="22"/>
            </w:rPr>
            <w:t xml:space="preserve"> frente a respaldo de base de datos</w:t>
          </w:r>
          <w:bookmarkEnd w:id="60"/>
        </w:p>
        <w:p w14:paraId="17584D8B" w14:textId="77777777" w:rsidR="001A3584" w:rsidRPr="001A3584" w:rsidRDefault="001A3584" w:rsidP="001A3584">
          <w:pPr>
            <w:pStyle w:val="NormalWeb"/>
            <w:spacing w:after="80"/>
            <w:divId w:val="1374962462"/>
            <w:rPr>
              <w:rFonts w:ascii="Aptos" w:hAnsi="Aptos"/>
              <w:color w:val="1F2937"/>
            </w:rPr>
          </w:pPr>
          <w:r w:rsidRPr="001A3584">
            <w:rPr>
              <w:rFonts w:ascii="Aptos" w:hAnsi="Aptos"/>
              <w:color w:val="1F2937"/>
            </w:rPr>
            <w:t xml:space="preserve">El repositorio contiene un </w:t>
          </w:r>
          <w:proofErr w:type="spellStart"/>
          <w:r w:rsidRPr="001A3584">
            <w:rPr>
              <w:rFonts w:ascii="Aptos" w:hAnsi="Aptos"/>
              <w:color w:val="1F2937"/>
            </w:rPr>
            <w:t>job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 técnico de respaldo de base de datos hacia Google Drive, expuesto por internalJobs.routes.js y materializado en databaseBackupToDrive.js. Ese mecanismo no forma parte del dominio funcional del Área 01 y debe tratarse en un expediente separado de infraestructura o continuidad TI.</w:t>
          </w:r>
        </w:p>
        <w:p w14:paraId="31A39B33" w14:textId="77777777" w:rsidR="001A3584" w:rsidRPr="001A3584" w:rsidRDefault="001A3584" w:rsidP="001A3584">
          <w:pPr>
            <w:pStyle w:val="Ttulo2"/>
            <w:spacing w:after="120" w:line="240" w:lineRule="auto"/>
            <w:jc w:val="both"/>
            <w:divId w:val="1374962462"/>
            <w:rPr>
              <w:rFonts w:ascii="Aptos" w:eastAsia="Times New Roman" w:hAnsi="Aptos"/>
              <w:b/>
              <w:color w:val="325483"/>
              <w:sz w:val="26"/>
            </w:rPr>
          </w:pPr>
          <w:bookmarkStart w:id="61" w:name="_Toc224733899"/>
          <w:r w:rsidRPr="001A3584">
            <w:rPr>
              <w:rFonts w:ascii="Aptos" w:eastAsia="Times New Roman" w:hAnsi="Aptos"/>
              <w:b/>
              <w:color w:val="325483"/>
              <w:sz w:val="26"/>
            </w:rPr>
            <w:t>5. Diseño por módulo</w:t>
          </w:r>
          <w:bookmarkEnd w:id="61"/>
        </w:p>
        <w:p w14:paraId="6C85B4DD" w14:textId="77777777" w:rsidR="001A3584" w:rsidRPr="001A3584" w:rsidRDefault="001A3584" w:rsidP="001A3584">
          <w:pPr>
            <w:pStyle w:val="Ttulo3"/>
            <w:spacing w:before="120" w:line="240" w:lineRule="auto"/>
            <w:jc w:val="both"/>
            <w:divId w:val="1374962462"/>
            <w:rPr>
              <w:rFonts w:ascii="Aptos" w:eastAsia="Times New Roman" w:hAnsi="Aptos"/>
              <w:b/>
              <w:color w:val="8D648C"/>
              <w:sz w:val="22"/>
            </w:rPr>
          </w:pPr>
          <w:bookmarkStart w:id="62" w:name="_Toc224733900"/>
          <w:proofErr w:type="spellStart"/>
          <w:r w:rsidRPr="001A3584">
            <w:rPr>
              <w:rFonts w:ascii="Aptos" w:eastAsia="Times New Roman" w:hAnsi="Aptos"/>
              <w:b/>
              <w:color w:val="8D648C"/>
              <w:sz w:val="22"/>
            </w:rPr>
            <w:t>auth</w:t>
          </w:r>
          <w:bookmarkEnd w:id="62"/>
          <w:proofErr w:type="spellEnd"/>
        </w:p>
        <w:p w14:paraId="60786B1C" w14:textId="77777777" w:rsidR="001A3584" w:rsidRPr="001A3584" w:rsidRDefault="001A3584" w:rsidP="001A3584">
          <w:pPr>
            <w:pStyle w:val="NormalWeb"/>
            <w:spacing w:after="80"/>
            <w:divId w:val="1374962462"/>
            <w:rPr>
              <w:rFonts w:ascii="Aptos" w:hAnsi="Aptos"/>
              <w:color w:val="1F2937"/>
            </w:rPr>
          </w:pPr>
          <w:r w:rsidRPr="001A3584">
            <w:rPr>
              <w:rFonts w:ascii="Aptos" w:hAnsi="Aptos"/>
              <w:color w:val="1F2937"/>
            </w:rPr>
            <w:t xml:space="preserve">Usa Google OAuth, crea o actualiza usuario, emite JWT, registra sesión y soporta perfil, </w:t>
          </w:r>
          <w:proofErr w:type="spellStart"/>
          <w:r w:rsidRPr="001A3584">
            <w:rPr>
              <w:rFonts w:ascii="Aptos" w:hAnsi="Aptos"/>
              <w:color w:val="1F2937"/>
            </w:rPr>
            <w:t>refresh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, </w:t>
          </w:r>
          <w:proofErr w:type="spellStart"/>
          <w:r w:rsidRPr="001A3584">
            <w:rPr>
              <w:rFonts w:ascii="Aptos" w:hAnsi="Aptos"/>
              <w:color w:val="1F2937"/>
            </w:rPr>
            <w:t>logout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 y </w:t>
          </w:r>
          <w:proofErr w:type="spellStart"/>
          <w:r w:rsidRPr="001A3584">
            <w:rPr>
              <w:rFonts w:ascii="Aptos" w:hAnsi="Aptos"/>
              <w:color w:val="1F2937"/>
            </w:rPr>
            <w:t>aceptacion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 documental interna.</w:t>
          </w:r>
        </w:p>
        <w:p w14:paraId="06B1EF83" w14:textId="77777777" w:rsidR="001A3584" w:rsidRPr="001A3584" w:rsidRDefault="001A3584" w:rsidP="001A3584">
          <w:pPr>
            <w:pStyle w:val="Ttulo3"/>
            <w:spacing w:before="120" w:line="240" w:lineRule="auto"/>
            <w:jc w:val="both"/>
            <w:divId w:val="1374962462"/>
            <w:rPr>
              <w:rFonts w:ascii="Aptos" w:eastAsia="Times New Roman" w:hAnsi="Aptos"/>
              <w:b/>
              <w:color w:val="8D648C"/>
              <w:sz w:val="22"/>
            </w:rPr>
          </w:pPr>
          <w:bookmarkStart w:id="63" w:name="_Toc224733901"/>
          <w:proofErr w:type="spellStart"/>
          <w:r w:rsidRPr="001A3584">
            <w:rPr>
              <w:rFonts w:ascii="Aptos" w:eastAsia="Times New Roman" w:hAnsi="Aptos"/>
              <w:b/>
              <w:color w:val="8D648C"/>
              <w:sz w:val="22"/>
            </w:rPr>
            <w:t>security</w:t>
          </w:r>
          <w:bookmarkEnd w:id="63"/>
          <w:proofErr w:type="spellEnd"/>
        </w:p>
        <w:p w14:paraId="733E1C00" w14:textId="77777777" w:rsidR="001A3584" w:rsidRPr="001A3584" w:rsidRDefault="001A3584" w:rsidP="001A3584">
          <w:pPr>
            <w:pStyle w:val="NormalWeb"/>
            <w:spacing w:after="80"/>
            <w:divId w:val="1374962462"/>
            <w:rPr>
              <w:rFonts w:ascii="Aptos" w:hAnsi="Aptos"/>
              <w:color w:val="1F2937"/>
            </w:rPr>
          </w:pPr>
          <w:r w:rsidRPr="001A3584">
            <w:rPr>
              <w:rFonts w:ascii="Aptos" w:hAnsi="Aptos"/>
              <w:color w:val="1F2937"/>
            </w:rPr>
            <w:t xml:space="preserve">Lee eventos desde </w:t>
          </w:r>
          <w:proofErr w:type="spellStart"/>
          <w:proofErr w:type="gramStart"/>
          <w:r w:rsidRPr="001A3584">
            <w:rPr>
              <w:rFonts w:ascii="Aptos" w:hAnsi="Aptos"/>
              <w:color w:val="1F2937"/>
            </w:rPr>
            <w:t>auditoria.logs</w:t>
          </w:r>
          <w:proofErr w:type="spellEnd"/>
          <w:proofErr w:type="gramEnd"/>
          <w:r w:rsidRPr="001A3584">
            <w:rPr>
              <w:rFonts w:ascii="Aptos" w:hAnsi="Aptos"/>
              <w:color w:val="1F2937"/>
            </w:rPr>
            <w:t xml:space="preserve">, enlaza notificaciones y contexto de usuario, sanea salida y permite consulta, </w:t>
          </w:r>
          <w:proofErr w:type="spellStart"/>
          <w:r w:rsidRPr="001A3584">
            <w:rPr>
              <w:rFonts w:ascii="Aptos" w:hAnsi="Aptos"/>
              <w:color w:val="1F2937"/>
            </w:rPr>
            <w:t>revision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, timeline y </w:t>
          </w:r>
          <w:proofErr w:type="spellStart"/>
          <w:r w:rsidRPr="001A3584">
            <w:rPr>
              <w:rFonts w:ascii="Aptos" w:hAnsi="Aptos"/>
              <w:color w:val="1F2937"/>
            </w:rPr>
            <w:t>exportacion</w:t>
          </w:r>
          <w:proofErr w:type="spellEnd"/>
          <w:r w:rsidRPr="001A3584">
            <w:rPr>
              <w:rFonts w:ascii="Aptos" w:hAnsi="Aptos"/>
              <w:color w:val="1F2937"/>
            </w:rPr>
            <w:t>.</w:t>
          </w:r>
        </w:p>
        <w:p w14:paraId="30C51AAC" w14:textId="77777777" w:rsidR="001A3584" w:rsidRPr="001A3584" w:rsidRDefault="001A3584" w:rsidP="001A3584">
          <w:pPr>
            <w:pStyle w:val="Ttulo3"/>
            <w:spacing w:before="120" w:line="240" w:lineRule="auto"/>
            <w:jc w:val="both"/>
            <w:divId w:val="1374962462"/>
            <w:rPr>
              <w:rFonts w:ascii="Aptos" w:eastAsia="Times New Roman" w:hAnsi="Aptos"/>
              <w:b/>
              <w:color w:val="8D648C"/>
              <w:sz w:val="22"/>
            </w:rPr>
          </w:pPr>
          <w:bookmarkStart w:id="64" w:name="_Toc224733902"/>
          <w:r w:rsidRPr="001A3584">
            <w:rPr>
              <w:rFonts w:ascii="Aptos" w:eastAsia="Times New Roman" w:hAnsi="Aptos"/>
              <w:b/>
              <w:color w:val="8D648C"/>
              <w:sz w:val="22"/>
            </w:rPr>
            <w:t>auditoria</w:t>
          </w:r>
          <w:bookmarkEnd w:id="64"/>
        </w:p>
        <w:p w14:paraId="149CF6E7" w14:textId="77777777" w:rsidR="001A3584" w:rsidRPr="001A3584" w:rsidRDefault="001A3584" w:rsidP="001A3584">
          <w:pPr>
            <w:pStyle w:val="NormalWeb"/>
            <w:spacing w:after="80"/>
            <w:divId w:val="1374962462"/>
            <w:rPr>
              <w:rFonts w:ascii="Aptos" w:hAnsi="Aptos"/>
              <w:color w:val="1F2937"/>
            </w:rPr>
          </w:pPr>
          <w:r w:rsidRPr="001A3584">
            <w:rPr>
              <w:rFonts w:ascii="Aptos" w:hAnsi="Aptos"/>
              <w:color w:val="1F2937"/>
            </w:rPr>
            <w:t xml:space="preserve">Filtra, </w:t>
          </w:r>
          <w:proofErr w:type="spellStart"/>
          <w:r w:rsidRPr="001A3584">
            <w:rPr>
              <w:rFonts w:ascii="Aptos" w:hAnsi="Aptos"/>
              <w:color w:val="1F2937"/>
            </w:rPr>
            <w:t>pagina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 y exporta registros de </w:t>
          </w:r>
          <w:proofErr w:type="spellStart"/>
          <w:proofErr w:type="gramStart"/>
          <w:r w:rsidRPr="001A3584">
            <w:rPr>
              <w:rFonts w:ascii="Aptos" w:hAnsi="Aptos"/>
              <w:color w:val="1F2937"/>
            </w:rPr>
            <w:t>auditoria.logs</w:t>
          </w:r>
          <w:proofErr w:type="spellEnd"/>
          <w:proofErr w:type="gramEnd"/>
          <w:r w:rsidRPr="001A3584">
            <w:rPr>
              <w:rFonts w:ascii="Aptos" w:hAnsi="Aptos"/>
              <w:color w:val="1F2937"/>
            </w:rPr>
            <w:t xml:space="preserve"> para </w:t>
          </w:r>
          <w:proofErr w:type="spellStart"/>
          <w:r w:rsidRPr="001A3584">
            <w:rPr>
              <w:rFonts w:ascii="Aptos" w:hAnsi="Aptos"/>
              <w:color w:val="1F2937"/>
            </w:rPr>
            <w:t>investigacion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 y evidencia.</w:t>
          </w:r>
        </w:p>
        <w:p w14:paraId="64B8BB28" w14:textId="77777777" w:rsidR="001A3584" w:rsidRPr="001A3584" w:rsidRDefault="001A3584" w:rsidP="001A3584">
          <w:pPr>
            <w:pStyle w:val="Ttulo3"/>
            <w:spacing w:before="120" w:line="240" w:lineRule="auto"/>
            <w:jc w:val="both"/>
            <w:divId w:val="1374962462"/>
            <w:rPr>
              <w:rFonts w:ascii="Aptos" w:eastAsia="Times New Roman" w:hAnsi="Aptos"/>
              <w:b/>
              <w:color w:val="8D648C"/>
              <w:sz w:val="22"/>
            </w:rPr>
          </w:pPr>
          <w:bookmarkStart w:id="65" w:name="_Toc224733903"/>
          <w:proofErr w:type="spellStart"/>
          <w:r w:rsidRPr="001A3584">
            <w:rPr>
              <w:rFonts w:ascii="Aptos" w:eastAsia="Times New Roman" w:hAnsi="Aptos"/>
              <w:b/>
              <w:color w:val="8D648C"/>
              <w:sz w:val="22"/>
            </w:rPr>
            <w:t>audit-prep</w:t>
          </w:r>
          <w:bookmarkEnd w:id="65"/>
          <w:proofErr w:type="spellEnd"/>
        </w:p>
        <w:p w14:paraId="1DF0D310" w14:textId="77777777" w:rsidR="001A3584" w:rsidRPr="001A3584" w:rsidRDefault="001A3584" w:rsidP="001A3584">
          <w:pPr>
            <w:pStyle w:val="NormalWeb"/>
            <w:spacing w:after="80"/>
            <w:divId w:val="1374962462"/>
            <w:rPr>
              <w:rFonts w:ascii="Aptos" w:hAnsi="Aptos"/>
              <w:color w:val="1F2937"/>
            </w:rPr>
          </w:pPr>
          <w:r w:rsidRPr="001A3584">
            <w:rPr>
              <w:rFonts w:ascii="Aptos" w:hAnsi="Aptos"/>
              <w:color w:val="1F2937"/>
            </w:rPr>
            <w:t xml:space="preserve">Mantiene </w:t>
          </w:r>
          <w:proofErr w:type="spellStart"/>
          <w:r w:rsidRPr="001A3584">
            <w:rPr>
              <w:rFonts w:ascii="Aptos" w:hAnsi="Aptos"/>
              <w:color w:val="1F2937"/>
            </w:rPr>
            <w:t>audit_settings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, filtra </w:t>
          </w:r>
          <w:proofErr w:type="spellStart"/>
          <w:r w:rsidRPr="001A3584">
            <w:rPr>
              <w:rFonts w:ascii="Aptos" w:hAnsi="Aptos"/>
              <w:color w:val="1F2937"/>
            </w:rPr>
            <w:t>audit_sections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, registra </w:t>
          </w:r>
          <w:proofErr w:type="spellStart"/>
          <w:r w:rsidRPr="001A3584">
            <w:rPr>
              <w:rFonts w:ascii="Aptos" w:hAnsi="Aptos"/>
              <w:color w:val="1F2937"/>
            </w:rPr>
            <w:t>audit_documents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 y controla accesos externos temporales.</w:t>
          </w:r>
        </w:p>
        <w:p w14:paraId="3ADDC502" w14:textId="77777777" w:rsidR="001A3584" w:rsidRPr="001A3584" w:rsidRDefault="001A3584" w:rsidP="001A3584">
          <w:pPr>
            <w:pStyle w:val="Ttulo3"/>
            <w:spacing w:before="120" w:line="240" w:lineRule="auto"/>
            <w:jc w:val="both"/>
            <w:divId w:val="1374962462"/>
            <w:rPr>
              <w:rFonts w:ascii="Aptos" w:eastAsia="Times New Roman" w:hAnsi="Aptos"/>
              <w:b/>
              <w:color w:val="8D648C"/>
              <w:sz w:val="22"/>
            </w:rPr>
          </w:pPr>
          <w:bookmarkStart w:id="66" w:name="_Toc224733904"/>
          <w:proofErr w:type="spellStart"/>
          <w:r w:rsidRPr="001A3584">
            <w:rPr>
              <w:rFonts w:ascii="Aptos" w:eastAsia="Times New Roman" w:hAnsi="Aptos"/>
              <w:b/>
              <w:color w:val="8D648C"/>
              <w:sz w:val="22"/>
            </w:rPr>
            <w:lastRenderedPageBreak/>
            <w:t>approvals</w:t>
          </w:r>
          <w:bookmarkEnd w:id="66"/>
          <w:proofErr w:type="spellEnd"/>
        </w:p>
        <w:p w14:paraId="68DBC068" w14:textId="77777777" w:rsidR="001A3584" w:rsidRPr="001A3584" w:rsidRDefault="001A3584" w:rsidP="001A3584">
          <w:pPr>
            <w:pStyle w:val="NormalWeb"/>
            <w:spacing w:after="80"/>
            <w:divId w:val="1374962462"/>
            <w:rPr>
              <w:rFonts w:ascii="Aptos" w:hAnsi="Aptos"/>
              <w:color w:val="1F2937"/>
            </w:rPr>
          </w:pPr>
          <w:proofErr w:type="gramStart"/>
          <w:r w:rsidRPr="001A3584">
            <w:rPr>
              <w:rFonts w:ascii="Aptos" w:hAnsi="Aptos"/>
              <w:color w:val="1F2937"/>
            </w:rPr>
            <w:t>Consulta pendientes</w:t>
          </w:r>
          <w:proofErr w:type="gramEnd"/>
          <w:r w:rsidRPr="001A3584">
            <w:rPr>
              <w:rFonts w:ascii="Aptos" w:hAnsi="Aptos"/>
              <w:color w:val="1F2937"/>
            </w:rPr>
            <w:t xml:space="preserve"> sobre </w:t>
          </w:r>
          <w:proofErr w:type="spellStart"/>
          <w:r w:rsidRPr="001A3584">
            <w:rPr>
              <w:rFonts w:ascii="Aptos" w:hAnsi="Aptos"/>
              <w:color w:val="1F2937"/>
            </w:rPr>
            <w:t>requests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, registra decisiones en </w:t>
          </w:r>
          <w:proofErr w:type="spellStart"/>
          <w:r w:rsidRPr="001A3584">
            <w:rPr>
              <w:rFonts w:ascii="Aptos" w:hAnsi="Aptos"/>
              <w:color w:val="1F2937"/>
            </w:rPr>
            <w:t>request_approvals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, actualiza estado y dispara </w:t>
          </w:r>
          <w:proofErr w:type="spellStart"/>
          <w:r w:rsidRPr="001A3584">
            <w:rPr>
              <w:rFonts w:ascii="Aptos" w:hAnsi="Aptos"/>
              <w:color w:val="1F2937"/>
            </w:rPr>
            <w:t>notificacion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 o correo.</w:t>
          </w:r>
        </w:p>
        <w:p w14:paraId="51713816" w14:textId="77777777" w:rsidR="001A3584" w:rsidRPr="001A3584" w:rsidRDefault="001A3584" w:rsidP="001A3584">
          <w:pPr>
            <w:pStyle w:val="Ttulo3"/>
            <w:spacing w:before="120" w:line="240" w:lineRule="auto"/>
            <w:jc w:val="both"/>
            <w:divId w:val="1374962462"/>
            <w:rPr>
              <w:rFonts w:ascii="Aptos" w:eastAsia="Times New Roman" w:hAnsi="Aptos"/>
              <w:b/>
              <w:color w:val="8D648C"/>
              <w:sz w:val="22"/>
            </w:rPr>
          </w:pPr>
          <w:bookmarkStart w:id="67" w:name="_Toc224733905"/>
          <w:proofErr w:type="spellStart"/>
          <w:r w:rsidRPr="001A3584">
            <w:rPr>
              <w:rFonts w:ascii="Aptos" w:eastAsia="Times New Roman" w:hAnsi="Aptos"/>
              <w:b/>
              <w:color w:val="8D648C"/>
              <w:sz w:val="22"/>
            </w:rPr>
            <w:t>management</w:t>
          </w:r>
          <w:bookmarkEnd w:id="67"/>
          <w:proofErr w:type="spellEnd"/>
        </w:p>
        <w:p w14:paraId="7F8189D1" w14:textId="77777777" w:rsidR="001A3584" w:rsidRPr="001A3584" w:rsidRDefault="001A3584" w:rsidP="001A3584">
          <w:pPr>
            <w:pStyle w:val="NormalWeb"/>
            <w:spacing w:after="80"/>
            <w:divId w:val="1374962462"/>
            <w:rPr>
              <w:rFonts w:ascii="Aptos" w:hAnsi="Aptos"/>
              <w:color w:val="1F2937"/>
            </w:rPr>
          </w:pPr>
          <w:r w:rsidRPr="001A3584">
            <w:rPr>
              <w:rFonts w:ascii="Aptos" w:hAnsi="Aptos"/>
              <w:color w:val="1F2937"/>
            </w:rPr>
            <w:t xml:space="preserve">Agrega </w:t>
          </w:r>
          <w:proofErr w:type="spellStart"/>
          <w:r w:rsidRPr="001A3584">
            <w:rPr>
              <w:rFonts w:ascii="Aptos" w:hAnsi="Aptos"/>
              <w:color w:val="1F2937"/>
            </w:rPr>
            <w:t>metricas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 desde </w:t>
          </w:r>
          <w:proofErr w:type="spellStart"/>
          <w:r w:rsidRPr="001A3584">
            <w:rPr>
              <w:rFonts w:ascii="Aptos" w:hAnsi="Aptos"/>
              <w:color w:val="1F2937"/>
            </w:rPr>
            <w:t>requests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, lista solicitudes, consulta trazabilidad en </w:t>
          </w:r>
          <w:proofErr w:type="spellStart"/>
          <w:proofErr w:type="gramStart"/>
          <w:r w:rsidRPr="001A3584">
            <w:rPr>
              <w:rFonts w:ascii="Aptos" w:hAnsi="Aptos"/>
              <w:color w:val="1F2937"/>
            </w:rPr>
            <w:t>auditoria.logs</w:t>
          </w:r>
          <w:proofErr w:type="spellEnd"/>
          <w:proofErr w:type="gramEnd"/>
          <w:r w:rsidRPr="001A3584">
            <w:rPr>
              <w:rFonts w:ascii="Aptos" w:hAnsi="Aptos"/>
              <w:color w:val="1F2937"/>
            </w:rPr>
            <w:t xml:space="preserve"> y relaciona adjuntos y versiones.</w:t>
          </w:r>
        </w:p>
        <w:p w14:paraId="2791115C" w14:textId="77777777" w:rsidR="001A3584" w:rsidRPr="001A3584" w:rsidRDefault="001A3584" w:rsidP="001A3584">
          <w:pPr>
            <w:pStyle w:val="Ttulo3"/>
            <w:spacing w:before="120" w:line="240" w:lineRule="auto"/>
            <w:jc w:val="both"/>
            <w:divId w:val="1374962462"/>
            <w:rPr>
              <w:rFonts w:ascii="Aptos" w:eastAsia="Times New Roman" w:hAnsi="Aptos"/>
              <w:b/>
              <w:color w:val="8D648C"/>
              <w:sz w:val="22"/>
            </w:rPr>
          </w:pPr>
          <w:bookmarkStart w:id="68" w:name="_Toc224733906"/>
          <w:proofErr w:type="spellStart"/>
          <w:r w:rsidRPr="001A3584">
            <w:rPr>
              <w:rFonts w:ascii="Aptos" w:eastAsia="Times New Roman" w:hAnsi="Aptos"/>
              <w:b/>
              <w:color w:val="8D648C"/>
              <w:sz w:val="22"/>
            </w:rPr>
            <w:t>documents</w:t>
          </w:r>
          <w:bookmarkEnd w:id="68"/>
          <w:proofErr w:type="spellEnd"/>
        </w:p>
        <w:p w14:paraId="0353C8C6" w14:textId="77777777" w:rsidR="001A3584" w:rsidRPr="001A3584" w:rsidRDefault="001A3584" w:rsidP="001A3584">
          <w:pPr>
            <w:pStyle w:val="NormalWeb"/>
            <w:spacing w:after="80"/>
            <w:divId w:val="1374962462"/>
            <w:rPr>
              <w:rFonts w:ascii="Aptos" w:hAnsi="Aptos"/>
              <w:color w:val="1F2937"/>
            </w:rPr>
          </w:pPr>
          <w:proofErr w:type="spellStart"/>
          <w:r w:rsidRPr="001A3584">
            <w:rPr>
              <w:rFonts w:ascii="Aptos" w:hAnsi="Aptos"/>
              <w:color w:val="1F2937"/>
            </w:rPr>
            <w:t>createFromTemplate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 crea documentos, </w:t>
          </w:r>
          <w:proofErr w:type="spellStart"/>
          <w:r w:rsidRPr="001A3584">
            <w:rPr>
              <w:rFonts w:ascii="Aptos" w:hAnsi="Aptos"/>
              <w:color w:val="1F2937"/>
            </w:rPr>
            <w:t>signAtTag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 inserta firma </w:t>
          </w:r>
          <w:proofErr w:type="spellStart"/>
          <w:r w:rsidRPr="001A3584">
            <w:rPr>
              <w:rFonts w:ascii="Aptos" w:hAnsi="Aptos"/>
              <w:color w:val="1F2937"/>
            </w:rPr>
            <w:t>grafica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, </w:t>
          </w:r>
          <w:proofErr w:type="spellStart"/>
          <w:r w:rsidRPr="001A3584">
            <w:rPr>
              <w:rFonts w:ascii="Aptos" w:hAnsi="Aptos"/>
              <w:color w:val="1F2937"/>
            </w:rPr>
            <w:t>signAdvanced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 escala a firma avanzada, </w:t>
          </w:r>
          <w:proofErr w:type="spellStart"/>
          <w:r w:rsidRPr="001A3584">
            <w:rPr>
              <w:rFonts w:ascii="Aptos" w:hAnsi="Aptos"/>
              <w:color w:val="1F2937"/>
            </w:rPr>
            <w:t>exportPdf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 genera salida PDF y los </w:t>
          </w:r>
          <w:proofErr w:type="spellStart"/>
          <w:r w:rsidRPr="001A3584">
            <w:rPr>
              <w:rFonts w:ascii="Aptos" w:hAnsi="Aptos"/>
              <w:color w:val="1F2937"/>
            </w:rPr>
            <w:t>endpoints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 de lectura recuperan el documento por solicitud o identificador.</w:t>
          </w:r>
        </w:p>
        <w:p w14:paraId="4049F8F2" w14:textId="77777777" w:rsidR="001A3584" w:rsidRPr="001A3584" w:rsidRDefault="001A3584" w:rsidP="001A3584">
          <w:pPr>
            <w:pStyle w:val="Ttulo3"/>
            <w:spacing w:before="120" w:line="240" w:lineRule="auto"/>
            <w:jc w:val="both"/>
            <w:divId w:val="1374962462"/>
            <w:rPr>
              <w:rFonts w:ascii="Aptos" w:eastAsia="Times New Roman" w:hAnsi="Aptos"/>
              <w:b/>
              <w:color w:val="8D648C"/>
              <w:sz w:val="22"/>
            </w:rPr>
          </w:pPr>
          <w:bookmarkStart w:id="69" w:name="_Toc224733907"/>
          <w:r w:rsidRPr="001A3584">
            <w:rPr>
              <w:rFonts w:ascii="Aptos" w:eastAsia="Times New Roman" w:hAnsi="Aptos"/>
              <w:b/>
              <w:color w:val="8D648C"/>
              <w:sz w:val="22"/>
            </w:rPr>
            <w:t>files</w:t>
          </w:r>
          <w:bookmarkEnd w:id="69"/>
        </w:p>
        <w:p w14:paraId="70E02B6A" w14:textId="77777777" w:rsidR="001A3584" w:rsidRPr="001A3584" w:rsidRDefault="001A3584" w:rsidP="001A3584">
          <w:pPr>
            <w:pStyle w:val="NormalWeb"/>
            <w:spacing w:after="80"/>
            <w:divId w:val="1374962462"/>
            <w:rPr>
              <w:rFonts w:ascii="Aptos" w:hAnsi="Aptos"/>
              <w:color w:val="1F2937"/>
            </w:rPr>
          </w:pPr>
          <w:r w:rsidRPr="001A3584">
            <w:rPr>
              <w:rFonts w:ascii="Aptos" w:hAnsi="Aptos"/>
              <w:color w:val="1F2937"/>
            </w:rPr>
            <w:t xml:space="preserve">Usa </w:t>
          </w:r>
          <w:proofErr w:type="spellStart"/>
          <w:r w:rsidRPr="001A3584">
            <w:rPr>
              <w:rFonts w:ascii="Aptos" w:hAnsi="Aptos"/>
              <w:color w:val="1F2937"/>
            </w:rPr>
            <w:t>multer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 con almacenamiento temporal en /</w:t>
          </w:r>
          <w:proofErr w:type="spellStart"/>
          <w:r w:rsidRPr="001A3584">
            <w:rPr>
              <w:rFonts w:ascii="Aptos" w:hAnsi="Aptos"/>
              <w:color w:val="1F2937"/>
            </w:rPr>
            <w:t>tmp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, permite carga </w:t>
          </w:r>
          <w:proofErr w:type="spellStart"/>
          <w:r w:rsidRPr="001A3584">
            <w:rPr>
              <w:rFonts w:ascii="Aptos" w:hAnsi="Aptos"/>
              <w:color w:val="1F2937"/>
            </w:rPr>
            <w:t>multiple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, listado por solicitud, </w:t>
          </w:r>
          <w:proofErr w:type="spellStart"/>
          <w:r w:rsidRPr="001A3584">
            <w:rPr>
              <w:rFonts w:ascii="Aptos" w:hAnsi="Aptos"/>
              <w:color w:val="1F2937"/>
            </w:rPr>
            <w:t>metadata</w:t>
          </w:r>
          <w:proofErr w:type="spellEnd"/>
          <w:r w:rsidRPr="001A3584">
            <w:rPr>
              <w:rFonts w:ascii="Aptos" w:hAnsi="Aptos"/>
              <w:color w:val="1F2937"/>
            </w:rPr>
            <w:t>, descarga y borrado controlado.</w:t>
          </w:r>
        </w:p>
        <w:p w14:paraId="62EE67A2" w14:textId="77777777" w:rsidR="001A3584" w:rsidRPr="001A3584" w:rsidRDefault="001A3584" w:rsidP="001A3584">
          <w:pPr>
            <w:pStyle w:val="Ttulo3"/>
            <w:spacing w:before="120" w:line="240" w:lineRule="auto"/>
            <w:jc w:val="both"/>
            <w:divId w:val="1374962462"/>
            <w:rPr>
              <w:rFonts w:ascii="Aptos" w:eastAsia="Times New Roman" w:hAnsi="Aptos"/>
              <w:b/>
              <w:color w:val="8D648C"/>
              <w:sz w:val="22"/>
            </w:rPr>
          </w:pPr>
          <w:bookmarkStart w:id="70" w:name="_Toc224733908"/>
          <w:proofErr w:type="spellStart"/>
          <w:r w:rsidRPr="001A3584">
            <w:rPr>
              <w:rFonts w:ascii="Aptos" w:eastAsia="Times New Roman" w:hAnsi="Aptos"/>
              <w:b/>
              <w:color w:val="8D648C"/>
              <w:sz w:val="22"/>
            </w:rPr>
            <w:t>notifications</w:t>
          </w:r>
          <w:bookmarkEnd w:id="70"/>
          <w:proofErr w:type="spellEnd"/>
        </w:p>
        <w:p w14:paraId="6F0AA1DE" w14:textId="77777777" w:rsidR="001A3584" w:rsidRPr="001A3584" w:rsidRDefault="001A3584" w:rsidP="001A3584">
          <w:pPr>
            <w:pStyle w:val="NormalWeb"/>
            <w:spacing w:after="80"/>
            <w:divId w:val="1374962462"/>
            <w:rPr>
              <w:rFonts w:ascii="Aptos" w:hAnsi="Aptos"/>
              <w:color w:val="1F2937"/>
            </w:rPr>
          </w:pPr>
          <w:r w:rsidRPr="001A3584">
            <w:rPr>
              <w:rFonts w:ascii="Aptos" w:hAnsi="Aptos"/>
              <w:color w:val="1F2937"/>
            </w:rPr>
            <w:t xml:space="preserve">Lista notificaciones y conteo no </w:t>
          </w:r>
          <w:proofErr w:type="spellStart"/>
          <w:r w:rsidRPr="001A3584">
            <w:rPr>
              <w:rFonts w:ascii="Aptos" w:hAnsi="Aptos"/>
              <w:color w:val="1F2937"/>
            </w:rPr>
            <w:t>leido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, crea notificaciones propias o cruzadas </w:t>
          </w:r>
          <w:proofErr w:type="spellStart"/>
          <w:r w:rsidRPr="001A3584">
            <w:rPr>
              <w:rFonts w:ascii="Aptos" w:hAnsi="Aptos"/>
              <w:color w:val="1F2937"/>
            </w:rPr>
            <w:t>segun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 rol y permite marcar lectura, limpiar historial o eliminar una </w:t>
          </w:r>
          <w:proofErr w:type="spellStart"/>
          <w:r w:rsidRPr="001A3584">
            <w:rPr>
              <w:rFonts w:ascii="Aptos" w:hAnsi="Aptos"/>
              <w:color w:val="1F2937"/>
            </w:rPr>
            <w:t>notificacion</w:t>
          </w:r>
          <w:proofErr w:type="spellEnd"/>
          <w:r w:rsidRPr="001A3584">
            <w:rPr>
              <w:rFonts w:ascii="Aptos" w:hAnsi="Aptos"/>
              <w:color w:val="1F2937"/>
            </w:rPr>
            <w:t>.</w:t>
          </w:r>
        </w:p>
        <w:p w14:paraId="05F0B0B2" w14:textId="77777777" w:rsidR="001A3584" w:rsidRPr="001A3584" w:rsidRDefault="001A3584" w:rsidP="001A3584">
          <w:pPr>
            <w:pStyle w:val="Ttulo3"/>
            <w:spacing w:before="120" w:line="240" w:lineRule="auto"/>
            <w:jc w:val="both"/>
            <w:divId w:val="1374962462"/>
            <w:rPr>
              <w:rFonts w:ascii="Aptos" w:eastAsia="Times New Roman" w:hAnsi="Aptos"/>
              <w:b/>
              <w:color w:val="8D648C"/>
              <w:sz w:val="22"/>
            </w:rPr>
          </w:pPr>
          <w:bookmarkStart w:id="71" w:name="_Toc224733909"/>
          <w:proofErr w:type="spellStart"/>
          <w:r w:rsidRPr="001A3584">
            <w:rPr>
              <w:rFonts w:ascii="Aptos" w:eastAsia="Times New Roman" w:hAnsi="Aptos"/>
              <w:b/>
              <w:color w:val="8D648C"/>
              <w:sz w:val="22"/>
            </w:rPr>
            <w:t>dashboard</w:t>
          </w:r>
          <w:bookmarkEnd w:id="71"/>
          <w:proofErr w:type="spellEnd"/>
        </w:p>
        <w:p w14:paraId="7DB757A1" w14:textId="77777777" w:rsidR="001A3584" w:rsidRPr="001A3584" w:rsidRDefault="001A3584" w:rsidP="001A3584">
          <w:pPr>
            <w:pStyle w:val="NormalWeb"/>
            <w:spacing w:after="80"/>
            <w:divId w:val="1374962462"/>
            <w:rPr>
              <w:rFonts w:ascii="Aptos" w:hAnsi="Aptos"/>
              <w:color w:val="1F2937"/>
            </w:rPr>
          </w:pPr>
          <w:r w:rsidRPr="001A3584">
            <w:rPr>
              <w:rFonts w:ascii="Aptos" w:hAnsi="Aptos"/>
              <w:color w:val="1F2937"/>
            </w:rPr>
            <w:t>Expone GET /api/v1/</w:t>
          </w:r>
          <w:proofErr w:type="spellStart"/>
          <w:r w:rsidRPr="001A3584">
            <w:rPr>
              <w:rFonts w:ascii="Aptos" w:hAnsi="Aptos"/>
              <w:color w:val="1F2937"/>
            </w:rPr>
            <w:t>dashboard</w:t>
          </w:r>
          <w:proofErr w:type="spellEnd"/>
          <w:r w:rsidRPr="001A3584">
            <w:rPr>
              <w:rFonts w:ascii="Aptos" w:hAnsi="Aptos"/>
              <w:color w:val="1F2937"/>
            </w:rPr>
            <w:t>/comercial/</w:t>
          </w:r>
          <w:proofErr w:type="spellStart"/>
          <w:r w:rsidRPr="001A3584">
            <w:rPr>
              <w:rFonts w:ascii="Aptos" w:hAnsi="Aptos"/>
              <w:color w:val="1F2937"/>
            </w:rPr>
            <w:t>summary</w:t>
          </w:r>
          <w:proofErr w:type="spellEnd"/>
          <w:r w:rsidRPr="001A3584">
            <w:rPr>
              <w:rFonts w:ascii="Aptos" w:hAnsi="Aptos"/>
              <w:color w:val="1F2937"/>
            </w:rPr>
            <w:t>, usa cache opcional y clasifica errores de esquema o base de datos.</w:t>
          </w:r>
        </w:p>
        <w:p w14:paraId="7DA9B9D0" w14:textId="77777777" w:rsidR="001A3584" w:rsidRPr="001A3584" w:rsidRDefault="001A3584" w:rsidP="001A3584">
          <w:pPr>
            <w:pStyle w:val="Ttulo3"/>
            <w:spacing w:before="120" w:line="240" w:lineRule="auto"/>
            <w:jc w:val="both"/>
            <w:divId w:val="1374962462"/>
            <w:rPr>
              <w:rFonts w:ascii="Aptos" w:eastAsia="Times New Roman" w:hAnsi="Aptos"/>
              <w:b/>
              <w:color w:val="8D648C"/>
              <w:sz w:val="22"/>
            </w:rPr>
          </w:pPr>
          <w:bookmarkStart w:id="72" w:name="_Toc224733910"/>
          <w:proofErr w:type="spellStart"/>
          <w:r w:rsidRPr="001A3584">
            <w:rPr>
              <w:rFonts w:ascii="Aptos" w:eastAsia="Times New Roman" w:hAnsi="Aptos"/>
              <w:b/>
              <w:color w:val="8D648C"/>
              <w:sz w:val="22"/>
            </w:rPr>
            <w:t>gmail</w:t>
          </w:r>
          <w:bookmarkEnd w:id="72"/>
          <w:proofErr w:type="spellEnd"/>
        </w:p>
        <w:p w14:paraId="734A6A5A" w14:textId="77777777" w:rsidR="001A3584" w:rsidRPr="001A3584" w:rsidRDefault="001A3584" w:rsidP="001A3584">
          <w:pPr>
            <w:pStyle w:val="NormalWeb"/>
            <w:spacing w:after="80"/>
            <w:divId w:val="1374962462"/>
            <w:rPr>
              <w:rFonts w:ascii="Aptos" w:hAnsi="Aptos"/>
              <w:color w:val="1F2937"/>
            </w:rPr>
          </w:pPr>
          <w:r w:rsidRPr="001A3584">
            <w:rPr>
              <w:rFonts w:ascii="Aptos" w:hAnsi="Aptos"/>
              <w:color w:val="1F2937"/>
            </w:rPr>
            <w:t xml:space="preserve">Genera URL de autorización OAuth, procesa </w:t>
          </w:r>
          <w:proofErr w:type="spellStart"/>
          <w:r w:rsidRPr="001A3584">
            <w:rPr>
              <w:rFonts w:ascii="Aptos" w:hAnsi="Aptos"/>
              <w:color w:val="1F2937"/>
            </w:rPr>
            <w:t>callback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 </w:t>
          </w:r>
          <w:proofErr w:type="spellStart"/>
          <w:r w:rsidRPr="001A3584">
            <w:rPr>
              <w:rFonts w:ascii="Aptos" w:hAnsi="Aptos"/>
              <w:color w:val="1F2937"/>
            </w:rPr>
            <w:t>publico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, persiste tokens en </w:t>
          </w:r>
          <w:proofErr w:type="spellStart"/>
          <w:r w:rsidRPr="001A3584">
            <w:rPr>
              <w:rFonts w:ascii="Aptos" w:hAnsi="Aptos"/>
              <w:color w:val="1F2937"/>
            </w:rPr>
            <w:t>user_gmail_tokens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, verifica estado de autorización, </w:t>
          </w:r>
          <w:proofErr w:type="spellStart"/>
          <w:r w:rsidRPr="001A3584">
            <w:rPr>
              <w:rFonts w:ascii="Aptos" w:hAnsi="Aptos"/>
              <w:color w:val="1F2937"/>
            </w:rPr>
            <w:t>envia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 correos y revoca acceso.</w:t>
          </w:r>
        </w:p>
        <w:p w14:paraId="08DF0066" w14:textId="77777777" w:rsidR="001A3584" w:rsidRPr="001A3584" w:rsidRDefault="001A3584" w:rsidP="001A3584">
          <w:pPr>
            <w:pStyle w:val="Ttulo3"/>
            <w:spacing w:before="120" w:line="240" w:lineRule="auto"/>
            <w:jc w:val="both"/>
            <w:divId w:val="1374962462"/>
            <w:rPr>
              <w:rFonts w:ascii="Aptos" w:eastAsia="Times New Roman" w:hAnsi="Aptos"/>
              <w:b/>
              <w:color w:val="8D648C"/>
              <w:sz w:val="22"/>
            </w:rPr>
          </w:pPr>
          <w:bookmarkStart w:id="73" w:name="_Toc224733911"/>
          <w:proofErr w:type="spellStart"/>
          <w:r w:rsidRPr="001A3584">
            <w:rPr>
              <w:rFonts w:ascii="Aptos" w:eastAsia="Times New Roman" w:hAnsi="Aptos"/>
              <w:b/>
              <w:color w:val="8D648C"/>
              <w:sz w:val="22"/>
            </w:rPr>
            <w:t>signature</w:t>
          </w:r>
          <w:bookmarkEnd w:id="73"/>
          <w:proofErr w:type="spellEnd"/>
        </w:p>
        <w:p w14:paraId="6E1F0CB6" w14:textId="77777777" w:rsidR="001A3584" w:rsidRPr="001A3584" w:rsidRDefault="001A3584" w:rsidP="001A3584">
          <w:pPr>
            <w:pStyle w:val="NormalWeb"/>
            <w:spacing w:after="80"/>
            <w:divId w:val="1374962462"/>
            <w:rPr>
              <w:rFonts w:ascii="Aptos" w:hAnsi="Aptos"/>
              <w:color w:val="1F2937"/>
            </w:rPr>
          </w:pPr>
          <w:r w:rsidRPr="001A3584">
            <w:rPr>
              <w:rFonts w:ascii="Aptos" w:hAnsi="Aptos"/>
              <w:color w:val="1F2937"/>
            </w:rPr>
            <w:t xml:space="preserve">Calcula hash, registra firma avanzada, genera sello y QR, bloquea documento y expone </w:t>
          </w:r>
          <w:proofErr w:type="spellStart"/>
          <w:r w:rsidRPr="001A3584">
            <w:rPr>
              <w:rFonts w:ascii="Aptos" w:hAnsi="Aptos"/>
              <w:color w:val="1F2937"/>
            </w:rPr>
            <w:t>verificacion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 publica y </w:t>
          </w:r>
          <w:proofErr w:type="spellStart"/>
          <w:r w:rsidRPr="001A3584">
            <w:rPr>
              <w:rFonts w:ascii="Aptos" w:hAnsi="Aptos"/>
              <w:color w:val="1F2937"/>
            </w:rPr>
            <w:t>dashboard</w:t>
          </w:r>
          <w:proofErr w:type="spellEnd"/>
          <w:r w:rsidRPr="001A3584">
            <w:rPr>
              <w:rFonts w:ascii="Aptos" w:hAnsi="Aptos"/>
              <w:color w:val="1F2937"/>
            </w:rPr>
            <w:t>.</w:t>
          </w:r>
        </w:p>
        <w:p w14:paraId="3837A325" w14:textId="77777777" w:rsidR="001A3584" w:rsidRPr="001A3584" w:rsidRDefault="001A3584" w:rsidP="001A3584">
          <w:pPr>
            <w:pStyle w:val="Ttulo2"/>
            <w:spacing w:after="120" w:line="240" w:lineRule="auto"/>
            <w:jc w:val="both"/>
            <w:divId w:val="1374962462"/>
            <w:rPr>
              <w:rFonts w:ascii="Aptos" w:eastAsia="Times New Roman" w:hAnsi="Aptos"/>
              <w:b/>
              <w:color w:val="325483"/>
              <w:sz w:val="26"/>
            </w:rPr>
          </w:pPr>
          <w:bookmarkStart w:id="74" w:name="_Toc224733912"/>
          <w:r w:rsidRPr="001A3584">
            <w:rPr>
              <w:rFonts w:ascii="Aptos" w:eastAsia="Times New Roman" w:hAnsi="Aptos"/>
              <w:b/>
              <w:color w:val="325483"/>
              <w:sz w:val="26"/>
            </w:rPr>
            <w:t>6. Modelo técnico de datos</w:t>
          </w:r>
          <w:bookmarkEnd w:id="74"/>
        </w:p>
        <w:p w14:paraId="497A9430" w14:textId="77777777" w:rsidR="001A3584" w:rsidRPr="001A3584" w:rsidRDefault="001A3584" w:rsidP="001A3584">
          <w:pPr>
            <w:pStyle w:val="Ttulo3"/>
            <w:spacing w:before="120" w:line="240" w:lineRule="auto"/>
            <w:jc w:val="both"/>
            <w:divId w:val="1374962462"/>
            <w:rPr>
              <w:rFonts w:ascii="Aptos" w:eastAsia="Times New Roman" w:hAnsi="Aptos"/>
              <w:b/>
              <w:color w:val="8D648C"/>
              <w:sz w:val="22"/>
            </w:rPr>
          </w:pPr>
          <w:bookmarkStart w:id="75" w:name="_Toc224733913"/>
          <w:r w:rsidRPr="001A3584">
            <w:rPr>
              <w:rFonts w:ascii="Aptos" w:eastAsia="Times New Roman" w:hAnsi="Aptos"/>
              <w:b/>
              <w:color w:val="8D648C"/>
              <w:sz w:val="22"/>
            </w:rPr>
            <w:t>Entidades principales</w:t>
          </w:r>
          <w:bookmarkEnd w:id="75"/>
        </w:p>
        <w:p w14:paraId="7E93D5CB" w14:textId="77777777" w:rsidR="001A3584" w:rsidRPr="001A3584" w:rsidRDefault="001A3584" w:rsidP="001A3584">
          <w:pPr>
            <w:numPr>
              <w:ilvl w:val="0"/>
              <w:numId w:val="23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users</w:t>
          </w:r>
          <w:proofErr w:type="spellEnd"/>
        </w:p>
        <w:p w14:paraId="087DBD38" w14:textId="77777777" w:rsidR="001A3584" w:rsidRPr="001A3584" w:rsidRDefault="001A3584" w:rsidP="001A3584">
          <w:pPr>
            <w:numPr>
              <w:ilvl w:val="0"/>
              <w:numId w:val="23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departments</w:t>
          </w:r>
          <w:proofErr w:type="spellEnd"/>
        </w:p>
        <w:p w14:paraId="5AD0B32E" w14:textId="77777777" w:rsidR="001A3584" w:rsidRPr="001A3584" w:rsidRDefault="001A3584" w:rsidP="001A3584">
          <w:pPr>
            <w:numPr>
              <w:ilvl w:val="0"/>
              <w:numId w:val="23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user_sessions</w:t>
          </w:r>
          <w:proofErr w:type="spellEnd"/>
        </w:p>
        <w:p w14:paraId="1376E180" w14:textId="77777777" w:rsidR="001A3584" w:rsidRPr="001A3584" w:rsidRDefault="001A3584" w:rsidP="001A3584">
          <w:pPr>
            <w:numPr>
              <w:ilvl w:val="0"/>
              <w:numId w:val="23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user_lopdp_consents</w:t>
          </w:r>
          <w:proofErr w:type="spellEnd"/>
        </w:p>
        <w:p w14:paraId="52B5B3A8" w14:textId="77777777" w:rsidR="001A3584" w:rsidRPr="001A3584" w:rsidRDefault="001A3584" w:rsidP="001A3584">
          <w:pPr>
            <w:numPr>
              <w:ilvl w:val="0"/>
              <w:numId w:val="23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user_gmail_tokens</w:t>
          </w:r>
          <w:proofErr w:type="spellEnd"/>
        </w:p>
        <w:p w14:paraId="1FBA0ACD" w14:textId="77777777" w:rsidR="001A3584" w:rsidRPr="001A3584" w:rsidRDefault="001A3584" w:rsidP="001A3584">
          <w:pPr>
            <w:numPr>
              <w:ilvl w:val="0"/>
              <w:numId w:val="23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proofErr w:type="gram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auditoria.logs</w:t>
          </w:r>
          <w:proofErr w:type="spellEnd"/>
          <w:proofErr w:type="gramEnd"/>
        </w:p>
        <w:p w14:paraId="3F3D1AFC" w14:textId="77777777" w:rsidR="001A3584" w:rsidRPr="001A3584" w:rsidRDefault="001A3584" w:rsidP="001A3584">
          <w:pPr>
            <w:numPr>
              <w:ilvl w:val="0"/>
              <w:numId w:val="23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notifications</w:t>
          </w:r>
          <w:proofErr w:type="spellEnd"/>
        </w:p>
        <w:p w14:paraId="26411E73" w14:textId="77777777" w:rsidR="001A3584" w:rsidRPr="001A3584" w:rsidRDefault="001A3584" w:rsidP="001A3584">
          <w:pPr>
            <w:numPr>
              <w:ilvl w:val="0"/>
              <w:numId w:val="23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requests</w:t>
          </w:r>
          <w:proofErr w:type="spellEnd"/>
        </w:p>
        <w:p w14:paraId="2B39E0A5" w14:textId="77777777" w:rsidR="001A3584" w:rsidRPr="001A3584" w:rsidRDefault="001A3584" w:rsidP="001A3584">
          <w:pPr>
            <w:numPr>
              <w:ilvl w:val="0"/>
              <w:numId w:val="23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request_types</w:t>
          </w:r>
          <w:proofErr w:type="spellEnd"/>
        </w:p>
        <w:p w14:paraId="666BDCA0" w14:textId="77777777" w:rsidR="001A3584" w:rsidRPr="001A3584" w:rsidRDefault="001A3584" w:rsidP="001A3584">
          <w:pPr>
            <w:numPr>
              <w:ilvl w:val="0"/>
              <w:numId w:val="23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request_approvals</w:t>
          </w:r>
          <w:proofErr w:type="spellEnd"/>
        </w:p>
        <w:p w14:paraId="52FBD94A" w14:textId="77777777" w:rsidR="001A3584" w:rsidRPr="001A3584" w:rsidRDefault="001A3584" w:rsidP="001A3584">
          <w:pPr>
            <w:numPr>
              <w:ilvl w:val="0"/>
              <w:numId w:val="23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request_attachments</w:t>
          </w:r>
          <w:proofErr w:type="spellEnd"/>
        </w:p>
        <w:p w14:paraId="22CBCCB1" w14:textId="77777777" w:rsidR="001A3584" w:rsidRPr="001A3584" w:rsidRDefault="001A3584" w:rsidP="001A3584">
          <w:pPr>
            <w:numPr>
              <w:ilvl w:val="0"/>
              <w:numId w:val="23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request_versions</w:t>
          </w:r>
          <w:proofErr w:type="spellEnd"/>
        </w:p>
        <w:p w14:paraId="7F786FD9" w14:textId="77777777" w:rsidR="001A3584" w:rsidRPr="001A3584" w:rsidRDefault="001A3584" w:rsidP="001A3584">
          <w:pPr>
            <w:numPr>
              <w:ilvl w:val="0"/>
              <w:numId w:val="23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audit_settings</w:t>
          </w:r>
          <w:proofErr w:type="spellEnd"/>
        </w:p>
        <w:p w14:paraId="4A67D7F6" w14:textId="77777777" w:rsidR="001A3584" w:rsidRPr="001A3584" w:rsidRDefault="001A3584" w:rsidP="001A3584">
          <w:pPr>
            <w:numPr>
              <w:ilvl w:val="0"/>
              <w:numId w:val="23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audit_sections</w:t>
          </w:r>
          <w:proofErr w:type="spellEnd"/>
        </w:p>
        <w:p w14:paraId="0CD4C339" w14:textId="77777777" w:rsidR="001A3584" w:rsidRPr="001A3584" w:rsidRDefault="001A3584" w:rsidP="001A3584">
          <w:pPr>
            <w:numPr>
              <w:ilvl w:val="0"/>
              <w:numId w:val="23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audit_documents</w:t>
          </w:r>
          <w:proofErr w:type="spellEnd"/>
        </w:p>
        <w:p w14:paraId="595226CA" w14:textId="77777777" w:rsidR="001A3584" w:rsidRPr="001A3584" w:rsidRDefault="001A3584" w:rsidP="001A3584">
          <w:pPr>
            <w:numPr>
              <w:ilvl w:val="0"/>
              <w:numId w:val="23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audit_access_grants</w:t>
          </w:r>
          <w:proofErr w:type="spellEnd"/>
        </w:p>
        <w:p w14:paraId="3FA6FF5B" w14:textId="77777777" w:rsidR="001A3584" w:rsidRPr="001A3584" w:rsidRDefault="001A3584" w:rsidP="001A3584">
          <w:pPr>
            <w:numPr>
              <w:ilvl w:val="0"/>
              <w:numId w:val="23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documents</w:t>
          </w:r>
          <w:proofErr w:type="spellEnd"/>
        </w:p>
        <w:p w14:paraId="049F1616" w14:textId="77777777" w:rsidR="001A3584" w:rsidRPr="001A3584" w:rsidRDefault="001A3584" w:rsidP="001A3584">
          <w:pPr>
            <w:numPr>
              <w:ilvl w:val="0"/>
              <w:numId w:val="23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document_hashes</w:t>
          </w:r>
          <w:proofErr w:type="spellEnd"/>
        </w:p>
        <w:p w14:paraId="661EFD2B" w14:textId="77777777" w:rsidR="001A3584" w:rsidRPr="001A3584" w:rsidRDefault="001A3584" w:rsidP="001A3584">
          <w:pPr>
            <w:numPr>
              <w:ilvl w:val="0"/>
              <w:numId w:val="23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lastRenderedPageBreak/>
            <w:t>document_signatures_advanced</w:t>
          </w:r>
          <w:proofErr w:type="spellEnd"/>
        </w:p>
        <w:p w14:paraId="4DE336C8" w14:textId="77777777" w:rsidR="001A3584" w:rsidRPr="001A3584" w:rsidRDefault="001A3584" w:rsidP="001A3584">
          <w:pPr>
            <w:numPr>
              <w:ilvl w:val="0"/>
              <w:numId w:val="23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document_seals</w:t>
          </w:r>
          <w:proofErr w:type="spellEnd"/>
        </w:p>
        <w:p w14:paraId="20B98088" w14:textId="77777777" w:rsidR="001A3584" w:rsidRPr="001A3584" w:rsidRDefault="001A3584" w:rsidP="001A3584">
          <w:pPr>
            <w:numPr>
              <w:ilvl w:val="0"/>
              <w:numId w:val="23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document_qr_codes</w:t>
          </w:r>
          <w:proofErr w:type="spellEnd"/>
        </w:p>
        <w:p w14:paraId="0784AE23" w14:textId="77777777" w:rsidR="001A3584" w:rsidRPr="001A3584" w:rsidRDefault="001A3584" w:rsidP="001A3584">
          <w:pPr>
            <w:numPr>
              <w:ilvl w:val="0"/>
              <w:numId w:val="23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document_signature_logs</w:t>
          </w:r>
          <w:proofErr w:type="spellEnd"/>
        </w:p>
        <w:p w14:paraId="08192832" w14:textId="77777777" w:rsidR="001A3584" w:rsidRPr="001A3584" w:rsidRDefault="001A3584" w:rsidP="001A3584">
          <w:pPr>
            <w:numPr>
              <w:ilvl w:val="0"/>
              <w:numId w:val="23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document_verification_info</w:t>
          </w:r>
          <w:proofErr w:type="spellEnd"/>
        </w:p>
        <w:p w14:paraId="4827B179" w14:textId="77777777" w:rsidR="001A3584" w:rsidRPr="001A3584" w:rsidRDefault="001A3584" w:rsidP="001A3584">
          <w:pPr>
            <w:pStyle w:val="Ttulo2"/>
            <w:spacing w:after="120" w:line="240" w:lineRule="auto"/>
            <w:jc w:val="both"/>
            <w:divId w:val="1374962462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bookmarkStart w:id="76" w:name="_Toc224733914"/>
          <w:r w:rsidRPr="001A3584">
            <w:rPr>
              <w:rFonts w:ascii="Aptos" w:eastAsia="Times New Roman" w:hAnsi="Aptos"/>
              <w:b/>
              <w:color w:val="325483"/>
              <w:sz w:val="26"/>
            </w:rPr>
            <w:t>7. API real del área</w:t>
          </w:r>
          <w:bookmarkEnd w:id="76"/>
        </w:p>
        <w:p w14:paraId="35D04859" w14:textId="77777777" w:rsidR="001A3584" w:rsidRPr="001A3584" w:rsidRDefault="001A3584" w:rsidP="001A3584">
          <w:pPr>
            <w:numPr>
              <w:ilvl w:val="0"/>
              <w:numId w:val="24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: /api/v1/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/*</w:t>
          </w:r>
        </w:p>
        <w:p w14:paraId="12744C8F" w14:textId="77777777" w:rsidR="001A3584" w:rsidRPr="001A3584" w:rsidRDefault="001A3584" w:rsidP="001A3584">
          <w:pPr>
            <w:numPr>
              <w:ilvl w:val="0"/>
              <w:numId w:val="24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security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: /api/v1/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security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/*</w:t>
          </w:r>
        </w:p>
        <w:p w14:paraId="12A9D5B4" w14:textId="77777777" w:rsidR="001A3584" w:rsidRPr="001A3584" w:rsidRDefault="001A3584" w:rsidP="001A3584">
          <w:pPr>
            <w:numPr>
              <w:ilvl w:val="0"/>
              <w:numId w:val="24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auditoria: /api/v1/auditoria/*</w:t>
          </w:r>
        </w:p>
        <w:p w14:paraId="1878265F" w14:textId="77777777" w:rsidR="001A3584" w:rsidRPr="001A3584" w:rsidRDefault="001A3584" w:rsidP="001A3584">
          <w:pPr>
            <w:numPr>
              <w:ilvl w:val="0"/>
              <w:numId w:val="24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audit-prep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: /api/v1/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audit-prep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/*</w:t>
          </w:r>
        </w:p>
        <w:p w14:paraId="5464C508" w14:textId="77777777" w:rsidR="001A3584" w:rsidRPr="001A3584" w:rsidRDefault="001A3584" w:rsidP="001A3584">
          <w:pPr>
            <w:numPr>
              <w:ilvl w:val="0"/>
              <w:numId w:val="24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approvals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: /api/v1/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approvals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/*</w:t>
          </w:r>
        </w:p>
        <w:p w14:paraId="38E7986D" w14:textId="77777777" w:rsidR="001A3584" w:rsidRPr="001A3584" w:rsidRDefault="001A3584" w:rsidP="001A3584">
          <w:pPr>
            <w:numPr>
              <w:ilvl w:val="0"/>
              <w:numId w:val="24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management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: /api/v1/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management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/*</w:t>
          </w:r>
        </w:p>
        <w:p w14:paraId="27CF633E" w14:textId="77777777" w:rsidR="001A3584" w:rsidRPr="001A3584" w:rsidRDefault="001A3584" w:rsidP="001A3584">
          <w:pPr>
            <w:numPr>
              <w:ilvl w:val="0"/>
              <w:numId w:val="24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documents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: /api/v1/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documents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/*</w:t>
          </w:r>
        </w:p>
        <w:p w14:paraId="5A1F0C9A" w14:textId="77777777" w:rsidR="001A3584" w:rsidRPr="001A3584" w:rsidRDefault="001A3584" w:rsidP="001A3584">
          <w:pPr>
            <w:numPr>
              <w:ilvl w:val="0"/>
              <w:numId w:val="24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files: /api/v1/files/*</w:t>
          </w:r>
        </w:p>
        <w:p w14:paraId="743349EE" w14:textId="77777777" w:rsidR="001A3584" w:rsidRPr="001A3584" w:rsidRDefault="001A3584" w:rsidP="001A3584">
          <w:pPr>
            <w:numPr>
              <w:ilvl w:val="0"/>
              <w:numId w:val="24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notifications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: /api/v1/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notifications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/*</w:t>
          </w:r>
        </w:p>
        <w:p w14:paraId="6EA8356E" w14:textId="77777777" w:rsidR="001A3584" w:rsidRPr="00AB720C" w:rsidRDefault="001A3584" w:rsidP="001A3584">
          <w:pPr>
            <w:numPr>
              <w:ilvl w:val="0"/>
              <w:numId w:val="24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</w:pPr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dashboard: /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api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/v1/dashboard/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comercial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/summary</w:t>
          </w:r>
        </w:p>
        <w:p w14:paraId="4616B479" w14:textId="77777777" w:rsidR="001A3584" w:rsidRPr="001A3584" w:rsidRDefault="001A3584" w:rsidP="001A3584">
          <w:pPr>
            <w:numPr>
              <w:ilvl w:val="0"/>
              <w:numId w:val="24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gmail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: /api/v1/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gmail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/*</w:t>
          </w:r>
        </w:p>
        <w:p w14:paraId="70165501" w14:textId="77777777" w:rsidR="001A3584" w:rsidRPr="00AB720C" w:rsidRDefault="001A3584" w:rsidP="001A3584">
          <w:pPr>
            <w:numPr>
              <w:ilvl w:val="0"/>
              <w:numId w:val="24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</w:pPr>
          <w:proofErr w:type="gram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signature:</w:t>
          </w:r>
          <w:proofErr w:type="gram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 xml:space="preserve"> /api/ y /api/v1/signature/</w:t>
          </w:r>
        </w:p>
        <w:p w14:paraId="23C7F968" w14:textId="77777777" w:rsidR="001A3584" w:rsidRPr="001A3584" w:rsidRDefault="001A3584" w:rsidP="001A3584">
          <w:pPr>
            <w:pStyle w:val="Ttulo2"/>
            <w:spacing w:after="120" w:line="240" w:lineRule="auto"/>
            <w:jc w:val="both"/>
            <w:divId w:val="1374962462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bookmarkStart w:id="77" w:name="_Toc224733915"/>
          <w:r w:rsidRPr="001A3584">
            <w:rPr>
              <w:rFonts w:ascii="Aptos" w:eastAsia="Times New Roman" w:hAnsi="Aptos"/>
              <w:b/>
              <w:color w:val="325483"/>
              <w:sz w:val="26"/>
            </w:rPr>
            <w:t xml:space="preserve">8. </w:t>
          </w:r>
          <w:proofErr w:type="spellStart"/>
          <w:r w:rsidRPr="001A3584">
            <w:rPr>
              <w:rFonts w:ascii="Aptos" w:eastAsia="Times New Roman" w:hAnsi="Aptos"/>
              <w:b/>
              <w:color w:val="325483"/>
              <w:sz w:val="26"/>
            </w:rPr>
            <w:t>Frontend</w:t>
          </w:r>
          <w:proofErr w:type="spellEnd"/>
          <w:r w:rsidRPr="001A3584">
            <w:rPr>
              <w:rFonts w:ascii="Aptos" w:eastAsia="Times New Roman" w:hAnsi="Aptos"/>
              <w:b/>
              <w:color w:val="325483"/>
              <w:sz w:val="26"/>
            </w:rPr>
            <w:t xml:space="preserve"> consumidor relevante</w:t>
          </w:r>
          <w:bookmarkEnd w:id="77"/>
        </w:p>
        <w:p w14:paraId="49B7CFF1" w14:textId="77777777" w:rsidR="001A3584" w:rsidRPr="001A3584" w:rsidRDefault="001A3584" w:rsidP="001A3584">
          <w:pPr>
            <w:numPr>
              <w:ilvl w:val="0"/>
              <w:numId w:val="25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spi_front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src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/modules/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shared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pages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LoginCallback.jsx</w:t>
          </w:r>
          <w:proofErr w:type="spellEnd"/>
        </w:p>
        <w:p w14:paraId="2BB11D21" w14:textId="77777777" w:rsidR="001A3584" w:rsidRPr="001A3584" w:rsidRDefault="001A3584" w:rsidP="001A3584">
          <w:pPr>
            <w:numPr>
              <w:ilvl w:val="0"/>
              <w:numId w:val="25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spi_front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src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/modules/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audit-prep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AuditPrepPage.jsx</w:t>
          </w:r>
          <w:proofErr w:type="spellEnd"/>
        </w:p>
        <w:p w14:paraId="44B746E4" w14:textId="77777777" w:rsidR="001A3584" w:rsidRPr="001A3584" w:rsidRDefault="001A3584" w:rsidP="001A3584">
          <w:pPr>
            <w:numPr>
              <w:ilvl w:val="0"/>
              <w:numId w:val="25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spi_front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src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/modules/auditoria/*</w:t>
          </w:r>
        </w:p>
        <w:p w14:paraId="462772BE" w14:textId="77777777" w:rsidR="001A3584" w:rsidRPr="00AB720C" w:rsidRDefault="001A3584" w:rsidP="001A3584">
          <w:pPr>
            <w:numPr>
              <w:ilvl w:val="0"/>
              <w:numId w:val="25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</w:pP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spi_front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/src/modules/signature/pages/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SignatureDashboard.jsx</w:t>
          </w:r>
          <w:proofErr w:type="spellEnd"/>
        </w:p>
        <w:p w14:paraId="7269BBA9" w14:textId="77777777" w:rsidR="001A3584" w:rsidRPr="00AB720C" w:rsidRDefault="001A3584" w:rsidP="001A3584">
          <w:pPr>
            <w:numPr>
              <w:ilvl w:val="0"/>
              <w:numId w:val="25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</w:pP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spi_front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/src/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core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/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ui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/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NotificationContext.jsx</w:t>
          </w:r>
          <w:proofErr w:type="spellEnd"/>
        </w:p>
        <w:p w14:paraId="5D513E06" w14:textId="77777777" w:rsidR="001A3584" w:rsidRPr="00AB720C" w:rsidRDefault="001A3584" w:rsidP="001A3584">
          <w:pPr>
            <w:numPr>
              <w:ilvl w:val="0"/>
              <w:numId w:val="25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</w:pP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spi_front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/src/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core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/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ui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/components/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NotificationBell.jsx</w:t>
          </w:r>
          <w:proofErr w:type="spellEnd"/>
        </w:p>
        <w:p w14:paraId="10C5614C" w14:textId="77777777" w:rsidR="001A3584" w:rsidRPr="00AB720C" w:rsidRDefault="001A3584" w:rsidP="001A3584">
          <w:pPr>
            <w:numPr>
              <w:ilvl w:val="0"/>
              <w:numId w:val="25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</w:pP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spi_front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/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src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/core/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ui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/widgets/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GmailAuthWidget.jsx</w:t>
          </w:r>
          <w:proofErr w:type="spellEnd"/>
        </w:p>
        <w:p w14:paraId="7F325069" w14:textId="77777777" w:rsidR="001A3584" w:rsidRPr="00AB720C" w:rsidRDefault="001A3584" w:rsidP="001A3584">
          <w:pPr>
            <w:numPr>
              <w:ilvl w:val="0"/>
              <w:numId w:val="25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</w:pP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spi_front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/src/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core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/api/documentsApi.js</w:t>
          </w:r>
        </w:p>
        <w:p w14:paraId="4843C800" w14:textId="77777777" w:rsidR="001A3584" w:rsidRPr="001A3584" w:rsidRDefault="001A3584" w:rsidP="001A3584">
          <w:pPr>
            <w:numPr>
              <w:ilvl w:val="0"/>
              <w:numId w:val="25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spi_front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src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core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/api/filesApi.js</w:t>
          </w:r>
        </w:p>
        <w:p w14:paraId="6B5C8B94" w14:textId="77777777" w:rsidR="001A3584" w:rsidRPr="00AB720C" w:rsidRDefault="001A3584" w:rsidP="001A3584">
          <w:pPr>
            <w:numPr>
              <w:ilvl w:val="0"/>
              <w:numId w:val="25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</w:pP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spi_front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/src/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core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/api/notificationsApi.js</w:t>
          </w:r>
        </w:p>
        <w:p w14:paraId="586395F7" w14:textId="77777777" w:rsidR="001A3584" w:rsidRPr="001A3584" w:rsidRDefault="001A3584" w:rsidP="001A3584">
          <w:pPr>
            <w:numPr>
              <w:ilvl w:val="0"/>
              <w:numId w:val="25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spi_front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src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core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/api/dashboardApi.js</w:t>
          </w:r>
        </w:p>
        <w:p w14:paraId="7F7CFF77" w14:textId="77777777" w:rsidR="001A3584" w:rsidRPr="001A3584" w:rsidRDefault="001A3584" w:rsidP="001A3584">
          <w:pPr>
            <w:pStyle w:val="Ttulo2"/>
            <w:spacing w:after="120" w:line="240" w:lineRule="auto"/>
            <w:jc w:val="both"/>
            <w:divId w:val="1374962462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bookmarkStart w:id="78" w:name="_Toc224733916"/>
          <w:r w:rsidRPr="001A3584">
            <w:rPr>
              <w:rFonts w:ascii="Aptos" w:eastAsia="Times New Roman" w:hAnsi="Aptos"/>
              <w:b/>
              <w:color w:val="325483"/>
              <w:sz w:val="26"/>
            </w:rPr>
            <w:t xml:space="preserve">9. </w:t>
          </w:r>
          <w:proofErr w:type="spellStart"/>
          <w:r w:rsidRPr="001A3584">
            <w:rPr>
              <w:rFonts w:ascii="Aptos" w:eastAsia="Times New Roman" w:hAnsi="Aptos"/>
              <w:b/>
              <w:color w:val="325483"/>
              <w:sz w:val="26"/>
            </w:rPr>
            <w:t>Conclusion</w:t>
          </w:r>
          <w:bookmarkEnd w:id="78"/>
          <w:proofErr w:type="spellEnd"/>
        </w:p>
        <w:p w14:paraId="79617728" w14:textId="77777777" w:rsidR="001A3584" w:rsidRPr="001A3584" w:rsidRDefault="001A3584" w:rsidP="001A3584">
          <w:pPr>
            <w:pStyle w:val="NormalWeb"/>
            <w:spacing w:after="80"/>
            <w:divId w:val="1374962462"/>
            <w:rPr>
              <w:rFonts w:ascii="Aptos" w:hAnsi="Aptos"/>
              <w:color w:val="1F2937"/>
            </w:rPr>
          </w:pPr>
          <w:r w:rsidRPr="001A3584">
            <w:rPr>
              <w:rFonts w:ascii="Aptos" w:hAnsi="Aptos"/>
              <w:color w:val="1F2937"/>
            </w:rPr>
            <w:t xml:space="preserve">El diseño técnico del Área 01 muestra un dominio transversal que articula autenticación, seguridad, auditoria, </w:t>
          </w:r>
          <w:proofErr w:type="spellStart"/>
          <w:r w:rsidRPr="001A3584">
            <w:rPr>
              <w:rFonts w:ascii="Aptos" w:hAnsi="Aptos"/>
              <w:color w:val="1F2937"/>
            </w:rPr>
            <w:t>preparacion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 documental, documentos formales, adjuntos, notificaciones, </w:t>
          </w:r>
          <w:proofErr w:type="spellStart"/>
          <w:r w:rsidRPr="001A3584">
            <w:rPr>
              <w:rFonts w:ascii="Aptos" w:hAnsi="Aptos"/>
              <w:color w:val="1F2937"/>
            </w:rPr>
            <w:t>dashboard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 y correo autenticado con una base técnica verificable en </w:t>
          </w:r>
          <w:proofErr w:type="spellStart"/>
          <w:r w:rsidRPr="001A3584">
            <w:rPr>
              <w:rFonts w:ascii="Aptos" w:hAnsi="Aptos"/>
              <w:color w:val="1F2937"/>
            </w:rPr>
            <w:t>runtime</w:t>
          </w:r>
          <w:proofErr w:type="spellEnd"/>
          <w:r w:rsidRPr="001A3584">
            <w:rPr>
              <w:rFonts w:ascii="Aptos" w:hAnsi="Aptos"/>
              <w:color w:val="1F2937"/>
            </w:rPr>
            <w:t>.</w:t>
          </w:r>
        </w:p>
        <w:p w14:paraId="2B252E59" w14:textId="77777777" w:rsidR="001A3584" w:rsidRPr="001A3584" w:rsidRDefault="001A3584" w:rsidP="001A3584">
          <w:pPr>
            <w:pStyle w:val="Ttulo1"/>
            <w:shd w:val="clear" w:color="auto" w:fill="E6E6E6"/>
            <w:spacing w:before="200" w:after="200" w:line="240" w:lineRule="auto"/>
            <w:jc w:val="both"/>
            <w:divId w:val="1374962462"/>
            <w:rPr>
              <w:rFonts w:ascii="Aptos" w:eastAsia="Times New Roman" w:hAnsi="Aptos"/>
              <w:b/>
              <w:color w:val="325483"/>
              <w:sz w:val="32"/>
            </w:rPr>
          </w:pPr>
          <w:bookmarkStart w:id="79" w:name="_Toc224733917"/>
          <w:r w:rsidRPr="001A3584">
            <w:rPr>
              <w:rFonts w:ascii="Aptos" w:eastAsia="Times New Roman" w:hAnsi="Aptos"/>
              <w:b/>
              <w:color w:val="325483"/>
              <w:sz w:val="32"/>
            </w:rPr>
            <w:t>DICCIONARIO DE DATOS</w:t>
          </w:r>
          <w:bookmarkEnd w:id="79"/>
        </w:p>
        <w:p w14:paraId="4C6FC6B3" w14:textId="77777777" w:rsidR="001A3584" w:rsidRPr="001A3584" w:rsidRDefault="001A3584" w:rsidP="001A3584">
          <w:pPr>
            <w:pStyle w:val="NormalWeb"/>
            <w:spacing w:after="80"/>
            <w:divId w:val="1374962462"/>
            <w:rPr>
              <w:rFonts w:ascii="Aptos" w:hAnsi="Aptos"/>
              <w:color w:val="1F2937"/>
            </w:rPr>
          </w:pPr>
          <w:r w:rsidRPr="001A3584">
            <w:rPr>
              <w:rFonts w:ascii="Aptos" w:hAnsi="Aptos"/>
              <w:color w:val="1F2937"/>
            </w:rPr>
            <w:t xml:space="preserve">Esta sección documenta las entidades de datos, campos, relaciones e </w:t>
          </w:r>
          <w:proofErr w:type="spellStart"/>
          <w:r w:rsidRPr="001A3584">
            <w:rPr>
              <w:rFonts w:ascii="Aptos" w:hAnsi="Aptos"/>
              <w:color w:val="1F2937"/>
            </w:rPr>
            <w:t>indices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 que soportan el funcionamiento real del área, tomando como fuente la estructura vigente de base de datos y su correspondencia con el código en operación.</w:t>
          </w:r>
        </w:p>
        <w:p w14:paraId="7726ADF8" w14:textId="77777777" w:rsidR="001A3584" w:rsidRPr="001A3584" w:rsidRDefault="001A3584" w:rsidP="001A3584">
          <w:pPr>
            <w:pStyle w:val="Ttulo2"/>
            <w:spacing w:after="120" w:line="240" w:lineRule="auto"/>
            <w:jc w:val="both"/>
            <w:divId w:val="1374962462"/>
            <w:rPr>
              <w:rFonts w:ascii="Aptos" w:eastAsia="Times New Roman" w:hAnsi="Aptos"/>
              <w:b/>
              <w:color w:val="325483"/>
              <w:sz w:val="26"/>
            </w:rPr>
          </w:pPr>
          <w:bookmarkStart w:id="80" w:name="_Toc224733918"/>
          <w:r w:rsidRPr="001A3584">
            <w:rPr>
              <w:rFonts w:ascii="Aptos" w:eastAsia="Times New Roman" w:hAnsi="Aptos"/>
              <w:b/>
              <w:color w:val="325483"/>
              <w:sz w:val="26"/>
            </w:rPr>
            <w:lastRenderedPageBreak/>
            <w:t>Área 01: Gobierno, Seguridad, Cumplimiento y Gestión Documental</w:t>
          </w:r>
          <w:bookmarkEnd w:id="80"/>
        </w:p>
        <w:p w14:paraId="21ED0758" w14:textId="77777777" w:rsidR="001A3584" w:rsidRPr="001A3584" w:rsidRDefault="001A3584" w:rsidP="001A3584">
          <w:pPr>
            <w:pStyle w:val="Ttulo2"/>
            <w:spacing w:after="120" w:line="240" w:lineRule="auto"/>
            <w:jc w:val="both"/>
            <w:divId w:val="1374962462"/>
            <w:rPr>
              <w:rFonts w:ascii="Aptos" w:eastAsia="Times New Roman" w:hAnsi="Aptos"/>
              <w:b/>
              <w:color w:val="325483"/>
              <w:sz w:val="26"/>
            </w:rPr>
          </w:pPr>
          <w:bookmarkStart w:id="81" w:name="_Toc224733919"/>
          <w:r w:rsidRPr="001A3584">
            <w:rPr>
              <w:rFonts w:ascii="Aptos" w:eastAsia="Times New Roman" w:hAnsi="Aptos"/>
              <w:b/>
              <w:color w:val="325483"/>
              <w:sz w:val="26"/>
            </w:rPr>
            <w:t>1. Introducción</w:t>
          </w:r>
          <w:bookmarkEnd w:id="81"/>
        </w:p>
        <w:p w14:paraId="1D3F8560" w14:textId="77777777" w:rsidR="001A3584" w:rsidRPr="001A3584" w:rsidRDefault="001A3584" w:rsidP="001A3584">
          <w:pPr>
            <w:pStyle w:val="NormalWeb"/>
            <w:spacing w:after="80"/>
            <w:divId w:val="1374962462"/>
            <w:rPr>
              <w:rFonts w:ascii="Aptos" w:hAnsi="Aptos"/>
              <w:color w:val="1F2937"/>
            </w:rPr>
          </w:pPr>
          <w:r w:rsidRPr="001A3584">
            <w:rPr>
              <w:rFonts w:ascii="Aptos" w:hAnsi="Aptos"/>
              <w:color w:val="1F2937"/>
            </w:rPr>
            <w:t xml:space="preserve">El presente diccionario de datos documenta las estructuras persistentes que soportan el funcionamiento real del Área 01. Su </w:t>
          </w:r>
          <w:proofErr w:type="spellStart"/>
          <w:r w:rsidRPr="001A3584">
            <w:rPr>
              <w:rFonts w:ascii="Aptos" w:hAnsi="Aptos"/>
              <w:color w:val="1F2937"/>
            </w:rPr>
            <w:t>funcion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 es explicar no solo que tablas, vistas y campos existen, sino </w:t>
          </w:r>
          <w:proofErr w:type="spellStart"/>
          <w:r w:rsidRPr="001A3584">
            <w:rPr>
              <w:rFonts w:ascii="Aptos" w:hAnsi="Aptos"/>
              <w:color w:val="1F2937"/>
            </w:rPr>
            <w:t>tambien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 por que forman parte del dominio, como se relacionan con los módulos del área y cuando intervienen dentro de los flujos auditables, gerenciales o documentales del sistema.</w:t>
          </w:r>
        </w:p>
        <w:p w14:paraId="28EC7584" w14:textId="77777777" w:rsidR="001A3584" w:rsidRPr="001A3584" w:rsidRDefault="001A3584" w:rsidP="001A3584">
          <w:pPr>
            <w:pStyle w:val="Ttulo2"/>
            <w:spacing w:after="120" w:line="240" w:lineRule="auto"/>
            <w:jc w:val="both"/>
            <w:divId w:val="1374962462"/>
            <w:rPr>
              <w:rFonts w:ascii="Aptos" w:eastAsia="Times New Roman" w:hAnsi="Aptos"/>
              <w:b/>
              <w:color w:val="325483"/>
              <w:sz w:val="26"/>
            </w:rPr>
          </w:pPr>
          <w:bookmarkStart w:id="82" w:name="_Toc224733920"/>
          <w:r w:rsidRPr="001A3584">
            <w:rPr>
              <w:rFonts w:ascii="Aptos" w:eastAsia="Times New Roman" w:hAnsi="Aptos"/>
              <w:b/>
              <w:color w:val="325483"/>
              <w:sz w:val="26"/>
            </w:rPr>
            <w:t>2. Objetivo</w:t>
          </w:r>
          <w:bookmarkEnd w:id="82"/>
        </w:p>
        <w:p w14:paraId="126500ED" w14:textId="77777777" w:rsidR="001A3584" w:rsidRPr="001A3584" w:rsidRDefault="001A3584" w:rsidP="001A3584">
          <w:pPr>
            <w:pStyle w:val="NormalWeb"/>
            <w:spacing w:after="80"/>
            <w:divId w:val="1374962462"/>
            <w:rPr>
              <w:rFonts w:ascii="Aptos" w:hAnsi="Aptos"/>
              <w:color w:val="1F2937"/>
            </w:rPr>
          </w:pPr>
          <w:r w:rsidRPr="001A3584">
            <w:rPr>
              <w:rFonts w:ascii="Aptos" w:hAnsi="Aptos"/>
              <w:color w:val="1F2937"/>
            </w:rPr>
            <w:t xml:space="preserve">Documentar las estructuras de datos reales consumidas por los módulos </w:t>
          </w:r>
          <w:proofErr w:type="spellStart"/>
          <w:r w:rsidRPr="001A3584">
            <w:rPr>
              <w:rFonts w:ascii="Aptos" w:hAnsi="Aptos"/>
              <w:color w:val="1F2937"/>
            </w:rPr>
            <w:t>auth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, </w:t>
          </w:r>
          <w:proofErr w:type="spellStart"/>
          <w:r w:rsidRPr="001A3584">
            <w:rPr>
              <w:rFonts w:ascii="Aptos" w:hAnsi="Aptos"/>
              <w:color w:val="1F2937"/>
            </w:rPr>
            <w:t>security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, auditoria, </w:t>
          </w:r>
          <w:proofErr w:type="spellStart"/>
          <w:r w:rsidRPr="001A3584">
            <w:rPr>
              <w:rFonts w:ascii="Aptos" w:hAnsi="Aptos"/>
              <w:color w:val="1F2937"/>
            </w:rPr>
            <w:t>audit-prep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, </w:t>
          </w:r>
          <w:proofErr w:type="spellStart"/>
          <w:r w:rsidRPr="001A3584">
            <w:rPr>
              <w:rFonts w:ascii="Aptos" w:hAnsi="Aptos"/>
              <w:color w:val="1F2937"/>
            </w:rPr>
            <w:t>approvals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, </w:t>
          </w:r>
          <w:proofErr w:type="spellStart"/>
          <w:r w:rsidRPr="001A3584">
            <w:rPr>
              <w:rFonts w:ascii="Aptos" w:hAnsi="Aptos"/>
              <w:color w:val="1F2937"/>
            </w:rPr>
            <w:t>management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, </w:t>
          </w:r>
          <w:proofErr w:type="spellStart"/>
          <w:r w:rsidRPr="001A3584">
            <w:rPr>
              <w:rFonts w:ascii="Aptos" w:hAnsi="Aptos"/>
              <w:color w:val="1F2937"/>
            </w:rPr>
            <w:t>signature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, </w:t>
          </w:r>
          <w:proofErr w:type="spellStart"/>
          <w:r w:rsidRPr="001A3584">
            <w:rPr>
              <w:rFonts w:ascii="Aptos" w:hAnsi="Aptos"/>
              <w:color w:val="1F2937"/>
            </w:rPr>
            <w:t>documents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, files, </w:t>
          </w:r>
          <w:proofErr w:type="spellStart"/>
          <w:r w:rsidRPr="001A3584">
            <w:rPr>
              <w:rFonts w:ascii="Aptos" w:hAnsi="Aptos"/>
              <w:color w:val="1F2937"/>
            </w:rPr>
            <w:t>notifications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, </w:t>
          </w:r>
          <w:proofErr w:type="spellStart"/>
          <w:r w:rsidRPr="001A3584">
            <w:rPr>
              <w:rFonts w:ascii="Aptos" w:hAnsi="Aptos"/>
              <w:color w:val="1F2937"/>
            </w:rPr>
            <w:t>dashboard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 y </w:t>
          </w:r>
          <w:proofErr w:type="spellStart"/>
          <w:r w:rsidRPr="001A3584">
            <w:rPr>
              <w:rFonts w:ascii="Aptos" w:hAnsi="Aptos"/>
              <w:color w:val="1F2937"/>
            </w:rPr>
            <w:t>gmail</w:t>
          </w:r>
          <w:proofErr w:type="spellEnd"/>
          <w:r w:rsidRPr="001A3584">
            <w:rPr>
              <w:rFonts w:ascii="Aptos" w:hAnsi="Aptos"/>
              <w:color w:val="1F2937"/>
            </w:rPr>
            <w:t>, tomando como fuente la base vigente en Neon y justificando su uso dentro del dominio de Gobierno, Seguridad, Cumplimiento y Gestión Documental.</w:t>
          </w:r>
        </w:p>
        <w:p w14:paraId="47E151E0" w14:textId="77777777" w:rsidR="001A3584" w:rsidRPr="001A3584" w:rsidRDefault="001A3584" w:rsidP="001A3584">
          <w:pPr>
            <w:pStyle w:val="Ttulo2"/>
            <w:spacing w:after="120" w:line="240" w:lineRule="auto"/>
            <w:jc w:val="both"/>
            <w:divId w:val="1374962462"/>
            <w:rPr>
              <w:rFonts w:ascii="Aptos" w:eastAsia="Times New Roman" w:hAnsi="Aptos"/>
              <w:b/>
              <w:color w:val="325483"/>
              <w:sz w:val="26"/>
            </w:rPr>
          </w:pPr>
          <w:bookmarkStart w:id="83" w:name="_Toc224733921"/>
          <w:r w:rsidRPr="001A3584">
            <w:rPr>
              <w:rFonts w:ascii="Aptos" w:eastAsia="Times New Roman" w:hAnsi="Aptos"/>
              <w:b/>
              <w:color w:val="325483"/>
              <w:sz w:val="26"/>
            </w:rPr>
            <w:t>3. Fuente de verdad</w:t>
          </w:r>
          <w:bookmarkEnd w:id="83"/>
        </w:p>
        <w:p w14:paraId="2A0EC6AF" w14:textId="77777777" w:rsidR="001A3584" w:rsidRPr="001A3584" w:rsidRDefault="001A3584" w:rsidP="001A3584">
          <w:pPr>
            <w:numPr>
              <w:ilvl w:val="0"/>
              <w:numId w:val="26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Motor consultado: PostgreSQL en Neon.</w:t>
          </w:r>
        </w:p>
        <w:p w14:paraId="13E8E5EB" w14:textId="77777777" w:rsidR="001A3584" w:rsidRPr="001A3584" w:rsidRDefault="001A3584" w:rsidP="001A3584">
          <w:pPr>
            <w:numPr>
              <w:ilvl w:val="0"/>
              <w:numId w:val="26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Base consultada: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FamSPI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68C920A4" w14:textId="77777777" w:rsidR="001A3584" w:rsidRPr="001A3584" w:rsidRDefault="001A3584" w:rsidP="001A3584">
          <w:pPr>
            <w:numPr>
              <w:ilvl w:val="0"/>
              <w:numId w:val="26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Extraccion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realizada desde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catalogos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reales (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information_schema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pg_catalog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).</w:t>
          </w:r>
        </w:p>
        <w:p w14:paraId="06F61D3B" w14:textId="77777777" w:rsidR="001A3584" w:rsidRPr="001A3584" w:rsidRDefault="001A3584" w:rsidP="001A3584">
          <w:pPr>
            <w:numPr>
              <w:ilvl w:val="0"/>
              <w:numId w:val="26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Regla aplicada: cuando el código usa objetos distintos a los existentes en Neon, se registra como discrepancia técnica.</w:t>
          </w:r>
        </w:p>
        <w:p w14:paraId="2ACC1842" w14:textId="77777777" w:rsidR="001A3584" w:rsidRPr="001A3584" w:rsidRDefault="001A3584" w:rsidP="001A3584">
          <w:pPr>
            <w:pStyle w:val="Ttulo2"/>
            <w:spacing w:after="120" w:line="240" w:lineRule="auto"/>
            <w:jc w:val="both"/>
            <w:divId w:val="1374962462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bookmarkStart w:id="84" w:name="_Toc224733922"/>
          <w:r w:rsidRPr="001A3584">
            <w:rPr>
              <w:rFonts w:ascii="Aptos" w:eastAsia="Times New Roman" w:hAnsi="Aptos"/>
              <w:b/>
              <w:color w:val="325483"/>
              <w:sz w:val="26"/>
            </w:rPr>
            <w:t xml:space="preserve">4. Criterio de </w:t>
          </w:r>
          <w:proofErr w:type="spellStart"/>
          <w:r w:rsidRPr="001A3584">
            <w:rPr>
              <w:rFonts w:ascii="Aptos" w:eastAsia="Times New Roman" w:hAnsi="Aptos"/>
              <w:b/>
              <w:color w:val="325483"/>
              <w:sz w:val="26"/>
            </w:rPr>
            <w:t>inclusion</w:t>
          </w:r>
          <w:bookmarkEnd w:id="84"/>
          <w:proofErr w:type="spellEnd"/>
        </w:p>
        <w:p w14:paraId="72CB5BD0" w14:textId="77777777" w:rsidR="001A3584" w:rsidRPr="001A3584" w:rsidRDefault="001A3584" w:rsidP="001A3584">
          <w:pPr>
            <w:pStyle w:val="NormalWeb"/>
            <w:spacing w:after="80"/>
            <w:divId w:val="1374962462"/>
            <w:rPr>
              <w:rFonts w:ascii="Aptos" w:hAnsi="Aptos"/>
              <w:color w:val="1F2937"/>
            </w:rPr>
          </w:pPr>
          <w:r w:rsidRPr="001A3584">
            <w:rPr>
              <w:rFonts w:ascii="Aptos" w:hAnsi="Aptos"/>
              <w:color w:val="1F2937"/>
            </w:rPr>
            <w:t>Las entidades incluidas en este diccionario fueron seleccionadas porque participan de manera directa en alguno de los siguientes escenarios:</w:t>
          </w:r>
        </w:p>
        <w:p w14:paraId="7E8E3178" w14:textId="77777777" w:rsidR="001A3584" w:rsidRPr="001A3584" w:rsidRDefault="001A3584" w:rsidP="001A3584">
          <w:pPr>
            <w:numPr>
              <w:ilvl w:val="0"/>
              <w:numId w:val="27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autenticación y manejo de sesión</w:t>
          </w:r>
        </w:p>
        <w:p w14:paraId="300CD2FD" w14:textId="77777777" w:rsidR="001A3584" w:rsidRPr="001A3584" w:rsidRDefault="001A3584" w:rsidP="001A3584">
          <w:pPr>
            <w:numPr>
              <w:ilvl w:val="0"/>
              <w:numId w:val="27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trazabilidad y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bitacora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del sistema</w:t>
          </w:r>
        </w:p>
        <w:p w14:paraId="7706FA44" w14:textId="77777777" w:rsidR="001A3584" w:rsidRPr="001A3584" w:rsidRDefault="001A3584" w:rsidP="001A3584">
          <w:pPr>
            <w:numPr>
              <w:ilvl w:val="0"/>
              <w:numId w:val="27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revision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 seguridad</w:t>
          </w:r>
        </w:p>
        <w:p w14:paraId="61BBF20B" w14:textId="77777777" w:rsidR="001A3584" w:rsidRPr="001A3584" w:rsidRDefault="001A3584" w:rsidP="001A3584">
          <w:pPr>
            <w:numPr>
              <w:ilvl w:val="0"/>
              <w:numId w:val="27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preparacion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documental de auditoria</w:t>
          </w:r>
        </w:p>
        <w:p w14:paraId="02418D35" w14:textId="77777777" w:rsidR="001A3584" w:rsidRPr="001A3584" w:rsidRDefault="001A3584" w:rsidP="001A3584">
          <w:pPr>
            <w:numPr>
              <w:ilvl w:val="0"/>
              <w:numId w:val="27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decisiones de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aprobacion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del flujo soportado</w:t>
          </w:r>
        </w:p>
        <w:p w14:paraId="27D2CB60" w14:textId="77777777" w:rsidR="001A3584" w:rsidRPr="001A3584" w:rsidRDefault="001A3584" w:rsidP="001A3584">
          <w:pPr>
            <w:numPr>
              <w:ilvl w:val="0"/>
              <w:numId w:val="27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consulta gerencial de solicitudes y evidencia</w:t>
          </w:r>
        </w:p>
        <w:p w14:paraId="5CD0E04B" w14:textId="77777777" w:rsidR="001A3584" w:rsidRPr="001A3584" w:rsidRDefault="001A3584" w:rsidP="001A3584">
          <w:pPr>
            <w:numPr>
              <w:ilvl w:val="0"/>
              <w:numId w:val="27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generacion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documental desde plantilla</w:t>
          </w:r>
        </w:p>
        <w:p w14:paraId="5439737D" w14:textId="77777777" w:rsidR="001A3584" w:rsidRPr="001A3584" w:rsidRDefault="001A3584" w:rsidP="001A3584">
          <w:pPr>
            <w:numPr>
              <w:ilvl w:val="0"/>
              <w:numId w:val="27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custodia de adjuntos por solicitud</w:t>
          </w:r>
        </w:p>
        <w:p w14:paraId="3B105EDF" w14:textId="77777777" w:rsidR="001A3584" w:rsidRPr="001A3584" w:rsidRDefault="001A3584" w:rsidP="001A3584">
          <w:pPr>
            <w:numPr>
              <w:ilvl w:val="0"/>
              <w:numId w:val="27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notificaciones operativas por usuario</w:t>
          </w:r>
        </w:p>
        <w:p w14:paraId="7E147064" w14:textId="77777777" w:rsidR="001A3584" w:rsidRPr="001A3584" w:rsidRDefault="001A3584" w:rsidP="001A3584">
          <w:pPr>
            <w:numPr>
              <w:ilvl w:val="0"/>
              <w:numId w:val="27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autorización y uso de Gmail donde existe persistencia verificable</w:t>
          </w:r>
        </w:p>
        <w:p w14:paraId="7128B54B" w14:textId="77777777" w:rsidR="001A3584" w:rsidRPr="001A3584" w:rsidRDefault="001A3584" w:rsidP="001A3584">
          <w:pPr>
            <w:numPr>
              <w:ilvl w:val="0"/>
              <w:numId w:val="27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firma avanzada,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verificacion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y auditoria documental</w:t>
          </w:r>
        </w:p>
        <w:p w14:paraId="41BFFFF2" w14:textId="77777777" w:rsidR="001A3584" w:rsidRPr="001A3584" w:rsidRDefault="001A3584" w:rsidP="001A3584">
          <w:pPr>
            <w:pStyle w:val="Ttulo2"/>
            <w:spacing w:after="120" w:line="240" w:lineRule="auto"/>
            <w:jc w:val="both"/>
            <w:divId w:val="1374962462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bookmarkStart w:id="85" w:name="_Toc224733923"/>
          <w:r w:rsidRPr="001A3584">
            <w:rPr>
              <w:rFonts w:ascii="Aptos" w:eastAsia="Times New Roman" w:hAnsi="Aptos"/>
              <w:b/>
              <w:color w:val="325483"/>
              <w:sz w:val="26"/>
            </w:rPr>
            <w:t>5. Como leer este diccionario</w:t>
          </w:r>
          <w:bookmarkEnd w:id="85"/>
        </w:p>
        <w:p w14:paraId="7DCAD0EF" w14:textId="77777777" w:rsidR="001A3584" w:rsidRPr="001A3584" w:rsidRDefault="001A3584" w:rsidP="001A3584">
          <w:pPr>
            <w:pStyle w:val="NormalWeb"/>
            <w:spacing w:after="80"/>
            <w:divId w:val="1374962462"/>
            <w:rPr>
              <w:rFonts w:ascii="Aptos" w:hAnsi="Aptos"/>
              <w:color w:val="1F2937"/>
            </w:rPr>
          </w:pPr>
          <w:r w:rsidRPr="001A3584">
            <w:rPr>
              <w:rFonts w:ascii="Aptos" w:hAnsi="Aptos"/>
              <w:color w:val="1F2937"/>
            </w:rPr>
            <w:t>Cada entidad documentada incluye:</w:t>
          </w:r>
        </w:p>
        <w:p w14:paraId="68BE61D9" w14:textId="77777777" w:rsidR="001A3584" w:rsidRPr="001A3584" w:rsidRDefault="001A3584" w:rsidP="001A3584">
          <w:pPr>
            <w:numPr>
              <w:ilvl w:val="0"/>
              <w:numId w:val="28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tipo de objeto</w:t>
          </w:r>
        </w:p>
        <w:p w14:paraId="6ABCB9F1" w14:textId="77777777" w:rsidR="001A3584" w:rsidRPr="001A3584" w:rsidRDefault="001A3584" w:rsidP="001A3584">
          <w:pPr>
            <w:numPr>
              <w:ilvl w:val="0"/>
              <w:numId w:val="28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módulos consumidores</w:t>
          </w:r>
        </w:p>
        <w:p w14:paraId="653632E8" w14:textId="77777777" w:rsidR="001A3584" w:rsidRPr="001A3584" w:rsidRDefault="001A3584" w:rsidP="001A3584">
          <w:pPr>
            <w:numPr>
              <w:ilvl w:val="0"/>
              <w:numId w:val="28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justificacion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funcional o técnica de uso</w:t>
          </w:r>
        </w:p>
        <w:p w14:paraId="6B4BDEBF" w14:textId="77777777" w:rsidR="001A3584" w:rsidRPr="001A3584" w:rsidRDefault="001A3584" w:rsidP="001A3584">
          <w:pPr>
            <w:numPr>
              <w:ilvl w:val="0"/>
              <w:numId w:val="28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clave primaria y relaciones visibles</w:t>
          </w:r>
        </w:p>
        <w:p w14:paraId="58AD37E0" w14:textId="77777777" w:rsidR="001A3584" w:rsidRPr="001A3584" w:rsidRDefault="001A3584" w:rsidP="001A3584">
          <w:pPr>
            <w:numPr>
              <w:ilvl w:val="0"/>
              <w:numId w:val="28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definicion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 campos relevantes</w:t>
          </w:r>
        </w:p>
        <w:p w14:paraId="08457B33" w14:textId="77777777" w:rsidR="001A3584" w:rsidRPr="001A3584" w:rsidRDefault="001A3584" w:rsidP="001A3584">
          <w:pPr>
            <w:numPr>
              <w:ilvl w:val="0"/>
              <w:numId w:val="28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indices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visibles cuando aportan criterio de desempeño o trazabilidad</w:t>
          </w:r>
        </w:p>
        <w:p w14:paraId="6C93F970" w14:textId="77777777" w:rsidR="001A3584" w:rsidRPr="001A3584" w:rsidRDefault="001A3584" w:rsidP="001A3584">
          <w:pPr>
            <w:pStyle w:val="Ttulo2"/>
            <w:spacing w:after="120" w:line="240" w:lineRule="auto"/>
            <w:jc w:val="both"/>
            <w:divId w:val="1374962462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bookmarkStart w:id="86" w:name="_Toc224733924"/>
          <w:r w:rsidRPr="001A3584">
            <w:rPr>
              <w:rFonts w:ascii="Aptos" w:eastAsia="Times New Roman" w:hAnsi="Aptos"/>
              <w:b/>
              <w:color w:val="325483"/>
              <w:sz w:val="26"/>
            </w:rPr>
            <w:t>6. Tablas y vistas incluidas</w:t>
          </w:r>
          <w:bookmarkEnd w:id="86"/>
        </w:p>
        <w:p w14:paraId="03D53A72" w14:textId="77777777" w:rsidR="001A3584" w:rsidRPr="001A3584" w:rsidRDefault="001A3584" w:rsidP="001A3584">
          <w:pPr>
            <w:numPr>
              <w:ilvl w:val="0"/>
              <w:numId w:val="29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proofErr w:type="gram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auditoria.logs</w:t>
          </w:r>
          <w:proofErr w:type="spellEnd"/>
          <w:proofErr w:type="gram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(table)</w:t>
          </w:r>
        </w:p>
        <w:p w14:paraId="262FEB87" w14:textId="77777777" w:rsidR="001A3584" w:rsidRPr="001A3584" w:rsidRDefault="001A3584" w:rsidP="001A3584">
          <w:pPr>
            <w:numPr>
              <w:ilvl w:val="0"/>
              <w:numId w:val="29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proofErr w:type="gram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public.audit</w:t>
          </w:r>
          <w:proofErr w:type="gram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_access_grants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(table)</w:t>
          </w:r>
        </w:p>
        <w:p w14:paraId="176B51CB" w14:textId="77777777" w:rsidR="001A3584" w:rsidRPr="001A3584" w:rsidRDefault="001A3584" w:rsidP="001A3584">
          <w:pPr>
            <w:numPr>
              <w:ilvl w:val="0"/>
              <w:numId w:val="29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proofErr w:type="gram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lastRenderedPageBreak/>
            <w:t>public.audit</w:t>
          </w:r>
          <w:proofErr w:type="gram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_documents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(table)</w:t>
          </w:r>
        </w:p>
        <w:p w14:paraId="0B2D919F" w14:textId="77777777" w:rsidR="001A3584" w:rsidRPr="001A3584" w:rsidRDefault="001A3584" w:rsidP="001A3584">
          <w:pPr>
            <w:numPr>
              <w:ilvl w:val="0"/>
              <w:numId w:val="29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proofErr w:type="gram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public.audit</w:t>
          </w:r>
          <w:proofErr w:type="gram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_sections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(table)</w:t>
          </w:r>
        </w:p>
        <w:p w14:paraId="6E382F11" w14:textId="77777777" w:rsidR="001A3584" w:rsidRPr="001A3584" w:rsidRDefault="001A3584" w:rsidP="001A3584">
          <w:pPr>
            <w:numPr>
              <w:ilvl w:val="0"/>
              <w:numId w:val="29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proofErr w:type="gram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public.audit</w:t>
          </w:r>
          <w:proofErr w:type="gram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_settings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(table)</w:t>
          </w:r>
        </w:p>
        <w:p w14:paraId="7C7282C1" w14:textId="77777777" w:rsidR="001A3584" w:rsidRPr="001A3584" w:rsidRDefault="001A3584" w:rsidP="001A3584">
          <w:pPr>
            <w:numPr>
              <w:ilvl w:val="0"/>
              <w:numId w:val="29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proofErr w:type="gram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public.departments</w:t>
          </w:r>
          <w:proofErr w:type="spellEnd"/>
          <w:proofErr w:type="gram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(table)</w:t>
          </w:r>
        </w:p>
        <w:p w14:paraId="500F0F63" w14:textId="77777777" w:rsidR="001A3584" w:rsidRPr="001A3584" w:rsidRDefault="001A3584" w:rsidP="001A3584">
          <w:pPr>
            <w:numPr>
              <w:ilvl w:val="0"/>
              <w:numId w:val="29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proofErr w:type="gram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public.document</w:t>
          </w:r>
          <w:proofErr w:type="gram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_hashes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(table)</w:t>
          </w:r>
        </w:p>
        <w:p w14:paraId="6CCE2ABE" w14:textId="77777777" w:rsidR="001A3584" w:rsidRPr="00AB720C" w:rsidRDefault="001A3584" w:rsidP="001A3584">
          <w:pPr>
            <w:numPr>
              <w:ilvl w:val="0"/>
              <w:numId w:val="29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</w:pPr>
          <w:proofErr w:type="spellStart"/>
          <w:proofErr w:type="gram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public.document</w:t>
          </w:r>
          <w:proofErr w:type="gram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_qr_codes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 xml:space="preserve"> (table)</w:t>
          </w:r>
        </w:p>
        <w:p w14:paraId="3C4ABCCD" w14:textId="77777777" w:rsidR="001A3584" w:rsidRPr="001A3584" w:rsidRDefault="001A3584" w:rsidP="001A3584">
          <w:pPr>
            <w:numPr>
              <w:ilvl w:val="0"/>
              <w:numId w:val="29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proofErr w:type="gram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public.document</w:t>
          </w:r>
          <w:proofErr w:type="gram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_seals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(table)</w:t>
          </w:r>
        </w:p>
        <w:p w14:paraId="1A39CF07" w14:textId="77777777" w:rsidR="001A3584" w:rsidRPr="00AB720C" w:rsidRDefault="001A3584" w:rsidP="001A3584">
          <w:pPr>
            <w:numPr>
              <w:ilvl w:val="0"/>
              <w:numId w:val="29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</w:pPr>
          <w:proofErr w:type="spellStart"/>
          <w:proofErr w:type="gram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public.document</w:t>
          </w:r>
          <w:proofErr w:type="gram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_signature_logs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 xml:space="preserve"> (table)</w:t>
          </w:r>
        </w:p>
        <w:p w14:paraId="36C80F1E" w14:textId="77777777" w:rsidR="001A3584" w:rsidRPr="001A3584" w:rsidRDefault="001A3584" w:rsidP="001A3584">
          <w:pPr>
            <w:numPr>
              <w:ilvl w:val="0"/>
              <w:numId w:val="29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proofErr w:type="gram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public.document</w:t>
          </w:r>
          <w:proofErr w:type="gram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_signatures_advanced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(table)</w:t>
          </w:r>
        </w:p>
        <w:p w14:paraId="33F8C7FE" w14:textId="77777777" w:rsidR="001A3584" w:rsidRPr="001A3584" w:rsidRDefault="001A3584" w:rsidP="001A3584">
          <w:pPr>
            <w:numPr>
              <w:ilvl w:val="0"/>
              <w:numId w:val="29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proofErr w:type="gram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public.document</w:t>
          </w:r>
          <w:proofErr w:type="gram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_verification_info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view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6A1D29CC" w14:textId="77777777" w:rsidR="001A3584" w:rsidRPr="001A3584" w:rsidRDefault="001A3584" w:rsidP="001A3584">
          <w:pPr>
            <w:numPr>
              <w:ilvl w:val="0"/>
              <w:numId w:val="29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proofErr w:type="gram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public.documents</w:t>
          </w:r>
          <w:proofErr w:type="spellEnd"/>
          <w:proofErr w:type="gram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(table)</w:t>
          </w:r>
        </w:p>
        <w:p w14:paraId="7BD95EBB" w14:textId="77777777" w:rsidR="001A3584" w:rsidRPr="001A3584" w:rsidRDefault="001A3584" w:rsidP="001A3584">
          <w:pPr>
            <w:numPr>
              <w:ilvl w:val="0"/>
              <w:numId w:val="29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proofErr w:type="gram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public.notifications</w:t>
          </w:r>
          <w:proofErr w:type="spellEnd"/>
          <w:proofErr w:type="gram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(table)</w:t>
          </w:r>
        </w:p>
        <w:p w14:paraId="5D143427" w14:textId="77777777" w:rsidR="001A3584" w:rsidRPr="001A3584" w:rsidRDefault="001A3584" w:rsidP="001A3584">
          <w:pPr>
            <w:numPr>
              <w:ilvl w:val="0"/>
              <w:numId w:val="29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proofErr w:type="gram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public.request</w:t>
          </w:r>
          <w:proofErr w:type="gram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_approvals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(table)</w:t>
          </w:r>
        </w:p>
        <w:p w14:paraId="6B219EB2" w14:textId="77777777" w:rsidR="001A3584" w:rsidRPr="001A3584" w:rsidRDefault="001A3584" w:rsidP="001A3584">
          <w:pPr>
            <w:numPr>
              <w:ilvl w:val="0"/>
              <w:numId w:val="29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proofErr w:type="gram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public.request</w:t>
          </w:r>
          <w:proofErr w:type="gram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_attachments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(table)</w:t>
          </w:r>
        </w:p>
        <w:p w14:paraId="03D20D67" w14:textId="77777777" w:rsidR="001A3584" w:rsidRPr="001A3584" w:rsidRDefault="001A3584" w:rsidP="001A3584">
          <w:pPr>
            <w:numPr>
              <w:ilvl w:val="0"/>
              <w:numId w:val="29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proofErr w:type="gram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public.request</w:t>
          </w:r>
          <w:proofErr w:type="gram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_types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(table)</w:t>
          </w:r>
        </w:p>
        <w:p w14:paraId="2C58C9EA" w14:textId="77777777" w:rsidR="001A3584" w:rsidRPr="001A3584" w:rsidRDefault="001A3584" w:rsidP="001A3584">
          <w:pPr>
            <w:numPr>
              <w:ilvl w:val="0"/>
              <w:numId w:val="29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proofErr w:type="gram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public.request</w:t>
          </w:r>
          <w:proofErr w:type="gram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_versions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(table)</w:t>
          </w:r>
        </w:p>
        <w:p w14:paraId="6546D0E6" w14:textId="77777777" w:rsidR="001A3584" w:rsidRPr="001A3584" w:rsidRDefault="001A3584" w:rsidP="001A3584">
          <w:pPr>
            <w:numPr>
              <w:ilvl w:val="0"/>
              <w:numId w:val="29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proofErr w:type="gram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public.requests</w:t>
          </w:r>
          <w:proofErr w:type="spellEnd"/>
          <w:proofErr w:type="gram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(table)</w:t>
          </w:r>
        </w:p>
        <w:p w14:paraId="68C8FEEA" w14:textId="77777777" w:rsidR="001A3584" w:rsidRPr="001A3584" w:rsidRDefault="001A3584" w:rsidP="001A3584">
          <w:pPr>
            <w:numPr>
              <w:ilvl w:val="0"/>
              <w:numId w:val="29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public.user_attendance_records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(table)</w:t>
          </w:r>
        </w:p>
        <w:p w14:paraId="01E83E6A" w14:textId="77777777" w:rsidR="001A3584" w:rsidRPr="00AB720C" w:rsidRDefault="001A3584" w:rsidP="001A3584">
          <w:pPr>
            <w:numPr>
              <w:ilvl w:val="0"/>
              <w:numId w:val="29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</w:pPr>
          <w:proofErr w:type="spellStart"/>
          <w:proofErr w:type="gram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public</w:t>
          </w:r>
          <w:proofErr w:type="gram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.user_lopdp_consents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 xml:space="preserve"> (table)</w:t>
          </w:r>
        </w:p>
        <w:p w14:paraId="45AF0F19" w14:textId="77777777" w:rsidR="001A3584" w:rsidRPr="001A3584" w:rsidRDefault="001A3584" w:rsidP="001A3584">
          <w:pPr>
            <w:numPr>
              <w:ilvl w:val="0"/>
              <w:numId w:val="29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public.user_profile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(table)</w:t>
          </w:r>
        </w:p>
        <w:p w14:paraId="67E2FA77" w14:textId="77777777" w:rsidR="001A3584" w:rsidRPr="001A3584" w:rsidRDefault="001A3584" w:rsidP="001A3584">
          <w:pPr>
            <w:numPr>
              <w:ilvl w:val="0"/>
              <w:numId w:val="29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public.user_sessions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(table)</w:t>
          </w:r>
        </w:p>
        <w:p w14:paraId="09AF838C" w14:textId="77777777" w:rsidR="001A3584" w:rsidRPr="001A3584" w:rsidRDefault="001A3584" w:rsidP="001A3584">
          <w:pPr>
            <w:numPr>
              <w:ilvl w:val="0"/>
              <w:numId w:val="29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proofErr w:type="gram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public.users</w:t>
          </w:r>
          <w:proofErr w:type="spellEnd"/>
          <w:proofErr w:type="gram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(table)</w:t>
          </w:r>
        </w:p>
        <w:p w14:paraId="2D563CF2" w14:textId="77777777" w:rsidR="001A3584" w:rsidRPr="001A3584" w:rsidRDefault="001A3584" w:rsidP="001A3584">
          <w:pPr>
            <w:pStyle w:val="Ttulo2"/>
            <w:spacing w:after="120" w:line="240" w:lineRule="auto"/>
            <w:jc w:val="both"/>
            <w:divId w:val="1374962462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bookmarkStart w:id="87" w:name="_Toc224733925"/>
          <w:r w:rsidRPr="001A3584">
            <w:rPr>
              <w:rFonts w:ascii="Aptos" w:eastAsia="Times New Roman" w:hAnsi="Aptos"/>
              <w:b/>
              <w:color w:val="325483"/>
              <w:sz w:val="26"/>
            </w:rPr>
            <w:t>7. Cuando intervienen estas entidades</w:t>
          </w:r>
          <w:bookmarkEnd w:id="87"/>
        </w:p>
        <w:p w14:paraId="606CD466" w14:textId="77777777" w:rsidR="001A3584" w:rsidRPr="001A3584" w:rsidRDefault="001A3584" w:rsidP="001A3584">
          <w:pPr>
            <w:numPr>
              <w:ilvl w:val="0"/>
              <w:numId w:val="30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users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departments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user_sessions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user_profile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y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user_lopdp_consents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intervienen durante autenticaciÃ³n, perfil, sesiones y aceptaciÃ³n interna.</w:t>
          </w:r>
        </w:p>
        <w:p w14:paraId="4A1D27A5" w14:textId="77777777" w:rsidR="001A3584" w:rsidRPr="001A3584" w:rsidRDefault="001A3584" w:rsidP="001A3584">
          <w:pPr>
            <w:numPr>
              <w:ilvl w:val="0"/>
              <w:numId w:val="30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proofErr w:type="gram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auditoria.logs</w:t>
          </w:r>
          <w:proofErr w:type="spellEnd"/>
          <w:proofErr w:type="gram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y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notifications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intervienen cuando el sistema registra, expone o revisa eventos relevantes.</w:t>
          </w:r>
        </w:p>
        <w:p w14:paraId="5B86AF92" w14:textId="77777777" w:rsidR="001A3584" w:rsidRPr="001A3584" w:rsidRDefault="001A3584" w:rsidP="001A3584">
          <w:pPr>
            <w:numPr>
              <w:ilvl w:val="0"/>
              <w:numId w:val="30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audit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_* intervienen durante preparaciÃ³n documental y control de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auditorÃ</w:t>
          </w: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softHyphen/>
            <w:t>a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590A4A94" w14:textId="77777777" w:rsidR="001A3584" w:rsidRPr="001A3584" w:rsidRDefault="001A3584" w:rsidP="001A3584">
          <w:pPr>
            <w:numPr>
              <w:ilvl w:val="0"/>
              <w:numId w:val="30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requests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request_types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request_approvals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request_attachments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y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request_versions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intervienen durante decisiones operativas y visibilidad gerencial.</w:t>
          </w:r>
        </w:p>
        <w:p w14:paraId="7ADC0819" w14:textId="77777777" w:rsidR="001A3584" w:rsidRPr="001A3584" w:rsidRDefault="001A3584" w:rsidP="001A3584">
          <w:pPr>
            <w:numPr>
              <w:ilvl w:val="0"/>
              <w:numId w:val="30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documents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y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document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_* intervienen durante firma avanzada, verificaciÃ³n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pÃºblica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y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audit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trail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documental.</w:t>
          </w:r>
        </w:p>
        <w:p w14:paraId="662F9C58" w14:textId="77777777" w:rsidR="001A3584" w:rsidRPr="001A3584" w:rsidRDefault="001A3584" w:rsidP="001A3584">
          <w:pPr>
            <w:pStyle w:val="Ttulo2"/>
            <w:spacing w:after="120" w:line="240" w:lineRule="auto"/>
            <w:jc w:val="both"/>
            <w:divId w:val="1374962462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bookmarkStart w:id="88" w:name="_Toc224733926"/>
          <w:r w:rsidRPr="001A3584">
            <w:rPr>
              <w:rFonts w:ascii="Aptos" w:eastAsia="Times New Roman" w:hAnsi="Aptos"/>
              <w:b/>
              <w:color w:val="325483"/>
              <w:sz w:val="26"/>
            </w:rPr>
            <w:t>8. Diccionario por entidad</w:t>
          </w:r>
          <w:bookmarkEnd w:id="88"/>
        </w:p>
        <w:p w14:paraId="4B8DC026" w14:textId="77777777" w:rsidR="001A3584" w:rsidRPr="001A3584" w:rsidRDefault="001A3584" w:rsidP="001A3584">
          <w:pPr>
            <w:pStyle w:val="Ttulo3"/>
            <w:spacing w:before="120" w:line="240" w:lineRule="auto"/>
            <w:jc w:val="both"/>
            <w:divId w:val="1374962462"/>
            <w:rPr>
              <w:rFonts w:ascii="Aptos" w:eastAsia="Times New Roman" w:hAnsi="Aptos"/>
              <w:b/>
              <w:color w:val="8D648C"/>
              <w:sz w:val="22"/>
            </w:rPr>
          </w:pPr>
          <w:bookmarkStart w:id="89" w:name="_Toc224733927"/>
          <w:proofErr w:type="spellStart"/>
          <w:proofErr w:type="gramStart"/>
          <w:r w:rsidRPr="001A3584">
            <w:rPr>
              <w:rFonts w:ascii="Aptos" w:eastAsia="Times New Roman" w:hAnsi="Aptos"/>
              <w:b/>
              <w:color w:val="8D648C"/>
              <w:sz w:val="22"/>
            </w:rPr>
            <w:t>auditoria.logs</w:t>
          </w:r>
          <w:bookmarkEnd w:id="89"/>
          <w:proofErr w:type="spellEnd"/>
          <w:proofErr w:type="gramEnd"/>
        </w:p>
        <w:p w14:paraId="18114607" w14:textId="77777777" w:rsidR="001A3584" w:rsidRPr="001A3584" w:rsidRDefault="001A3584" w:rsidP="001A3584">
          <w:pPr>
            <w:numPr>
              <w:ilvl w:val="0"/>
              <w:numId w:val="31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Tipo de objeto: table.</w:t>
          </w:r>
        </w:p>
        <w:p w14:paraId="69B8344F" w14:textId="77777777" w:rsidR="001A3584" w:rsidRPr="001A3584" w:rsidRDefault="001A3584" w:rsidP="001A3584">
          <w:pPr>
            <w:numPr>
              <w:ilvl w:val="0"/>
              <w:numId w:val="31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Módulos que la consumen: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, auditoria,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security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approvals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5ABBBCA0" w14:textId="77777777" w:rsidR="001A3584" w:rsidRPr="001A3584" w:rsidRDefault="001A3584" w:rsidP="001A3584">
          <w:pPr>
            <w:numPr>
              <w:ilvl w:val="0"/>
              <w:numId w:val="31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Descripcion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Registra todas las acciones de usuarios del sistema SPI Fam (creaciones, modificaciones,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logins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, etc.)</w:t>
          </w:r>
        </w:p>
        <w:p w14:paraId="6F401E9D" w14:textId="77777777" w:rsidR="001A3584" w:rsidRPr="001A3584" w:rsidRDefault="001A3584" w:rsidP="001A3584">
          <w:pPr>
            <w:numPr>
              <w:ilvl w:val="0"/>
              <w:numId w:val="31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Clave primaria: id</w:t>
          </w:r>
        </w:p>
        <w:p w14:paraId="09E35ABC" w14:textId="77777777" w:rsidR="001A3584" w:rsidRPr="001A3584" w:rsidRDefault="001A3584" w:rsidP="001A3584">
          <w:pPr>
            <w:numPr>
              <w:ilvl w:val="0"/>
              <w:numId w:val="31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Relaciones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foraneas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: no aplica o no visibles.</w:t>
          </w:r>
        </w:p>
        <w:tbl>
          <w:tblPr>
            <w:tblStyle w:val="Tablaconcuadrcula"/>
            <w:tblW w:w="0" w:type="auto"/>
            <w:tblLook w:val="04A0" w:firstRow="1" w:lastRow="0" w:firstColumn="1" w:lastColumn="0" w:noHBand="0" w:noVBand="1"/>
          </w:tblPr>
          <w:tblGrid>
            <w:gridCol w:w="1633"/>
            <w:gridCol w:w="1421"/>
            <w:gridCol w:w="651"/>
            <w:gridCol w:w="3351"/>
            <w:gridCol w:w="2572"/>
          </w:tblGrid>
          <w:tr w:rsidR="001A3584" w:rsidRPr="001A3584" w14:paraId="0E143D34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21C8EC6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lastRenderedPageBreak/>
                  <w:t>Campo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C9E2FC6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B9BA3DB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CE9FC19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779288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1A3584" w:rsidRPr="00AB720C" w14:paraId="5C7BDEF7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97CA0EC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D365DF0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9BEC91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734FF13" w14:textId="77777777" w:rsidR="001A3584" w:rsidRPr="00AB720C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</w:pPr>
                <w:proofErr w:type="spellStart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nextval</w:t>
                </w:r>
                <w:proofErr w:type="spellEnd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('</w:t>
                </w:r>
                <w:proofErr w:type="spellStart"/>
                <w:proofErr w:type="gramStart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auditoria.logs</w:t>
                </w:r>
                <w:proofErr w:type="gramEnd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_id_seq</w:t>
                </w:r>
                <w:proofErr w:type="spellEnd"/>
                <w:proofErr w:type="gramStart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'::</w:t>
                </w:r>
                <w:proofErr w:type="spellStart"/>
                <w:proofErr w:type="gramEnd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regclass</w:t>
                </w:r>
                <w:proofErr w:type="spellEnd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)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72A4A93" w14:textId="77777777" w:rsidR="001A3584" w:rsidRPr="00AB720C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</w:pPr>
              </w:p>
            </w:tc>
          </w:tr>
          <w:tr w:rsidR="001A3584" w:rsidRPr="001A3584" w14:paraId="7DC21251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7258359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usuario_id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52CAA1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D8666D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823ECD8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541F0DC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2B0D5DCB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945AAEF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usuario_email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0BB4FE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CF4B917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36D8A5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C60DD0E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Correo del usuario que realizÃƒÂ³ la acciÃƒÂ³n</w:t>
                </w:r>
              </w:p>
            </w:tc>
          </w:tr>
          <w:tr w:rsidR="001A3584" w:rsidRPr="001A3584" w14:paraId="263F6501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AD40A6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rol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39F6967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59B94C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CA7293F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3E6545E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2C7DCD10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9129C72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módulo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A08AD6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9F07EFE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A448972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259DCF0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MÃƒÂ³dulo afectado (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auth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, solicitudes, mantenimientos, etc.)</w:t>
                </w:r>
              </w:p>
            </w:tc>
          </w:tr>
          <w:tr w:rsidR="001A3584" w:rsidRPr="001A3584" w14:paraId="4B3E8913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130AB89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accion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331A6F8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2DF703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0E05B52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A1C503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Tipo de acciÃƒÂ³n (CREATE, UPDATE, DELETE, LOGIN, APPROVE, etc.)</w:t>
                </w:r>
              </w:p>
            </w:tc>
          </w:tr>
          <w:tr w:rsidR="001A3584" w:rsidRPr="001A3584" w14:paraId="1C8FD43E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91D8D19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descripcion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DBAC0D6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084B9E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EDC4C1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46046FB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DescripciÃƒÂ³n amigable de la acciÃƒÂ³n realizada</w:t>
                </w:r>
              </w:p>
            </w:tc>
          </w:tr>
          <w:tr w:rsidR="001A3584" w:rsidRPr="001A3584" w14:paraId="71EE031A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4CE05D2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datos_anteriores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EC2251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jsonb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915374B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DF73FF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15CD897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JSON con los datos antes del cambio</w:t>
                </w:r>
              </w:p>
            </w:tc>
          </w:tr>
          <w:tr w:rsidR="001A3584" w:rsidRPr="001A3584" w14:paraId="611B94D2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2F9EC0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datos_nuevos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8E01AC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jsonb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86F855B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95BB7B8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EA3E882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JSON con los datos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despuÃƒÂ©s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del cambio</w:t>
                </w:r>
              </w:p>
            </w:tc>
          </w:tr>
          <w:tr w:rsidR="001A3584" w:rsidRPr="001A3584" w14:paraId="5D59EE31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A293512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ip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9E5EC40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4A51EB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D97B5DB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02883EC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6469A8B0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E13B892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user_agent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59CB306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78CBBEE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D126FA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75148FB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2531ADA6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4794A2B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fecha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C1F327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without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3E070E0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457134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CURRENT_TIMESTAMP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B8B2C5C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Fecha y hora del evento registrado</w:t>
                </w:r>
              </w:p>
            </w:tc>
          </w:tr>
          <w:tr w:rsidR="001A3584" w:rsidRPr="001A3584" w14:paraId="62E27F0D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DDF864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duracion_ms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32E5A5D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44D40E2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2BEE03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FAB8A39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43E4DC79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6310777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request_id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1F82FBB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94BE80E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0125A19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B1731F7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7840E42A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DEADEA8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mantenimiento_id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66C9E8E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00BB16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BA0E9ED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73ADD1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010FAD23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C7E2886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inventario_id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EE593E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8676B5F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28ED150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C00AD9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5FF368A5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171BBD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auto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33FA2FD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boolean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B5C833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7230E3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false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6E4BB5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1A3584" w:rsidRPr="001A3584" w14:paraId="74655B48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shd w:val="clear" w:color="auto" w:fill="FFFFFF"/>
                <w:hideMark/>
              </w:tcPr>
              <w:p w14:paraId="180267B2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creado_en</w:t>
                </w:r>
                <w:proofErr w:type="spellEnd"/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2F50E4C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4D65098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382B16BF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proofErr w:type="gram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</w:t>
                </w:r>
                <w:proofErr w:type="gram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681478A6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</w:tbl>
        <w:p w14:paraId="6F6BD755" w14:textId="77777777" w:rsidR="001A3584" w:rsidRPr="001A3584" w:rsidRDefault="001A3584" w:rsidP="001A3584">
          <w:pPr>
            <w:numPr>
              <w:ilvl w:val="0"/>
              <w:numId w:val="32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Indices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visibles:</w:t>
          </w:r>
        </w:p>
        <w:p w14:paraId="1730D397" w14:textId="77777777" w:rsidR="001A3584" w:rsidRPr="00AB720C" w:rsidRDefault="001A3584" w:rsidP="001A3584">
          <w:pPr>
            <w:numPr>
              <w:ilvl w:val="0"/>
              <w:numId w:val="32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</w:pP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idx_auditoria_accion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: CREATE INDEX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idx_auditoria_accion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ON </w:t>
          </w:r>
          <w:proofErr w:type="spellStart"/>
          <w:proofErr w:type="gram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auditoria.logs</w:t>
          </w:r>
          <w:proofErr w:type="spellEnd"/>
          <w:proofErr w:type="gram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USING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btree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(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accion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)</w:t>
          </w:r>
        </w:p>
        <w:p w14:paraId="4731F723" w14:textId="77777777" w:rsidR="001A3584" w:rsidRPr="001A3584" w:rsidRDefault="001A3584" w:rsidP="001A3584">
          <w:pPr>
            <w:numPr>
              <w:ilvl w:val="0"/>
              <w:numId w:val="32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idx_auditoria_fecha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idx_auditoria_fecha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proofErr w:type="gram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auditoria.logs</w:t>
          </w:r>
          <w:proofErr w:type="spellEnd"/>
          <w:proofErr w:type="gram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(fecha DESC)</w:t>
          </w:r>
        </w:p>
        <w:p w14:paraId="62E2C4CB" w14:textId="77777777" w:rsidR="001A3584" w:rsidRPr="001A3584" w:rsidRDefault="001A3584" w:rsidP="001A3584">
          <w:pPr>
            <w:numPr>
              <w:ilvl w:val="0"/>
              <w:numId w:val="32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idx_auditoria_modulo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idx_auditoria_modulo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proofErr w:type="gram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auditoria.logs</w:t>
          </w:r>
          <w:proofErr w:type="spellEnd"/>
          <w:proofErr w:type="gram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(módulo)</w:t>
          </w:r>
        </w:p>
        <w:p w14:paraId="30A479BC" w14:textId="77777777" w:rsidR="001A3584" w:rsidRPr="001A3584" w:rsidRDefault="001A3584" w:rsidP="001A3584">
          <w:pPr>
            <w:numPr>
              <w:ilvl w:val="0"/>
              <w:numId w:val="32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idx_auditoria_usuario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idx_auditoria_usuario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proofErr w:type="gram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auditoria.logs</w:t>
          </w:r>
          <w:proofErr w:type="spellEnd"/>
          <w:proofErr w:type="gram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usuario_email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30DF00E8" w14:textId="77777777" w:rsidR="001A3584" w:rsidRPr="00AB720C" w:rsidRDefault="001A3584" w:rsidP="001A3584">
          <w:pPr>
            <w:numPr>
              <w:ilvl w:val="0"/>
              <w:numId w:val="32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</w:pP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logs_pkey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: CREATE UNIQUE INDEX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logs_pkey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ON </w:t>
          </w:r>
          <w:proofErr w:type="spellStart"/>
          <w:proofErr w:type="gram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auditoria.logs</w:t>
          </w:r>
          <w:proofErr w:type="spellEnd"/>
          <w:proofErr w:type="gram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USING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btree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(id)</w:t>
          </w:r>
        </w:p>
        <w:p w14:paraId="7632956D" w14:textId="77777777" w:rsidR="001A3584" w:rsidRPr="001A3584" w:rsidRDefault="001A3584" w:rsidP="001A3584">
          <w:pPr>
            <w:pStyle w:val="Ttulo3"/>
            <w:spacing w:before="120" w:line="240" w:lineRule="auto"/>
            <w:jc w:val="both"/>
            <w:divId w:val="1374962462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bookmarkStart w:id="90" w:name="_Toc224733928"/>
          <w:proofErr w:type="spellStart"/>
          <w:proofErr w:type="gramStart"/>
          <w:r w:rsidRPr="001A3584">
            <w:rPr>
              <w:rFonts w:ascii="Aptos" w:eastAsia="Times New Roman" w:hAnsi="Aptos"/>
              <w:b/>
              <w:color w:val="8D648C"/>
              <w:sz w:val="22"/>
            </w:rPr>
            <w:t>public.audit</w:t>
          </w:r>
          <w:proofErr w:type="gramEnd"/>
          <w:r w:rsidRPr="001A3584">
            <w:rPr>
              <w:rFonts w:ascii="Aptos" w:eastAsia="Times New Roman" w:hAnsi="Aptos"/>
              <w:b/>
              <w:color w:val="8D648C"/>
              <w:sz w:val="22"/>
            </w:rPr>
            <w:t>_access_grants</w:t>
          </w:r>
          <w:bookmarkEnd w:id="90"/>
          <w:proofErr w:type="spellEnd"/>
        </w:p>
        <w:p w14:paraId="0D9B6BF0" w14:textId="77777777" w:rsidR="001A3584" w:rsidRPr="001A3584" w:rsidRDefault="001A3584" w:rsidP="001A3584">
          <w:pPr>
            <w:numPr>
              <w:ilvl w:val="0"/>
              <w:numId w:val="33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Tipo de objeto: table.</w:t>
          </w:r>
        </w:p>
        <w:p w14:paraId="1E889B0D" w14:textId="77777777" w:rsidR="001A3584" w:rsidRPr="001A3584" w:rsidRDefault="001A3584" w:rsidP="001A3584">
          <w:pPr>
            <w:numPr>
              <w:ilvl w:val="0"/>
              <w:numId w:val="33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lastRenderedPageBreak/>
            <w:t xml:space="preserve">Módulos que la consumen: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audit-prep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79B0F26C" w14:textId="77777777" w:rsidR="001A3584" w:rsidRPr="001A3584" w:rsidRDefault="001A3584" w:rsidP="001A3584">
          <w:pPr>
            <w:numPr>
              <w:ilvl w:val="0"/>
              <w:numId w:val="33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Descripcion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Sin comentario de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catalogo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14511BFD" w14:textId="77777777" w:rsidR="001A3584" w:rsidRPr="001A3584" w:rsidRDefault="001A3584" w:rsidP="001A3584">
          <w:pPr>
            <w:numPr>
              <w:ilvl w:val="0"/>
              <w:numId w:val="33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Clave primaria: id</w:t>
          </w:r>
        </w:p>
        <w:p w14:paraId="06AB6B0A" w14:textId="77777777" w:rsidR="001A3584" w:rsidRPr="001A3584" w:rsidRDefault="001A3584" w:rsidP="001A3584">
          <w:pPr>
            <w:numPr>
              <w:ilvl w:val="0"/>
              <w:numId w:val="33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Relaciones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foraneas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:</w:t>
          </w:r>
        </w:p>
        <w:p w14:paraId="793625F6" w14:textId="77777777" w:rsidR="001A3584" w:rsidRPr="001A3584" w:rsidRDefault="001A3584" w:rsidP="001A3584">
          <w:pPr>
            <w:numPr>
              <w:ilvl w:val="0"/>
              <w:numId w:val="33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created_by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public.users.id</w:t>
          </w:r>
          <w:proofErr w:type="spellEnd"/>
        </w:p>
        <w:p w14:paraId="2D5B4B93" w14:textId="77777777" w:rsidR="001A3584" w:rsidRPr="001A3584" w:rsidRDefault="001A3584" w:rsidP="001A3584">
          <w:pPr>
            <w:numPr>
              <w:ilvl w:val="0"/>
              <w:numId w:val="33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revoked_by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public.users.id</w:t>
          </w:r>
          <w:proofErr w:type="spellEnd"/>
        </w:p>
        <w:tbl>
          <w:tblPr>
            <w:tblStyle w:val="Tablaconcuadrcula"/>
            <w:tblW w:w="0" w:type="auto"/>
            <w:tblLook w:val="04A0" w:firstRow="1" w:lastRow="0" w:firstColumn="1" w:lastColumn="0" w:noHBand="0" w:noVBand="1"/>
          </w:tblPr>
          <w:tblGrid>
            <w:gridCol w:w="1299"/>
            <w:gridCol w:w="2218"/>
            <w:gridCol w:w="651"/>
            <w:gridCol w:w="3887"/>
            <w:gridCol w:w="1301"/>
          </w:tblGrid>
          <w:tr w:rsidR="001A3584" w:rsidRPr="001A3584" w14:paraId="0096913C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26F0DF6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Campo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9775BC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307B63C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9E6DB56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8794D48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1A3584" w:rsidRPr="00AB720C" w14:paraId="42846ADC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B4E689D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A10234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825603F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CEA3B36" w14:textId="77777777" w:rsidR="001A3584" w:rsidRPr="00AB720C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</w:pPr>
                <w:proofErr w:type="spellStart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nextval</w:t>
                </w:r>
                <w:proofErr w:type="spellEnd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('</w:t>
                </w:r>
                <w:proofErr w:type="spellStart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audit_access_grants_id_seq</w:t>
                </w:r>
                <w:proofErr w:type="spellEnd"/>
                <w:proofErr w:type="gramStart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'::</w:t>
                </w:r>
                <w:proofErr w:type="spellStart"/>
                <w:proofErr w:type="gramEnd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regclass</w:t>
                </w:r>
                <w:proofErr w:type="spellEnd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)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0EE56CB" w14:textId="77777777" w:rsidR="001A3584" w:rsidRPr="00AB720C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</w:pPr>
              </w:p>
            </w:tc>
          </w:tr>
          <w:tr w:rsidR="001A3584" w:rsidRPr="001A3584" w14:paraId="15285F22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D044DD7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email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92B1BB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5D39AB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1E2564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31419A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0BCA683A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8D6487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display_name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FA697AE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515CCA0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057C48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21A7369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4B35F243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F0D3C3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expires_at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9CB8D80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100560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4F0D49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6183F0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7097F7C6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F9BD99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active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8F678B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boolean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2824486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A8B910F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true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748D81E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1A3584" w:rsidRPr="001A3584" w14:paraId="164CE28C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10950F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created_by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D737B6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25110CE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AFE7D2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0137A6F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1AB3745D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E9BCFC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created_at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A7DF01C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C71499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120595B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proofErr w:type="gram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</w:t>
                </w:r>
                <w:proofErr w:type="gram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110C07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1A3584" w:rsidRPr="001A3584" w14:paraId="3C1F4C78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183C7EF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revoked_at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79A05D8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ADF309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F57299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DE3ED9C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142D1186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shd w:val="clear" w:color="auto" w:fill="F3F3F3"/>
                <w:hideMark/>
              </w:tcPr>
              <w:p w14:paraId="17C5666C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revoked_by</w:t>
                </w:r>
                <w:proofErr w:type="spellEnd"/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0AF6F40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3EFBC219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5B521CF6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782DE81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</w:tbl>
        <w:p w14:paraId="2005F575" w14:textId="77777777" w:rsidR="001A3584" w:rsidRPr="001A3584" w:rsidRDefault="001A3584" w:rsidP="001A3584">
          <w:pPr>
            <w:numPr>
              <w:ilvl w:val="0"/>
              <w:numId w:val="34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Indices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visibles:</w:t>
          </w:r>
        </w:p>
        <w:p w14:paraId="1FA650B0" w14:textId="77777777" w:rsidR="001A3584" w:rsidRPr="00AB720C" w:rsidRDefault="001A3584" w:rsidP="001A3584">
          <w:pPr>
            <w:numPr>
              <w:ilvl w:val="0"/>
              <w:numId w:val="34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</w:pP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audit_access_grants_pkey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: CREATE UNIQUE INDEX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audit_access_grants_pkey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ON </w:t>
          </w:r>
          <w:proofErr w:type="spellStart"/>
          <w:proofErr w:type="gram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public.audit</w:t>
          </w:r>
          <w:proofErr w:type="gram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_access_grants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USING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btree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(id)</w:t>
          </w:r>
        </w:p>
        <w:p w14:paraId="4A7238D8" w14:textId="77777777" w:rsidR="001A3584" w:rsidRPr="001A3584" w:rsidRDefault="001A3584" w:rsidP="001A3584">
          <w:pPr>
            <w:pStyle w:val="Ttulo3"/>
            <w:spacing w:before="120" w:line="240" w:lineRule="auto"/>
            <w:jc w:val="both"/>
            <w:divId w:val="1374962462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bookmarkStart w:id="91" w:name="_Toc224733929"/>
          <w:proofErr w:type="spellStart"/>
          <w:proofErr w:type="gramStart"/>
          <w:r w:rsidRPr="001A3584">
            <w:rPr>
              <w:rFonts w:ascii="Aptos" w:eastAsia="Times New Roman" w:hAnsi="Aptos"/>
              <w:b/>
              <w:color w:val="8D648C"/>
              <w:sz w:val="22"/>
            </w:rPr>
            <w:t>public.audit</w:t>
          </w:r>
          <w:proofErr w:type="gramEnd"/>
          <w:r w:rsidRPr="001A3584">
            <w:rPr>
              <w:rFonts w:ascii="Aptos" w:eastAsia="Times New Roman" w:hAnsi="Aptos"/>
              <w:b/>
              <w:color w:val="8D648C"/>
              <w:sz w:val="22"/>
            </w:rPr>
            <w:t>_documents</w:t>
          </w:r>
          <w:bookmarkEnd w:id="91"/>
          <w:proofErr w:type="spellEnd"/>
        </w:p>
        <w:p w14:paraId="1AFB8632" w14:textId="77777777" w:rsidR="001A3584" w:rsidRPr="001A3584" w:rsidRDefault="001A3584" w:rsidP="001A3584">
          <w:pPr>
            <w:numPr>
              <w:ilvl w:val="0"/>
              <w:numId w:val="35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Tipo de objeto: table.</w:t>
          </w:r>
        </w:p>
        <w:p w14:paraId="3E57E9D5" w14:textId="77777777" w:rsidR="001A3584" w:rsidRPr="001A3584" w:rsidRDefault="001A3584" w:rsidP="001A3584">
          <w:pPr>
            <w:numPr>
              <w:ilvl w:val="0"/>
              <w:numId w:val="35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Módulos que la consumen: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audit-prep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4DB256A9" w14:textId="77777777" w:rsidR="001A3584" w:rsidRPr="001A3584" w:rsidRDefault="001A3584" w:rsidP="001A3584">
          <w:pPr>
            <w:numPr>
              <w:ilvl w:val="0"/>
              <w:numId w:val="35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Descripcion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Sin comentario de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catalogo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4DB379C5" w14:textId="77777777" w:rsidR="001A3584" w:rsidRPr="001A3584" w:rsidRDefault="001A3584" w:rsidP="001A3584">
          <w:pPr>
            <w:numPr>
              <w:ilvl w:val="0"/>
              <w:numId w:val="35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Clave primaria: id</w:t>
          </w:r>
        </w:p>
        <w:p w14:paraId="79535560" w14:textId="77777777" w:rsidR="001A3584" w:rsidRPr="001A3584" w:rsidRDefault="001A3584" w:rsidP="001A3584">
          <w:pPr>
            <w:numPr>
              <w:ilvl w:val="0"/>
              <w:numId w:val="35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Relaciones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foraneas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:</w:t>
          </w:r>
        </w:p>
        <w:p w14:paraId="0CFF49C6" w14:textId="77777777" w:rsidR="001A3584" w:rsidRPr="00AB720C" w:rsidRDefault="001A3584" w:rsidP="001A3584">
          <w:pPr>
            <w:numPr>
              <w:ilvl w:val="0"/>
              <w:numId w:val="35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</w:pPr>
          <w:proofErr w:type="spellStart"/>
          <w:proofErr w:type="gram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section</w:t>
          </w:r>
          <w:proofErr w:type="gram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_code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 xml:space="preserve"> -&gt; </w:t>
          </w:r>
          <w:proofErr w:type="spellStart"/>
          <w:proofErr w:type="gram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public.audit</w:t>
          </w:r>
          <w:proofErr w:type="gram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_</w:t>
          </w:r>
          <w:proofErr w:type="gram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sections.code</w:t>
          </w:r>
          <w:proofErr w:type="spellEnd"/>
          <w:proofErr w:type="gramEnd"/>
        </w:p>
        <w:p w14:paraId="38BDFB2F" w14:textId="77777777" w:rsidR="001A3584" w:rsidRPr="001A3584" w:rsidRDefault="001A3584" w:rsidP="001A3584">
          <w:pPr>
            <w:numPr>
              <w:ilvl w:val="0"/>
              <w:numId w:val="35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uploaded_by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public.users.id</w:t>
          </w:r>
          <w:proofErr w:type="spellEnd"/>
        </w:p>
        <w:tbl>
          <w:tblPr>
            <w:tblStyle w:val="Tablaconcuadrcula"/>
            <w:tblW w:w="0" w:type="auto"/>
            <w:tblLook w:val="04A0" w:firstRow="1" w:lastRow="0" w:firstColumn="1" w:lastColumn="0" w:noHBand="0" w:noVBand="1"/>
          </w:tblPr>
          <w:tblGrid>
            <w:gridCol w:w="1359"/>
            <w:gridCol w:w="2218"/>
            <w:gridCol w:w="651"/>
            <w:gridCol w:w="3658"/>
            <w:gridCol w:w="1301"/>
          </w:tblGrid>
          <w:tr w:rsidR="001A3584" w:rsidRPr="001A3584" w14:paraId="2431BF74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B5A142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lastRenderedPageBreak/>
                  <w:t>Campo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9C3694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8AB2F59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A443FB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74D869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1A3584" w:rsidRPr="001A3584" w14:paraId="7940D865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38A8222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3AF26A6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16A6F0B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B32D070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nextval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('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audit_documents_id_seq</w:t>
                </w:r>
                <w:proofErr w:type="spellEnd"/>
                <w:proofErr w:type="gram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proofErr w:type="gram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regclass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773318D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1A3584" w:rsidRPr="001A3584" w14:paraId="25AF337B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7BA834B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section_code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94B9D9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4E9F01E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DAD7A3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335E56B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39DC1682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D56C7F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name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541C66B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765A42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15654BD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7FDACD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3D370EAD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B585CBB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gram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status</w:t>
                </w:r>
                <w:proofErr w:type="gram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7EA542B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3ABAE1F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C438D17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'pendiente</w:t>
                </w:r>
                <w:proofErr w:type="gram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proofErr w:type="gram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6887D2E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1A3584" w:rsidRPr="001A3584" w14:paraId="3FB041BC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43AC8D6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drive_file_id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E375FE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D66260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2CE054F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4AE599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3D975BB6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7D6AC80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drive_folder_id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1A49739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24A2EB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2EDECA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C9BBC66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2F827F2A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2A639F8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uploaded_by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E0ACBA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F341A3E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CDF7C22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4AA2CB9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57DC7F9E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C552C7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uploaded_at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A97087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F2CFBD8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BC6914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BBFCB07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39CE80F8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118B37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metadata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BA947EC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jsonb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8392052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299BFBC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</w:t>
                </w:r>
                <w:proofErr w:type="gram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{}'::</w:t>
                </w:r>
                <w:proofErr w:type="spellStart"/>
                <w:proofErr w:type="gram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jsonb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F5D4FE2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1A3584" w:rsidRPr="001A3584" w14:paraId="454F3A2C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2368B47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created_at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189ECD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34F1FCF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D843B2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proofErr w:type="gram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</w:t>
                </w:r>
                <w:proofErr w:type="gram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4DD9FFC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1A3584" w:rsidRPr="001A3584" w14:paraId="32FC1324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shd w:val="clear" w:color="auto" w:fill="F3F3F3"/>
                <w:hideMark/>
              </w:tcPr>
              <w:p w14:paraId="0B778999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updated_at</w:t>
                </w:r>
                <w:proofErr w:type="spellEnd"/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03E65D5F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3798AE20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775CC65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proofErr w:type="gram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</w:t>
                </w:r>
                <w:proofErr w:type="gram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3D319A5F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</w:tbl>
        <w:p w14:paraId="0B7723BF" w14:textId="77777777" w:rsidR="001A3584" w:rsidRPr="001A3584" w:rsidRDefault="001A3584" w:rsidP="001A3584">
          <w:pPr>
            <w:numPr>
              <w:ilvl w:val="0"/>
              <w:numId w:val="36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Indices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visibles:</w:t>
          </w:r>
        </w:p>
        <w:p w14:paraId="74A31DCA" w14:textId="77777777" w:rsidR="001A3584" w:rsidRPr="001A3584" w:rsidRDefault="001A3584" w:rsidP="001A3584">
          <w:pPr>
            <w:numPr>
              <w:ilvl w:val="0"/>
              <w:numId w:val="36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audit_documents_pkey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audit_documents_pkey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proofErr w:type="gram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public.audit</w:t>
          </w:r>
          <w:proofErr w:type="gram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_documents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(id)</w:t>
          </w:r>
        </w:p>
        <w:p w14:paraId="30BAD28F" w14:textId="77777777" w:rsidR="001A3584" w:rsidRPr="00AB720C" w:rsidRDefault="001A3584" w:rsidP="001A3584">
          <w:pPr>
            <w:numPr>
              <w:ilvl w:val="0"/>
              <w:numId w:val="36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</w:pPr>
          <w:proofErr w:type="spellStart"/>
          <w:proofErr w:type="gram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idx</w:t>
          </w:r>
          <w:proofErr w:type="gram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_audit_documents_</w:t>
          </w:r>
          <w:proofErr w:type="gram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section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:</w:t>
          </w:r>
          <w:proofErr w:type="gram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 xml:space="preserve"> CREATE INDEX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idx_audit_documents_section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 xml:space="preserve"> ON </w:t>
          </w:r>
          <w:proofErr w:type="spellStart"/>
          <w:proofErr w:type="gram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public.audit</w:t>
          </w:r>
          <w:proofErr w:type="gram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_documents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 xml:space="preserve"> USING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btree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 xml:space="preserve"> (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section_code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)</w:t>
          </w:r>
        </w:p>
        <w:p w14:paraId="0A2C7B50" w14:textId="77777777" w:rsidR="001A3584" w:rsidRPr="001A3584" w:rsidRDefault="001A3584" w:rsidP="001A3584">
          <w:pPr>
            <w:numPr>
              <w:ilvl w:val="0"/>
              <w:numId w:val="36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idx_audit_documents_</w:t>
          </w:r>
          <w:proofErr w:type="gram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status</w:t>
          </w:r>
          <w:proofErr w:type="spellEnd"/>
          <w:proofErr w:type="gram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idx_audit_documents_</w:t>
          </w:r>
          <w:proofErr w:type="gram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status</w:t>
          </w:r>
          <w:proofErr w:type="spellEnd"/>
          <w:proofErr w:type="gram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proofErr w:type="gram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public.audit</w:t>
          </w:r>
          <w:proofErr w:type="gram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_documents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gram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status</w:t>
          </w:r>
          <w:proofErr w:type="gram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67836ADA" w14:textId="77777777" w:rsidR="001A3584" w:rsidRPr="001A3584" w:rsidRDefault="001A3584" w:rsidP="001A3584">
          <w:pPr>
            <w:pStyle w:val="Ttulo3"/>
            <w:spacing w:before="120" w:line="240" w:lineRule="auto"/>
            <w:jc w:val="both"/>
            <w:divId w:val="1374962462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bookmarkStart w:id="92" w:name="_Toc224733930"/>
          <w:proofErr w:type="spellStart"/>
          <w:proofErr w:type="gramStart"/>
          <w:r w:rsidRPr="001A3584">
            <w:rPr>
              <w:rFonts w:ascii="Aptos" w:eastAsia="Times New Roman" w:hAnsi="Aptos"/>
              <w:b/>
              <w:color w:val="8D648C"/>
              <w:sz w:val="22"/>
            </w:rPr>
            <w:t>public.audit</w:t>
          </w:r>
          <w:proofErr w:type="gramEnd"/>
          <w:r w:rsidRPr="001A3584">
            <w:rPr>
              <w:rFonts w:ascii="Aptos" w:eastAsia="Times New Roman" w:hAnsi="Aptos"/>
              <w:b/>
              <w:color w:val="8D648C"/>
              <w:sz w:val="22"/>
            </w:rPr>
            <w:t>_sections</w:t>
          </w:r>
          <w:bookmarkEnd w:id="92"/>
          <w:proofErr w:type="spellEnd"/>
        </w:p>
        <w:p w14:paraId="37A70F47" w14:textId="77777777" w:rsidR="001A3584" w:rsidRPr="001A3584" w:rsidRDefault="001A3584" w:rsidP="001A3584">
          <w:pPr>
            <w:numPr>
              <w:ilvl w:val="0"/>
              <w:numId w:val="37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Tipo de objeto: table.</w:t>
          </w:r>
        </w:p>
        <w:p w14:paraId="1F01E7B8" w14:textId="77777777" w:rsidR="001A3584" w:rsidRPr="001A3584" w:rsidRDefault="001A3584" w:rsidP="001A3584">
          <w:pPr>
            <w:numPr>
              <w:ilvl w:val="0"/>
              <w:numId w:val="37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Módulos que la consumen: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audit-prep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272337EA" w14:textId="77777777" w:rsidR="001A3584" w:rsidRPr="001A3584" w:rsidRDefault="001A3584" w:rsidP="001A3584">
          <w:pPr>
            <w:numPr>
              <w:ilvl w:val="0"/>
              <w:numId w:val="37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Descripcion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Sin comentario de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catalogo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0D24DD15" w14:textId="77777777" w:rsidR="001A3584" w:rsidRPr="001A3584" w:rsidRDefault="001A3584" w:rsidP="001A3584">
          <w:pPr>
            <w:numPr>
              <w:ilvl w:val="0"/>
              <w:numId w:val="37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Clave primaria: id</w:t>
          </w:r>
        </w:p>
        <w:p w14:paraId="5A4236A2" w14:textId="77777777" w:rsidR="001A3584" w:rsidRPr="001A3584" w:rsidRDefault="001A3584" w:rsidP="001A3584">
          <w:pPr>
            <w:numPr>
              <w:ilvl w:val="0"/>
              <w:numId w:val="37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Relaciones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foraneas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: no aplica o no visibles.</w:t>
          </w:r>
        </w:p>
        <w:tbl>
          <w:tblPr>
            <w:tblStyle w:val="Tablaconcuadrcula"/>
            <w:tblW w:w="0" w:type="auto"/>
            <w:tblLook w:val="04A0" w:firstRow="1" w:lastRow="0" w:firstColumn="1" w:lastColumn="0" w:noHBand="0" w:noVBand="1"/>
          </w:tblPr>
          <w:tblGrid>
            <w:gridCol w:w="1294"/>
            <w:gridCol w:w="2218"/>
            <w:gridCol w:w="651"/>
            <w:gridCol w:w="3434"/>
            <w:gridCol w:w="1301"/>
          </w:tblGrid>
          <w:tr w:rsidR="001A3584" w:rsidRPr="001A3584" w14:paraId="303AF734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936D40C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lastRenderedPageBreak/>
                  <w:t>Campo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771991E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C0BD5B0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D1186D8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46EF85F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1A3584" w:rsidRPr="00AB720C" w14:paraId="68601D39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12A638D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239F40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452DE1E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A202C98" w14:textId="77777777" w:rsidR="001A3584" w:rsidRPr="00AB720C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</w:pPr>
                <w:proofErr w:type="spellStart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nextval</w:t>
                </w:r>
                <w:proofErr w:type="spellEnd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('</w:t>
                </w:r>
                <w:proofErr w:type="spellStart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audit_sections_id_seq</w:t>
                </w:r>
                <w:proofErr w:type="spellEnd"/>
                <w:proofErr w:type="gramStart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'::</w:t>
                </w:r>
                <w:proofErr w:type="spellStart"/>
                <w:proofErr w:type="gramEnd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regclass</w:t>
                </w:r>
                <w:proofErr w:type="spellEnd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)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F5B9B43" w14:textId="77777777" w:rsidR="001A3584" w:rsidRPr="00AB720C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</w:pPr>
              </w:p>
            </w:tc>
          </w:tr>
          <w:tr w:rsidR="001A3584" w:rsidRPr="001A3584" w14:paraId="66F37A7B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A4E0346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code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DE08007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89C6017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21F1A2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E3A8B0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4CDD6A98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5AEA7B6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title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864C197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C639AD8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43813E7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660710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2B06A28F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54F1A8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description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6B916DE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5AEFF1E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57DEBC7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ACB0EE2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11175B5A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897131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área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6C4AD68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23D23E9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E974CCD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D6A464B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5388D15C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81856B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storage_path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8C2E40C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7B38417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CDF3720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A52BF7B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7E5C2038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2D4A40B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allowed_roles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2A609DE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</w:t>
                </w:r>
                <w:proofErr w:type="spellStart"/>
                <w:proofErr w:type="gram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[</w:t>
                </w:r>
                <w:proofErr w:type="gram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]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6D57B9D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6F41A8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</w:t>
                </w:r>
                <w:proofErr w:type="gram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{}'::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[</w:t>
                </w:r>
                <w:proofErr w:type="gram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]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DAA03AE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1A3584" w:rsidRPr="001A3584" w14:paraId="525C51DE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F4D07D8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ordering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932BAEB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A398DD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D03E526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0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97AAD6F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1A3584" w:rsidRPr="001A3584" w14:paraId="4B4A728D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ABD839F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active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36F39A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boolean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D03EC80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A94B7C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true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65A2502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1A3584" w:rsidRPr="001A3584" w14:paraId="27FCD58A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219673D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metadata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39A44BC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jsonb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04BB54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375E1CC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</w:t>
                </w:r>
                <w:proofErr w:type="gram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{}'::</w:t>
                </w:r>
                <w:proofErr w:type="spellStart"/>
                <w:proofErr w:type="gram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jsonb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C641EC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1A3584" w:rsidRPr="001A3584" w14:paraId="0BC32E9D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998D9B0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created_at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7E40482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18DEBAF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C97671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proofErr w:type="gram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</w:t>
                </w:r>
                <w:proofErr w:type="gram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75B11B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1A3584" w:rsidRPr="001A3584" w14:paraId="020984CA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shd w:val="clear" w:color="auto" w:fill="FFFFFF"/>
                <w:hideMark/>
              </w:tcPr>
              <w:p w14:paraId="59DFF90D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updated_at</w:t>
                </w:r>
                <w:proofErr w:type="spellEnd"/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00625486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5751424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6367FD46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proofErr w:type="gram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</w:t>
                </w:r>
                <w:proofErr w:type="gram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276C551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</w:tbl>
        <w:p w14:paraId="4237F1A7" w14:textId="77777777" w:rsidR="001A3584" w:rsidRPr="001A3584" w:rsidRDefault="001A3584" w:rsidP="001A3584">
          <w:pPr>
            <w:numPr>
              <w:ilvl w:val="0"/>
              <w:numId w:val="38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Indices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visibles:</w:t>
          </w:r>
        </w:p>
        <w:p w14:paraId="773E7D51" w14:textId="77777777" w:rsidR="001A3584" w:rsidRPr="001A3584" w:rsidRDefault="001A3584" w:rsidP="001A3584">
          <w:pPr>
            <w:numPr>
              <w:ilvl w:val="0"/>
              <w:numId w:val="38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audit_sections_code_key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audit_sections_code_key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proofErr w:type="gram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public.audit</w:t>
          </w:r>
          <w:proofErr w:type="gram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_sections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code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335A819D" w14:textId="77777777" w:rsidR="001A3584" w:rsidRPr="00AB720C" w:rsidRDefault="001A3584" w:rsidP="001A3584">
          <w:pPr>
            <w:numPr>
              <w:ilvl w:val="0"/>
              <w:numId w:val="38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</w:pP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audit_sections_pkey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: CREATE UNIQUE INDEX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audit_sections_pkey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ON </w:t>
          </w:r>
          <w:proofErr w:type="spellStart"/>
          <w:proofErr w:type="gram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public.audit</w:t>
          </w:r>
          <w:proofErr w:type="gram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_sections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USING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btree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(id)</w:t>
          </w:r>
        </w:p>
        <w:p w14:paraId="322B412C" w14:textId="77777777" w:rsidR="001A3584" w:rsidRPr="001A3584" w:rsidRDefault="001A3584" w:rsidP="001A3584">
          <w:pPr>
            <w:pStyle w:val="Ttulo3"/>
            <w:spacing w:before="120" w:line="240" w:lineRule="auto"/>
            <w:jc w:val="both"/>
            <w:divId w:val="1374962462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bookmarkStart w:id="93" w:name="_Toc224733931"/>
          <w:proofErr w:type="spellStart"/>
          <w:proofErr w:type="gramStart"/>
          <w:r w:rsidRPr="001A3584">
            <w:rPr>
              <w:rFonts w:ascii="Aptos" w:eastAsia="Times New Roman" w:hAnsi="Aptos"/>
              <w:b/>
              <w:color w:val="8D648C"/>
              <w:sz w:val="22"/>
            </w:rPr>
            <w:t>public.audit</w:t>
          </w:r>
          <w:proofErr w:type="gramEnd"/>
          <w:r w:rsidRPr="001A3584">
            <w:rPr>
              <w:rFonts w:ascii="Aptos" w:eastAsia="Times New Roman" w:hAnsi="Aptos"/>
              <w:b/>
              <w:color w:val="8D648C"/>
              <w:sz w:val="22"/>
            </w:rPr>
            <w:t>_settings</w:t>
          </w:r>
          <w:bookmarkEnd w:id="93"/>
          <w:proofErr w:type="spellEnd"/>
        </w:p>
        <w:p w14:paraId="4070065B" w14:textId="77777777" w:rsidR="001A3584" w:rsidRPr="001A3584" w:rsidRDefault="001A3584" w:rsidP="001A3584">
          <w:pPr>
            <w:numPr>
              <w:ilvl w:val="0"/>
              <w:numId w:val="39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Tipo de objeto: table.</w:t>
          </w:r>
        </w:p>
        <w:p w14:paraId="24B0B4F1" w14:textId="77777777" w:rsidR="001A3584" w:rsidRPr="001A3584" w:rsidRDefault="001A3584" w:rsidP="001A3584">
          <w:pPr>
            <w:numPr>
              <w:ilvl w:val="0"/>
              <w:numId w:val="39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Módulos que la consumen: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audit-prep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2A1A39E6" w14:textId="77777777" w:rsidR="001A3584" w:rsidRPr="001A3584" w:rsidRDefault="001A3584" w:rsidP="001A3584">
          <w:pPr>
            <w:numPr>
              <w:ilvl w:val="0"/>
              <w:numId w:val="39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Descripcion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Sin comentario de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catalogo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4B2BF6CF" w14:textId="77777777" w:rsidR="001A3584" w:rsidRPr="001A3584" w:rsidRDefault="001A3584" w:rsidP="001A3584">
          <w:pPr>
            <w:numPr>
              <w:ilvl w:val="0"/>
              <w:numId w:val="39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Clave primaria: id</w:t>
          </w:r>
        </w:p>
        <w:p w14:paraId="70A83D43" w14:textId="77777777" w:rsidR="001A3584" w:rsidRPr="001A3584" w:rsidRDefault="001A3584" w:rsidP="001A3584">
          <w:pPr>
            <w:numPr>
              <w:ilvl w:val="0"/>
              <w:numId w:val="39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Relaciones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foraneas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: no aplica o no visibles.</w:t>
          </w:r>
        </w:p>
        <w:tbl>
          <w:tblPr>
            <w:tblStyle w:val="Tablaconcuadrcula"/>
            <w:tblW w:w="0" w:type="auto"/>
            <w:tblLook w:val="04A0" w:firstRow="1" w:lastRow="0" w:firstColumn="1" w:lastColumn="0" w:noHBand="0" w:noVBand="1"/>
          </w:tblPr>
          <w:tblGrid>
            <w:gridCol w:w="1626"/>
            <w:gridCol w:w="2218"/>
            <w:gridCol w:w="651"/>
            <w:gridCol w:w="930"/>
            <w:gridCol w:w="1301"/>
          </w:tblGrid>
          <w:tr w:rsidR="001A3584" w:rsidRPr="001A3584" w14:paraId="1C3F339D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14319EC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Campo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646197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A4C0D46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2A6255B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AF3F65E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1A3584" w:rsidRPr="001A3584" w14:paraId="414ADF75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FABE21B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00DF80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smallint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2F0222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15BA35E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1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396F53C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1A3584" w:rsidRPr="001A3584" w14:paraId="79D7780A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06B569E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audit_mode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0E6DC17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boolean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3963F6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60A9B6D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false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FF94BA2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1A3584" w:rsidRPr="001A3584" w14:paraId="1A88FA1A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A2510F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audit_start_date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B07CA6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4EC13D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FC17A0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C72C8A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147DE740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3EF70D8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audit_end_date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3C8C730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88E6989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A73723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9F2038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2DF763D6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D1D453D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drive_root_id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6F5F779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523AD48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4BB7236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61926EF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3AD145E9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6BDC76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checklist_schema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996CEBF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jsonb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9864E8D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08056E8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</w:t>
                </w:r>
                <w:proofErr w:type="gram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{}'::</w:t>
                </w:r>
                <w:proofErr w:type="spellStart"/>
                <w:proofErr w:type="gram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jsonb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692DA66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1A3584" w:rsidRPr="001A3584" w14:paraId="6E0143B7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973C0BB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created_at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8B58B8B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7B7238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7DA7EDB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proofErr w:type="gram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</w:t>
                </w:r>
                <w:proofErr w:type="gram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44173B8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1A3584" w:rsidRPr="001A3584" w14:paraId="1535C543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shd w:val="clear" w:color="auto" w:fill="FFFFFF"/>
                <w:hideMark/>
              </w:tcPr>
              <w:p w14:paraId="418FB692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updated_at</w:t>
                </w:r>
                <w:proofErr w:type="spellEnd"/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415BD8E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7B9C0168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2AEEF289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proofErr w:type="gram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</w:t>
                </w:r>
                <w:proofErr w:type="gram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2BDB4012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</w:tbl>
        <w:p w14:paraId="4ADD6332" w14:textId="77777777" w:rsidR="001A3584" w:rsidRPr="001A3584" w:rsidRDefault="001A3584" w:rsidP="001A3584">
          <w:pPr>
            <w:numPr>
              <w:ilvl w:val="0"/>
              <w:numId w:val="40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Indices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visibles:</w:t>
          </w:r>
        </w:p>
        <w:p w14:paraId="2A33566C" w14:textId="77777777" w:rsidR="001A3584" w:rsidRPr="00AB720C" w:rsidRDefault="001A3584" w:rsidP="001A3584">
          <w:pPr>
            <w:numPr>
              <w:ilvl w:val="0"/>
              <w:numId w:val="40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</w:pP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lastRenderedPageBreak/>
            <w:t>audit_settings_pkey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: CREATE UNIQUE INDEX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audit_settings_pkey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ON </w:t>
          </w:r>
          <w:proofErr w:type="spellStart"/>
          <w:proofErr w:type="gram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public.audit</w:t>
          </w:r>
          <w:proofErr w:type="gram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_settings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USING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btree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(id)</w:t>
          </w:r>
        </w:p>
        <w:p w14:paraId="0E873E3C" w14:textId="77777777" w:rsidR="001A3584" w:rsidRPr="001A3584" w:rsidRDefault="001A3584" w:rsidP="001A3584">
          <w:pPr>
            <w:pStyle w:val="Ttulo3"/>
            <w:spacing w:before="120" w:line="240" w:lineRule="auto"/>
            <w:jc w:val="both"/>
            <w:divId w:val="1374962462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bookmarkStart w:id="94" w:name="_Toc224733932"/>
          <w:proofErr w:type="spellStart"/>
          <w:proofErr w:type="gramStart"/>
          <w:r w:rsidRPr="001A3584">
            <w:rPr>
              <w:rFonts w:ascii="Aptos" w:eastAsia="Times New Roman" w:hAnsi="Aptos"/>
              <w:b/>
              <w:color w:val="8D648C"/>
              <w:sz w:val="22"/>
            </w:rPr>
            <w:t>public.departments</w:t>
          </w:r>
          <w:bookmarkEnd w:id="94"/>
          <w:proofErr w:type="spellEnd"/>
          <w:proofErr w:type="gramEnd"/>
        </w:p>
        <w:p w14:paraId="756B44D5" w14:textId="77777777" w:rsidR="001A3584" w:rsidRPr="001A3584" w:rsidRDefault="001A3584" w:rsidP="001A3584">
          <w:pPr>
            <w:numPr>
              <w:ilvl w:val="0"/>
              <w:numId w:val="41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Tipo de objeto: table.</w:t>
          </w:r>
        </w:p>
        <w:p w14:paraId="2F3C92B2" w14:textId="77777777" w:rsidR="001A3584" w:rsidRPr="001A3584" w:rsidRDefault="001A3584" w:rsidP="001A3584">
          <w:pPr>
            <w:numPr>
              <w:ilvl w:val="0"/>
              <w:numId w:val="41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Módulos que la consumen: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41D47F1F" w14:textId="77777777" w:rsidR="001A3584" w:rsidRPr="001A3584" w:rsidRDefault="001A3584" w:rsidP="001A3584">
          <w:pPr>
            <w:numPr>
              <w:ilvl w:val="0"/>
              <w:numId w:val="41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Descripcion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Sin comentario de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catalogo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101D948B" w14:textId="77777777" w:rsidR="001A3584" w:rsidRPr="001A3584" w:rsidRDefault="001A3584" w:rsidP="001A3584">
          <w:pPr>
            <w:numPr>
              <w:ilvl w:val="0"/>
              <w:numId w:val="41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Clave primaria: id</w:t>
          </w:r>
        </w:p>
        <w:p w14:paraId="59D84886" w14:textId="77777777" w:rsidR="001A3584" w:rsidRPr="001A3584" w:rsidRDefault="001A3584" w:rsidP="001A3584">
          <w:pPr>
            <w:numPr>
              <w:ilvl w:val="0"/>
              <w:numId w:val="41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Relaciones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foraneas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: no aplica o no visibles.</w:t>
          </w:r>
        </w:p>
        <w:tbl>
          <w:tblPr>
            <w:tblStyle w:val="Tablaconcuadrcula"/>
            <w:tblW w:w="0" w:type="auto"/>
            <w:tblLook w:val="04A0" w:firstRow="1" w:lastRow="0" w:firstColumn="1" w:lastColumn="0" w:noHBand="0" w:noVBand="1"/>
          </w:tblPr>
          <w:tblGrid>
            <w:gridCol w:w="1101"/>
            <w:gridCol w:w="2474"/>
            <w:gridCol w:w="651"/>
            <w:gridCol w:w="3291"/>
            <w:gridCol w:w="1301"/>
          </w:tblGrid>
          <w:tr w:rsidR="001A3584" w:rsidRPr="001A3584" w14:paraId="764F3C74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963271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Campo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BDF0168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545D62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334D10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C4320D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1A3584" w:rsidRPr="00AB720C" w14:paraId="7312C56D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8CF2D5E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F0C5979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7D14722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2A2A476" w14:textId="77777777" w:rsidR="001A3584" w:rsidRPr="00AB720C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</w:pPr>
                <w:proofErr w:type="spellStart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nextval</w:t>
                </w:r>
                <w:proofErr w:type="spellEnd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('</w:t>
                </w:r>
                <w:proofErr w:type="spellStart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departments_id_seq</w:t>
                </w:r>
                <w:proofErr w:type="spellEnd"/>
                <w:proofErr w:type="gramStart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'::</w:t>
                </w:r>
                <w:proofErr w:type="spellStart"/>
                <w:proofErr w:type="gramEnd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regclass</w:t>
                </w:r>
                <w:proofErr w:type="spellEnd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)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48C3D26" w14:textId="77777777" w:rsidR="001A3584" w:rsidRPr="00AB720C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</w:pPr>
              </w:p>
            </w:tc>
          </w:tr>
          <w:tr w:rsidR="001A3584" w:rsidRPr="001A3584" w14:paraId="0D1C617B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22CD2A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code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C99DB1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57697FC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1B172FE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F9548F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59884130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4D45EF0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name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24AD9F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C984B6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9912EC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1BCF82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2F57C867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B39AC8C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description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E9D5618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4FCAB6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C47D88B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B4B35B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547F3591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5AFEFFB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created_at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99664D9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without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9A7AB8D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06D2E72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proofErr w:type="gram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</w:t>
                </w:r>
                <w:proofErr w:type="gram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79B866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1A3584" w:rsidRPr="001A3584" w14:paraId="1DF97E6C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shd w:val="clear" w:color="auto" w:fill="FFFFFF"/>
                <w:hideMark/>
              </w:tcPr>
              <w:p w14:paraId="2F36DEF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updated_at</w:t>
                </w:r>
                <w:proofErr w:type="spellEnd"/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67142A5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without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0BA8C3BE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646A00B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proofErr w:type="gram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</w:t>
                </w:r>
                <w:proofErr w:type="gram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51AABBF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</w:tbl>
        <w:p w14:paraId="0773B59A" w14:textId="77777777" w:rsidR="001A3584" w:rsidRPr="001A3584" w:rsidRDefault="001A3584" w:rsidP="001A3584">
          <w:pPr>
            <w:numPr>
              <w:ilvl w:val="0"/>
              <w:numId w:val="42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Indices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visibles:</w:t>
          </w:r>
        </w:p>
        <w:p w14:paraId="7D0A898B" w14:textId="77777777" w:rsidR="001A3584" w:rsidRPr="00AB720C" w:rsidRDefault="001A3584" w:rsidP="001A3584">
          <w:pPr>
            <w:numPr>
              <w:ilvl w:val="0"/>
              <w:numId w:val="42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</w:pP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departments_code_key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: CREATE UNIQUE INDEX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departments_code_key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ON </w:t>
          </w:r>
          <w:proofErr w:type="spellStart"/>
          <w:proofErr w:type="gram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public.departments</w:t>
          </w:r>
          <w:proofErr w:type="spellEnd"/>
          <w:proofErr w:type="gram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USING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btree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(code)</w:t>
          </w:r>
        </w:p>
        <w:p w14:paraId="184B86F8" w14:textId="77777777" w:rsidR="001A3584" w:rsidRPr="00AB720C" w:rsidRDefault="001A3584" w:rsidP="001A3584">
          <w:pPr>
            <w:numPr>
              <w:ilvl w:val="0"/>
              <w:numId w:val="42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</w:pP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departments_pkey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: CREATE UNIQUE INDEX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departments_pkey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ON </w:t>
          </w:r>
          <w:proofErr w:type="spellStart"/>
          <w:proofErr w:type="gram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public.departments</w:t>
          </w:r>
          <w:proofErr w:type="spellEnd"/>
          <w:proofErr w:type="gram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USING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btree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(id)</w:t>
          </w:r>
        </w:p>
        <w:p w14:paraId="24859A1C" w14:textId="77777777" w:rsidR="001A3584" w:rsidRPr="001A3584" w:rsidRDefault="001A3584" w:rsidP="001A3584">
          <w:pPr>
            <w:pStyle w:val="Ttulo3"/>
            <w:spacing w:before="120" w:line="240" w:lineRule="auto"/>
            <w:jc w:val="both"/>
            <w:divId w:val="1374962462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bookmarkStart w:id="95" w:name="_Toc224733933"/>
          <w:proofErr w:type="spellStart"/>
          <w:proofErr w:type="gramStart"/>
          <w:r w:rsidRPr="001A3584">
            <w:rPr>
              <w:rFonts w:ascii="Aptos" w:eastAsia="Times New Roman" w:hAnsi="Aptos"/>
              <w:b/>
              <w:color w:val="8D648C"/>
              <w:sz w:val="22"/>
            </w:rPr>
            <w:t>public.document</w:t>
          </w:r>
          <w:proofErr w:type="gramEnd"/>
          <w:r w:rsidRPr="001A3584">
            <w:rPr>
              <w:rFonts w:ascii="Aptos" w:eastAsia="Times New Roman" w:hAnsi="Aptos"/>
              <w:b/>
              <w:color w:val="8D648C"/>
              <w:sz w:val="22"/>
            </w:rPr>
            <w:t>_hashes</w:t>
          </w:r>
          <w:bookmarkEnd w:id="95"/>
          <w:proofErr w:type="spellEnd"/>
        </w:p>
        <w:p w14:paraId="3475D89F" w14:textId="77777777" w:rsidR="001A3584" w:rsidRPr="001A3584" w:rsidRDefault="001A3584" w:rsidP="001A3584">
          <w:pPr>
            <w:numPr>
              <w:ilvl w:val="0"/>
              <w:numId w:val="43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Tipo de objeto: table.</w:t>
          </w:r>
        </w:p>
        <w:p w14:paraId="28042B4C" w14:textId="77777777" w:rsidR="001A3584" w:rsidRPr="001A3584" w:rsidRDefault="001A3584" w:rsidP="001A3584">
          <w:pPr>
            <w:numPr>
              <w:ilvl w:val="0"/>
              <w:numId w:val="43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Módulos que la consumen: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signature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42FDCCCA" w14:textId="77777777" w:rsidR="001A3584" w:rsidRPr="001A3584" w:rsidRDefault="001A3584" w:rsidP="001A3584">
          <w:pPr>
            <w:numPr>
              <w:ilvl w:val="0"/>
              <w:numId w:val="43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Descripcion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Cryptographic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hashes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for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document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integrity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verification</w:t>
          </w:r>
          <w:proofErr w:type="spellEnd"/>
        </w:p>
        <w:p w14:paraId="1DA6347B" w14:textId="77777777" w:rsidR="001A3584" w:rsidRPr="001A3584" w:rsidRDefault="001A3584" w:rsidP="001A3584">
          <w:pPr>
            <w:numPr>
              <w:ilvl w:val="0"/>
              <w:numId w:val="43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Clave primaria: id</w:t>
          </w:r>
        </w:p>
        <w:p w14:paraId="0C381706" w14:textId="77777777" w:rsidR="001A3584" w:rsidRPr="001A3584" w:rsidRDefault="001A3584" w:rsidP="001A3584">
          <w:pPr>
            <w:numPr>
              <w:ilvl w:val="0"/>
              <w:numId w:val="43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Relaciones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foraneas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:</w:t>
          </w:r>
        </w:p>
        <w:p w14:paraId="5ED7E777" w14:textId="77777777" w:rsidR="001A3584" w:rsidRPr="001A3584" w:rsidRDefault="001A3584" w:rsidP="001A3584">
          <w:pPr>
            <w:numPr>
              <w:ilvl w:val="0"/>
              <w:numId w:val="43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calculated_by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public.users.id</w:t>
          </w:r>
          <w:proofErr w:type="spellEnd"/>
        </w:p>
        <w:tbl>
          <w:tblPr>
            <w:tblStyle w:val="Tablaconcuadrcula"/>
            <w:tblW w:w="0" w:type="auto"/>
            <w:tblLook w:val="04A0" w:firstRow="1" w:lastRow="0" w:firstColumn="1" w:lastColumn="0" w:noHBand="0" w:noVBand="1"/>
          </w:tblPr>
          <w:tblGrid>
            <w:gridCol w:w="1435"/>
            <w:gridCol w:w="1466"/>
            <w:gridCol w:w="651"/>
            <w:gridCol w:w="3735"/>
            <w:gridCol w:w="2341"/>
          </w:tblGrid>
          <w:tr w:rsidR="001A3584" w:rsidRPr="001A3584" w14:paraId="42B65178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BD7B978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lastRenderedPageBreak/>
                  <w:t>Campo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DF2E006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9891F32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C7E92E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ED6D500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1A3584" w:rsidRPr="00AB720C" w14:paraId="0E47D2B0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76034CB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0D64588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73660EC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C313AF1" w14:textId="77777777" w:rsidR="001A3584" w:rsidRPr="00AB720C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</w:pPr>
                <w:proofErr w:type="spellStart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nextval</w:t>
                </w:r>
                <w:proofErr w:type="spellEnd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('</w:t>
                </w:r>
                <w:proofErr w:type="spellStart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document_hashes_id_seq</w:t>
                </w:r>
                <w:proofErr w:type="spellEnd"/>
                <w:proofErr w:type="gramStart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'::</w:t>
                </w:r>
                <w:proofErr w:type="spellStart"/>
                <w:proofErr w:type="gramEnd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regclass</w:t>
                </w:r>
                <w:proofErr w:type="spellEnd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)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7AEF708" w14:textId="77777777" w:rsidR="001A3584" w:rsidRPr="00AB720C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</w:pPr>
              </w:p>
            </w:tc>
          </w:tr>
          <w:tr w:rsidR="001A3584" w:rsidRPr="001A3584" w14:paraId="5797935B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46A6940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document_id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154A8BF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bigint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7DA81D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4B35EB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0452489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AB720C" w14:paraId="18FEE248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CFCE000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document_type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C2A46F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CF0C84C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C40D449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E1CFC10" w14:textId="77777777" w:rsidR="001A3584" w:rsidRPr="00AB720C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fr-FR"/>
                  </w:rPr>
                </w:pPr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fr-FR"/>
                  </w:rPr>
                  <w:t xml:space="preserve">Type of </w:t>
                </w:r>
                <w:proofErr w:type="gramStart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fr-FR"/>
                  </w:rPr>
                  <w:t>document:</w:t>
                </w:r>
                <w:proofErr w:type="gramEnd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fr-FR"/>
                  </w:rPr>
                  <w:t xml:space="preserve"> </w:t>
                </w:r>
                <w:proofErr w:type="spellStart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fr-FR"/>
                  </w:rPr>
                  <w:t>pdf</w:t>
                </w:r>
                <w:proofErr w:type="spellEnd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fr-FR"/>
                  </w:rPr>
                  <w:t xml:space="preserve">, docx, </w:t>
                </w:r>
                <w:proofErr w:type="spellStart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fr-FR"/>
                  </w:rPr>
                  <w:t>excel</w:t>
                </w:r>
                <w:proofErr w:type="spellEnd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fr-FR"/>
                  </w:rPr>
                  <w:t>, etc.</w:t>
                </w:r>
              </w:p>
            </w:tc>
          </w:tr>
          <w:tr w:rsidR="001A3584" w:rsidRPr="00AB720C" w14:paraId="366D2A12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53BB04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hash_sha256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DE6A8F9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4ED4B18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E66D479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9F2106E" w14:textId="77777777" w:rsidR="001A3584" w:rsidRPr="00AB720C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</w:pPr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SHA-256 hash of the document content</w:t>
                </w:r>
              </w:p>
            </w:tc>
          </w:tr>
          <w:tr w:rsidR="001A3584" w:rsidRPr="001A3584" w14:paraId="12521212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4F3D3C7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hash_algorithm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9102799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BCBFC2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B959A18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'SHA-256</w:t>
                </w:r>
                <w:proofErr w:type="gram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proofErr w:type="gram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545657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1A3584" w:rsidRPr="001A3584" w14:paraId="25E5A937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18C0AD6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calculated_at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488ACD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A5B08E0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1703446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proofErr w:type="gram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</w:t>
                </w:r>
                <w:proofErr w:type="gram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8920C10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1A3584" w:rsidRPr="001A3584" w14:paraId="1BD67E4B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6997B6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calculated_by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91FB86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0F2BBE9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B1FA7CC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87501E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AB720C" w14:paraId="3DEB3CF3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shd w:val="clear" w:color="auto" w:fill="FFFFFF"/>
                <w:hideMark/>
              </w:tcPr>
              <w:p w14:paraId="0EB7BD6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is_current</w:t>
                </w:r>
                <w:proofErr w:type="spellEnd"/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39E97D5F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boolean</w:t>
                </w:r>
                <w:proofErr w:type="spellEnd"/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4D7B696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1287374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true</w:t>
                </w:r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685FCA92" w14:textId="77777777" w:rsidR="001A3584" w:rsidRPr="00AB720C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</w:pPr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True if this is the current valid hash for the document</w:t>
                </w:r>
              </w:p>
            </w:tc>
          </w:tr>
        </w:tbl>
        <w:p w14:paraId="048DFE10" w14:textId="77777777" w:rsidR="001A3584" w:rsidRPr="001A3584" w:rsidRDefault="001A3584" w:rsidP="001A3584">
          <w:pPr>
            <w:numPr>
              <w:ilvl w:val="0"/>
              <w:numId w:val="44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Indices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visibles:</w:t>
          </w:r>
        </w:p>
        <w:p w14:paraId="56585FBD" w14:textId="77777777" w:rsidR="001A3584" w:rsidRPr="00AB720C" w:rsidRDefault="001A3584" w:rsidP="001A3584">
          <w:pPr>
            <w:numPr>
              <w:ilvl w:val="0"/>
              <w:numId w:val="44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</w:pP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document_hashes_pkey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: CREATE UNIQUE INDEX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document_hashes_pkey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ON </w:t>
          </w:r>
          <w:proofErr w:type="spellStart"/>
          <w:proofErr w:type="gram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public.document</w:t>
          </w:r>
          <w:proofErr w:type="gram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_hashes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USING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btree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(id)</w:t>
          </w:r>
        </w:p>
        <w:p w14:paraId="175DAAC8" w14:textId="77777777" w:rsidR="001A3584" w:rsidRPr="00AB720C" w:rsidRDefault="001A3584" w:rsidP="001A3584">
          <w:pPr>
            <w:numPr>
              <w:ilvl w:val="0"/>
              <w:numId w:val="44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</w:pP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idx_document_hashes_current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: CREATE INDEX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idx_document_hashes_current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ON </w:t>
          </w:r>
          <w:proofErr w:type="spellStart"/>
          <w:proofErr w:type="gram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public.document</w:t>
          </w:r>
          <w:proofErr w:type="gram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_hashes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USING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btree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(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document_id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,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is_current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) WHERE (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is_current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= true)</w:t>
          </w:r>
        </w:p>
        <w:p w14:paraId="7F6D7B51" w14:textId="77777777" w:rsidR="001A3584" w:rsidRPr="00AB720C" w:rsidRDefault="001A3584" w:rsidP="001A3584">
          <w:pPr>
            <w:numPr>
              <w:ilvl w:val="0"/>
              <w:numId w:val="44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</w:pP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idx_document_hashes_document_id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: CREATE INDEX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idx_document_hashes_document_id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ON </w:t>
          </w:r>
          <w:proofErr w:type="spellStart"/>
          <w:proofErr w:type="gram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public.document</w:t>
          </w:r>
          <w:proofErr w:type="gram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_hashes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USING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btree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(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document_id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)</w:t>
          </w:r>
        </w:p>
        <w:p w14:paraId="2620C944" w14:textId="77777777" w:rsidR="001A3584" w:rsidRPr="00AB720C" w:rsidRDefault="001A3584" w:rsidP="001A3584">
          <w:pPr>
            <w:numPr>
              <w:ilvl w:val="0"/>
              <w:numId w:val="44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</w:pP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unique_current_hash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: CREATE UNIQUE INDEX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unique_current_hash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ON </w:t>
          </w:r>
          <w:proofErr w:type="spellStart"/>
          <w:proofErr w:type="gram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public.document</w:t>
          </w:r>
          <w:proofErr w:type="gram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_hashes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USING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btree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(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document_id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,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is_current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)</w:t>
          </w:r>
        </w:p>
        <w:p w14:paraId="52D5EC7A" w14:textId="77777777" w:rsidR="001A3584" w:rsidRPr="001A3584" w:rsidRDefault="001A3584" w:rsidP="001A3584">
          <w:pPr>
            <w:pStyle w:val="Ttulo3"/>
            <w:spacing w:before="120" w:line="240" w:lineRule="auto"/>
            <w:jc w:val="both"/>
            <w:divId w:val="1374962462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bookmarkStart w:id="96" w:name="_Toc224733934"/>
          <w:proofErr w:type="spellStart"/>
          <w:proofErr w:type="gramStart"/>
          <w:r w:rsidRPr="001A3584">
            <w:rPr>
              <w:rFonts w:ascii="Aptos" w:eastAsia="Times New Roman" w:hAnsi="Aptos"/>
              <w:b/>
              <w:color w:val="8D648C"/>
              <w:sz w:val="22"/>
            </w:rPr>
            <w:t>public.document</w:t>
          </w:r>
          <w:proofErr w:type="gramEnd"/>
          <w:r w:rsidRPr="001A3584">
            <w:rPr>
              <w:rFonts w:ascii="Aptos" w:eastAsia="Times New Roman" w:hAnsi="Aptos"/>
              <w:b/>
              <w:color w:val="8D648C"/>
              <w:sz w:val="22"/>
            </w:rPr>
            <w:t>_qr_codes</w:t>
          </w:r>
          <w:bookmarkEnd w:id="96"/>
          <w:proofErr w:type="spellEnd"/>
        </w:p>
        <w:p w14:paraId="73DDD5B1" w14:textId="77777777" w:rsidR="001A3584" w:rsidRPr="001A3584" w:rsidRDefault="001A3584" w:rsidP="001A3584">
          <w:pPr>
            <w:numPr>
              <w:ilvl w:val="0"/>
              <w:numId w:val="45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Tipo de objeto: table.</w:t>
          </w:r>
        </w:p>
        <w:p w14:paraId="205BCB2F" w14:textId="77777777" w:rsidR="001A3584" w:rsidRPr="001A3584" w:rsidRDefault="001A3584" w:rsidP="001A3584">
          <w:pPr>
            <w:numPr>
              <w:ilvl w:val="0"/>
              <w:numId w:val="45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Módulos que la consumen: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signature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7C8E827E" w14:textId="77777777" w:rsidR="001A3584" w:rsidRPr="00AB720C" w:rsidRDefault="001A3584" w:rsidP="001A3584">
          <w:pPr>
            <w:numPr>
              <w:ilvl w:val="0"/>
              <w:numId w:val="45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</w:pPr>
          <w:proofErr w:type="spellStart"/>
          <w:proofErr w:type="gram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Descripcion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:</w:t>
          </w:r>
          <w:proofErr w:type="gram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 xml:space="preserve"> QR codes for public document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verification</w:t>
          </w:r>
          <w:proofErr w:type="spellEnd"/>
        </w:p>
        <w:p w14:paraId="0231135D" w14:textId="77777777" w:rsidR="001A3584" w:rsidRPr="001A3584" w:rsidRDefault="001A3584" w:rsidP="001A3584">
          <w:pPr>
            <w:numPr>
              <w:ilvl w:val="0"/>
              <w:numId w:val="45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Clave primaria: id</w:t>
          </w:r>
        </w:p>
        <w:p w14:paraId="2FC0865E" w14:textId="77777777" w:rsidR="001A3584" w:rsidRPr="001A3584" w:rsidRDefault="001A3584" w:rsidP="001A3584">
          <w:pPr>
            <w:numPr>
              <w:ilvl w:val="0"/>
              <w:numId w:val="45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Relaciones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foraneas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:</w:t>
          </w:r>
        </w:p>
        <w:p w14:paraId="07EF84BE" w14:textId="77777777" w:rsidR="001A3584" w:rsidRPr="001A3584" w:rsidRDefault="001A3584" w:rsidP="001A3584">
          <w:pPr>
            <w:numPr>
              <w:ilvl w:val="0"/>
              <w:numId w:val="45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document_id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public.documents.id</w:t>
          </w:r>
          <w:proofErr w:type="spellEnd"/>
        </w:p>
        <w:p w14:paraId="0AC4272C" w14:textId="77777777" w:rsidR="001A3584" w:rsidRPr="00AB720C" w:rsidRDefault="001A3584" w:rsidP="001A3584">
          <w:pPr>
            <w:numPr>
              <w:ilvl w:val="0"/>
              <w:numId w:val="45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</w:pP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seal_id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-&gt; public.document_seals.id</w:t>
          </w:r>
        </w:p>
        <w:tbl>
          <w:tblPr>
            <w:tblStyle w:val="Tablaconcuadrcula"/>
            <w:tblW w:w="0" w:type="auto"/>
            <w:tblLook w:val="04A0" w:firstRow="1" w:lastRow="0" w:firstColumn="1" w:lastColumn="0" w:noHBand="0" w:noVBand="1"/>
          </w:tblPr>
          <w:tblGrid>
            <w:gridCol w:w="1595"/>
            <w:gridCol w:w="1507"/>
            <w:gridCol w:w="651"/>
            <w:gridCol w:w="3892"/>
            <w:gridCol w:w="1983"/>
          </w:tblGrid>
          <w:tr w:rsidR="001A3584" w:rsidRPr="001A3584" w14:paraId="40190291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21F74A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lastRenderedPageBreak/>
                  <w:t>Campo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BCB61A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46DC026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1713709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F594E2E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1A3584" w:rsidRPr="00AB720C" w14:paraId="74C574F1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A8455EF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1E182D2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36499B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568E840" w14:textId="77777777" w:rsidR="001A3584" w:rsidRPr="00AB720C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fr-FR"/>
                  </w:rPr>
                </w:pPr>
                <w:proofErr w:type="spellStart"/>
                <w:proofErr w:type="gramStart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fr-FR"/>
                  </w:rPr>
                  <w:t>nextval</w:t>
                </w:r>
                <w:proofErr w:type="spellEnd"/>
                <w:proofErr w:type="gramEnd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fr-FR"/>
                  </w:rPr>
                  <w:t>('</w:t>
                </w:r>
                <w:proofErr w:type="spellStart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fr-FR"/>
                  </w:rPr>
                  <w:t>document_qr_codes_id_seq</w:t>
                </w:r>
                <w:proofErr w:type="spellEnd"/>
                <w:proofErr w:type="gramStart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fr-FR"/>
                  </w:rPr>
                  <w:t>'::</w:t>
                </w:r>
                <w:proofErr w:type="spellStart"/>
                <w:proofErr w:type="gramEnd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fr-FR"/>
                  </w:rPr>
                  <w:t>regclass</w:t>
                </w:r>
                <w:proofErr w:type="spellEnd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fr-FR"/>
                  </w:rPr>
                  <w:t>)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4A2CDFF" w14:textId="77777777" w:rsidR="001A3584" w:rsidRPr="00AB720C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fr-FR"/>
                  </w:rPr>
                </w:pPr>
              </w:p>
            </w:tc>
          </w:tr>
          <w:tr w:rsidR="001A3584" w:rsidRPr="001A3584" w14:paraId="7AFFCAB5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624426D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document_id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815399F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bigint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150636C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4031E32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6AA36A8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132A3765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2106F60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seal_id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B8D85D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F53C239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B4EE4FD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CB3A768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AB720C" w14:paraId="30B24FFE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59BE5D9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qr_code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8CD8C99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097B07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6596168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DFA91A6" w14:textId="77777777" w:rsidR="001A3584" w:rsidRPr="00AB720C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fr-FR"/>
                  </w:rPr>
                </w:pPr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fr-FR"/>
                  </w:rPr>
                  <w:t xml:space="preserve">Base64 </w:t>
                </w:r>
                <w:proofErr w:type="spellStart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fr-FR"/>
                  </w:rPr>
                  <w:t>encoded</w:t>
                </w:r>
                <w:proofErr w:type="spellEnd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fr-FR"/>
                  </w:rPr>
                  <w:t xml:space="preserve"> QR code image</w:t>
                </w:r>
              </w:p>
            </w:tc>
          </w:tr>
          <w:tr w:rsidR="001A3584" w:rsidRPr="001A3584" w14:paraId="633FFADF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3B3901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qr_url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AAB09B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EA058A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87671E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2FBDC52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Public URL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for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verification</w:t>
                </w:r>
                <w:proofErr w:type="spellEnd"/>
              </w:p>
            </w:tc>
          </w:tr>
          <w:tr w:rsidR="001A3584" w:rsidRPr="00AB720C" w14:paraId="26F8742F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88828FC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verification_token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A991B9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uuid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EC3899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E81CEEE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gen_random_</w:t>
                </w:r>
                <w:proofErr w:type="gram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uuid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</w:t>
                </w:r>
                <w:proofErr w:type="gram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4EC43F8" w14:textId="77777777" w:rsidR="001A3584" w:rsidRPr="00AB720C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</w:pPr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Token for public verification endpoint</w:t>
                </w:r>
              </w:p>
            </w:tc>
          </w:tr>
          <w:tr w:rsidR="001A3584" w:rsidRPr="001A3584" w14:paraId="6AB87787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48E08E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generated_at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7F8CAAD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E844E9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4C8383F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proofErr w:type="gram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</w:t>
                </w:r>
                <w:proofErr w:type="gram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0229B9C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1A3584" w:rsidRPr="001A3584" w14:paraId="7930A0D6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1CE574D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expires_at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3F7F5F9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AA4127E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3665F18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95ABDD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3FC29B96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9972E7F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is_active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7DFA89D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boolean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A5446C7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E2C45E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true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3821092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1A3584" w:rsidRPr="001A3584" w14:paraId="20A78A68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7D7AE92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access_count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850F228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466973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EC3D2AD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0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9760B97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1A3584" w:rsidRPr="001A3584" w14:paraId="25E256F7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shd w:val="clear" w:color="auto" w:fill="F3F3F3"/>
                <w:hideMark/>
              </w:tcPr>
              <w:p w14:paraId="5675767F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last_accessed_at</w:t>
                </w:r>
                <w:proofErr w:type="spellEnd"/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734FC13F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55B5894B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3060E26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0FD97ECE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</w:tbl>
        <w:p w14:paraId="772F090F" w14:textId="77777777" w:rsidR="001A3584" w:rsidRPr="001A3584" w:rsidRDefault="001A3584" w:rsidP="001A3584">
          <w:pPr>
            <w:numPr>
              <w:ilvl w:val="0"/>
              <w:numId w:val="46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Indices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visibles:</w:t>
          </w:r>
        </w:p>
        <w:p w14:paraId="627B81A7" w14:textId="77777777" w:rsidR="001A3584" w:rsidRPr="00AB720C" w:rsidRDefault="001A3584" w:rsidP="001A3584">
          <w:pPr>
            <w:numPr>
              <w:ilvl w:val="0"/>
              <w:numId w:val="46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</w:pPr>
          <w:proofErr w:type="spellStart"/>
          <w:proofErr w:type="gram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document</w:t>
          </w:r>
          <w:proofErr w:type="gram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_qr_codes_</w:t>
          </w:r>
          <w:proofErr w:type="gram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pkey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:</w:t>
          </w:r>
          <w:proofErr w:type="gram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 xml:space="preserve"> CREATE UNIQUE INDEX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document_qr_codes_pkey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 xml:space="preserve"> ON </w:t>
          </w:r>
          <w:proofErr w:type="spellStart"/>
          <w:proofErr w:type="gram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public.document</w:t>
          </w:r>
          <w:proofErr w:type="gram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_qr_codes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 xml:space="preserve"> USING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btree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 xml:space="preserve"> (id)</w:t>
          </w:r>
        </w:p>
        <w:p w14:paraId="3729D197" w14:textId="77777777" w:rsidR="001A3584" w:rsidRPr="00AB720C" w:rsidRDefault="001A3584" w:rsidP="001A3584">
          <w:pPr>
            <w:numPr>
              <w:ilvl w:val="0"/>
              <w:numId w:val="46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</w:pPr>
          <w:proofErr w:type="spellStart"/>
          <w:proofErr w:type="gram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idx</w:t>
          </w:r>
          <w:proofErr w:type="gram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_document_qr_codes_</w:t>
          </w:r>
          <w:proofErr w:type="gram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active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:</w:t>
          </w:r>
          <w:proofErr w:type="gram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 xml:space="preserve"> CREATE INDEX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idx_document_qr_codes_active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 xml:space="preserve"> ON </w:t>
          </w:r>
          <w:proofErr w:type="spellStart"/>
          <w:proofErr w:type="gram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public.document</w:t>
          </w:r>
          <w:proofErr w:type="gram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_qr_codes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 xml:space="preserve"> USING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btree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 xml:space="preserve"> (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is_active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) WHERE (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is_active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 xml:space="preserve"> =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true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)</w:t>
          </w:r>
        </w:p>
        <w:p w14:paraId="5A5A533D" w14:textId="77777777" w:rsidR="001A3584" w:rsidRPr="00AB720C" w:rsidRDefault="001A3584" w:rsidP="001A3584">
          <w:pPr>
            <w:numPr>
              <w:ilvl w:val="0"/>
              <w:numId w:val="46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</w:pPr>
          <w:proofErr w:type="spellStart"/>
          <w:proofErr w:type="gram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idx</w:t>
          </w:r>
          <w:proofErr w:type="gram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_document_qr_codes_document_</w:t>
          </w:r>
          <w:proofErr w:type="gram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id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:</w:t>
          </w:r>
          <w:proofErr w:type="gram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 xml:space="preserve"> CREATE INDEX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idx_document_qr_codes_document_id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 xml:space="preserve"> ON </w:t>
          </w:r>
          <w:proofErr w:type="spellStart"/>
          <w:proofErr w:type="gram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public.document</w:t>
          </w:r>
          <w:proofErr w:type="gram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_qr_codes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 xml:space="preserve"> USING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btree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 xml:space="preserve"> (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document_id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)</w:t>
          </w:r>
        </w:p>
        <w:p w14:paraId="56382CA4" w14:textId="77777777" w:rsidR="001A3584" w:rsidRPr="00AB720C" w:rsidRDefault="001A3584" w:rsidP="001A3584">
          <w:pPr>
            <w:numPr>
              <w:ilvl w:val="0"/>
              <w:numId w:val="46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</w:pPr>
          <w:proofErr w:type="spellStart"/>
          <w:proofErr w:type="gram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idx</w:t>
          </w:r>
          <w:proofErr w:type="gram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_document_qr_codes_seal_</w:t>
          </w:r>
          <w:proofErr w:type="gram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id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:</w:t>
          </w:r>
          <w:proofErr w:type="gram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 xml:space="preserve"> CREATE INDEX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idx_document_qr_codes_seal_id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 xml:space="preserve"> ON </w:t>
          </w:r>
          <w:proofErr w:type="spellStart"/>
          <w:proofErr w:type="gram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public.document</w:t>
          </w:r>
          <w:proofErr w:type="gram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_qr_codes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 xml:space="preserve"> USING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btree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 xml:space="preserve"> (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seal_id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)</w:t>
          </w:r>
        </w:p>
        <w:p w14:paraId="4415757B" w14:textId="77777777" w:rsidR="001A3584" w:rsidRPr="00AB720C" w:rsidRDefault="001A3584" w:rsidP="001A3584">
          <w:pPr>
            <w:numPr>
              <w:ilvl w:val="0"/>
              <w:numId w:val="46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</w:pPr>
          <w:proofErr w:type="spellStart"/>
          <w:proofErr w:type="gram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idx</w:t>
          </w:r>
          <w:proofErr w:type="gram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_document_qr_codes_</w:t>
          </w:r>
          <w:proofErr w:type="gram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token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:</w:t>
          </w:r>
          <w:proofErr w:type="gram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 xml:space="preserve"> CREATE INDEX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idx_document_qr_codes_token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 xml:space="preserve"> ON </w:t>
          </w:r>
          <w:proofErr w:type="spellStart"/>
          <w:proofErr w:type="gram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public.document</w:t>
          </w:r>
          <w:proofErr w:type="gram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_qr_codes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 xml:space="preserve"> USING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btree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 xml:space="preserve"> (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verification_token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)</w:t>
          </w:r>
        </w:p>
        <w:p w14:paraId="0648CABA" w14:textId="77777777" w:rsidR="001A3584" w:rsidRPr="00AB720C" w:rsidRDefault="001A3584" w:rsidP="001A3584">
          <w:pPr>
            <w:numPr>
              <w:ilvl w:val="0"/>
              <w:numId w:val="46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</w:pPr>
          <w:proofErr w:type="spellStart"/>
          <w:proofErr w:type="gram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idx</w:t>
          </w:r>
          <w:proofErr w:type="gram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_document_qr_codes_</w:t>
          </w:r>
          <w:proofErr w:type="gram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verification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:</w:t>
          </w:r>
          <w:proofErr w:type="gram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 xml:space="preserve"> CREATE INDEX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idx_document_qr_codes_verification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 xml:space="preserve"> ON </w:t>
          </w:r>
          <w:proofErr w:type="spellStart"/>
          <w:proofErr w:type="gram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public.document</w:t>
          </w:r>
          <w:proofErr w:type="gram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_qr_codes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 xml:space="preserve"> USING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btree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 xml:space="preserve"> (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document_id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 xml:space="preserve">,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is_active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 xml:space="preserve">,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verification_token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)</w:t>
          </w:r>
        </w:p>
        <w:p w14:paraId="3195E949" w14:textId="77777777" w:rsidR="001A3584" w:rsidRPr="001A3584" w:rsidRDefault="001A3584" w:rsidP="001A3584">
          <w:pPr>
            <w:pStyle w:val="Ttulo3"/>
            <w:spacing w:before="120" w:line="240" w:lineRule="auto"/>
            <w:jc w:val="both"/>
            <w:divId w:val="1374962462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bookmarkStart w:id="97" w:name="_Toc224733935"/>
          <w:proofErr w:type="spellStart"/>
          <w:proofErr w:type="gramStart"/>
          <w:r w:rsidRPr="001A3584">
            <w:rPr>
              <w:rFonts w:ascii="Aptos" w:eastAsia="Times New Roman" w:hAnsi="Aptos"/>
              <w:b/>
              <w:color w:val="8D648C"/>
              <w:sz w:val="22"/>
            </w:rPr>
            <w:t>public.document</w:t>
          </w:r>
          <w:proofErr w:type="gramEnd"/>
          <w:r w:rsidRPr="001A3584">
            <w:rPr>
              <w:rFonts w:ascii="Aptos" w:eastAsia="Times New Roman" w:hAnsi="Aptos"/>
              <w:b/>
              <w:color w:val="8D648C"/>
              <w:sz w:val="22"/>
            </w:rPr>
            <w:t>_seals</w:t>
          </w:r>
          <w:bookmarkEnd w:id="97"/>
          <w:proofErr w:type="spellEnd"/>
        </w:p>
        <w:p w14:paraId="5F235355" w14:textId="77777777" w:rsidR="001A3584" w:rsidRPr="001A3584" w:rsidRDefault="001A3584" w:rsidP="001A3584">
          <w:pPr>
            <w:numPr>
              <w:ilvl w:val="0"/>
              <w:numId w:val="47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Tipo de objeto: table.</w:t>
          </w:r>
        </w:p>
        <w:p w14:paraId="6940DE76" w14:textId="77777777" w:rsidR="001A3584" w:rsidRPr="001A3584" w:rsidRDefault="001A3584" w:rsidP="001A3584">
          <w:pPr>
            <w:numPr>
              <w:ilvl w:val="0"/>
              <w:numId w:val="47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Módulos que la consumen: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signature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78A334FF" w14:textId="77777777" w:rsidR="001A3584" w:rsidRPr="001A3584" w:rsidRDefault="001A3584" w:rsidP="001A3584">
          <w:pPr>
            <w:numPr>
              <w:ilvl w:val="0"/>
              <w:numId w:val="47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Descripcion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Institutional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digital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seals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for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document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authentication</w:t>
          </w:r>
          <w:proofErr w:type="spellEnd"/>
        </w:p>
        <w:p w14:paraId="28351C90" w14:textId="77777777" w:rsidR="001A3584" w:rsidRPr="001A3584" w:rsidRDefault="001A3584" w:rsidP="001A3584">
          <w:pPr>
            <w:numPr>
              <w:ilvl w:val="0"/>
              <w:numId w:val="47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Clave primaria: id</w:t>
          </w:r>
        </w:p>
        <w:p w14:paraId="189598F5" w14:textId="77777777" w:rsidR="001A3584" w:rsidRPr="001A3584" w:rsidRDefault="001A3584" w:rsidP="001A3584">
          <w:pPr>
            <w:numPr>
              <w:ilvl w:val="0"/>
              <w:numId w:val="47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Relaciones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foraneas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:</w:t>
          </w:r>
        </w:p>
        <w:p w14:paraId="3E199DE9" w14:textId="77777777" w:rsidR="001A3584" w:rsidRPr="00AB720C" w:rsidRDefault="001A3584" w:rsidP="001A3584">
          <w:pPr>
            <w:numPr>
              <w:ilvl w:val="0"/>
              <w:numId w:val="47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</w:pP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authorized_user_id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-&gt; public.users.id</w:t>
          </w:r>
        </w:p>
        <w:p w14:paraId="77CBC23E" w14:textId="77777777" w:rsidR="001A3584" w:rsidRPr="001A3584" w:rsidRDefault="001A3584" w:rsidP="001A3584">
          <w:pPr>
            <w:numPr>
              <w:ilvl w:val="0"/>
              <w:numId w:val="47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document_hash_id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public.document_hashes.id</w:t>
          </w:r>
          <w:proofErr w:type="spellEnd"/>
        </w:p>
        <w:p w14:paraId="5EE7B31E" w14:textId="77777777" w:rsidR="001A3584" w:rsidRPr="001A3584" w:rsidRDefault="001A3584" w:rsidP="001A3584">
          <w:pPr>
            <w:numPr>
              <w:ilvl w:val="0"/>
              <w:numId w:val="47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document_id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public.documents.id</w:t>
          </w:r>
          <w:proofErr w:type="spellEnd"/>
        </w:p>
        <w:tbl>
          <w:tblPr>
            <w:tblStyle w:val="Tablaconcuadrcula"/>
            <w:tblW w:w="0" w:type="auto"/>
            <w:tblLook w:val="04A0" w:firstRow="1" w:lastRow="0" w:firstColumn="1" w:lastColumn="0" w:noHBand="0" w:noVBand="1"/>
          </w:tblPr>
          <w:tblGrid>
            <w:gridCol w:w="1708"/>
            <w:gridCol w:w="1369"/>
            <w:gridCol w:w="651"/>
            <w:gridCol w:w="3583"/>
            <w:gridCol w:w="2317"/>
          </w:tblGrid>
          <w:tr w:rsidR="001A3584" w:rsidRPr="001A3584" w14:paraId="377A9A85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9CF63A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lastRenderedPageBreak/>
                  <w:t>Campo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42E209C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8A5C3BC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A52CC9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57F15F8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1A3584" w:rsidRPr="00AB720C" w14:paraId="134E9E86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586A878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9FA00B9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6FAA03C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7E1EE46" w14:textId="77777777" w:rsidR="001A3584" w:rsidRPr="00AB720C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</w:pPr>
                <w:proofErr w:type="spellStart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nextval</w:t>
                </w:r>
                <w:proofErr w:type="spellEnd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('</w:t>
                </w:r>
                <w:proofErr w:type="spellStart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document_seals_id_seq</w:t>
                </w:r>
                <w:proofErr w:type="spellEnd"/>
                <w:proofErr w:type="gramStart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'::</w:t>
                </w:r>
                <w:proofErr w:type="spellStart"/>
                <w:proofErr w:type="gramEnd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regclass</w:t>
                </w:r>
                <w:proofErr w:type="spellEnd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)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17EAA0E" w14:textId="77777777" w:rsidR="001A3584" w:rsidRPr="00AB720C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</w:pPr>
              </w:p>
            </w:tc>
          </w:tr>
          <w:tr w:rsidR="001A3584" w:rsidRPr="001A3584" w14:paraId="09AE3F1A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A244070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document_id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BC8E6A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bigint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5453F9B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CA5D3EF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0C03B4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AB720C" w14:paraId="49E7AE8C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CB7800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seal_code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6B7F74C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A96D53B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77F223C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3511D8E" w14:textId="77777777" w:rsidR="001A3584" w:rsidRPr="00AB720C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fr-FR"/>
                  </w:rPr>
                </w:pPr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fr-FR"/>
                  </w:rPr>
                  <w:t xml:space="preserve">Unique </w:t>
                </w:r>
                <w:proofErr w:type="spellStart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fr-FR"/>
                  </w:rPr>
                  <w:t>institutional</w:t>
                </w:r>
                <w:proofErr w:type="spellEnd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fr-FR"/>
                  </w:rPr>
                  <w:t xml:space="preserve"> </w:t>
                </w:r>
                <w:proofErr w:type="spellStart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fr-FR"/>
                  </w:rPr>
                  <w:t>seal</w:t>
                </w:r>
                <w:proofErr w:type="spellEnd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fr-FR"/>
                  </w:rPr>
                  <w:t xml:space="preserve"> code (</w:t>
                </w:r>
                <w:proofErr w:type="gramStart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fr-FR"/>
                  </w:rPr>
                  <w:t>format:</w:t>
                </w:r>
                <w:proofErr w:type="gramEnd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fr-FR"/>
                  </w:rPr>
                  <w:t xml:space="preserve"> SPI-YYYY-TYPE-NNNNN)</w:t>
                </w:r>
              </w:p>
            </w:tc>
          </w:tr>
          <w:tr w:rsidR="001A3584" w:rsidRPr="001A3584" w14:paraId="76018562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8200228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seal_type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EFF957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E14F2E2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4B691FB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institutional</w:t>
                </w:r>
                <w:proofErr w:type="spellEnd"/>
                <w:proofErr w:type="gram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proofErr w:type="gram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B0B27C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1A3584" w:rsidRPr="001A3584" w14:paraId="0AAB794C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366F21E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issued_by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F6349EF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F1811E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97431C7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'SPI Fam</w:t>
                </w:r>
                <w:proofErr w:type="gram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proofErr w:type="gram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9A644D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1A3584" w:rsidRPr="00AB720C" w14:paraId="24D4BF47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F590AE2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authorized_role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6037BBC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EAEAA0D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DBE6487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C236489" w14:textId="77777777" w:rsidR="001A3584" w:rsidRPr="00AB720C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</w:pPr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Role that authorized the seal (DPD, Manager, etc.)</w:t>
                </w:r>
              </w:p>
            </w:tc>
          </w:tr>
          <w:tr w:rsidR="001A3584" w:rsidRPr="001A3584" w14:paraId="47A85868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0BAC2A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authorized_user_id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7CAAC40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53F11CD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F9ADDA8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3365D5C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AB720C" w14:paraId="3D9021EF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0545A49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seal_token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F18677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uuid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645AB2D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9C4B59C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gen_random_</w:t>
                </w:r>
                <w:proofErr w:type="gram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uuid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</w:t>
                </w:r>
                <w:proofErr w:type="gram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A7820D4" w14:textId="77777777" w:rsidR="001A3584" w:rsidRPr="00AB720C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</w:pPr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Unique token for seal verification and API access</w:t>
                </w:r>
              </w:p>
            </w:tc>
          </w:tr>
          <w:tr w:rsidR="001A3584" w:rsidRPr="001A3584" w14:paraId="78786002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D729B26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document_hash_id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0B6EC08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4899F9C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EBD000F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3B817DD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40422EFF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D082E2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issued_at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DDE762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A6707DC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DA57989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proofErr w:type="gram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</w:t>
                </w:r>
                <w:proofErr w:type="gram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03444DB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1A3584" w:rsidRPr="001A3584" w14:paraId="2172556E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611B14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expires_at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FCA8C98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880659C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0C6C29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42458E0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49444C32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A441E7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is_active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250F22C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boolean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6677E5D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B67A3B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true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2001C2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1A3584" w:rsidRPr="001A3584" w14:paraId="1B3BA9DF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shd w:val="clear" w:color="auto" w:fill="F3F3F3"/>
                <w:hideMark/>
              </w:tcPr>
              <w:p w14:paraId="5C2C001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created_at</w:t>
                </w:r>
                <w:proofErr w:type="spellEnd"/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1F0B6737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1383770F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357B384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proofErr w:type="gram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</w:t>
                </w:r>
                <w:proofErr w:type="gram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532A5CEC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</w:tbl>
        <w:p w14:paraId="5AF08536" w14:textId="77777777" w:rsidR="001A3584" w:rsidRPr="001A3584" w:rsidRDefault="001A3584" w:rsidP="001A3584">
          <w:pPr>
            <w:numPr>
              <w:ilvl w:val="0"/>
              <w:numId w:val="48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Indices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visibles:</w:t>
          </w:r>
        </w:p>
        <w:p w14:paraId="5833411B" w14:textId="77777777" w:rsidR="001A3584" w:rsidRPr="00AB720C" w:rsidRDefault="001A3584" w:rsidP="001A3584">
          <w:pPr>
            <w:numPr>
              <w:ilvl w:val="0"/>
              <w:numId w:val="48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</w:pP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document_seals_pkey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: CREATE UNIQUE INDEX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document_seals_pkey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ON </w:t>
          </w:r>
          <w:proofErr w:type="spellStart"/>
          <w:proofErr w:type="gram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public.document</w:t>
          </w:r>
          <w:proofErr w:type="gram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_seals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USING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btree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(id)</w:t>
          </w:r>
        </w:p>
        <w:p w14:paraId="41559681" w14:textId="77777777" w:rsidR="001A3584" w:rsidRPr="00AB720C" w:rsidRDefault="001A3584" w:rsidP="001A3584">
          <w:pPr>
            <w:numPr>
              <w:ilvl w:val="0"/>
              <w:numId w:val="48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</w:pP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document_seals_seal_code_key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: CREATE UNIQUE INDEX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document_seals_seal_code_key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ON </w:t>
          </w:r>
          <w:proofErr w:type="spellStart"/>
          <w:proofErr w:type="gram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public.document</w:t>
          </w:r>
          <w:proofErr w:type="gram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_seals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USING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btree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(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seal_code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)</w:t>
          </w:r>
        </w:p>
        <w:p w14:paraId="0B7BA9B5" w14:textId="77777777" w:rsidR="001A3584" w:rsidRPr="00AB720C" w:rsidRDefault="001A3584" w:rsidP="001A3584">
          <w:pPr>
            <w:numPr>
              <w:ilvl w:val="0"/>
              <w:numId w:val="48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</w:pP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idx_document_seals_active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: CREATE INDEX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idx_document_seals_active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ON </w:t>
          </w:r>
          <w:proofErr w:type="spellStart"/>
          <w:proofErr w:type="gram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public.document</w:t>
          </w:r>
          <w:proofErr w:type="gram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_seals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USING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btree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(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is_active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) WHERE (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is_active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= true)</w:t>
          </w:r>
        </w:p>
        <w:p w14:paraId="222A4C3D" w14:textId="77777777" w:rsidR="001A3584" w:rsidRPr="00AB720C" w:rsidRDefault="001A3584" w:rsidP="001A3584">
          <w:pPr>
            <w:numPr>
              <w:ilvl w:val="0"/>
              <w:numId w:val="48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</w:pP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idx_document_seals_document_id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: CREATE INDEX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idx_document_seals_document_id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ON </w:t>
          </w:r>
          <w:proofErr w:type="spellStart"/>
          <w:proofErr w:type="gram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public.document</w:t>
          </w:r>
          <w:proofErr w:type="gram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_seals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USING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btree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(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document_id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)</w:t>
          </w:r>
        </w:p>
        <w:p w14:paraId="4BBB7E93" w14:textId="77777777" w:rsidR="001A3584" w:rsidRPr="00AB720C" w:rsidRDefault="001A3584" w:rsidP="001A3584">
          <w:pPr>
            <w:numPr>
              <w:ilvl w:val="0"/>
              <w:numId w:val="48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</w:pP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idx_document_seals_seal_code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: CREATE INDEX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idx_</w:t>
          </w:r>
          <w:proofErr w:type="gram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document_seals</w:t>
          </w:r>
          <w:proofErr w:type="gram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_seal_code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ON </w:t>
          </w:r>
          <w:proofErr w:type="spellStart"/>
          <w:proofErr w:type="gram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public.document</w:t>
          </w:r>
          <w:proofErr w:type="gram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_seals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USING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btree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(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seal_code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)</w:t>
          </w:r>
        </w:p>
        <w:p w14:paraId="72F3B301" w14:textId="77777777" w:rsidR="001A3584" w:rsidRPr="00AB720C" w:rsidRDefault="001A3584" w:rsidP="001A3584">
          <w:pPr>
            <w:numPr>
              <w:ilvl w:val="0"/>
              <w:numId w:val="48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</w:pP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idx_document_seals_token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: CREATE INDEX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idx_document_seals_token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ON </w:t>
          </w:r>
          <w:proofErr w:type="spellStart"/>
          <w:proofErr w:type="gram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public.document</w:t>
          </w:r>
          <w:proofErr w:type="gram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_seals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USING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btree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(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seal_token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)</w:t>
          </w:r>
        </w:p>
        <w:p w14:paraId="0A2712E5" w14:textId="77777777" w:rsidR="001A3584" w:rsidRPr="00AB720C" w:rsidRDefault="001A3584" w:rsidP="001A3584">
          <w:pPr>
            <w:numPr>
              <w:ilvl w:val="0"/>
              <w:numId w:val="48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</w:pP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idx_document_seals_verification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: CREATE INDEX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idx_document_seals_verification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ON </w:t>
          </w:r>
          <w:proofErr w:type="spellStart"/>
          <w:proofErr w:type="gram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public.document</w:t>
          </w:r>
          <w:proofErr w:type="gram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_seals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USING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btree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(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document_id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,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is_active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,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seal_token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)</w:t>
          </w:r>
        </w:p>
        <w:p w14:paraId="180C9377" w14:textId="77777777" w:rsidR="001A3584" w:rsidRPr="001A3584" w:rsidRDefault="001A3584" w:rsidP="001A3584">
          <w:pPr>
            <w:pStyle w:val="Ttulo3"/>
            <w:spacing w:before="120" w:line="240" w:lineRule="auto"/>
            <w:jc w:val="both"/>
            <w:divId w:val="1374962462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bookmarkStart w:id="98" w:name="_Toc224733936"/>
          <w:proofErr w:type="spellStart"/>
          <w:proofErr w:type="gramStart"/>
          <w:r w:rsidRPr="001A3584">
            <w:rPr>
              <w:rFonts w:ascii="Aptos" w:eastAsia="Times New Roman" w:hAnsi="Aptos"/>
              <w:b/>
              <w:color w:val="8D648C"/>
              <w:sz w:val="22"/>
            </w:rPr>
            <w:t>public.document</w:t>
          </w:r>
          <w:proofErr w:type="gramEnd"/>
          <w:r w:rsidRPr="001A3584">
            <w:rPr>
              <w:rFonts w:ascii="Aptos" w:eastAsia="Times New Roman" w:hAnsi="Aptos"/>
              <w:b/>
              <w:color w:val="8D648C"/>
              <w:sz w:val="22"/>
            </w:rPr>
            <w:t>_signature_logs</w:t>
          </w:r>
          <w:bookmarkEnd w:id="98"/>
          <w:proofErr w:type="spellEnd"/>
        </w:p>
        <w:p w14:paraId="3581FF84" w14:textId="77777777" w:rsidR="001A3584" w:rsidRPr="001A3584" w:rsidRDefault="001A3584" w:rsidP="001A3584">
          <w:pPr>
            <w:numPr>
              <w:ilvl w:val="0"/>
              <w:numId w:val="49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Tipo de objeto: table.</w:t>
          </w:r>
        </w:p>
        <w:p w14:paraId="57344923" w14:textId="77777777" w:rsidR="001A3584" w:rsidRPr="001A3584" w:rsidRDefault="001A3584" w:rsidP="001A3584">
          <w:pPr>
            <w:numPr>
              <w:ilvl w:val="0"/>
              <w:numId w:val="49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Módulos que la consumen: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signature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0BE6A9EC" w14:textId="77777777" w:rsidR="001A3584" w:rsidRPr="001A3584" w:rsidRDefault="001A3584" w:rsidP="001A3584">
          <w:pPr>
            <w:numPr>
              <w:ilvl w:val="0"/>
              <w:numId w:val="49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Descripcion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Sin comentario de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catalogo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2B116CEC" w14:textId="77777777" w:rsidR="001A3584" w:rsidRPr="001A3584" w:rsidRDefault="001A3584" w:rsidP="001A3584">
          <w:pPr>
            <w:numPr>
              <w:ilvl w:val="0"/>
              <w:numId w:val="49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Clave primaria: id</w:t>
          </w:r>
        </w:p>
        <w:p w14:paraId="568C5753" w14:textId="77777777" w:rsidR="001A3584" w:rsidRPr="001A3584" w:rsidRDefault="001A3584" w:rsidP="001A3584">
          <w:pPr>
            <w:numPr>
              <w:ilvl w:val="0"/>
              <w:numId w:val="49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lastRenderedPageBreak/>
            <w:t xml:space="preserve">Relaciones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foraneas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:</w:t>
          </w:r>
        </w:p>
        <w:p w14:paraId="60FEF0D4" w14:textId="77777777" w:rsidR="001A3584" w:rsidRPr="001A3584" w:rsidRDefault="001A3584" w:rsidP="001A3584">
          <w:pPr>
            <w:numPr>
              <w:ilvl w:val="0"/>
              <w:numId w:val="49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user_id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public.users.id</w:t>
          </w:r>
          <w:proofErr w:type="spellEnd"/>
        </w:p>
        <w:tbl>
          <w:tblPr>
            <w:tblStyle w:val="Tablaconcuadrcula"/>
            <w:tblW w:w="0" w:type="auto"/>
            <w:tblLook w:val="04A0" w:firstRow="1" w:lastRow="0" w:firstColumn="1" w:lastColumn="0" w:noHBand="0" w:noVBand="1"/>
          </w:tblPr>
          <w:tblGrid>
            <w:gridCol w:w="1854"/>
            <w:gridCol w:w="1527"/>
            <w:gridCol w:w="651"/>
            <w:gridCol w:w="4295"/>
            <w:gridCol w:w="1301"/>
          </w:tblGrid>
          <w:tr w:rsidR="001A3584" w:rsidRPr="001A3584" w14:paraId="158A5D75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F69E18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Campo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BFD3908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C81A49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494605D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B41C75F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1A3584" w:rsidRPr="001A3584" w14:paraId="0446F236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8301217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732EC39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79D27E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3101FDB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nextval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('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document_signature_logs_id_seq</w:t>
                </w:r>
                <w:proofErr w:type="spellEnd"/>
                <w:proofErr w:type="gram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proofErr w:type="gram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regclass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CA3001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1A3584" w:rsidRPr="001A3584" w14:paraId="06529FA1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0C6A728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document_id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0078372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bigint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B4A850E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4DF3F5C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38E54A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6206B2CE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AC29ADD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event_type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6BBCCAE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DA7F21F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F0070F7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EFAAE8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341F0E8D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6067E66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event_description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22BE8AC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989CB40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6473C0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5D5BF77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241524D2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67DF44B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user_id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911962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2B9EC6C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1AFC30C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EDA9F10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3E2783E5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A32577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user_name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8516B02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6830737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BB89A8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40C1250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2F44B6F0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CFBB33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user_role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F165830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741E6CF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6403D9D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9885C2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1FEE3218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A2ADC7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user_email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957D149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904CFA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89E6C3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0A974AF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766D46A1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004985D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ip_address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B55F2DE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inet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B52E246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5BF770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D468BC7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69922E9E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93B798F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user_agent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9B3528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F717D8D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FEA5DC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D1C1658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785C0E5F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8135EF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session_id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A2EA4A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A6ECD9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7D11109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A876C8C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2DCAFC83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EA058B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event_hash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877FDE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E5390C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6E52B28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0B57EB6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6B297BA9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F45F2BF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previous_event_hash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97E7C5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4746E6C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1BCD8C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4D56FA8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7CEC5C33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179F75C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event_data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F134CBB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jsonb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2736047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F413C10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4AA1B76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195540CD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29A04AB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event_timestamp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9B1DC9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767E60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7F10A6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proofErr w:type="gram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</w:t>
                </w:r>
                <w:proofErr w:type="gram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528627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1A3584" w:rsidRPr="001A3584" w14:paraId="5C65D6DA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shd w:val="clear" w:color="auto" w:fill="FFFFFF"/>
                <w:hideMark/>
              </w:tcPr>
              <w:p w14:paraId="76A3B157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created_at</w:t>
                </w:r>
                <w:proofErr w:type="spellEnd"/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00D751A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5F63BDF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107ABDB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proofErr w:type="gram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</w:t>
                </w:r>
                <w:proofErr w:type="gram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4FCBE6E6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</w:tbl>
        <w:p w14:paraId="49F0461B" w14:textId="77777777" w:rsidR="001A3584" w:rsidRPr="001A3584" w:rsidRDefault="001A3584" w:rsidP="001A3584">
          <w:pPr>
            <w:numPr>
              <w:ilvl w:val="0"/>
              <w:numId w:val="50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Indices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visibles:</w:t>
          </w:r>
        </w:p>
        <w:p w14:paraId="21BE5CA4" w14:textId="77777777" w:rsidR="001A3584" w:rsidRPr="001A3584" w:rsidRDefault="001A3584" w:rsidP="001A3584">
          <w:pPr>
            <w:numPr>
              <w:ilvl w:val="0"/>
              <w:numId w:val="50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document_signature_logs_pkey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document_signature_logs_pkey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proofErr w:type="gram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public.document</w:t>
          </w:r>
          <w:proofErr w:type="gram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_signature_logs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(id)</w:t>
          </w:r>
        </w:p>
        <w:p w14:paraId="1EF4C976" w14:textId="77777777" w:rsidR="001A3584" w:rsidRPr="001A3584" w:rsidRDefault="001A3584" w:rsidP="001A3584">
          <w:pPr>
            <w:pStyle w:val="Ttulo3"/>
            <w:spacing w:before="120" w:line="240" w:lineRule="auto"/>
            <w:jc w:val="both"/>
            <w:divId w:val="1374962462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bookmarkStart w:id="99" w:name="_Toc224733937"/>
          <w:proofErr w:type="spellStart"/>
          <w:proofErr w:type="gramStart"/>
          <w:r w:rsidRPr="001A3584">
            <w:rPr>
              <w:rFonts w:ascii="Aptos" w:eastAsia="Times New Roman" w:hAnsi="Aptos"/>
              <w:b/>
              <w:color w:val="8D648C"/>
              <w:sz w:val="22"/>
            </w:rPr>
            <w:t>public.document</w:t>
          </w:r>
          <w:proofErr w:type="gramEnd"/>
          <w:r w:rsidRPr="001A3584">
            <w:rPr>
              <w:rFonts w:ascii="Aptos" w:eastAsia="Times New Roman" w:hAnsi="Aptos"/>
              <w:b/>
              <w:color w:val="8D648C"/>
              <w:sz w:val="22"/>
            </w:rPr>
            <w:t>_signatures_advanced</w:t>
          </w:r>
          <w:bookmarkEnd w:id="99"/>
          <w:proofErr w:type="spellEnd"/>
        </w:p>
        <w:p w14:paraId="2FE16B17" w14:textId="77777777" w:rsidR="001A3584" w:rsidRPr="001A3584" w:rsidRDefault="001A3584" w:rsidP="001A3584">
          <w:pPr>
            <w:numPr>
              <w:ilvl w:val="0"/>
              <w:numId w:val="51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Tipo de objeto: table.</w:t>
          </w:r>
        </w:p>
        <w:p w14:paraId="75D6262C" w14:textId="77777777" w:rsidR="001A3584" w:rsidRPr="001A3584" w:rsidRDefault="001A3584" w:rsidP="001A3584">
          <w:pPr>
            <w:numPr>
              <w:ilvl w:val="0"/>
              <w:numId w:val="51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Módulos que la consumen: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signature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33835780" w14:textId="77777777" w:rsidR="001A3584" w:rsidRPr="00AB720C" w:rsidRDefault="001A3584" w:rsidP="001A3584">
          <w:pPr>
            <w:numPr>
              <w:ilvl w:val="0"/>
              <w:numId w:val="51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</w:pP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Descripcion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: Advanced electronic signatures with full audit trail</w:t>
          </w:r>
        </w:p>
        <w:p w14:paraId="50C0AA88" w14:textId="77777777" w:rsidR="001A3584" w:rsidRPr="001A3584" w:rsidRDefault="001A3584" w:rsidP="001A3584">
          <w:pPr>
            <w:numPr>
              <w:ilvl w:val="0"/>
              <w:numId w:val="51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Clave primaria: id</w:t>
          </w:r>
        </w:p>
        <w:p w14:paraId="0A5B05DE" w14:textId="77777777" w:rsidR="001A3584" w:rsidRPr="001A3584" w:rsidRDefault="001A3584" w:rsidP="001A3584">
          <w:pPr>
            <w:numPr>
              <w:ilvl w:val="0"/>
              <w:numId w:val="51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Relaciones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foraneas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:</w:t>
          </w:r>
        </w:p>
        <w:p w14:paraId="60FCBCAF" w14:textId="77777777" w:rsidR="001A3584" w:rsidRPr="001A3584" w:rsidRDefault="001A3584" w:rsidP="001A3584">
          <w:pPr>
            <w:numPr>
              <w:ilvl w:val="0"/>
              <w:numId w:val="51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document_hash_id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public.document_hashes.id</w:t>
          </w:r>
          <w:proofErr w:type="spellEnd"/>
        </w:p>
        <w:p w14:paraId="5ADF77C3" w14:textId="77777777" w:rsidR="001A3584" w:rsidRPr="001A3584" w:rsidRDefault="001A3584" w:rsidP="001A3584">
          <w:pPr>
            <w:numPr>
              <w:ilvl w:val="0"/>
              <w:numId w:val="51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document_id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public.documents.id</w:t>
          </w:r>
          <w:proofErr w:type="spellEnd"/>
        </w:p>
        <w:p w14:paraId="4A026D26" w14:textId="77777777" w:rsidR="001A3584" w:rsidRPr="00AB720C" w:rsidRDefault="001A3584" w:rsidP="001A3584">
          <w:pPr>
            <w:numPr>
              <w:ilvl w:val="0"/>
              <w:numId w:val="51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</w:pP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signer_user_id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-&gt; public.users.id</w:t>
          </w:r>
        </w:p>
        <w:tbl>
          <w:tblPr>
            <w:tblStyle w:val="Tablaconcuadrcula"/>
            <w:tblW w:w="0" w:type="auto"/>
            <w:tblLook w:val="04A0" w:firstRow="1" w:lastRow="0" w:firstColumn="1" w:lastColumn="0" w:noHBand="0" w:noVBand="1"/>
          </w:tblPr>
          <w:tblGrid>
            <w:gridCol w:w="1646"/>
            <w:gridCol w:w="1009"/>
            <w:gridCol w:w="625"/>
            <w:gridCol w:w="4555"/>
            <w:gridCol w:w="1793"/>
          </w:tblGrid>
          <w:tr w:rsidR="001A3584" w:rsidRPr="001A3584" w14:paraId="369B3F1C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A22279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lastRenderedPageBreak/>
                  <w:t>Campo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B54BA9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C864529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61812BB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4936BCB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1A3584" w:rsidRPr="00AB720C" w14:paraId="3CE5EBAA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CD0F26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6EF71F0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AF30A62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8E237BB" w14:textId="77777777" w:rsidR="001A3584" w:rsidRPr="00AB720C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</w:pPr>
                <w:proofErr w:type="spellStart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nextval</w:t>
                </w:r>
                <w:proofErr w:type="spellEnd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('</w:t>
                </w:r>
                <w:proofErr w:type="spellStart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document_signatures_advanced_id_seq</w:t>
                </w:r>
                <w:proofErr w:type="spellEnd"/>
                <w:proofErr w:type="gramStart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'::</w:t>
                </w:r>
                <w:proofErr w:type="spellStart"/>
                <w:proofErr w:type="gramEnd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regclass</w:t>
                </w:r>
                <w:proofErr w:type="spellEnd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)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980CA83" w14:textId="77777777" w:rsidR="001A3584" w:rsidRPr="00AB720C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</w:pPr>
              </w:p>
            </w:tc>
          </w:tr>
          <w:tr w:rsidR="001A3584" w:rsidRPr="001A3584" w14:paraId="6DBBA555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B8EBE0F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document_id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E1E3578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bigint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7F60546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4352F9C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770641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1941F6BF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2C2A0D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signer_user_id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FA06458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736457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81369E8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BD298F0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AB720C" w14:paraId="3F77743E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2A3C2C6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signer_role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F73E10D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B8D6F4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BF2386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669AF51" w14:textId="77777777" w:rsidR="001A3584" w:rsidRPr="00AB720C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</w:pPr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 xml:space="preserve">Role of the </w:t>
                </w:r>
                <w:proofErr w:type="gramStart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signer</w:t>
                </w:r>
                <w:proofErr w:type="gramEnd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 xml:space="preserve"> at the time of signing</w:t>
                </w:r>
              </w:p>
            </w:tc>
          </w:tr>
          <w:tr w:rsidR="001A3584" w:rsidRPr="00AB720C" w14:paraId="56BAA51E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4B342BE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signature_type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C145328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2C70118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781CE3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advanced_electronic</w:t>
                </w:r>
                <w:proofErr w:type="spellEnd"/>
                <w:proofErr w:type="gram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proofErr w:type="gram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9D0B4F2" w14:textId="77777777" w:rsidR="001A3584" w:rsidRPr="00AB720C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</w:pPr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 xml:space="preserve">Type of signature: </w:t>
                </w:r>
                <w:proofErr w:type="spellStart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advanced_electronic</w:t>
                </w:r>
                <w:proofErr w:type="spellEnd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, qualified, etc.</w:t>
                </w:r>
              </w:p>
            </w:tc>
          </w:tr>
          <w:tr w:rsidR="001A3584" w:rsidRPr="001A3584" w14:paraId="19640FE8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15D5DD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signer_name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5E506AD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E3DD5F7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5464AA2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4AA03E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2531D3B2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EC2F519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signer_email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841944E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6E32E1B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46C9D5E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5DE1E0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20BB5D40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3932A8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signer_department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FD284B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A39F889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D005F02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249B54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3F7100F6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EF52389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signed_at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D611CF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1A0A2D9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A94090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proofErr w:type="gram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</w:t>
                </w:r>
                <w:proofErr w:type="gram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C2AC268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1A3584" w:rsidRPr="001A3584" w14:paraId="5F9F3D3F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D3EB242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ip_address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9498677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inet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4B839B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A8A8A4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FE6AD9D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1C04167B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AFD7239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user_agent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813FAD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18A763F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7E749EC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F0B9FF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5BA95201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3DF210E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session_id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204150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1A708C0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007A6D6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0983EAD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AB720C" w14:paraId="67DBD066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9BBE46E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auth_method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837114D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39F796F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802759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oauth_corporate</w:t>
                </w:r>
                <w:proofErr w:type="spellEnd"/>
                <w:proofErr w:type="gram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proofErr w:type="gram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165C24C" w14:textId="77777777" w:rsidR="001A3584" w:rsidRPr="00AB720C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</w:pPr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 xml:space="preserve">Authentication method used: </w:t>
                </w:r>
                <w:proofErr w:type="spellStart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oauth_corporate</w:t>
                </w:r>
                <w:proofErr w:type="spellEnd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, certificate, etc.</w:t>
                </w:r>
              </w:p>
            </w:tc>
          </w:tr>
          <w:tr w:rsidR="001A3584" w:rsidRPr="00AB720C" w14:paraId="68AAF650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6D6BD6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document_hash_id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72C3AC2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6D6FC8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0A23E3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B391A18" w14:textId="77777777" w:rsidR="001A3584" w:rsidRPr="00AB720C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</w:pPr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Reference to the document hash at time of signing</w:t>
                </w:r>
              </w:p>
            </w:tc>
          </w:tr>
          <w:tr w:rsidR="001A3584" w:rsidRPr="00AB720C" w14:paraId="21296B41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1B854F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signature_hash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7A09C3E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796AA7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A15E9E6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5BAFA83" w14:textId="77777777" w:rsidR="001A3584" w:rsidRPr="00AB720C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</w:pPr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Hash of the complete signature record for tamper detection</w:t>
                </w:r>
              </w:p>
            </w:tc>
          </w:tr>
          <w:tr w:rsidR="001A3584" w:rsidRPr="001A3584" w14:paraId="7C93F85D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D04533C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is_valid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9FA0E99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boolean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90EC957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74EEC90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true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9D647F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1A3584" w:rsidRPr="001A3584" w14:paraId="4B035A5E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3AC10F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invalidated_at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B14372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1941E4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A5A0DC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BCEE3B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5D1615CB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AAEB578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invalidation_reason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B7496F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2D01117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32C8256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D90F510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7FECB033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shd w:val="clear" w:color="auto" w:fill="F3F3F3"/>
                <w:hideMark/>
              </w:tcPr>
              <w:p w14:paraId="334EE25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created_at</w:t>
                </w:r>
                <w:proofErr w:type="spellEnd"/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744D0188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4940C2E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548110F9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proofErr w:type="gram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</w:t>
                </w:r>
                <w:proofErr w:type="gram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7674F51F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</w:tbl>
        <w:p w14:paraId="3630A42A" w14:textId="77777777" w:rsidR="001A3584" w:rsidRPr="001A3584" w:rsidRDefault="001A3584" w:rsidP="001A3584">
          <w:pPr>
            <w:numPr>
              <w:ilvl w:val="0"/>
              <w:numId w:val="52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lastRenderedPageBreak/>
            <w:t>Indices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visibles:</w:t>
          </w:r>
        </w:p>
        <w:p w14:paraId="0316C10B" w14:textId="77777777" w:rsidR="001A3584" w:rsidRPr="00AB720C" w:rsidRDefault="001A3584" w:rsidP="001A3584">
          <w:pPr>
            <w:numPr>
              <w:ilvl w:val="0"/>
              <w:numId w:val="52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</w:pP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document_signatures_advanced_pkey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: CREATE UNIQUE INDEX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document_signatures_advanced_pkey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ON </w:t>
          </w:r>
          <w:proofErr w:type="spellStart"/>
          <w:proofErr w:type="gram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public.document</w:t>
          </w:r>
          <w:proofErr w:type="gram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_signatures_advanced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USING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btree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(id)</w:t>
          </w:r>
        </w:p>
        <w:p w14:paraId="1AF8780C" w14:textId="77777777" w:rsidR="001A3584" w:rsidRPr="00AB720C" w:rsidRDefault="001A3584" w:rsidP="001A3584">
          <w:pPr>
            <w:numPr>
              <w:ilvl w:val="0"/>
              <w:numId w:val="52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</w:pP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idx_document_signatures_advanced_document_id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: CREATE INDEX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idx_document_signatures_advanced_document_id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ON </w:t>
          </w:r>
          <w:proofErr w:type="spellStart"/>
          <w:proofErr w:type="gram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public.document</w:t>
          </w:r>
          <w:proofErr w:type="gram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_signatures_advanced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USING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btree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(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document_id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)</w:t>
          </w:r>
        </w:p>
        <w:p w14:paraId="49222EEA" w14:textId="77777777" w:rsidR="001A3584" w:rsidRPr="00AB720C" w:rsidRDefault="001A3584" w:rsidP="001A3584">
          <w:pPr>
            <w:numPr>
              <w:ilvl w:val="0"/>
              <w:numId w:val="52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</w:pP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idx_document_signatures_advanced_signed_at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: CREATE INDEX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idx_document_signatures_advanced_signed_at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ON </w:t>
          </w:r>
          <w:proofErr w:type="spellStart"/>
          <w:proofErr w:type="gram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public.document</w:t>
          </w:r>
          <w:proofErr w:type="gram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_signatures_advanced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USING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btree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(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signed_at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DESC)</w:t>
          </w:r>
        </w:p>
        <w:p w14:paraId="3F6EAD96" w14:textId="77777777" w:rsidR="001A3584" w:rsidRPr="00AB720C" w:rsidRDefault="001A3584" w:rsidP="001A3584">
          <w:pPr>
            <w:numPr>
              <w:ilvl w:val="0"/>
              <w:numId w:val="52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</w:pP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idx_document_signatures_advanced_signer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: CREATE INDEX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idx_document_signatures_advanced_signer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ON </w:t>
          </w:r>
          <w:proofErr w:type="spellStart"/>
          <w:proofErr w:type="gram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public.document</w:t>
          </w:r>
          <w:proofErr w:type="gram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_signatures_advanced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USING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btree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(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signer_user_id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)</w:t>
          </w:r>
        </w:p>
        <w:p w14:paraId="14062085" w14:textId="77777777" w:rsidR="001A3584" w:rsidRPr="00AB720C" w:rsidRDefault="001A3584" w:rsidP="001A3584">
          <w:pPr>
            <w:numPr>
              <w:ilvl w:val="0"/>
              <w:numId w:val="52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</w:pP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idx_document_signatures_advanced_valid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: CREATE INDEX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idx_document_signatures_advanced_valid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ON </w:t>
          </w:r>
          <w:proofErr w:type="spellStart"/>
          <w:proofErr w:type="gram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public.document</w:t>
          </w:r>
          <w:proofErr w:type="gram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_signatures_advanced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USING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btree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(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is_valid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) WHERE (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is_valid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= true)</w:t>
          </w:r>
        </w:p>
        <w:p w14:paraId="4A1A5DAA" w14:textId="77777777" w:rsidR="001A3584" w:rsidRPr="001A3584" w:rsidRDefault="001A3584" w:rsidP="001A3584">
          <w:pPr>
            <w:pStyle w:val="Ttulo3"/>
            <w:spacing w:before="120" w:line="240" w:lineRule="auto"/>
            <w:jc w:val="both"/>
            <w:divId w:val="1374962462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bookmarkStart w:id="100" w:name="_Toc224733938"/>
          <w:proofErr w:type="spellStart"/>
          <w:proofErr w:type="gramStart"/>
          <w:r w:rsidRPr="001A3584">
            <w:rPr>
              <w:rFonts w:ascii="Aptos" w:eastAsia="Times New Roman" w:hAnsi="Aptos"/>
              <w:b/>
              <w:color w:val="8D648C"/>
              <w:sz w:val="22"/>
            </w:rPr>
            <w:t>public.document</w:t>
          </w:r>
          <w:proofErr w:type="gramEnd"/>
          <w:r w:rsidRPr="001A3584">
            <w:rPr>
              <w:rFonts w:ascii="Aptos" w:eastAsia="Times New Roman" w:hAnsi="Aptos"/>
              <w:b/>
              <w:color w:val="8D648C"/>
              <w:sz w:val="22"/>
            </w:rPr>
            <w:t>_verification_info</w:t>
          </w:r>
          <w:bookmarkEnd w:id="100"/>
          <w:proofErr w:type="spellEnd"/>
        </w:p>
        <w:p w14:paraId="70882A4E" w14:textId="77777777" w:rsidR="001A3584" w:rsidRPr="001A3584" w:rsidRDefault="001A3584" w:rsidP="001A3584">
          <w:pPr>
            <w:numPr>
              <w:ilvl w:val="0"/>
              <w:numId w:val="53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Tipo de objeto: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view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32CBF397" w14:textId="77777777" w:rsidR="001A3584" w:rsidRPr="001A3584" w:rsidRDefault="001A3584" w:rsidP="001A3584">
          <w:pPr>
            <w:numPr>
              <w:ilvl w:val="0"/>
              <w:numId w:val="53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Módulos que la consumen: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signature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554CA811" w14:textId="77777777" w:rsidR="001A3584" w:rsidRPr="00AB720C" w:rsidRDefault="001A3584" w:rsidP="001A3584">
          <w:pPr>
            <w:numPr>
              <w:ilvl w:val="0"/>
              <w:numId w:val="53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</w:pP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Descripcion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: Complete verification information for documents with seals and QR codes</w:t>
          </w:r>
        </w:p>
        <w:p w14:paraId="78D88790" w14:textId="77777777" w:rsidR="001A3584" w:rsidRPr="001A3584" w:rsidRDefault="001A3584" w:rsidP="001A3584">
          <w:pPr>
            <w:numPr>
              <w:ilvl w:val="0"/>
              <w:numId w:val="53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Clave primaria: No aplica / no visible.</w:t>
          </w:r>
        </w:p>
        <w:p w14:paraId="25D59507" w14:textId="77777777" w:rsidR="001A3584" w:rsidRPr="001A3584" w:rsidRDefault="001A3584" w:rsidP="001A3584">
          <w:pPr>
            <w:numPr>
              <w:ilvl w:val="0"/>
              <w:numId w:val="53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Relaciones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foraneas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: no aplica o no visibles.</w:t>
          </w:r>
        </w:p>
        <w:tbl>
          <w:tblPr>
            <w:tblStyle w:val="Tablaconcuadrcula"/>
            <w:tblW w:w="0" w:type="auto"/>
            <w:tblLook w:val="04A0" w:firstRow="1" w:lastRow="0" w:firstColumn="1" w:lastColumn="0" w:noHBand="0" w:noVBand="1"/>
          </w:tblPr>
          <w:tblGrid>
            <w:gridCol w:w="1740"/>
            <w:gridCol w:w="2218"/>
            <w:gridCol w:w="651"/>
            <w:gridCol w:w="889"/>
            <w:gridCol w:w="1301"/>
          </w:tblGrid>
          <w:tr w:rsidR="001A3584" w:rsidRPr="001A3584" w14:paraId="77EC097E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DC2EECF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lastRenderedPageBreak/>
                  <w:t>Campo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A5036B2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24F06AF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CC02E0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3B1D2AD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1A3584" w:rsidRPr="001A3584" w14:paraId="00594959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5350E07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document_id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F67E1B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bigint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F4ABB50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100CEBE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708315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7274CFBD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C5F8909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doc_drive_id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81916D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58DB547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870652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AE51C1F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6202C0AE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65276E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pdf_drive_id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4A75AE6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356F622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A2D4240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5539187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1EE4C411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EA6CED8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signature_</w:t>
                </w:r>
                <w:proofErr w:type="gram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status</w:t>
                </w:r>
                <w:proofErr w:type="spellEnd"/>
                <w:proofErr w:type="gram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05A031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83491C6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3C9104E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3834B19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74BCF55C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9428CAD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is_locked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91BB426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boolean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6DACD7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3099997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255E848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0142EED4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01DB72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seal_code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F07CF7F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9B018CC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3B425E7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11EAF97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25C94E6C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FD0EC9D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seal_token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D124CAF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uuid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2148827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8B80AF2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788CA66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17866252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6D254E2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issued_by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E0F3F2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9F6F8A9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2AE536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4C22807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28C700FE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976AC19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authorized_role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8B4F96B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1D182DE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D96685F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E2EE9A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2F616A95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57DC8C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issued_at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58C05C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7C5B560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6CBEBE2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82505EF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19A918A2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74297E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seal_active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0CAD847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boolean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0D807B0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AABDA5B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DE4B2B9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4CCAF35A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722C5E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qr_url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C0E506F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C308A4B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D361C29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FE3449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5C490047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0E69AD7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verification_token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9CEE719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uuid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1847E6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2F10FF9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4FEC14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0322D417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79C94EE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access_count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D0A794D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5DC6F2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4A08EB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E8F1B9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7F90CBD7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A2F349E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last_accessed_at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0028F6E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D454D5E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6B60A42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0B44A3C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6C182644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0E8F47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qr_active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3F7285D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boolean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BD4350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7022A3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919C14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06262979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580F38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hash_sha256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F0AEFAF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199F999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B09212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8497BFC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0A86F3F7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111BFE8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hash_calculated_at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0FBDC8F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949130B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36C821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4C6D28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057A7051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649EE52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last_signed_at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D48A459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6D594D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ABAEF6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07EA486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353C71B4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533796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last_signer_name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2C5B4DE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5B88EED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44FF19E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9F4F3DF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2555DAA2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shd w:val="clear" w:color="auto" w:fill="F3F3F3"/>
                <w:hideMark/>
              </w:tcPr>
              <w:p w14:paraId="6AE2C900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last_signer_role</w:t>
                </w:r>
                <w:proofErr w:type="spellEnd"/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1945F13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2B42F018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420195E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51E04F7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</w:tbl>
        <w:p w14:paraId="69B12E20" w14:textId="77777777" w:rsidR="001A3584" w:rsidRPr="001A3584" w:rsidRDefault="001A3584" w:rsidP="001A3584">
          <w:pPr>
            <w:pStyle w:val="Ttulo3"/>
            <w:spacing w:before="120" w:line="240" w:lineRule="auto"/>
            <w:jc w:val="both"/>
            <w:divId w:val="1374962462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bookmarkStart w:id="101" w:name="_Toc224733939"/>
          <w:proofErr w:type="spellStart"/>
          <w:proofErr w:type="gramStart"/>
          <w:r w:rsidRPr="001A3584">
            <w:rPr>
              <w:rFonts w:ascii="Aptos" w:eastAsia="Times New Roman" w:hAnsi="Aptos"/>
              <w:b/>
              <w:color w:val="8D648C"/>
              <w:sz w:val="22"/>
            </w:rPr>
            <w:t>public.documents</w:t>
          </w:r>
          <w:bookmarkEnd w:id="101"/>
          <w:proofErr w:type="spellEnd"/>
          <w:proofErr w:type="gramEnd"/>
        </w:p>
        <w:p w14:paraId="4D436115" w14:textId="77777777" w:rsidR="001A3584" w:rsidRPr="001A3584" w:rsidRDefault="001A3584" w:rsidP="001A3584">
          <w:pPr>
            <w:numPr>
              <w:ilvl w:val="0"/>
              <w:numId w:val="54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Tipo de objeto: table.</w:t>
          </w:r>
        </w:p>
        <w:p w14:paraId="2CF04C34" w14:textId="77777777" w:rsidR="001A3584" w:rsidRPr="001A3584" w:rsidRDefault="001A3584" w:rsidP="001A3584">
          <w:pPr>
            <w:numPr>
              <w:ilvl w:val="0"/>
              <w:numId w:val="54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Módulos que la consumen: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signature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19A83E1C" w14:textId="77777777" w:rsidR="001A3584" w:rsidRPr="001A3584" w:rsidRDefault="001A3584" w:rsidP="001A3584">
          <w:pPr>
            <w:numPr>
              <w:ilvl w:val="0"/>
              <w:numId w:val="54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Descripcion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Documentos generados desde plantillas: DOCX/PDF/firma y carpeta Drive por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request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66637C21" w14:textId="77777777" w:rsidR="001A3584" w:rsidRPr="001A3584" w:rsidRDefault="001A3584" w:rsidP="001A3584">
          <w:pPr>
            <w:numPr>
              <w:ilvl w:val="0"/>
              <w:numId w:val="54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Clave primaria: id</w:t>
          </w:r>
        </w:p>
        <w:p w14:paraId="119DF487" w14:textId="77777777" w:rsidR="001A3584" w:rsidRPr="001A3584" w:rsidRDefault="001A3584" w:rsidP="001A3584">
          <w:pPr>
            <w:numPr>
              <w:ilvl w:val="0"/>
              <w:numId w:val="54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Relaciones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foraneas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:</w:t>
          </w:r>
        </w:p>
        <w:p w14:paraId="73BAA027" w14:textId="77777777" w:rsidR="001A3584" w:rsidRPr="00AB720C" w:rsidRDefault="001A3584" w:rsidP="001A3584">
          <w:pPr>
            <w:numPr>
              <w:ilvl w:val="0"/>
              <w:numId w:val="54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</w:pP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current_hash_id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-&gt; public.document_hashes.id</w:t>
          </w:r>
        </w:p>
        <w:p w14:paraId="599EF273" w14:textId="77777777" w:rsidR="001A3584" w:rsidRPr="001A3584" w:rsidRDefault="001A3584" w:rsidP="001A3584">
          <w:pPr>
            <w:numPr>
              <w:ilvl w:val="0"/>
              <w:numId w:val="54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locked_by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public.users.id</w:t>
          </w:r>
          <w:proofErr w:type="spellEnd"/>
        </w:p>
        <w:p w14:paraId="41C81067" w14:textId="77777777" w:rsidR="001A3584" w:rsidRPr="001A3584" w:rsidRDefault="001A3584" w:rsidP="001A3584">
          <w:pPr>
            <w:numPr>
              <w:ilvl w:val="0"/>
              <w:numId w:val="54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request_id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public.requests.id</w:t>
          </w:r>
          <w:proofErr w:type="spellEnd"/>
        </w:p>
        <w:p w14:paraId="332A051A" w14:textId="77777777" w:rsidR="001A3584" w:rsidRPr="001A3584" w:rsidRDefault="001A3584" w:rsidP="001A3584">
          <w:pPr>
            <w:numPr>
              <w:ilvl w:val="0"/>
              <w:numId w:val="54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request_type_id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public.request_types.id</w:t>
          </w:r>
          <w:proofErr w:type="spellEnd"/>
        </w:p>
        <w:tbl>
          <w:tblPr>
            <w:tblStyle w:val="Tablaconcuadrcula"/>
            <w:tblW w:w="0" w:type="auto"/>
            <w:tblLook w:val="04A0" w:firstRow="1" w:lastRow="0" w:firstColumn="1" w:lastColumn="0" w:noHBand="0" w:noVBand="1"/>
          </w:tblPr>
          <w:tblGrid>
            <w:gridCol w:w="1506"/>
            <w:gridCol w:w="1850"/>
            <w:gridCol w:w="651"/>
            <w:gridCol w:w="3176"/>
            <w:gridCol w:w="2445"/>
          </w:tblGrid>
          <w:tr w:rsidR="001A3584" w:rsidRPr="001A3584" w14:paraId="41F13624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E128D6F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lastRenderedPageBreak/>
                  <w:t>Campo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8C8D71B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BF10359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81A2D52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F49814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1A3584" w:rsidRPr="001A3584" w14:paraId="3FB8F6D8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DB6E98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D28DF5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bigint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40BFE0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B1CC64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nextval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('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documents_id_seq</w:t>
                </w:r>
                <w:proofErr w:type="spellEnd"/>
                <w:proofErr w:type="gram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proofErr w:type="gram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regclass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9EE8D8C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1A3584" w:rsidRPr="001A3584" w14:paraId="5E4CDF9D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5E2A52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request_id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2E64CC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81BCA40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D2AEB4B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291614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4149DE97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62B848B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request_type_id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E88A1A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AAEB01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AA5C76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4DEC57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01077810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9ED0C77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doc_drive_id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604014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2B0F428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993585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4B0786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005BE5ED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695A83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pdf_drive_id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663653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E2E60B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440D5A9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65184AF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5CE8838F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09058FD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folder_drive_id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CB2BBF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FE2346C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401DB76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64D41F8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59B1B309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F0BF53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version_number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8CA3662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09548C9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A16122C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1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BC402F0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1A3584" w:rsidRPr="001A3584" w14:paraId="03716152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12E583C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signed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9FBA1DB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boolean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57D20E9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C642FA9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false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A8535E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1A3584" w:rsidRPr="001A3584" w14:paraId="578428D4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FAF331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created_at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F4720C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without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6C1CAC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38C6B8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proofErr w:type="gram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</w:t>
                </w:r>
                <w:proofErr w:type="gram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D0658A9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1A3584" w:rsidRPr="001A3584" w14:paraId="520B7285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41F3A4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updated_at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D0AEFBC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without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79BDF8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1DA3A6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proofErr w:type="gram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</w:t>
                </w:r>
                <w:proofErr w:type="gram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BFF0910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1A3584" w:rsidRPr="00AB720C" w14:paraId="2FE2E70C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C352BA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signature_</w:t>
                </w:r>
                <w:proofErr w:type="gram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status</w:t>
                </w:r>
                <w:proofErr w:type="spellEnd"/>
                <w:proofErr w:type="gram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ED7E57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B8A79C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A6F34BF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pending</w:t>
                </w:r>
                <w:proofErr w:type="spellEnd"/>
                <w:proofErr w:type="gram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proofErr w:type="gram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7472853" w14:textId="77777777" w:rsidR="001A3584" w:rsidRPr="00AB720C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</w:pPr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Status: pending, signed, locked, expired</w:t>
                </w:r>
              </w:p>
            </w:tc>
          </w:tr>
          <w:tr w:rsidR="001A3584" w:rsidRPr="00AB720C" w14:paraId="3E54D574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EC68A9B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current_hash_id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1C02E9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4C7CE8B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04B57C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57255DC" w14:textId="77777777" w:rsidR="001A3584" w:rsidRPr="00AB720C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</w:pPr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Reference to the current document hash</w:t>
                </w:r>
              </w:p>
            </w:tc>
          </w:tr>
          <w:tr w:rsidR="001A3584" w:rsidRPr="00AB720C" w14:paraId="70406481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78D98C8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is_locked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E2B2218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boolean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7C7F31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CC4D93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false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6CE37D3" w14:textId="77777777" w:rsidR="001A3584" w:rsidRPr="00AB720C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</w:pPr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True if document is locked after signing</w:t>
                </w:r>
              </w:p>
            </w:tc>
          </w:tr>
          <w:tr w:rsidR="001A3584" w:rsidRPr="00AB720C" w14:paraId="50C28F99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15C944F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locked_at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7B286D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6EB0452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111BC6B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0762DAA" w14:textId="77777777" w:rsidR="001A3584" w:rsidRPr="00AB720C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</w:pPr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Timestamp when document was locked</w:t>
                </w:r>
              </w:p>
            </w:tc>
          </w:tr>
          <w:tr w:rsidR="001A3584" w:rsidRPr="00AB720C" w14:paraId="38544ED1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shd w:val="clear" w:color="auto" w:fill="F3F3F3"/>
                <w:hideMark/>
              </w:tcPr>
              <w:p w14:paraId="530BCD4E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locked_by</w:t>
                </w:r>
                <w:proofErr w:type="spellEnd"/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06CFFDC9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7447B05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7D447C1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4758E4F4" w14:textId="77777777" w:rsidR="001A3584" w:rsidRPr="00AB720C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</w:pPr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User who locked the document</w:t>
                </w:r>
              </w:p>
            </w:tc>
          </w:tr>
        </w:tbl>
        <w:p w14:paraId="15606A2A" w14:textId="77777777" w:rsidR="001A3584" w:rsidRPr="001A3584" w:rsidRDefault="001A3584" w:rsidP="001A3584">
          <w:pPr>
            <w:numPr>
              <w:ilvl w:val="0"/>
              <w:numId w:val="55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Indices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visibles:</w:t>
          </w:r>
        </w:p>
        <w:p w14:paraId="2ED5969D" w14:textId="77777777" w:rsidR="001A3584" w:rsidRPr="001A3584" w:rsidRDefault="001A3584" w:rsidP="001A3584">
          <w:pPr>
            <w:numPr>
              <w:ilvl w:val="0"/>
              <w:numId w:val="55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documents_pkey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documents_pkey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proofErr w:type="gram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public.documents</w:t>
          </w:r>
          <w:proofErr w:type="spellEnd"/>
          <w:proofErr w:type="gram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(id)</w:t>
          </w:r>
        </w:p>
        <w:p w14:paraId="52FFD834" w14:textId="77777777" w:rsidR="001A3584" w:rsidRPr="001A3584" w:rsidRDefault="001A3584" w:rsidP="001A3584">
          <w:pPr>
            <w:numPr>
              <w:ilvl w:val="0"/>
              <w:numId w:val="55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idx_documents_request_id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idx_documents_request_id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proofErr w:type="gram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public.documents</w:t>
          </w:r>
          <w:proofErr w:type="spellEnd"/>
          <w:proofErr w:type="gram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request_id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3C16348F" w14:textId="77777777" w:rsidR="001A3584" w:rsidRPr="001A3584" w:rsidRDefault="001A3584" w:rsidP="001A3584">
          <w:pPr>
            <w:pStyle w:val="Ttulo3"/>
            <w:spacing w:before="120" w:line="240" w:lineRule="auto"/>
            <w:jc w:val="both"/>
            <w:divId w:val="1374962462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bookmarkStart w:id="102" w:name="_Toc224733940"/>
          <w:proofErr w:type="spellStart"/>
          <w:proofErr w:type="gramStart"/>
          <w:r w:rsidRPr="001A3584">
            <w:rPr>
              <w:rFonts w:ascii="Aptos" w:eastAsia="Times New Roman" w:hAnsi="Aptos"/>
              <w:b/>
              <w:color w:val="8D648C"/>
              <w:sz w:val="22"/>
            </w:rPr>
            <w:t>public.notifications</w:t>
          </w:r>
          <w:bookmarkEnd w:id="102"/>
          <w:proofErr w:type="spellEnd"/>
          <w:proofErr w:type="gramEnd"/>
        </w:p>
        <w:p w14:paraId="3AEB1A7B" w14:textId="77777777" w:rsidR="001A3584" w:rsidRPr="001A3584" w:rsidRDefault="001A3584" w:rsidP="001A3584">
          <w:pPr>
            <w:numPr>
              <w:ilvl w:val="0"/>
              <w:numId w:val="56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Tipo de objeto: table.</w:t>
          </w:r>
        </w:p>
        <w:p w14:paraId="6863B3ED" w14:textId="77777777" w:rsidR="001A3584" w:rsidRPr="001A3584" w:rsidRDefault="001A3584" w:rsidP="001A3584">
          <w:pPr>
            <w:numPr>
              <w:ilvl w:val="0"/>
              <w:numId w:val="56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Módulos que la consumen: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security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approvals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53FA83BB" w14:textId="77777777" w:rsidR="001A3584" w:rsidRPr="001A3584" w:rsidRDefault="001A3584" w:rsidP="001A3584">
          <w:pPr>
            <w:numPr>
              <w:ilvl w:val="0"/>
              <w:numId w:val="56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Descripcion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Sin comentario de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catalogo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4C9C87B5" w14:textId="77777777" w:rsidR="001A3584" w:rsidRPr="001A3584" w:rsidRDefault="001A3584" w:rsidP="001A3584">
          <w:pPr>
            <w:numPr>
              <w:ilvl w:val="0"/>
              <w:numId w:val="56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Clave primaria: id</w:t>
          </w:r>
        </w:p>
        <w:p w14:paraId="2C0EFE60" w14:textId="77777777" w:rsidR="001A3584" w:rsidRPr="001A3584" w:rsidRDefault="001A3584" w:rsidP="001A3584">
          <w:pPr>
            <w:numPr>
              <w:ilvl w:val="0"/>
              <w:numId w:val="56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Relaciones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foraneas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:</w:t>
          </w:r>
        </w:p>
        <w:p w14:paraId="564177A0" w14:textId="77777777" w:rsidR="001A3584" w:rsidRPr="001A3584" w:rsidRDefault="001A3584" w:rsidP="001A3584">
          <w:pPr>
            <w:numPr>
              <w:ilvl w:val="0"/>
              <w:numId w:val="56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user_id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public.users.id</w:t>
          </w:r>
          <w:proofErr w:type="spellEnd"/>
        </w:p>
        <w:tbl>
          <w:tblPr>
            <w:tblStyle w:val="Tablaconcuadrcula"/>
            <w:tblW w:w="0" w:type="auto"/>
            <w:tblLook w:val="04A0" w:firstRow="1" w:lastRow="0" w:firstColumn="1" w:lastColumn="0" w:noHBand="0" w:noVBand="1"/>
          </w:tblPr>
          <w:tblGrid>
            <w:gridCol w:w="1046"/>
            <w:gridCol w:w="2218"/>
            <w:gridCol w:w="651"/>
            <w:gridCol w:w="3263"/>
            <w:gridCol w:w="1301"/>
          </w:tblGrid>
          <w:tr w:rsidR="001A3584" w:rsidRPr="001A3584" w14:paraId="67816568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8970B4B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lastRenderedPageBreak/>
                  <w:t>Campo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59911BD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C4A632B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CCB247D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843AE4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1A3584" w:rsidRPr="00AB720C" w14:paraId="23FB91D1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A1C268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4FF5B37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35B3A1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DCFD6BA" w14:textId="77777777" w:rsidR="001A3584" w:rsidRPr="00AB720C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</w:pPr>
                <w:proofErr w:type="spellStart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nextval</w:t>
                </w:r>
                <w:proofErr w:type="spellEnd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('</w:t>
                </w:r>
                <w:proofErr w:type="spellStart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notifications_id_seq</w:t>
                </w:r>
                <w:proofErr w:type="spellEnd"/>
                <w:proofErr w:type="gramStart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'::</w:t>
                </w:r>
                <w:proofErr w:type="spellStart"/>
                <w:proofErr w:type="gramEnd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regclass</w:t>
                </w:r>
                <w:proofErr w:type="spellEnd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)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96D5FA8" w14:textId="77777777" w:rsidR="001A3584" w:rsidRPr="00AB720C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</w:pPr>
              </w:p>
            </w:tc>
          </w:tr>
          <w:tr w:rsidR="001A3584" w:rsidRPr="001A3584" w14:paraId="5ADB5663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515B3FB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user_id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CA64860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2335A7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721C3E0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564108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034BB383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B8E03D6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title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235E37D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864F578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429EC3E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758C35D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07051B50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A324B36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message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67C06F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F2368D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C78EE99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66620CD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5DE382B7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9F5806F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type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A4D2142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C0188E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1EE4BB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info</w:t>
                </w:r>
                <w:proofErr w:type="spellEnd"/>
                <w:proofErr w:type="gram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proofErr w:type="gram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DDC0CC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1A3584" w:rsidRPr="001A3584" w14:paraId="332CC076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C1A7E7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source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F71BEB2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9AD8010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016D80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769714F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24563A82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6E043C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gram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status</w:t>
                </w:r>
                <w:proofErr w:type="gram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49461F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B7EF73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0DE61D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unread</w:t>
                </w:r>
                <w:proofErr w:type="spellEnd"/>
                <w:proofErr w:type="gram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proofErr w:type="gram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E5BD70E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1A3584" w:rsidRPr="001A3584" w14:paraId="5DB3161A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B0F61F9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priority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82E51A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3FEE5A8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4BD392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0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A46157D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1A3584" w:rsidRPr="001A3584" w14:paraId="5BE1523B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A63DE67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meta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457F208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jsonb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CECE3DD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6EE6FA7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</w:t>
                </w:r>
                <w:proofErr w:type="gram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{}'::</w:t>
                </w:r>
                <w:proofErr w:type="spellStart"/>
                <w:proofErr w:type="gram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jsonb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43E0F6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1A3584" w:rsidRPr="001A3584" w14:paraId="2B04908B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E1C98A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created_at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A18CB68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4402A2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C9CE332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proofErr w:type="gram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</w:t>
                </w:r>
                <w:proofErr w:type="gram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9C4B947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1A3584" w:rsidRPr="001A3584" w14:paraId="54B493C9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shd w:val="clear" w:color="auto" w:fill="F3F3F3"/>
                <w:hideMark/>
              </w:tcPr>
              <w:p w14:paraId="6929DD5D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read_at</w:t>
                </w:r>
                <w:proofErr w:type="spellEnd"/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061E33D2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4FB6BC8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306A8A10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023F628E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</w:tbl>
        <w:p w14:paraId="2E967AB0" w14:textId="77777777" w:rsidR="001A3584" w:rsidRPr="001A3584" w:rsidRDefault="001A3584" w:rsidP="001A3584">
          <w:pPr>
            <w:numPr>
              <w:ilvl w:val="0"/>
              <w:numId w:val="57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Indices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visibles:</w:t>
          </w:r>
        </w:p>
        <w:p w14:paraId="5DED754C" w14:textId="77777777" w:rsidR="001A3584" w:rsidRPr="00AB720C" w:rsidRDefault="001A3584" w:rsidP="001A3584">
          <w:pPr>
            <w:numPr>
              <w:ilvl w:val="0"/>
              <w:numId w:val="57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</w:pP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idx_notifications_status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: CREATE INDEX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idx_notifications_status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ON </w:t>
          </w:r>
          <w:proofErr w:type="spellStart"/>
          <w:proofErr w:type="gram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public.notifications</w:t>
          </w:r>
          <w:proofErr w:type="spellEnd"/>
          <w:proofErr w:type="gram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USING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btree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(status)</w:t>
          </w:r>
        </w:p>
        <w:p w14:paraId="79B9C9C2" w14:textId="77777777" w:rsidR="001A3584" w:rsidRPr="001A3584" w:rsidRDefault="001A3584" w:rsidP="001A3584">
          <w:pPr>
            <w:numPr>
              <w:ilvl w:val="0"/>
              <w:numId w:val="57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idx_notifications_user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idx_notifications_user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proofErr w:type="gram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public.notifications</w:t>
          </w:r>
          <w:proofErr w:type="spellEnd"/>
          <w:proofErr w:type="gram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user_id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677E1FEB" w14:textId="77777777" w:rsidR="001A3584" w:rsidRPr="00AB720C" w:rsidRDefault="001A3584" w:rsidP="001A3584">
          <w:pPr>
            <w:numPr>
              <w:ilvl w:val="0"/>
              <w:numId w:val="57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</w:pP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notifications_pkey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: CREATE UNIQUE INDEX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notifications_pkey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ON </w:t>
          </w:r>
          <w:proofErr w:type="spellStart"/>
          <w:proofErr w:type="gram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public.notifications</w:t>
          </w:r>
          <w:proofErr w:type="spellEnd"/>
          <w:proofErr w:type="gram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USING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btree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(id)</w:t>
          </w:r>
        </w:p>
        <w:p w14:paraId="6C9B71BB" w14:textId="77777777" w:rsidR="001A3584" w:rsidRPr="001A3584" w:rsidRDefault="001A3584" w:rsidP="001A3584">
          <w:pPr>
            <w:pStyle w:val="Ttulo3"/>
            <w:spacing w:before="120" w:line="240" w:lineRule="auto"/>
            <w:jc w:val="both"/>
            <w:divId w:val="1374962462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bookmarkStart w:id="103" w:name="_Toc224733941"/>
          <w:proofErr w:type="spellStart"/>
          <w:proofErr w:type="gramStart"/>
          <w:r w:rsidRPr="001A3584">
            <w:rPr>
              <w:rFonts w:ascii="Aptos" w:eastAsia="Times New Roman" w:hAnsi="Aptos"/>
              <w:b/>
              <w:color w:val="8D648C"/>
              <w:sz w:val="22"/>
            </w:rPr>
            <w:t>public.request</w:t>
          </w:r>
          <w:proofErr w:type="gramEnd"/>
          <w:r w:rsidRPr="001A3584">
            <w:rPr>
              <w:rFonts w:ascii="Aptos" w:eastAsia="Times New Roman" w:hAnsi="Aptos"/>
              <w:b/>
              <w:color w:val="8D648C"/>
              <w:sz w:val="22"/>
            </w:rPr>
            <w:t>_approvals</w:t>
          </w:r>
          <w:bookmarkEnd w:id="103"/>
          <w:proofErr w:type="spellEnd"/>
        </w:p>
        <w:p w14:paraId="2266FA56" w14:textId="77777777" w:rsidR="001A3584" w:rsidRPr="001A3584" w:rsidRDefault="001A3584" w:rsidP="001A3584">
          <w:pPr>
            <w:numPr>
              <w:ilvl w:val="0"/>
              <w:numId w:val="58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Tipo de objeto: table.</w:t>
          </w:r>
        </w:p>
        <w:p w14:paraId="639E8231" w14:textId="77777777" w:rsidR="001A3584" w:rsidRPr="001A3584" w:rsidRDefault="001A3584" w:rsidP="001A3584">
          <w:pPr>
            <w:numPr>
              <w:ilvl w:val="0"/>
              <w:numId w:val="58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Módulos que la consumen: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approvals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52F5808B" w14:textId="77777777" w:rsidR="001A3584" w:rsidRPr="001A3584" w:rsidRDefault="001A3584" w:rsidP="001A3584">
          <w:pPr>
            <w:numPr>
              <w:ilvl w:val="0"/>
              <w:numId w:val="58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Descripcion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Sin comentario de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catalogo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2F51402B" w14:textId="77777777" w:rsidR="001A3584" w:rsidRPr="001A3584" w:rsidRDefault="001A3584" w:rsidP="001A3584">
          <w:pPr>
            <w:numPr>
              <w:ilvl w:val="0"/>
              <w:numId w:val="58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Clave primaria: id</w:t>
          </w:r>
        </w:p>
        <w:p w14:paraId="5B178C22" w14:textId="77777777" w:rsidR="001A3584" w:rsidRPr="001A3584" w:rsidRDefault="001A3584" w:rsidP="001A3584">
          <w:pPr>
            <w:numPr>
              <w:ilvl w:val="0"/>
              <w:numId w:val="58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Relaciones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foraneas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:</w:t>
          </w:r>
        </w:p>
        <w:p w14:paraId="3167DE60" w14:textId="77777777" w:rsidR="001A3584" w:rsidRPr="001A3584" w:rsidRDefault="001A3584" w:rsidP="001A3584">
          <w:pPr>
            <w:numPr>
              <w:ilvl w:val="0"/>
              <w:numId w:val="58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approver_id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public.users.id</w:t>
          </w:r>
          <w:proofErr w:type="spellEnd"/>
        </w:p>
        <w:p w14:paraId="78CAE389" w14:textId="77777777" w:rsidR="001A3584" w:rsidRPr="001A3584" w:rsidRDefault="001A3584" w:rsidP="001A3584">
          <w:pPr>
            <w:numPr>
              <w:ilvl w:val="0"/>
              <w:numId w:val="58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request_id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public.requests.id</w:t>
          </w:r>
          <w:proofErr w:type="spellEnd"/>
        </w:p>
        <w:p w14:paraId="1A87F6BB" w14:textId="77777777" w:rsidR="001A3584" w:rsidRPr="001A3584" w:rsidRDefault="001A3584" w:rsidP="001A3584">
          <w:pPr>
            <w:numPr>
              <w:ilvl w:val="0"/>
              <w:numId w:val="58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Restricciones CHECK relevantes:</w:t>
          </w:r>
        </w:p>
        <w:p w14:paraId="6D11366D" w14:textId="77777777" w:rsidR="001A3584" w:rsidRPr="00AB720C" w:rsidRDefault="001A3584" w:rsidP="001A3584">
          <w:pPr>
            <w:numPr>
              <w:ilvl w:val="0"/>
              <w:numId w:val="58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</w:pPr>
          <w:proofErr w:type="gram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CHECK ((</w:t>
          </w:r>
          <w:proofErr w:type="gram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(action IS NULL) OR (action = ANY (</w:t>
          </w:r>
          <w:proofErr w:type="gram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ARRAY[</w:t>
          </w:r>
          <w:proofErr w:type="gram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'approve</w:t>
          </w:r>
          <w:proofErr w:type="gram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'::</w:t>
          </w:r>
          <w:proofErr w:type="gram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text, 'reject</w:t>
          </w:r>
          <w:proofErr w:type="gram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'::</w:t>
          </w:r>
          <w:proofErr w:type="gram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text])))) NOT VALID</w:t>
          </w:r>
        </w:p>
        <w:tbl>
          <w:tblPr>
            <w:tblStyle w:val="Tablaconcuadrcula"/>
            <w:tblW w:w="0" w:type="auto"/>
            <w:tblLook w:val="04A0" w:firstRow="1" w:lastRow="0" w:firstColumn="1" w:lastColumn="0" w:noHBand="0" w:noVBand="1"/>
          </w:tblPr>
          <w:tblGrid>
            <w:gridCol w:w="1523"/>
            <w:gridCol w:w="2423"/>
            <w:gridCol w:w="651"/>
            <w:gridCol w:w="3730"/>
            <w:gridCol w:w="1301"/>
          </w:tblGrid>
          <w:tr w:rsidR="001A3584" w:rsidRPr="001A3584" w14:paraId="732C3539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861F346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lastRenderedPageBreak/>
                  <w:t>Campo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0BEB20C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EC16C98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D6FF556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B23B039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1A3584" w:rsidRPr="00AB720C" w14:paraId="332445CA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202C698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F896480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4E14D9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26A17C2" w14:textId="77777777" w:rsidR="001A3584" w:rsidRPr="00AB720C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</w:pPr>
                <w:proofErr w:type="spellStart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nextval</w:t>
                </w:r>
                <w:proofErr w:type="spellEnd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('</w:t>
                </w:r>
                <w:proofErr w:type="spellStart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request_approvals_id_seq</w:t>
                </w:r>
                <w:proofErr w:type="spellEnd"/>
                <w:proofErr w:type="gramStart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'::</w:t>
                </w:r>
                <w:proofErr w:type="spellStart"/>
                <w:proofErr w:type="gramEnd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regclass</w:t>
                </w:r>
                <w:proofErr w:type="spellEnd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)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B1E4404" w14:textId="77777777" w:rsidR="001A3584" w:rsidRPr="00AB720C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</w:pPr>
              </w:p>
            </w:tc>
          </w:tr>
          <w:tr w:rsidR="001A3584" w:rsidRPr="001A3584" w14:paraId="663C4D6F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1962549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request_id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8211F4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9B91A97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D3DF71D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D3DC85D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14059659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273774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approver_id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2B31A50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C0521C9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BEE1B18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8926A52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7B0EE575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5657D8B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token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18E1398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2925662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308AEDE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F29362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79A9D074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585A64E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token_expires_at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349A7EB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without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BBBDB4E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0D91FC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4A499B7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59BE9F5E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2AEDD38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used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9695030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boolean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83606AD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BAADF06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false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53ABF0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1A3584" w:rsidRPr="001A3584" w14:paraId="1434FDA1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0F4CBB8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action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A37FAE7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0A15E70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9B0D0EC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F4BA63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506A5568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FF2B50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comments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D176F1D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70E6D6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F87AEED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34EC86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50FAF692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shd w:val="clear" w:color="auto" w:fill="F3F3F3"/>
                <w:hideMark/>
              </w:tcPr>
              <w:p w14:paraId="1A5B4FA6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acted_at</w:t>
                </w:r>
                <w:proofErr w:type="spellEnd"/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3C0B571E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without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1A19DC2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6D1EF41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578629B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</w:tbl>
        <w:p w14:paraId="46D21582" w14:textId="77777777" w:rsidR="001A3584" w:rsidRPr="001A3584" w:rsidRDefault="001A3584" w:rsidP="001A3584">
          <w:pPr>
            <w:numPr>
              <w:ilvl w:val="0"/>
              <w:numId w:val="59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Indices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visibles:</w:t>
          </w:r>
        </w:p>
        <w:p w14:paraId="048FE73C" w14:textId="77777777" w:rsidR="001A3584" w:rsidRPr="00AB720C" w:rsidRDefault="001A3584" w:rsidP="001A3584">
          <w:pPr>
            <w:numPr>
              <w:ilvl w:val="0"/>
              <w:numId w:val="59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</w:pP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idx_request_approvals_pending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: CREATE INDEX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idx_request_approvals_pending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ON </w:t>
          </w:r>
          <w:proofErr w:type="spellStart"/>
          <w:proofErr w:type="gram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public.request</w:t>
          </w:r>
          <w:proofErr w:type="gram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_approvals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USING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btree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(used,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token_expires_at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)</w:t>
          </w:r>
        </w:p>
        <w:p w14:paraId="1FA69575" w14:textId="77777777" w:rsidR="001A3584" w:rsidRPr="00AB720C" w:rsidRDefault="001A3584" w:rsidP="001A3584">
          <w:pPr>
            <w:numPr>
              <w:ilvl w:val="0"/>
              <w:numId w:val="59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</w:pP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request_approvals_pkey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: CREATE UNIQUE INDEX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request_approvals_pkey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ON </w:t>
          </w:r>
          <w:proofErr w:type="spellStart"/>
          <w:proofErr w:type="gram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public.request</w:t>
          </w:r>
          <w:proofErr w:type="gram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_approvals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USING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btree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(id)</w:t>
          </w:r>
        </w:p>
        <w:p w14:paraId="54C066DF" w14:textId="77777777" w:rsidR="001A3584" w:rsidRPr="00AB720C" w:rsidRDefault="001A3584" w:rsidP="001A3584">
          <w:pPr>
            <w:numPr>
              <w:ilvl w:val="0"/>
              <w:numId w:val="59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</w:pP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request_approvals_token_key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: CREATE UNIQUE INDEX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request_approvals_token_key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ON </w:t>
          </w:r>
          <w:proofErr w:type="spellStart"/>
          <w:proofErr w:type="gram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public.request</w:t>
          </w:r>
          <w:proofErr w:type="gram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_approvals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USING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btree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(token)</w:t>
          </w:r>
        </w:p>
        <w:p w14:paraId="743749C8" w14:textId="77777777" w:rsidR="001A3584" w:rsidRPr="001A3584" w:rsidRDefault="001A3584" w:rsidP="001A3584">
          <w:pPr>
            <w:pStyle w:val="Ttulo3"/>
            <w:spacing w:before="120" w:line="240" w:lineRule="auto"/>
            <w:jc w:val="both"/>
            <w:divId w:val="1374962462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bookmarkStart w:id="104" w:name="_Toc224733942"/>
          <w:proofErr w:type="spellStart"/>
          <w:proofErr w:type="gramStart"/>
          <w:r w:rsidRPr="001A3584">
            <w:rPr>
              <w:rFonts w:ascii="Aptos" w:eastAsia="Times New Roman" w:hAnsi="Aptos"/>
              <w:b/>
              <w:color w:val="8D648C"/>
              <w:sz w:val="22"/>
            </w:rPr>
            <w:t>public.request</w:t>
          </w:r>
          <w:proofErr w:type="gramEnd"/>
          <w:r w:rsidRPr="001A3584">
            <w:rPr>
              <w:rFonts w:ascii="Aptos" w:eastAsia="Times New Roman" w:hAnsi="Aptos"/>
              <w:b/>
              <w:color w:val="8D648C"/>
              <w:sz w:val="22"/>
            </w:rPr>
            <w:t>_attachments</w:t>
          </w:r>
          <w:bookmarkEnd w:id="104"/>
          <w:proofErr w:type="spellEnd"/>
        </w:p>
        <w:p w14:paraId="08167685" w14:textId="77777777" w:rsidR="001A3584" w:rsidRPr="001A3584" w:rsidRDefault="001A3584" w:rsidP="001A3584">
          <w:pPr>
            <w:numPr>
              <w:ilvl w:val="0"/>
              <w:numId w:val="60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Tipo de objeto: table.</w:t>
          </w:r>
        </w:p>
        <w:p w14:paraId="60CD7F57" w14:textId="77777777" w:rsidR="001A3584" w:rsidRPr="001A3584" w:rsidRDefault="001A3584" w:rsidP="001A3584">
          <w:pPr>
            <w:numPr>
              <w:ilvl w:val="0"/>
              <w:numId w:val="60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Módulos que la consumen: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management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469B2132" w14:textId="77777777" w:rsidR="001A3584" w:rsidRPr="001A3584" w:rsidRDefault="001A3584" w:rsidP="001A3584">
          <w:pPr>
            <w:numPr>
              <w:ilvl w:val="0"/>
              <w:numId w:val="60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Descripcion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Sin comentario de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catalogo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485546EB" w14:textId="77777777" w:rsidR="001A3584" w:rsidRPr="001A3584" w:rsidRDefault="001A3584" w:rsidP="001A3584">
          <w:pPr>
            <w:numPr>
              <w:ilvl w:val="0"/>
              <w:numId w:val="60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Clave primaria: id</w:t>
          </w:r>
        </w:p>
        <w:p w14:paraId="0A8E715A" w14:textId="77777777" w:rsidR="001A3584" w:rsidRPr="001A3584" w:rsidRDefault="001A3584" w:rsidP="001A3584">
          <w:pPr>
            <w:numPr>
              <w:ilvl w:val="0"/>
              <w:numId w:val="60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Relaciones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foraneas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:</w:t>
          </w:r>
        </w:p>
        <w:p w14:paraId="159F4438" w14:textId="77777777" w:rsidR="001A3584" w:rsidRPr="001A3584" w:rsidRDefault="001A3584" w:rsidP="001A3584">
          <w:pPr>
            <w:numPr>
              <w:ilvl w:val="0"/>
              <w:numId w:val="60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request_id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public.requests.id</w:t>
          </w:r>
          <w:proofErr w:type="spellEnd"/>
        </w:p>
        <w:p w14:paraId="1A08C681" w14:textId="77777777" w:rsidR="001A3584" w:rsidRPr="001A3584" w:rsidRDefault="001A3584" w:rsidP="001A3584">
          <w:pPr>
            <w:numPr>
              <w:ilvl w:val="0"/>
              <w:numId w:val="60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uploaded_by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public.users.id</w:t>
          </w:r>
          <w:proofErr w:type="spellEnd"/>
        </w:p>
        <w:tbl>
          <w:tblPr>
            <w:tblStyle w:val="Tablaconcuadrcula"/>
            <w:tblW w:w="0" w:type="auto"/>
            <w:tblLook w:val="04A0" w:firstRow="1" w:lastRow="0" w:firstColumn="1" w:lastColumn="0" w:noHBand="0" w:noVBand="1"/>
          </w:tblPr>
          <w:tblGrid>
            <w:gridCol w:w="1219"/>
            <w:gridCol w:w="2474"/>
            <w:gridCol w:w="651"/>
            <w:gridCol w:w="3958"/>
            <w:gridCol w:w="1301"/>
          </w:tblGrid>
          <w:tr w:rsidR="001A3584" w:rsidRPr="001A3584" w14:paraId="75A244C9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DB3F22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lastRenderedPageBreak/>
                  <w:t>Campo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B5D408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381084F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82877F2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38E5010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1A3584" w:rsidRPr="00AB720C" w14:paraId="5253D0BB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D35BE17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1CA67ED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D01B469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572D44C" w14:textId="77777777" w:rsidR="001A3584" w:rsidRPr="00AB720C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</w:pPr>
                <w:proofErr w:type="spellStart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nextval</w:t>
                </w:r>
                <w:proofErr w:type="spellEnd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('</w:t>
                </w:r>
                <w:proofErr w:type="spellStart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request_attachments_id_seq</w:t>
                </w:r>
                <w:proofErr w:type="spellEnd"/>
                <w:proofErr w:type="gramStart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'::</w:t>
                </w:r>
                <w:proofErr w:type="spellStart"/>
                <w:proofErr w:type="gramEnd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regclass</w:t>
                </w:r>
                <w:proofErr w:type="spellEnd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)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1472B44" w14:textId="77777777" w:rsidR="001A3584" w:rsidRPr="00AB720C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</w:pPr>
              </w:p>
            </w:tc>
          </w:tr>
          <w:tr w:rsidR="001A3584" w:rsidRPr="001A3584" w14:paraId="13C03DD3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47B67AD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request_id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D455E92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949D14B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FEF0450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F853146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6BD2018B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11070A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drive_file_id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EBE04C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AC9AE17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6288EF0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D0033D9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0AFF6E72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292190B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filename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9D7BC6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463633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3E1AD0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3B828BB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3F29D854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43CBD18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mimetype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92F059B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BF6D48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743913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625B1FC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304176B1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35CE8CE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uploaded_by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E5BFBF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9DDA6AC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74FBE99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94FAA3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5118E168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A732A0F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created_at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F215F6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without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E561072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6C19BF7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proofErr w:type="gram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</w:t>
                </w:r>
                <w:proofErr w:type="gram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C890F3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1A3584" w:rsidRPr="001A3584" w14:paraId="40F13085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28C305E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drive_</w:t>
                </w:r>
                <w:proofErr w:type="gram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link</w:t>
                </w:r>
                <w:proofErr w:type="spellEnd"/>
                <w:proofErr w:type="gram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7285AF8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236A740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5BAFCD9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182C5F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6475A68E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FDF37D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mime_type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16EA8B9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D4B84DD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5351350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032B5CF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0F639C7A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083863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size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0C052F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bigint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D3B4139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541CE5F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896E1DD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1BAEC5A2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shd w:val="clear" w:color="auto" w:fill="F3F3F3"/>
                <w:hideMark/>
              </w:tcPr>
              <w:p w14:paraId="7B76A8D7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title</w:t>
                </w:r>
                <w:proofErr w:type="spellEnd"/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12384CF9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14EDB28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7DE6456B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0602276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</w:tbl>
        <w:p w14:paraId="1AE08D34" w14:textId="77777777" w:rsidR="001A3584" w:rsidRPr="001A3584" w:rsidRDefault="001A3584" w:rsidP="001A3584">
          <w:pPr>
            <w:numPr>
              <w:ilvl w:val="0"/>
              <w:numId w:val="61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Indices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visibles:</w:t>
          </w:r>
        </w:p>
        <w:p w14:paraId="3395C3F5" w14:textId="77777777" w:rsidR="001A3584" w:rsidRPr="001A3584" w:rsidRDefault="001A3584" w:rsidP="001A3584">
          <w:pPr>
            <w:numPr>
              <w:ilvl w:val="0"/>
              <w:numId w:val="61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idx_request_attachments_request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idx_request_attachments_request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proofErr w:type="gram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public.request</w:t>
          </w:r>
          <w:proofErr w:type="gram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_attachments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request_id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138B4D19" w14:textId="77777777" w:rsidR="001A3584" w:rsidRPr="00AB720C" w:rsidRDefault="001A3584" w:rsidP="001A3584">
          <w:pPr>
            <w:numPr>
              <w:ilvl w:val="0"/>
              <w:numId w:val="61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</w:pP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request_attachments_pkey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: CREATE UNIQUE INDEX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request_attachments_pkey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ON </w:t>
          </w:r>
          <w:proofErr w:type="spellStart"/>
          <w:proofErr w:type="gram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public.request</w:t>
          </w:r>
          <w:proofErr w:type="gram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_attachments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USING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btree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(id)</w:t>
          </w:r>
        </w:p>
        <w:p w14:paraId="6219694F" w14:textId="77777777" w:rsidR="001A3584" w:rsidRPr="001A3584" w:rsidRDefault="001A3584" w:rsidP="001A3584">
          <w:pPr>
            <w:pStyle w:val="Ttulo3"/>
            <w:spacing w:before="120" w:line="240" w:lineRule="auto"/>
            <w:jc w:val="both"/>
            <w:divId w:val="1374962462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bookmarkStart w:id="105" w:name="_Toc224733943"/>
          <w:proofErr w:type="spellStart"/>
          <w:proofErr w:type="gramStart"/>
          <w:r w:rsidRPr="001A3584">
            <w:rPr>
              <w:rFonts w:ascii="Aptos" w:eastAsia="Times New Roman" w:hAnsi="Aptos"/>
              <w:b/>
              <w:color w:val="8D648C"/>
              <w:sz w:val="22"/>
            </w:rPr>
            <w:t>public.request</w:t>
          </w:r>
          <w:proofErr w:type="gramEnd"/>
          <w:r w:rsidRPr="001A3584">
            <w:rPr>
              <w:rFonts w:ascii="Aptos" w:eastAsia="Times New Roman" w:hAnsi="Aptos"/>
              <w:b/>
              <w:color w:val="8D648C"/>
              <w:sz w:val="22"/>
            </w:rPr>
            <w:t>_types</w:t>
          </w:r>
          <w:bookmarkEnd w:id="105"/>
          <w:proofErr w:type="spellEnd"/>
        </w:p>
        <w:p w14:paraId="03E9E281" w14:textId="77777777" w:rsidR="001A3584" w:rsidRPr="001A3584" w:rsidRDefault="001A3584" w:rsidP="001A3584">
          <w:pPr>
            <w:numPr>
              <w:ilvl w:val="0"/>
              <w:numId w:val="62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Tipo de objeto: table.</w:t>
          </w:r>
        </w:p>
        <w:p w14:paraId="3EA32A6F" w14:textId="77777777" w:rsidR="001A3584" w:rsidRPr="00AB720C" w:rsidRDefault="001A3584" w:rsidP="001A3584">
          <w:pPr>
            <w:numPr>
              <w:ilvl w:val="0"/>
              <w:numId w:val="62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</w:pP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Módulos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 xml:space="preserve"> que la </w:t>
          </w:r>
          <w:proofErr w:type="spellStart"/>
          <w:proofErr w:type="gram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consumen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:</w:t>
          </w:r>
          <w:proofErr w:type="gram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 xml:space="preserve"> management, signature.</w:t>
          </w:r>
        </w:p>
        <w:p w14:paraId="149FA750" w14:textId="77777777" w:rsidR="001A3584" w:rsidRPr="001A3584" w:rsidRDefault="001A3584" w:rsidP="001A3584">
          <w:pPr>
            <w:numPr>
              <w:ilvl w:val="0"/>
              <w:numId w:val="62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Descripcion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Sin comentario de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catalogo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4BE26A60" w14:textId="77777777" w:rsidR="001A3584" w:rsidRPr="001A3584" w:rsidRDefault="001A3584" w:rsidP="001A3584">
          <w:pPr>
            <w:numPr>
              <w:ilvl w:val="0"/>
              <w:numId w:val="62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Clave primaria: id</w:t>
          </w:r>
        </w:p>
        <w:p w14:paraId="4817B533" w14:textId="77777777" w:rsidR="001A3584" w:rsidRPr="001A3584" w:rsidRDefault="001A3584" w:rsidP="001A3584">
          <w:pPr>
            <w:numPr>
              <w:ilvl w:val="0"/>
              <w:numId w:val="62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Relaciones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foraneas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: no aplica o no visibles.</w:t>
          </w:r>
        </w:p>
        <w:tbl>
          <w:tblPr>
            <w:tblStyle w:val="Tablaconcuadrcula"/>
            <w:tblW w:w="0" w:type="auto"/>
            <w:tblLook w:val="04A0" w:firstRow="1" w:lastRow="0" w:firstColumn="1" w:lastColumn="0" w:noHBand="0" w:noVBand="1"/>
          </w:tblPr>
          <w:tblGrid>
            <w:gridCol w:w="1521"/>
            <w:gridCol w:w="2474"/>
            <w:gridCol w:w="651"/>
            <w:gridCol w:w="3388"/>
            <w:gridCol w:w="1301"/>
          </w:tblGrid>
          <w:tr w:rsidR="001A3584" w:rsidRPr="001A3584" w14:paraId="5AE10480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08F349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Campo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0E0DD72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D9C236C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A07CB3E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80CB74E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1A3584" w:rsidRPr="00AB720C" w14:paraId="18A75841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5768230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E6D1D3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B05ABA8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397111E" w14:textId="77777777" w:rsidR="001A3584" w:rsidRPr="00AB720C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</w:pPr>
                <w:proofErr w:type="spellStart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nextval</w:t>
                </w:r>
                <w:proofErr w:type="spellEnd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('</w:t>
                </w:r>
                <w:proofErr w:type="spellStart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request_types_id_seq</w:t>
                </w:r>
                <w:proofErr w:type="spellEnd"/>
                <w:proofErr w:type="gramStart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'::</w:t>
                </w:r>
                <w:proofErr w:type="spellStart"/>
                <w:proofErr w:type="gramEnd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regclass</w:t>
                </w:r>
                <w:proofErr w:type="spellEnd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)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5787182" w14:textId="77777777" w:rsidR="001A3584" w:rsidRPr="00AB720C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</w:pPr>
              </w:p>
            </w:tc>
          </w:tr>
          <w:tr w:rsidR="001A3584" w:rsidRPr="001A3584" w14:paraId="171017AD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6F168C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title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64DE98B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6056360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7C2003E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88FFE0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7D220367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F68FADF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drive_folder_id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96D3199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D14ACB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D321B02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642D63E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2FBE8ED0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CE9826D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schema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53D5AC0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jsonb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DCF58B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68AF33D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BA2630C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3518B492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C799808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created_at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FCA35E9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without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B82FEAB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B70A37C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proofErr w:type="gram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</w:t>
                </w:r>
                <w:proofErr w:type="gram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B3CC330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1A3584" w:rsidRPr="001A3584" w14:paraId="6E8BF2F5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FD41E5B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code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79D5050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91F034D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5CE6C9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B2827CF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6724A263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9F49B2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versión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7F06A8E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D347F16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1FC3CFE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4BCB97C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6EE25631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3768FB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reference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6748B4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01082F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47D9CA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1EF281B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45D2D4AF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shd w:val="clear" w:color="auto" w:fill="F3F3F3"/>
                <w:hideMark/>
              </w:tcPr>
              <w:p w14:paraId="7C11937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template_doc_id</w:t>
                </w:r>
                <w:proofErr w:type="spellEnd"/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4952BA82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05C9E05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2CAF947D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66E04C0F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</w:tbl>
        <w:p w14:paraId="4436135E" w14:textId="77777777" w:rsidR="001A3584" w:rsidRPr="001A3584" w:rsidRDefault="001A3584" w:rsidP="001A3584">
          <w:pPr>
            <w:numPr>
              <w:ilvl w:val="0"/>
              <w:numId w:val="63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Indices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visibles:</w:t>
          </w:r>
        </w:p>
        <w:p w14:paraId="6991D629" w14:textId="77777777" w:rsidR="001A3584" w:rsidRPr="00AB720C" w:rsidRDefault="001A3584" w:rsidP="001A3584">
          <w:pPr>
            <w:numPr>
              <w:ilvl w:val="0"/>
              <w:numId w:val="63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</w:pP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lastRenderedPageBreak/>
            <w:t>idx_request_types_schema_gin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: CREATE INDEX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idx_request_types_schema_gin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ON </w:t>
          </w:r>
          <w:proofErr w:type="spellStart"/>
          <w:proofErr w:type="gram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public.request</w:t>
          </w:r>
          <w:proofErr w:type="gram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_types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USING gin (schema)</w:t>
          </w:r>
        </w:p>
        <w:p w14:paraId="1AD1DB02" w14:textId="77777777" w:rsidR="001A3584" w:rsidRPr="00AB720C" w:rsidRDefault="001A3584" w:rsidP="001A3584">
          <w:pPr>
            <w:numPr>
              <w:ilvl w:val="0"/>
              <w:numId w:val="63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</w:pPr>
          <w:proofErr w:type="spellStart"/>
          <w:proofErr w:type="gram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request</w:t>
          </w:r>
          <w:proofErr w:type="gram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_types_code_</w:t>
          </w:r>
          <w:proofErr w:type="gram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unique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:</w:t>
          </w:r>
          <w:proofErr w:type="gram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 xml:space="preserve"> CREATE UNIQUE INDEX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request_types_code_unique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 xml:space="preserve"> ON </w:t>
          </w:r>
          <w:proofErr w:type="spellStart"/>
          <w:proofErr w:type="gram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public.request</w:t>
          </w:r>
          <w:proofErr w:type="gram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_types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 xml:space="preserve"> USING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btree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 xml:space="preserve"> (code)</w:t>
          </w:r>
        </w:p>
        <w:p w14:paraId="7FCB95B8" w14:textId="77777777" w:rsidR="001A3584" w:rsidRPr="00AB720C" w:rsidRDefault="001A3584" w:rsidP="001A3584">
          <w:pPr>
            <w:numPr>
              <w:ilvl w:val="0"/>
              <w:numId w:val="63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</w:pP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request_types_pkey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: CREATE UNIQUE INDEX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request_types_pkey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ON </w:t>
          </w:r>
          <w:proofErr w:type="spellStart"/>
          <w:proofErr w:type="gram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public.request</w:t>
          </w:r>
          <w:proofErr w:type="gram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_types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USING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btree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(id)</w:t>
          </w:r>
        </w:p>
        <w:p w14:paraId="403BA450" w14:textId="77777777" w:rsidR="001A3584" w:rsidRPr="001A3584" w:rsidRDefault="001A3584" w:rsidP="001A3584">
          <w:pPr>
            <w:pStyle w:val="Ttulo3"/>
            <w:spacing w:before="120" w:line="240" w:lineRule="auto"/>
            <w:jc w:val="both"/>
            <w:divId w:val="1374962462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bookmarkStart w:id="106" w:name="_Toc224733944"/>
          <w:proofErr w:type="spellStart"/>
          <w:proofErr w:type="gramStart"/>
          <w:r w:rsidRPr="001A3584">
            <w:rPr>
              <w:rFonts w:ascii="Aptos" w:eastAsia="Times New Roman" w:hAnsi="Aptos"/>
              <w:b/>
              <w:color w:val="8D648C"/>
              <w:sz w:val="22"/>
            </w:rPr>
            <w:t>public.request</w:t>
          </w:r>
          <w:proofErr w:type="gramEnd"/>
          <w:r w:rsidRPr="001A3584">
            <w:rPr>
              <w:rFonts w:ascii="Aptos" w:eastAsia="Times New Roman" w:hAnsi="Aptos"/>
              <w:b/>
              <w:color w:val="8D648C"/>
              <w:sz w:val="22"/>
            </w:rPr>
            <w:t>_versions</w:t>
          </w:r>
          <w:bookmarkEnd w:id="106"/>
          <w:proofErr w:type="spellEnd"/>
        </w:p>
        <w:p w14:paraId="4B1B5D44" w14:textId="77777777" w:rsidR="001A3584" w:rsidRPr="001A3584" w:rsidRDefault="001A3584" w:rsidP="001A3584">
          <w:pPr>
            <w:numPr>
              <w:ilvl w:val="0"/>
              <w:numId w:val="64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Tipo de objeto: table.</w:t>
          </w:r>
        </w:p>
        <w:p w14:paraId="73D5C920" w14:textId="77777777" w:rsidR="001A3584" w:rsidRPr="001A3584" w:rsidRDefault="001A3584" w:rsidP="001A3584">
          <w:pPr>
            <w:numPr>
              <w:ilvl w:val="0"/>
              <w:numId w:val="64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Módulos que la consumen: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management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6B91BF24" w14:textId="77777777" w:rsidR="001A3584" w:rsidRPr="001A3584" w:rsidRDefault="001A3584" w:rsidP="001A3584">
          <w:pPr>
            <w:numPr>
              <w:ilvl w:val="0"/>
              <w:numId w:val="64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Descripcion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Sin comentario de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catalogo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515EC548" w14:textId="77777777" w:rsidR="001A3584" w:rsidRPr="001A3584" w:rsidRDefault="001A3584" w:rsidP="001A3584">
          <w:pPr>
            <w:numPr>
              <w:ilvl w:val="0"/>
              <w:numId w:val="64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Clave primaria: id</w:t>
          </w:r>
        </w:p>
        <w:p w14:paraId="3BC34914" w14:textId="77777777" w:rsidR="001A3584" w:rsidRPr="001A3584" w:rsidRDefault="001A3584" w:rsidP="001A3584">
          <w:pPr>
            <w:numPr>
              <w:ilvl w:val="0"/>
              <w:numId w:val="64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Relaciones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foraneas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:</w:t>
          </w:r>
        </w:p>
        <w:p w14:paraId="4DD749A6" w14:textId="77777777" w:rsidR="001A3584" w:rsidRPr="001A3584" w:rsidRDefault="001A3584" w:rsidP="001A3584">
          <w:pPr>
            <w:numPr>
              <w:ilvl w:val="0"/>
              <w:numId w:val="64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request_id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public.requests.id</w:t>
          </w:r>
          <w:proofErr w:type="spellEnd"/>
        </w:p>
        <w:tbl>
          <w:tblPr>
            <w:tblStyle w:val="Tablaconcuadrcula"/>
            <w:tblW w:w="0" w:type="auto"/>
            <w:tblLook w:val="04A0" w:firstRow="1" w:lastRow="0" w:firstColumn="1" w:lastColumn="0" w:noHBand="0" w:noVBand="1"/>
          </w:tblPr>
          <w:tblGrid>
            <w:gridCol w:w="1471"/>
            <w:gridCol w:w="2474"/>
            <w:gridCol w:w="651"/>
            <w:gridCol w:w="3616"/>
            <w:gridCol w:w="1301"/>
          </w:tblGrid>
          <w:tr w:rsidR="001A3584" w:rsidRPr="001A3584" w14:paraId="693CFE74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73146C9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Campo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87572ED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CC6A2C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B5F5402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3268EB2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1A3584" w:rsidRPr="00AB720C" w14:paraId="6977B9E8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3FAA66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1CE4D0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26CF0D0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85F200C" w14:textId="77777777" w:rsidR="001A3584" w:rsidRPr="00AB720C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</w:pPr>
                <w:proofErr w:type="spellStart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nextval</w:t>
                </w:r>
                <w:proofErr w:type="spellEnd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('</w:t>
                </w:r>
                <w:proofErr w:type="spellStart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request_versions_id_seq</w:t>
                </w:r>
                <w:proofErr w:type="spellEnd"/>
                <w:proofErr w:type="gramStart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'::</w:t>
                </w:r>
                <w:proofErr w:type="spellStart"/>
                <w:proofErr w:type="gramEnd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regclass</w:t>
                </w:r>
                <w:proofErr w:type="spellEnd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)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45D46F3" w14:textId="77777777" w:rsidR="001A3584" w:rsidRPr="00AB720C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</w:pPr>
              </w:p>
            </w:tc>
          </w:tr>
          <w:tr w:rsidR="001A3584" w:rsidRPr="001A3584" w14:paraId="2B42BD1C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123ED1F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request_id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A4C910F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665BB4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7CE499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FE9111F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66DFDFA8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A5DB5E9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version_number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8188436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F94D9EB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C78DF18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413639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709DD597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594276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payload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FB80EBC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jsonb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319E8E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40814D9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5148E2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28006BE6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shd w:val="clear" w:color="auto" w:fill="F3F3F3"/>
                <w:hideMark/>
              </w:tcPr>
              <w:p w14:paraId="7217EBE0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created_at</w:t>
                </w:r>
                <w:proofErr w:type="spellEnd"/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1AC0F17B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without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76FCADF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56AA8BA2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proofErr w:type="gram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</w:t>
                </w:r>
                <w:proofErr w:type="gram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67BBBAF6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</w:tbl>
        <w:p w14:paraId="33382C0D" w14:textId="77777777" w:rsidR="001A3584" w:rsidRPr="001A3584" w:rsidRDefault="001A3584" w:rsidP="001A3584">
          <w:pPr>
            <w:numPr>
              <w:ilvl w:val="0"/>
              <w:numId w:val="65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Indices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visibles:</w:t>
          </w:r>
        </w:p>
        <w:p w14:paraId="0CFEABDE" w14:textId="77777777" w:rsidR="001A3584" w:rsidRPr="001A3584" w:rsidRDefault="001A3584" w:rsidP="001A3584">
          <w:pPr>
            <w:numPr>
              <w:ilvl w:val="0"/>
              <w:numId w:val="65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request_versions_pkey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request_versions_pkey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proofErr w:type="gram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public.request</w:t>
          </w:r>
          <w:proofErr w:type="gram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_versions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(id)</w:t>
          </w:r>
        </w:p>
        <w:p w14:paraId="21141F85" w14:textId="77777777" w:rsidR="001A3584" w:rsidRPr="001A3584" w:rsidRDefault="001A3584" w:rsidP="001A3584">
          <w:pPr>
            <w:numPr>
              <w:ilvl w:val="0"/>
              <w:numId w:val="65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uidx_request_versions_req_ver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uidx_request_versions_req_ver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proofErr w:type="gram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public.request</w:t>
          </w:r>
          <w:proofErr w:type="gram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_versions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request_id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version_number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)</w:t>
          </w:r>
        </w:p>
        <w:p w14:paraId="1C09E9D1" w14:textId="77777777" w:rsidR="001A3584" w:rsidRPr="001A3584" w:rsidRDefault="001A3584" w:rsidP="001A3584">
          <w:pPr>
            <w:pStyle w:val="Ttulo3"/>
            <w:spacing w:before="120" w:line="240" w:lineRule="auto"/>
            <w:jc w:val="both"/>
            <w:divId w:val="1374962462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bookmarkStart w:id="107" w:name="_Toc224733945"/>
          <w:proofErr w:type="spellStart"/>
          <w:proofErr w:type="gramStart"/>
          <w:r w:rsidRPr="001A3584">
            <w:rPr>
              <w:rFonts w:ascii="Aptos" w:eastAsia="Times New Roman" w:hAnsi="Aptos"/>
              <w:b/>
              <w:color w:val="8D648C"/>
              <w:sz w:val="22"/>
            </w:rPr>
            <w:t>public.requests</w:t>
          </w:r>
          <w:bookmarkEnd w:id="107"/>
          <w:proofErr w:type="spellEnd"/>
          <w:proofErr w:type="gramEnd"/>
        </w:p>
        <w:p w14:paraId="435BA8C1" w14:textId="77777777" w:rsidR="001A3584" w:rsidRPr="001A3584" w:rsidRDefault="001A3584" w:rsidP="001A3584">
          <w:pPr>
            <w:numPr>
              <w:ilvl w:val="0"/>
              <w:numId w:val="66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Tipo de objeto: table.</w:t>
          </w:r>
        </w:p>
        <w:p w14:paraId="2E65C5F0" w14:textId="77777777" w:rsidR="001A3584" w:rsidRPr="00AB720C" w:rsidRDefault="001A3584" w:rsidP="001A3584">
          <w:pPr>
            <w:numPr>
              <w:ilvl w:val="0"/>
              <w:numId w:val="66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</w:pP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Módulos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 xml:space="preserve"> que la </w:t>
          </w:r>
          <w:proofErr w:type="spellStart"/>
          <w:proofErr w:type="gram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consumen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:</w:t>
          </w:r>
          <w:proofErr w:type="gram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 xml:space="preserve">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approvals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, management, signature.</w:t>
          </w:r>
        </w:p>
        <w:p w14:paraId="11674927" w14:textId="77777777" w:rsidR="001A3584" w:rsidRPr="001A3584" w:rsidRDefault="001A3584" w:rsidP="001A3584">
          <w:pPr>
            <w:numPr>
              <w:ilvl w:val="0"/>
              <w:numId w:val="66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Descripcion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Sin comentario de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catalogo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426E2327" w14:textId="77777777" w:rsidR="001A3584" w:rsidRPr="001A3584" w:rsidRDefault="001A3584" w:rsidP="001A3584">
          <w:pPr>
            <w:numPr>
              <w:ilvl w:val="0"/>
              <w:numId w:val="66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Clave primaria: id</w:t>
          </w:r>
        </w:p>
        <w:p w14:paraId="16475BAC" w14:textId="77777777" w:rsidR="001A3584" w:rsidRPr="001A3584" w:rsidRDefault="001A3584" w:rsidP="001A3584">
          <w:pPr>
            <w:numPr>
              <w:ilvl w:val="0"/>
              <w:numId w:val="66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Relaciones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foraneas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:</w:t>
          </w:r>
        </w:p>
        <w:p w14:paraId="4A949A6B" w14:textId="77777777" w:rsidR="001A3584" w:rsidRPr="00AB720C" w:rsidRDefault="001A3584" w:rsidP="001A3584">
          <w:pPr>
            <w:numPr>
              <w:ilvl w:val="0"/>
              <w:numId w:val="66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</w:pP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origin_department_id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-&gt; public.departments.id</w:t>
          </w:r>
        </w:p>
        <w:p w14:paraId="41F4D8E8" w14:textId="77777777" w:rsidR="001A3584" w:rsidRPr="001A3584" w:rsidRDefault="001A3584" w:rsidP="001A3584">
          <w:pPr>
            <w:numPr>
              <w:ilvl w:val="0"/>
              <w:numId w:val="66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request_type_id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public.request_types.id</w:t>
          </w:r>
          <w:proofErr w:type="spellEnd"/>
        </w:p>
        <w:p w14:paraId="6932148B" w14:textId="77777777" w:rsidR="001A3584" w:rsidRPr="001A3584" w:rsidRDefault="001A3584" w:rsidP="001A3584">
          <w:pPr>
            <w:numPr>
              <w:ilvl w:val="0"/>
              <w:numId w:val="66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requester_id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public.users.id</w:t>
          </w:r>
          <w:proofErr w:type="spellEnd"/>
        </w:p>
        <w:p w14:paraId="414B17A6" w14:textId="77777777" w:rsidR="001A3584" w:rsidRPr="001A3584" w:rsidRDefault="001A3584" w:rsidP="001A3584">
          <w:pPr>
            <w:numPr>
              <w:ilvl w:val="0"/>
              <w:numId w:val="66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Restricciones CHECK relevantes:</w:t>
          </w:r>
        </w:p>
        <w:p w14:paraId="78D71E82" w14:textId="77777777" w:rsidR="001A3584" w:rsidRPr="00AB720C" w:rsidRDefault="001A3584" w:rsidP="001A3584">
          <w:pPr>
            <w:numPr>
              <w:ilvl w:val="0"/>
              <w:numId w:val="66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</w:pPr>
          <w:proofErr w:type="gram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CHECK ((</w:t>
          </w:r>
          <w:proofErr w:type="gram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status = ANY (</w:t>
          </w:r>
          <w:proofErr w:type="gram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ARRAY[</w:t>
          </w:r>
          <w:proofErr w:type="gram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'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pendiente</w:t>
          </w:r>
          <w:proofErr w:type="spellEnd"/>
          <w:proofErr w:type="gram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'::</w:t>
          </w:r>
          <w:proofErr w:type="gram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text, '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en_revision</w:t>
          </w:r>
          <w:proofErr w:type="spellEnd"/>
          <w:proofErr w:type="gram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'::</w:t>
          </w:r>
          <w:proofErr w:type="gram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text, '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aprobado</w:t>
          </w:r>
          <w:proofErr w:type="spellEnd"/>
          <w:proofErr w:type="gram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'::</w:t>
          </w:r>
          <w:proofErr w:type="gram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text, '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rechazado</w:t>
          </w:r>
          <w:proofErr w:type="spellEnd"/>
          <w:proofErr w:type="gram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'::</w:t>
          </w:r>
          <w:proofErr w:type="gram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text, '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cancelado</w:t>
          </w:r>
          <w:proofErr w:type="spellEnd"/>
          <w:proofErr w:type="gram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'::</w:t>
          </w:r>
          <w:proofErr w:type="gram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text])))</w:t>
          </w:r>
        </w:p>
        <w:tbl>
          <w:tblPr>
            <w:tblStyle w:val="Tablaconcuadrcula"/>
            <w:tblW w:w="0" w:type="auto"/>
            <w:tblLook w:val="04A0" w:firstRow="1" w:lastRow="0" w:firstColumn="1" w:lastColumn="0" w:noHBand="0" w:noVBand="1"/>
          </w:tblPr>
          <w:tblGrid>
            <w:gridCol w:w="2220"/>
            <w:gridCol w:w="1344"/>
            <w:gridCol w:w="651"/>
            <w:gridCol w:w="2970"/>
            <w:gridCol w:w="2443"/>
          </w:tblGrid>
          <w:tr w:rsidR="001A3584" w:rsidRPr="001A3584" w14:paraId="554A2F3D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FBA4DF2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lastRenderedPageBreak/>
                  <w:t>Campo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94D2C5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0AA969E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B60E7CB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FA919A9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1A3584" w:rsidRPr="00AB720C" w14:paraId="09D0D780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A031A38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4118EC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09EC66D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62F198A" w14:textId="77777777" w:rsidR="001A3584" w:rsidRPr="00AB720C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</w:pPr>
                <w:proofErr w:type="spellStart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nextval</w:t>
                </w:r>
                <w:proofErr w:type="spellEnd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('</w:t>
                </w:r>
                <w:proofErr w:type="spellStart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requests_id_seq</w:t>
                </w:r>
                <w:proofErr w:type="spellEnd"/>
                <w:proofErr w:type="gramStart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'::</w:t>
                </w:r>
                <w:proofErr w:type="spellStart"/>
                <w:proofErr w:type="gramEnd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regclass</w:t>
                </w:r>
                <w:proofErr w:type="spellEnd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)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7F3AA15" w14:textId="77777777" w:rsidR="001A3584" w:rsidRPr="00AB720C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</w:pPr>
              </w:p>
            </w:tc>
          </w:tr>
          <w:tr w:rsidR="001A3584" w:rsidRPr="001A3584" w14:paraId="1823CE08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BE8043F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requester_id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EF7A7F2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DF2DE8E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950E04D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EB9C768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3D8AD9DA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0A3B5F0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gram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status</w:t>
                </w:r>
                <w:proofErr w:type="gram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3879866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3EE3D39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5AF881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'pendiente</w:t>
                </w:r>
                <w:proofErr w:type="gram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proofErr w:type="gram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A042EF8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1A3584" w:rsidRPr="001A3584" w14:paraId="1FB0F62B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2D46068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version_number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88331F2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C200BA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46BA729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1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0F8B127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1A3584" w:rsidRPr="001A3584" w14:paraId="6BC9DD15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2E090A8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created_at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C1A7058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without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D54CEB6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98B07C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proofErr w:type="gram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</w:t>
                </w:r>
                <w:proofErr w:type="gram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5B6AAF9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1A3584" w:rsidRPr="001A3584" w14:paraId="033153B0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A336B89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updated_at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1B138D0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without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6DD7FCB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A7C6EB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proofErr w:type="gram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</w:t>
                </w:r>
                <w:proofErr w:type="gram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2B0C98E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1A3584" w:rsidRPr="001A3584" w14:paraId="5F592756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664273C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request_group_id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B41E74B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uuid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A52DF18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845740F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B82433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68B17758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A46FB56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request_type_id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024FE1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6339456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3CE8FFE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676DAB8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3176A63F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B3C552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payload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49B2EAD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jsonb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05A9290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DB597D9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A8F2B2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6A9AF16E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FD49222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acta_generada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8F6F4A0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boolean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513628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3B7F56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false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34DCC1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1A3584" w:rsidRPr="00AB720C" w14:paraId="48292063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52D04D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legacy_purchase_id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B1EA96E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uuid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256C332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58B0DA8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297E495" w14:textId="77777777" w:rsidR="001A3584" w:rsidRPr="00AB720C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</w:pPr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Reverse mapping to legacy purchase for debugging</w:t>
                </w:r>
              </w:p>
            </w:tc>
          </w:tr>
          <w:tr w:rsidR="001A3584" w:rsidRPr="00AB720C" w14:paraId="18DB24F9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CCC645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drive_comercial_folder_id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8320012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139A1A9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AFB924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026BADA" w14:textId="77777777" w:rsidR="001A3584" w:rsidRPr="00AB720C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</w:pPr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Google Drive folder ID for the main "</w:t>
                </w:r>
                <w:proofErr w:type="spellStart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Comercial</w:t>
                </w:r>
                <w:proofErr w:type="spellEnd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" folder at root level</w:t>
                </w:r>
              </w:p>
            </w:tc>
          </w:tr>
          <w:tr w:rsidR="001A3584" w:rsidRPr="00AB720C" w14:paraId="751677C2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A262DF7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drive_user_folder_id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5BE177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8976662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33F86E2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726584D" w14:textId="77777777" w:rsidR="001A3584" w:rsidRPr="00AB720C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</w:pPr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Google Drive folder ID for the user-specific folder within "</w:t>
                </w:r>
                <w:proofErr w:type="spellStart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Comercial</w:t>
                </w:r>
                <w:proofErr w:type="spellEnd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"</w:t>
                </w:r>
              </w:p>
            </w:tc>
          </w:tr>
          <w:tr w:rsidR="001A3584" w:rsidRPr="00AB720C" w14:paraId="1B46990B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9FD3BFE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drive_type_folder_id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2F37C7C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1FB423D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F2909E9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46E01C4" w14:textId="77777777" w:rsidR="001A3584" w:rsidRPr="00AB720C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</w:pPr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 xml:space="preserve">Google Drive folder ID for the request type folder (e.g., "InspecciÃƒÂ³n de </w:t>
                </w:r>
                <w:proofErr w:type="spellStart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Ambiente</w:t>
                </w:r>
                <w:proofErr w:type="spellEnd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")</w:t>
                </w:r>
              </w:p>
            </w:tc>
          </w:tr>
          <w:tr w:rsidR="001A3584" w:rsidRPr="00AB720C" w14:paraId="25E1F5B4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E69F07E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drive_request_folder_id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13C062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6C44A00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357C150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89FCF55" w14:textId="77777777" w:rsidR="001A3584" w:rsidRPr="00AB720C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</w:pPr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Google Drive folder ID for the specific request folder (REQ-</w:t>
                </w:r>
                <w:proofErr w:type="spellStart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xxxx</w:t>
                </w:r>
                <w:proofErr w:type="spellEnd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)</w:t>
                </w:r>
              </w:p>
            </w:tc>
          </w:tr>
          <w:tr w:rsidR="001A3584" w:rsidRPr="001A3584" w14:paraId="08BE5BC6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89BBDC0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origin_department_id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9CB53E7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85EA700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2397BEB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253ED2B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2BF1A5DB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shd w:val="clear" w:color="auto" w:fill="F3F3F3"/>
                <w:hideMark/>
              </w:tcPr>
              <w:p w14:paraId="09D3638B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origin_department_name</w:t>
                </w:r>
                <w:proofErr w:type="spellEnd"/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0D9E903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170F0A6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370E363B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37434D1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</w:tbl>
        <w:p w14:paraId="70747A01" w14:textId="77777777" w:rsidR="001A3584" w:rsidRPr="001A3584" w:rsidRDefault="001A3584" w:rsidP="001A3584">
          <w:pPr>
            <w:numPr>
              <w:ilvl w:val="0"/>
              <w:numId w:val="67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Indices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visibles:</w:t>
          </w:r>
        </w:p>
        <w:p w14:paraId="3F796216" w14:textId="77777777" w:rsidR="001A3584" w:rsidRPr="00AB720C" w:rsidRDefault="001A3584" w:rsidP="001A3584">
          <w:pPr>
            <w:numPr>
              <w:ilvl w:val="0"/>
              <w:numId w:val="67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</w:pP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idx_requests_created_at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: CREATE INDEX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idx_requests_created_at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ON </w:t>
          </w:r>
          <w:proofErr w:type="spellStart"/>
          <w:proofErr w:type="gram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public.requests</w:t>
          </w:r>
          <w:proofErr w:type="spellEnd"/>
          <w:proofErr w:type="gram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USING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btree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(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created_at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)</w:t>
          </w:r>
        </w:p>
        <w:p w14:paraId="2EB4CB39" w14:textId="77777777" w:rsidR="001A3584" w:rsidRPr="00AB720C" w:rsidRDefault="001A3584" w:rsidP="001A3584">
          <w:pPr>
            <w:numPr>
              <w:ilvl w:val="0"/>
              <w:numId w:val="67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</w:pP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idx_requests_drive_comercial_folder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: CREATE INDEX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idx_requests_drive_comercial_folder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ON </w:t>
          </w:r>
          <w:proofErr w:type="spellStart"/>
          <w:proofErr w:type="gram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public.requests</w:t>
          </w:r>
          <w:proofErr w:type="spellEnd"/>
          <w:proofErr w:type="gram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USING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btree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(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drive_comercial_folder_id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) WHERE (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drive_comercial_folder_id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IS NOT NULL)</w:t>
          </w:r>
        </w:p>
        <w:p w14:paraId="68E50C64" w14:textId="77777777" w:rsidR="001A3584" w:rsidRPr="00AB720C" w:rsidRDefault="001A3584" w:rsidP="001A3584">
          <w:pPr>
            <w:numPr>
              <w:ilvl w:val="0"/>
              <w:numId w:val="67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</w:pP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idx_requests_drive_request_folder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: CREATE INDEX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idx_requests_drive_request_folder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ON </w:t>
          </w:r>
          <w:proofErr w:type="spellStart"/>
          <w:proofErr w:type="gram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public.requests</w:t>
          </w:r>
          <w:proofErr w:type="spellEnd"/>
          <w:proofErr w:type="gram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USING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btree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(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drive_request_folder_id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) WHERE (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drive_request_folder_id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IS NOT NULL)</w:t>
          </w:r>
        </w:p>
        <w:p w14:paraId="36194B7E" w14:textId="77777777" w:rsidR="001A3584" w:rsidRPr="00AB720C" w:rsidRDefault="001A3584" w:rsidP="001A3584">
          <w:pPr>
            <w:numPr>
              <w:ilvl w:val="0"/>
              <w:numId w:val="67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</w:pP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idx_requests_drive_type_folder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: CREATE INDEX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idx_requests_drive_type_folder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ON </w:t>
          </w:r>
          <w:proofErr w:type="spellStart"/>
          <w:proofErr w:type="gram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public.requests</w:t>
          </w:r>
          <w:proofErr w:type="spellEnd"/>
          <w:proofErr w:type="gram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USING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btree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(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drive_type_folder_id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) WHERE (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drive_type_folder_id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IS NOT NULL)</w:t>
          </w:r>
        </w:p>
        <w:p w14:paraId="03720196" w14:textId="77777777" w:rsidR="001A3584" w:rsidRPr="00AB720C" w:rsidRDefault="001A3584" w:rsidP="001A3584">
          <w:pPr>
            <w:numPr>
              <w:ilvl w:val="0"/>
              <w:numId w:val="67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</w:pP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lastRenderedPageBreak/>
            <w:t>idx_requests_drive_user_folder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: CREATE INDEX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idx_requests_drive_user_folder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ON </w:t>
          </w:r>
          <w:proofErr w:type="spellStart"/>
          <w:proofErr w:type="gram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public.requests</w:t>
          </w:r>
          <w:proofErr w:type="spellEnd"/>
          <w:proofErr w:type="gram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USING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btree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(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drive_user_folder_id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) WHERE (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drive_user_folder_id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IS NOT NULL)</w:t>
          </w:r>
        </w:p>
        <w:p w14:paraId="47B37EAE" w14:textId="77777777" w:rsidR="001A3584" w:rsidRPr="00AB720C" w:rsidRDefault="001A3584" w:rsidP="001A3584">
          <w:pPr>
            <w:numPr>
              <w:ilvl w:val="0"/>
              <w:numId w:val="67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</w:pP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idx_requests_legacy_purchase_id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: CREATE INDEX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idx_requests_legacy_purchase_id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ON </w:t>
          </w:r>
          <w:proofErr w:type="spellStart"/>
          <w:proofErr w:type="gram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public.requests</w:t>
          </w:r>
          <w:proofErr w:type="spellEnd"/>
          <w:proofErr w:type="gram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USING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btree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(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legacy_purchase_id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) WHERE (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legacy_purchase_id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IS NOT NULL)</w:t>
          </w:r>
        </w:p>
        <w:p w14:paraId="4C0FB2FA" w14:textId="77777777" w:rsidR="001A3584" w:rsidRPr="00AB720C" w:rsidRDefault="001A3584" w:rsidP="001A3584">
          <w:pPr>
            <w:numPr>
              <w:ilvl w:val="0"/>
              <w:numId w:val="67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</w:pP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idx_requests_payload_gin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: CREATE INDEX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idx_requests_payload_gin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ON </w:t>
          </w:r>
          <w:proofErr w:type="spellStart"/>
          <w:proofErr w:type="gram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public.requests</w:t>
          </w:r>
          <w:proofErr w:type="spellEnd"/>
          <w:proofErr w:type="gram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USING gin (payload)</w:t>
          </w:r>
        </w:p>
        <w:p w14:paraId="1151EB87" w14:textId="77777777" w:rsidR="001A3584" w:rsidRPr="00AB720C" w:rsidRDefault="001A3584" w:rsidP="001A3584">
          <w:pPr>
            <w:numPr>
              <w:ilvl w:val="0"/>
              <w:numId w:val="67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</w:pP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idx_requests_status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: CREATE INDEX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idx_requests_status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ON </w:t>
          </w:r>
          <w:proofErr w:type="spellStart"/>
          <w:proofErr w:type="gram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public.requests</w:t>
          </w:r>
          <w:proofErr w:type="spellEnd"/>
          <w:proofErr w:type="gram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USING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btree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(status)</w:t>
          </w:r>
        </w:p>
        <w:p w14:paraId="0EC55132" w14:textId="77777777" w:rsidR="001A3584" w:rsidRPr="00AB720C" w:rsidRDefault="001A3584" w:rsidP="001A3584">
          <w:pPr>
            <w:numPr>
              <w:ilvl w:val="0"/>
              <w:numId w:val="67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</w:pP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requests_pkey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: CREATE UNIQUE INDEX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requests_pkey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ON </w:t>
          </w:r>
          <w:proofErr w:type="spellStart"/>
          <w:proofErr w:type="gram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public.requests</w:t>
          </w:r>
          <w:proofErr w:type="spellEnd"/>
          <w:proofErr w:type="gram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USING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btree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(id)</w:t>
          </w:r>
        </w:p>
        <w:p w14:paraId="42C892A7" w14:textId="77777777" w:rsidR="001A3584" w:rsidRPr="001A3584" w:rsidRDefault="001A3584" w:rsidP="001A3584">
          <w:pPr>
            <w:pStyle w:val="Ttulo3"/>
            <w:spacing w:before="120" w:line="240" w:lineRule="auto"/>
            <w:jc w:val="both"/>
            <w:divId w:val="1374962462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bookmarkStart w:id="108" w:name="_Toc224733946"/>
          <w:proofErr w:type="spellStart"/>
          <w:r w:rsidRPr="001A3584">
            <w:rPr>
              <w:rFonts w:ascii="Aptos" w:eastAsia="Times New Roman" w:hAnsi="Aptos"/>
              <w:b/>
              <w:color w:val="8D648C"/>
              <w:sz w:val="22"/>
            </w:rPr>
            <w:t>public.user_attendance_records</w:t>
          </w:r>
          <w:bookmarkEnd w:id="108"/>
          <w:proofErr w:type="spellEnd"/>
        </w:p>
        <w:p w14:paraId="23AEDFF2" w14:textId="77777777" w:rsidR="001A3584" w:rsidRPr="001A3584" w:rsidRDefault="001A3584" w:rsidP="001A3584">
          <w:pPr>
            <w:numPr>
              <w:ilvl w:val="0"/>
              <w:numId w:val="68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Tipo de objeto: table.</w:t>
          </w:r>
        </w:p>
        <w:p w14:paraId="06D20123" w14:textId="77777777" w:rsidR="001A3584" w:rsidRPr="001A3584" w:rsidRDefault="001A3584" w:rsidP="001A3584">
          <w:pPr>
            <w:numPr>
              <w:ilvl w:val="0"/>
              <w:numId w:val="68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Módulos que la consumen: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(referencia transversal).</w:t>
          </w:r>
        </w:p>
        <w:p w14:paraId="4182545C" w14:textId="77777777" w:rsidR="001A3584" w:rsidRPr="00AB720C" w:rsidRDefault="001A3584" w:rsidP="001A3584">
          <w:pPr>
            <w:numPr>
              <w:ilvl w:val="0"/>
              <w:numId w:val="68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</w:pP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Descripcion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: Daily attendance records per user with entry, lunch, and exit times. Integrates with user signatures from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lopdp_internal_signature_file_id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.</w:t>
          </w:r>
        </w:p>
        <w:p w14:paraId="3FEB338D" w14:textId="77777777" w:rsidR="001A3584" w:rsidRPr="001A3584" w:rsidRDefault="001A3584" w:rsidP="001A3584">
          <w:pPr>
            <w:numPr>
              <w:ilvl w:val="0"/>
              <w:numId w:val="68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Clave primaria: id</w:t>
          </w:r>
        </w:p>
        <w:p w14:paraId="3D2571CE" w14:textId="77777777" w:rsidR="001A3584" w:rsidRPr="001A3584" w:rsidRDefault="001A3584" w:rsidP="001A3584">
          <w:pPr>
            <w:numPr>
              <w:ilvl w:val="0"/>
              <w:numId w:val="68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Relaciones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foraneas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:</w:t>
          </w:r>
        </w:p>
        <w:p w14:paraId="608BAD8C" w14:textId="77777777" w:rsidR="001A3584" w:rsidRPr="001A3584" w:rsidRDefault="001A3584" w:rsidP="001A3584">
          <w:pPr>
            <w:numPr>
              <w:ilvl w:val="0"/>
              <w:numId w:val="68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user_id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public.users.id</w:t>
          </w:r>
          <w:proofErr w:type="spellEnd"/>
        </w:p>
        <w:tbl>
          <w:tblPr>
            <w:tblStyle w:val="Tablaconcuadrcula"/>
            <w:tblW w:w="0" w:type="auto"/>
            <w:tblLook w:val="04A0" w:firstRow="1" w:lastRow="0" w:firstColumn="1" w:lastColumn="0" w:noHBand="0" w:noVBand="1"/>
          </w:tblPr>
          <w:tblGrid>
            <w:gridCol w:w="2533"/>
            <w:gridCol w:w="990"/>
            <w:gridCol w:w="615"/>
            <w:gridCol w:w="3948"/>
            <w:gridCol w:w="1542"/>
          </w:tblGrid>
          <w:tr w:rsidR="001A3584" w:rsidRPr="001A3584" w14:paraId="456A0830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98DB929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lastRenderedPageBreak/>
                  <w:t>Campo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D0549E9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EF15EB0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CCA6746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BE89A09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1A3584" w:rsidRPr="00AB720C" w14:paraId="3399AC5C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FC8E6C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949B210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B40E6E2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3E62220" w14:textId="77777777" w:rsidR="001A3584" w:rsidRPr="00AB720C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</w:pPr>
                <w:proofErr w:type="spellStart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nextval</w:t>
                </w:r>
                <w:proofErr w:type="spellEnd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('</w:t>
                </w:r>
                <w:proofErr w:type="spellStart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user_attendance_records_id_seq</w:t>
                </w:r>
                <w:proofErr w:type="spellEnd"/>
                <w:proofErr w:type="gramStart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'::</w:t>
                </w:r>
                <w:proofErr w:type="spellStart"/>
                <w:proofErr w:type="gramEnd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regclass</w:t>
                </w:r>
                <w:proofErr w:type="spellEnd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)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EB7FE0A" w14:textId="77777777" w:rsidR="001A3584" w:rsidRPr="00AB720C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</w:pPr>
              </w:p>
            </w:tc>
          </w:tr>
          <w:tr w:rsidR="001A3584" w:rsidRPr="00AB720C" w14:paraId="7F3405A0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976206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user_id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3C53D1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0C4C3D7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799E2F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5A467EF" w14:textId="77777777" w:rsidR="001A3584" w:rsidRPr="00AB720C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</w:pPr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Foreign key to users table</w:t>
                </w:r>
              </w:p>
            </w:tc>
          </w:tr>
          <w:tr w:rsidR="001A3584" w:rsidRPr="00AB720C" w14:paraId="1C097894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9C8C81C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date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6B18CBF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date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4716C88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E5D5BAC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E92AD27" w14:textId="77777777" w:rsidR="001A3584" w:rsidRPr="00AB720C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</w:pPr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Date of the attendance record (without time component)</w:t>
                </w:r>
              </w:p>
            </w:tc>
          </w:tr>
          <w:tr w:rsidR="001A3584" w:rsidRPr="00AB720C" w14:paraId="33CC9572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2637D37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entry_time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DC76A58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64770C2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DBDA490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F5ED2DF" w14:textId="77777777" w:rsidR="001A3584" w:rsidRPr="00AB720C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</w:pPr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Timestamp when user clocked in for the day</w:t>
                </w:r>
              </w:p>
            </w:tc>
          </w:tr>
          <w:tr w:rsidR="001A3584" w:rsidRPr="00AB720C" w14:paraId="2D422921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A8E077C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lunch_start_time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5C20E6B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0AFE7B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758AD26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FF74C97" w14:textId="77777777" w:rsidR="001A3584" w:rsidRPr="00AB720C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</w:pPr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Timestamp when user started lunch break (requires signature)</w:t>
                </w:r>
              </w:p>
            </w:tc>
          </w:tr>
          <w:tr w:rsidR="001A3584" w:rsidRPr="00AB720C" w14:paraId="322285A0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E309C8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lunch_end_time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9F189BD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23DCEF6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83968C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D75FAC6" w14:textId="77777777" w:rsidR="001A3584" w:rsidRPr="00AB720C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</w:pPr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Timestamp when user returned from lunch break</w:t>
                </w:r>
              </w:p>
            </w:tc>
          </w:tr>
          <w:tr w:rsidR="001A3584" w:rsidRPr="00AB720C" w14:paraId="1DE308A6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16D232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exit_time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2EAEC8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9800096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EA3274E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4279745" w14:textId="77777777" w:rsidR="001A3584" w:rsidRPr="00AB720C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</w:pPr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Timestamp when user clocked out for the day (requires signature)</w:t>
                </w:r>
              </w:p>
            </w:tc>
          </w:tr>
          <w:tr w:rsidR="001A3584" w:rsidRPr="00AB720C" w14:paraId="362D0B4C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9CF8A9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notes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A042FC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DAA1650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126C68D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79BFC5A" w14:textId="77777777" w:rsidR="001A3584" w:rsidRPr="00AB720C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</w:pPr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Optional notes for special circumstances (late arrival, early departure, etc.)</w:t>
                </w:r>
              </w:p>
            </w:tc>
          </w:tr>
          <w:tr w:rsidR="001A3584" w:rsidRPr="001A3584" w14:paraId="2688AF0A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9172D29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created_at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92C73D6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96488A0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0DA1838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proofErr w:type="gram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</w:t>
                </w:r>
                <w:proofErr w:type="gram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9E02216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1A3584" w:rsidRPr="001A3584" w14:paraId="2A24B843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4AFCEA6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updated_at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797A31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F58EC6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171B14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proofErr w:type="gram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</w:t>
                </w:r>
                <w:proofErr w:type="gram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1AA379F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1A3584" w:rsidRPr="001A3584" w14:paraId="5E577F91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DBDB296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entry_location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17912F0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CD850FD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1A7BE8C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B45C306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6EF07136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DC5C078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lunch_start_location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6759536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7E9F562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577965B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7CFEE29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20319280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934080D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lunch_end_location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C258FB2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806899D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DDA1FE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405DE6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48B67345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8CDE8D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exit_location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E69ECEC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0B306C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F16FF0B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043162D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AB720C" w14:paraId="37689E9C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A70FD6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is_overtime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BB52782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boolean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FB9AC0C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10A321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false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F3034DB" w14:textId="77777777" w:rsidR="001A3584" w:rsidRPr="00AB720C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</w:pPr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Indicates if the user worked overtime on this day</w:t>
                </w:r>
              </w:p>
            </w:tc>
          </w:tr>
          <w:tr w:rsidR="001A3584" w:rsidRPr="00AB720C" w14:paraId="5944B273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3999379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lastRenderedPageBreak/>
                  <w:t>overtime_hours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5BB69C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numeric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1D551C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FAE32F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0.00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8E58C50" w14:textId="77777777" w:rsidR="001A3584" w:rsidRPr="00AB720C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</w:pPr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Number of overtime hours worked (automatically calculated)</w:t>
                </w:r>
              </w:p>
            </w:tc>
          </w:tr>
          <w:tr w:rsidR="001A3584" w:rsidRPr="00AB720C" w14:paraId="586D8FD2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B7EDA5E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total_hours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C8C13E8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numeric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4E450E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6004212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0.00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2F3A780" w14:textId="77777777" w:rsidR="001A3584" w:rsidRPr="00AB720C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</w:pPr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Total hours worked including overtime</w:t>
                </w:r>
              </w:p>
            </w:tc>
          </w:tr>
          <w:tr w:rsidR="001A3584" w:rsidRPr="001A3584" w14:paraId="05825938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E335F9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entry_location_accuracy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3E69E0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numeric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148ACA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C13B0FF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A7A00EE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6C0E8B5B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4A57A0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entry_location_timestamp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B466F3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824D4A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7FF4F22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88B88DF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485A5BDC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50512AE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entry_location_source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EAA50FD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6F1C117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3897EA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gps</w:t>
                </w:r>
                <w:proofErr w:type="spellEnd"/>
                <w:proofErr w:type="gram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proofErr w:type="gram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CCB8FD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1A3584" w:rsidRPr="001A3584" w14:paraId="0065B6EC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D82F39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lunch_start_location_accuracy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3C6EA0D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numeric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10DCF88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9DF9A4E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22F6C97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0726E707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9273BF2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lunch_start_location_timestamp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133A64E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57FDC12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52A814B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AAF038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45D2CF47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A79A59F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lunch_start_location_source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7D3B9CD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08BBCD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BD7ABD8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gps</w:t>
                </w:r>
                <w:proofErr w:type="spellEnd"/>
                <w:proofErr w:type="gram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proofErr w:type="gram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BE831FE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1A3584" w:rsidRPr="001A3584" w14:paraId="2216AD58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366AB89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lunch_end_location_accuracy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4CF915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numeric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A06B58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E6DF0F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AC27BDD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232DA731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B04DD90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lunch_end_location_timestamp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4B4B9EC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44D800F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C36737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FF7DEDD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7F304C0E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973D3A6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lunch_end_location_source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B8B60C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D0C3AC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9371279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gps</w:t>
                </w:r>
                <w:proofErr w:type="spellEnd"/>
                <w:proofErr w:type="gram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proofErr w:type="gram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0CC784F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1A3584" w:rsidRPr="001A3584" w14:paraId="1CE8AC8E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AE2C1B9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exit_location_accuracy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82ED429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numeric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78E0FC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FFFE177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6797776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768E4531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530906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exit_location_timestamp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32006C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EB0A77C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A15F37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7294D7C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3D2BED45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B015D0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exit_location_source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E5A31CE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5356D06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DA45A1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gps</w:t>
                </w:r>
                <w:proofErr w:type="spellEnd"/>
                <w:proofErr w:type="gram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proofErr w:type="gram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52024AE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1A3584" w:rsidRPr="00AB720C" w14:paraId="6057699C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93A4389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auto_shift_end_at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B3DC5F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BDFB352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FEF4BE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A3F7AD1" w14:textId="77777777" w:rsidR="001A3584" w:rsidRPr="00AB720C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</w:pPr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Calculated timestamp when 8h shift should end (</w:t>
                </w:r>
                <w:proofErr w:type="spellStart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entry_time</w:t>
                </w:r>
                <w:proofErr w:type="spellEnd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 xml:space="preserve"> + 8 hours)</w:t>
                </w:r>
              </w:p>
            </w:tc>
          </w:tr>
          <w:tr w:rsidR="001A3584" w:rsidRPr="00AB720C" w14:paraId="5C9966A7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47B5CAB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auto_closed_at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B9EBB2D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37F89E2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ED9897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A7B05C6" w14:textId="77777777" w:rsidR="001A3584" w:rsidRPr="00AB720C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</w:pPr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Timestamp when system automatically closed the shift</w:t>
                </w:r>
              </w:p>
            </w:tc>
          </w:tr>
          <w:tr w:rsidR="001A3584" w:rsidRPr="00AB720C" w14:paraId="133AF523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403F9E6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overtime_start_at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796AF3E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ACDAA5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F0C12F6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D4034EB" w14:textId="77777777" w:rsidR="001A3584" w:rsidRPr="00AB720C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</w:pPr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 xml:space="preserve">Timestamp when overtime counting started (same as </w:t>
                </w:r>
                <w:proofErr w:type="spellStart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auto_shift_end_at</w:t>
                </w:r>
                <w:proofErr w:type="spellEnd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)</w:t>
                </w:r>
              </w:p>
            </w:tc>
          </w:tr>
          <w:tr w:rsidR="001A3584" w:rsidRPr="001A3584" w14:paraId="65CA1A5D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7DB0A6B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latitude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92B886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numeric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61BE57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73E626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F525D18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439FEEAD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56247E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lastRenderedPageBreak/>
                  <w:t>longitude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66DA596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numeric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776539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170C70E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E9134B6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08EE4F4F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9944467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accuracy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8111049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numeric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1AABDCD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E402FEC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F7B516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0AAFF467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shd w:val="clear" w:color="auto" w:fill="FFFFFF"/>
                <w:hideMark/>
              </w:tcPr>
              <w:p w14:paraId="39654558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location_address</w:t>
                </w:r>
                <w:proofErr w:type="spellEnd"/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7D220AEB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1E09E44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7C87BBB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7E39CE6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</w:tbl>
        <w:p w14:paraId="1B3FC2B3" w14:textId="77777777" w:rsidR="001A3584" w:rsidRPr="001A3584" w:rsidRDefault="001A3584" w:rsidP="001A3584">
          <w:pPr>
            <w:numPr>
              <w:ilvl w:val="0"/>
              <w:numId w:val="69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Indices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visibles:</w:t>
          </w:r>
        </w:p>
        <w:p w14:paraId="781D181A" w14:textId="77777777" w:rsidR="001A3584" w:rsidRPr="001A3584" w:rsidRDefault="001A3584" w:rsidP="001A3584">
          <w:pPr>
            <w:numPr>
              <w:ilvl w:val="0"/>
              <w:numId w:val="69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idx_attendance_date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INDEX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idx_attendance_date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public.user_attendance_records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(date DESC)</w:t>
          </w:r>
        </w:p>
        <w:p w14:paraId="0F329DCD" w14:textId="77777777" w:rsidR="001A3584" w:rsidRPr="00AB720C" w:rsidRDefault="001A3584" w:rsidP="001A3584">
          <w:pPr>
            <w:numPr>
              <w:ilvl w:val="0"/>
              <w:numId w:val="69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</w:pP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idx_attendance_incomplete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: CREATE INDEX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idx_attendance_incomplete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ON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public.user_attendance_records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USING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btree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(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user_id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, date) WHERE (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exit_time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IS NULL)</w:t>
          </w:r>
        </w:p>
        <w:p w14:paraId="23DC7ACB" w14:textId="77777777" w:rsidR="001A3584" w:rsidRPr="00AB720C" w:rsidRDefault="001A3584" w:rsidP="001A3584">
          <w:pPr>
            <w:numPr>
              <w:ilvl w:val="0"/>
              <w:numId w:val="69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</w:pP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idx_attendance_user_date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: CREATE INDEX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idx_attendance_user_date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ON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public.user_attendance_records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USING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btree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(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user_id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, date DESC)</w:t>
          </w:r>
        </w:p>
        <w:p w14:paraId="5C5F95DC" w14:textId="77777777" w:rsidR="001A3584" w:rsidRPr="00AB720C" w:rsidRDefault="001A3584" w:rsidP="001A3584">
          <w:pPr>
            <w:numPr>
              <w:ilvl w:val="0"/>
              <w:numId w:val="69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</w:pP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idx_user_attendance_records_auto_closed_at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: CREATE INDEX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idx_user_attendance_records_auto_closed_at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ON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public.user_attendance_records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USING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btree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(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auto_closed_at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)</w:t>
          </w:r>
        </w:p>
        <w:p w14:paraId="5A050A23" w14:textId="77777777" w:rsidR="001A3584" w:rsidRPr="00AB720C" w:rsidRDefault="001A3584" w:rsidP="001A3584">
          <w:pPr>
            <w:numPr>
              <w:ilvl w:val="0"/>
              <w:numId w:val="69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</w:pP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idx_user_attendance_records_auto_shift_end_at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: CREATE INDEX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idx_user_attendance_records_auto_shift_end_at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ON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public.user_attendance_records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USING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btree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(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auto_shift_end_at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)</w:t>
          </w:r>
        </w:p>
        <w:p w14:paraId="0E62CC2A" w14:textId="77777777" w:rsidR="001A3584" w:rsidRPr="001A3584" w:rsidRDefault="001A3584" w:rsidP="001A3584">
          <w:pPr>
            <w:numPr>
              <w:ilvl w:val="0"/>
              <w:numId w:val="69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unique_user_date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CREATE UNIQUE INDEX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unique_user_date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ON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public.user_attendance_records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USING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btree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(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user_id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, date)</w:t>
          </w:r>
        </w:p>
        <w:p w14:paraId="7F3F2CDD" w14:textId="77777777" w:rsidR="001A3584" w:rsidRPr="00AB720C" w:rsidRDefault="001A3584" w:rsidP="001A3584">
          <w:pPr>
            <w:numPr>
              <w:ilvl w:val="0"/>
              <w:numId w:val="69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</w:pP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user_attendance_records_pkey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: CREATE UNIQUE INDEX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user_attendance_records_pkey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ON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public.user_attendance_records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USING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btree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(id)</w:t>
          </w:r>
        </w:p>
        <w:p w14:paraId="35A910AC" w14:textId="77777777" w:rsidR="001A3584" w:rsidRPr="001A3584" w:rsidRDefault="001A3584" w:rsidP="001A3584">
          <w:pPr>
            <w:pStyle w:val="Ttulo3"/>
            <w:spacing w:before="120" w:line="240" w:lineRule="auto"/>
            <w:jc w:val="both"/>
            <w:divId w:val="1374962462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bookmarkStart w:id="109" w:name="_Toc224733947"/>
          <w:proofErr w:type="spellStart"/>
          <w:r w:rsidRPr="001A3584">
            <w:rPr>
              <w:rFonts w:ascii="Aptos" w:eastAsia="Times New Roman" w:hAnsi="Aptos"/>
              <w:b/>
              <w:color w:val="8D648C"/>
              <w:sz w:val="22"/>
            </w:rPr>
            <w:t>public.user_lopdp_consents</w:t>
          </w:r>
          <w:bookmarkEnd w:id="109"/>
          <w:proofErr w:type="spellEnd"/>
        </w:p>
        <w:p w14:paraId="31F17006" w14:textId="77777777" w:rsidR="001A3584" w:rsidRPr="001A3584" w:rsidRDefault="001A3584" w:rsidP="001A3584">
          <w:pPr>
            <w:numPr>
              <w:ilvl w:val="0"/>
              <w:numId w:val="70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Tipo de objeto: table.</w:t>
          </w:r>
        </w:p>
        <w:p w14:paraId="16637258" w14:textId="77777777" w:rsidR="001A3584" w:rsidRPr="001A3584" w:rsidRDefault="001A3584" w:rsidP="001A3584">
          <w:pPr>
            <w:numPr>
              <w:ilvl w:val="0"/>
              <w:numId w:val="70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Módulos que la consumen: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00265D7C" w14:textId="77777777" w:rsidR="001A3584" w:rsidRPr="001A3584" w:rsidRDefault="001A3584" w:rsidP="001A3584">
          <w:pPr>
            <w:numPr>
              <w:ilvl w:val="0"/>
              <w:numId w:val="70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Descripcion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Sin comentario de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catalogo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5ADD0469" w14:textId="77777777" w:rsidR="001A3584" w:rsidRPr="001A3584" w:rsidRDefault="001A3584" w:rsidP="001A3584">
          <w:pPr>
            <w:numPr>
              <w:ilvl w:val="0"/>
              <w:numId w:val="70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Clave primaria: id</w:t>
          </w:r>
        </w:p>
        <w:p w14:paraId="6BFF09FC" w14:textId="77777777" w:rsidR="001A3584" w:rsidRPr="001A3584" w:rsidRDefault="001A3584" w:rsidP="001A3584">
          <w:pPr>
            <w:numPr>
              <w:ilvl w:val="0"/>
              <w:numId w:val="70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Relaciones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foraneas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: no aplica o no visibles.</w:t>
          </w:r>
        </w:p>
        <w:tbl>
          <w:tblPr>
            <w:tblStyle w:val="Tablaconcuadrcula"/>
            <w:tblW w:w="0" w:type="auto"/>
            <w:tblLook w:val="04A0" w:firstRow="1" w:lastRow="0" w:firstColumn="1" w:lastColumn="0" w:noHBand="0" w:noVBand="1"/>
          </w:tblPr>
          <w:tblGrid>
            <w:gridCol w:w="1487"/>
            <w:gridCol w:w="2223"/>
            <w:gridCol w:w="651"/>
            <w:gridCol w:w="3966"/>
            <w:gridCol w:w="1301"/>
          </w:tblGrid>
          <w:tr w:rsidR="001A3584" w:rsidRPr="001A3584" w14:paraId="49BA7E80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22EE89B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Campo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C9E570D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17E784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BD8D426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84F6AA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1A3584" w:rsidRPr="00AB720C" w14:paraId="5D0B30ED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293D07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BB02DA8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0D45F1F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E5200FA" w14:textId="77777777" w:rsidR="001A3584" w:rsidRPr="00AB720C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</w:pPr>
                <w:proofErr w:type="spellStart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nextval</w:t>
                </w:r>
                <w:proofErr w:type="spellEnd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('</w:t>
                </w:r>
                <w:proofErr w:type="spellStart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user_lopdp_consents_id_seq</w:t>
                </w:r>
                <w:proofErr w:type="spellEnd"/>
                <w:proofErr w:type="gramStart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'::</w:t>
                </w:r>
                <w:proofErr w:type="spellStart"/>
                <w:proofErr w:type="gramEnd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regclass</w:t>
                </w:r>
                <w:proofErr w:type="spellEnd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)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AFC530F" w14:textId="77777777" w:rsidR="001A3584" w:rsidRPr="00AB720C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</w:pPr>
              </w:p>
            </w:tc>
          </w:tr>
          <w:tr w:rsidR="001A3584" w:rsidRPr="001A3584" w14:paraId="34FC8FE2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160E312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user_id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CF3DD6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281137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CD51A77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6653DB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3CE93AAA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828B01C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user_email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BF9084D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BC03B8E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8B9784C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E48E0E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20A68614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A7C5470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gram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status</w:t>
                </w:r>
                <w:proofErr w:type="gram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EC02DDE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DAC8E0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FD20128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683281B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593B92B7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F7260E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pdf_file_id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1FBEA70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85D9BD6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A302FB7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5A36A8E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52429556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D785B1C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signature_file_id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D4C18D6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B61B78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EC9FA7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59AE4A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0D384B99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F67E6C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ip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00D0E4D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FEA67AD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E985188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47CA7A6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5E180443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3B8DA37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user_agent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5983B36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C24482E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6F1E41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8C7A52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4460AFB5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A686D88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notes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33EE986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F91A1D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0FA2E70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8D45229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00F8AF05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shd w:val="clear" w:color="auto" w:fill="FFFFFF"/>
                <w:hideMark/>
              </w:tcPr>
              <w:p w14:paraId="4C41912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created_at</w:t>
                </w:r>
                <w:proofErr w:type="spellEnd"/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0A6ACD0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without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3E47638C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53C2D6F0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CURRENT_TIMESTAMP</w:t>
                </w:r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74BC904C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</w:tbl>
        <w:p w14:paraId="5F5F0C96" w14:textId="77777777" w:rsidR="001A3584" w:rsidRPr="001A3584" w:rsidRDefault="001A3584" w:rsidP="001A3584">
          <w:pPr>
            <w:numPr>
              <w:ilvl w:val="0"/>
              <w:numId w:val="71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Indices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visibles:</w:t>
          </w:r>
        </w:p>
        <w:p w14:paraId="5C72B20E" w14:textId="77777777" w:rsidR="001A3584" w:rsidRPr="00AB720C" w:rsidRDefault="001A3584" w:rsidP="001A3584">
          <w:pPr>
            <w:numPr>
              <w:ilvl w:val="0"/>
              <w:numId w:val="71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</w:pP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user_lopdp_consents_pkey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: CREATE UNIQUE INDEX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user_lopdp_consents_pkey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ON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public.user_lopdp_consents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USING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btree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(id)</w:t>
          </w:r>
        </w:p>
        <w:p w14:paraId="3725A70B" w14:textId="77777777" w:rsidR="001A3584" w:rsidRPr="001A3584" w:rsidRDefault="001A3584" w:rsidP="001A3584">
          <w:pPr>
            <w:pStyle w:val="Ttulo3"/>
            <w:spacing w:before="120" w:line="240" w:lineRule="auto"/>
            <w:jc w:val="both"/>
            <w:divId w:val="1374962462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bookmarkStart w:id="110" w:name="_Toc224733948"/>
          <w:proofErr w:type="spellStart"/>
          <w:r w:rsidRPr="001A3584">
            <w:rPr>
              <w:rFonts w:ascii="Aptos" w:eastAsia="Times New Roman" w:hAnsi="Aptos"/>
              <w:b/>
              <w:color w:val="8D648C"/>
              <w:sz w:val="22"/>
            </w:rPr>
            <w:lastRenderedPageBreak/>
            <w:t>public.user_profile</w:t>
          </w:r>
          <w:bookmarkEnd w:id="110"/>
          <w:proofErr w:type="spellEnd"/>
        </w:p>
        <w:p w14:paraId="3A861050" w14:textId="77777777" w:rsidR="001A3584" w:rsidRPr="001A3584" w:rsidRDefault="001A3584" w:rsidP="001A3584">
          <w:pPr>
            <w:numPr>
              <w:ilvl w:val="0"/>
              <w:numId w:val="72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Tipo de objeto: table.</w:t>
          </w:r>
        </w:p>
        <w:p w14:paraId="442C9332" w14:textId="77777777" w:rsidR="001A3584" w:rsidRPr="001A3584" w:rsidRDefault="001A3584" w:rsidP="001A3584">
          <w:pPr>
            <w:numPr>
              <w:ilvl w:val="0"/>
              <w:numId w:val="72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Módulos que la consumen: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7D17BF99" w14:textId="77777777" w:rsidR="001A3584" w:rsidRPr="001A3584" w:rsidRDefault="001A3584" w:rsidP="001A3584">
          <w:pPr>
            <w:numPr>
              <w:ilvl w:val="0"/>
              <w:numId w:val="72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Descripcion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Sin comentario de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catalogo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131E5A01" w14:textId="77777777" w:rsidR="001A3584" w:rsidRPr="001A3584" w:rsidRDefault="001A3584" w:rsidP="001A3584">
          <w:pPr>
            <w:numPr>
              <w:ilvl w:val="0"/>
              <w:numId w:val="72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Clave primaria: id</w:t>
          </w:r>
        </w:p>
        <w:p w14:paraId="0E6F90F0" w14:textId="77777777" w:rsidR="001A3584" w:rsidRPr="001A3584" w:rsidRDefault="001A3584" w:rsidP="001A3584">
          <w:pPr>
            <w:numPr>
              <w:ilvl w:val="0"/>
              <w:numId w:val="72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Relaciones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foraneas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:</w:t>
          </w:r>
        </w:p>
        <w:p w14:paraId="6917FFFB" w14:textId="77777777" w:rsidR="001A3584" w:rsidRPr="001A3584" w:rsidRDefault="001A3584" w:rsidP="001A3584">
          <w:pPr>
            <w:numPr>
              <w:ilvl w:val="0"/>
              <w:numId w:val="72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user_id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public.users.id</w:t>
          </w:r>
          <w:proofErr w:type="spellEnd"/>
        </w:p>
        <w:tbl>
          <w:tblPr>
            <w:tblStyle w:val="Tablaconcuadrcula"/>
            <w:tblW w:w="0" w:type="auto"/>
            <w:tblLook w:val="04A0" w:firstRow="1" w:lastRow="0" w:firstColumn="1" w:lastColumn="0" w:noHBand="0" w:noVBand="1"/>
          </w:tblPr>
          <w:tblGrid>
            <w:gridCol w:w="1388"/>
            <w:gridCol w:w="2218"/>
            <w:gridCol w:w="651"/>
            <w:gridCol w:w="3213"/>
            <w:gridCol w:w="1301"/>
          </w:tblGrid>
          <w:tr w:rsidR="001A3584" w:rsidRPr="001A3584" w14:paraId="2E2E57B5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8C4343F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Campo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A153C96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BC22F52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39E14C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28F4A9D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1A3584" w:rsidRPr="00AB720C" w14:paraId="2B963B10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2E77918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51D6C5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4D2A259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FAAE827" w14:textId="77777777" w:rsidR="001A3584" w:rsidRPr="00AB720C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</w:pPr>
                <w:proofErr w:type="spellStart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nextval</w:t>
                </w:r>
                <w:proofErr w:type="spellEnd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('</w:t>
                </w:r>
                <w:proofErr w:type="spellStart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user_profile_id_seq</w:t>
                </w:r>
                <w:proofErr w:type="spellEnd"/>
                <w:proofErr w:type="gramStart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'::</w:t>
                </w:r>
                <w:proofErr w:type="spellStart"/>
                <w:proofErr w:type="gramEnd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regclass</w:t>
                </w:r>
                <w:proofErr w:type="spellEnd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)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A990660" w14:textId="77777777" w:rsidR="001A3584" w:rsidRPr="00AB720C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</w:pPr>
              </w:p>
            </w:tc>
          </w:tr>
          <w:tr w:rsidR="001A3584" w:rsidRPr="001A3584" w14:paraId="21BDC1E2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D649267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user_id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6515F18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ABA0838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DDA006C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F4EEBED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2173D9A9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7C3CC5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avatar_url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D826217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DFA19AC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EB7A52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6471EC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41713433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471F27F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avatar_drive_id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270E4A0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FFFBCF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1005C3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5DD9A32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71F2A578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EEC5FAC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metadata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D1F067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jsonb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A484A9D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2635022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</w:t>
                </w:r>
                <w:proofErr w:type="gram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{}'::</w:t>
                </w:r>
                <w:proofErr w:type="spellStart"/>
                <w:proofErr w:type="gram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jsonb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7062627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1A3584" w:rsidRPr="001A3584" w14:paraId="5F562468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4C2DDBD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preferences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2C159ED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jsonb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EA3B0C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8C1169C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</w:t>
                </w:r>
                <w:proofErr w:type="gram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{}'::</w:t>
                </w:r>
                <w:proofErr w:type="spellStart"/>
                <w:proofErr w:type="gram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jsonb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28D3C7B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1A3584" w:rsidRPr="001A3584" w14:paraId="4AB50A3A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6BF8EF0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created_at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DDB48E7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088BD3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8CF5452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proofErr w:type="gram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</w:t>
                </w:r>
                <w:proofErr w:type="gram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4E2C53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1A3584" w:rsidRPr="001A3584" w14:paraId="531BED8C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shd w:val="clear" w:color="auto" w:fill="FFFFFF"/>
                <w:hideMark/>
              </w:tcPr>
              <w:p w14:paraId="1E5629D7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updated_at</w:t>
                </w:r>
                <w:proofErr w:type="spellEnd"/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6A8FDD9E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2C35DF4D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29C44BD7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proofErr w:type="gram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</w:t>
                </w:r>
                <w:proofErr w:type="gram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6A9E39C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</w:tbl>
        <w:p w14:paraId="7174F4AA" w14:textId="77777777" w:rsidR="001A3584" w:rsidRPr="001A3584" w:rsidRDefault="001A3584" w:rsidP="001A3584">
          <w:pPr>
            <w:numPr>
              <w:ilvl w:val="0"/>
              <w:numId w:val="73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Indices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visibles:</w:t>
          </w:r>
        </w:p>
        <w:p w14:paraId="2EDB11AC" w14:textId="77777777" w:rsidR="001A3584" w:rsidRPr="00AB720C" w:rsidRDefault="001A3584" w:rsidP="001A3584">
          <w:pPr>
            <w:numPr>
              <w:ilvl w:val="0"/>
              <w:numId w:val="73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</w:pP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idx_user_profile_user_id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: CREATE INDEX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idx_user_profile_user_id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ON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public.user_profile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USING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btree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(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user_id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)</w:t>
          </w:r>
        </w:p>
        <w:p w14:paraId="2541CD53" w14:textId="77777777" w:rsidR="001A3584" w:rsidRPr="00AB720C" w:rsidRDefault="001A3584" w:rsidP="001A3584">
          <w:pPr>
            <w:numPr>
              <w:ilvl w:val="0"/>
              <w:numId w:val="73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</w:pP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user_profile_pkey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: CREATE UNIQUE INDEX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user_profile_pkey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ON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public.user_profile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USING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btree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(id)</w:t>
          </w:r>
        </w:p>
        <w:p w14:paraId="686EBAD2" w14:textId="77777777" w:rsidR="001A3584" w:rsidRPr="00AB720C" w:rsidRDefault="001A3584" w:rsidP="001A3584">
          <w:pPr>
            <w:numPr>
              <w:ilvl w:val="0"/>
              <w:numId w:val="73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</w:pP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user_profile_user_id_key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: CREATE UNIQUE INDEX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user_profile_user_id_key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ON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public.user_profile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USING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btree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(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user_id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)</w:t>
          </w:r>
        </w:p>
        <w:p w14:paraId="7B020A0A" w14:textId="77777777" w:rsidR="001A3584" w:rsidRPr="001A3584" w:rsidRDefault="001A3584" w:rsidP="001A3584">
          <w:pPr>
            <w:pStyle w:val="Ttulo3"/>
            <w:spacing w:before="120" w:line="240" w:lineRule="auto"/>
            <w:jc w:val="both"/>
            <w:divId w:val="1374962462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bookmarkStart w:id="111" w:name="_Toc224733949"/>
          <w:proofErr w:type="spellStart"/>
          <w:r w:rsidRPr="001A3584">
            <w:rPr>
              <w:rFonts w:ascii="Aptos" w:eastAsia="Times New Roman" w:hAnsi="Aptos"/>
              <w:b/>
              <w:color w:val="8D648C"/>
              <w:sz w:val="22"/>
            </w:rPr>
            <w:t>public.user_sessions</w:t>
          </w:r>
          <w:bookmarkEnd w:id="111"/>
          <w:proofErr w:type="spellEnd"/>
        </w:p>
        <w:p w14:paraId="18481639" w14:textId="77777777" w:rsidR="001A3584" w:rsidRPr="001A3584" w:rsidRDefault="001A3584" w:rsidP="001A3584">
          <w:pPr>
            <w:numPr>
              <w:ilvl w:val="0"/>
              <w:numId w:val="74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Tipo de objeto: table.</w:t>
          </w:r>
        </w:p>
        <w:p w14:paraId="20895476" w14:textId="77777777" w:rsidR="001A3584" w:rsidRPr="001A3584" w:rsidRDefault="001A3584" w:rsidP="001A3584">
          <w:pPr>
            <w:numPr>
              <w:ilvl w:val="0"/>
              <w:numId w:val="74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Módulos que la consumen: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4F79FED8" w14:textId="77777777" w:rsidR="001A3584" w:rsidRPr="001A3584" w:rsidRDefault="001A3584" w:rsidP="001A3584">
          <w:pPr>
            <w:numPr>
              <w:ilvl w:val="0"/>
              <w:numId w:val="74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Descripcion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Sin comentario de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catalogo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1632855B" w14:textId="77777777" w:rsidR="001A3584" w:rsidRPr="001A3584" w:rsidRDefault="001A3584" w:rsidP="001A3584">
          <w:pPr>
            <w:numPr>
              <w:ilvl w:val="0"/>
              <w:numId w:val="74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Clave primaria: id</w:t>
          </w:r>
        </w:p>
        <w:p w14:paraId="2B32A237" w14:textId="77777777" w:rsidR="001A3584" w:rsidRPr="001A3584" w:rsidRDefault="001A3584" w:rsidP="001A3584">
          <w:pPr>
            <w:numPr>
              <w:ilvl w:val="0"/>
              <w:numId w:val="74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Relaciones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foraneas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: no aplica o no visibles.</w:t>
          </w:r>
        </w:p>
        <w:tbl>
          <w:tblPr>
            <w:tblStyle w:val="Tablaconcuadrcula"/>
            <w:tblW w:w="0" w:type="auto"/>
            <w:tblLook w:val="04A0" w:firstRow="1" w:lastRow="0" w:firstColumn="1" w:lastColumn="0" w:noHBand="0" w:noVBand="1"/>
          </w:tblPr>
          <w:tblGrid>
            <w:gridCol w:w="1278"/>
            <w:gridCol w:w="2474"/>
            <w:gridCol w:w="651"/>
            <w:gridCol w:w="3397"/>
            <w:gridCol w:w="1301"/>
          </w:tblGrid>
          <w:tr w:rsidR="001A3584" w:rsidRPr="001A3584" w14:paraId="1F5069BC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085ED9F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Campo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CF9DE3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8CE4AE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D1B7958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20B1C7B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1A3584" w:rsidRPr="00AB720C" w14:paraId="3299834B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AF51CF9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86567D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54D1518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92F14D5" w14:textId="77777777" w:rsidR="001A3584" w:rsidRPr="00AB720C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</w:pPr>
                <w:proofErr w:type="spellStart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nextval</w:t>
                </w:r>
                <w:proofErr w:type="spellEnd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('</w:t>
                </w:r>
                <w:proofErr w:type="spellStart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user_sessions_id_seq</w:t>
                </w:r>
                <w:proofErr w:type="spellEnd"/>
                <w:proofErr w:type="gramStart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'::</w:t>
                </w:r>
                <w:proofErr w:type="spellStart"/>
                <w:proofErr w:type="gramEnd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regclass</w:t>
                </w:r>
                <w:proofErr w:type="spellEnd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)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E3F046C" w14:textId="77777777" w:rsidR="001A3584" w:rsidRPr="00AB720C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</w:pPr>
              </w:p>
            </w:tc>
          </w:tr>
          <w:tr w:rsidR="001A3584" w:rsidRPr="001A3584" w14:paraId="5908FBEB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64EA8D7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user_email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2B01CB7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94A85CD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AFBE3D6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C6064D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6DE0EC36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8B55D9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login_time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0D3F697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without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EA7FA6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D3E7C36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proofErr w:type="gram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</w:t>
                </w:r>
                <w:proofErr w:type="gram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1301D4D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1A3584" w:rsidRPr="001A3584" w14:paraId="006BA9FF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8D2BA4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logout_time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740BD3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without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9A799C9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DC36D7C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D4C3A76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3B7CAC58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D65490B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ip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1B007AE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9239DF8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66FDB08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C3294A0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0C3BFC4B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8EC8D4D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user_agent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5F59AF0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A45CC78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2C1E4EC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377F697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1FA4E77A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shd w:val="clear" w:color="auto" w:fill="F3F3F3"/>
                <w:hideMark/>
              </w:tcPr>
              <w:p w14:paraId="744A6FE8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refresh_token</w:t>
                </w:r>
                <w:proofErr w:type="spellEnd"/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66B40CFE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246353E7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1196806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55C91E86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</w:tbl>
        <w:p w14:paraId="14510346" w14:textId="77777777" w:rsidR="001A3584" w:rsidRPr="001A3584" w:rsidRDefault="001A3584" w:rsidP="001A3584">
          <w:pPr>
            <w:numPr>
              <w:ilvl w:val="0"/>
              <w:numId w:val="75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Indices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visibles:</w:t>
          </w:r>
        </w:p>
        <w:p w14:paraId="02F740A4" w14:textId="77777777" w:rsidR="001A3584" w:rsidRPr="00AB720C" w:rsidRDefault="001A3584" w:rsidP="001A3584">
          <w:pPr>
            <w:numPr>
              <w:ilvl w:val="0"/>
              <w:numId w:val="75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</w:pP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lastRenderedPageBreak/>
            <w:t>user_sessions_pkey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: CREATE UNIQUE INDEX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user_sessions_pkey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ON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public.user_sessions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USING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btree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(id)</w:t>
          </w:r>
        </w:p>
        <w:p w14:paraId="62778D7F" w14:textId="77777777" w:rsidR="001A3584" w:rsidRPr="001A3584" w:rsidRDefault="001A3584" w:rsidP="001A3584">
          <w:pPr>
            <w:pStyle w:val="Ttulo3"/>
            <w:spacing w:before="120" w:line="240" w:lineRule="auto"/>
            <w:jc w:val="both"/>
            <w:divId w:val="1374962462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bookmarkStart w:id="112" w:name="_Toc224733950"/>
          <w:proofErr w:type="spellStart"/>
          <w:proofErr w:type="gramStart"/>
          <w:r w:rsidRPr="001A3584">
            <w:rPr>
              <w:rFonts w:ascii="Aptos" w:eastAsia="Times New Roman" w:hAnsi="Aptos"/>
              <w:b/>
              <w:color w:val="8D648C"/>
              <w:sz w:val="22"/>
            </w:rPr>
            <w:t>public.users</w:t>
          </w:r>
          <w:bookmarkEnd w:id="112"/>
          <w:proofErr w:type="spellEnd"/>
          <w:proofErr w:type="gramEnd"/>
        </w:p>
        <w:p w14:paraId="1F7C2AA4" w14:textId="77777777" w:rsidR="001A3584" w:rsidRPr="001A3584" w:rsidRDefault="001A3584" w:rsidP="001A3584">
          <w:pPr>
            <w:numPr>
              <w:ilvl w:val="0"/>
              <w:numId w:val="76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Tipo de objeto: table.</w:t>
          </w:r>
        </w:p>
        <w:p w14:paraId="797C9676" w14:textId="77777777" w:rsidR="001A3584" w:rsidRPr="001A3584" w:rsidRDefault="001A3584" w:rsidP="001A3584">
          <w:pPr>
            <w:numPr>
              <w:ilvl w:val="0"/>
              <w:numId w:val="76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Módulos que la consumen: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approvals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audit-prep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management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signature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3BA5389C" w14:textId="77777777" w:rsidR="001A3584" w:rsidRPr="001A3584" w:rsidRDefault="001A3584" w:rsidP="001A3584">
          <w:pPr>
            <w:numPr>
              <w:ilvl w:val="0"/>
              <w:numId w:val="76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Descripcion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Sin comentario de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catalogo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4C79895F" w14:textId="77777777" w:rsidR="001A3584" w:rsidRPr="001A3584" w:rsidRDefault="001A3584" w:rsidP="001A3584">
          <w:pPr>
            <w:numPr>
              <w:ilvl w:val="0"/>
              <w:numId w:val="76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Clave primaria: id</w:t>
          </w:r>
        </w:p>
        <w:p w14:paraId="6D97CD09" w14:textId="77777777" w:rsidR="001A3584" w:rsidRPr="001A3584" w:rsidRDefault="001A3584" w:rsidP="001A3584">
          <w:pPr>
            <w:numPr>
              <w:ilvl w:val="0"/>
              <w:numId w:val="76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Relaciones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foraneas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:</w:t>
          </w:r>
        </w:p>
        <w:p w14:paraId="73A1D611" w14:textId="77777777" w:rsidR="001A3584" w:rsidRPr="001A3584" w:rsidRDefault="001A3584" w:rsidP="001A3584">
          <w:pPr>
            <w:numPr>
              <w:ilvl w:val="0"/>
              <w:numId w:val="76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department_id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public.departments.id</w:t>
          </w:r>
          <w:proofErr w:type="spellEnd"/>
        </w:p>
        <w:p w14:paraId="229E3780" w14:textId="77777777" w:rsidR="001A3584" w:rsidRPr="001A3584" w:rsidRDefault="001A3584" w:rsidP="001A3584">
          <w:pPr>
            <w:numPr>
              <w:ilvl w:val="0"/>
              <w:numId w:val="76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department_id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-&gt;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public.departments.id</w:t>
          </w:r>
          <w:proofErr w:type="spellEnd"/>
        </w:p>
        <w:tbl>
          <w:tblPr>
            <w:tblStyle w:val="Tablaconcuadrcula"/>
            <w:tblW w:w="0" w:type="auto"/>
            <w:tblLook w:val="04A0" w:firstRow="1" w:lastRow="0" w:firstColumn="1" w:lastColumn="0" w:noHBand="0" w:noVBand="1"/>
          </w:tblPr>
          <w:tblGrid>
            <w:gridCol w:w="2698"/>
            <w:gridCol w:w="1291"/>
            <w:gridCol w:w="651"/>
            <w:gridCol w:w="2719"/>
            <w:gridCol w:w="2269"/>
          </w:tblGrid>
          <w:tr w:rsidR="001A3584" w:rsidRPr="001A3584" w14:paraId="3A1537B4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AC3DD9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lastRenderedPageBreak/>
                  <w:t>Campo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718337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67AEE4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5145E1B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96B07C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1A3584" w:rsidRPr="00AB720C" w14:paraId="2226FBC4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B06BDE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CAFDB4D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17CDC08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E120E8C" w14:textId="77777777" w:rsidR="001A3584" w:rsidRPr="00AB720C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</w:pPr>
                <w:proofErr w:type="spellStart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nextval</w:t>
                </w:r>
                <w:proofErr w:type="spellEnd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('</w:t>
                </w:r>
                <w:proofErr w:type="spellStart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users_id_seq</w:t>
                </w:r>
                <w:proofErr w:type="spellEnd"/>
                <w:proofErr w:type="gramStart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'::</w:t>
                </w:r>
                <w:proofErr w:type="spellStart"/>
                <w:proofErr w:type="gramEnd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regclass</w:t>
                </w:r>
                <w:proofErr w:type="spellEnd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)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5C50392" w14:textId="77777777" w:rsidR="001A3584" w:rsidRPr="00AB720C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</w:pPr>
              </w:p>
            </w:tc>
          </w:tr>
          <w:tr w:rsidR="001A3584" w:rsidRPr="001A3584" w14:paraId="35257360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C954E4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google_id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6E86C29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D8A121F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4E61610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9E945BE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413B788B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8C7EC2F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email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8BCBDC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BC8B0E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D36E682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E35CE6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7A079E05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18C3867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name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B5C7AF9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5E654BC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04D859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909DA47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37054223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14629EB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department_id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BC2D8D6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integer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D0579FD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6259622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AFD6B2D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42BF3E94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FC719AC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role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430B6F8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BE83FFC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7EB4BA2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8C182AF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1D6D1904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DD086C9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created_at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3CFB0C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without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1BC8686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881952D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proofErr w:type="gram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</w:t>
                </w:r>
                <w:proofErr w:type="gram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E44B8A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1A3584" w:rsidRPr="001A3584" w14:paraId="1897C416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D657E5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updated_at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9AC281E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without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C8BEB6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ED1B1F8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proofErr w:type="gram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now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(</w:t>
                </w:r>
                <w:proofErr w:type="gram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)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DA546BF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1A3584" w:rsidRPr="001A3584" w14:paraId="5AA5B478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14A4A66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fullname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A14ECB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FC920A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1F5DAFE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FDF0A9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78165EC7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2093E3B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lopdp_internal_</w:t>
                </w:r>
                <w:proofErr w:type="gram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status</w:t>
                </w:r>
                <w:proofErr w:type="spellEnd"/>
                <w:proofErr w:type="gram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7A520B8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4E51107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2CB1FC0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granted</w:t>
                </w:r>
                <w:proofErr w:type="spellEnd"/>
                <w:proofErr w:type="gram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'::</w:t>
                </w:r>
                <w:proofErr w:type="spellStart"/>
                <w:proofErr w:type="gram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58DB2F0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</w:tr>
          <w:tr w:rsidR="001A3584" w:rsidRPr="001A3584" w14:paraId="6DAF9937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D3EDDF9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lopdp_internal_signed_at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FD65FA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timestamp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without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time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zone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E20DE2B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DF7D03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6FAC6F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4ABF9CA9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495C89F" w14:textId="77777777" w:rsidR="001A3584" w:rsidRPr="00AB720C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</w:pPr>
                <w:proofErr w:type="spellStart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lopdp_internal_pdf_file_id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13E362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AAF7CEF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958BAB6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BFFADE8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0005E7A9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3E9D12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lopdp_internal_signature_file_id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C093270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7E0BCC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3B783E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24AF0D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6983E478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D94EE6C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lopdp_internal_ip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58B8FA2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6121EEE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0396B92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5E0BB7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49C7D97D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3E0CA8E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lopdp_internal_user_agent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1C75FD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8B45BB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A2EBC6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DFE246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1A3584" w14:paraId="542586C3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2EF684E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lopdp_internal_notes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5812E4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text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7D977F7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CDC299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533ED5B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1A3584" w:rsidRPr="00AB720C" w14:paraId="53F4C070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EAFC45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can_sign_documents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80C7E8B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boolean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25F902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729491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false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5E59794" w14:textId="77777777" w:rsidR="001A3584" w:rsidRPr="00AB720C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</w:pPr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Whether user has permission to sign documents</w:t>
                </w:r>
              </w:p>
            </w:tc>
          </w:tr>
          <w:tr w:rsidR="001A3584" w:rsidRPr="001A3584" w14:paraId="5BB82327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F8760F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signature_role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79F496E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4D0E43D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CD0EBD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5F4CF0E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Role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for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signature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authorization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(DPD, Manager, etc.)</w:t>
                </w:r>
              </w:p>
            </w:tc>
          </w:tr>
          <w:tr w:rsidR="001A3584" w:rsidRPr="00AB720C" w14:paraId="05C086AE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2296B8E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signature_certificate_id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A0FFF00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character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varying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2B689B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FCE7F89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FFF71DF" w14:textId="77777777" w:rsidR="001A3584" w:rsidRPr="00AB720C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</w:pPr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ID of digital certificate for qualified signatures</w:t>
                </w:r>
              </w:p>
            </w:tc>
          </w:tr>
          <w:tr w:rsidR="001A3584" w:rsidRPr="001A3584" w14:paraId="3083536E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shd w:val="clear" w:color="auto" w:fill="FFFFFF"/>
                <w:hideMark/>
              </w:tcPr>
              <w:p w14:paraId="45FB6EB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active</w:t>
                </w:r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59D25FF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boolean</w:t>
                </w:r>
                <w:proofErr w:type="spellEnd"/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76B803CE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0C76F2D2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true</w:t>
                </w:r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4A4E14DE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Indica si el usuario </w:t>
                </w:r>
                <w:proofErr w:type="spellStart"/>
                <w:proofErr w:type="gram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estÃƒÂ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¡ activo</w:t>
                </w:r>
                <w:proofErr w:type="gram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en el sistema. Los usuarios inactivos no pueden acceder.</w:t>
                </w:r>
              </w:p>
            </w:tc>
          </w:tr>
        </w:tbl>
        <w:p w14:paraId="39246114" w14:textId="77777777" w:rsidR="001A3584" w:rsidRPr="001A3584" w:rsidRDefault="001A3584" w:rsidP="001A3584">
          <w:pPr>
            <w:numPr>
              <w:ilvl w:val="0"/>
              <w:numId w:val="77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Indices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visibles:</w:t>
          </w:r>
        </w:p>
        <w:p w14:paraId="43AD05FF" w14:textId="77777777" w:rsidR="001A3584" w:rsidRPr="00AB720C" w:rsidRDefault="001A3584" w:rsidP="001A3584">
          <w:pPr>
            <w:numPr>
              <w:ilvl w:val="0"/>
              <w:numId w:val="77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</w:pP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idx_users_active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: CREATE INDEX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idx_users_active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ON </w:t>
          </w:r>
          <w:proofErr w:type="spellStart"/>
          <w:proofErr w:type="gram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public.users</w:t>
          </w:r>
          <w:proofErr w:type="spellEnd"/>
          <w:proofErr w:type="gram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USING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btree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(active)</w:t>
          </w:r>
        </w:p>
        <w:p w14:paraId="5FCBD749" w14:textId="77777777" w:rsidR="001A3584" w:rsidRPr="00AB720C" w:rsidRDefault="001A3584" w:rsidP="001A3584">
          <w:pPr>
            <w:numPr>
              <w:ilvl w:val="0"/>
              <w:numId w:val="77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</w:pP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lastRenderedPageBreak/>
            <w:t>users_email_key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: CREATE UNIQUE INDEX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users_email_key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ON </w:t>
          </w:r>
          <w:proofErr w:type="spellStart"/>
          <w:proofErr w:type="gram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public.users</w:t>
          </w:r>
          <w:proofErr w:type="spellEnd"/>
          <w:proofErr w:type="gram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USING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btree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(email)</w:t>
          </w:r>
        </w:p>
        <w:p w14:paraId="2A0EE895" w14:textId="77777777" w:rsidR="001A3584" w:rsidRPr="00AB720C" w:rsidRDefault="001A3584" w:rsidP="001A3584">
          <w:pPr>
            <w:numPr>
              <w:ilvl w:val="0"/>
              <w:numId w:val="77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</w:pP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users_google_id_key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: CREATE UNIQUE INDEX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users_google_id_key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ON </w:t>
          </w:r>
          <w:proofErr w:type="spellStart"/>
          <w:proofErr w:type="gram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public.users</w:t>
          </w:r>
          <w:proofErr w:type="spellEnd"/>
          <w:proofErr w:type="gram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USING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btree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(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google_id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)</w:t>
          </w:r>
        </w:p>
        <w:p w14:paraId="18FD6689" w14:textId="77777777" w:rsidR="001A3584" w:rsidRPr="00AB720C" w:rsidRDefault="001A3584" w:rsidP="001A3584">
          <w:pPr>
            <w:numPr>
              <w:ilvl w:val="0"/>
              <w:numId w:val="77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</w:pP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users_pkey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: CREATE UNIQUE INDEX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users_pkey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ON </w:t>
          </w:r>
          <w:proofErr w:type="spellStart"/>
          <w:proofErr w:type="gram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public.users</w:t>
          </w:r>
          <w:proofErr w:type="spellEnd"/>
          <w:proofErr w:type="gram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USING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btree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(id)</w:t>
          </w:r>
        </w:p>
        <w:p w14:paraId="4C535768" w14:textId="77777777" w:rsidR="001A3584" w:rsidRPr="001A3584" w:rsidRDefault="001A3584" w:rsidP="001A3584">
          <w:pPr>
            <w:pStyle w:val="Ttulo2"/>
            <w:spacing w:after="120" w:line="240" w:lineRule="auto"/>
            <w:jc w:val="both"/>
            <w:divId w:val="1374962462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bookmarkStart w:id="113" w:name="_Toc224733951"/>
          <w:r w:rsidRPr="001A3584">
            <w:rPr>
              <w:rFonts w:ascii="Aptos" w:eastAsia="Times New Roman" w:hAnsi="Aptos"/>
              <w:b/>
              <w:color w:val="325483"/>
              <w:sz w:val="26"/>
            </w:rPr>
            <w:t>5. Hallazgos de consistencia código vs base real</w:t>
          </w:r>
          <w:bookmarkEnd w:id="113"/>
        </w:p>
        <w:p w14:paraId="344D0F1E" w14:textId="77777777" w:rsidR="001A3584" w:rsidRPr="001A3584" w:rsidRDefault="001A3584" w:rsidP="001A3584">
          <w:pPr>
            <w:numPr>
              <w:ilvl w:val="0"/>
              <w:numId w:val="78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security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core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esta alineado con </w:t>
          </w:r>
          <w:proofErr w:type="spellStart"/>
          <w:proofErr w:type="gram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auditoria.logs</w:t>
          </w:r>
          <w:proofErr w:type="spellEnd"/>
          <w:proofErr w:type="gram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notifications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y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user_sessions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; las tablas auxiliares esperadas por security.whitelist.js y security.siem.js no forman parte del flujo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core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verificado.</w:t>
          </w:r>
        </w:p>
        <w:p w14:paraId="0B49BFAD" w14:textId="77777777" w:rsidR="001A3584" w:rsidRPr="001A3584" w:rsidRDefault="001A3584" w:rsidP="001A3584">
          <w:pPr>
            <w:numPr>
              <w:ilvl w:val="0"/>
              <w:numId w:val="78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management.service.js ya usa </w:t>
          </w:r>
          <w:proofErr w:type="spellStart"/>
          <w:proofErr w:type="gram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auditoria.logs</w:t>
          </w:r>
          <w:proofErr w:type="spellEnd"/>
          <w:proofErr w:type="gram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request_attachments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y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request_versions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274B1828" w14:textId="77777777" w:rsidR="001A3584" w:rsidRPr="001A3584" w:rsidRDefault="001A3584" w:rsidP="001A3584">
          <w:pPr>
            <w:numPr>
              <w:ilvl w:val="0"/>
              <w:numId w:val="78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audit-prep.service.js ya no depende de </w:t>
          </w:r>
          <w:proofErr w:type="spellStart"/>
          <w:proofErr w:type="gram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users.nombre</w:t>
          </w:r>
          <w:proofErr w:type="gram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_completo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; usa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fullname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name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o email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segun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disponibilidad.</w:t>
          </w:r>
        </w:p>
        <w:p w14:paraId="06EA74E0" w14:textId="77777777" w:rsidR="001A3584" w:rsidRPr="001A3584" w:rsidRDefault="001A3584" w:rsidP="001A3584">
          <w:pPr>
            <w:numPr>
              <w:ilvl w:val="0"/>
              <w:numId w:val="78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signature.controller.js y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services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signatures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/* ya trabajan con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signer_email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y no insertan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consent_text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sobre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document_signatures_advanced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6B926DA5" w14:textId="77777777" w:rsidR="001A3584" w:rsidRPr="001A3584" w:rsidRDefault="001A3584" w:rsidP="001A3584">
          <w:pPr>
            <w:numPr>
              <w:ilvl w:val="0"/>
              <w:numId w:val="78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signature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mantiene dependencia fuerte de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create_document_seal_and_qr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track_qr_access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y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document_verification_info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; estos objetos deben existir en el entorno.</w:t>
          </w:r>
        </w:p>
        <w:p w14:paraId="6B853C97" w14:textId="77777777" w:rsidR="001A3584" w:rsidRPr="001A3584" w:rsidRDefault="001A3584" w:rsidP="001A3584">
          <w:pPr>
            <w:numPr>
              <w:ilvl w:val="0"/>
              <w:numId w:val="78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/me ya no toca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user_attendance_records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, pero </w:t>
          </w:r>
          <w:proofErr w:type="spellStart"/>
          <w:proofErr w:type="gram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auth.googleCallback</w:t>
          </w:r>
          <w:proofErr w:type="spellEnd"/>
          <w:proofErr w:type="gram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sigue ejecutando </w:t>
          </w:r>
          <w:proofErr w:type="spellStart"/>
          <w:proofErr w:type="gram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ensureDailyClockIn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(</w:t>
          </w:r>
          <w:proofErr w:type="gram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) como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side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effect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transversal.</w:t>
          </w:r>
        </w:p>
        <w:p w14:paraId="71724B30" w14:textId="77777777" w:rsidR="001A3584" w:rsidRPr="001A3584" w:rsidRDefault="001A3584" w:rsidP="001A3584">
          <w:pPr>
            <w:numPr>
              <w:ilvl w:val="0"/>
              <w:numId w:val="78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approvals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sigue limitado a la cola técnica soportada por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requests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y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request_approvals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; no implementa un motor transversal de aprobaciones por área.</w:t>
          </w:r>
        </w:p>
        <w:p w14:paraId="48BB64A7" w14:textId="77777777" w:rsidR="001A3584" w:rsidRPr="001A3584" w:rsidRDefault="001A3584" w:rsidP="001A3584">
          <w:pPr>
            <w:pStyle w:val="Ttulo1"/>
            <w:shd w:val="clear" w:color="auto" w:fill="E6E6E6"/>
            <w:spacing w:before="200" w:after="200" w:line="240" w:lineRule="auto"/>
            <w:jc w:val="both"/>
            <w:divId w:val="1374962462"/>
            <w:rPr>
              <w:rFonts w:ascii="Aptos" w:eastAsia="Times New Roman" w:hAnsi="Aptos"/>
              <w:b/>
              <w:color w:val="325483"/>
              <w:sz w:val="32"/>
              <w:szCs w:val="32"/>
            </w:rPr>
          </w:pPr>
          <w:bookmarkStart w:id="114" w:name="_Toc224733952"/>
          <w:r w:rsidRPr="001A3584">
            <w:rPr>
              <w:rFonts w:ascii="Aptos" w:eastAsia="Times New Roman" w:hAnsi="Aptos"/>
              <w:b/>
              <w:color w:val="325483"/>
              <w:sz w:val="32"/>
            </w:rPr>
            <w:t>IQ - AREA 01 GOBIERNO, SEGURIDAD, CUMPLIMIENTO Y GESTION DOCUMENTAL</w:t>
          </w:r>
          <w:bookmarkEnd w:id="114"/>
        </w:p>
        <w:p w14:paraId="58112A04" w14:textId="77777777" w:rsidR="001A3584" w:rsidRPr="001A3584" w:rsidRDefault="001A3584" w:rsidP="001A3584">
          <w:pPr>
            <w:pStyle w:val="NormalWeb"/>
            <w:spacing w:after="80"/>
            <w:divId w:val="1374962462"/>
            <w:rPr>
              <w:rFonts w:ascii="Aptos" w:hAnsi="Aptos"/>
              <w:color w:val="1F2937"/>
            </w:rPr>
          </w:pPr>
          <w:r w:rsidRPr="001A3584">
            <w:rPr>
              <w:rFonts w:ascii="Aptos" w:hAnsi="Aptos"/>
              <w:color w:val="1F2937"/>
            </w:rPr>
            <w:t xml:space="preserve">La calificación de instalación resume la </w:t>
          </w:r>
          <w:proofErr w:type="spellStart"/>
          <w:r w:rsidRPr="001A3584">
            <w:rPr>
              <w:rFonts w:ascii="Aptos" w:hAnsi="Aptos"/>
              <w:color w:val="1F2937"/>
            </w:rPr>
            <w:t>verificacion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 de componentes, rutas, dependencias y prerrequisitos técnicos necesarios para ejecutar correctamente el área dentro del entorno objetivo.</w:t>
          </w:r>
        </w:p>
        <w:p w14:paraId="2585C302" w14:textId="77777777" w:rsidR="001A3584" w:rsidRPr="001A3584" w:rsidRDefault="001A3584" w:rsidP="001A3584">
          <w:pPr>
            <w:pStyle w:val="Ttulo2"/>
            <w:spacing w:after="120" w:line="240" w:lineRule="auto"/>
            <w:jc w:val="both"/>
            <w:divId w:val="1374962462"/>
            <w:rPr>
              <w:rFonts w:ascii="Aptos" w:eastAsia="Times New Roman" w:hAnsi="Aptos"/>
              <w:b/>
              <w:color w:val="325483"/>
              <w:sz w:val="26"/>
            </w:rPr>
          </w:pPr>
          <w:bookmarkStart w:id="115" w:name="_Toc224733953"/>
          <w:r w:rsidRPr="001A3584">
            <w:rPr>
              <w:rFonts w:ascii="Aptos" w:eastAsia="Times New Roman" w:hAnsi="Aptos"/>
              <w:b/>
              <w:color w:val="325483"/>
              <w:sz w:val="26"/>
            </w:rPr>
            <w:t>1. Introducción</w:t>
          </w:r>
          <w:bookmarkEnd w:id="115"/>
        </w:p>
        <w:p w14:paraId="1796D841" w14:textId="77777777" w:rsidR="001A3584" w:rsidRPr="001A3584" w:rsidRDefault="001A3584" w:rsidP="001A3584">
          <w:pPr>
            <w:pStyle w:val="NormalWeb"/>
            <w:spacing w:after="80"/>
            <w:divId w:val="1374962462"/>
            <w:rPr>
              <w:rFonts w:ascii="Aptos" w:hAnsi="Aptos"/>
              <w:color w:val="1F2937"/>
            </w:rPr>
          </w:pPr>
          <w:r w:rsidRPr="001A3584">
            <w:rPr>
              <w:rFonts w:ascii="Aptos" w:hAnsi="Aptos"/>
              <w:color w:val="1F2937"/>
            </w:rPr>
            <w:t xml:space="preserve">La calificación de instalación del Área 01 tiene como finalidad demostrar que los componentes técnicos necesarios para el funcionamiento de los módulos de Gobierno, Seguridad, Cumplimiento y Gestión Documental se encuentran correctamente desplegados, configurados y accesibles en el entorno objetivo. Esta </w:t>
          </w:r>
          <w:proofErr w:type="spellStart"/>
          <w:r w:rsidRPr="001A3584">
            <w:rPr>
              <w:rFonts w:ascii="Aptos" w:hAnsi="Aptos"/>
              <w:color w:val="1F2937"/>
            </w:rPr>
            <w:t>revision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 considera montaje real de rutas, middleware transversal, tablas y objetos SQL requeridos y </w:t>
          </w:r>
          <w:proofErr w:type="spellStart"/>
          <w:r w:rsidRPr="001A3584">
            <w:rPr>
              <w:rFonts w:ascii="Aptos" w:hAnsi="Aptos"/>
              <w:color w:val="1F2937"/>
            </w:rPr>
            <w:t>alineacion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 </w:t>
          </w:r>
          <w:proofErr w:type="spellStart"/>
          <w:r w:rsidRPr="001A3584">
            <w:rPr>
              <w:rFonts w:ascii="Aptos" w:hAnsi="Aptos"/>
              <w:color w:val="1F2937"/>
            </w:rPr>
            <w:t>basica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 entre </w:t>
          </w:r>
          <w:proofErr w:type="spellStart"/>
          <w:r w:rsidRPr="001A3584">
            <w:rPr>
              <w:rFonts w:ascii="Aptos" w:hAnsi="Aptos"/>
              <w:color w:val="1F2937"/>
            </w:rPr>
            <w:t>backend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, </w:t>
          </w:r>
          <w:proofErr w:type="spellStart"/>
          <w:r w:rsidRPr="001A3584">
            <w:rPr>
              <w:rFonts w:ascii="Aptos" w:hAnsi="Aptos"/>
              <w:color w:val="1F2937"/>
            </w:rPr>
            <w:t>frontend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 e integraciones externas.</w:t>
          </w:r>
        </w:p>
        <w:p w14:paraId="10F2F5C1" w14:textId="77777777" w:rsidR="001A3584" w:rsidRPr="001A3584" w:rsidRDefault="001A3584" w:rsidP="001A3584">
          <w:pPr>
            <w:pStyle w:val="Ttulo2"/>
            <w:spacing w:after="120" w:line="240" w:lineRule="auto"/>
            <w:jc w:val="both"/>
            <w:divId w:val="1374962462"/>
            <w:rPr>
              <w:rFonts w:ascii="Aptos" w:eastAsia="Times New Roman" w:hAnsi="Aptos"/>
              <w:b/>
              <w:color w:val="325483"/>
              <w:sz w:val="26"/>
            </w:rPr>
          </w:pPr>
          <w:bookmarkStart w:id="116" w:name="_Toc224733954"/>
          <w:r w:rsidRPr="001A3584">
            <w:rPr>
              <w:rFonts w:ascii="Aptos" w:eastAsia="Times New Roman" w:hAnsi="Aptos"/>
              <w:b/>
              <w:color w:val="325483"/>
              <w:sz w:val="26"/>
            </w:rPr>
            <w:t>2. Objetivo</w:t>
          </w:r>
          <w:bookmarkEnd w:id="116"/>
        </w:p>
        <w:p w14:paraId="53CAB32C" w14:textId="77777777" w:rsidR="001A3584" w:rsidRPr="001A3584" w:rsidRDefault="001A3584" w:rsidP="001A3584">
          <w:pPr>
            <w:pStyle w:val="NormalWeb"/>
            <w:spacing w:after="80"/>
            <w:divId w:val="1374962462"/>
            <w:rPr>
              <w:rFonts w:ascii="Aptos" w:hAnsi="Aptos"/>
              <w:color w:val="1F2937"/>
            </w:rPr>
          </w:pPr>
          <w:r w:rsidRPr="001A3584">
            <w:rPr>
              <w:rFonts w:ascii="Aptos" w:hAnsi="Aptos"/>
              <w:color w:val="1F2937"/>
            </w:rPr>
            <w:t xml:space="preserve">Verificar que el Área 01 se encuentre instalada y preparada para operar en el entorno evaluado, confirmando que los módulos </w:t>
          </w:r>
          <w:proofErr w:type="spellStart"/>
          <w:r w:rsidRPr="001A3584">
            <w:rPr>
              <w:rFonts w:ascii="Aptos" w:hAnsi="Aptos"/>
              <w:color w:val="1F2937"/>
            </w:rPr>
            <w:t>auth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, </w:t>
          </w:r>
          <w:proofErr w:type="spellStart"/>
          <w:r w:rsidRPr="001A3584">
            <w:rPr>
              <w:rFonts w:ascii="Aptos" w:hAnsi="Aptos"/>
              <w:color w:val="1F2937"/>
            </w:rPr>
            <w:t>security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, auditoria, </w:t>
          </w:r>
          <w:proofErr w:type="spellStart"/>
          <w:r w:rsidRPr="001A3584">
            <w:rPr>
              <w:rFonts w:ascii="Aptos" w:hAnsi="Aptos"/>
              <w:color w:val="1F2937"/>
            </w:rPr>
            <w:t>audit-prep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, </w:t>
          </w:r>
          <w:proofErr w:type="spellStart"/>
          <w:r w:rsidRPr="001A3584">
            <w:rPr>
              <w:rFonts w:ascii="Aptos" w:hAnsi="Aptos"/>
              <w:color w:val="1F2937"/>
            </w:rPr>
            <w:t>approvals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, </w:t>
          </w:r>
          <w:proofErr w:type="spellStart"/>
          <w:r w:rsidRPr="001A3584">
            <w:rPr>
              <w:rFonts w:ascii="Aptos" w:hAnsi="Aptos"/>
              <w:color w:val="1F2937"/>
            </w:rPr>
            <w:t>management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, </w:t>
          </w:r>
          <w:proofErr w:type="spellStart"/>
          <w:r w:rsidRPr="001A3584">
            <w:rPr>
              <w:rFonts w:ascii="Aptos" w:hAnsi="Aptos"/>
              <w:color w:val="1F2937"/>
            </w:rPr>
            <w:t>signature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, </w:t>
          </w:r>
          <w:proofErr w:type="spellStart"/>
          <w:r w:rsidRPr="001A3584">
            <w:rPr>
              <w:rFonts w:ascii="Aptos" w:hAnsi="Aptos"/>
              <w:color w:val="1F2937"/>
            </w:rPr>
            <w:t>documents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, files, </w:t>
          </w:r>
          <w:proofErr w:type="spellStart"/>
          <w:r w:rsidRPr="001A3584">
            <w:rPr>
              <w:rFonts w:ascii="Aptos" w:hAnsi="Aptos"/>
              <w:color w:val="1F2937"/>
            </w:rPr>
            <w:t>notifications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, </w:t>
          </w:r>
          <w:proofErr w:type="spellStart"/>
          <w:r w:rsidRPr="001A3584">
            <w:rPr>
              <w:rFonts w:ascii="Aptos" w:hAnsi="Aptos"/>
              <w:color w:val="1F2937"/>
            </w:rPr>
            <w:t>dashboard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 y </w:t>
          </w:r>
          <w:proofErr w:type="spellStart"/>
          <w:r w:rsidRPr="001A3584">
            <w:rPr>
              <w:rFonts w:ascii="Aptos" w:hAnsi="Aptos"/>
              <w:color w:val="1F2937"/>
            </w:rPr>
            <w:t>gmail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 disponen de los componentes </w:t>
          </w:r>
          <w:proofErr w:type="spellStart"/>
          <w:r w:rsidRPr="001A3584">
            <w:rPr>
              <w:rFonts w:ascii="Aptos" w:hAnsi="Aptos"/>
              <w:color w:val="1F2937"/>
            </w:rPr>
            <w:t>minimos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 requeridos.</w:t>
          </w:r>
        </w:p>
        <w:p w14:paraId="22487275" w14:textId="77777777" w:rsidR="001A3584" w:rsidRPr="001A3584" w:rsidRDefault="001A3584" w:rsidP="001A3584">
          <w:pPr>
            <w:pStyle w:val="Ttulo2"/>
            <w:spacing w:after="120" w:line="240" w:lineRule="auto"/>
            <w:jc w:val="both"/>
            <w:divId w:val="1374962462"/>
            <w:rPr>
              <w:rFonts w:ascii="Aptos" w:eastAsia="Times New Roman" w:hAnsi="Aptos"/>
              <w:b/>
              <w:color w:val="325483"/>
              <w:sz w:val="26"/>
            </w:rPr>
          </w:pPr>
          <w:bookmarkStart w:id="117" w:name="_Toc224733955"/>
          <w:r w:rsidRPr="001A3584">
            <w:rPr>
              <w:rFonts w:ascii="Aptos" w:eastAsia="Times New Roman" w:hAnsi="Aptos"/>
              <w:b/>
              <w:color w:val="325483"/>
              <w:sz w:val="26"/>
            </w:rPr>
            <w:lastRenderedPageBreak/>
            <w:t>3. Casos IQ</w:t>
          </w:r>
          <w:bookmarkEnd w:id="117"/>
        </w:p>
        <w:tbl>
          <w:tblPr>
            <w:tblStyle w:val="Tablaconcuadrcula"/>
            <w:tblW w:w="0" w:type="auto"/>
            <w:tblLook w:val="04A0" w:firstRow="1" w:lastRow="0" w:firstColumn="1" w:lastColumn="0" w:noHBand="0" w:noVBand="1"/>
          </w:tblPr>
          <w:tblGrid>
            <w:gridCol w:w="969"/>
            <w:gridCol w:w="1247"/>
            <w:gridCol w:w="5749"/>
            <w:gridCol w:w="1663"/>
          </w:tblGrid>
          <w:tr w:rsidR="001A3584" w:rsidRPr="001A3584" w14:paraId="7BA48D4B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05BB35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ID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8FB08D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Módulo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18ECE7D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Verificacion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E945598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Estado actual</w:t>
                </w:r>
              </w:p>
            </w:tc>
          </w:tr>
          <w:tr w:rsidR="001A3584" w:rsidRPr="001A3584" w14:paraId="2CFC0669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2CD832F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IQ-GD-001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12E958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auth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32BA587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Existen rutas,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controller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y repositorio de sesión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C79F01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Conforme</w:t>
                </w:r>
              </w:p>
            </w:tc>
          </w:tr>
          <w:tr w:rsidR="001A3584" w:rsidRPr="001A3584" w14:paraId="693B14A6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B8EBE2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IQ-GD-002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E21364F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security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B2D3643" w14:textId="77777777" w:rsidR="001A3584" w:rsidRPr="00AB720C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fr-FR"/>
                  </w:rPr>
                </w:pPr>
                <w:proofErr w:type="spellStart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fr-FR"/>
                  </w:rPr>
                  <w:t>Existen</w:t>
                </w:r>
                <w:proofErr w:type="spellEnd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fr-FR"/>
                  </w:rPr>
                  <w:t xml:space="preserve"> </w:t>
                </w:r>
                <w:proofErr w:type="spellStart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fr-FR"/>
                  </w:rPr>
                  <w:t>rutas</w:t>
                </w:r>
                <w:proofErr w:type="spellEnd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fr-FR"/>
                  </w:rPr>
                  <w:t xml:space="preserve"> y tablas </w:t>
                </w:r>
                <w:proofErr w:type="spellStart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fr-FR"/>
                  </w:rPr>
                  <w:t>core</w:t>
                </w:r>
                <w:proofErr w:type="spellEnd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fr-FR"/>
                  </w:rPr>
                  <w:t xml:space="preserve"> (</w:t>
                </w:r>
                <w:proofErr w:type="spellStart"/>
                <w:proofErr w:type="gramStart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fr-FR"/>
                  </w:rPr>
                  <w:t>auditoria.logs</w:t>
                </w:r>
                <w:proofErr w:type="spellEnd"/>
                <w:proofErr w:type="gramEnd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fr-FR"/>
                  </w:rPr>
                  <w:t xml:space="preserve">, notifications, </w:t>
                </w:r>
                <w:proofErr w:type="spellStart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fr-FR"/>
                  </w:rPr>
                  <w:t>user_sessions</w:t>
                </w:r>
                <w:proofErr w:type="spellEnd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fr-FR"/>
                  </w:rPr>
                  <w:t>)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0877FB6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Conforme</w:t>
                </w:r>
              </w:p>
            </w:tc>
          </w:tr>
          <w:tr w:rsidR="001A3584" w:rsidRPr="001A3584" w14:paraId="37A948AA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A94129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IQ-GD-003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D9A6B46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auditoria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8122149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Existen rutas,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controller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y servicio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A93EAF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Conforme</w:t>
                </w:r>
              </w:p>
            </w:tc>
          </w:tr>
          <w:tr w:rsidR="001A3584" w:rsidRPr="001A3584" w14:paraId="06CF337E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4557A2C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IQ-GD-004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E3CD0B7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audit-prep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E1FB128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Existen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audit_settings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,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audit_sections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,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audit_documents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,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audit_access_grants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0DC199C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Conforme</w:t>
                </w:r>
              </w:p>
            </w:tc>
          </w:tr>
          <w:tr w:rsidR="001A3584" w:rsidRPr="001A3584" w14:paraId="72511D46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5F716A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IQ-GD-005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32BFEA0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approvals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9D3F55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Existen rutas,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controller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y servicio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37749A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Conforme</w:t>
                </w:r>
              </w:p>
            </w:tc>
          </w:tr>
          <w:tr w:rsidR="001A3584" w:rsidRPr="001A3584" w14:paraId="5F231507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CDCFA92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IQ-GD-006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4857B7F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management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FDF8369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Existen rutas,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controller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y servicio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CC14FE7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Conforme</w:t>
                </w:r>
              </w:p>
            </w:tc>
          </w:tr>
          <w:tr w:rsidR="001A3584" w:rsidRPr="001A3584" w14:paraId="125537BE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FEA8BA7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IQ-GD-007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3FC64E7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documents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4B7C696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Existen documents.routes.js,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controller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y servicio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94A4C12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Conforme</w:t>
                </w:r>
              </w:p>
            </w:tc>
          </w:tr>
          <w:tr w:rsidR="001A3584" w:rsidRPr="001A3584" w14:paraId="6CAE067E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A48286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IQ-GD-008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D42A99E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files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1720710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Existen files.routes.js,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controller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, servicio y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multer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E85C39B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Conforme</w:t>
                </w:r>
              </w:p>
            </w:tc>
          </w:tr>
          <w:tr w:rsidR="001A3584" w:rsidRPr="001A3584" w14:paraId="58458E00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B3C134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IQ-GD-009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ABC35E0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notifications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16BBD4D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Existen rutas,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controller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y servicio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D49EE3E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Conforme</w:t>
                </w:r>
              </w:p>
            </w:tc>
          </w:tr>
          <w:tr w:rsidR="001A3584" w:rsidRPr="001A3584" w14:paraId="1177E96A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F6568CB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IQ-GD-010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07228EE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dashboard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69935F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Existe ruta montada /api/v1/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dashboard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/comercial/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summary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EB7EFD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Conforme</w:t>
                </w:r>
              </w:p>
            </w:tc>
          </w:tr>
          <w:tr w:rsidR="001A3584" w:rsidRPr="001A3584" w14:paraId="7BEA4445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0423BBC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IQ-GD-011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7FA65ED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gmail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C250BA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Existen rutas,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controller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, servicio y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callback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publico exceptuado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43C648C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Conforme</w:t>
                </w:r>
              </w:p>
            </w:tc>
          </w:tr>
          <w:tr w:rsidR="001A3584" w:rsidRPr="001A3584" w14:paraId="4149E4B2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549FD1B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IQ-GD-012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27FE05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gmail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ECDE97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Existe tabla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user_gmail_tokens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para persistencia OAuth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C81F969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Conforme</w:t>
                </w:r>
              </w:p>
            </w:tc>
          </w:tr>
          <w:tr w:rsidR="001A3584" w:rsidRPr="001A3584" w14:paraId="1E21A31D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AD7594E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IQ-GD-013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289DA9B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signature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D943AE9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Existen rutas, alias versionado y dependencias SQL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core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AA4C4DF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Conforme parcial</w:t>
                </w:r>
              </w:p>
            </w:tc>
          </w:tr>
          <w:tr w:rsidR="001A3584" w:rsidRPr="001A3584" w14:paraId="5D312D6D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shd w:val="clear" w:color="auto" w:fill="FFFFFF"/>
                <w:hideMark/>
              </w:tcPr>
              <w:p w14:paraId="0B7B4C0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IQ-GD-014</w:t>
                </w:r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141F8C3F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security</w:t>
                </w:r>
                <w:proofErr w:type="spellEnd"/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1954041D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Existen tablas auxiliares esperadas por security.whitelist.js y security.siem.js</w:t>
                </w:r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472E7AFE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 conforme parcial</w:t>
                </w:r>
              </w:p>
            </w:tc>
          </w:tr>
        </w:tbl>
        <w:p w14:paraId="42A88F8E" w14:textId="77777777" w:rsidR="001A3584" w:rsidRPr="001A3584" w:rsidRDefault="001A3584" w:rsidP="001A3584">
          <w:pPr>
            <w:pStyle w:val="Ttulo2"/>
            <w:spacing w:after="120" w:line="240" w:lineRule="auto"/>
            <w:jc w:val="both"/>
            <w:divId w:val="1374962462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bookmarkStart w:id="118" w:name="_Toc224733956"/>
          <w:r w:rsidRPr="001A3584">
            <w:rPr>
              <w:rFonts w:ascii="Aptos" w:eastAsia="Times New Roman" w:hAnsi="Aptos"/>
              <w:b/>
              <w:color w:val="325483"/>
              <w:sz w:val="26"/>
            </w:rPr>
            <w:t>4. Conclusiones de IQ</w:t>
          </w:r>
          <w:bookmarkEnd w:id="118"/>
        </w:p>
        <w:p w14:paraId="57981613" w14:textId="77777777" w:rsidR="001A3584" w:rsidRPr="001A3584" w:rsidRDefault="001A3584" w:rsidP="001A3584">
          <w:pPr>
            <w:pStyle w:val="NormalWeb"/>
            <w:spacing w:after="80"/>
            <w:divId w:val="1374962462"/>
            <w:rPr>
              <w:rFonts w:ascii="Aptos" w:hAnsi="Aptos"/>
              <w:color w:val="1F2937"/>
            </w:rPr>
          </w:pPr>
          <w:r w:rsidRPr="001A3584">
            <w:rPr>
              <w:rFonts w:ascii="Aptos" w:hAnsi="Aptos"/>
              <w:color w:val="1F2937"/>
            </w:rPr>
            <w:t xml:space="preserve">El Área 01 queda instalada y operativa de forma mayoritariamente conforme para su flujo </w:t>
          </w:r>
          <w:proofErr w:type="spellStart"/>
          <w:r w:rsidRPr="001A3584">
            <w:rPr>
              <w:rFonts w:ascii="Aptos" w:hAnsi="Aptos"/>
              <w:color w:val="1F2937"/>
            </w:rPr>
            <w:t>core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 ampliado. La </w:t>
          </w:r>
          <w:proofErr w:type="spellStart"/>
          <w:r w:rsidRPr="001A3584">
            <w:rPr>
              <w:rFonts w:ascii="Aptos" w:hAnsi="Aptos"/>
              <w:color w:val="1F2937"/>
            </w:rPr>
            <w:t>incorporacion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 de gestión documental, archivos, notificaciones, </w:t>
          </w:r>
          <w:proofErr w:type="spellStart"/>
          <w:r w:rsidRPr="001A3584">
            <w:rPr>
              <w:rFonts w:ascii="Aptos" w:hAnsi="Aptos"/>
              <w:color w:val="1F2937"/>
            </w:rPr>
            <w:t>dashboard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 y Gmail se encuentra respaldada por montaje real de rutas y por dependencias </w:t>
          </w:r>
          <w:proofErr w:type="spellStart"/>
          <w:r w:rsidRPr="001A3584">
            <w:rPr>
              <w:rFonts w:ascii="Aptos" w:hAnsi="Aptos"/>
              <w:color w:val="1F2937"/>
            </w:rPr>
            <w:t>tecnicas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 verificables. Los puntos parciales se concentran en artefactos auxiliares de seguridad y dependencias SQL especializadas de firma.</w:t>
          </w:r>
        </w:p>
        <w:p w14:paraId="0093A86E" w14:textId="77777777" w:rsidR="001A3584" w:rsidRPr="001A3584" w:rsidRDefault="001A3584" w:rsidP="001A3584">
          <w:pPr>
            <w:pStyle w:val="Ttulo1"/>
            <w:shd w:val="clear" w:color="auto" w:fill="E6E6E6"/>
            <w:spacing w:before="200" w:after="200" w:line="240" w:lineRule="auto"/>
            <w:jc w:val="both"/>
            <w:divId w:val="1374962462"/>
            <w:rPr>
              <w:rFonts w:ascii="Aptos" w:eastAsia="Times New Roman" w:hAnsi="Aptos"/>
              <w:b/>
              <w:color w:val="325483"/>
              <w:sz w:val="32"/>
            </w:rPr>
          </w:pPr>
          <w:bookmarkStart w:id="119" w:name="_Toc224733957"/>
          <w:r w:rsidRPr="001A3584">
            <w:rPr>
              <w:rFonts w:ascii="Aptos" w:eastAsia="Times New Roman" w:hAnsi="Aptos"/>
              <w:b/>
              <w:color w:val="325483"/>
              <w:sz w:val="32"/>
            </w:rPr>
            <w:t>OQ - AREA 01 GOBIERNO, SEGURIDAD, CUMPLIMIENTO Y GESTION DOCUMENTAL</w:t>
          </w:r>
          <w:bookmarkEnd w:id="119"/>
        </w:p>
        <w:p w14:paraId="3BB1290D" w14:textId="77777777" w:rsidR="001A3584" w:rsidRPr="001A3584" w:rsidRDefault="001A3584" w:rsidP="001A3584">
          <w:pPr>
            <w:pStyle w:val="NormalWeb"/>
            <w:spacing w:after="80"/>
            <w:divId w:val="1374962462"/>
            <w:rPr>
              <w:rFonts w:ascii="Aptos" w:hAnsi="Aptos"/>
              <w:color w:val="1F2937"/>
            </w:rPr>
          </w:pPr>
          <w:r w:rsidRPr="001A3584">
            <w:rPr>
              <w:rFonts w:ascii="Aptos" w:hAnsi="Aptos"/>
              <w:color w:val="1F2937"/>
            </w:rPr>
            <w:t xml:space="preserve">La calificación operacional consolida la </w:t>
          </w:r>
          <w:proofErr w:type="spellStart"/>
          <w:r w:rsidRPr="001A3584">
            <w:rPr>
              <w:rFonts w:ascii="Aptos" w:hAnsi="Aptos"/>
              <w:color w:val="1F2937"/>
            </w:rPr>
            <w:t>comprobacion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 funcional del área bajo condiciones normales y de error controlado, verificando que las funciones implementadas respondan de forma coherente a la </w:t>
          </w:r>
          <w:proofErr w:type="spellStart"/>
          <w:r w:rsidRPr="001A3584">
            <w:rPr>
              <w:rFonts w:ascii="Aptos" w:hAnsi="Aptos"/>
              <w:color w:val="1F2937"/>
            </w:rPr>
            <w:t>especificacion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 vigente.</w:t>
          </w:r>
        </w:p>
        <w:p w14:paraId="1680AE32" w14:textId="77777777" w:rsidR="001A3584" w:rsidRPr="001A3584" w:rsidRDefault="001A3584" w:rsidP="001A3584">
          <w:pPr>
            <w:pStyle w:val="Ttulo2"/>
            <w:spacing w:after="120" w:line="240" w:lineRule="auto"/>
            <w:jc w:val="both"/>
            <w:divId w:val="1374962462"/>
            <w:rPr>
              <w:rFonts w:ascii="Aptos" w:eastAsia="Times New Roman" w:hAnsi="Aptos"/>
              <w:b/>
              <w:color w:val="325483"/>
              <w:sz w:val="26"/>
            </w:rPr>
          </w:pPr>
          <w:bookmarkStart w:id="120" w:name="_Toc224733958"/>
          <w:r w:rsidRPr="001A3584">
            <w:rPr>
              <w:rFonts w:ascii="Aptos" w:eastAsia="Times New Roman" w:hAnsi="Aptos"/>
              <w:b/>
              <w:color w:val="325483"/>
              <w:sz w:val="26"/>
            </w:rPr>
            <w:lastRenderedPageBreak/>
            <w:t>1. Introducción</w:t>
          </w:r>
          <w:bookmarkEnd w:id="120"/>
        </w:p>
        <w:p w14:paraId="61A76444" w14:textId="77777777" w:rsidR="001A3584" w:rsidRPr="001A3584" w:rsidRDefault="001A3584" w:rsidP="001A3584">
          <w:pPr>
            <w:pStyle w:val="NormalWeb"/>
            <w:spacing w:after="80"/>
            <w:divId w:val="1374962462"/>
            <w:rPr>
              <w:rFonts w:ascii="Aptos" w:hAnsi="Aptos"/>
              <w:color w:val="1F2937"/>
            </w:rPr>
          </w:pPr>
          <w:r w:rsidRPr="001A3584">
            <w:rPr>
              <w:rFonts w:ascii="Aptos" w:hAnsi="Aptos"/>
              <w:color w:val="1F2937"/>
            </w:rPr>
            <w:t xml:space="preserve">La calificación operacional del Área 01 se orienta a demostrar que los módulos incluidos en su alcance ejecutan las funciones esperadas de manera coherente con la </w:t>
          </w:r>
          <w:proofErr w:type="spellStart"/>
          <w:r w:rsidRPr="001A3584">
            <w:rPr>
              <w:rFonts w:ascii="Aptos" w:hAnsi="Aptos"/>
              <w:color w:val="1F2937"/>
            </w:rPr>
            <w:t>especificacion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 funcional vigente. El foco principal es validar autenticación, seguridad, auditoria, </w:t>
          </w:r>
          <w:proofErr w:type="spellStart"/>
          <w:r w:rsidRPr="001A3584">
            <w:rPr>
              <w:rFonts w:ascii="Aptos" w:hAnsi="Aptos"/>
              <w:color w:val="1F2937"/>
            </w:rPr>
            <w:t>preparacion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 documental, aprobaciones, gestión gerencial, documentos, archivos, notificaciones, </w:t>
          </w:r>
          <w:proofErr w:type="spellStart"/>
          <w:r w:rsidRPr="001A3584">
            <w:rPr>
              <w:rFonts w:ascii="Aptos" w:hAnsi="Aptos"/>
              <w:color w:val="1F2937"/>
            </w:rPr>
            <w:t>dashboard</w:t>
          </w:r>
          <w:proofErr w:type="spellEnd"/>
          <w:r w:rsidRPr="001A3584">
            <w:rPr>
              <w:rFonts w:ascii="Aptos" w:hAnsi="Aptos"/>
              <w:color w:val="1F2937"/>
            </w:rPr>
            <w:t>, Gmail y firma documental bajo condiciones normales y de error controlado.</w:t>
          </w:r>
        </w:p>
        <w:p w14:paraId="6DBE7611" w14:textId="77777777" w:rsidR="001A3584" w:rsidRPr="001A3584" w:rsidRDefault="001A3584" w:rsidP="001A3584">
          <w:pPr>
            <w:pStyle w:val="Ttulo2"/>
            <w:spacing w:after="120" w:line="240" w:lineRule="auto"/>
            <w:jc w:val="both"/>
            <w:divId w:val="1374962462"/>
            <w:rPr>
              <w:rFonts w:ascii="Aptos" w:eastAsia="Times New Roman" w:hAnsi="Aptos"/>
              <w:b/>
              <w:color w:val="325483"/>
              <w:sz w:val="26"/>
            </w:rPr>
          </w:pPr>
          <w:bookmarkStart w:id="121" w:name="_Toc224733959"/>
          <w:r w:rsidRPr="001A3584">
            <w:rPr>
              <w:rFonts w:ascii="Aptos" w:eastAsia="Times New Roman" w:hAnsi="Aptos"/>
              <w:b/>
              <w:color w:val="325483"/>
              <w:sz w:val="26"/>
            </w:rPr>
            <w:t>2. Casos OQ por módulo</w:t>
          </w:r>
          <w:bookmarkEnd w:id="121"/>
        </w:p>
        <w:p w14:paraId="3EC4638F" w14:textId="77777777" w:rsidR="001A3584" w:rsidRPr="001A3584" w:rsidRDefault="001A3584" w:rsidP="001A3584">
          <w:pPr>
            <w:pStyle w:val="Ttulo3"/>
            <w:spacing w:before="120" w:line="240" w:lineRule="auto"/>
            <w:jc w:val="both"/>
            <w:divId w:val="1374962462"/>
            <w:rPr>
              <w:rFonts w:ascii="Aptos" w:eastAsia="Times New Roman" w:hAnsi="Aptos"/>
              <w:b/>
              <w:color w:val="8D648C"/>
              <w:sz w:val="22"/>
            </w:rPr>
          </w:pPr>
          <w:bookmarkStart w:id="122" w:name="_Toc224733960"/>
          <w:proofErr w:type="spellStart"/>
          <w:r w:rsidRPr="001A3584">
            <w:rPr>
              <w:rFonts w:ascii="Aptos" w:eastAsia="Times New Roman" w:hAnsi="Aptos"/>
              <w:b/>
              <w:color w:val="8D648C"/>
              <w:sz w:val="22"/>
            </w:rPr>
            <w:t>auth</w:t>
          </w:r>
          <w:bookmarkEnd w:id="122"/>
          <w:proofErr w:type="spellEnd"/>
        </w:p>
        <w:p w14:paraId="0F2C48AF" w14:textId="77777777" w:rsidR="001A3584" w:rsidRPr="00AB720C" w:rsidRDefault="001A3584" w:rsidP="001A3584">
          <w:pPr>
            <w:numPr>
              <w:ilvl w:val="0"/>
              <w:numId w:val="79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</w:pPr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GET /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api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/v1/auth/google: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redirige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a Google OAuth.</w:t>
          </w:r>
        </w:p>
        <w:p w14:paraId="30ED0BFC" w14:textId="77777777" w:rsidR="001A3584" w:rsidRPr="001A3584" w:rsidRDefault="001A3584" w:rsidP="001A3584">
          <w:pPr>
            <w:numPr>
              <w:ilvl w:val="0"/>
              <w:numId w:val="79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GET /api/v1/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google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callback?code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=*: crea o actualiza usuario, crea sesión y registra auditoria.</w:t>
          </w:r>
        </w:p>
        <w:p w14:paraId="10F1950C" w14:textId="77777777" w:rsidR="001A3584" w:rsidRPr="001A3584" w:rsidRDefault="001A3584" w:rsidP="001A3584">
          <w:pPr>
            <w:numPr>
              <w:ilvl w:val="0"/>
              <w:numId w:val="79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GET /api/v1/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/me: devuelve perfil autenticado.</w:t>
          </w:r>
        </w:p>
        <w:p w14:paraId="1EEFA050" w14:textId="77777777" w:rsidR="001A3584" w:rsidRPr="001A3584" w:rsidRDefault="001A3584" w:rsidP="001A3584">
          <w:pPr>
            <w:numPr>
              <w:ilvl w:val="0"/>
              <w:numId w:val="79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POST /api/v1/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refresh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renueva tokens solo si el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refresh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token corresponde a una sesión activa.</w:t>
          </w:r>
        </w:p>
        <w:p w14:paraId="69E5E451" w14:textId="77777777" w:rsidR="001A3584" w:rsidRPr="001A3584" w:rsidRDefault="001A3584" w:rsidP="001A3584">
          <w:pPr>
            <w:numPr>
              <w:ilvl w:val="0"/>
              <w:numId w:val="79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POST /api/v1/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lopdp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accept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: guarda evidencia interna en Drive y actualiza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users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y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user_lopdp_consents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3374EDAA" w14:textId="77777777" w:rsidR="001A3584" w:rsidRPr="001A3584" w:rsidRDefault="001A3584" w:rsidP="001A3584">
          <w:pPr>
            <w:pStyle w:val="Ttulo3"/>
            <w:spacing w:before="120" w:line="240" w:lineRule="auto"/>
            <w:jc w:val="both"/>
            <w:divId w:val="1374962462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bookmarkStart w:id="123" w:name="_Toc224733961"/>
          <w:proofErr w:type="spellStart"/>
          <w:r w:rsidRPr="001A3584">
            <w:rPr>
              <w:rFonts w:ascii="Aptos" w:eastAsia="Times New Roman" w:hAnsi="Aptos"/>
              <w:b/>
              <w:color w:val="8D648C"/>
              <w:sz w:val="22"/>
            </w:rPr>
            <w:t>security</w:t>
          </w:r>
          <w:bookmarkEnd w:id="123"/>
          <w:proofErr w:type="spellEnd"/>
        </w:p>
        <w:p w14:paraId="27CE5E5D" w14:textId="77777777" w:rsidR="001A3584" w:rsidRPr="001A3584" w:rsidRDefault="001A3584" w:rsidP="001A3584">
          <w:pPr>
            <w:numPr>
              <w:ilvl w:val="0"/>
              <w:numId w:val="80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GET /api/v1/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security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offhours-logins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: devuelve eventos off-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hours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saneados y paginados.</w:t>
          </w:r>
        </w:p>
        <w:p w14:paraId="3306D3D4" w14:textId="77777777" w:rsidR="001A3584" w:rsidRPr="00AB720C" w:rsidRDefault="001A3584" w:rsidP="001A3584">
          <w:pPr>
            <w:numPr>
              <w:ilvl w:val="0"/>
              <w:numId w:val="80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</w:pPr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GET /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api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/v1/security/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offhours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-logins/:id/timeline: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devuelve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timeline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asociado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al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correlation_id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.</w:t>
          </w:r>
        </w:p>
        <w:p w14:paraId="27F92EC7" w14:textId="77777777" w:rsidR="001A3584" w:rsidRPr="001A3584" w:rsidRDefault="001A3584" w:rsidP="001A3584">
          <w:pPr>
            <w:numPr>
              <w:ilvl w:val="0"/>
              <w:numId w:val="80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POST /api/v1/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security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offhours-logins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/:id/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review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: marca notificaciones de seguridad como revisadas.</w:t>
          </w:r>
        </w:p>
        <w:p w14:paraId="1D845C11" w14:textId="77777777" w:rsidR="001A3584" w:rsidRPr="001A3584" w:rsidRDefault="001A3584" w:rsidP="001A3584">
          <w:pPr>
            <w:numPr>
              <w:ilvl w:val="0"/>
              <w:numId w:val="80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GET /api/v1/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security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offhours-logins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export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: exporta CSV o JSON saneado.</w:t>
          </w:r>
        </w:p>
        <w:p w14:paraId="79CCAE7F" w14:textId="77777777" w:rsidR="001A3584" w:rsidRPr="001A3584" w:rsidRDefault="001A3584" w:rsidP="001A3584">
          <w:pPr>
            <w:pStyle w:val="Ttulo3"/>
            <w:spacing w:before="120" w:line="240" w:lineRule="auto"/>
            <w:jc w:val="both"/>
            <w:divId w:val="1374962462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bookmarkStart w:id="124" w:name="_Toc224733962"/>
          <w:r w:rsidRPr="001A3584">
            <w:rPr>
              <w:rFonts w:ascii="Aptos" w:eastAsia="Times New Roman" w:hAnsi="Aptos"/>
              <w:b/>
              <w:color w:val="8D648C"/>
              <w:sz w:val="22"/>
            </w:rPr>
            <w:t>auditoria</w:t>
          </w:r>
          <w:bookmarkEnd w:id="124"/>
        </w:p>
        <w:p w14:paraId="3C4F326D" w14:textId="77777777" w:rsidR="001A3584" w:rsidRPr="001A3584" w:rsidRDefault="001A3584" w:rsidP="001A3584">
          <w:pPr>
            <w:numPr>
              <w:ilvl w:val="0"/>
              <w:numId w:val="81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GET /api/v1/auditoria, GET /api/v1/auditoria/:id, GET /api/v1/auditoria/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export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csv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deben listar, detallar y exportar la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bitacora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454E55D7" w14:textId="77777777" w:rsidR="001A3584" w:rsidRPr="001A3584" w:rsidRDefault="001A3584" w:rsidP="001A3584">
          <w:pPr>
            <w:pStyle w:val="Ttulo3"/>
            <w:spacing w:before="120" w:line="240" w:lineRule="auto"/>
            <w:jc w:val="both"/>
            <w:divId w:val="1374962462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bookmarkStart w:id="125" w:name="_Toc224733963"/>
          <w:proofErr w:type="spellStart"/>
          <w:r w:rsidRPr="001A3584">
            <w:rPr>
              <w:rFonts w:ascii="Aptos" w:eastAsia="Times New Roman" w:hAnsi="Aptos"/>
              <w:b/>
              <w:color w:val="8D648C"/>
              <w:sz w:val="22"/>
            </w:rPr>
            <w:t>audit-prep</w:t>
          </w:r>
          <w:bookmarkEnd w:id="125"/>
          <w:proofErr w:type="spellEnd"/>
        </w:p>
        <w:p w14:paraId="693FF591" w14:textId="77777777" w:rsidR="001A3584" w:rsidRPr="001A3584" w:rsidRDefault="001A3584" w:rsidP="001A3584">
          <w:pPr>
            <w:numPr>
              <w:ilvl w:val="0"/>
              <w:numId w:val="82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GET /api/v1/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audit-prep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gram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status</w:t>
          </w:r>
          <w:proofErr w:type="gram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devuelve estado y ventana.</w:t>
          </w:r>
        </w:p>
        <w:p w14:paraId="55BC9B0F" w14:textId="77777777" w:rsidR="001A3584" w:rsidRPr="001A3584" w:rsidRDefault="001A3584" w:rsidP="001A3584">
          <w:pPr>
            <w:numPr>
              <w:ilvl w:val="0"/>
              <w:numId w:val="82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PUT /api/v1/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audit-prep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gram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status</w:t>
          </w:r>
          <w:proofErr w:type="gram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actualiza modo y fechas.</w:t>
          </w:r>
        </w:p>
        <w:p w14:paraId="3F95710E" w14:textId="77777777" w:rsidR="001A3584" w:rsidRPr="001A3584" w:rsidRDefault="001A3584" w:rsidP="001A3584">
          <w:pPr>
            <w:numPr>
              <w:ilvl w:val="0"/>
              <w:numId w:val="82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GET /api/v1/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audit-prep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sections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filtra secciones por rol.</w:t>
          </w:r>
        </w:p>
        <w:p w14:paraId="631F016C" w14:textId="77777777" w:rsidR="001A3584" w:rsidRPr="001A3584" w:rsidRDefault="001A3584" w:rsidP="001A3584">
          <w:pPr>
            <w:numPr>
              <w:ilvl w:val="0"/>
              <w:numId w:val="82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POST /api/v1/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audit-prep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documents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upload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valida archivo, crea carpeta Drive y registra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audit_documents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3786762F" w14:textId="77777777" w:rsidR="001A3584" w:rsidRPr="001A3584" w:rsidRDefault="001A3584" w:rsidP="001A3584">
          <w:pPr>
            <w:numPr>
              <w:ilvl w:val="0"/>
              <w:numId w:val="82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GET /api/v1/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audit-prep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documents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/:id/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download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entrega documento si la sección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esta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permitida.</w:t>
          </w:r>
        </w:p>
        <w:p w14:paraId="3C70BCC5" w14:textId="77777777" w:rsidR="001A3584" w:rsidRPr="001A3584" w:rsidRDefault="001A3584" w:rsidP="001A3584">
          <w:pPr>
            <w:pStyle w:val="Ttulo3"/>
            <w:spacing w:before="120" w:line="240" w:lineRule="auto"/>
            <w:jc w:val="both"/>
            <w:divId w:val="1374962462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bookmarkStart w:id="126" w:name="_Toc224733964"/>
          <w:proofErr w:type="spellStart"/>
          <w:r w:rsidRPr="001A3584">
            <w:rPr>
              <w:rFonts w:ascii="Aptos" w:eastAsia="Times New Roman" w:hAnsi="Aptos"/>
              <w:b/>
              <w:color w:val="8D648C"/>
              <w:sz w:val="22"/>
            </w:rPr>
            <w:t>approvals</w:t>
          </w:r>
          <w:bookmarkEnd w:id="126"/>
          <w:proofErr w:type="spellEnd"/>
        </w:p>
        <w:p w14:paraId="4C06A749" w14:textId="77777777" w:rsidR="001A3584" w:rsidRPr="001A3584" w:rsidRDefault="001A3584" w:rsidP="001A3584">
          <w:pPr>
            <w:numPr>
              <w:ilvl w:val="0"/>
              <w:numId w:val="83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GET /api/v1/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approvals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pending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lista pendientes del flujo soportado.</w:t>
          </w:r>
        </w:p>
        <w:p w14:paraId="364C6D91" w14:textId="77777777" w:rsidR="001A3584" w:rsidRPr="00AB720C" w:rsidRDefault="001A3584" w:rsidP="001A3584">
          <w:pPr>
            <w:numPr>
              <w:ilvl w:val="0"/>
              <w:numId w:val="83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</w:pPr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POST /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api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/v1/approvals/:id/approve y POST /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api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/v1/approvals/:id/reject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registran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decision y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actualizan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</w:t>
          </w:r>
          <w:proofErr w:type="spellStart"/>
          <w:proofErr w:type="gram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requests.status</w:t>
          </w:r>
          <w:proofErr w:type="spellEnd"/>
          <w:proofErr w:type="gram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.</w:t>
          </w:r>
        </w:p>
        <w:p w14:paraId="2D14298C" w14:textId="77777777" w:rsidR="001A3584" w:rsidRPr="001A3584" w:rsidRDefault="001A3584" w:rsidP="001A3584">
          <w:pPr>
            <w:pStyle w:val="Ttulo3"/>
            <w:spacing w:before="120" w:line="240" w:lineRule="auto"/>
            <w:jc w:val="both"/>
            <w:divId w:val="1374962462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bookmarkStart w:id="127" w:name="_Toc224733965"/>
          <w:proofErr w:type="spellStart"/>
          <w:r w:rsidRPr="001A3584">
            <w:rPr>
              <w:rFonts w:ascii="Aptos" w:eastAsia="Times New Roman" w:hAnsi="Aptos"/>
              <w:b/>
              <w:color w:val="8D648C"/>
              <w:sz w:val="22"/>
            </w:rPr>
            <w:t>management</w:t>
          </w:r>
          <w:bookmarkEnd w:id="127"/>
          <w:proofErr w:type="spellEnd"/>
        </w:p>
        <w:p w14:paraId="798A997A" w14:textId="77777777" w:rsidR="001A3584" w:rsidRPr="001A3584" w:rsidRDefault="001A3584" w:rsidP="001A3584">
          <w:pPr>
            <w:numPr>
              <w:ilvl w:val="0"/>
              <w:numId w:val="84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GET /api/v1/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management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stats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, GET /api/v1/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management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requests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, GET /api/v1/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management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/trace/:id, GET /api/v1/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management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documents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/:id deben devolver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metricas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, solicitudes, trazabilidad y soporte documental.</w:t>
          </w:r>
        </w:p>
        <w:p w14:paraId="552ED14F" w14:textId="77777777" w:rsidR="001A3584" w:rsidRPr="001A3584" w:rsidRDefault="001A3584" w:rsidP="001A3584">
          <w:pPr>
            <w:pStyle w:val="Ttulo3"/>
            <w:spacing w:before="120" w:line="240" w:lineRule="auto"/>
            <w:jc w:val="both"/>
            <w:divId w:val="1374962462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bookmarkStart w:id="128" w:name="_Toc224733966"/>
          <w:proofErr w:type="spellStart"/>
          <w:r w:rsidRPr="001A3584">
            <w:rPr>
              <w:rFonts w:ascii="Aptos" w:eastAsia="Times New Roman" w:hAnsi="Aptos"/>
              <w:b/>
              <w:color w:val="8D648C"/>
              <w:sz w:val="22"/>
            </w:rPr>
            <w:t>documents</w:t>
          </w:r>
          <w:bookmarkEnd w:id="128"/>
          <w:proofErr w:type="spellEnd"/>
        </w:p>
        <w:p w14:paraId="0020A470" w14:textId="77777777" w:rsidR="001A3584" w:rsidRPr="001A3584" w:rsidRDefault="001A3584" w:rsidP="001A3584">
          <w:pPr>
            <w:numPr>
              <w:ilvl w:val="0"/>
              <w:numId w:val="85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POST /api/v1/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documents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from-template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crea documento desde plantilla.</w:t>
          </w:r>
        </w:p>
        <w:p w14:paraId="7F50FCE7" w14:textId="77777777" w:rsidR="001A3584" w:rsidRPr="001A3584" w:rsidRDefault="001A3584" w:rsidP="001A3584">
          <w:pPr>
            <w:numPr>
              <w:ilvl w:val="0"/>
              <w:numId w:val="85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GET /api/v1/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documents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by-request</w:t>
          </w:r>
          <w:proofErr w:type="spellEnd"/>
          <w:proofErr w:type="gram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/: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requestId</w:t>
          </w:r>
          <w:proofErr w:type="spellEnd"/>
          <w:proofErr w:type="gram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lista documentos por solicitud.</w:t>
          </w:r>
        </w:p>
        <w:p w14:paraId="61032E2B" w14:textId="77777777" w:rsidR="001A3584" w:rsidRPr="001A3584" w:rsidRDefault="001A3584" w:rsidP="001A3584">
          <w:pPr>
            <w:numPr>
              <w:ilvl w:val="0"/>
              <w:numId w:val="85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POST /api/v1/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documents</w:t>
          </w:r>
          <w:proofErr w:type="spellEnd"/>
          <w:proofErr w:type="gram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/: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documentId</w:t>
          </w:r>
          <w:proofErr w:type="spellEnd"/>
          <w:proofErr w:type="gram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sign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inserta firma posicionada.</w:t>
          </w:r>
        </w:p>
        <w:p w14:paraId="520F0069" w14:textId="77777777" w:rsidR="001A3584" w:rsidRPr="00AB720C" w:rsidRDefault="001A3584" w:rsidP="001A3584">
          <w:pPr>
            <w:numPr>
              <w:ilvl w:val="0"/>
              <w:numId w:val="85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</w:pPr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POST /api/v1/documents</w:t>
          </w:r>
          <w:proofErr w:type="gram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/: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documentId</w:t>
          </w:r>
          <w:proofErr w:type="spellEnd"/>
          <w:proofErr w:type="gram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/export-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pdf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 xml:space="preserve"> exporta PDF.</w:t>
          </w:r>
        </w:p>
        <w:p w14:paraId="248F9F5A" w14:textId="77777777" w:rsidR="001A3584" w:rsidRPr="001A3584" w:rsidRDefault="001A3584" w:rsidP="001A3584">
          <w:pPr>
            <w:pStyle w:val="Ttulo3"/>
            <w:spacing w:before="120" w:line="240" w:lineRule="auto"/>
            <w:jc w:val="both"/>
            <w:divId w:val="1374962462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bookmarkStart w:id="129" w:name="_Toc224733967"/>
          <w:r w:rsidRPr="001A3584">
            <w:rPr>
              <w:rFonts w:ascii="Aptos" w:eastAsia="Times New Roman" w:hAnsi="Aptos"/>
              <w:b/>
              <w:color w:val="8D648C"/>
              <w:sz w:val="22"/>
            </w:rPr>
            <w:t>files</w:t>
          </w:r>
          <w:bookmarkEnd w:id="129"/>
        </w:p>
        <w:p w14:paraId="34E1060E" w14:textId="77777777" w:rsidR="001A3584" w:rsidRPr="001A3584" w:rsidRDefault="001A3584" w:rsidP="001A3584">
          <w:pPr>
            <w:numPr>
              <w:ilvl w:val="0"/>
              <w:numId w:val="86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POST /api/v1/files/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upload</w:t>
          </w:r>
          <w:proofErr w:type="spellEnd"/>
          <w:proofErr w:type="gram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/: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requestId</w:t>
          </w:r>
          <w:proofErr w:type="spellEnd"/>
          <w:proofErr w:type="gram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carga adjuntos.</w:t>
          </w:r>
        </w:p>
        <w:p w14:paraId="37B21011" w14:textId="77777777" w:rsidR="001A3584" w:rsidRPr="00AB720C" w:rsidRDefault="001A3584" w:rsidP="001A3584">
          <w:pPr>
            <w:numPr>
              <w:ilvl w:val="0"/>
              <w:numId w:val="86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</w:pPr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GET /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api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/v1/files/by-request</w:t>
          </w:r>
          <w:proofErr w:type="gram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/: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requestId</w:t>
          </w:r>
          <w:proofErr w:type="spellEnd"/>
          <w:proofErr w:type="gram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lista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adjuntos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.</w:t>
          </w:r>
        </w:p>
        <w:p w14:paraId="451F32DE" w14:textId="77777777" w:rsidR="001A3584" w:rsidRPr="00AB720C" w:rsidRDefault="001A3584" w:rsidP="001A3584">
          <w:pPr>
            <w:numPr>
              <w:ilvl w:val="0"/>
              <w:numId w:val="86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</w:pPr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lastRenderedPageBreak/>
            <w:t>GET /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api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/v1/files</w:t>
          </w:r>
          <w:proofErr w:type="gram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/: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fileId</w:t>
          </w:r>
          <w:proofErr w:type="spellEnd"/>
          <w:proofErr w:type="gram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/download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descarga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archivo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.</w:t>
          </w:r>
        </w:p>
        <w:p w14:paraId="58EF4E8E" w14:textId="77777777" w:rsidR="001A3584" w:rsidRPr="001A3584" w:rsidRDefault="001A3584" w:rsidP="001A3584">
          <w:pPr>
            <w:numPr>
              <w:ilvl w:val="0"/>
              <w:numId w:val="86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DELETE /api/v1/files</w:t>
          </w:r>
          <w:proofErr w:type="gram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/: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fileId</w:t>
          </w:r>
          <w:proofErr w:type="spellEnd"/>
          <w:proofErr w:type="gram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elimina archivo solo si el rol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esta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autorizado.</w:t>
          </w:r>
        </w:p>
        <w:p w14:paraId="6FA58A9B" w14:textId="77777777" w:rsidR="001A3584" w:rsidRPr="001A3584" w:rsidRDefault="001A3584" w:rsidP="001A3584">
          <w:pPr>
            <w:pStyle w:val="Ttulo3"/>
            <w:spacing w:before="120" w:line="240" w:lineRule="auto"/>
            <w:jc w:val="both"/>
            <w:divId w:val="1374962462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bookmarkStart w:id="130" w:name="_Toc224733968"/>
          <w:proofErr w:type="spellStart"/>
          <w:r w:rsidRPr="001A3584">
            <w:rPr>
              <w:rFonts w:ascii="Aptos" w:eastAsia="Times New Roman" w:hAnsi="Aptos"/>
              <w:b/>
              <w:color w:val="8D648C"/>
              <w:sz w:val="22"/>
            </w:rPr>
            <w:t>notifications</w:t>
          </w:r>
          <w:bookmarkEnd w:id="130"/>
          <w:proofErr w:type="spellEnd"/>
        </w:p>
        <w:p w14:paraId="3CC3412A" w14:textId="77777777" w:rsidR="001A3584" w:rsidRPr="001A3584" w:rsidRDefault="001A3584" w:rsidP="001A3584">
          <w:pPr>
            <w:numPr>
              <w:ilvl w:val="0"/>
              <w:numId w:val="87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GET /api/v1/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notifications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devuelve notificaciones del usuario y conteo no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leido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29A7AE9E" w14:textId="77777777" w:rsidR="001A3584" w:rsidRPr="001A3584" w:rsidRDefault="001A3584" w:rsidP="001A3584">
          <w:pPr>
            <w:numPr>
              <w:ilvl w:val="0"/>
              <w:numId w:val="87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POST /api/v1/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notifications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crea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notificacion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; si apunta a otro usuario exige rol privilegiado.</w:t>
          </w:r>
        </w:p>
        <w:p w14:paraId="20E2AC61" w14:textId="77777777" w:rsidR="001A3584" w:rsidRPr="00AB720C" w:rsidRDefault="001A3584" w:rsidP="001A3584">
          <w:pPr>
            <w:numPr>
              <w:ilvl w:val="0"/>
              <w:numId w:val="87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</w:pPr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PATCH /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api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/v1/notifications/:id/read, PATCH /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api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/v1/notifications/read-all, DELETE /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api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/v1/notifications/clear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gestionan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 la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bandeja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>.</w:t>
          </w:r>
        </w:p>
        <w:p w14:paraId="32FBDBEE" w14:textId="77777777" w:rsidR="001A3584" w:rsidRPr="001A3584" w:rsidRDefault="001A3584" w:rsidP="001A3584">
          <w:pPr>
            <w:pStyle w:val="Ttulo3"/>
            <w:spacing w:before="120" w:line="240" w:lineRule="auto"/>
            <w:jc w:val="both"/>
            <w:divId w:val="1374962462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bookmarkStart w:id="131" w:name="_Toc224733969"/>
          <w:proofErr w:type="spellStart"/>
          <w:r w:rsidRPr="001A3584">
            <w:rPr>
              <w:rFonts w:ascii="Aptos" w:eastAsia="Times New Roman" w:hAnsi="Aptos"/>
              <w:b/>
              <w:color w:val="8D648C"/>
              <w:sz w:val="22"/>
            </w:rPr>
            <w:t>dashboard</w:t>
          </w:r>
          <w:bookmarkEnd w:id="131"/>
          <w:proofErr w:type="spellEnd"/>
        </w:p>
        <w:p w14:paraId="03311960" w14:textId="77777777" w:rsidR="001A3584" w:rsidRPr="001A3584" w:rsidRDefault="001A3584" w:rsidP="001A3584">
          <w:pPr>
            <w:numPr>
              <w:ilvl w:val="0"/>
              <w:numId w:val="88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GET /api/v1/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dashboard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/comercial/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summary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devuelve resumen operacional comercial para rol autorizado.</w:t>
          </w:r>
        </w:p>
        <w:p w14:paraId="0DA7182C" w14:textId="77777777" w:rsidR="001A3584" w:rsidRPr="001A3584" w:rsidRDefault="001A3584" w:rsidP="001A3584">
          <w:pPr>
            <w:numPr>
              <w:ilvl w:val="0"/>
              <w:numId w:val="88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GET /api/v1/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dashboard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/comercial/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summary?fresh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=1 invalida cache y devuelve resumen fresco.</w:t>
          </w:r>
        </w:p>
        <w:p w14:paraId="5E570E7A" w14:textId="77777777" w:rsidR="001A3584" w:rsidRPr="001A3584" w:rsidRDefault="001A3584" w:rsidP="001A3584">
          <w:pPr>
            <w:pStyle w:val="Ttulo3"/>
            <w:spacing w:before="120" w:line="240" w:lineRule="auto"/>
            <w:jc w:val="both"/>
            <w:divId w:val="1374962462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bookmarkStart w:id="132" w:name="_Toc224733970"/>
          <w:proofErr w:type="spellStart"/>
          <w:r w:rsidRPr="001A3584">
            <w:rPr>
              <w:rFonts w:ascii="Aptos" w:eastAsia="Times New Roman" w:hAnsi="Aptos"/>
              <w:b/>
              <w:color w:val="8D648C"/>
              <w:sz w:val="22"/>
            </w:rPr>
            <w:t>gmail</w:t>
          </w:r>
          <w:bookmarkEnd w:id="132"/>
          <w:proofErr w:type="spellEnd"/>
        </w:p>
        <w:p w14:paraId="4CD33B88" w14:textId="77777777" w:rsidR="001A3584" w:rsidRPr="001A3584" w:rsidRDefault="001A3584" w:rsidP="001A3584">
          <w:pPr>
            <w:numPr>
              <w:ilvl w:val="0"/>
              <w:numId w:val="89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GET /api/v1/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gmail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url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devuelve URL de autorización Gmail.</w:t>
          </w:r>
        </w:p>
        <w:p w14:paraId="5E9FA8BF" w14:textId="77777777" w:rsidR="001A3584" w:rsidRPr="001A3584" w:rsidRDefault="001A3584" w:rsidP="001A3584">
          <w:pPr>
            <w:numPr>
              <w:ilvl w:val="0"/>
              <w:numId w:val="89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GET /api/v1/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gmail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callback?code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=* guarda tokens del usuario y devuelve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pagina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 autorización exitosa.</w:t>
          </w:r>
        </w:p>
        <w:p w14:paraId="2E198726" w14:textId="77777777" w:rsidR="001A3584" w:rsidRPr="001A3584" w:rsidRDefault="001A3584" w:rsidP="001A3584">
          <w:pPr>
            <w:numPr>
              <w:ilvl w:val="0"/>
              <w:numId w:val="89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GET /api/v1/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gmail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gram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status</w:t>
          </w:r>
          <w:proofErr w:type="gram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informa si el usuario tiene Gmail autorizado.</w:t>
          </w:r>
        </w:p>
        <w:p w14:paraId="24627587" w14:textId="77777777" w:rsidR="001A3584" w:rsidRPr="001A3584" w:rsidRDefault="001A3584" w:rsidP="001A3584">
          <w:pPr>
            <w:numPr>
              <w:ilvl w:val="0"/>
              <w:numId w:val="89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POST /api/v1/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gmail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send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envia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email usando la cuenta autorizada del usuario.</w:t>
          </w:r>
        </w:p>
        <w:p w14:paraId="704382C6" w14:textId="77777777" w:rsidR="001A3584" w:rsidRPr="001A3584" w:rsidRDefault="001A3584" w:rsidP="001A3584">
          <w:pPr>
            <w:numPr>
              <w:ilvl w:val="0"/>
              <w:numId w:val="89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DELETE /api/v1/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gmail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revoke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revoca el acceso y elimina los tokens.</w:t>
          </w:r>
        </w:p>
        <w:p w14:paraId="68FCD1C0" w14:textId="77777777" w:rsidR="001A3584" w:rsidRPr="001A3584" w:rsidRDefault="001A3584" w:rsidP="001A3584">
          <w:pPr>
            <w:pStyle w:val="Ttulo3"/>
            <w:spacing w:before="120" w:line="240" w:lineRule="auto"/>
            <w:jc w:val="both"/>
            <w:divId w:val="1374962462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bookmarkStart w:id="133" w:name="_Toc224733971"/>
          <w:proofErr w:type="spellStart"/>
          <w:r w:rsidRPr="001A3584">
            <w:rPr>
              <w:rFonts w:ascii="Aptos" w:eastAsia="Times New Roman" w:hAnsi="Aptos"/>
              <w:b/>
              <w:color w:val="8D648C"/>
              <w:sz w:val="22"/>
            </w:rPr>
            <w:t>signature</w:t>
          </w:r>
          <w:bookmarkEnd w:id="133"/>
          <w:proofErr w:type="spellEnd"/>
        </w:p>
        <w:p w14:paraId="46079B46" w14:textId="77777777" w:rsidR="001A3584" w:rsidRPr="001A3584" w:rsidRDefault="001A3584" w:rsidP="001A3584">
          <w:pPr>
            <w:numPr>
              <w:ilvl w:val="0"/>
              <w:numId w:val="90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POST /api/v1/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signature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documents</w:t>
          </w:r>
          <w:proofErr w:type="spellEnd"/>
          <w:proofErr w:type="gram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/: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documentId</w:t>
          </w:r>
          <w:proofErr w:type="spellEnd"/>
          <w:proofErr w:type="gram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sign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calcula hash, inserta firma, crea sello y QR y bloquea documento.</w:t>
          </w:r>
        </w:p>
        <w:p w14:paraId="2CDCB52E" w14:textId="77777777" w:rsidR="001A3584" w:rsidRPr="001A3584" w:rsidRDefault="001A3584" w:rsidP="001A3584">
          <w:pPr>
            <w:numPr>
              <w:ilvl w:val="0"/>
              <w:numId w:val="90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GET /api/v1/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signature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/verificar</w:t>
          </w:r>
          <w:proofErr w:type="gram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/:token</w:t>
          </w:r>
          <w:proofErr w:type="gram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devuelve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verificacion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publica si el token existe y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esta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activo.</w:t>
          </w:r>
        </w:p>
        <w:p w14:paraId="2A1F7D01" w14:textId="77777777" w:rsidR="001A3584" w:rsidRPr="00AB720C" w:rsidRDefault="001A3584" w:rsidP="001A3584">
          <w:pPr>
            <w:numPr>
              <w:ilvl w:val="0"/>
              <w:numId w:val="90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</w:pPr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GET /api/v1/signature/documents</w:t>
          </w:r>
          <w:proofErr w:type="gram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/: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documentId</w:t>
          </w:r>
          <w:proofErr w:type="spellEnd"/>
          <w:proofErr w:type="gram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 xml:space="preserve">/audit-trail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devuelve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 xml:space="preserve"> trail </w:t>
          </w:r>
          <w:proofErr w:type="spellStart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documental</w:t>
          </w:r>
          <w:proofErr w:type="spellEnd"/>
          <w:r w:rsidRPr="00AB720C">
            <w:rPr>
              <w:rFonts w:ascii="Aptos" w:eastAsia="Times New Roman" w:hAnsi="Aptos"/>
              <w:color w:val="1F2937"/>
              <w:sz w:val="20"/>
              <w:szCs w:val="20"/>
              <w:lang w:val="fr-FR"/>
            </w:rPr>
            <w:t>.</w:t>
          </w:r>
        </w:p>
        <w:p w14:paraId="150B5A4B" w14:textId="77777777" w:rsidR="001A3584" w:rsidRPr="001A3584" w:rsidRDefault="001A3584" w:rsidP="001A3584">
          <w:pPr>
            <w:numPr>
              <w:ilvl w:val="0"/>
              <w:numId w:val="90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GET /api/v1/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signature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/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dashboard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devuelve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metricas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del módulo.</w:t>
          </w:r>
        </w:p>
        <w:p w14:paraId="6F93BB4C" w14:textId="77777777" w:rsidR="001A3584" w:rsidRPr="001A3584" w:rsidRDefault="001A3584" w:rsidP="001A3584">
          <w:pPr>
            <w:pStyle w:val="Ttulo2"/>
            <w:spacing w:after="120" w:line="240" w:lineRule="auto"/>
            <w:jc w:val="both"/>
            <w:divId w:val="1374962462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bookmarkStart w:id="134" w:name="_Toc224733972"/>
          <w:r w:rsidRPr="001A3584">
            <w:rPr>
              <w:rFonts w:ascii="Aptos" w:eastAsia="Times New Roman" w:hAnsi="Aptos"/>
              <w:b/>
              <w:color w:val="325483"/>
              <w:sz w:val="26"/>
            </w:rPr>
            <w:t>3. Escenarios de error a registrar</w:t>
          </w:r>
          <w:bookmarkEnd w:id="134"/>
        </w:p>
        <w:p w14:paraId="11853A77" w14:textId="77777777" w:rsidR="001A3584" w:rsidRPr="001A3584" w:rsidRDefault="001A3584" w:rsidP="001A3584">
          <w:pPr>
            <w:numPr>
              <w:ilvl w:val="0"/>
              <w:numId w:val="91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401 token ausente o invalido</w:t>
          </w:r>
        </w:p>
        <w:p w14:paraId="3F20916A" w14:textId="77777777" w:rsidR="001A3584" w:rsidRPr="001A3584" w:rsidRDefault="001A3584" w:rsidP="001A3584">
          <w:pPr>
            <w:numPr>
              <w:ilvl w:val="0"/>
              <w:numId w:val="91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403 acceso por rol no autorizado</w:t>
          </w:r>
        </w:p>
        <w:p w14:paraId="5F777376" w14:textId="77777777" w:rsidR="001A3584" w:rsidRPr="001A3584" w:rsidRDefault="001A3584" w:rsidP="001A3584">
          <w:pPr>
            <w:numPr>
              <w:ilvl w:val="0"/>
              <w:numId w:val="91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404 id o token inexistente</w:t>
          </w:r>
        </w:p>
        <w:p w14:paraId="04955B8D" w14:textId="77777777" w:rsidR="001A3584" w:rsidRPr="001A3584" w:rsidRDefault="001A3584" w:rsidP="001A3584">
          <w:pPr>
            <w:numPr>
              <w:ilvl w:val="0"/>
              <w:numId w:val="91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409 conflicto de negocio en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audit-prep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o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documents</w:t>
          </w:r>
          <w:proofErr w:type="spellEnd"/>
        </w:p>
        <w:p w14:paraId="70E5CFFD" w14:textId="77777777" w:rsidR="001A3584" w:rsidRPr="001A3584" w:rsidRDefault="001A3584" w:rsidP="001A3584">
          <w:pPr>
            <w:numPr>
              <w:ilvl w:val="0"/>
              <w:numId w:val="91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500 error SQL,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integracion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Drive,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Docs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, Gmail o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funcion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SQL de firma</w:t>
          </w:r>
        </w:p>
        <w:p w14:paraId="3B691DB6" w14:textId="77777777" w:rsidR="001A3584" w:rsidRPr="001A3584" w:rsidRDefault="001A3584" w:rsidP="001A3584">
          <w:pPr>
            <w:numPr>
              <w:ilvl w:val="0"/>
              <w:numId w:val="91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503 indisponibilidad de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dashboard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por error de base clasificado</w:t>
          </w:r>
        </w:p>
        <w:p w14:paraId="4AA5B23F" w14:textId="77777777" w:rsidR="001A3584" w:rsidRPr="001A3584" w:rsidRDefault="001A3584" w:rsidP="001A3584">
          <w:pPr>
            <w:pStyle w:val="Ttulo2"/>
            <w:spacing w:after="120" w:line="240" w:lineRule="auto"/>
            <w:jc w:val="both"/>
            <w:divId w:val="1374962462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bookmarkStart w:id="135" w:name="_Toc224733973"/>
          <w:r w:rsidRPr="001A3584">
            <w:rPr>
              <w:rFonts w:ascii="Aptos" w:eastAsia="Times New Roman" w:hAnsi="Aptos"/>
              <w:b/>
              <w:color w:val="325483"/>
              <w:sz w:val="26"/>
            </w:rPr>
            <w:t>4. Conclusiones de OQ</w:t>
          </w:r>
          <w:bookmarkEnd w:id="135"/>
        </w:p>
        <w:p w14:paraId="51B400A3" w14:textId="77777777" w:rsidR="001A3584" w:rsidRPr="001A3584" w:rsidRDefault="001A3584" w:rsidP="001A3584">
          <w:pPr>
            <w:pStyle w:val="NormalWeb"/>
            <w:spacing w:after="80"/>
            <w:divId w:val="1374962462"/>
            <w:rPr>
              <w:rFonts w:ascii="Aptos" w:hAnsi="Aptos"/>
              <w:color w:val="1F2937"/>
            </w:rPr>
          </w:pPr>
          <w:r w:rsidRPr="001A3584">
            <w:rPr>
              <w:rFonts w:ascii="Aptos" w:hAnsi="Aptos"/>
              <w:color w:val="1F2937"/>
            </w:rPr>
            <w:t xml:space="preserve">La OQ del Área 01 debe demostrar no solo que autenticación, seguridad, auditoria y firma operan, sino </w:t>
          </w:r>
          <w:proofErr w:type="spellStart"/>
          <w:r w:rsidRPr="001A3584">
            <w:rPr>
              <w:rFonts w:ascii="Aptos" w:hAnsi="Aptos"/>
              <w:color w:val="1F2937"/>
            </w:rPr>
            <w:t>tambien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 que la gestión documental, los adjuntos, las notificaciones, el </w:t>
          </w:r>
          <w:proofErr w:type="spellStart"/>
          <w:r w:rsidRPr="001A3584">
            <w:rPr>
              <w:rFonts w:ascii="Aptos" w:hAnsi="Aptos"/>
              <w:color w:val="1F2937"/>
            </w:rPr>
            <w:t>dashboard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 y Gmail responden de forma coherente, trazable y controlada.</w:t>
          </w:r>
        </w:p>
        <w:p w14:paraId="018960AF" w14:textId="77777777" w:rsidR="001A3584" w:rsidRPr="001A3584" w:rsidRDefault="001A3584" w:rsidP="001A3584">
          <w:pPr>
            <w:pStyle w:val="Ttulo1"/>
            <w:shd w:val="clear" w:color="auto" w:fill="E6E6E6"/>
            <w:spacing w:before="200" w:after="200" w:line="240" w:lineRule="auto"/>
            <w:jc w:val="both"/>
            <w:divId w:val="1374962462"/>
            <w:rPr>
              <w:rFonts w:ascii="Aptos" w:eastAsia="Times New Roman" w:hAnsi="Aptos"/>
              <w:b/>
              <w:color w:val="325483"/>
              <w:sz w:val="32"/>
            </w:rPr>
          </w:pPr>
          <w:bookmarkStart w:id="136" w:name="_Toc224733974"/>
          <w:r w:rsidRPr="001A3584">
            <w:rPr>
              <w:rFonts w:ascii="Aptos" w:eastAsia="Times New Roman" w:hAnsi="Aptos"/>
              <w:b/>
              <w:color w:val="325483"/>
              <w:sz w:val="32"/>
            </w:rPr>
            <w:t>PQ - AREA 01 GOBIERNO, SEGURIDAD, CUMPLIMIENTO Y GESTION DOCUMENTAL</w:t>
          </w:r>
          <w:bookmarkEnd w:id="136"/>
        </w:p>
        <w:p w14:paraId="0E4EC988" w14:textId="77777777" w:rsidR="001A3584" w:rsidRPr="001A3584" w:rsidRDefault="001A3584" w:rsidP="001A3584">
          <w:pPr>
            <w:pStyle w:val="NormalWeb"/>
            <w:spacing w:after="80"/>
            <w:divId w:val="1374962462"/>
            <w:rPr>
              <w:rFonts w:ascii="Aptos" w:hAnsi="Aptos"/>
              <w:color w:val="1F2937"/>
            </w:rPr>
          </w:pPr>
          <w:r w:rsidRPr="001A3584">
            <w:rPr>
              <w:rFonts w:ascii="Aptos" w:hAnsi="Aptos"/>
              <w:color w:val="1F2937"/>
            </w:rPr>
            <w:t>La calificación de desempeño documenta la respuesta del área en condiciones de uso real o representativo, considerando estabilidad, consistencia, trazabilidad y comportamiento repetitivo de los flujos principales.</w:t>
          </w:r>
        </w:p>
        <w:p w14:paraId="7F962378" w14:textId="77777777" w:rsidR="001A3584" w:rsidRPr="001A3584" w:rsidRDefault="001A3584" w:rsidP="001A3584">
          <w:pPr>
            <w:pStyle w:val="Ttulo2"/>
            <w:spacing w:after="120" w:line="240" w:lineRule="auto"/>
            <w:jc w:val="both"/>
            <w:divId w:val="1374962462"/>
            <w:rPr>
              <w:rFonts w:ascii="Aptos" w:eastAsia="Times New Roman" w:hAnsi="Aptos"/>
              <w:b/>
              <w:color w:val="325483"/>
              <w:sz w:val="26"/>
            </w:rPr>
          </w:pPr>
          <w:bookmarkStart w:id="137" w:name="_Toc224733975"/>
          <w:r w:rsidRPr="001A3584">
            <w:rPr>
              <w:rFonts w:ascii="Aptos" w:eastAsia="Times New Roman" w:hAnsi="Aptos"/>
              <w:b/>
              <w:color w:val="325483"/>
              <w:sz w:val="26"/>
            </w:rPr>
            <w:lastRenderedPageBreak/>
            <w:t>1. Introducción</w:t>
          </w:r>
          <w:bookmarkEnd w:id="137"/>
        </w:p>
        <w:p w14:paraId="3DDBBFB9" w14:textId="77777777" w:rsidR="001A3584" w:rsidRPr="001A3584" w:rsidRDefault="001A3584" w:rsidP="001A3584">
          <w:pPr>
            <w:pStyle w:val="NormalWeb"/>
            <w:spacing w:after="80"/>
            <w:divId w:val="1374962462"/>
            <w:rPr>
              <w:rFonts w:ascii="Aptos" w:hAnsi="Aptos"/>
              <w:color w:val="1F2937"/>
            </w:rPr>
          </w:pPr>
          <w:r w:rsidRPr="001A3584">
            <w:rPr>
              <w:rFonts w:ascii="Aptos" w:hAnsi="Aptos"/>
              <w:color w:val="1F2937"/>
            </w:rPr>
            <w:t xml:space="preserve">La calificación de desempeño del Área 01 tiene como </w:t>
          </w:r>
          <w:proofErr w:type="spellStart"/>
          <w:r w:rsidRPr="001A3584">
            <w:rPr>
              <w:rFonts w:ascii="Aptos" w:hAnsi="Aptos"/>
              <w:color w:val="1F2937"/>
            </w:rPr>
            <w:t>proposito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 demostrar que los módulos comprendidos dentro del dominio de Gobierno, Seguridad, Cumplimiento y Gestión Documental mantienen un comportamiento estable, consistente y trazable cuando operan en condiciones representativas de uso real.</w:t>
          </w:r>
        </w:p>
        <w:p w14:paraId="3256E783" w14:textId="77777777" w:rsidR="001A3584" w:rsidRPr="001A3584" w:rsidRDefault="001A3584" w:rsidP="001A3584">
          <w:pPr>
            <w:pStyle w:val="Ttulo2"/>
            <w:spacing w:after="120" w:line="240" w:lineRule="auto"/>
            <w:jc w:val="both"/>
            <w:divId w:val="1374962462"/>
            <w:rPr>
              <w:rFonts w:ascii="Aptos" w:eastAsia="Times New Roman" w:hAnsi="Aptos"/>
              <w:b/>
              <w:color w:val="325483"/>
              <w:sz w:val="26"/>
            </w:rPr>
          </w:pPr>
          <w:bookmarkStart w:id="138" w:name="_Toc224733976"/>
          <w:r w:rsidRPr="001A3584">
            <w:rPr>
              <w:rFonts w:ascii="Aptos" w:eastAsia="Times New Roman" w:hAnsi="Aptos"/>
              <w:b/>
              <w:color w:val="325483"/>
              <w:sz w:val="26"/>
            </w:rPr>
            <w:lastRenderedPageBreak/>
            <w:t>2. Casos PQ</w:t>
          </w:r>
          <w:bookmarkEnd w:id="138"/>
        </w:p>
        <w:tbl>
          <w:tblPr>
            <w:tblStyle w:val="Tablaconcuadrcula"/>
            <w:tblW w:w="0" w:type="auto"/>
            <w:tblLook w:val="04A0" w:firstRow="1" w:lastRow="0" w:firstColumn="1" w:lastColumn="0" w:noHBand="0" w:noVBand="1"/>
          </w:tblPr>
          <w:tblGrid>
            <w:gridCol w:w="809"/>
            <w:gridCol w:w="1247"/>
            <w:gridCol w:w="3982"/>
            <w:gridCol w:w="3590"/>
          </w:tblGrid>
          <w:tr w:rsidR="001A3584" w:rsidRPr="001A3584" w14:paraId="3F37DA44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AFC551F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ID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D5A5982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Módulo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E28A280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Escenario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7EECCE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Resultado esperado</w:t>
                </w:r>
              </w:p>
            </w:tc>
          </w:tr>
          <w:tr w:rsidR="001A3584" w:rsidRPr="001A3584" w14:paraId="04122692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CBD317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PQ-GD-001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11F054E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auth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E1B7D30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20 consultas consecutivas a /api/v1/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auth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/me con el mismo token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F9EA44D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respuestas consistentes sin efectos secundarios inesperados</w:t>
                </w:r>
              </w:p>
            </w:tc>
          </w:tr>
          <w:tr w:rsidR="001A3584" w:rsidRPr="001A3584" w14:paraId="133F0D8F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75E679C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PQ-GD-002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BB9AAD6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auth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CDB7B1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10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refresh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encadenados usando siempre el ultimo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refresh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token valido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B0D95F8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 acepta tokens ya reemplazados o sin sesión activa</w:t>
                </w:r>
              </w:p>
            </w:tc>
          </w:tr>
          <w:tr w:rsidR="001A3584" w:rsidRPr="001A3584" w14:paraId="0907895A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4F7DED8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PQ-GD-003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42CF1A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security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B3EED1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consulta repetida de eventos off-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hours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con filtros y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export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81A039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respuestas estables, saneadas y exportables</w:t>
                </w:r>
              </w:p>
            </w:tc>
          </w:tr>
          <w:tr w:rsidR="001A3584" w:rsidRPr="001A3584" w14:paraId="7EB4BD04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12CF39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PQ-GD-004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48A0D60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auditoria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F2FD8B8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listados amplios, detalle y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export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CSV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999DCB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paginacion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y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export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estables</w:t>
                </w:r>
              </w:p>
            </w:tc>
          </w:tr>
          <w:tr w:rsidR="001A3584" w:rsidRPr="001A3584" w14:paraId="76003B7F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6C43FE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PQ-GD-005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1D39DA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audit-prep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E535CA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5 cargas consecutivas de documentos validos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F15E508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persistencia coherente en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audit_documents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y continuidad de descarga</w:t>
                </w:r>
              </w:p>
            </w:tc>
          </w:tr>
          <w:tr w:rsidR="001A3584" w:rsidRPr="001A3584" w14:paraId="4735A7EC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1F75DF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PQ-GD-006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9DBA21F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approvals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9E74240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serie de aprobaciones y rechazos validos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7E56A8E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requests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y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request_approvals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se mantienen consistentes</w:t>
                </w:r>
              </w:p>
            </w:tc>
          </w:tr>
          <w:tr w:rsidR="001A3584" w:rsidRPr="001A3584" w14:paraId="555C6531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077D682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PQ-GD-007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06D27E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management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6A060F9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cargas repetidas de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stats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,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requests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, trace y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documents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1B4EFB2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operación estable con trazabilidad gerencial consistente</w:t>
                </w:r>
              </w:p>
            </w:tc>
          </w:tr>
          <w:tr w:rsidR="001A3584" w:rsidRPr="001A3584" w14:paraId="6A9452E8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4A2E75C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PQ-GD-008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892971B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documents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ABBA2BF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10 creaciones desde plantilla y 10 consultas por solicitud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B5F859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creacion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y </w:t>
                </w:r>
                <w:proofErr w:type="gram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lectura consistentes</w:t>
                </w:r>
                <w:proofErr w:type="gram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sin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perdida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de referencia</w:t>
                </w:r>
              </w:p>
            </w:tc>
          </w:tr>
          <w:tr w:rsidR="001A3584" w:rsidRPr="001A3584" w14:paraId="0FC1F39D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73D8DCF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PQ-GD-009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F761DE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files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1653F38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10 cargas y 10 descargas de adjuntos por lote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4371232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stream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y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metadata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consistentes</w:t>
                </w:r>
              </w:p>
            </w:tc>
          </w:tr>
          <w:tr w:rsidR="001A3584" w:rsidRPr="001A3584" w14:paraId="29605718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EAB93A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PQ-GD-010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74BF0F7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notifications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7680D4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30 operaciones mixtas de listar, leer y limpiar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DD1EC3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bandeja consistente y conteo no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leido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correcto</w:t>
                </w:r>
              </w:p>
            </w:tc>
          </w:tr>
          <w:tr w:rsidR="001A3584" w:rsidRPr="001A3584" w14:paraId="3464D5CE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FFA0E7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PQ-GD-011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709771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dashboard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129BBFC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20 consultas al resumen comercial con y sin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fresh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=1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91DB99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respuesta funcional sostenida y sin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degradacion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critica</w:t>
                </w:r>
              </w:p>
            </w:tc>
          </w:tr>
          <w:tr w:rsidR="001A3584" w:rsidRPr="001A3584" w14:paraId="3FE250F0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B6B096B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PQ-GD-012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4550F9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gmail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E43AC6E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5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envios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sucesivos con autorización valida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53AE7FC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envio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estable y trazabilidad del módulo</w:t>
                </w:r>
              </w:p>
            </w:tc>
          </w:tr>
          <w:tr w:rsidR="001A3584" w:rsidRPr="001A3584" w14:paraId="6CED85E3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847EF56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PQ-GD-013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AB5A28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signature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528677D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multiples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verificaciones de token QR valido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A16EF77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respuesta estable y tracking coherente</w:t>
                </w:r>
              </w:p>
            </w:tc>
          </w:tr>
          <w:tr w:rsidR="001A3584" w:rsidRPr="001A3584" w14:paraId="78F0A5FD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shd w:val="clear" w:color="auto" w:fill="FFFFFF"/>
                <w:hideMark/>
              </w:tcPr>
              <w:p w14:paraId="6F36579D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PQ-GD-014</w:t>
                </w:r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12CC0F82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área</w:t>
                </w:r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397BB03D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combinacion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de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login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, evento off-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hours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,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notificacion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,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generacion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documental y firma</w:t>
                </w:r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5924EEF9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la trazabilidad debe poder seguirse de extremo a extremo</w:t>
                </w:r>
              </w:p>
            </w:tc>
          </w:tr>
        </w:tbl>
        <w:p w14:paraId="431CCB74" w14:textId="77777777" w:rsidR="001A3584" w:rsidRPr="001A3584" w:rsidRDefault="001A3584" w:rsidP="001A3584">
          <w:pPr>
            <w:pStyle w:val="Ttulo2"/>
            <w:spacing w:after="120" w:line="240" w:lineRule="auto"/>
            <w:jc w:val="both"/>
            <w:divId w:val="1374962462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bookmarkStart w:id="139" w:name="_Toc224733977"/>
          <w:r w:rsidRPr="001A3584">
            <w:rPr>
              <w:rFonts w:ascii="Aptos" w:eastAsia="Times New Roman" w:hAnsi="Aptos"/>
              <w:b/>
              <w:color w:val="325483"/>
              <w:sz w:val="26"/>
            </w:rPr>
            <w:t>3. Riesgos PQ vigentes</w:t>
          </w:r>
          <w:bookmarkEnd w:id="139"/>
        </w:p>
        <w:p w14:paraId="42B5F463" w14:textId="77777777" w:rsidR="001A3584" w:rsidRPr="001A3584" w:rsidRDefault="001A3584" w:rsidP="001A3584">
          <w:pPr>
            <w:numPr>
              <w:ilvl w:val="0"/>
              <w:numId w:val="92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auth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mantiene un acoplamiento transversal con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attendance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durante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login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596D4C3C" w14:textId="77777777" w:rsidR="001A3584" w:rsidRPr="001A3584" w:rsidRDefault="001A3584" w:rsidP="001A3584">
          <w:pPr>
            <w:numPr>
              <w:ilvl w:val="0"/>
              <w:numId w:val="92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lastRenderedPageBreak/>
            <w:t>approvals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requiere seguimiento para asegurar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segmentacion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consistente del universo visible.</w:t>
          </w:r>
        </w:p>
        <w:p w14:paraId="51128492" w14:textId="77777777" w:rsidR="001A3584" w:rsidRPr="001A3584" w:rsidRDefault="001A3584" w:rsidP="001A3584">
          <w:pPr>
            <w:numPr>
              <w:ilvl w:val="0"/>
              <w:numId w:val="92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management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debe mantener consistencia entre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metricas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, listados y trazabilidad gerencial.</w:t>
          </w:r>
        </w:p>
        <w:p w14:paraId="4E74A8A9" w14:textId="77777777" w:rsidR="001A3584" w:rsidRPr="001A3584" w:rsidRDefault="001A3584" w:rsidP="001A3584">
          <w:pPr>
            <w:numPr>
              <w:ilvl w:val="0"/>
              <w:numId w:val="92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signature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depende de funciones y vistas SQL especializadas cuya ausencia afecta el flujo completo.</w:t>
          </w:r>
        </w:p>
        <w:p w14:paraId="6C772A24" w14:textId="77777777" w:rsidR="001A3584" w:rsidRPr="001A3584" w:rsidRDefault="001A3584" w:rsidP="001A3584">
          <w:pPr>
            <w:numPr>
              <w:ilvl w:val="0"/>
              <w:numId w:val="92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gmail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depende de autorización previa valida del usuario y de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integracion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Google operativa.</w:t>
          </w:r>
        </w:p>
        <w:p w14:paraId="3298A39C" w14:textId="77777777" w:rsidR="001A3584" w:rsidRPr="001A3584" w:rsidRDefault="001A3584" w:rsidP="001A3584">
          <w:pPr>
            <w:pStyle w:val="Ttulo2"/>
            <w:spacing w:after="120" w:line="240" w:lineRule="auto"/>
            <w:jc w:val="both"/>
            <w:divId w:val="1374962462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bookmarkStart w:id="140" w:name="_Toc224733978"/>
          <w:r w:rsidRPr="001A3584">
            <w:rPr>
              <w:rFonts w:ascii="Aptos" w:eastAsia="Times New Roman" w:hAnsi="Aptos"/>
              <w:b/>
              <w:color w:val="325483"/>
              <w:sz w:val="26"/>
            </w:rPr>
            <w:t>4. Conclusiones de PQ</w:t>
          </w:r>
          <w:bookmarkEnd w:id="140"/>
        </w:p>
        <w:p w14:paraId="24C96D51" w14:textId="77777777" w:rsidR="001A3584" w:rsidRPr="001A3584" w:rsidRDefault="001A3584" w:rsidP="001A3584">
          <w:pPr>
            <w:pStyle w:val="NormalWeb"/>
            <w:spacing w:after="80"/>
            <w:divId w:val="1374962462"/>
            <w:rPr>
              <w:rFonts w:ascii="Aptos" w:hAnsi="Aptos"/>
              <w:color w:val="1F2937"/>
            </w:rPr>
          </w:pPr>
          <w:r w:rsidRPr="001A3584">
            <w:rPr>
              <w:rFonts w:ascii="Aptos" w:hAnsi="Aptos"/>
              <w:color w:val="1F2937"/>
            </w:rPr>
            <w:t xml:space="preserve">La </w:t>
          </w:r>
          <w:proofErr w:type="spellStart"/>
          <w:r w:rsidRPr="001A3584">
            <w:rPr>
              <w:rFonts w:ascii="Aptos" w:hAnsi="Aptos"/>
              <w:color w:val="1F2937"/>
            </w:rPr>
            <w:t>incorporacion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 de gestión documental, archivos, notificaciones, </w:t>
          </w:r>
          <w:proofErr w:type="spellStart"/>
          <w:r w:rsidRPr="001A3584">
            <w:rPr>
              <w:rFonts w:ascii="Aptos" w:hAnsi="Aptos"/>
              <w:color w:val="1F2937"/>
            </w:rPr>
            <w:t>dashboard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 y Gmail exige que la PQ confirme no solo estabilidad de seguridad y auditoria, sino </w:t>
          </w:r>
          <w:proofErr w:type="spellStart"/>
          <w:r w:rsidRPr="001A3584">
            <w:rPr>
              <w:rFonts w:ascii="Aptos" w:hAnsi="Aptos"/>
              <w:color w:val="1F2937"/>
            </w:rPr>
            <w:t>tambien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 consistencia del soporte documental transversal del sistema.</w:t>
          </w:r>
        </w:p>
        <w:p w14:paraId="5E738781" w14:textId="77777777" w:rsidR="001A3584" w:rsidRPr="001A3584" w:rsidRDefault="001A3584" w:rsidP="001A3584">
          <w:pPr>
            <w:pStyle w:val="Ttulo1"/>
            <w:shd w:val="clear" w:color="auto" w:fill="E6E6E6"/>
            <w:spacing w:before="200" w:after="200" w:line="240" w:lineRule="auto"/>
            <w:jc w:val="both"/>
            <w:divId w:val="1374962462"/>
            <w:rPr>
              <w:rFonts w:ascii="Aptos" w:eastAsia="Times New Roman" w:hAnsi="Aptos"/>
              <w:b/>
              <w:color w:val="325483"/>
              <w:sz w:val="32"/>
            </w:rPr>
          </w:pPr>
          <w:bookmarkStart w:id="141" w:name="_Toc224733979"/>
          <w:r w:rsidRPr="001A3584">
            <w:rPr>
              <w:rFonts w:ascii="Aptos" w:eastAsia="Times New Roman" w:hAnsi="Aptos"/>
              <w:b/>
              <w:color w:val="325483"/>
              <w:sz w:val="32"/>
            </w:rPr>
            <w:t>INFORME DE HALLAZGOS - AREA 01 GOBIERNO, SEGURIDAD, CUMPLIMIENTO Y GESTION DOCUMENTAL</w:t>
          </w:r>
          <w:bookmarkEnd w:id="141"/>
        </w:p>
        <w:p w14:paraId="112239DB" w14:textId="77777777" w:rsidR="001A3584" w:rsidRPr="001A3584" w:rsidRDefault="001A3584" w:rsidP="001A3584">
          <w:pPr>
            <w:pStyle w:val="NormalWeb"/>
            <w:spacing w:after="80"/>
            <w:divId w:val="1374962462"/>
            <w:rPr>
              <w:rFonts w:ascii="Aptos" w:hAnsi="Aptos"/>
              <w:color w:val="1F2937"/>
            </w:rPr>
          </w:pPr>
          <w:r w:rsidRPr="001A3584">
            <w:rPr>
              <w:rFonts w:ascii="Aptos" w:hAnsi="Aptos"/>
              <w:color w:val="1F2937"/>
            </w:rPr>
            <w:t>En esta sección se registran los hallazgos técnicos vigentes del área, distinguiendo entre hallazgos corregidos, riesgos residuales y observaciones que requieren seguimiento para no comprometer la integridad funcional ni documental.</w:t>
          </w:r>
        </w:p>
        <w:p w14:paraId="69123FCD" w14:textId="77777777" w:rsidR="001A3584" w:rsidRPr="001A3584" w:rsidRDefault="001A3584" w:rsidP="001A3584">
          <w:pPr>
            <w:pStyle w:val="Ttulo2"/>
            <w:spacing w:after="120" w:line="240" w:lineRule="auto"/>
            <w:jc w:val="both"/>
            <w:divId w:val="1374962462"/>
            <w:rPr>
              <w:rFonts w:ascii="Aptos" w:eastAsia="Times New Roman" w:hAnsi="Aptos"/>
              <w:b/>
              <w:color w:val="325483"/>
              <w:sz w:val="26"/>
            </w:rPr>
          </w:pPr>
          <w:bookmarkStart w:id="142" w:name="_Toc224733980"/>
          <w:r w:rsidRPr="001A3584">
            <w:rPr>
              <w:rFonts w:ascii="Aptos" w:eastAsia="Times New Roman" w:hAnsi="Aptos"/>
              <w:b/>
              <w:color w:val="325483"/>
              <w:sz w:val="26"/>
            </w:rPr>
            <w:t>1. Objetivo</w:t>
          </w:r>
          <w:bookmarkEnd w:id="142"/>
        </w:p>
        <w:p w14:paraId="7C2692FB" w14:textId="77777777" w:rsidR="001A3584" w:rsidRPr="001A3584" w:rsidRDefault="001A3584" w:rsidP="001A3584">
          <w:pPr>
            <w:pStyle w:val="NormalWeb"/>
            <w:spacing w:after="80"/>
            <w:divId w:val="1374962462"/>
            <w:rPr>
              <w:rFonts w:ascii="Aptos" w:hAnsi="Aptos"/>
              <w:color w:val="1F2937"/>
            </w:rPr>
          </w:pPr>
          <w:r w:rsidRPr="001A3584">
            <w:rPr>
              <w:rFonts w:ascii="Aptos" w:hAnsi="Aptos"/>
              <w:color w:val="1F2937"/>
            </w:rPr>
            <w:t xml:space="preserve">Documentar los hallazgos vigentes del Área 01 tras su </w:t>
          </w:r>
          <w:proofErr w:type="spellStart"/>
          <w:r w:rsidRPr="001A3584">
            <w:rPr>
              <w:rFonts w:ascii="Aptos" w:hAnsi="Aptos"/>
              <w:color w:val="1F2937"/>
            </w:rPr>
            <w:t>revalidacion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 contra el código real del sistema, incorporando el alcance ampliado de gestión documental y dejando separado lo que corresponde a infraestructura o continuidad operativa.</w:t>
          </w:r>
        </w:p>
        <w:p w14:paraId="6EE19C85" w14:textId="77777777" w:rsidR="001A3584" w:rsidRPr="001A3584" w:rsidRDefault="001A3584" w:rsidP="001A3584">
          <w:pPr>
            <w:pStyle w:val="Ttulo2"/>
            <w:spacing w:after="120" w:line="240" w:lineRule="auto"/>
            <w:jc w:val="both"/>
            <w:divId w:val="1374962462"/>
            <w:rPr>
              <w:rFonts w:ascii="Aptos" w:eastAsia="Times New Roman" w:hAnsi="Aptos"/>
              <w:b/>
              <w:color w:val="325483"/>
              <w:sz w:val="26"/>
            </w:rPr>
          </w:pPr>
          <w:bookmarkStart w:id="143" w:name="_Toc224733981"/>
          <w:r w:rsidRPr="001A3584">
            <w:rPr>
              <w:rFonts w:ascii="Aptos" w:eastAsia="Times New Roman" w:hAnsi="Aptos"/>
              <w:b/>
              <w:color w:val="325483"/>
              <w:sz w:val="26"/>
            </w:rPr>
            <w:t>2. Alcance revisado</w:t>
          </w:r>
          <w:bookmarkEnd w:id="143"/>
        </w:p>
        <w:p w14:paraId="603E858A" w14:textId="77777777" w:rsidR="001A3584" w:rsidRPr="001A3584" w:rsidRDefault="001A3584" w:rsidP="001A3584">
          <w:pPr>
            <w:pStyle w:val="NormalWeb"/>
            <w:spacing w:after="80"/>
            <w:divId w:val="1374962462"/>
            <w:rPr>
              <w:rFonts w:ascii="Aptos" w:hAnsi="Aptos"/>
              <w:color w:val="1F2937"/>
            </w:rPr>
          </w:pPr>
          <w:r w:rsidRPr="001A3584">
            <w:rPr>
              <w:rFonts w:ascii="Aptos" w:hAnsi="Aptos"/>
              <w:color w:val="1F2937"/>
            </w:rPr>
            <w:t xml:space="preserve">El análisis cubre </w:t>
          </w:r>
          <w:proofErr w:type="spellStart"/>
          <w:r w:rsidRPr="001A3584">
            <w:rPr>
              <w:rFonts w:ascii="Aptos" w:hAnsi="Aptos"/>
              <w:color w:val="1F2937"/>
            </w:rPr>
            <w:t>auth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, </w:t>
          </w:r>
          <w:proofErr w:type="spellStart"/>
          <w:r w:rsidRPr="001A3584">
            <w:rPr>
              <w:rFonts w:ascii="Aptos" w:hAnsi="Aptos"/>
              <w:color w:val="1F2937"/>
            </w:rPr>
            <w:t>security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, auditoria, </w:t>
          </w:r>
          <w:proofErr w:type="spellStart"/>
          <w:r w:rsidRPr="001A3584">
            <w:rPr>
              <w:rFonts w:ascii="Aptos" w:hAnsi="Aptos"/>
              <w:color w:val="1F2937"/>
            </w:rPr>
            <w:t>audit-prep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, </w:t>
          </w:r>
          <w:proofErr w:type="spellStart"/>
          <w:r w:rsidRPr="001A3584">
            <w:rPr>
              <w:rFonts w:ascii="Aptos" w:hAnsi="Aptos"/>
              <w:color w:val="1F2937"/>
            </w:rPr>
            <w:t>approvals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, </w:t>
          </w:r>
          <w:proofErr w:type="spellStart"/>
          <w:r w:rsidRPr="001A3584">
            <w:rPr>
              <w:rFonts w:ascii="Aptos" w:hAnsi="Aptos"/>
              <w:color w:val="1F2937"/>
            </w:rPr>
            <w:t>management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, </w:t>
          </w:r>
          <w:proofErr w:type="spellStart"/>
          <w:r w:rsidRPr="001A3584">
            <w:rPr>
              <w:rFonts w:ascii="Aptos" w:hAnsi="Aptos"/>
              <w:color w:val="1F2937"/>
            </w:rPr>
            <w:t>signature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, </w:t>
          </w:r>
          <w:proofErr w:type="spellStart"/>
          <w:r w:rsidRPr="001A3584">
            <w:rPr>
              <w:rFonts w:ascii="Aptos" w:hAnsi="Aptos"/>
              <w:color w:val="1F2937"/>
            </w:rPr>
            <w:t>documents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, files, </w:t>
          </w:r>
          <w:proofErr w:type="spellStart"/>
          <w:r w:rsidRPr="001A3584">
            <w:rPr>
              <w:rFonts w:ascii="Aptos" w:hAnsi="Aptos"/>
              <w:color w:val="1F2937"/>
            </w:rPr>
            <w:t>notifications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, </w:t>
          </w:r>
          <w:proofErr w:type="spellStart"/>
          <w:r w:rsidRPr="001A3584">
            <w:rPr>
              <w:rFonts w:ascii="Aptos" w:hAnsi="Aptos"/>
              <w:color w:val="1F2937"/>
            </w:rPr>
            <w:t>dashboard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 y </w:t>
          </w:r>
          <w:proofErr w:type="spellStart"/>
          <w:r w:rsidRPr="001A3584">
            <w:rPr>
              <w:rFonts w:ascii="Aptos" w:hAnsi="Aptos"/>
              <w:color w:val="1F2937"/>
            </w:rPr>
            <w:t>gmail</w:t>
          </w:r>
          <w:proofErr w:type="spellEnd"/>
          <w:r w:rsidRPr="001A3584">
            <w:rPr>
              <w:rFonts w:ascii="Aptos" w:hAnsi="Aptos"/>
              <w:color w:val="1F2937"/>
            </w:rPr>
            <w:t>.</w:t>
          </w:r>
        </w:p>
        <w:p w14:paraId="5995D646" w14:textId="77777777" w:rsidR="001A3584" w:rsidRPr="001A3584" w:rsidRDefault="001A3584" w:rsidP="001A3584">
          <w:pPr>
            <w:pStyle w:val="Ttulo2"/>
            <w:spacing w:after="120" w:line="240" w:lineRule="auto"/>
            <w:jc w:val="both"/>
            <w:divId w:val="1374962462"/>
            <w:rPr>
              <w:rFonts w:ascii="Aptos" w:eastAsia="Times New Roman" w:hAnsi="Aptos"/>
              <w:b/>
              <w:color w:val="325483"/>
              <w:sz w:val="26"/>
            </w:rPr>
          </w:pPr>
          <w:bookmarkStart w:id="144" w:name="_Toc224733982"/>
          <w:r w:rsidRPr="001A3584">
            <w:rPr>
              <w:rFonts w:ascii="Aptos" w:eastAsia="Times New Roman" w:hAnsi="Aptos"/>
              <w:b/>
              <w:color w:val="325483"/>
              <w:sz w:val="26"/>
            </w:rPr>
            <w:t>3. Hallazgos vigentes</w:t>
          </w:r>
          <w:bookmarkEnd w:id="144"/>
        </w:p>
        <w:p w14:paraId="644A1EC8" w14:textId="77777777" w:rsidR="001A3584" w:rsidRPr="001A3584" w:rsidRDefault="001A3584" w:rsidP="001A3584">
          <w:pPr>
            <w:pStyle w:val="Ttulo3"/>
            <w:spacing w:before="120" w:line="240" w:lineRule="auto"/>
            <w:jc w:val="both"/>
            <w:divId w:val="1374962462"/>
            <w:rPr>
              <w:rFonts w:ascii="Aptos" w:eastAsia="Times New Roman" w:hAnsi="Aptos"/>
              <w:b/>
              <w:color w:val="8D648C"/>
              <w:sz w:val="22"/>
            </w:rPr>
          </w:pPr>
          <w:bookmarkStart w:id="145" w:name="_Toc224733983"/>
          <w:r w:rsidRPr="001A3584">
            <w:rPr>
              <w:rFonts w:ascii="Aptos" w:eastAsia="Times New Roman" w:hAnsi="Aptos"/>
              <w:b/>
              <w:color w:val="8D648C"/>
              <w:sz w:val="22"/>
            </w:rPr>
            <w:t xml:space="preserve">H-A01-001 </w:t>
          </w:r>
          <w:proofErr w:type="spellStart"/>
          <w:r w:rsidRPr="001A3584">
            <w:rPr>
              <w:rFonts w:ascii="Aptos" w:eastAsia="Times New Roman" w:hAnsi="Aptos"/>
              <w:b/>
              <w:color w:val="8D648C"/>
              <w:sz w:val="22"/>
            </w:rPr>
            <w:t>Segmentacion</w:t>
          </w:r>
          <w:proofErr w:type="spellEnd"/>
          <w:r w:rsidRPr="001A3584">
            <w:rPr>
              <w:rFonts w:ascii="Aptos" w:eastAsia="Times New Roman" w:hAnsi="Aptos"/>
              <w:b/>
              <w:color w:val="8D648C"/>
              <w:sz w:val="22"/>
            </w:rPr>
            <w:t xml:space="preserve"> pendiente en </w:t>
          </w:r>
          <w:proofErr w:type="spellStart"/>
          <w:r w:rsidRPr="001A3584">
            <w:rPr>
              <w:rFonts w:ascii="Aptos" w:eastAsia="Times New Roman" w:hAnsi="Aptos"/>
              <w:b/>
              <w:color w:val="8D648C"/>
              <w:sz w:val="22"/>
            </w:rPr>
            <w:t>approvals</w:t>
          </w:r>
          <w:bookmarkEnd w:id="145"/>
          <w:proofErr w:type="spellEnd"/>
        </w:p>
        <w:p w14:paraId="0A8BD951" w14:textId="77777777" w:rsidR="001A3584" w:rsidRPr="001A3584" w:rsidRDefault="001A3584" w:rsidP="001A3584">
          <w:pPr>
            <w:pStyle w:val="NormalWeb"/>
            <w:spacing w:after="80"/>
            <w:divId w:val="1374962462"/>
            <w:rPr>
              <w:rFonts w:ascii="Aptos" w:hAnsi="Aptos"/>
              <w:color w:val="1F2937"/>
            </w:rPr>
          </w:pPr>
          <w:r w:rsidRPr="001A3584">
            <w:rPr>
              <w:rFonts w:ascii="Aptos" w:hAnsi="Aptos"/>
              <w:color w:val="1F2937"/>
            </w:rPr>
            <w:t xml:space="preserve">El módulo </w:t>
          </w:r>
          <w:proofErr w:type="spellStart"/>
          <w:r w:rsidRPr="001A3584">
            <w:rPr>
              <w:rFonts w:ascii="Aptos" w:hAnsi="Aptos"/>
              <w:color w:val="1F2937"/>
            </w:rPr>
            <w:t>approvals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 sigue mostrando una cola cuyo universo visible requiere mayor </w:t>
          </w:r>
          <w:proofErr w:type="spellStart"/>
          <w:r w:rsidRPr="001A3584">
            <w:rPr>
              <w:rFonts w:ascii="Aptos" w:hAnsi="Aptos"/>
              <w:color w:val="1F2937"/>
            </w:rPr>
            <w:t>precision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 funcional por aprobador real o por matriz formal de tipos soportados.</w:t>
          </w:r>
        </w:p>
        <w:p w14:paraId="321CB92A" w14:textId="77777777" w:rsidR="001A3584" w:rsidRPr="001A3584" w:rsidRDefault="001A3584" w:rsidP="001A3584">
          <w:pPr>
            <w:pStyle w:val="Ttulo3"/>
            <w:spacing w:before="120" w:line="240" w:lineRule="auto"/>
            <w:jc w:val="both"/>
            <w:divId w:val="1374962462"/>
            <w:rPr>
              <w:rFonts w:ascii="Aptos" w:eastAsia="Times New Roman" w:hAnsi="Aptos"/>
              <w:b/>
              <w:color w:val="8D648C"/>
              <w:sz w:val="22"/>
            </w:rPr>
          </w:pPr>
          <w:bookmarkStart w:id="146" w:name="_Toc224733984"/>
          <w:r w:rsidRPr="001A3584">
            <w:rPr>
              <w:rFonts w:ascii="Aptos" w:eastAsia="Times New Roman" w:hAnsi="Aptos"/>
              <w:b/>
              <w:color w:val="8D648C"/>
              <w:sz w:val="22"/>
            </w:rPr>
            <w:t xml:space="preserve">H-A01-002 Total global en </w:t>
          </w:r>
          <w:proofErr w:type="spellStart"/>
          <w:r w:rsidRPr="001A3584">
            <w:rPr>
              <w:rFonts w:ascii="Aptos" w:eastAsia="Times New Roman" w:hAnsi="Aptos"/>
              <w:b/>
              <w:color w:val="8D648C"/>
              <w:sz w:val="22"/>
            </w:rPr>
            <w:t>management</w:t>
          </w:r>
          <w:proofErr w:type="spellEnd"/>
          <w:r w:rsidRPr="001A3584">
            <w:rPr>
              <w:rFonts w:ascii="Aptos" w:eastAsia="Times New Roman" w:hAnsi="Aptos"/>
              <w:b/>
              <w:color w:val="8D648C"/>
              <w:sz w:val="22"/>
            </w:rPr>
            <w:t xml:space="preserve"> </w:t>
          </w:r>
          <w:proofErr w:type="spellStart"/>
          <w:r w:rsidRPr="001A3584">
            <w:rPr>
              <w:rFonts w:ascii="Aptos" w:eastAsia="Times New Roman" w:hAnsi="Aptos"/>
              <w:b/>
              <w:color w:val="8D648C"/>
              <w:sz w:val="22"/>
            </w:rPr>
            <w:t>requests</w:t>
          </w:r>
          <w:bookmarkEnd w:id="146"/>
          <w:proofErr w:type="spellEnd"/>
        </w:p>
        <w:p w14:paraId="12F857B4" w14:textId="77777777" w:rsidR="001A3584" w:rsidRPr="001A3584" w:rsidRDefault="001A3584" w:rsidP="001A3584">
          <w:pPr>
            <w:pStyle w:val="NormalWeb"/>
            <w:spacing w:after="80"/>
            <w:divId w:val="1374962462"/>
            <w:rPr>
              <w:rFonts w:ascii="Aptos" w:hAnsi="Aptos"/>
              <w:color w:val="1F2937"/>
            </w:rPr>
          </w:pPr>
          <w:proofErr w:type="spellStart"/>
          <w:r w:rsidRPr="001A3584">
            <w:rPr>
              <w:rFonts w:ascii="Aptos" w:hAnsi="Aptos"/>
              <w:color w:val="1F2937"/>
            </w:rPr>
            <w:t>management</w:t>
          </w:r>
          <w:proofErr w:type="spellEnd"/>
          <w:r w:rsidRPr="001A3584">
            <w:rPr>
              <w:rFonts w:ascii="Aptos" w:hAnsi="Aptos"/>
              <w:color w:val="1F2937"/>
            </w:rPr>
            <w:t>/</w:t>
          </w:r>
          <w:proofErr w:type="spellStart"/>
          <w:r w:rsidRPr="001A3584">
            <w:rPr>
              <w:rFonts w:ascii="Aptos" w:hAnsi="Aptos"/>
              <w:color w:val="1F2937"/>
            </w:rPr>
            <w:t>requests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 necesita devolver un total global confiable </w:t>
          </w:r>
          <w:proofErr w:type="spellStart"/>
          <w:r w:rsidRPr="001A3584">
            <w:rPr>
              <w:rFonts w:ascii="Aptos" w:hAnsi="Aptos"/>
              <w:color w:val="1F2937"/>
            </w:rPr>
            <w:t>ademas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 del lote paginado.</w:t>
          </w:r>
        </w:p>
        <w:p w14:paraId="5C4946E4" w14:textId="77777777" w:rsidR="001A3584" w:rsidRPr="001A3584" w:rsidRDefault="001A3584" w:rsidP="001A3584">
          <w:pPr>
            <w:pStyle w:val="Ttulo3"/>
            <w:spacing w:before="120" w:line="240" w:lineRule="auto"/>
            <w:jc w:val="both"/>
            <w:divId w:val="1374962462"/>
            <w:rPr>
              <w:rFonts w:ascii="Aptos" w:eastAsia="Times New Roman" w:hAnsi="Aptos"/>
              <w:b/>
              <w:color w:val="8D648C"/>
              <w:sz w:val="22"/>
            </w:rPr>
          </w:pPr>
          <w:bookmarkStart w:id="147" w:name="_Toc224733985"/>
          <w:r w:rsidRPr="001A3584">
            <w:rPr>
              <w:rFonts w:ascii="Aptos" w:eastAsia="Times New Roman" w:hAnsi="Aptos"/>
              <w:b/>
              <w:color w:val="8D648C"/>
              <w:sz w:val="22"/>
            </w:rPr>
            <w:t xml:space="preserve">H-A01-003 Cast inseguro en </w:t>
          </w:r>
          <w:proofErr w:type="spellStart"/>
          <w:r w:rsidRPr="001A3584">
            <w:rPr>
              <w:rFonts w:ascii="Aptos" w:eastAsia="Times New Roman" w:hAnsi="Aptos"/>
              <w:b/>
              <w:color w:val="8D648C"/>
              <w:sz w:val="22"/>
            </w:rPr>
            <w:t>management</w:t>
          </w:r>
          <w:proofErr w:type="spellEnd"/>
          <w:r w:rsidRPr="001A3584">
            <w:rPr>
              <w:rFonts w:ascii="Aptos" w:eastAsia="Times New Roman" w:hAnsi="Aptos"/>
              <w:b/>
              <w:color w:val="8D648C"/>
              <w:sz w:val="22"/>
            </w:rPr>
            <w:t xml:space="preserve"> trace</w:t>
          </w:r>
          <w:bookmarkEnd w:id="147"/>
        </w:p>
        <w:p w14:paraId="02318301" w14:textId="77777777" w:rsidR="001A3584" w:rsidRPr="001A3584" w:rsidRDefault="001A3584" w:rsidP="001A3584">
          <w:pPr>
            <w:pStyle w:val="NormalWeb"/>
            <w:spacing w:after="80"/>
            <w:divId w:val="1374962462"/>
            <w:rPr>
              <w:rFonts w:ascii="Aptos" w:hAnsi="Aptos"/>
              <w:color w:val="1F2937"/>
            </w:rPr>
          </w:pPr>
          <w:r w:rsidRPr="001A3584">
            <w:rPr>
              <w:rFonts w:ascii="Aptos" w:hAnsi="Aptos"/>
              <w:color w:val="1F2937"/>
            </w:rPr>
            <w:t xml:space="preserve">La consulta de trazabilidad puede depender de </w:t>
          </w:r>
          <w:proofErr w:type="spellStart"/>
          <w:r w:rsidRPr="001A3584">
            <w:rPr>
              <w:rFonts w:ascii="Aptos" w:hAnsi="Aptos"/>
              <w:color w:val="1F2937"/>
            </w:rPr>
            <w:t>casts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 sobre valores JSON no siempre normalizados.</w:t>
          </w:r>
        </w:p>
        <w:p w14:paraId="407B7F9A" w14:textId="77777777" w:rsidR="001A3584" w:rsidRPr="001A3584" w:rsidRDefault="001A3584" w:rsidP="001A3584">
          <w:pPr>
            <w:pStyle w:val="Ttulo3"/>
            <w:spacing w:before="120" w:line="240" w:lineRule="auto"/>
            <w:jc w:val="both"/>
            <w:divId w:val="1374962462"/>
            <w:rPr>
              <w:rFonts w:ascii="Aptos" w:eastAsia="Times New Roman" w:hAnsi="Aptos"/>
              <w:b/>
              <w:color w:val="8D648C"/>
              <w:sz w:val="22"/>
            </w:rPr>
          </w:pPr>
          <w:bookmarkStart w:id="148" w:name="_Toc224733986"/>
          <w:r w:rsidRPr="001A3584">
            <w:rPr>
              <w:rFonts w:ascii="Aptos" w:eastAsia="Times New Roman" w:hAnsi="Aptos"/>
              <w:b/>
              <w:color w:val="8D648C"/>
              <w:sz w:val="22"/>
            </w:rPr>
            <w:t xml:space="preserve">H-A01-004 Acoplamiento </w:t>
          </w:r>
          <w:proofErr w:type="spellStart"/>
          <w:r w:rsidRPr="001A3584">
            <w:rPr>
              <w:rFonts w:ascii="Aptos" w:eastAsia="Times New Roman" w:hAnsi="Aptos"/>
              <w:b/>
              <w:color w:val="8D648C"/>
              <w:sz w:val="22"/>
            </w:rPr>
            <w:t>auth-attendance</w:t>
          </w:r>
          <w:bookmarkEnd w:id="148"/>
          <w:proofErr w:type="spellEnd"/>
        </w:p>
        <w:p w14:paraId="5CDB004D" w14:textId="77777777" w:rsidR="001A3584" w:rsidRPr="001A3584" w:rsidRDefault="001A3584" w:rsidP="001A3584">
          <w:pPr>
            <w:pStyle w:val="NormalWeb"/>
            <w:spacing w:after="80"/>
            <w:divId w:val="1374962462"/>
            <w:rPr>
              <w:rFonts w:ascii="Aptos" w:hAnsi="Aptos"/>
              <w:color w:val="1F2937"/>
            </w:rPr>
          </w:pPr>
          <w:r w:rsidRPr="001A3584">
            <w:rPr>
              <w:rFonts w:ascii="Aptos" w:hAnsi="Aptos"/>
              <w:color w:val="1F2937"/>
            </w:rPr>
            <w:t xml:space="preserve">El </w:t>
          </w:r>
          <w:proofErr w:type="spellStart"/>
          <w:r w:rsidRPr="001A3584">
            <w:rPr>
              <w:rFonts w:ascii="Aptos" w:hAnsi="Aptos"/>
              <w:color w:val="1F2937"/>
            </w:rPr>
            <w:t>callback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 de autenticación mantiene un efecto secundario hacia asistencia.</w:t>
          </w:r>
        </w:p>
        <w:p w14:paraId="58A77425" w14:textId="77777777" w:rsidR="001A3584" w:rsidRPr="001A3584" w:rsidRDefault="001A3584" w:rsidP="001A3584">
          <w:pPr>
            <w:pStyle w:val="Ttulo3"/>
            <w:spacing w:before="120" w:line="240" w:lineRule="auto"/>
            <w:jc w:val="both"/>
            <w:divId w:val="1374962462"/>
            <w:rPr>
              <w:rFonts w:ascii="Aptos" w:eastAsia="Times New Roman" w:hAnsi="Aptos"/>
              <w:b/>
              <w:color w:val="8D648C"/>
              <w:sz w:val="22"/>
            </w:rPr>
          </w:pPr>
          <w:bookmarkStart w:id="149" w:name="_Toc224733987"/>
          <w:r w:rsidRPr="001A3584">
            <w:rPr>
              <w:rFonts w:ascii="Aptos" w:eastAsia="Times New Roman" w:hAnsi="Aptos"/>
              <w:b/>
              <w:color w:val="8D648C"/>
              <w:sz w:val="22"/>
            </w:rPr>
            <w:t xml:space="preserve">H-A01-005 Dependencias auxiliares en </w:t>
          </w:r>
          <w:proofErr w:type="spellStart"/>
          <w:r w:rsidRPr="001A3584">
            <w:rPr>
              <w:rFonts w:ascii="Aptos" w:eastAsia="Times New Roman" w:hAnsi="Aptos"/>
              <w:b/>
              <w:color w:val="8D648C"/>
              <w:sz w:val="22"/>
            </w:rPr>
            <w:t>security</w:t>
          </w:r>
          <w:bookmarkEnd w:id="149"/>
          <w:proofErr w:type="spellEnd"/>
        </w:p>
        <w:p w14:paraId="2B1F980B" w14:textId="77777777" w:rsidR="001A3584" w:rsidRPr="001A3584" w:rsidRDefault="001A3584" w:rsidP="001A3584">
          <w:pPr>
            <w:pStyle w:val="NormalWeb"/>
            <w:spacing w:after="80"/>
            <w:divId w:val="1374962462"/>
            <w:rPr>
              <w:rFonts w:ascii="Aptos" w:hAnsi="Aptos"/>
              <w:color w:val="1F2937"/>
            </w:rPr>
          </w:pPr>
          <w:r w:rsidRPr="001A3584">
            <w:rPr>
              <w:rFonts w:ascii="Aptos" w:hAnsi="Aptos"/>
              <w:color w:val="1F2937"/>
            </w:rPr>
            <w:t xml:space="preserve">security.whitelist.js y security.siem.js siguen dependiendo de artefactos auxiliares que no forman parte del flujo </w:t>
          </w:r>
          <w:proofErr w:type="spellStart"/>
          <w:r w:rsidRPr="001A3584">
            <w:rPr>
              <w:rFonts w:ascii="Aptos" w:hAnsi="Aptos"/>
              <w:color w:val="1F2937"/>
            </w:rPr>
            <w:t>core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 verificado.</w:t>
          </w:r>
        </w:p>
        <w:p w14:paraId="7618A759" w14:textId="77777777" w:rsidR="001A3584" w:rsidRPr="001A3584" w:rsidRDefault="001A3584" w:rsidP="001A3584">
          <w:pPr>
            <w:pStyle w:val="Ttulo3"/>
            <w:spacing w:before="120" w:line="240" w:lineRule="auto"/>
            <w:jc w:val="both"/>
            <w:divId w:val="1374962462"/>
            <w:rPr>
              <w:rFonts w:ascii="Aptos" w:eastAsia="Times New Roman" w:hAnsi="Aptos"/>
              <w:b/>
              <w:color w:val="8D648C"/>
              <w:sz w:val="22"/>
            </w:rPr>
          </w:pPr>
          <w:bookmarkStart w:id="150" w:name="_Toc224733988"/>
          <w:r w:rsidRPr="001A3584">
            <w:rPr>
              <w:rFonts w:ascii="Aptos" w:eastAsia="Times New Roman" w:hAnsi="Aptos"/>
              <w:b/>
              <w:color w:val="8D648C"/>
              <w:sz w:val="22"/>
            </w:rPr>
            <w:t xml:space="preserve">H-A01-006 Dependencias SQL duras en </w:t>
          </w:r>
          <w:proofErr w:type="spellStart"/>
          <w:r w:rsidRPr="001A3584">
            <w:rPr>
              <w:rFonts w:ascii="Aptos" w:eastAsia="Times New Roman" w:hAnsi="Aptos"/>
              <w:b/>
              <w:color w:val="8D648C"/>
              <w:sz w:val="22"/>
            </w:rPr>
            <w:t>signature</w:t>
          </w:r>
          <w:bookmarkEnd w:id="150"/>
          <w:proofErr w:type="spellEnd"/>
        </w:p>
        <w:p w14:paraId="2AD8FADE" w14:textId="77777777" w:rsidR="001A3584" w:rsidRPr="001A3584" w:rsidRDefault="001A3584" w:rsidP="001A3584">
          <w:pPr>
            <w:pStyle w:val="NormalWeb"/>
            <w:spacing w:after="80"/>
            <w:divId w:val="1374962462"/>
            <w:rPr>
              <w:rFonts w:ascii="Aptos" w:hAnsi="Aptos"/>
              <w:color w:val="1F2937"/>
            </w:rPr>
          </w:pPr>
          <w:r w:rsidRPr="001A3584">
            <w:rPr>
              <w:rFonts w:ascii="Aptos" w:hAnsi="Aptos"/>
              <w:color w:val="1F2937"/>
            </w:rPr>
            <w:t xml:space="preserve">El flujo completo de firma depende de vistas y funciones SQL </w:t>
          </w:r>
          <w:proofErr w:type="spellStart"/>
          <w:r w:rsidRPr="001A3584">
            <w:rPr>
              <w:rFonts w:ascii="Aptos" w:hAnsi="Aptos"/>
              <w:color w:val="1F2937"/>
            </w:rPr>
            <w:t>especificas</w:t>
          </w:r>
          <w:proofErr w:type="spellEnd"/>
          <w:r w:rsidRPr="001A3584">
            <w:rPr>
              <w:rFonts w:ascii="Aptos" w:hAnsi="Aptos"/>
              <w:color w:val="1F2937"/>
            </w:rPr>
            <w:t>.</w:t>
          </w:r>
        </w:p>
        <w:p w14:paraId="611CE219" w14:textId="77777777" w:rsidR="001A3584" w:rsidRPr="001A3584" w:rsidRDefault="001A3584" w:rsidP="001A3584">
          <w:pPr>
            <w:pStyle w:val="Ttulo2"/>
            <w:spacing w:after="120" w:line="240" w:lineRule="auto"/>
            <w:jc w:val="both"/>
            <w:divId w:val="1374962462"/>
            <w:rPr>
              <w:rFonts w:ascii="Aptos" w:eastAsia="Times New Roman" w:hAnsi="Aptos"/>
              <w:b/>
              <w:color w:val="325483"/>
              <w:sz w:val="26"/>
            </w:rPr>
          </w:pPr>
          <w:bookmarkStart w:id="151" w:name="_Toc224733989"/>
          <w:r w:rsidRPr="001A3584">
            <w:rPr>
              <w:rFonts w:ascii="Aptos" w:eastAsia="Times New Roman" w:hAnsi="Aptos"/>
              <w:b/>
              <w:color w:val="325483"/>
              <w:sz w:val="26"/>
            </w:rPr>
            <w:t xml:space="preserve">4. Hallazgos cerrados en esta </w:t>
          </w:r>
          <w:proofErr w:type="spellStart"/>
          <w:r w:rsidRPr="001A3584">
            <w:rPr>
              <w:rFonts w:ascii="Aptos" w:eastAsia="Times New Roman" w:hAnsi="Aptos"/>
              <w:b/>
              <w:color w:val="325483"/>
              <w:sz w:val="26"/>
            </w:rPr>
            <w:t>revision</w:t>
          </w:r>
          <w:bookmarkEnd w:id="151"/>
          <w:proofErr w:type="spellEnd"/>
        </w:p>
        <w:p w14:paraId="2C1AD5EA" w14:textId="77777777" w:rsidR="001A3584" w:rsidRPr="001A3584" w:rsidRDefault="001A3584" w:rsidP="001A3584">
          <w:pPr>
            <w:numPr>
              <w:ilvl w:val="0"/>
              <w:numId w:val="93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Montaje de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security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confirmado en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runtime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1C8D3D03" w14:textId="77777777" w:rsidR="001A3584" w:rsidRPr="001A3584" w:rsidRDefault="001A3584" w:rsidP="001A3584">
          <w:pPr>
            <w:numPr>
              <w:ilvl w:val="0"/>
              <w:numId w:val="93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Referencias SQL de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management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alineadas al esquema real principal.</w:t>
          </w:r>
        </w:p>
        <w:p w14:paraId="716A6F1C" w14:textId="77777777" w:rsidR="001A3584" w:rsidRPr="001A3584" w:rsidRDefault="001A3584" w:rsidP="001A3584">
          <w:pPr>
            <w:numPr>
              <w:ilvl w:val="0"/>
              <w:numId w:val="93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Compatibilidad de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signature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bajo /api y alias /api/v1/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signature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.</w:t>
          </w:r>
        </w:p>
        <w:p w14:paraId="1B3568E7" w14:textId="77777777" w:rsidR="001A3584" w:rsidRPr="001A3584" w:rsidRDefault="001A3584" w:rsidP="001A3584">
          <w:pPr>
            <w:numPr>
              <w:ilvl w:val="0"/>
              <w:numId w:val="93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Resolucion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 credenciales Google sin dependencia funcional a archivo secreto versionado.</w:t>
          </w:r>
        </w:p>
        <w:p w14:paraId="6B0636C3" w14:textId="77777777" w:rsidR="001A3584" w:rsidRPr="001A3584" w:rsidRDefault="001A3584" w:rsidP="001A3584">
          <w:pPr>
            <w:numPr>
              <w:ilvl w:val="0"/>
              <w:numId w:val="93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lastRenderedPageBreak/>
            <w:t>Incorporacion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formal de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documents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, files,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notifications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,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dashboard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y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gmail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al alcance documental del área.</w:t>
          </w:r>
        </w:p>
        <w:p w14:paraId="686FD6AA" w14:textId="77777777" w:rsidR="001A3584" w:rsidRPr="001A3584" w:rsidRDefault="001A3584" w:rsidP="001A3584">
          <w:pPr>
            <w:pStyle w:val="Ttulo2"/>
            <w:spacing w:after="120" w:line="240" w:lineRule="auto"/>
            <w:jc w:val="both"/>
            <w:divId w:val="1374962462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bookmarkStart w:id="152" w:name="_Toc224733990"/>
          <w:r w:rsidRPr="001A3584">
            <w:rPr>
              <w:rFonts w:ascii="Aptos" w:eastAsia="Times New Roman" w:hAnsi="Aptos"/>
              <w:b/>
              <w:color w:val="325483"/>
              <w:sz w:val="26"/>
            </w:rPr>
            <w:t>5. Elementos fuera de alcance del área</w:t>
          </w:r>
          <w:bookmarkEnd w:id="152"/>
        </w:p>
        <w:p w14:paraId="258B3377" w14:textId="77777777" w:rsidR="001A3584" w:rsidRPr="001A3584" w:rsidRDefault="001A3584" w:rsidP="001A3584">
          <w:pPr>
            <w:numPr>
              <w:ilvl w:val="0"/>
              <w:numId w:val="94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Respaldo de base de datos y continuidad operativa de plataforma.</w:t>
          </w:r>
        </w:p>
        <w:p w14:paraId="684231CC" w14:textId="77777777" w:rsidR="001A3584" w:rsidRPr="001A3584" w:rsidRDefault="001A3584" w:rsidP="001A3584">
          <w:pPr>
            <w:numPr>
              <w:ilvl w:val="0"/>
              <w:numId w:val="94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Jobs internos de infraestructura sin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relacion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funcional directa con el dominio.</w:t>
          </w:r>
        </w:p>
        <w:p w14:paraId="4E7D4995" w14:textId="77777777" w:rsidR="001A3584" w:rsidRPr="001A3584" w:rsidRDefault="001A3584" w:rsidP="001A3584">
          <w:pPr>
            <w:numPr>
              <w:ilvl w:val="0"/>
              <w:numId w:val="94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Módulos de negocio propios de otras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areas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salvo cuando consumen servicios transversales del área.</w:t>
          </w:r>
        </w:p>
        <w:p w14:paraId="377CB73D" w14:textId="77777777" w:rsidR="001A3584" w:rsidRPr="001A3584" w:rsidRDefault="001A3584" w:rsidP="001A3584">
          <w:pPr>
            <w:pStyle w:val="Ttulo2"/>
            <w:spacing w:after="120" w:line="240" w:lineRule="auto"/>
            <w:jc w:val="both"/>
            <w:divId w:val="1374962462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bookmarkStart w:id="153" w:name="_Toc224733991"/>
          <w:r w:rsidRPr="001A3584">
            <w:rPr>
              <w:rFonts w:ascii="Aptos" w:eastAsia="Times New Roman" w:hAnsi="Aptos"/>
              <w:b/>
              <w:color w:val="325483"/>
              <w:sz w:val="26"/>
            </w:rPr>
            <w:t xml:space="preserve">6. </w:t>
          </w:r>
          <w:proofErr w:type="spellStart"/>
          <w:r w:rsidRPr="001A3584">
            <w:rPr>
              <w:rFonts w:ascii="Aptos" w:eastAsia="Times New Roman" w:hAnsi="Aptos"/>
              <w:b/>
              <w:color w:val="325483"/>
              <w:sz w:val="26"/>
            </w:rPr>
            <w:t>Conclusion</w:t>
          </w:r>
          <w:bookmarkEnd w:id="153"/>
          <w:proofErr w:type="spellEnd"/>
        </w:p>
        <w:p w14:paraId="468E7E65" w14:textId="77777777" w:rsidR="001A3584" w:rsidRPr="001A3584" w:rsidRDefault="001A3584" w:rsidP="001A3584">
          <w:pPr>
            <w:pStyle w:val="NormalWeb"/>
            <w:spacing w:after="80"/>
            <w:divId w:val="1374962462"/>
            <w:rPr>
              <w:rFonts w:ascii="Aptos" w:hAnsi="Aptos"/>
              <w:color w:val="1F2937"/>
            </w:rPr>
          </w:pPr>
          <w:r w:rsidRPr="001A3584">
            <w:rPr>
              <w:rFonts w:ascii="Aptos" w:hAnsi="Aptos"/>
              <w:color w:val="1F2937"/>
            </w:rPr>
            <w:t xml:space="preserve">El Área 01 queda ampliada y mejor delimitada documentalmente. Los hallazgos vigentes se concentran en robustez, </w:t>
          </w:r>
          <w:proofErr w:type="spellStart"/>
          <w:r w:rsidRPr="001A3584">
            <w:rPr>
              <w:rFonts w:ascii="Aptos" w:hAnsi="Aptos"/>
              <w:color w:val="1F2937"/>
            </w:rPr>
            <w:t>segmentacion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 y dependencias especializadas; no invalidan la </w:t>
          </w:r>
          <w:proofErr w:type="spellStart"/>
          <w:r w:rsidRPr="001A3584">
            <w:rPr>
              <w:rFonts w:ascii="Aptos" w:hAnsi="Aptos"/>
              <w:color w:val="1F2937"/>
            </w:rPr>
            <w:t>incorporacion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 del subdominio de gestión documental, pero deben mantenerse visibles para la siguiente ronda de </w:t>
          </w:r>
          <w:proofErr w:type="spellStart"/>
          <w:r w:rsidRPr="001A3584">
            <w:rPr>
              <w:rFonts w:ascii="Aptos" w:hAnsi="Aptos"/>
              <w:color w:val="1F2937"/>
            </w:rPr>
            <w:t>remediacion</w:t>
          </w:r>
          <w:proofErr w:type="spellEnd"/>
          <w:r w:rsidRPr="001A3584">
            <w:rPr>
              <w:rFonts w:ascii="Aptos" w:hAnsi="Aptos"/>
              <w:color w:val="1F2937"/>
            </w:rPr>
            <w:t>.</w:t>
          </w:r>
        </w:p>
        <w:p w14:paraId="741BE766" w14:textId="77777777" w:rsidR="00AB720C" w:rsidRDefault="00AB720C">
          <w:pPr>
            <w:rPr>
              <w:rFonts w:ascii="Aptos" w:eastAsia="Times New Roman" w:hAnsi="Aptos" w:cstheme="majorBidi"/>
              <w:b/>
              <w:color w:val="325483"/>
              <w:sz w:val="32"/>
              <w:szCs w:val="40"/>
            </w:rPr>
          </w:pPr>
          <w:bookmarkStart w:id="154" w:name="_Toc224733992"/>
          <w:r>
            <w:rPr>
              <w:rFonts w:ascii="Aptos" w:eastAsia="Times New Roman" w:hAnsi="Aptos"/>
              <w:b/>
              <w:color w:val="325483"/>
              <w:sz w:val="32"/>
            </w:rPr>
            <w:br w:type="page"/>
          </w:r>
        </w:p>
        <w:p w14:paraId="6393BD5C" w14:textId="0CA369BB" w:rsidR="001A3584" w:rsidRPr="001A3584" w:rsidRDefault="001A3584" w:rsidP="001A3584">
          <w:pPr>
            <w:pStyle w:val="Ttulo1"/>
            <w:shd w:val="clear" w:color="auto" w:fill="E6E6E6"/>
            <w:spacing w:before="200" w:after="200" w:line="240" w:lineRule="auto"/>
            <w:jc w:val="both"/>
            <w:divId w:val="1374962462"/>
            <w:rPr>
              <w:rFonts w:ascii="Aptos" w:eastAsia="Times New Roman" w:hAnsi="Aptos"/>
              <w:b/>
              <w:color w:val="325483"/>
              <w:sz w:val="32"/>
            </w:rPr>
          </w:pPr>
          <w:r w:rsidRPr="001A3584">
            <w:rPr>
              <w:rFonts w:ascii="Aptos" w:eastAsia="Times New Roman" w:hAnsi="Aptos"/>
              <w:b/>
              <w:color w:val="325483"/>
              <w:sz w:val="32"/>
            </w:rPr>
            <w:lastRenderedPageBreak/>
            <w:t>PROTOCOLO DE EJECUCION IQ</w:t>
          </w:r>
          <w:bookmarkEnd w:id="154"/>
        </w:p>
        <w:p w14:paraId="35D45601" w14:textId="77777777" w:rsidR="001A3584" w:rsidRPr="001A3584" w:rsidRDefault="001A3584" w:rsidP="001A3584">
          <w:pPr>
            <w:pStyle w:val="NormalWeb"/>
            <w:spacing w:after="80"/>
            <w:divId w:val="1374962462"/>
            <w:rPr>
              <w:rFonts w:ascii="Aptos" w:hAnsi="Aptos"/>
              <w:color w:val="1F2937"/>
            </w:rPr>
          </w:pPr>
          <w:r w:rsidRPr="001A3584">
            <w:rPr>
              <w:rFonts w:ascii="Aptos" w:hAnsi="Aptos"/>
              <w:color w:val="1F2937"/>
            </w:rPr>
            <w:t xml:space="preserve">Este protocolo define las actividades, evidencias esperadas, criterios de </w:t>
          </w:r>
          <w:proofErr w:type="spellStart"/>
          <w:r w:rsidRPr="001A3584">
            <w:rPr>
              <w:rFonts w:ascii="Aptos" w:hAnsi="Aptos"/>
              <w:color w:val="1F2937"/>
            </w:rPr>
            <w:t>aceptacion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 y campos de registro requeridos para ejecutar formalmente la calificación de instalación del área.</w:t>
          </w:r>
        </w:p>
        <w:p w14:paraId="2DF42733" w14:textId="77777777" w:rsidR="001A3584" w:rsidRPr="001A3584" w:rsidRDefault="001A3584" w:rsidP="001A3584">
          <w:pPr>
            <w:pStyle w:val="Ttulo2"/>
            <w:spacing w:after="120" w:line="240" w:lineRule="auto"/>
            <w:jc w:val="both"/>
            <w:divId w:val="1374962462"/>
            <w:rPr>
              <w:rFonts w:ascii="Aptos" w:eastAsia="Times New Roman" w:hAnsi="Aptos"/>
              <w:b/>
              <w:color w:val="325483"/>
              <w:sz w:val="26"/>
            </w:rPr>
          </w:pPr>
          <w:bookmarkStart w:id="155" w:name="_Toc224733993"/>
          <w:r w:rsidRPr="001A3584">
            <w:rPr>
              <w:rFonts w:ascii="Aptos" w:eastAsia="Times New Roman" w:hAnsi="Aptos"/>
              <w:b/>
              <w:color w:val="325483"/>
              <w:sz w:val="26"/>
            </w:rPr>
            <w:t>Área 01: Gobierno, Seguridad, Cumplimiento y Gestión Documental</w:t>
          </w:r>
          <w:bookmarkEnd w:id="155"/>
        </w:p>
        <w:p w14:paraId="0A90AA45" w14:textId="77777777" w:rsidR="001A3584" w:rsidRPr="001A3584" w:rsidRDefault="001A3584" w:rsidP="001A3584">
          <w:pPr>
            <w:pStyle w:val="Ttulo2"/>
            <w:spacing w:after="120" w:line="240" w:lineRule="auto"/>
            <w:jc w:val="both"/>
            <w:divId w:val="1374962462"/>
            <w:rPr>
              <w:rFonts w:ascii="Aptos" w:eastAsia="Times New Roman" w:hAnsi="Aptos"/>
              <w:b/>
              <w:color w:val="325483"/>
              <w:sz w:val="26"/>
            </w:rPr>
          </w:pPr>
          <w:bookmarkStart w:id="156" w:name="_Toc224733994"/>
          <w:r w:rsidRPr="001A3584">
            <w:rPr>
              <w:rFonts w:ascii="Aptos" w:eastAsia="Times New Roman" w:hAnsi="Aptos"/>
              <w:b/>
              <w:color w:val="325483"/>
              <w:sz w:val="26"/>
            </w:rPr>
            <w:t>1. Objetivo</w:t>
          </w:r>
          <w:bookmarkEnd w:id="156"/>
        </w:p>
        <w:p w14:paraId="6AE0CB44" w14:textId="77777777" w:rsidR="001A3584" w:rsidRPr="001A3584" w:rsidRDefault="001A3584" w:rsidP="001A3584">
          <w:pPr>
            <w:pStyle w:val="NormalWeb"/>
            <w:spacing w:after="80"/>
            <w:divId w:val="1374962462"/>
            <w:rPr>
              <w:rFonts w:ascii="Aptos" w:hAnsi="Aptos"/>
              <w:color w:val="1F2937"/>
            </w:rPr>
          </w:pPr>
          <w:r w:rsidRPr="001A3584">
            <w:rPr>
              <w:rFonts w:ascii="Aptos" w:hAnsi="Aptos"/>
              <w:color w:val="1F2937"/>
            </w:rPr>
            <w:t>Definir los pasos de ejecución de la IQ para verificar montaje, dependencias y prerrequisitos técnicos del Área 01 ampliada.</w:t>
          </w:r>
        </w:p>
        <w:p w14:paraId="4CE2E45E" w14:textId="77777777" w:rsidR="001A3584" w:rsidRPr="001A3584" w:rsidRDefault="001A3584" w:rsidP="001A3584">
          <w:pPr>
            <w:pStyle w:val="Ttulo2"/>
            <w:spacing w:after="120" w:line="240" w:lineRule="auto"/>
            <w:jc w:val="both"/>
            <w:divId w:val="1374962462"/>
            <w:rPr>
              <w:rFonts w:ascii="Aptos" w:eastAsia="Times New Roman" w:hAnsi="Aptos"/>
              <w:b/>
              <w:color w:val="325483"/>
              <w:sz w:val="26"/>
            </w:rPr>
          </w:pPr>
          <w:bookmarkStart w:id="157" w:name="_Toc224733995"/>
          <w:r w:rsidRPr="001A3584">
            <w:rPr>
              <w:rFonts w:ascii="Aptos" w:eastAsia="Times New Roman" w:hAnsi="Aptos"/>
              <w:b/>
              <w:color w:val="325483"/>
              <w:sz w:val="26"/>
            </w:rPr>
            <w:t>2. Casos de ejecución</w:t>
          </w:r>
          <w:bookmarkEnd w:id="157"/>
        </w:p>
        <w:tbl>
          <w:tblPr>
            <w:tblStyle w:val="Tablaconcuadrcula"/>
            <w:tblW w:w="0" w:type="auto"/>
            <w:tblLook w:val="04A0" w:firstRow="1" w:lastRow="0" w:firstColumn="1" w:lastColumn="0" w:noHBand="0" w:noVBand="1"/>
          </w:tblPr>
          <w:tblGrid>
            <w:gridCol w:w="799"/>
            <w:gridCol w:w="1247"/>
            <w:gridCol w:w="5500"/>
            <w:gridCol w:w="2082"/>
          </w:tblGrid>
          <w:tr w:rsidR="001A3584" w:rsidRPr="001A3584" w14:paraId="2471E670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75FBCF2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ID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EE05EBC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Módulo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09F55CC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Verificacion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BAB448E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Resultado esperado</w:t>
                </w:r>
              </w:p>
            </w:tc>
          </w:tr>
          <w:tr w:rsidR="001A3584" w:rsidRPr="001A3584" w14:paraId="307F996B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0A20B10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IQP-GD-001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38F3D6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auth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932808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Verificar /api/v1/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auth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/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google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y existencia de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callback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17A00DB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Rutas accesibles y montadas</w:t>
                </w:r>
              </w:p>
            </w:tc>
          </w:tr>
          <w:tr w:rsidR="001A3584" w:rsidRPr="001A3584" w14:paraId="0AE1D0F8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A2D58C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IQP-GD-002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8B3283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security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C1A13ED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Verificar </w:t>
                </w:r>
                <w:proofErr w:type="spellStart"/>
                <w:proofErr w:type="gram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auditoria.logs</w:t>
                </w:r>
                <w:proofErr w:type="spellEnd"/>
                <w:proofErr w:type="gram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,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notifications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,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user_sessions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F7B5E6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Objetos visibles en DB</w:t>
                </w:r>
              </w:p>
            </w:tc>
          </w:tr>
          <w:tr w:rsidR="001A3584" w:rsidRPr="001A3584" w14:paraId="27853B1B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41A600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IQP-GD-003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2E2031E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audit-prep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39E804C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Verificar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audit_settings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,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audit_sections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,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audit_documents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,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audit_access_grants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y GET /api/v1/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audit-prep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/</w:t>
                </w:r>
                <w:proofErr w:type="gram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status</w:t>
                </w:r>
                <w:proofErr w:type="gram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2ACBAC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Tablas existentes y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endpoint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operativo</w:t>
                </w:r>
              </w:p>
            </w:tc>
          </w:tr>
          <w:tr w:rsidR="001A3584" w:rsidRPr="001A3584" w14:paraId="3A72F2EB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D394F1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IQP-GD-004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A9C7F8C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management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0D5F54D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Verificar /api/v1/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management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/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stats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, /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requests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, /trace/:id, /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documents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/:id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B3063D6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Endpoints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accesibles</w:t>
                </w:r>
              </w:p>
            </w:tc>
          </w:tr>
          <w:tr w:rsidR="001A3584" w:rsidRPr="001A3584" w14:paraId="5C18F5EB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6DDE3AE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IQP-GD-005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97480E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documents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581C69B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Verificar /api/v1/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documents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/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by-request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/{id} y /api/v1/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documents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/{id}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EACF3FC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Rutas documentales disponibles</w:t>
                </w:r>
              </w:p>
            </w:tc>
          </w:tr>
          <w:tr w:rsidR="001A3584" w:rsidRPr="001A3584" w14:paraId="73E340D6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49F1D60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IQP-GD-006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736C00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files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A7158FA" w14:textId="77777777" w:rsidR="001A3584" w:rsidRPr="00AB720C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</w:pPr>
                <w:proofErr w:type="spellStart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Verificar</w:t>
                </w:r>
                <w:proofErr w:type="spellEnd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 xml:space="preserve"> /</w:t>
                </w:r>
                <w:proofErr w:type="spellStart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api</w:t>
                </w:r>
                <w:proofErr w:type="spellEnd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/v1/files/by-request/{id} y /</w:t>
                </w:r>
                <w:proofErr w:type="spellStart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api</w:t>
                </w:r>
                <w:proofErr w:type="spellEnd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/v1/files/{id}/download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96F74DD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Capa de adjuntos montada</w:t>
                </w:r>
              </w:p>
            </w:tc>
          </w:tr>
          <w:tr w:rsidR="001A3584" w:rsidRPr="001A3584" w14:paraId="2F06F8AD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03B49ED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IQP-GD-007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D8FF06D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notifications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6074BA9" w14:textId="77777777" w:rsidR="001A3584" w:rsidRPr="00AB720C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</w:pPr>
                <w:proofErr w:type="spellStart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Verificar</w:t>
                </w:r>
                <w:proofErr w:type="spellEnd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 xml:space="preserve"> GET /</w:t>
                </w:r>
                <w:proofErr w:type="spellStart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api</w:t>
                </w:r>
                <w:proofErr w:type="spellEnd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/v1/notifications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0EE3F80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Módulo operativo</w:t>
                </w:r>
              </w:p>
            </w:tc>
          </w:tr>
          <w:tr w:rsidR="001A3584" w:rsidRPr="001A3584" w14:paraId="5ED43DE5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97EE342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IQP-GD-008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3E12FB8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dashboard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0F09065" w14:textId="77777777" w:rsidR="001A3584" w:rsidRPr="00AB720C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</w:pPr>
                <w:proofErr w:type="spellStart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Verificar</w:t>
                </w:r>
                <w:proofErr w:type="spellEnd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 xml:space="preserve"> GET /</w:t>
                </w:r>
                <w:proofErr w:type="spellStart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api</w:t>
                </w:r>
                <w:proofErr w:type="spellEnd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/v1/dashboard/</w:t>
                </w:r>
                <w:proofErr w:type="spellStart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comercial</w:t>
                </w:r>
                <w:proofErr w:type="spellEnd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/summary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7E03168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Dashboard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montado</w:t>
                </w:r>
              </w:p>
            </w:tc>
          </w:tr>
          <w:tr w:rsidR="001A3584" w:rsidRPr="001A3584" w14:paraId="215094DC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F575ABD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IQP-GD-009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540CD0B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gmail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206E44E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Verificar /api/v1/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gmail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/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auth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/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url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,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callback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exceptuado y tabla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user_gmail_tokens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D715ED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OAuth Gmail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inicializable</w:t>
                </w:r>
                <w:proofErr w:type="spellEnd"/>
              </w:p>
            </w:tc>
          </w:tr>
          <w:tr w:rsidR="001A3584" w:rsidRPr="001A3584" w14:paraId="45858C08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shd w:val="clear" w:color="auto" w:fill="FFFFFF"/>
                <w:hideMark/>
              </w:tcPr>
              <w:p w14:paraId="2B6B7039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IQP-GD-010</w:t>
                </w:r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53BD0C4E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signature</w:t>
                </w:r>
                <w:proofErr w:type="spellEnd"/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168DDEC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Verificar tablas de firma, vista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document_verification_info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y funciones SQL requeridas</w:t>
                </w:r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5BA78AD2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Dependencias de firma presentes</w:t>
                </w:r>
              </w:p>
            </w:tc>
          </w:tr>
        </w:tbl>
        <w:p w14:paraId="50930003" w14:textId="77777777" w:rsidR="00AB720C" w:rsidRDefault="00AB720C" w:rsidP="001A3584">
          <w:pPr>
            <w:pStyle w:val="Ttulo1"/>
            <w:shd w:val="clear" w:color="auto" w:fill="E6E6E6"/>
            <w:spacing w:before="200" w:after="200" w:line="240" w:lineRule="auto"/>
            <w:jc w:val="both"/>
            <w:divId w:val="1374962462"/>
            <w:rPr>
              <w:rFonts w:ascii="Aptos" w:eastAsia="Times New Roman" w:hAnsi="Aptos"/>
              <w:b/>
              <w:color w:val="325483"/>
              <w:sz w:val="32"/>
            </w:rPr>
          </w:pPr>
          <w:bookmarkStart w:id="158" w:name="_Toc224733996"/>
        </w:p>
        <w:p w14:paraId="33563105" w14:textId="77777777" w:rsidR="00AB720C" w:rsidRDefault="00AB720C">
          <w:pPr>
            <w:rPr>
              <w:rFonts w:ascii="Aptos" w:eastAsia="Times New Roman" w:hAnsi="Aptos" w:cstheme="majorBidi"/>
              <w:b/>
              <w:color w:val="325483"/>
              <w:sz w:val="32"/>
              <w:szCs w:val="40"/>
            </w:rPr>
          </w:pPr>
          <w:r>
            <w:rPr>
              <w:rFonts w:ascii="Aptos" w:eastAsia="Times New Roman" w:hAnsi="Aptos"/>
              <w:b/>
              <w:color w:val="325483"/>
              <w:sz w:val="32"/>
            </w:rPr>
            <w:br w:type="page"/>
          </w:r>
        </w:p>
        <w:p w14:paraId="2F59DE68" w14:textId="3274510D" w:rsidR="001A3584" w:rsidRPr="001A3584" w:rsidRDefault="001A3584" w:rsidP="001A3584">
          <w:pPr>
            <w:pStyle w:val="Ttulo1"/>
            <w:shd w:val="clear" w:color="auto" w:fill="E6E6E6"/>
            <w:spacing w:before="200" w:after="200" w:line="240" w:lineRule="auto"/>
            <w:jc w:val="both"/>
            <w:divId w:val="1374962462"/>
            <w:rPr>
              <w:rFonts w:ascii="Aptos" w:eastAsia="Times New Roman" w:hAnsi="Aptos"/>
              <w:b/>
              <w:color w:val="325483"/>
              <w:sz w:val="32"/>
              <w:szCs w:val="32"/>
            </w:rPr>
          </w:pPr>
          <w:r w:rsidRPr="001A3584">
            <w:rPr>
              <w:rFonts w:ascii="Aptos" w:eastAsia="Times New Roman" w:hAnsi="Aptos"/>
              <w:b/>
              <w:color w:val="325483"/>
              <w:sz w:val="32"/>
            </w:rPr>
            <w:lastRenderedPageBreak/>
            <w:t>PROTOCOLO DE EJECUCION OQ</w:t>
          </w:r>
          <w:bookmarkEnd w:id="158"/>
        </w:p>
        <w:p w14:paraId="25B60AE8" w14:textId="77777777" w:rsidR="001A3584" w:rsidRPr="001A3584" w:rsidRDefault="001A3584" w:rsidP="001A3584">
          <w:pPr>
            <w:pStyle w:val="NormalWeb"/>
            <w:spacing w:after="80"/>
            <w:divId w:val="1374962462"/>
            <w:rPr>
              <w:rFonts w:ascii="Aptos" w:hAnsi="Aptos"/>
              <w:color w:val="1F2937"/>
            </w:rPr>
          </w:pPr>
          <w:r w:rsidRPr="001A3584">
            <w:rPr>
              <w:rFonts w:ascii="Aptos" w:hAnsi="Aptos"/>
              <w:color w:val="1F2937"/>
            </w:rPr>
            <w:t>Este protocolo establece los casos de prueba operacionales que deben ejecutarse para verificar la respuesta funcional del área, la gestión de errores y la persistencia asociada a los flujos evaluados.</w:t>
          </w:r>
        </w:p>
        <w:p w14:paraId="53CD38ED" w14:textId="77777777" w:rsidR="001A3584" w:rsidRPr="001A3584" w:rsidRDefault="001A3584" w:rsidP="001A3584">
          <w:pPr>
            <w:pStyle w:val="Ttulo2"/>
            <w:spacing w:after="120" w:line="240" w:lineRule="auto"/>
            <w:jc w:val="both"/>
            <w:divId w:val="1374962462"/>
            <w:rPr>
              <w:rFonts w:ascii="Aptos" w:eastAsia="Times New Roman" w:hAnsi="Aptos"/>
              <w:b/>
              <w:color w:val="325483"/>
              <w:sz w:val="26"/>
            </w:rPr>
          </w:pPr>
          <w:bookmarkStart w:id="159" w:name="_Toc224733997"/>
          <w:r w:rsidRPr="001A3584">
            <w:rPr>
              <w:rFonts w:ascii="Aptos" w:eastAsia="Times New Roman" w:hAnsi="Aptos"/>
              <w:b/>
              <w:color w:val="325483"/>
              <w:sz w:val="26"/>
            </w:rPr>
            <w:t>Área 01: Gobierno, Seguridad, Cumplimiento y Gestión Documental</w:t>
          </w:r>
          <w:bookmarkEnd w:id="159"/>
        </w:p>
        <w:p w14:paraId="030DC35A" w14:textId="77777777" w:rsidR="001A3584" w:rsidRPr="001A3584" w:rsidRDefault="001A3584" w:rsidP="001A3584">
          <w:pPr>
            <w:pStyle w:val="Ttulo2"/>
            <w:spacing w:after="120" w:line="240" w:lineRule="auto"/>
            <w:jc w:val="both"/>
            <w:divId w:val="1374962462"/>
            <w:rPr>
              <w:rFonts w:ascii="Aptos" w:eastAsia="Times New Roman" w:hAnsi="Aptos"/>
              <w:b/>
              <w:color w:val="325483"/>
              <w:sz w:val="26"/>
            </w:rPr>
          </w:pPr>
          <w:bookmarkStart w:id="160" w:name="_Toc224733998"/>
          <w:r w:rsidRPr="001A3584">
            <w:rPr>
              <w:rFonts w:ascii="Aptos" w:eastAsia="Times New Roman" w:hAnsi="Aptos"/>
              <w:b/>
              <w:color w:val="325483"/>
              <w:sz w:val="26"/>
            </w:rPr>
            <w:t>1. Objetivo</w:t>
          </w:r>
          <w:bookmarkEnd w:id="160"/>
        </w:p>
        <w:p w14:paraId="420C12B6" w14:textId="77777777" w:rsidR="001A3584" w:rsidRPr="001A3584" w:rsidRDefault="001A3584" w:rsidP="001A3584">
          <w:pPr>
            <w:pStyle w:val="NormalWeb"/>
            <w:spacing w:after="80"/>
            <w:divId w:val="1374962462"/>
            <w:rPr>
              <w:rFonts w:ascii="Aptos" w:hAnsi="Aptos"/>
              <w:color w:val="1F2937"/>
            </w:rPr>
          </w:pPr>
          <w:r w:rsidRPr="001A3584">
            <w:rPr>
              <w:rFonts w:ascii="Aptos" w:hAnsi="Aptos"/>
              <w:color w:val="1F2937"/>
            </w:rPr>
            <w:t>Definir los pasos operativos para validar el comportamiento funcional del Área 01 bajo condiciones normales y de error controlado.</w:t>
          </w:r>
        </w:p>
        <w:p w14:paraId="6436A0BE" w14:textId="77777777" w:rsidR="001A3584" w:rsidRPr="001A3584" w:rsidRDefault="001A3584" w:rsidP="001A3584">
          <w:pPr>
            <w:pStyle w:val="Ttulo2"/>
            <w:spacing w:after="120" w:line="240" w:lineRule="auto"/>
            <w:jc w:val="both"/>
            <w:divId w:val="1374962462"/>
            <w:rPr>
              <w:rFonts w:ascii="Aptos" w:eastAsia="Times New Roman" w:hAnsi="Aptos"/>
              <w:b/>
              <w:color w:val="325483"/>
              <w:sz w:val="26"/>
            </w:rPr>
          </w:pPr>
          <w:bookmarkStart w:id="161" w:name="_Toc224733999"/>
          <w:r w:rsidRPr="001A3584">
            <w:rPr>
              <w:rFonts w:ascii="Aptos" w:eastAsia="Times New Roman" w:hAnsi="Aptos"/>
              <w:b/>
              <w:color w:val="325483"/>
              <w:sz w:val="26"/>
            </w:rPr>
            <w:t>2. Casos de ejecución</w:t>
          </w:r>
          <w:bookmarkEnd w:id="161"/>
        </w:p>
        <w:tbl>
          <w:tblPr>
            <w:tblStyle w:val="Tablaconcuadrcula"/>
            <w:tblW w:w="0" w:type="auto"/>
            <w:tblLook w:val="04A0" w:firstRow="1" w:lastRow="0" w:firstColumn="1" w:lastColumn="0" w:noHBand="0" w:noVBand="1"/>
          </w:tblPr>
          <w:tblGrid>
            <w:gridCol w:w="1154"/>
            <w:gridCol w:w="1247"/>
            <w:gridCol w:w="2806"/>
            <w:gridCol w:w="4421"/>
          </w:tblGrid>
          <w:tr w:rsidR="001A3584" w:rsidRPr="001A3584" w14:paraId="2C0D599D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EC17497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ID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EA276FB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Módulo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9BB68E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Escenario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5B3569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Resultado esperado</w:t>
                </w:r>
              </w:p>
            </w:tc>
          </w:tr>
          <w:tr w:rsidR="001A3584" w:rsidRPr="001A3584" w14:paraId="11C50186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7339A7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OQP-GD-001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1B91362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auth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42955C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Login y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callback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0CC1EC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Usuario autenticado y sesión creada</w:t>
                </w:r>
              </w:p>
            </w:tc>
          </w:tr>
          <w:tr w:rsidR="001A3584" w:rsidRPr="001A3584" w14:paraId="0AC28CCC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DD82D9F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OQP-GD-002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95B1296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security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5E4FEED" w14:textId="77777777" w:rsidR="001A3584" w:rsidRPr="00AB720C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</w:pPr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 xml:space="preserve">Revision de </w:t>
                </w:r>
                <w:proofErr w:type="spellStart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>evento</w:t>
                </w:r>
                <w:proofErr w:type="spellEnd"/>
                <w:r w:rsidRPr="00AB720C">
                  <w:rPr>
                    <w:rFonts w:ascii="Aptos" w:eastAsia="Times New Roman" w:hAnsi="Aptos"/>
                    <w:color w:val="1F2937"/>
                    <w:sz w:val="18"/>
                    <w:szCs w:val="18"/>
                    <w:lang w:val="en-US"/>
                  </w:rPr>
                  <w:t xml:space="preserve"> off-hours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D149C72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Confirmacion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de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revision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y </w:t>
                </w:r>
                <w:proofErr w:type="spellStart"/>
                <w:proofErr w:type="gram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notifications.read</w:t>
                </w:r>
                <w:proofErr w:type="gram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</w:t>
                </w:r>
                <w:proofErr w:type="gram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at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actualizado</w:t>
                </w:r>
                <w:proofErr w:type="gramEnd"/>
              </w:p>
            </w:tc>
          </w:tr>
          <w:tr w:rsidR="001A3584" w:rsidRPr="001A3584" w14:paraId="2FA1DB1C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4A0173E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OQP-GD-003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CA89B02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audit-prep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B4F94BD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Carga documental valida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709D79F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Confirmacion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y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metadata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del documento</w:t>
                </w:r>
              </w:p>
            </w:tc>
          </w:tr>
          <w:tr w:rsidR="001A3584" w:rsidRPr="001A3584" w14:paraId="12CA5178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F5F8DAC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OQP-GD-004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FCAEAC8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approvals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69DD8B0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Aprobacion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valida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08ED69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Solicitud aprobada y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decision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registrada</w:t>
                </w:r>
              </w:p>
            </w:tc>
          </w:tr>
          <w:tr w:rsidR="001A3584" w:rsidRPr="001A3584" w14:paraId="69AA0A68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6A4256F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OQP-GD-005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23D000C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management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937956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Consulta de documentos y versiones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46BE12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Adjuntos y versiones visibles</w:t>
                </w:r>
              </w:p>
            </w:tc>
          </w:tr>
          <w:tr w:rsidR="001A3584" w:rsidRPr="001A3584" w14:paraId="25341530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B5E254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OQP-GD-006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5C7F08D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documents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2642512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Creacion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desde plantilla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6EEE0D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Documento creado</w:t>
                </w:r>
              </w:p>
            </w:tc>
          </w:tr>
          <w:tr w:rsidR="001A3584" w:rsidRPr="001A3584" w14:paraId="0B6DE228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A1D99B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OQP-GD-007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C9E118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documents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713A6BD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Exportacion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PDF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7F05EB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PDF generado</w:t>
                </w:r>
              </w:p>
            </w:tc>
          </w:tr>
          <w:tr w:rsidR="001A3584" w:rsidRPr="001A3584" w14:paraId="7B448570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189C5F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OQP-GD-008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D7B64DF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files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1D9B34D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Carga y descarga de adjuntos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7C06738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Carga y </w:t>
                </w:r>
                <w:proofErr w:type="gram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descarga exitosas</w:t>
                </w:r>
                <w:proofErr w:type="gramEnd"/>
              </w:p>
            </w:tc>
          </w:tr>
          <w:tr w:rsidR="001A3584" w:rsidRPr="001A3584" w14:paraId="71DEBF58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EC01F70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OQP-GD-009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B82C800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notifications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33FB0AB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Creacion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y lectura de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notificacion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D6975F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Notificacion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visible y luego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leida</w:t>
                </w:r>
                <w:proofErr w:type="spellEnd"/>
              </w:p>
            </w:tc>
          </w:tr>
          <w:tr w:rsidR="001A3584" w:rsidRPr="001A3584" w14:paraId="3648AA43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95F8B88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OQP-GD-010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1789DEC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dashboard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B4F457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Consulta de resumen comercial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B27F0AB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Resumen devuelto</w:t>
                </w:r>
              </w:p>
            </w:tc>
          </w:tr>
          <w:tr w:rsidR="001A3584" w:rsidRPr="001A3584" w14:paraId="183F0160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CB89386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OQP-GD-011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000449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gmail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553FE37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Autorización y estado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24C680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Estado autorizado</w:t>
                </w:r>
              </w:p>
            </w:tc>
          </w:tr>
          <w:tr w:rsidR="001A3584" w:rsidRPr="001A3584" w14:paraId="7AA2E6C2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42481E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OQP-GD-012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797BC47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gmail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31ECF5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Envio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de correo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00493B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Correo enviado</w:t>
                </w:r>
              </w:p>
            </w:tc>
          </w:tr>
          <w:tr w:rsidR="001A3584" w:rsidRPr="001A3584" w14:paraId="5144336C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shd w:val="clear" w:color="auto" w:fill="F3F3F3"/>
                <w:hideMark/>
              </w:tcPr>
              <w:p w14:paraId="567B8B40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OQP-GD-013</w:t>
                </w: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5C99E9F2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signature</w:t>
                </w:r>
                <w:proofErr w:type="spellEnd"/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17B0BEA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Firma documental completa</w:t>
                </w: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728E1EE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Firma exitosa y documento bloqueado</w:t>
                </w:r>
              </w:p>
            </w:tc>
          </w:tr>
        </w:tbl>
        <w:p w14:paraId="4075965E" w14:textId="77777777" w:rsidR="001A3584" w:rsidRPr="001A3584" w:rsidRDefault="001A3584" w:rsidP="001A3584">
          <w:pPr>
            <w:pStyle w:val="Ttulo1"/>
            <w:shd w:val="clear" w:color="auto" w:fill="E6E6E6"/>
            <w:spacing w:before="200" w:after="200" w:line="240" w:lineRule="auto"/>
            <w:jc w:val="both"/>
            <w:divId w:val="1374962462"/>
            <w:rPr>
              <w:rFonts w:ascii="Aptos" w:eastAsia="Times New Roman" w:hAnsi="Aptos"/>
              <w:b/>
              <w:color w:val="325483"/>
              <w:sz w:val="32"/>
              <w:szCs w:val="32"/>
            </w:rPr>
          </w:pPr>
          <w:bookmarkStart w:id="162" w:name="_Toc224734000"/>
          <w:r w:rsidRPr="001A3584">
            <w:rPr>
              <w:rFonts w:ascii="Aptos" w:eastAsia="Times New Roman" w:hAnsi="Aptos"/>
              <w:b/>
              <w:color w:val="325483"/>
              <w:sz w:val="32"/>
            </w:rPr>
            <w:t>PROTOCOLO DE EJECUCION PQ</w:t>
          </w:r>
          <w:bookmarkEnd w:id="162"/>
        </w:p>
        <w:p w14:paraId="7A166FB5" w14:textId="77777777" w:rsidR="001A3584" w:rsidRPr="001A3584" w:rsidRDefault="001A3584" w:rsidP="001A3584">
          <w:pPr>
            <w:pStyle w:val="NormalWeb"/>
            <w:spacing w:after="80"/>
            <w:divId w:val="1374962462"/>
            <w:rPr>
              <w:rFonts w:ascii="Aptos" w:hAnsi="Aptos"/>
              <w:color w:val="1F2937"/>
            </w:rPr>
          </w:pPr>
          <w:r w:rsidRPr="001A3584">
            <w:rPr>
              <w:rFonts w:ascii="Aptos" w:hAnsi="Aptos"/>
              <w:color w:val="1F2937"/>
            </w:rPr>
            <w:t>Este protocolo describe los escenarios de desempeño y uso repetitivo necesarios para demostrar que el área mantiene estabilidad operativa, consistencia de datos y trazabilidad suficiente en contexto de uso real.</w:t>
          </w:r>
        </w:p>
        <w:p w14:paraId="49C8719B" w14:textId="77777777" w:rsidR="001A3584" w:rsidRPr="001A3584" w:rsidRDefault="001A3584" w:rsidP="001A3584">
          <w:pPr>
            <w:pStyle w:val="Ttulo2"/>
            <w:spacing w:after="120" w:line="240" w:lineRule="auto"/>
            <w:jc w:val="both"/>
            <w:divId w:val="1374962462"/>
            <w:rPr>
              <w:rFonts w:ascii="Aptos" w:eastAsia="Times New Roman" w:hAnsi="Aptos"/>
              <w:b/>
              <w:color w:val="325483"/>
              <w:sz w:val="26"/>
            </w:rPr>
          </w:pPr>
          <w:bookmarkStart w:id="163" w:name="_Toc224734001"/>
          <w:r w:rsidRPr="001A3584">
            <w:rPr>
              <w:rFonts w:ascii="Aptos" w:eastAsia="Times New Roman" w:hAnsi="Aptos"/>
              <w:b/>
              <w:color w:val="325483"/>
              <w:sz w:val="26"/>
            </w:rPr>
            <w:lastRenderedPageBreak/>
            <w:t>Área 01: Gobierno, Seguridad, Cumplimiento y Gestión Documental</w:t>
          </w:r>
          <w:bookmarkEnd w:id="163"/>
        </w:p>
        <w:p w14:paraId="29BB3515" w14:textId="77777777" w:rsidR="001A3584" w:rsidRPr="001A3584" w:rsidRDefault="001A3584" w:rsidP="001A3584">
          <w:pPr>
            <w:pStyle w:val="Ttulo2"/>
            <w:spacing w:after="120" w:line="240" w:lineRule="auto"/>
            <w:jc w:val="both"/>
            <w:divId w:val="1374962462"/>
            <w:rPr>
              <w:rFonts w:ascii="Aptos" w:eastAsia="Times New Roman" w:hAnsi="Aptos"/>
              <w:b/>
              <w:color w:val="325483"/>
              <w:sz w:val="26"/>
            </w:rPr>
          </w:pPr>
          <w:bookmarkStart w:id="164" w:name="_Toc224734002"/>
          <w:r w:rsidRPr="001A3584">
            <w:rPr>
              <w:rFonts w:ascii="Aptos" w:eastAsia="Times New Roman" w:hAnsi="Aptos"/>
              <w:b/>
              <w:color w:val="325483"/>
              <w:sz w:val="26"/>
            </w:rPr>
            <w:t>1. Objetivo</w:t>
          </w:r>
          <w:bookmarkEnd w:id="164"/>
        </w:p>
        <w:p w14:paraId="0DF01E14" w14:textId="77777777" w:rsidR="001A3584" w:rsidRPr="001A3584" w:rsidRDefault="001A3584" w:rsidP="001A3584">
          <w:pPr>
            <w:pStyle w:val="NormalWeb"/>
            <w:spacing w:after="80"/>
            <w:divId w:val="1374962462"/>
            <w:rPr>
              <w:rFonts w:ascii="Aptos" w:hAnsi="Aptos"/>
              <w:color w:val="1F2937"/>
            </w:rPr>
          </w:pPr>
          <w:r w:rsidRPr="001A3584">
            <w:rPr>
              <w:rFonts w:ascii="Aptos" w:hAnsi="Aptos"/>
              <w:color w:val="1F2937"/>
            </w:rPr>
            <w:t>Definir los pasos de prueba para demostrar que el Área 01 mantiene desempeño y consistencia en condiciones representativas de uso real.</w:t>
          </w:r>
        </w:p>
        <w:p w14:paraId="4FBEA8A0" w14:textId="77777777" w:rsidR="001A3584" w:rsidRPr="001A3584" w:rsidRDefault="001A3584" w:rsidP="001A3584">
          <w:pPr>
            <w:pStyle w:val="Ttulo2"/>
            <w:spacing w:after="120" w:line="240" w:lineRule="auto"/>
            <w:jc w:val="both"/>
            <w:divId w:val="1374962462"/>
            <w:rPr>
              <w:rFonts w:ascii="Aptos" w:eastAsia="Times New Roman" w:hAnsi="Aptos"/>
              <w:b/>
              <w:color w:val="325483"/>
              <w:sz w:val="26"/>
            </w:rPr>
          </w:pPr>
          <w:bookmarkStart w:id="165" w:name="_Toc224734003"/>
          <w:r w:rsidRPr="001A3584">
            <w:rPr>
              <w:rFonts w:ascii="Aptos" w:eastAsia="Times New Roman" w:hAnsi="Aptos"/>
              <w:b/>
              <w:color w:val="325483"/>
              <w:sz w:val="26"/>
            </w:rPr>
            <w:t>2. Casos PQ</w:t>
          </w:r>
          <w:bookmarkEnd w:id="165"/>
        </w:p>
        <w:tbl>
          <w:tblPr>
            <w:tblStyle w:val="Tablaconcuadrcula"/>
            <w:tblW w:w="0" w:type="auto"/>
            <w:tblLook w:val="04A0" w:firstRow="1" w:lastRow="0" w:firstColumn="1" w:lastColumn="0" w:noHBand="0" w:noVBand="1"/>
          </w:tblPr>
          <w:tblGrid>
            <w:gridCol w:w="1072"/>
            <w:gridCol w:w="1247"/>
            <w:gridCol w:w="3864"/>
            <w:gridCol w:w="3445"/>
          </w:tblGrid>
          <w:tr w:rsidR="001A3584" w:rsidRPr="001A3584" w14:paraId="2CCE4D12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057E747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ID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75070E0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Módulo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407124C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Escenario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E55CE0B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Resultado esperado</w:t>
                </w:r>
              </w:p>
            </w:tc>
          </w:tr>
          <w:tr w:rsidR="001A3584" w:rsidRPr="001A3584" w14:paraId="77DB3C37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16F738D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PQP-GD-001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BB08AB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auth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EC5710F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20 consultas seguidas a /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auth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/me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78F19BC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Respuesta funcional sostenida</w:t>
                </w:r>
              </w:p>
            </w:tc>
          </w:tr>
          <w:tr w:rsidR="001A3584" w:rsidRPr="001A3584" w14:paraId="763137B0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0A1F65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PQP-GD-002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073C12B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security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3C6617F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Consulta y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export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repetidos de off-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hours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C96F490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Respuestas estables</w:t>
                </w:r>
              </w:p>
            </w:tc>
          </w:tr>
          <w:tr w:rsidR="001A3584" w:rsidRPr="001A3584" w14:paraId="4313672E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932530C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PQP-GD-003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AA8D3C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audit-prep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9D1E3D2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5 cargas consecutivas de documentos validos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41DB772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Persistencia coherente</w:t>
                </w:r>
              </w:p>
            </w:tc>
          </w:tr>
          <w:tr w:rsidR="001A3584" w:rsidRPr="001A3584" w14:paraId="592A5804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A6A3696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PQP-GD-004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7BD016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approvals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8EB3E8E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Serie de decisiones validas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3CBB6A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Estados consistentes</w:t>
                </w:r>
              </w:p>
            </w:tc>
          </w:tr>
          <w:tr w:rsidR="001A3584" w:rsidRPr="001A3584" w14:paraId="13D4513F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87F724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PQP-GD-005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C4F41E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management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79FA197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Consultas repetidas de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stats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,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requests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, trace,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documents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2070EEB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Respuesta funcional sostenida</w:t>
                </w:r>
              </w:p>
            </w:tc>
          </w:tr>
          <w:tr w:rsidR="001A3584" w:rsidRPr="001A3584" w14:paraId="0A5F6862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33DABBD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PQP-GD-006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FF240EE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documents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BB1F169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Creacion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y consulta repetida de documentos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48701DE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Relacion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documento-solicitud consistente</w:t>
                </w:r>
              </w:p>
            </w:tc>
          </w:tr>
          <w:tr w:rsidR="001A3584" w:rsidRPr="001A3584" w14:paraId="248A6E96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9343D10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PQP-GD-007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41750E6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files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D87695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Cargas y descargas repetidas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EE0E3A7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Stream y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metadata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consistentes</w:t>
                </w:r>
              </w:p>
            </w:tc>
          </w:tr>
          <w:tr w:rsidR="001A3584" w:rsidRPr="001A3584" w14:paraId="4F5D596E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DC14010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PQP-GD-008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9C3A24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notifications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134FFA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Operaciones mixtas de bandeja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9410B59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Conteo y estado coherentes</w:t>
                </w:r>
              </w:p>
            </w:tc>
          </w:tr>
          <w:tr w:rsidR="001A3584" w:rsidRPr="001A3584" w14:paraId="091C0F37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B3CB3C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PQP-GD-009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2CA3C9F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dashboard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384A3B6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Consulta repetida con </w:t>
                </w: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fresh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=1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289520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Respuesta estable</w:t>
                </w:r>
              </w:p>
            </w:tc>
          </w:tr>
          <w:tr w:rsidR="001A3584" w:rsidRPr="001A3584" w14:paraId="4FD30BFA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480677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PQP-GD-010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D0DA90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gmail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019595D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Envio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repetido en entorno controlado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78621FF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Envio</w:t>
                </w:r>
                <w:proofErr w:type="spellEnd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 xml:space="preserve"> sostenido y trazable</w:t>
                </w:r>
              </w:p>
            </w:tc>
          </w:tr>
          <w:tr w:rsidR="001A3584" w:rsidRPr="001A3584" w14:paraId="2ADA36B7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shd w:val="clear" w:color="auto" w:fill="F3F3F3"/>
                <w:hideMark/>
              </w:tcPr>
              <w:p w14:paraId="6E7F559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PQP-GD-011</w:t>
                </w: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2602EDD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signature</w:t>
                </w:r>
                <w:proofErr w:type="spellEnd"/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596B8B00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Firma repetida en entorno controlado</w:t>
                </w: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0DC071CB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Persistencia consistente de hash, firma, sello y QR</w:t>
                </w:r>
              </w:p>
            </w:tc>
          </w:tr>
        </w:tbl>
        <w:p w14:paraId="1071C647" w14:textId="77777777" w:rsidR="001A3584" w:rsidRPr="001A3584" w:rsidRDefault="001A3584" w:rsidP="001A3584">
          <w:pPr>
            <w:pStyle w:val="Ttulo1"/>
            <w:shd w:val="clear" w:color="auto" w:fill="E6E6E6"/>
            <w:spacing w:before="200" w:after="200" w:line="240" w:lineRule="auto"/>
            <w:jc w:val="both"/>
            <w:divId w:val="1374962462"/>
            <w:rPr>
              <w:rFonts w:ascii="Aptos" w:eastAsia="Times New Roman" w:hAnsi="Aptos"/>
              <w:b/>
              <w:color w:val="325483"/>
              <w:sz w:val="32"/>
              <w:szCs w:val="32"/>
            </w:rPr>
          </w:pPr>
          <w:bookmarkStart w:id="166" w:name="_Toc224734004"/>
          <w:r w:rsidRPr="001A3584">
            <w:rPr>
              <w:rFonts w:ascii="Aptos" w:eastAsia="Times New Roman" w:hAnsi="Aptos"/>
              <w:b/>
              <w:color w:val="325483"/>
              <w:sz w:val="32"/>
            </w:rPr>
            <w:t>REGISTRO DE EVIDENCIAS Y DESVIACIONES</w:t>
          </w:r>
          <w:bookmarkEnd w:id="166"/>
        </w:p>
        <w:p w14:paraId="77D04351" w14:textId="77777777" w:rsidR="001A3584" w:rsidRPr="001A3584" w:rsidRDefault="001A3584" w:rsidP="001A3584">
          <w:pPr>
            <w:pStyle w:val="NormalWeb"/>
            <w:spacing w:after="80"/>
            <w:divId w:val="1374962462"/>
            <w:rPr>
              <w:rFonts w:ascii="Aptos" w:hAnsi="Aptos"/>
              <w:color w:val="1F2937"/>
            </w:rPr>
          </w:pPr>
          <w:r w:rsidRPr="001A3584">
            <w:rPr>
              <w:rFonts w:ascii="Aptos" w:hAnsi="Aptos"/>
              <w:color w:val="1F2937"/>
            </w:rPr>
            <w:t xml:space="preserve">La presente sección constituye la </w:t>
          </w:r>
          <w:proofErr w:type="spellStart"/>
          <w:r w:rsidRPr="001A3584">
            <w:rPr>
              <w:rFonts w:ascii="Aptos" w:hAnsi="Aptos"/>
              <w:color w:val="1F2937"/>
            </w:rPr>
            <w:t>bitacora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 formal para documentar evidencias, desviaciones, defectos y decisiones de cierre derivadas de la ejecución de IQ, OQ y PQ.</w:t>
          </w:r>
        </w:p>
        <w:p w14:paraId="0BB37D1B" w14:textId="77777777" w:rsidR="001A3584" w:rsidRPr="001A3584" w:rsidRDefault="001A3584" w:rsidP="001A3584">
          <w:pPr>
            <w:pStyle w:val="Ttulo2"/>
            <w:spacing w:after="120" w:line="240" w:lineRule="auto"/>
            <w:jc w:val="both"/>
            <w:divId w:val="1374962462"/>
            <w:rPr>
              <w:rFonts w:ascii="Aptos" w:eastAsia="Times New Roman" w:hAnsi="Aptos"/>
              <w:b/>
              <w:color w:val="325483"/>
              <w:sz w:val="26"/>
            </w:rPr>
          </w:pPr>
          <w:bookmarkStart w:id="167" w:name="_Toc224734005"/>
          <w:r w:rsidRPr="001A3584">
            <w:rPr>
              <w:rFonts w:ascii="Aptos" w:eastAsia="Times New Roman" w:hAnsi="Aptos"/>
              <w:b/>
              <w:color w:val="325483"/>
              <w:sz w:val="26"/>
            </w:rPr>
            <w:t>Área 01: Gobierno, Seguridad, Cumplimiento y Gestión Documental</w:t>
          </w:r>
          <w:bookmarkEnd w:id="167"/>
        </w:p>
        <w:p w14:paraId="7FD31FE4" w14:textId="77777777" w:rsidR="001A3584" w:rsidRPr="001A3584" w:rsidRDefault="001A3584" w:rsidP="001A3584">
          <w:pPr>
            <w:pStyle w:val="Ttulo2"/>
            <w:spacing w:after="120" w:line="240" w:lineRule="auto"/>
            <w:jc w:val="both"/>
            <w:divId w:val="1374962462"/>
            <w:rPr>
              <w:rFonts w:ascii="Aptos" w:eastAsia="Times New Roman" w:hAnsi="Aptos"/>
              <w:b/>
              <w:color w:val="325483"/>
              <w:sz w:val="26"/>
            </w:rPr>
          </w:pPr>
          <w:bookmarkStart w:id="168" w:name="_Toc224734006"/>
          <w:r w:rsidRPr="001A3584">
            <w:rPr>
              <w:rFonts w:ascii="Aptos" w:eastAsia="Times New Roman" w:hAnsi="Aptos"/>
              <w:b/>
              <w:color w:val="325483"/>
              <w:sz w:val="26"/>
            </w:rPr>
            <w:t>1. Objetivo</w:t>
          </w:r>
          <w:bookmarkEnd w:id="168"/>
        </w:p>
        <w:p w14:paraId="617B58AD" w14:textId="77777777" w:rsidR="001A3584" w:rsidRPr="001A3584" w:rsidRDefault="001A3584" w:rsidP="001A3584">
          <w:pPr>
            <w:pStyle w:val="NormalWeb"/>
            <w:spacing w:after="80"/>
            <w:divId w:val="1374962462"/>
            <w:rPr>
              <w:rFonts w:ascii="Aptos" w:hAnsi="Aptos"/>
              <w:color w:val="1F2937"/>
            </w:rPr>
          </w:pPr>
          <w:r w:rsidRPr="001A3584">
            <w:rPr>
              <w:rFonts w:ascii="Aptos" w:hAnsi="Aptos"/>
              <w:color w:val="1F2937"/>
            </w:rPr>
            <w:t>Concentrar la evidencia objetiva generada durante IQ, OQ y PQ, junto con las desviaciones detectadas, su análisis, responsable y estado de cierre.</w:t>
          </w:r>
        </w:p>
        <w:p w14:paraId="5405BF96" w14:textId="77777777" w:rsidR="001A3584" w:rsidRPr="001A3584" w:rsidRDefault="001A3584" w:rsidP="001A3584">
          <w:pPr>
            <w:pStyle w:val="Ttulo2"/>
            <w:spacing w:after="120" w:line="240" w:lineRule="auto"/>
            <w:jc w:val="both"/>
            <w:divId w:val="1374962462"/>
            <w:rPr>
              <w:rFonts w:ascii="Aptos" w:eastAsia="Times New Roman" w:hAnsi="Aptos"/>
              <w:b/>
              <w:color w:val="325483"/>
              <w:sz w:val="26"/>
            </w:rPr>
          </w:pPr>
          <w:bookmarkStart w:id="169" w:name="_Toc224734007"/>
          <w:r w:rsidRPr="001A3584">
            <w:rPr>
              <w:rFonts w:ascii="Aptos" w:eastAsia="Times New Roman" w:hAnsi="Aptos"/>
              <w:b/>
              <w:color w:val="325483"/>
              <w:sz w:val="26"/>
            </w:rPr>
            <w:lastRenderedPageBreak/>
            <w:t>2. Tabla de evidencias</w:t>
          </w:r>
          <w:bookmarkEnd w:id="169"/>
        </w:p>
        <w:tbl>
          <w:tblPr>
            <w:tblStyle w:val="Tablaconcuadrcula"/>
            <w:tblW w:w="0" w:type="auto"/>
            <w:tblLook w:val="04A0" w:firstRow="1" w:lastRow="0" w:firstColumn="1" w:lastColumn="0" w:noHBand="0" w:noVBand="1"/>
          </w:tblPr>
          <w:tblGrid>
            <w:gridCol w:w="1172"/>
            <w:gridCol w:w="643"/>
            <w:gridCol w:w="1466"/>
            <w:gridCol w:w="1514"/>
            <w:gridCol w:w="1318"/>
            <w:gridCol w:w="1404"/>
            <w:gridCol w:w="769"/>
            <w:gridCol w:w="1342"/>
          </w:tblGrid>
          <w:tr w:rsidR="001A3584" w:rsidRPr="001A3584" w14:paraId="63C3F345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B93B60E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ID evidencia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CBC2BBF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Fase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9E7378D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Caso relacionado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64AC4C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 de evidencia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D6B2A9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Descripcion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34D6362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Responsable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AEA6492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Fecha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D20F0D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Ruta o referencia</w:t>
                </w:r>
              </w:p>
            </w:tc>
          </w:tr>
          <w:tr w:rsidR="001A3584" w:rsidRPr="001A3584" w14:paraId="00904CF8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F587A60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EV-GD-001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05BACB0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IQ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7FCA07F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1A609B2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Captura / SQL / Log / Archivo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9CEB82D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A7C46E7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CB8DA5D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A9E28CE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</w:tr>
          <w:tr w:rsidR="001A3584" w:rsidRPr="001A3584" w14:paraId="4DE64A88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AE56950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EV-GD-002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E05E3C7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OQ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30013B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5007BAB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Captura / SQL / Log / Archivo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E950717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63DF17F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1665D99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F215C7F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</w:tr>
          <w:tr w:rsidR="001A3584" w:rsidRPr="001A3584" w14:paraId="132370F3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shd w:val="clear" w:color="auto" w:fill="F3F3F3"/>
                <w:hideMark/>
              </w:tcPr>
              <w:p w14:paraId="16C612E8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EV-GD-003</w:t>
                </w: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47D01D68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PQ</w:t>
                </w: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1604F16E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56AEC9D9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Captura / SQL / Log / Archivo</w:t>
                </w: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0A826F37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48F13B3D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697A7E1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1B43CD30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</w:tr>
        </w:tbl>
        <w:p w14:paraId="51B0CAD5" w14:textId="77777777" w:rsidR="001A3584" w:rsidRPr="001A3584" w:rsidRDefault="001A3584" w:rsidP="001A3584">
          <w:pPr>
            <w:pStyle w:val="Ttulo2"/>
            <w:spacing w:after="120" w:line="240" w:lineRule="auto"/>
            <w:jc w:val="both"/>
            <w:divId w:val="1374962462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bookmarkStart w:id="170" w:name="_Toc224734008"/>
          <w:r w:rsidRPr="001A3584">
            <w:rPr>
              <w:rFonts w:ascii="Aptos" w:eastAsia="Times New Roman" w:hAnsi="Aptos"/>
              <w:b/>
              <w:color w:val="325483"/>
              <w:sz w:val="26"/>
            </w:rPr>
            <w:t>3. Tabla de desviaciones</w:t>
          </w:r>
          <w:bookmarkEnd w:id="170"/>
        </w:p>
        <w:tbl>
          <w:tblPr>
            <w:tblStyle w:val="Tablaconcuadrcula"/>
            <w:tblW w:w="0" w:type="auto"/>
            <w:tblLook w:val="04A0" w:firstRow="1" w:lastRow="0" w:firstColumn="1" w:lastColumn="0" w:noHBand="0" w:noVBand="1"/>
          </w:tblPr>
          <w:tblGrid>
            <w:gridCol w:w="1259"/>
            <w:gridCol w:w="713"/>
            <w:gridCol w:w="1433"/>
            <w:gridCol w:w="1318"/>
            <w:gridCol w:w="974"/>
            <w:gridCol w:w="1310"/>
            <w:gridCol w:w="1404"/>
            <w:gridCol w:w="1217"/>
          </w:tblGrid>
          <w:tr w:rsidR="001A3584" w:rsidRPr="001A3584" w14:paraId="7E92805A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6621BD5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 xml:space="preserve">ID </w:t>
                </w:r>
                <w:proofErr w:type="spellStart"/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desviacion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CD274AB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Fase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0D2D077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Caso relacionado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29420F3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Descripcion</w:t>
                </w:r>
                <w:proofErr w:type="spellEnd"/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7C0DB34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Impacto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CA613F6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proofErr w:type="spellStart"/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Accion</w:t>
                </w:r>
                <w:proofErr w:type="spellEnd"/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 xml:space="preserve"> propuesta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A589570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Responsable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369D80F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Estado</w:t>
                </w:r>
              </w:p>
            </w:tc>
          </w:tr>
          <w:tr w:rsidR="001A3584" w:rsidRPr="001A3584" w14:paraId="0996B25F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552F2C8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DEV-GD-001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A38C6AF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F2B1439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2B390B8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DC3BDA8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94FB590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1F545DB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985B5A8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Abierta / En curso / Cerrada</w:t>
                </w:r>
              </w:p>
            </w:tc>
          </w:tr>
          <w:tr w:rsidR="001A3584" w:rsidRPr="001A3584" w14:paraId="4AFE986E" w14:textId="77777777" w:rsidTr="001A3584">
            <w:trPr>
              <w:divId w:val="1374962462"/>
              <w:cantSplit/>
              <w:tblHeader/>
            </w:trPr>
            <w:tc>
              <w:tcPr>
                <w:tcW w:w="0" w:type="auto"/>
                <w:shd w:val="clear" w:color="auto" w:fill="FFFFFF"/>
                <w:hideMark/>
              </w:tcPr>
              <w:p w14:paraId="75458CCC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DEV-GD-002</w:t>
                </w:r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08376759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508470E9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03EC819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23349417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3321F11A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382B3582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6CB08581" w14:textId="77777777" w:rsidR="001A3584" w:rsidRPr="001A3584" w:rsidRDefault="001A3584" w:rsidP="001A3584">
                <w:pPr>
                  <w:spacing w:before="150" w:after="80"/>
                  <w:jc w:val="both"/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</w:pPr>
                <w:r w:rsidRPr="001A3584">
                  <w:rPr>
                    <w:rFonts w:ascii="Aptos" w:eastAsia="Times New Roman" w:hAnsi="Aptos"/>
                    <w:color w:val="1F2937"/>
                    <w:sz w:val="18"/>
                    <w:szCs w:val="18"/>
                  </w:rPr>
                  <w:t>Abierta / En curso / Cerrada</w:t>
                </w:r>
              </w:p>
            </w:tc>
          </w:tr>
        </w:tbl>
        <w:p w14:paraId="242A8376" w14:textId="77777777" w:rsidR="001A3584" w:rsidRPr="001A3584" w:rsidRDefault="001A3584" w:rsidP="001A3584">
          <w:pPr>
            <w:pStyle w:val="Ttulo2"/>
            <w:spacing w:after="120" w:line="240" w:lineRule="auto"/>
            <w:jc w:val="both"/>
            <w:divId w:val="1374962462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bookmarkStart w:id="171" w:name="_Toc224734009"/>
          <w:r w:rsidRPr="001A3584">
            <w:rPr>
              <w:rFonts w:ascii="Aptos" w:eastAsia="Times New Roman" w:hAnsi="Aptos"/>
              <w:b/>
              <w:color w:val="325483"/>
              <w:sz w:val="26"/>
            </w:rPr>
            <w:t>4. Criterio de cierre documental</w:t>
          </w:r>
          <w:bookmarkEnd w:id="171"/>
        </w:p>
        <w:p w14:paraId="0E0214FF" w14:textId="77777777" w:rsidR="001A3584" w:rsidRPr="001A3584" w:rsidRDefault="001A3584" w:rsidP="001A3584">
          <w:pPr>
            <w:pStyle w:val="NormalWeb"/>
            <w:spacing w:after="80"/>
            <w:divId w:val="1374962462"/>
            <w:rPr>
              <w:rFonts w:ascii="Aptos" w:hAnsi="Aptos"/>
              <w:color w:val="1F2937"/>
            </w:rPr>
          </w:pPr>
          <w:r w:rsidRPr="001A3584">
            <w:rPr>
              <w:rFonts w:ascii="Aptos" w:hAnsi="Aptos"/>
              <w:color w:val="1F2937"/>
            </w:rPr>
            <w:t xml:space="preserve">El expediente se considera completo cuando cada caso ejecutado dispone de evidencia suficiente, cada </w:t>
          </w:r>
          <w:proofErr w:type="spellStart"/>
          <w:r w:rsidRPr="001A3584">
            <w:rPr>
              <w:rFonts w:ascii="Aptos" w:hAnsi="Aptos"/>
              <w:color w:val="1F2937"/>
            </w:rPr>
            <w:t>desviacion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 tiene tratamiento documentado y el cierre del área puede sustentarse con trazabilidad objetiva.</w:t>
          </w:r>
        </w:p>
        <w:p w14:paraId="00EC26EC" w14:textId="77777777" w:rsidR="001A3584" w:rsidRPr="001A3584" w:rsidRDefault="001A3584" w:rsidP="001A3584">
          <w:pPr>
            <w:pStyle w:val="Ttulo1"/>
            <w:shd w:val="clear" w:color="auto" w:fill="E6E6E6"/>
            <w:spacing w:before="200" w:after="200" w:line="240" w:lineRule="auto"/>
            <w:jc w:val="both"/>
            <w:divId w:val="1374962462"/>
            <w:rPr>
              <w:rFonts w:ascii="Aptos" w:eastAsia="Times New Roman" w:hAnsi="Aptos"/>
              <w:b/>
              <w:color w:val="325483"/>
              <w:sz w:val="32"/>
            </w:rPr>
          </w:pPr>
          <w:bookmarkStart w:id="172" w:name="_Toc224734010"/>
          <w:proofErr w:type="spellStart"/>
          <w:r w:rsidRPr="001A3584">
            <w:rPr>
              <w:rFonts w:ascii="Aptos" w:eastAsia="Times New Roman" w:hAnsi="Aptos"/>
              <w:b/>
              <w:color w:val="325483"/>
              <w:sz w:val="32"/>
            </w:rPr>
            <w:t>Conclusion</w:t>
          </w:r>
          <w:proofErr w:type="spellEnd"/>
          <w:r w:rsidRPr="001A3584">
            <w:rPr>
              <w:rFonts w:ascii="Aptos" w:eastAsia="Times New Roman" w:hAnsi="Aptos"/>
              <w:b/>
              <w:color w:val="325483"/>
              <w:sz w:val="32"/>
            </w:rPr>
            <w:t xml:space="preserve"> ejecutiva</w:t>
          </w:r>
          <w:bookmarkEnd w:id="172"/>
        </w:p>
        <w:p w14:paraId="7E9DEC9E" w14:textId="77777777" w:rsidR="001A3584" w:rsidRPr="001A3584" w:rsidRDefault="001A3584" w:rsidP="001A3584">
          <w:pPr>
            <w:pStyle w:val="NormalWeb"/>
            <w:spacing w:after="80"/>
            <w:divId w:val="1374962462"/>
            <w:rPr>
              <w:rFonts w:ascii="Aptos" w:hAnsi="Aptos"/>
              <w:color w:val="1F2937"/>
            </w:rPr>
          </w:pPr>
          <w:r w:rsidRPr="001A3584">
            <w:rPr>
              <w:rFonts w:ascii="Aptos" w:hAnsi="Aptos"/>
              <w:color w:val="1F2937"/>
            </w:rPr>
            <w:t xml:space="preserve">La documentación consolidada del Área 01: Gobierno, Seguridad, Cumplimiento y Gestión Documental integra los requerimientos, la </w:t>
          </w:r>
          <w:proofErr w:type="spellStart"/>
          <w:r w:rsidRPr="001A3584">
            <w:rPr>
              <w:rFonts w:ascii="Aptos" w:hAnsi="Aptos"/>
              <w:color w:val="1F2937"/>
            </w:rPr>
            <w:t>especificacion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 funcional, el diseño técnico, el soporte de datos, las calificaciones y los protocolos de prueba necesarios para una validación formal del dominio. El contenido se encuentra alineado con la </w:t>
          </w:r>
          <w:proofErr w:type="spellStart"/>
          <w:r w:rsidRPr="001A3584">
            <w:rPr>
              <w:rFonts w:ascii="Aptos" w:hAnsi="Aptos"/>
              <w:color w:val="1F2937"/>
            </w:rPr>
            <w:t>implementacion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 vigente revisada y presenta, de forma controlada, el estado de los hallazgos corregidos y de los riesgos residuales aun abiertos.</w:t>
          </w:r>
        </w:p>
        <w:p w14:paraId="0B8B7525" w14:textId="77777777" w:rsidR="001A3584" w:rsidRPr="001A3584" w:rsidRDefault="001A3584" w:rsidP="001A3584">
          <w:pPr>
            <w:pStyle w:val="NormalWeb"/>
            <w:spacing w:after="80"/>
            <w:divId w:val="1374962462"/>
            <w:rPr>
              <w:rFonts w:ascii="Aptos" w:hAnsi="Aptos"/>
              <w:color w:val="1F2937"/>
            </w:rPr>
          </w:pPr>
          <w:r w:rsidRPr="001A3584">
            <w:rPr>
              <w:rFonts w:ascii="Aptos" w:hAnsi="Aptos"/>
              <w:color w:val="1F2937"/>
            </w:rPr>
            <w:t xml:space="preserve">Con base en la documentación incluida, el área dispone de un expediente técnico suficiente para ejecutar IQ, OQ y PQ, registrar evidencia objetiva y sostener una </w:t>
          </w:r>
          <w:proofErr w:type="spellStart"/>
          <w:r w:rsidRPr="001A3584">
            <w:rPr>
              <w:rFonts w:ascii="Aptos" w:hAnsi="Aptos"/>
              <w:color w:val="1F2937"/>
            </w:rPr>
            <w:t>conclusion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 de validación con criterio de </w:t>
          </w:r>
          <w:proofErr w:type="spellStart"/>
          <w:r w:rsidRPr="001A3584">
            <w:rPr>
              <w:rFonts w:ascii="Aptos" w:hAnsi="Aptos"/>
              <w:color w:val="1F2937"/>
            </w:rPr>
            <w:t>ingenieria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 de software. Cualquier cierre definitivo del proceso debe apoyarse en la ejecución real de protocolos y en la </w:t>
          </w:r>
          <w:proofErr w:type="spellStart"/>
          <w:r w:rsidRPr="001A3584">
            <w:rPr>
              <w:rFonts w:ascii="Aptos" w:hAnsi="Aptos"/>
              <w:color w:val="1F2937"/>
            </w:rPr>
            <w:t>resolucion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 o </w:t>
          </w:r>
          <w:proofErr w:type="spellStart"/>
          <w:r w:rsidRPr="001A3584">
            <w:rPr>
              <w:rFonts w:ascii="Aptos" w:hAnsi="Aptos"/>
              <w:color w:val="1F2937"/>
            </w:rPr>
            <w:t>aceptacion</w:t>
          </w:r>
          <w:proofErr w:type="spellEnd"/>
          <w:r w:rsidRPr="001A3584">
            <w:rPr>
              <w:rFonts w:ascii="Aptos" w:hAnsi="Aptos"/>
              <w:color w:val="1F2937"/>
            </w:rPr>
            <w:t xml:space="preserve"> formal de hallazgos residuales.</w:t>
          </w:r>
        </w:p>
        <w:p w14:paraId="0019C252" w14:textId="77777777" w:rsidR="001A3584" w:rsidRPr="001A3584" w:rsidRDefault="001A3584" w:rsidP="001A3584">
          <w:pPr>
            <w:pStyle w:val="Ttulo1"/>
            <w:shd w:val="clear" w:color="auto" w:fill="E6E6E6"/>
            <w:spacing w:before="200" w:after="200" w:line="240" w:lineRule="auto"/>
            <w:jc w:val="both"/>
            <w:divId w:val="1374962462"/>
            <w:rPr>
              <w:rFonts w:ascii="Aptos" w:eastAsia="Times New Roman" w:hAnsi="Aptos"/>
              <w:b/>
              <w:color w:val="325483"/>
              <w:sz w:val="32"/>
            </w:rPr>
          </w:pPr>
          <w:bookmarkStart w:id="173" w:name="_Toc224734011"/>
          <w:r w:rsidRPr="001A3584">
            <w:rPr>
              <w:rFonts w:ascii="Aptos" w:eastAsia="Times New Roman" w:hAnsi="Aptos"/>
              <w:b/>
              <w:color w:val="325483"/>
              <w:sz w:val="32"/>
            </w:rPr>
            <w:t>Referencias</w:t>
          </w:r>
          <w:bookmarkEnd w:id="173"/>
        </w:p>
        <w:p w14:paraId="774067E7" w14:textId="77777777" w:rsidR="001A3584" w:rsidRPr="001A3584" w:rsidRDefault="001A3584" w:rsidP="001A3584">
          <w:pPr>
            <w:numPr>
              <w:ilvl w:val="0"/>
              <w:numId w:val="95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Asamblea Nacional del Ecuador. (2021). Ley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Organica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Proteccion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 Datos Personales. Registro Oficial, Quinto Suplemento No. 459. https://www.asambleanacional.gob.ec/sites/default/files/private/asambleanacional/filesasambleanacionalnameuid-29/Leyes%202013-2017/920-lmoreno/ro-459-5to-sup-26-05-2021.pdf</w:t>
          </w:r>
        </w:p>
        <w:p w14:paraId="7CDEF7E3" w14:textId="77777777" w:rsidR="001A3584" w:rsidRPr="001A3584" w:rsidRDefault="001A3584" w:rsidP="001A3584">
          <w:pPr>
            <w:numPr>
              <w:ilvl w:val="0"/>
              <w:numId w:val="95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Presidencia de la Republica del Ecuador. (2023). Reglamento General a la Ley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Organica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 </w:t>
          </w:r>
          <w:proofErr w:type="spellStart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Proteccion</w:t>
          </w:r>
          <w:proofErr w:type="spellEnd"/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 xml:space="preserve"> de Datos Personales. Registro Oficial. https://www.gob.ec/sites/default/files/regulations/2025-01/02%20Reglamento%20General%20a%20la%20Ley%20Org%C3%A1nica%20de%20Protecci%C3%B3n%20de%20Datos%20Personales_0.pdf</w:t>
          </w:r>
        </w:p>
        <w:p w14:paraId="10D8A765" w14:textId="77777777" w:rsidR="001A3584" w:rsidRPr="001A3584" w:rsidRDefault="001A3584" w:rsidP="001A3584">
          <w:pPr>
            <w:numPr>
              <w:ilvl w:val="0"/>
              <w:numId w:val="95"/>
            </w:numPr>
            <w:spacing w:after="80" w:line="240" w:lineRule="auto"/>
            <w:jc w:val="both"/>
            <w:divId w:val="1374962462"/>
            <w:rPr>
              <w:rFonts w:ascii="Aptos" w:eastAsia="Times New Roman" w:hAnsi="Aptos"/>
              <w:color w:val="1F2937"/>
              <w:sz w:val="20"/>
              <w:szCs w:val="20"/>
            </w:rPr>
          </w:pPr>
          <w:r w:rsidRPr="001A3584">
            <w:rPr>
              <w:rFonts w:ascii="Aptos" w:eastAsia="Times New Roman" w:hAnsi="Aptos"/>
              <w:color w:val="1F2937"/>
              <w:sz w:val="20"/>
              <w:szCs w:val="20"/>
              <w:lang w:val="en-US"/>
            </w:rPr>
            <w:t xml:space="preserve">International Organization for Standardization, &amp; International Electrotechnical Commission. (2022). ISO/IEC 27001:2022 Information security, cybersecurity and privacy protection - Information security management systems - Requirements. </w:t>
          </w:r>
          <w:r w:rsidRPr="001A3584">
            <w:rPr>
              <w:rFonts w:ascii="Aptos" w:eastAsia="Times New Roman" w:hAnsi="Aptos"/>
              <w:color w:val="1F2937"/>
              <w:sz w:val="20"/>
              <w:szCs w:val="20"/>
            </w:rPr>
            <w:t>ISO.</w:t>
          </w:r>
        </w:p>
        <w:p w14:paraId="67D39939" w14:textId="629A7EC5" w:rsidR="004C0800" w:rsidRDefault="00000000"/>
      </w:sdtContent>
    </w:sdt>
    <w:sectPr w:rsidR="004C0800" w:rsidSect="001A358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497400" w14:textId="77777777" w:rsidR="009455BB" w:rsidRDefault="009455BB" w:rsidP="001A3584">
      <w:pPr>
        <w:spacing w:after="0" w:line="240" w:lineRule="auto"/>
      </w:pPr>
      <w:r>
        <w:separator/>
      </w:r>
    </w:p>
  </w:endnote>
  <w:endnote w:type="continuationSeparator" w:id="0">
    <w:p w14:paraId="5B74C63B" w14:textId="77777777" w:rsidR="009455BB" w:rsidRDefault="009455BB" w:rsidP="001A35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15DC0" w14:textId="77777777" w:rsidR="001A3584" w:rsidRDefault="001A358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828E2" w14:textId="2CF98083" w:rsidR="001A3584" w:rsidRDefault="001A3584">
    <w:pPr>
      <w:pStyle w:val="Piedepgina"/>
    </w:pPr>
    <w:r>
      <w:t xml:space="preserve">SPI 1.0 | Página </w:t>
    </w:r>
    <w:r>
      <w:fldChar w:fldCharType="begin"/>
    </w:r>
    <w:r>
      <w:instrText xml:space="preserve">  \* MERGEFORMAT </w:instrTex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0FA63" w14:textId="77777777" w:rsidR="001A3584" w:rsidRDefault="001A358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2F5475" w14:textId="77777777" w:rsidR="009455BB" w:rsidRDefault="009455BB" w:rsidP="001A3584">
      <w:pPr>
        <w:spacing w:after="0" w:line="240" w:lineRule="auto"/>
      </w:pPr>
      <w:r>
        <w:separator/>
      </w:r>
    </w:p>
  </w:footnote>
  <w:footnote w:type="continuationSeparator" w:id="0">
    <w:p w14:paraId="4491FE83" w14:textId="77777777" w:rsidR="009455BB" w:rsidRDefault="009455BB" w:rsidP="001A35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F7938" w14:textId="77777777" w:rsidR="001A3584" w:rsidRDefault="001A358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98A33" w14:textId="23527538" w:rsidR="001A3584" w:rsidRPr="001A3584" w:rsidRDefault="001A3584">
    <w:pPr>
      <w:pStyle w:val="Encabezado"/>
      <w:rPr>
        <w:sz w:val="16"/>
      </w:rPr>
    </w:pPr>
    <w:r w:rsidRPr="001A3584">
      <w:rPr>
        <w:sz w:val="16"/>
      </w:rPr>
      <w:t xml:space="preserve">VAL-SPI-GSCGD-PAQUETE | Area 01: Gobierno, Seguridad, Cumplimiento y </w:t>
    </w:r>
    <w:proofErr w:type="spellStart"/>
    <w:r w:rsidRPr="001A3584">
      <w:rPr>
        <w:sz w:val="16"/>
      </w:rPr>
      <w:t>Gestion</w:t>
    </w:r>
    <w:proofErr w:type="spellEnd"/>
    <w:r w:rsidRPr="001A3584">
      <w:rPr>
        <w:sz w:val="16"/>
      </w:rPr>
      <w:t xml:space="preserve"> Documental | BORRADOR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457EA" w14:textId="77777777" w:rsidR="001A3584" w:rsidRDefault="001A358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D5F16"/>
    <w:multiLevelType w:val="multilevel"/>
    <w:tmpl w:val="279A9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C4ECA"/>
    <w:multiLevelType w:val="multilevel"/>
    <w:tmpl w:val="B14AF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B6E0B"/>
    <w:multiLevelType w:val="multilevel"/>
    <w:tmpl w:val="CD7E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C61E45"/>
    <w:multiLevelType w:val="multilevel"/>
    <w:tmpl w:val="FA9C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DB77D2"/>
    <w:multiLevelType w:val="multilevel"/>
    <w:tmpl w:val="19182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A2459E"/>
    <w:multiLevelType w:val="multilevel"/>
    <w:tmpl w:val="064E6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872AF5"/>
    <w:multiLevelType w:val="multilevel"/>
    <w:tmpl w:val="6C986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C06F67"/>
    <w:multiLevelType w:val="multilevel"/>
    <w:tmpl w:val="3EC8D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3855FB"/>
    <w:multiLevelType w:val="multilevel"/>
    <w:tmpl w:val="84007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BC2B1A"/>
    <w:multiLevelType w:val="multilevel"/>
    <w:tmpl w:val="A0660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F50BB0"/>
    <w:multiLevelType w:val="multilevel"/>
    <w:tmpl w:val="24FA0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347F2C"/>
    <w:multiLevelType w:val="multilevel"/>
    <w:tmpl w:val="2FFA0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B66DF9"/>
    <w:multiLevelType w:val="multilevel"/>
    <w:tmpl w:val="7F82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577ABC"/>
    <w:multiLevelType w:val="multilevel"/>
    <w:tmpl w:val="8D102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AC744E"/>
    <w:multiLevelType w:val="multilevel"/>
    <w:tmpl w:val="5950C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620CC4"/>
    <w:multiLevelType w:val="multilevel"/>
    <w:tmpl w:val="FA30A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E24464"/>
    <w:multiLevelType w:val="multilevel"/>
    <w:tmpl w:val="06AEB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E86475"/>
    <w:multiLevelType w:val="multilevel"/>
    <w:tmpl w:val="4DF4F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3C29DE"/>
    <w:multiLevelType w:val="multilevel"/>
    <w:tmpl w:val="B48E5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990A2C"/>
    <w:multiLevelType w:val="multilevel"/>
    <w:tmpl w:val="BE1A8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D46CAF"/>
    <w:multiLevelType w:val="multilevel"/>
    <w:tmpl w:val="8E106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DF2758"/>
    <w:multiLevelType w:val="multilevel"/>
    <w:tmpl w:val="4A087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6076ED"/>
    <w:multiLevelType w:val="multilevel"/>
    <w:tmpl w:val="76702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8215EE"/>
    <w:multiLevelType w:val="multilevel"/>
    <w:tmpl w:val="F87C6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C34822"/>
    <w:multiLevelType w:val="multilevel"/>
    <w:tmpl w:val="2222D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5D6390"/>
    <w:multiLevelType w:val="multilevel"/>
    <w:tmpl w:val="B00C6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821C84"/>
    <w:multiLevelType w:val="multilevel"/>
    <w:tmpl w:val="68F4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312CE1"/>
    <w:multiLevelType w:val="multilevel"/>
    <w:tmpl w:val="C6CE4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A64F76"/>
    <w:multiLevelType w:val="multilevel"/>
    <w:tmpl w:val="35C07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C03C41"/>
    <w:multiLevelType w:val="multilevel"/>
    <w:tmpl w:val="87CC0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B01E99"/>
    <w:multiLevelType w:val="multilevel"/>
    <w:tmpl w:val="35020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96A0D76"/>
    <w:multiLevelType w:val="multilevel"/>
    <w:tmpl w:val="14069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9B1351A"/>
    <w:multiLevelType w:val="multilevel"/>
    <w:tmpl w:val="A49EC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603B6C"/>
    <w:multiLevelType w:val="multilevel"/>
    <w:tmpl w:val="A46AD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551BED"/>
    <w:multiLevelType w:val="multilevel"/>
    <w:tmpl w:val="FCFA9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E8552A2"/>
    <w:multiLevelType w:val="multilevel"/>
    <w:tmpl w:val="C9B6F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F11533B"/>
    <w:multiLevelType w:val="multilevel"/>
    <w:tmpl w:val="78327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F1B6677"/>
    <w:multiLevelType w:val="multilevel"/>
    <w:tmpl w:val="8444C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F5B7334"/>
    <w:multiLevelType w:val="multilevel"/>
    <w:tmpl w:val="AA0AE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1FC4077"/>
    <w:multiLevelType w:val="multilevel"/>
    <w:tmpl w:val="C4966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49B6278"/>
    <w:multiLevelType w:val="multilevel"/>
    <w:tmpl w:val="B17C8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5F00792"/>
    <w:multiLevelType w:val="multilevel"/>
    <w:tmpl w:val="23AA8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8A43C04"/>
    <w:multiLevelType w:val="multilevel"/>
    <w:tmpl w:val="41667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91C1C86"/>
    <w:multiLevelType w:val="multilevel"/>
    <w:tmpl w:val="D0586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9757D69"/>
    <w:multiLevelType w:val="multilevel"/>
    <w:tmpl w:val="EEB8B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9AB0C0F"/>
    <w:multiLevelType w:val="multilevel"/>
    <w:tmpl w:val="BD284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A837827"/>
    <w:multiLevelType w:val="multilevel"/>
    <w:tmpl w:val="84E4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E4F0DD9"/>
    <w:multiLevelType w:val="multilevel"/>
    <w:tmpl w:val="CEEA9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F7240BF"/>
    <w:multiLevelType w:val="multilevel"/>
    <w:tmpl w:val="36969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FAA1E42"/>
    <w:multiLevelType w:val="multilevel"/>
    <w:tmpl w:val="F14E0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26570BA"/>
    <w:multiLevelType w:val="multilevel"/>
    <w:tmpl w:val="DFF8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48D1B66"/>
    <w:multiLevelType w:val="multilevel"/>
    <w:tmpl w:val="9BDA6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5267E22"/>
    <w:multiLevelType w:val="multilevel"/>
    <w:tmpl w:val="48A0B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57A1A07"/>
    <w:multiLevelType w:val="multilevel"/>
    <w:tmpl w:val="61C4F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604527F"/>
    <w:multiLevelType w:val="multilevel"/>
    <w:tmpl w:val="16369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6545345"/>
    <w:multiLevelType w:val="multilevel"/>
    <w:tmpl w:val="9B5C8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94C3CC0"/>
    <w:multiLevelType w:val="multilevel"/>
    <w:tmpl w:val="A3BC0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94D5AAF"/>
    <w:multiLevelType w:val="multilevel"/>
    <w:tmpl w:val="89EED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C2F73DA"/>
    <w:multiLevelType w:val="multilevel"/>
    <w:tmpl w:val="7B5E6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DF1508B"/>
    <w:multiLevelType w:val="multilevel"/>
    <w:tmpl w:val="6734B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F3A31D2"/>
    <w:multiLevelType w:val="multilevel"/>
    <w:tmpl w:val="FC0A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0482432"/>
    <w:multiLevelType w:val="multilevel"/>
    <w:tmpl w:val="7B642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0C131F0"/>
    <w:multiLevelType w:val="multilevel"/>
    <w:tmpl w:val="2610A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12A03CF"/>
    <w:multiLevelType w:val="multilevel"/>
    <w:tmpl w:val="8948E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2303838"/>
    <w:multiLevelType w:val="multilevel"/>
    <w:tmpl w:val="11DE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2886F87"/>
    <w:multiLevelType w:val="multilevel"/>
    <w:tmpl w:val="CF30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44B7D55"/>
    <w:multiLevelType w:val="multilevel"/>
    <w:tmpl w:val="D8E2E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6751880"/>
    <w:multiLevelType w:val="multilevel"/>
    <w:tmpl w:val="453C8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6D8568B"/>
    <w:multiLevelType w:val="multilevel"/>
    <w:tmpl w:val="930A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8D105D3"/>
    <w:multiLevelType w:val="multilevel"/>
    <w:tmpl w:val="3C26D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A426BBA"/>
    <w:multiLevelType w:val="multilevel"/>
    <w:tmpl w:val="4C32A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B29743F"/>
    <w:multiLevelType w:val="multilevel"/>
    <w:tmpl w:val="A69A0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EF4739D"/>
    <w:multiLevelType w:val="multilevel"/>
    <w:tmpl w:val="2D766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F231823"/>
    <w:multiLevelType w:val="multilevel"/>
    <w:tmpl w:val="64069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0710F44"/>
    <w:multiLevelType w:val="multilevel"/>
    <w:tmpl w:val="88D24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1D61B75"/>
    <w:multiLevelType w:val="multilevel"/>
    <w:tmpl w:val="189EC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42945FA"/>
    <w:multiLevelType w:val="multilevel"/>
    <w:tmpl w:val="702A8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7DD4B2E"/>
    <w:multiLevelType w:val="multilevel"/>
    <w:tmpl w:val="CFD00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99E23AC"/>
    <w:multiLevelType w:val="multilevel"/>
    <w:tmpl w:val="8A344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B67183B"/>
    <w:multiLevelType w:val="multilevel"/>
    <w:tmpl w:val="91920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B6E1D7D"/>
    <w:multiLevelType w:val="multilevel"/>
    <w:tmpl w:val="14A68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B9B5EA9"/>
    <w:multiLevelType w:val="multilevel"/>
    <w:tmpl w:val="A536B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DDA22AF"/>
    <w:multiLevelType w:val="multilevel"/>
    <w:tmpl w:val="B8449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E1D233E"/>
    <w:multiLevelType w:val="multilevel"/>
    <w:tmpl w:val="59CEB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E370D43"/>
    <w:multiLevelType w:val="multilevel"/>
    <w:tmpl w:val="FECE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F0F7318"/>
    <w:multiLevelType w:val="multilevel"/>
    <w:tmpl w:val="5EE03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0D140D2"/>
    <w:multiLevelType w:val="multilevel"/>
    <w:tmpl w:val="19845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1C1570F"/>
    <w:multiLevelType w:val="multilevel"/>
    <w:tmpl w:val="5F781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23A5ED5"/>
    <w:multiLevelType w:val="multilevel"/>
    <w:tmpl w:val="9F620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4687CA2"/>
    <w:multiLevelType w:val="multilevel"/>
    <w:tmpl w:val="72D02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60168CD"/>
    <w:multiLevelType w:val="multilevel"/>
    <w:tmpl w:val="B09E3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8830E66"/>
    <w:multiLevelType w:val="multilevel"/>
    <w:tmpl w:val="2E48C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A6D7909"/>
    <w:multiLevelType w:val="multilevel"/>
    <w:tmpl w:val="26446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AC82C81"/>
    <w:multiLevelType w:val="multilevel"/>
    <w:tmpl w:val="F85C6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D4B6B21"/>
    <w:multiLevelType w:val="multilevel"/>
    <w:tmpl w:val="5B3C7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1853324">
    <w:abstractNumId w:val="70"/>
  </w:num>
  <w:num w:numId="2" w16cid:durableId="390543422">
    <w:abstractNumId w:val="40"/>
  </w:num>
  <w:num w:numId="3" w16cid:durableId="1254050570">
    <w:abstractNumId w:val="8"/>
  </w:num>
  <w:num w:numId="4" w16cid:durableId="1215853370">
    <w:abstractNumId w:val="28"/>
  </w:num>
  <w:num w:numId="5" w16cid:durableId="2004431121">
    <w:abstractNumId w:val="63"/>
  </w:num>
  <w:num w:numId="6" w16cid:durableId="1611399312">
    <w:abstractNumId w:val="21"/>
  </w:num>
  <w:num w:numId="7" w16cid:durableId="1054279914">
    <w:abstractNumId w:val="62"/>
  </w:num>
  <w:num w:numId="8" w16cid:durableId="1792822445">
    <w:abstractNumId w:val="33"/>
  </w:num>
  <w:num w:numId="9" w16cid:durableId="48305160">
    <w:abstractNumId w:val="48"/>
  </w:num>
  <w:num w:numId="10" w16cid:durableId="1212156003">
    <w:abstractNumId w:val="30"/>
  </w:num>
  <w:num w:numId="11" w16cid:durableId="984089694">
    <w:abstractNumId w:val="93"/>
  </w:num>
  <w:num w:numId="12" w16cid:durableId="822048101">
    <w:abstractNumId w:val="55"/>
  </w:num>
  <w:num w:numId="13" w16cid:durableId="473765186">
    <w:abstractNumId w:val="76"/>
  </w:num>
  <w:num w:numId="14" w16cid:durableId="225383894">
    <w:abstractNumId w:val="42"/>
  </w:num>
  <w:num w:numId="15" w16cid:durableId="1954483156">
    <w:abstractNumId w:val="75"/>
  </w:num>
  <w:num w:numId="16" w16cid:durableId="303045017">
    <w:abstractNumId w:val="82"/>
  </w:num>
  <w:num w:numId="17" w16cid:durableId="1142969076">
    <w:abstractNumId w:val="49"/>
  </w:num>
  <w:num w:numId="18" w16cid:durableId="1505970678">
    <w:abstractNumId w:val="34"/>
  </w:num>
  <w:num w:numId="19" w16cid:durableId="2143109260">
    <w:abstractNumId w:val="35"/>
  </w:num>
  <w:num w:numId="20" w16cid:durableId="1887646281">
    <w:abstractNumId w:val="11"/>
  </w:num>
  <w:num w:numId="21" w16cid:durableId="51395533">
    <w:abstractNumId w:val="90"/>
  </w:num>
  <w:num w:numId="22" w16cid:durableId="1915777360">
    <w:abstractNumId w:val="71"/>
  </w:num>
  <w:num w:numId="23" w16cid:durableId="480542248">
    <w:abstractNumId w:val="87"/>
  </w:num>
  <w:num w:numId="24" w16cid:durableId="845553957">
    <w:abstractNumId w:val="10"/>
  </w:num>
  <w:num w:numId="25" w16cid:durableId="1614632281">
    <w:abstractNumId w:val="51"/>
  </w:num>
  <w:num w:numId="26" w16cid:durableId="1831824365">
    <w:abstractNumId w:val="5"/>
  </w:num>
  <w:num w:numId="27" w16cid:durableId="1446075672">
    <w:abstractNumId w:val="46"/>
  </w:num>
  <w:num w:numId="28" w16cid:durableId="2089767798">
    <w:abstractNumId w:val="32"/>
  </w:num>
  <w:num w:numId="29" w16cid:durableId="981620700">
    <w:abstractNumId w:val="36"/>
  </w:num>
  <w:num w:numId="30" w16cid:durableId="2071267878">
    <w:abstractNumId w:val="83"/>
  </w:num>
  <w:num w:numId="31" w16cid:durableId="601954362">
    <w:abstractNumId w:val="13"/>
  </w:num>
  <w:num w:numId="32" w16cid:durableId="894968718">
    <w:abstractNumId w:val="86"/>
  </w:num>
  <w:num w:numId="33" w16cid:durableId="2003727872">
    <w:abstractNumId w:val="38"/>
  </w:num>
  <w:num w:numId="34" w16cid:durableId="1959019344">
    <w:abstractNumId w:val="19"/>
  </w:num>
  <w:num w:numId="35" w16cid:durableId="475033271">
    <w:abstractNumId w:val="16"/>
  </w:num>
  <w:num w:numId="36" w16cid:durableId="365102672">
    <w:abstractNumId w:val="17"/>
  </w:num>
  <w:num w:numId="37" w16cid:durableId="1200782341">
    <w:abstractNumId w:val="73"/>
  </w:num>
  <w:num w:numId="38" w16cid:durableId="1060787215">
    <w:abstractNumId w:val="79"/>
  </w:num>
  <w:num w:numId="39" w16cid:durableId="1870947113">
    <w:abstractNumId w:val="94"/>
  </w:num>
  <w:num w:numId="40" w16cid:durableId="1505241672">
    <w:abstractNumId w:val="18"/>
  </w:num>
  <w:num w:numId="41" w16cid:durableId="1225408451">
    <w:abstractNumId w:val="41"/>
  </w:num>
  <w:num w:numId="42" w16cid:durableId="1957060489">
    <w:abstractNumId w:val="15"/>
  </w:num>
  <w:num w:numId="43" w16cid:durableId="1653561199">
    <w:abstractNumId w:val="61"/>
  </w:num>
  <w:num w:numId="44" w16cid:durableId="1538424296">
    <w:abstractNumId w:val="27"/>
  </w:num>
  <w:num w:numId="45" w16cid:durableId="876308828">
    <w:abstractNumId w:val="84"/>
  </w:num>
  <w:num w:numId="46" w16cid:durableId="221916384">
    <w:abstractNumId w:val="74"/>
  </w:num>
  <w:num w:numId="47" w16cid:durableId="811599032">
    <w:abstractNumId w:val="69"/>
  </w:num>
  <w:num w:numId="48" w16cid:durableId="547648012">
    <w:abstractNumId w:val="58"/>
  </w:num>
  <w:num w:numId="49" w16cid:durableId="1629121251">
    <w:abstractNumId w:val="92"/>
  </w:num>
  <w:num w:numId="50" w16cid:durableId="695429535">
    <w:abstractNumId w:val="67"/>
  </w:num>
  <w:num w:numId="51" w16cid:durableId="875583408">
    <w:abstractNumId w:val="56"/>
  </w:num>
  <w:num w:numId="52" w16cid:durableId="751321212">
    <w:abstractNumId w:val="47"/>
  </w:num>
  <w:num w:numId="53" w16cid:durableId="2055426224">
    <w:abstractNumId w:val="20"/>
  </w:num>
  <w:num w:numId="54" w16cid:durableId="332881180">
    <w:abstractNumId w:val="6"/>
  </w:num>
  <w:num w:numId="55" w16cid:durableId="372392589">
    <w:abstractNumId w:val="66"/>
  </w:num>
  <w:num w:numId="56" w16cid:durableId="1486900560">
    <w:abstractNumId w:val="80"/>
  </w:num>
  <w:num w:numId="57" w16cid:durableId="2043241942">
    <w:abstractNumId w:val="43"/>
  </w:num>
  <w:num w:numId="58" w16cid:durableId="2078821682">
    <w:abstractNumId w:val="2"/>
  </w:num>
  <w:num w:numId="59" w16cid:durableId="1179737675">
    <w:abstractNumId w:val="81"/>
  </w:num>
  <w:num w:numId="60" w16cid:durableId="457189533">
    <w:abstractNumId w:val="39"/>
  </w:num>
  <w:num w:numId="61" w16cid:durableId="781416772">
    <w:abstractNumId w:val="1"/>
  </w:num>
  <w:num w:numId="62" w16cid:durableId="1704090218">
    <w:abstractNumId w:val="78"/>
  </w:num>
  <w:num w:numId="63" w16cid:durableId="1892887830">
    <w:abstractNumId w:val="60"/>
  </w:num>
  <w:num w:numId="64" w16cid:durableId="2043629280">
    <w:abstractNumId w:val="88"/>
  </w:num>
  <w:num w:numId="65" w16cid:durableId="1934363405">
    <w:abstractNumId w:val="68"/>
  </w:num>
  <w:num w:numId="66" w16cid:durableId="224146383">
    <w:abstractNumId w:val="31"/>
  </w:num>
  <w:num w:numId="67" w16cid:durableId="1055660164">
    <w:abstractNumId w:val="9"/>
  </w:num>
  <w:num w:numId="68" w16cid:durableId="2028674932">
    <w:abstractNumId w:val="45"/>
  </w:num>
  <w:num w:numId="69" w16cid:durableId="1370301595">
    <w:abstractNumId w:val="44"/>
  </w:num>
  <w:num w:numId="70" w16cid:durableId="965769372">
    <w:abstractNumId w:val="3"/>
  </w:num>
  <w:num w:numId="71" w16cid:durableId="1560171189">
    <w:abstractNumId w:val="64"/>
  </w:num>
  <w:num w:numId="72" w16cid:durableId="1999534294">
    <w:abstractNumId w:val="24"/>
  </w:num>
  <w:num w:numId="73" w16cid:durableId="1726682903">
    <w:abstractNumId w:val="25"/>
  </w:num>
  <w:num w:numId="74" w16cid:durableId="717314030">
    <w:abstractNumId w:val="0"/>
  </w:num>
  <w:num w:numId="75" w16cid:durableId="1205673260">
    <w:abstractNumId w:val="29"/>
  </w:num>
  <w:num w:numId="76" w16cid:durableId="2079670044">
    <w:abstractNumId w:val="77"/>
  </w:num>
  <w:num w:numId="77" w16cid:durableId="915361591">
    <w:abstractNumId w:val="12"/>
  </w:num>
  <w:num w:numId="78" w16cid:durableId="1831559535">
    <w:abstractNumId w:val="37"/>
  </w:num>
  <w:num w:numId="79" w16cid:durableId="81296884">
    <w:abstractNumId w:val="59"/>
  </w:num>
  <w:num w:numId="80" w16cid:durableId="129520550">
    <w:abstractNumId w:val="72"/>
  </w:num>
  <w:num w:numId="81" w16cid:durableId="2054187811">
    <w:abstractNumId w:val="57"/>
  </w:num>
  <w:num w:numId="82" w16cid:durableId="1737388581">
    <w:abstractNumId w:val="85"/>
  </w:num>
  <w:num w:numId="83" w16cid:durableId="1712420660">
    <w:abstractNumId w:val="52"/>
  </w:num>
  <w:num w:numId="84" w16cid:durableId="1772510874">
    <w:abstractNumId w:val="65"/>
  </w:num>
  <w:num w:numId="85" w16cid:durableId="1044334951">
    <w:abstractNumId w:val="7"/>
  </w:num>
  <w:num w:numId="86" w16cid:durableId="1565068634">
    <w:abstractNumId w:val="54"/>
  </w:num>
  <w:num w:numId="87" w16cid:durableId="1943954020">
    <w:abstractNumId w:val="91"/>
  </w:num>
  <w:num w:numId="88" w16cid:durableId="148520684">
    <w:abstractNumId w:val="89"/>
  </w:num>
  <w:num w:numId="89" w16cid:durableId="1585913265">
    <w:abstractNumId w:val="23"/>
  </w:num>
  <w:num w:numId="90" w16cid:durableId="2143037653">
    <w:abstractNumId w:val="53"/>
  </w:num>
  <w:num w:numId="91" w16cid:durableId="145782053">
    <w:abstractNumId w:val="26"/>
  </w:num>
  <w:num w:numId="92" w16cid:durableId="1817992576">
    <w:abstractNumId w:val="14"/>
  </w:num>
  <w:num w:numId="93" w16cid:durableId="988561131">
    <w:abstractNumId w:val="50"/>
  </w:num>
  <w:num w:numId="94" w16cid:durableId="78330721">
    <w:abstractNumId w:val="4"/>
  </w:num>
  <w:num w:numId="95" w16cid:durableId="152057912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584"/>
    <w:rsid w:val="000E1FA5"/>
    <w:rsid w:val="001A3584"/>
    <w:rsid w:val="00466C36"/>
    <w:rsid w:val="004C0800"/>
    <w:rsid w:val="005E28B1"/>
    <w:rsid w:val="009455BB"/>
    <w:rsid w:val="009A4314"/>
    <w:rsid w:val="00AB720C"/>
    <w:rsid w:val="00D71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1AAA6B"/>
  <w15:chartTrackingRefBased/>
  <w15:docId w15:val="{49781891-8205-48FA-B3CC-D9D131506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C08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C08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C08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08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08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08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08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08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08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08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C08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08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080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080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08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080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08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08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08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08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08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08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08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080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080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080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08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080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0800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4C0800"/>
    <w:pPr>
      <w:spacing w:before="480" w:after="0" w:line="276" w:lineRule="auto"/>
      <w:outlineLvl w:val="9"/>
    </w:pPr>
    <w:rPr>
      <w:b/>
      <w:bCs/>
      <w:kern w:val="0"/>
      <w:sz w:val="28"/>
      <w:szCs w:val="28"/>
      <w:lang w:val="en-U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4C0800"/>
    <w:pPr>
      <w:spacing w:after="1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C0800"/>
    <w:rPr>
      <w:color w:val="467886" w:themeColor="hyperlink"/>
      <w:u w:val="single"/>
    </w:rPr>
  </w:style>
  <w:style w:type="character" w:styleId="Textodelmarcadordeposicin">
    <w:name w:val="Placeholder Text"/>
    <w:basedOn w:val="Fuentedeprrafopredeter"/>
    <w:uiPriority w:val="99"/>
    <w:semiHidden/>
    <w:rsid w:val="004C0800"/>
    <w:rPr>
      <w:color w:val="666666"/>
    </w:rPr>
  </w:style>
  <w:style w:type="paragraph" w:styleId="Encabezado">
    <w:name w:val="header"/>
    <w:basedOn w:val="Normal"/>
    <w:link w:val="EncabezadoCar"/>
    <w:uiPriority w:val="99"/>
    <w:unhideWhenUsed/>
    <w:rsid w:val="001A35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3584"/>
  </w:style>
  <w:style w:type="paragraph" w:styleId="Piedepgina">
    <w:name w:val="footer"/>
    <w:basedOn w:val="Normal"/>
    <w:link w:val="PiedepginaCar"/>
    <w:uiPriority w:val="99"/>
    <w:unhideWhenUsed/>
    <w:rsid w:val="001A35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3584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A3584"/>
    <w:pPr>
      <w:pBdr>
        <w:top w:val="single" w:sz="6" w:space="6" w:color="D6DEE8"/>
        <w:left w:val="single" w:sz="6" w:space="6" w:color="D6DEE8"/>
        <w:bottom w:val="single" w:sz="6" w:space="6" w:color="D6DEE8"/>
        <w:right w:val="single" w:sz="6" w:space="6" w:color="D6DEE8"/>
      </w:pBdr>
      <w:shd w:val="clear" w:color="auto" w:fill="F8FAFC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nsolas" w:eastAsiaTheme="minorEastAsia" w:hAnsi="Consolas" w:cs="Courier New"/>
      <w:kern w:val="0"/>
      <w:sz w:val="18"/>
      <w:szCs w:val="18"/>
      <w:lang w:eastAsia="es-EC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A3584"/>
    <w:rPr>
      <w:rFonts w:ascii="Consolas" w:eastAsiaTheme="minorEastAsia" w:hAnsi="Consolas" w:cs="Courier New"/>
      <w:kern w:val="0"/>
      <w:sz w:val="18"/>
      <w:szCs w:val="18"/>
      <w:shd w:val="clear" w:color="auto" w:fill="F8FAFC"/>
      <w:lang w:eastAsia="es-EC"/>
      <w14:ligatures w14:val="none"/>
    </w:rPr>
  </w:style>
  <w:style w:type="paragraph" w:customStyle="1" w:styleId="msonormal0">
    <w:name w:val="msonormal"/>
    <w:basedOn w:val="Normal"/>
    <w:rsid w:val="001A3584"/>
    <w:pPr>
      <w:spacing w:after="75" w:line="240" w:lineRule="auto"/>
      <w:jc w:val="both"/>
    </w:pPr>
    <w:rPr>
      <w:rFonts w:ascii="Times New Roman" w:eastAsiaTheme="minorEastAsia" w:hAnsi="Times New Roman" w:cs="Times New Roman"/>
      <w:kern w:val="0"/>
      <w:sz w:val="20"/>
      <w:szCs w:val="20"/>
      <w:lang w:eastAsia="es-EC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A3584"/>
    <w:pPr>
      <w:spacing w:after="75" w:line="240" w:lineRule="auto"/>
      <w:jc w:val="both"/>
    </w:pPr>
    <w:rPr>
      <w:rFonts w:ascii="Times New Roman" w:eastAsiaTheme="minorEastAsia" w:hAnsi="Times New Roman" w:cs="Times New Roman"/>
      <w:kern w:val="0"/>
      <w:sz w:val="20"/>
      <w:szCs w:val="20"/>
      <w:lang w:eastAsia="es-EC"/>
      <w14:ligatures w14:val="none"/>
    </w:rPr>
  </w:style>
  <w:style w:type="paragraph" w:customStyle="1" w:styleId="flowchart">
    <w:name w:val="flowchart"/>
    <w:basedOn w:val="Normal"/>
    <w:rsid w:val="001A3584"/>
    <w:pPr>
      <w:spacing w:before="180" w:after="240" w:line="240" w:lineRule="auto"/>
    </w:pPr>
    <w:rPr>
      <w:rFonts w:ascii="Times New Roman" w:eastAsiaTheme="minorEastAsia" w:hAnsi="Times New Roman" w:cs="Times New Roman"/>
      <w:kern w:val="0"/>
      <w:sz w:val="20"/>
      <w:szCs w:val="20"/>
      <w:lang w:eastAsia="es-EC"/>
      <w14:ligatures w14:val="none"/>
    </w:rPr>
  </w:style>
  <w:style w:type="paragraph" w:customStyle="1" w:styleId="flow-index">
    <w:name w:val="flow-index"/>
    <w:basedOn w:val="Normal"/>
    <w:rsid w:val="001A3584"/>
    <w:pPr>
      <w:shd w:val="clear" w:color="auto" w:fill="EEF3F8"/>
      <w:spacing w:after="45" w:line="240" w:lineRule="auto"/>
      <w:jc w:val="center"/>
    </w:pPr>
    <w:rPr>
      <w:rFonts w:ascii="Times New Roman" w:eastAsiaTheme="minorEastAsia" w:hAnsi="Times New Roman" w:cs="Times New Roman"/>
      <w:b/>
      <w:bCs/>
      <w:color w:val="0F3D63"/>
      <w:kern w:val="0"/>
      <w:sz w:val="20"/>
      <w:szCs w:val="20"/>
      <w:lang w:eastAsia="es-EC"/>
      <w14:ligatures w14:val="none"/>
    </w:rPr>
  </w:style>
  <w:style w:type="paragraph" w:customStyle="1" w:styleId="flow-step">
    <w:name w:val="flow-step"/>
    <w:basedOn w:val="Normal"/>
    <w:rsid w:val="001A3584"/>
    <w:pPr>
      <w:shd w:val="clear" w:color="auto" w:fill="F8FBFD"/>
      <w:spacing w:after="45" w:line="240" w:lineRule="auto"/>
    </w:pPr>
    <w:rPr>
      <w:rFonts w:ascii="Times New Roman" w:eastAsiaTheme="minorEastAsia" w:hAnsi="Times New Roman" w:cs="Times New Roman"/>
      <w:b/>
      <w:bCs/>
      <w:kern w:val="0"/>
      <w:sz w:val="20"/>
      <w:szCs w:val="20"/>
      <w:lang w:eastAsia="es-EC"/>
      <w14:ligatures w14:val="none"/>
    </w:rPr>
  </w:style>
  <w:style w:type="paragraph" w:customStyle="1" w:styleId="flow-arrow">
    <w:name w:val="flow-arrow"/>
    <w:basedOn w:val="Normal"/>
    <w:rsid w:val="001A3584"/>
    <w:pPr>
      <w:spacing w:after="45" w:line="240" w:lineRule="auto"/>
      <w:jc w:val="center"/>
    </w:pPr>
    <w:rPr>
      <w:rFonts w:ascii="Times New Roman" w:eastAsiaTheme="minorEastAsia" w:hAnsi="Times New Roman" w:cs="Times New Roman"/>
      <w:b/>
      <w:bCs/>
      <w:color w:val="0F3D63"/>
      <w:kern w:val="0"/>
      <w:sz w:val="28"/>
      <w:szCs w:val="28"/>
      <w:lang w:eastAsia="es-EC"/>
      <w14:ligatures w14:val="none"/>
    </w:rPr>
  </w:style>
  <w:style w:type="paragraph" w:customStyle="1" w:styleId="page-break">
    <w:name w:val="page-break"/>
    <w:basedOn w:val="Normal"/>
    <w:rsid w:val="001A3584"/>
    <w:pPr>
      <w:pageBreakBefore/>
      <w:spacing w:after="45" w:line="240" w:lineRule="auto"/>
    </w:pPr>
    <w:rPr>
      <w:rFonts w:ascii="Times New Roman" w:eastAsiaTheme="minorEastAsia" w:hAnsi="Times New Roman" w:cs="Times New Roman"/>
      <w:kern w:val="0"/>
      <w:sz w:val="20"/>
      <w:szCs w:val="20"/>
      <w:lang w:eastAsia="es-EC"/>
      <w14:ligatures w14:val="none"/>
    </w:rPr>
  </w:style>
  <w:style w:type="table" w:styleId="Tablaconcuadrcula">
    <w:name w:val="Table Grid"/>
    <w:basedOn w:val="Tablanormal"/>
    <w:uiPriority w:val="39"/>
    <w:rsid w:val="001A35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2">
    <w:name w:val="toc 2"/>
    <w:basedOn w:val="Normal"/>
    <w:next w:val="Normal"/>
    <w:autoRedefine/>
    <w:uiPriority w:val="39"/>
    <w:unhideWhenUsed/>
    <w:rsid w:val="001A3584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1A3584"/>
    <w:pPr>
      <w:spacing w:after="100"/>
      <w:ind w:left="480"/>
    </w:pPr>
  </w:style>
  <w:style w:type="paragraph" w:styleId="TDC4">
    <w:name w:val="toc 4"/>
    <w:basedOn w:val="Normal"/>
    <w:next w:val="Normal"/>
    <w:autoRedefine/>
    <w:uiPriority w:val="39"/>
    <w:unhideWhenUsed/>
    <w:rsid w:val="001A3584"/>
    <w:pPr>
      <w:spacing w:after="100"/>
      <w:ind w:left="720"/>
    </w:pPr>
    <w:rPr>
      <w:rFonts w:eastAsiaTheme="minorEastAsia"/>
      <w:lang w:eastAsia="es-EC"/>
    </w:rPr>
  </w:style>
  <w:style w:type="paragraph" w:styleId="TDC5">
    <w:name w:val="toc 5"/>
    <w:basedOn w:val="Normal"/>
    <w:next w:val="Normal"/>
    <w:autoRedefine/>
    <w:uiPriority w:val="39"/>
    <w:unhideWhenUsed/>
    <w:rsid w:val="001A3584"/>
    <w:pPr>
      <w:spacing w:after="100"/>
      <w:ind w:left="960"/>
    </w:pPr>
    <w:rPr>
      <w:rFonts w:eastAsiaTheme="minorEastAsia"/>
      <w:lang w:eastAsia="es-EC"/>
    </w:rPr>
  </w:style>
  <w:style w:type="paragraph" w:styleId="TDC6">
    <w:name w:val="toc 6"/>
    <w:basedOn w:val="Normal"/>
    <w:next w:val="Normal"/>
    <w:autoRedefine/>
    <w:uiPriority w:val="39"/>
    <w:unhideWhenUsed/>
    <w:rsid w:val="001A3584"/>
    <w:pPr>
      <w:spacing w:after="100"/>
      <w:ind w:left="1200"/>
    </w:pPr>
    <w:rPr>
      <w:rFonts w:eastAsiaTheme="minorEastAsia"/>
      <w:lang w:eastAsia="es-EC"/>
    </w:rPr>
  </w:style>
  <w:style w:type="paragraph" w:styleId="TDC7">
    <w:name w:val="toc 7"/>
    <w:basedOn w:val="Normal"/>
    <w:next w:val="Normal"/>
    <w:autoRedefine/>
    <w:uiPriority w:val="39"/>
    <w:unhideWhenUsed/>
    <w:rsid w:val="001A3584"/>
    <w:pPr>
      <w:spacing w:after="100"/>
      <w:ind w:left="1440"/>
    </w:pPr>
    <w:rPr>
      <w:rFonts w:eastAsiaTheme="minorEastAsia"/>
      <w:lang w:eastAsia="es-EC"/>
    </w:rPr>
  </w:style>
  <w:style w:type="paragraph" w:styleId="TDC8">
    <w:name w:val="toc 8"/>
    <w:basedOn w:val="Normal"/>
    <w:next w:val="Normal"/>
    <w:autoRedefine/>
    <w:uiPriority w:val="39"/>
    <w:unhideWhenUsed/>
    <w:rsid w:val="001A3584"/>
    <w:pPr>
      <w:spacing w:after="100"/>
      <w:ind w:left="1680"/>
    </w:pPr>
    <w:rPr>
      <w:rFonts w:eastAsiaTheme="minorEastAsia"/>
      <w:lang w:eastAsia="es-EC"/>
    </w:rPr>
  </w:style>
  <w:style w:type="paragraph" w:styleId="TDC9">
    <w:name w:val="toc 9"/>
    <w:basedOn w:val="Normal"/>
    <w:next w:val="Normal"/>
    <w:autoRedefine/>
    <w:uiPriority w:val="39"/>
    <w:unhideWhenUsed/>
    <w:rsid w:val="001A3584"/>
    <w:pPr>
      <w:spacing w:after="100"/>
      <w:ind w:left="1920"/>
    </w:pPr>
    <w:rPr>
      <w:rFonts w:eastAsiaTheme="minorEastAsia"/>
      <w:lang w:eastAsia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496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partamento%20de%20TI\Desktop\PROYECTOS\FamSPI\docs\validation\FORMATO_UNICO\Plantilla_Validacion_SPI_AUTOMATIZABL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B610F0CADB44AFAA87C5863DBFF7E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D20AF2-2384-47F3-8F6F-7B483484227F}"/>
      </w:docPartPr>
      <w:docPartBody>
        <w:p w:rsidR="00A8045B" w:rsidRDefault="00A8045B">
          <w:pPr>
            <w:pStyle w:val="FB610F0CADB44AFAA87C5863DBFF7EC2"/>
          </w:pPr>
          <w:r w:rsidRPr="005C18BD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45B"/>
    <w:rsid w:val="00466C36"/>
    <w:rsid w:val="00A8045B"/>
    <w:rsid w:val="00D46318"/>
    <w:rsid w:val="00D71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C" w:eastAsia="es-EC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Pr>
      <w:color w:val="666666"/>
    </w:rPr>
  </w:style>
  <w:style w:type="paragraph" w:customStyle="1" w:styleId="FB610F0CADB44AFAA87C5863DBFF7EC2">
    <w:name w:val="FB610F0CADB44AFAA87C5863DBFF7EC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Plantilla_Validacion_SPI_AUTOMATIZABLE</Template>
  <TotalTime>5</TotalTime>
  <Pages>61</Pages>
  <Words>15121</Words>
  <Characters>83168</Characters>
  <Application>Microsoft Office Word</Application>
  <DocSecurity>0</DocSecurity>
  <Lines>693</Lines>
  <Paragraphs>196</Paragraphs>
  <ScaleCrop>false</ScaleCrop>
  <Company/>
  <LinksUpToDate>false</LinksUpToDate>
  <CharactersWithSpaces>98093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Departamento de TI</dc:creator>
  <cp:keywords/>
  <dc:description/>
  <cp:lastModifiedBy>Departamento de TI</cp:lastModifiedBy>
  <cp:revision>2</cp:revision>
  <dcterms:created xsi:type="dcterms:W3CDTF">2026-03-18T18:41:00Z</dcterms:created>
  <dcterms:modified xsi:type="dcterms:W3CDTF">2026-03-19T20:32:00Z</dcterms:modified>
</cp:coreProperties>
</file>