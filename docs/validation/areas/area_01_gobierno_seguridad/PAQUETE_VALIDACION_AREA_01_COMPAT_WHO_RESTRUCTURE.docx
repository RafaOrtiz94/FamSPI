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EFA69" w14:textId="77777777" w:rsidR="008446E8" w:rsidRPr="005379CB" w:rsidRDefault="008446E8" w:rsidP="005379CB">
      <w:pPr>
        <w:pStyle w:val="Ttulo1"/>
        <w:spacing w:after="240"/>
        <w:jc w:val="center"/>
        <w:rPr>
          <w:b/>
          <w:color w:val="325483"/>
          <w:sz w:val="44"/>
        </w:rPr>
      </w:pPr>
      <w:bookmarkStart w:id="0" w:name="_Toc225411723"/>
      <w:r w:rsidRPr="005379CB">
        <w:rPr>
          <w:b/>
          <w:color w:val="325483"/>
          <w:sz w:val="44"/>
        </w:rPr>
        <w:t>PLANTILLA INSTITUCIONAL DE VALIDACION DE SISTEMAS</w:t>
      </w:r>
      <w:bookmarkEnd w:id="0"/>
    </w:p>
    <w:p w14:paraId="42896596" w14:textId="77777777" w:rsidR="008446E8" w:rsidRPr="005379CB" w:rsidRDefault="008446E8" w:rsidP="005379CB">
      <w:pPr>
        <w:pStyle w:val="Ttulo1"/>
        <w:spacing w:after="360"/>
        <w:jc w:val="center"/>
        <w:rPr>
          <w:i/>
          <w:color w:val="8D648C"/>
          <w:sz w:val="22"/>
        </w:rPr>
      </w:pPr>
      <w:bookmarkStart w:id="1" w:name="_Toc225411724"/>
      <w:proofErr w:type="spellStart"/>
      <w:r w:rsidRPr="005379CB">
        <w:rPr>
          <w:i/>
          <w:color w:val="8D648C"/>
          <w:sz w:val="22"/>
        </w:rPr>
        <w:t>FamProject</w:t>
      </w:r>
      <w:proofErr w:type="spellEnd"/>
      <w:r w:rsidRPr="005379CB">
        <w:rPr>
          <w:i/>
          <w:color w:val="8D648C"/>
          <w:sz w:val="22"/>
        </w:rPr>
        <w:t xml:space="preserve"> Cia. Ltda.</w:t>
      </w:r>
      <w:bookmarkEnd w:id="1"/>
    </w:p>
    <w:p w14:paraId="2C0B045C" w14:textId="3A8652DA" w:rsidR="008446E8" w:rsidRPr="005379CB" w:rsidRDefault="008446E8" w:rsidP="005379CB">
      <w:pPr>
        <w:spacing w:after="80"/>
        <w:rPr>
          <w:sz w:val="20"/>
        </w:rPr>
      </w:pPr>
      <w:bookmarkStart w:id="2" w:name="_Toc225411725"/>
      <w:r w:rsidRPr="005379CB">
        <w:rPr>
          <w:sz w:val="20"/>
        </w:rPr>
        <w:t xml:space="preserve">Documento: </w:t>
      </w:r>
      <w:sdt>
        <w:sdtPr>
          <w:rPr>
            <w:sz w:val="20"/>
          </w:rPr>
          <w:alias w:val="Titulo del documento"/>
          <w:tag w:val="doc_title"/>
          <w:id w:val="-490097001"/>
          <w:placeholder>
            <w:docPart w:val="680F8FD6BEFD47939D044C0FF7D8C564"/>
          </w:placeholder>
          <w:text/>
        </w:sdtPr>
        <w:sdtEndPr/>
        <w:sdtContent>
          <w:r w:rsidR="005379CB" w:rsidRPr="005379CB">
            <w:rPr>
              <w:sz w:val="20"/>
            </w:rPr>
            <w:t xml:space="preserve">VALIDACION DEL AREA - Area 01: Gobierno, Seguridad, Cumplimiento y </w:t>
          </w:r>
          <w:proofErr w:type="spellStart"/>
          <w:r w:rsidR="005379CB" w:rsidRPr="005379CB">
            <w:rPr>
              <w:sz w:val="20"/>
            </w:rPr>
            <w:t>Gestion</w:t>
          </w:r>
          <w:proofErr w:type="spellEnd"/>
          <w:r w:rsidR="005379CB" w:rsidRPr="005379CB">
            <w:rPr>
              <w:sz w:val="20"/>
            </w:rPr>
            <w:t xml:space="preserve"> Documental</w:t>
          </w:r>
        </w:sdtContent>
      </w:sdt>
      <w:bookmarkEnd w:id="2"/>
    </w:p>
    <w:p w14:paraId="3DB3013C" w14:textId="08C33009" w:rsidR="008446E8" w:rsidRPr="005379CB" w:rsidRDefault="008446E8" w:rsidP="005379CB">
      <w:pPr>
        <w:spacing w:after="80"/>
        <w:rPr>
          <w:sz w:val="20"/>
        </w:rPr>
      </w:pPr>
      <w:bookmarkStart w:id="3" w:name="_Toc225411726"/>
      <w:r w:rsidRPr="005379CB">
        <w:rPr>
          <w:sz w:val="20"/>
        </w:rPr>
        <w:t xml:space="preserve">Area: </w:t>
      </w:r>
      <w:sdt>
        <w:sdtPr>
          <w:rPr>
            <w:sz w:val="20"/>
          </w:rPr>
          <w:alias w:val="Area"/>
          <w:tag w:val="doc_area"/>
          <w:id w:val="4341029"/>
          <w:placeholder>
            <w:docPart w:val="680F8FD6BEFD47939D044C0FF7D8C564"/>
          </w:placeholder>
          <w:text/>
        </w:sdtPr>
        <w:sdtEndPr/>
        <w:sdtContent>
          <w:r w:rsidR="005379CB" w:rsidRPr="005379CB">
            <w:rPr>
              <w:sz w:val="20"/>
            </w:rPr>
            <w:t xml:space="preserve">Area 01: Gobierno, Seguridad, Cumplimiento y </w:t>
          </w:r>
          <w:proofErr w:type="spellStart"/>
          <w:r w:rsidR="005379CB" w:rsidRPr="005379CB">
            <w:rPr>
              <w:sz w:val="20"/>
            </w:rPr>
            <w:t>Gestion</w:t>
          </w:r>
          <w:proofErr w:type="spellEnd"/>
          <w:r w:rsidR="005379CB" w:rsidRPr="005379CB">
            <w:rPr>
              <w:sz w:val="20"/>
            </w:rPr>
            <w:t xml:space="preserve"> Documental</w:t>
          </w:r>
        </w:sdtContent>
      </w:sdt>
      <w:bookmarkEnd w:id="3"/>
    </w:p>
    <w:p w14:paraId="17431D09" w14:textId="77777777" w:rsidR="008446E8" w:rsidRPr="005379CB" w:rsidRDefault="008446E8" w:rsidP="005379CB">
      <w:pPr>
        <w:spacing w:after="80"/>
        <w:rPr>
          <w:sz w:val="20"/>
        </w:rPr>
      </w:pPr>
      <w:bookmarkStart w:id="4" w:name="_Toc225411727"/>
      <w:r w:rsidRPr="005379CB">
        <w:rPr>
          <w:sz w:val="20"/>
        </w:rPr>
        <w:t>Documento:</w:t>
      </w:r>
      <w:bookmarkEnd w:id="4"/>
      <w:r w:rsidRPr="005379CB">
        <w:rPr>
          <w:sz w:val="20"/>
        </w:rPr>
        <w:t xml:space="preserve"> </w:t>
      </w:r>
    </w:p>
    <w:p w14:paraId="04BDABA1" w14:textId="77777777" w:rsidR="008446E8" w:rsidRPr="005379CB" w:rsidRDefault="008446E8" w:rsidP="005379CB">
      <w:pPr>
        <w:spacing w:after="80"/>
        <w:rPr>
          <w:sz w:val="20"/>
        </w:rPr>
      </w:pPr>
      <w:bookmarkStart w:id="5" w:name="_Toc225411728"/>
      <w:r w:rsidRPr="005379CB">
        <w:rPr>
          <w:sz w:val="20"/>
        </w:rPr>
        <w:t>Area:</w:t>
      </w:r>
      <w:bookmarkEnd w:id="5"/>
      <w:r w:rsidRPr="005379CB">
        <w:rPr>
          <w:sz w:val="20"/>
        </w:rPr>
        <w:t xml:space="preserve"> </w:t>
      </w:r>
    </w:p>
    <w:p w14:paraId="7B6DEC4B" w14:textId="4ED6B2EA" w:rsidR="008446E8" w:rsidRPr="005379CB" w:rsidRDefault="008446E8" w:rsidP="005379CB">
      <w:pPr>
        <w:spacing w:after="80"/>
        <w:rPr>
          <w:sz w:val="20"/>
        </w:rPr>
      </w:pPr>
      <w:bookmarkStart w:id="6" w:name="_Toc225411729"/>
      <w:r w:rsidRPr="005379CB">
        <w:rPr>
          <w:sz w:val="20"/>
        </w:rPr>
        <w:t xml:space="preserve">Sistema: </w:t>
      </w:r>
      <w:sdt>
        <w:sdtPr>
          <w:rPr>
            <w:sz w:val="20"/>
          </w:rPr>
          <w:alias w:val="Sistema"/>
          <w:tag w:val="meta_system"/>
          <w:id w:val="452515889"/>
          <w:placeholder>
            <w:docPart w:val="680F8FD6BEFD47939D044C0FF7D8C564"/>
          </w:placeholder>
          <w:text/>
        </w:sdtPr>
        <w:sdtEndPr/>
        <w:sdtContent>
          <w:r w:rsidR="005379CB" w:rsidRPr="005379CB">
            <w:rPr>
              <w:sz w:val="20"/>
            </w:rPr>
            <w:t>SPI</w:t>
          </w:r>
        </w:sdtContent>
      </w:sdt>
      <w:bookmarkEnd w:id="6"/>
    </w:p>
    <w:p w14:paraId="430EEAEA" w14:textId="4F1EF110" w:rsidR="008446E8" w:rsidRPr="005379CB" w:rsidRDefault="008446E8" w:rsidP="005379CB">
      <w:pPr>
        <w:spacing w:after="80"/>
        <w:rPr>
          <w:sz w:val="20"/>
        </w:rPr>
      </w:pPr>
      <w:bookmarkStart w:id="7" w:name="_Toc225411730"/>
      <w:proofErr w:type="spellStart"/>
      <w:r w:rsidRPr="005379CB">
        <w:rPr>
          <w:sz w:val="20"/>
        </w:rPr>
        <w:t>Codigo</w:t>
      </w:r>
      <w:proofErr w:type="spellEnd"/>
      <w:r w:rsidRPr="005379CB">
        <w:rPr>
          <w:sz w:val="20"/>
        </w:rPr>
        <w:t xml:space="preserve">: </w:t>
      </w:r>
      <w:sdt>
        <w:sdtPr>
          <w:rPr>
            <w:sz w:val="20"/>
          </w:rPr>
          <w:alias w:val="Codigo"/>
          <w:tag w:val="meta_code"/>
          <w:id w:val="-785115081"/>
          <w:placeholder>
            <w:docPart w:val="680F8FD6BEFD47939D044C0FF7D8C564"/>
          </w:placeholder>
          <w:text/>
        </w:sdtPr>
        <w:sdtEndPr/>
        <w:sdtContent>
          <w:r w:rsidR="005379CB" w:rsidRPr="005379CB">
            <w:rPr>
              <w:sz w:val="20"/>
            </w:rPr>
            <w:t>VAL-SPI-AREA</w:t>
          </w:r>
        </w:sdtContent>
      </w:sdt>
      <w:bookmarkEnd w:id="7"/>
    </w:p>
    <w:p w14:paraId="2E56DB9D" w14:textId="7A198AA3" w:rsidR="008446E8" w:rsidRPr="005379CB" w:rsidRDefault="008446E8" w:rsidP="005379CB">
      <w:pPr>
        <w:spacing w:after="80"/>
        <w:rPr>
          <w:sz w:val="20"/>
        </w:rPr>
      </w:pPr>
      <w:bookmarkStart w:id="8" w:name="_Toc225411731"/>
      <w:proofErr w:type="spellStart"/>
      <w:r w:rsidRPr="005379CB">
        <w:rPr>
          <w:sz w:val="20"/>
        </w:rPr>
        <w:t>Version</w:t>
      </w:r>
      <w:proofErr w:type="spellEnd"/>
      <w:r w:rsidRPr="005379CB">
        <w:rPr>
          <w:sz w:val="20"/>
        </w:rPr>
        <w:t xml:space="preserve">: </w:t>
      </w:r>
      <w:sdt>
        <w:sdtPr>
          <w:rPr>
            <w:sz w:val="20"/>
          </w:rPr>
          <w:alias w:val="Version"/>
          <w:tag w:val="meta_version"/>
          <w:id w:val="-369846185"/>
          <w:placeholder>
            <w:docPart w:val="680F8FD6BEFD47939D044C0FF7D8C564"/>
          </w:placeholder>
          <w:text/>
        </w:sdtPr>
        <w:sdtEndPr/>
        <w:sdtContent>
          <w:r w:rsidR="005379CB" w:rsidRPr="005379CB">
            <w:rPr>
              <w:sz w:val="20"/>
            </w:rPr>
            <w:t>1.0</w:t>
          </w:r>
        </w:sdtContent>
      </w:sdt>
      <w:bookmarkEnd w:id="8"/>
    </w:p>
    <w:p w14:paraId="5533F03F" w14:textId="34711204" w:rsidR="008446E8" w:rsidRPr="005379CB" w:rsidRDefault="008446E8" w:rsidP="005379CB">
      <w:pPr>
        <w:spacing w:after="80"/>
        <w:rPr>
          <w:sz w:val="20"/>
        </w:rPr>
      </w:pPr>
      <w:bookmarkStart w:id="9" w:name="_Toc225411732"/>
      <w:r w:rsidRPr="005379CB">
        <w:rPr>
          <w:sz w:val="20"/>
        </w:rPr>
        <w:t xml:space="preserve">Fecha: </w:t>
      </w:r>
      <w:sdt>
        <w:sdtPr>
          <w:rPr>
            <w:sz w:val="20"/>
          </w:rPr>
          <w:alias w:val="Fecha"/>
          <w:tag w:val="meta_date"/>
          <w:id w:val="85283562"/>
          <w:placeholder>
            <w:docPart w:val="680F8FD6BEFD47939D044C0FF7D8C564"/>
          </w:placeholder>
          <w:text/>
        </w:sdtPr>
        <w:sdtEndPr/>
        <w:sdtContent>
          <w:r w:rsidR="005379CB" w:rsidRPr="005379CB">
            <w:rPr>
              <w:sz w:val="20"/>
            </w:rPr>
            <w:t>2026-05-13</w:t>
          </w:r>
        </w:sdtContent>
      </w:sdt>
      <w:bookmarkEnd w:id="9"/>
    </w:p>
    <w:p w14:paraId="44949566" w14:textId="021863B1" w:rsidR="008446E8" w:rsidRPr="005379CB" w:rsidRDefault="008446E8" w:rsidP="005379CB">
      <w:pPr>
        <w:spacing w:after="80"/>
        <w:rPr>
          <w:sz w:val="20"/>
        </w:rPr>
      </w:pPr>
      <w:bookmarkStart w:id="10" w:name="_Toc225411733"/>
      <w:r w:rsidRPr="005379CB">
        <w:rPr>
          <w:sz w:val="20"/>
        </w:rPr>
        <w:t xml:space="preserve">Estado: </w:t>
      </w:r>
      <w:sdt>
        <w:sdtPr>
          <w:rPr>
            <w:sz w:val="20"/>
          </w:rPr>
          <w:alias w:val="Estado"/>
          <w:tag w:val="meta_status"/>
          <w:id w:val="-822043261"/>
          <w:placeholder>
            <w:docPart w:val="680F8FD6BEFD47939D044C0FF7D8C564"/>
          </w:placeholder>
          <w:text/>
        </w:sdtPr>
        <w:sdtEndPr/>
        <w:sdtContent>
          <w:r w:rsidR="005379CB" w:rsidRPr="005379CB">
            <w:rPr>
              <w:sz w:val="20"/>
            </w:rPr>
            <w:t>BORRADOR</w:t>
          </w:r>
        </w:sdtContent>
      </w:sdt>
      <w:bookmarkEnd w:id="10"/>
    </w:p>
    <w:p w14:paraId="13345535" w14:textId="77777777" w:rsidR="008446E8" w:rsidRDefault="008446E8">
      <w:pPr>
        <w:pStyle w:val="Ttulo1"/>
      </w:pPr>
    </w:p>
    <w:p w14:paraId="59B57BFD" w14:textId="77777777" w:rsidR="008446E8" w:rsidRDefault="008446E8">
      <w:pPr>
        <w:pStyle w:val="Ttulo1"/>
      </w:pPr>
    </w:p>
    <w:p w14:paraId="2262796C" w14:textId="77777777" w:rsidR="008446E8" w:rsidRDefault="008446E8">
      <w:pPr>
        <w:pStyle w:val="Ttulo1"/>
      </w:pPr>
    </w:p>
    <w:p w14:paraId="36D8D5EA" w14:textId="77777777" w:rsidR="008446E8" w:rsidRDefault="008446E8">
      <w:pPr>
        <w:pStyle w:val="Ttulo1"/>
      </w:pPr>
    </w:p>
    <w:p w14:paraId="379335E5" w14:textId="77777777" w:rsidR="008446E8" w:rsidRDefault="008446E8">
      <w:pPr>
        <w:pStyle w:val="Ttulo1"/>
      </w:pPr>
    </w:p>
    <w:p w14:paraId="25875B66" w14:textId="77777777" w:rsidR="008446E8" w:rsidRDefault="008446E8">
      <w:pPr>
        <w:pStyle w:val="Ttulo1"/>
      </w:pPr>
    </w:p>
    <w:p w14:paraId="54CA1D4A" w14:textId="77777777" w:rsidR="008446E8" w:rsidRDefault="008446E8">
      <w:pPr>
        <w:pStyle w:val="Ttulo1"/>
      </w:pPr>
    </w:p>
    <w:p w14:paraId="68D2736D" w14:textId="77777777" w:rsidR="008446E8" w:rsidRDefault="008446E8">
      <w:pPr>
        <w:pStyle w:val="Ttulo1"/>
      </w:pPr>
    </w:p>
    <w:p w14:paraId="6CA30ABD" w14:textId="77777777" w:rsidR="008446E8" w:rsidRDefault="008446E8">
      <w:pPr>
        <w:pStyle w:val="Ttulo1"/>
      </w:pPr>
    </w:p>
    <w:p w14:paraId="45DFF550" w14:textId="77777777" w:rsidR="008446E8" w:rsidRDefault="008446E8">
      <w:pPr>
        <w:pStyle w:val="Ttulo1"/>
      </w:pPr>
    </w:p>
    <w:p w14:paraId="3BD2D342" w14:textId="77777777" w:rsidR="008446E8" w:rsidRDefault="008446E8">
      <w:pPr>
        <w:pStyle w:val="Ttulo1"/>
      </w:pPr>
    </w:p>
    <w:p w14:paraId="21FF529C" w14:textId="77777777" w:rsidR="008446E8" w:rsidRDefault="008446E8">
      <w:pPr>
        <w:pStyle w:val="Ttulo1"/>
      </w:pPr>
    </w:p>
    <w:p w14:paraId="5B10F706" w14:textId="77777777" w:rsidR="008446E8" w:rsidRDefault="008446E8">
      <w:pPr>
        <w:pStyle w:val="Ttulo1"/>
      </w:pPr>
    </w:p>
    <w:p w14:paraId="34E17E8B" w14:textId="77777777" w:rsidR="008446E8" w:rsidRDefault="008446E8">
      <w:pPr>
        <w:pStyle w:val="Ttulo1"/>
      </w:pPr>
    </w:p>
    <w:p w14:paraId="49C05A69" w14:textId="77777777" w:rsidR="008446E8" w:rsidRPr="005379CB" w:rsidRDefault="008446E8" w:rsidP="005379CB">
      <w:pPr>
        <w:spacing w:after="80"/>
        <w:rPr>
          <w:sz w:val="20"/>
        </w:rPr>
      </w:pPr>
      <w:bookmarkStart w:id="11" w:name="_Toc224660466"/>
      <w:bookmarkStart w:id="12" w:name="_Toc225411734"/>
      <w:r w:rsidRPr="005379CB">
        <w:rPr>
          <w:sz w:val="20"/>
        </w:rPr>
        <w:t>ÍNDICE</w:t>
      </w:r>
      <w:bookmarkEnd w:id="11"/>
      <w:bookmarkEnd w:id="12"/>
    </w:p>
    <w:p w14:paraId="735945A8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PLANTILLA INSTITUCIONAL DE VALIDACION DE SISTEMAS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_Toc225411723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2D2443A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noProof/>
        </w:rPr>
        <w:t>FamProject Cia. Ltda.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_Toc225411724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7904B33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noProof/>
        </w:rPr>
        <w:t>Documento: __________________________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_Toc225411725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5A1AD1C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noProof/>
        </w:rPr>
        <w:t>Area: __________________________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_Toc225411726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67ACCE2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noProof/>
        </w:rPr>
        <w:lastRenderedPageBreak/>
        <w:t>Documento: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_Toc225411727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012DF67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noProof/>
        </w:rPr>
        <w:t>Area: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_Toc225411728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F11626F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noProof/>
        </w:rPr>
        <w:t>Sistema: SPI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_Toc225411729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8FA2B5E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noProof/>
        </w:rPr>
        <w:t>Codigo: VAL-SPI-XXX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_Toc225411730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05E9654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noProof/>
        </w:rPr>
        <w:t>Version: 1.0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_Toc225411731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7BA04E9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noProof/>
        </w:rPr>
        <w:t>Fecha: __________________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_Toc225411732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65B23CE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noProof/>
        </w:rPr>
        <w:t>Estado: BORRADOR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_Toc225411733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179626A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noProof/>
        </w:rPr>
        <w:t>ÍNDICE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_Toc225411734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8C14868" w14:textId="77777777" w:rsidR="008446E8" w:rsidRPr="00DD5303" w:rsidRDefault="008446E8">
      <w:r>
        <w:fldChar w:fldCharType="end"/>
      </w:r>
    </w:p>
    <w:p w14:paraId="2A03BE0F" w14:textId="77777777" w:rsidR="008446E8" w:rsidRDefault="008446E8">
      <w:pPr>
        <w:pStyle w:val="TtuloTDC"/>
      </w:pPr>
      <w:r>
        <w:rPr>
          <w:lang w:val="es-ES"/>
        </w:rPr>
        <w:t>Contenido</w:t>
      </w:r>
    </w:p>
    <w:p w14:paraId="6C9F1E16" w14:textId="77777777" w:rsidR="008446E8" w:rsidRDefault="008446E8">
      <w:pPr>
        <w:pStyle w:val="TDC1"/>
        <w:tabs>
          <w:tab w:val="right" w:leader="dot" w:pos="8630"/>
        </w:tabs>
        <w:rPr>
          <w:noProof/>
        </w:rPr>
      </w:pPr>
      <w:r>
        <w:t xml:space="preserve"> TOC \o "1-3" \h \z \u </w:t>
      </w:r>
      <w:hyperlink w:anchor="_Toc224660466" w:history="1">
        <w:r w:rsidRPr="00E67A34">
          <w:rPr>
            <w:rStyle w:val="Hipervnculo"/>
            <w:noProof/>
            <w:lang w:val="es-EC"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_Toc224660466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F522DA0" w14:textId="77777777" w:rsidR="008446E8" w:rsidRDefault="008446E8">
      <w:pPr>
        <w:pStyle w:val="TDC1"/>
        <w:tabs>
          <w:tab w:val="right" w:leader="dot" w:pos="8630"/>
        </w:tabs>
        <w:rPr>
          <w:noProof/>
        </w:rPr>
      </w:pPr>
      <w:hyperlink w:anchor="_Toc224660467" w:history="1">
        <w:r w:rsidRPr="00E67A34">
          <w:rPr>
            <w:rStyle w:val="Hipervnculo"/>
            <w:noProof/>
          </w:rPr>
          <w:t>0. CONTROL DOCUMENTAL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_Toc224660467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AD21DF" w14:textId="77777777" w:rsidR="008446E8" w:rsidRDefault="008446E8"/>
    <w:sdt>
      <w:sdtPr>
        <w:rPr>
          <w:b/>
          <w:color w:val="325483"/>
          <w:sz w:val="32"/>
        </w:rPr>
        <w:alias w:val="Cuerpo del documento"/>
        <w:tag w:val="body_content"/>
        <w:id w:val="-1926955693"/>
        <w:placeholder>
          <w:docPart w:val="680F8FD6BEFD47939D044C0FF7D8C564"/>
        </w:placeholder>
      </w:sdtPr>
      <w:sdtEndPr>
        <w:rPr>
          <w:rFonts w:asciiTheme="minorHAnsi" w:eastAsiaTheme="minorHAnsi" w:hAnsiTheme="minorHAnsi" w:cstheme="minorBidi"/>
          <w:b w:val="0"/>
          <w:color w:val="auto"/>
          <w:sz w:val="24"/>
          <w:szCs w:val="24"/>
        </w:rPr>
      </w:sdtEndPr>
      <w:sdtContent>
        <w:p w14:paraId="1C75558B" w14:textId="77777777" w:rsidR="005379CB" w:rsidRPr="005379CB" w:rsidRDefault="005379CB" w:rsidP="005379CB">
          <w:pPr>
            <w:pStyle w:val="Ttulo1"/>
            <w:shd w:val="clear" w:color="auto" w:fill="E6E6E6"/>
            <w:spacing w:before="200" w:after="20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kern w:val="36"/>
              <w:sz w:val="32"/>
              <w:szCs w:val="32"/>
              <w14:ligatures w14:val="none"/>
            </w:rPr>
          </w:pPr>
          <w:r w:rsidRPr="005379CB">
            <w:rPr>
              <w:rFonts w:ascii="Aptos" w:eastAsia="Times New Roman" w:hAnsi="Aptos"/>
              <w:b/>
              <w:color w:val="325483"/>
              <w:sz w:val="32"/>
            </w:rPr>
            <w:t>VALIDACION DEL AREA</w:t>
          </w:r>
        </w:p>
        <w:p w14:paraId="5C5F8538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Área 01: Gobierno, Seguridad, Cumplimiento y Gestión Documental</w:t>
          </w:r>
        </w:p>
        <w:p w14:paraId="5786995F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Control documental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2313"/>
            <w:gridCol w:w="7315"/>
          </w:tblGrid>
          <w:tr w:rsidR="005379CB" w:rsidRPr="005379CB" w14:paraId="23F25B19" w14:textId="77777777" w:rsidTr="005379CB">
            <w:trPr>
              <w:divId w:val="548415546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1B6BE2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AA9ECE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Valor</w:t>
                </w:r>
              </w:p>
            </w:tc>
          </w:tr>
          <w:tr w:rsidR="005379CB" w:rsidRPr="005379CB" w14:paraId="46BE48D7" w14:textId="77777777" w:rsidTr="005379CB">
            <w:trPr>
              <w:divId w:val="548415546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9D874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Sistema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5A92C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SPI</w:t>
                </w:r>
              </w:p>
            </w:tc>
          </w:tr>
          <w:tr w:rsidR="005379CB" w:rsidRPr="005379CB" w14:paraId="4C26312C" w14:textId="77777777" w:rsidTr="005379CB">
            <w:trPr>
              <w:divId w:val="548415546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FD4AE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Documento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2E6D5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Validación consolidada del área</w:t>
                </w:r>
              </w:p>
            </w:tc>
          </w:tr>
          <w:tr w:rsidR="005379CB" w:rsidRPr="005379CB" w14:paraId="0761CCF2" w14:textId="77777777" w:rsidTr="005379CB">
            <w:trPr>
              <w:divId w:val="548415546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393B3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Área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A1FC8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Área 01: Gobierno, Seguridad, Cumplimiento y Gestión Documental</w:t>
                </w:r>
              </w:p>
            </w:tc>
          </w:tr>
          <w:tr w:rsidR="005379CB" w:rsidRPr="005379CB" w14:paraId="0654273F" w14:textId="77777777" w:rsidTr="005379CB">
            <w:trPr>
              <w:divId w:val="548415546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0003B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Código documental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9BF00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VAL-SPI-AREA</w:t>
                </w:r>
              </w:p>
            </w:tc>
          </w:tr>
          <w:tr w:rsidR="005379CB" w:rsidRPr="005379CB" w14:paraId="1826B924" w14:textId="77777777" w:rsidTr="005379CB">
            <w:trPr>
              <w:divId w:val="548415546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72422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Versión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618B3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1.0</w:t>
                </w:r>
              </w:p>
            </w:tc>
          </w:tr>
          <w:tr w:rsidR="005379CB" w:rsidRPr="005379CB" w14:paraId="70A62475" w14:textId="77777777" w:rsidTr="005379CB">
            <w:trPr>
              <w:divId w:val="548415546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994CC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Estado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24538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BORRADOR</w:t>
                </w:r>
              </w:p>
            </w:tc>
          </w:tr>
          <w:tr w:rsidR="005379CB" w:rsidRPr="005379CB" w14:paraId="10C82C25" w14:textId="77777777" w:rsidTr="005379CB">
            <w:trPr>
              <w:divId w:val="548415546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D18D5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Fecha de emisión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28581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2026-05-13</w:t>
                </w:r>
              </w:p>
            </w:tc>
          </w:tr>
          <w:tr w:rsidR="005379CB" w:rsidRPr="005379CB" w14:paraId="666FE345" w14:textId="77777777" w:rsidTr="005379CB">
            <w:trPr>
              <w:divId w:val="548415546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524D7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Elaborado por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73FAF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Ingenieria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Software</w:t>
                </w:r>
              </w:p>
            </w:tc>
          </w:tr>
          <w:tr w:rsidR="005379CB" w:rsidRPr="005379CB" w14:paraId="76D24F40" w14:textId="77777777" w:rsidTr="005379CB">
            <w:trPr>
              <w:divId w:val="548415546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6EAC8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Revisado por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DE78E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</w:tr>
          <w:tr w:rsidR="005379CB" w:rsidRPr="005379CB" w14:paraId="0095BACE" w14:textId="77777777" w:rsidTr="005379CB">
            <w:trPr>
              <w:divId w:val="548415546"/>
              <w:cantSplit/>
              <w:tblHeader/>
            </w:trPr>
            <w:tc>
              <w:tcPr>
                <w:tcW w:w="1201" w:type="pct"/>
                <w:shd w:val="clear" w:color="auto" w:fill="FFFFFF"/>
                <w:hideMark/>
              </w:tcPr>
              <w:p w14:paraId="7D372FB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Aprobado por</w:t>
                </w:r>
              </w:p>
            </w:tc>
            <w:tc>
              <w:tcPr>
                <w:tcW w:w="3799" w:type="pct"/>
                <w:shd w:val="clear" w:color="auto" w:fill="FFFFFF"/>
                <w:hideMark/>
              </w:tcPr>
              <w:p w14:paraId="492DE42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</w:tr>
        </w:tbl>
        <w:p w14:paraId="0B2C2B22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Firmas y sumillas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892"/>
            <w:gridCol w:w="2434"/>
            <w:gridCol w:w="2135"/>
            <w:gridCol w:w="1032"/>
            <w:gridCol w:w="2135"/>
          </w:tblGrid>
          <w:tr w:rsidR="005379CB" w:rsidRPr="005379CB" w14:paraId="365EDD27" w14:textId="77777777" w:rsidTr="005379CB">
            <w:trPr>
              <w:divId w:val="548415546"/>
              <w:cantSplit/>
              <w:tblHeader/>
            </w:trPr>
            <w:tc>
              <w:tcPr>
                <w:tcW w:w="98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87F76F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Rol documental</w:t>
                </w:r>
              </w:p>
            </w:tc>
            <w:tc>
              <w:tcPr>
                <w:tcW w:w="126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D03CF3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Nombre y cargo</w:t>
                </w:r>
              </w:p>
            </w:tc>
            <w:tc>
              <w:tcPr>
                <w:tcW w:w="11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6322FB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Firma</w:t>
                </w:r>
              </w:p>
            </w:tc>
            <w:tc>
              <w:tcPr>
                <w:tcW w:w="53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E5DC0D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Sumilla</w:t>
                </w:r>
              </w:p>
            </w:tc>
            <w:tc>
              <w:tcPr>
                <w:tcW w:w="11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DBCFDB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Fecha</w:t>
                </w:r>
              </w:p>
            </w:tc>
          </w:tr>
          <w:tr w:rsidR="005379CB" w:rsidRPr="005379CB" w14:paraId="5E6BFDCC" w14:textId="77777777" w:rsidTr="005379CB">
            <w:trPr>
              <w:divId w:val="548415546"/>
              <w:cantSplit/>
              <w:tblHeader/>
            </w:trPr>
            <w:tc>
              <w:tcPr>
                <w:tcW w:w="9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57026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Elaborado por</w:t>
                </w:r>
              </w:p>
            </w:tc>
            <w:tc>
              <w:tcPr>
                <w:tcW w:w="12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04E09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Ingenieria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Software</w:t>
                </w:r>
              </w:p>
            </w:tc>
            <w:tc>
              <w:tcPr>
                <w:tcW w:w="11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290EB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53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25969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11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0EBCC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</w:tr>
          <w:tr w:rsidR="005379CB" w:rsidRPr="005379CB" w14:paraId="21ED1F87" w14:textId="77777777" w:rsidTr="005379CB">
            <w:trPr>
              <w:divId w:val="548415546"/>
              <w:cantSplit/>
              <w:tblHeader/>
            </w:trPr>
            <w:tc>
              <w:tcPr>
                <w:tcW w:w="98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F4521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Revisado por</w:t>
                </w:r>
              </w:p>
            </w:tc>
            <w:tc>
              <w:tcPr>
                <w:tcW w:w="12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FE84D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11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3BEED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53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45D4A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11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FB761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</w:tr>
          <w:tr w:rsidR="005379CB" w:rsidRPr="005379CB" w14:paraId="24DC616B" w14:textId="77777777" w:rsidTr="005379CB">
            <w:trPr>
              <w:divId w:val="548415546"/>
              <w:cantSplit/>
              <w:tblHeader/>
            </w:trPr>
            <w:tc>
              <w:tcPr>
                <w:tcW w:w="982" w:type="pct"/>
                <w:shd w:val="clear" w:color="auto" w:fill="F3F3F3"/>
                <w:hideMark/>
              </w:tcPr>
              <w:p w14:paraId="20DF3E1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Aprobado por</w:t>
                </w:r>
              </w:p>
            </w:tc>
            <w:tc>
              <w:tcPr>
                <w:tcW w:w="1264" w:type="pct"/>
                <w:shd w:val="clear" w:color="auto" w:fill="F3F3F3"/>
                <w:hideMark/>
              </w:tcPr>
              <w:p w14:paraId="2F5E774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1109" w:type="pct"/>
                <w:shd w:val="clear" w:color="auto" w:fill="F3F3F3"/>
                <w:hideMark/>
              </w:tcPr>
              <w:p w14:paraId="56121CE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536" w:type="pct"/>
                <w:shd w:val="clear" w:color="auto" w:fill="F3F3F3"/>
                <w:hideMark/>
              </w:tcPr>
              <w:p w14:paraId="0FECBD4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1109" w:type="pct"/>
                <w:shd w:val="clear" w:color="auto" w:fill="F3F3F3"/>
                <w:hideMark/>
              </w:tcPr>
              <w:p w14:paraId="0825954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</w:tr>
        </w:tbl>
        <w:p w14:paraId="3592082F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Introducción</w:t>
          </w:r>
        </w:p>
        <w:p w14:paraId="3E50C366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El presente documento consolida la documentación de validación del Área 01: Gobierno, Seguridad, Cumplimiento y Gestión Documental del sistema SPI. Su contenido se </w:t>
          </w:r>
          <w:proofErr w:type="spellStart"/>
          <w:r w:rsidRPr="005379CB">
            <w:rPr>
              <w:rFonts w:ascii="Aptos" w:hAnsi="Aptos"/>
              <w:color w:val="1F2937"/>
            </w:rPr>
            <w:t>elaboro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a partir de una </w:t>
          </w:r>
          <w:proofErr w:type="spellStart"/>
          <w:r w:rsidRPr="005379CB">
            <w:rPr>
              <w:rFonts w:ascii="Aptos" w:hAnsi="Aptos"/>
              <w:color w:val="1F2937"/>
            </w:rPr>
            <w:t>revision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integral del código vigente, del comportamiento observable de los módulos incluidos en el alcance, de la estructura de datos asociada y de los controles funcionales y técnicos que sostienen </w:t>
          </w:r>
          <w:proofErr w:type="spellStart"/>
          <w:r w:rsidRPr="005379CB">
            <w:rPr>
              <w:rFonts w:ascii="Aptos" w:hAnsi="Aptos"/>
              <w:color w:val="1F2937"/>
            </w:rPr>
            <w:t>auth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security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5379CB">
            <w:rPr>
              <w:rFonts w:ascii="Aptos" w:hAnsi="Aptos"/>
              <w:color w:val="1F2937"/>
            </w:rPr>
            <w:t>audit-prep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approvals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management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signature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documents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5379CB">
            <w:rPr>
              <w:rFonts w:ascii="Aptos" w:hAnsi="Aptos"/>
              <w:color w:val="1F2937"/>
            </w:rPr>
            <w:t>notifications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dashboard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y </w:t>
          </w:r>
          <w:proofErr w:type="spellStart"/>
          <w:r w:rsidRPr="005379CB">
            <w:rPr>
              <w:rFonts w:ascii="Aptos" w:hAnsi="Aptos"/>
              <w:color w:val="1F2937"/>
            </w:rPr>
            <w:t>gmail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dentro de la operación real del sistema.</w:t>
          </w:r>
        </w:p>
        <w:p w14:paraId="3B64EF1B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La </w:t>
          </w:r>
          <w:proofErr w:type="spellStart"/>
          <w:r w:rsidRPr="005379CB">
            <w:rPr>
              <w:rFonts w:ascii="Aptos" w:hAnsi="Aptos"/>
              <w:color w:val="1F2937"/>
            </w:rPr>
            <w:t>intencion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de este consolidado es presentar una versión formal, continua y coherente de la documentación del área, con criterio de </w:t>
          </w:r>
          <w:proofErr w:type="spellStart"/>
          <w:r w:rsidRPr="005379CB">
            <w:rPr>
              <w:rFonts w:ascii="Aptos" w:hAnsi="Aptos"/>
              <w:color w:val="1F2937"/>
            </w:rPr>
            <w:t>ingenieria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de software, de forma que el lector disponga en un </w:t>
          </w:r>
          <w:proofErr w:type="spellStart"/>
          <w:r w:rsidRPr="005379CB">
            <w:rPr>
              <w:rFonts w:ascii="Aptos" w:hAnsi="Aptos"/>
              <w:color w:val="1F2937"/>
            </w:rPr>
            <w:t>unico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documento de los requerimientos, la </w:t>
          </w:r>
          <w:proofErr w:type="spellStart"/>
          <w:r w:rsidRPr="005379CB">
            <w:rPr>
              <w:rFonts w:ascii="Aptos" w:hAnsi="Aptos"/>
              <w:color w:val="1F2937"/>
            </w:rPr>
            <w:t>especificacion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funcional, el diseño técnico, el soporte de datos, las calificaciones, los protocolos de prueba y el estado actualizado de hallazgos, sin depender de referencias a artefactos internos de trabajo.</w:t>
          </w:r>
        </w:p>
        <w:p w14:paraId="2A35AA7D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Objetivo</w:t>
          </w:r>
        </w:p>
        <w:p w14:paraId="67DA426B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Establecer de forma integral los criterios de validación del área </w:t>
          </w:r>
          <w:proofErr w:type="spellStart"/>
          <w:r w:rsidRPr="005379CB">
            <w:rPr>
              <w:rFonts w:ascii="Aptos" w:hAnsi="Aptos"/>
              <w:color w:val="1F2937"/>
            </w:rPr>
            <w:t>Área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01: Gobierno, Seguridad, Cumplimiento y Gestión Documental, documentando los requerimientos, el comportamiento funcional esperado, el diseño técnico de soporte, las estructuras de datos, las calificaciones IQ/OQ/PQ, los protocolos de ejecución y el registro de hallazgos, evidencias y desviaciones con un nivel de detalle suficiente para su </w:t>
          </w:r>
          <w:proofErr w:type="spellStart"/>
          <w:r w:rsidRPr="005379CB">
            <w:rPr>
              <w:rFonts w:ascii="Aptos" w:hAnsi="Aptos"/>
              <w:color w:val="1F2937"/>
            </w:rPr>
            <w:t>revision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técnica, funcional y documental.</w:t>
          </w:r>
        </w:p>
        <w:p w14:paraId="3B32E7E0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De manera complementaria, el documento busca servir como referencia controlada para la ejecución de validaciones formales del área, reduciendo </w:t>
          </w:r>
          <w:proofErr w:type="spellStart"/>
          <w:r w:rsidRPr="005379CB">
            <w:rPr>
              <w:rFonts w:ascii="Aptos" w:hAnsi="Aptos"/>
              <w:color w:val="1F2937"/>
            </w:rPr>
            <w:t>ambiguedades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alineando el contenido con la </w:t>
          </w:r>
          <w:proofErr w:type="spellStart"/>
          <w:r w:rsidRPr="005379CB">
            <w:rPr>
              <w:rFonts w:ascii="Aptos" w:hAnsi="Aptos"/>
              <w:color w:val="1F2937"/>
            </w:rPr>
            <w:t>implementacion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vigente y dejando trazabilidad sobre los puntos corregidos y los riesgos residuales que aun requieren seguimiento.</w:t>
          </w:r>
        </w:p>
        <w:p w14:paraId="2AF65085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Alcance</w:t>
          </w:r>
        </w:p>
        <w:p w14:paraId="467BD77B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La validación cubre los módulos </w:t>
          </w:r>
          <w:proofErr w:type="spellStart"/>
          <w:r w:rsidRPr="005379CB">
            <w:rPr>
              <w:rFonts w:ascii="Aptos" w:hAnsi="Aptos"/>
              <w:color w:val="1F2937"/>
            </w:rPr>
            <w:t>auth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security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5379CB">
            <w:rPr>
              <w:rFonts w:ascii="Aptos" w:hAnsi="Aptos"/>
              <w:color w:val="1F2937"/>
            </w:rPr>
            <w:t>audit-prep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approvals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management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signature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documents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5379CB">
            <w:rPr>
              <w:rFonts w:ascii="Aptos" w:hAnsi="Aptos"/>
              <w:color w:val="1F2937"/>
            </w:rPr>
            <w:t>notifications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dashboard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y </w:t>
          </w:r>
          <w:proofErr w:type="spellStart"/>
          <w:r w:rsidRPr="005379CB">
            <w:rPr>
              <w:rFonts w:ascii="Aptos" w:hAnsi="Aptos"/>
              <w:color w:val="1F2937"/>
            </w:rPr>
            <w:t>gmail</w:t>
          </w:r>
          <w:proofErr w:type="spellEnd"/>
          <w:r w:rsidRPr="005379CB">
            <w:rPr>
              <w:rFonts w:ascii="Aptos" w:hAnsi="Aptos"/>
              <w:color w:val="1F2937"/>
            </w:rPr>
            <w:t>, incluyendo sus rutas, servicios, middlewares, persistencia, dependencias SQL, integraciones externas y reglas de negocio asociadas al área.</w:t>
          </w:r>
        </w:p>
        <w:p w14:paraId="1806695F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proofErr w:type="spellStart"/>
          <w:r w:rsidRPr="005379CB">
            <w:rPr>
              <w:rFonts w:ascii="Aptos" w:hAnsi="Aptos"/>
              <w:color w:val="1F2937"/>
            </w:rPr>
            <w:t>Tambien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forman parte del alcance las calificaciones de instalación, operación y desempeño, junto con sus protocolos de ejecución, criterios de </w:t>
          </w:r>
          <w:proofErr w:type="spellStart"/>
          <w:r w:rsidRPr="005379CB">
            <w:rPr>
              <w:rFonts w:ascii="Aptos" w:hAnsi="Aptos"/>
              <w:color w:val="1F2937"/>
            </w:rPr>
            <w:t>aceptacion</w:t>
          </w:r>
          <w:proofErr w:type="spellEnd"/>
          <w:r w:rsidRPr="005379CB">
            <w:rPr>
              <w:rFonts w:ascii="Aptos" w:hAnsi="Aptos"/>
              <w:color w:val="1F2937"/>
            </w:rPr>
            <w:t>, mecanismos de captura de evidencia y registro de desviaciones. Quedan fuera de este documento los dominios funcionales no pertenecientes al área y los desarrollos auxiliares que no formen parte del flujo core validado.</w:t>
          </w:r>
        </w:p>
        <w:p w14:paraId="49051344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De manera expresa, el mecanismo de respaldo de base de datos hacia Drive no se incorpora al alcance funcional del Área 01, aun cuando exista en el mismo repositorio y comparta infraestructura técnica. Su naturaleza corresponde a continuidad operativa, resguardo de </w:t>
          </w:r>
          <w:proofErr w:type="spellStart"/>
          <w:r w:rsidRPr="005379CB">
            <w:rPr>
              <w:rFonts w:ascii="Aptos" w:hAnsi="Aptos"/>
              <w:color w:val="1F2937"/>
            </w:rPr>
            <w:t>informacion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y </w:t>
          </w:r>
          <w:proofErr w:type="spellStart"/>
          <w:r w:rsidRPr="005379CB">
            <w:rPr>
              <w:rFonts w:ascii="Aptos" w:hAnsi="Aptos"/>
              <w:color w:val="1F2937"/>
            </w:rPr>
            <w:t>administracion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de plataforma, por lo que debe </w:t>
          </w:r>
          <w:r w:rsidRPr="005379CB">
            <w:rPr>
              <w:rFonts w:ascii="Aptos" w:hAnsi="Aptos"/>
              <w:color w:val="1F2937"/>
            </w:rPr>
            <w:lastRenderedPageBreak/>
            <w:t>evaluarse en un dominio de infraestructura, operaciones TI o continuidad del servicio, no dentro del expediente funcional de Gobierno, Seguridad y Cumplimiento.</w:t>
          </w:r>
        </w:p>
        <w:p w14:paraId="62C0E28E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 xml:space="preserve">Base de </w:t>
          </w:r>
          <w:proofErr w:type="spellStart"/>
          <w:r w:rsidRPr="005379CB">
            <w:rPr>
              <w:rFonts w:ascii="Aptos" w:eastAsia="Times New Roman" w:hAnsi="Aptos"/>
              <w:b/>
              <w:color w:val="325483"/>
              <w:sz w:val="26"/>
            </w:rPr>
            <w:t>evaluacion</w:t>
          </w:r>
          <w:proofErr w:type="spellEnd"/>
        </w:p>
        <w:p w14:paraId="1CC04D09" w14:textId="77777777" w:rsidR="005379CB" w:rsidRPr="005379CB" w:rsidRDefault="005379CB" w:rsidP="005379CB">
          <w:pPr>
            <w:numPr>
              <w:ilvl w:val="0"/>
              <w:numId w:val="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Revision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del código vigente del repositorio y de los módulos incluidos en el área.</w:t>
          </w:r>
        </w:p>
        <w:p w14:paraId="185817E1" w14:textId="77777777" w:rsidR="005379CB" w:rsidRPr="005379CB" w:rsidRDefault="005379CB" w:rsidP="005379CB">
          <w:pPr>
            <w:numPr>
              <w:ilvl w:val="0"/>
              <w:numId w:val="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Verificacion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contratos entre backend y frontend, incluyendo rutas,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payloads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respuestas observables.</w:t>
          </w:r>
        </w:p>
        <w:p w14:paraId="0698E2C4" w14:textId="77777777" w:rsidR="005379CB" w:rsidRPr="005379CB" w:rsidRDefault="005379CB" w:rsidP="005379CB">
          <w:pPr>
            <w:numPr>
              <w:ilvl w:val="0"/>
              <w:numId w:val="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Contraste con estructuras de datos y dependencias SQL reales utilizadas por el área.</w:t>
          </w:r>
        </w:p>
        <w:p w14:paraId="32402C61" w14:textId="77777777" w:rsidR="005379CB" w:rsidRPr="005379CB" w:rsidRDefault="005379CB" w:rsidP="005379CB">
          <w:pPr>
            <w:numPr>
              <w:ilvl w:val="0"/>
              <w:numId w:val="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Análisis de riesgos, hallazgos corregidos, hallazgos residuales y criterios de impacto.</w:t>
          </w:r>
        </w:p>
        <w:p w14:paraId="62F36166" w14:textId="77777777" w:rsidR="005379CB" w:rsidRPr="005379CB" w:rsidRDefault="005379CB" w:rsidP="005379CB">
          <w:pPr>
            <w:numPr>
              <w:ilvl w:val="0"/>
              <w:numId w:val="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Preparacion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protocolos formales de ejecución, criterios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aceptacion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captura de evidencia.</w:t>
          </w:r>
        </w:p>
        <w:p w14:paraId="2DEC6FEE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Marco normativo y de referencia</w:t>
          </w:r>
        </w:p>
        <w:p w14:paraId="628ECA30" w14:textId="77777777" w:rsidR="005379CB" w:rsidRPr="005379CB" w:rsidRDefault="005379CB" w:rsidP="005379CB">
          <w:pPr>
            <w:numPr>
              <w:ilvl w:val="0"/>
              <w:numId w:val="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Politicas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internas de control documental y trazabilidad del sistema SPI.</w:t>
          </w:r>
        </w:p>
        <w:p w14:paraId="1AEF6D47" w14:textId="77777777" w:rsidR="005379CB" w:rsidRPr="005379CB" w:rsidRDefault="005379CB" w:rsidP="005379CB">
          <w:pPr>
            <w:numPr>
              <w:ilvl w:val="0"/>
              <w:numId w:val="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Marco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proteccion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datos personales aplicable a flujos de consentimiento, sesión 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informacion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del usuario (Asamblea Nacional del Ecuador, 2021; Presidencia de la República del Ecuador, 2023).</w:t>
          </w:r>
        </w:p>
        <w:p w14:paraId="6E400E76" w14:textId="77777777" w:rsidR="005379CB" w:rsidRPr="005379CB" w:rsidRDefault="005379CB" w:rsidP="005379CB">
          <w:pPr>
            <w:numPr>
              <w:ilvl w:val="0"/>
              <w:numId w:val="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Criterios de seguridad de la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informacion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usados como referencia para autenticación, control de acceso y trazabilidad de eventos (International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Organization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for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Standardization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[ISO] &amp; International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Electrotechnical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Commission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[IEC], 2022).</w:t>
          </w:r>
        </w:p>
        <w:p w14:paraId="2A77C49F" w14:textId="77777777" w:rsidR="005379CB" w:rsidRPr="005379CB" w:rsidRDefault="005379CB" w:rsidP="005379CB">
          <w:pPr>
            <w:numPr>
              <w:ilvl w:val="0"/>
              <w:numId w:val="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Requerimientos funcionales y técnicos vigentes derivados de la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implementacion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validada.</w:t>
          </w:r>
        </w:p>
        <w:p w14:paraId="4FBED610" w14:textId="77777777" w:rsidR="005379CB" w:rsidRPr="005379CB" w:rsidRDefault="005379CB" w:rsidP="005379CB">
          <w:pPr>
            <w:numPr>
              <w:ilvl w:val="0"/>
              <w:numId w:val="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Protocolos formales de ejecución de IQ, OQ y PQ preparados para evidencia objetiva.</w:t>
          </w:r>
        </w:p>
        <w:p w14:paraId="6726F688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Documentos de soporte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8057"/>
            <w:gridCol w:w="1571"/>
          </w:tblGrid>
          <w:tr w:rsidR="005379CB" w:rsidRPr="005379CB" w14:paraId="7B6DE499" w14:textId="77777777" w:rsidTr="005379CB">
            <w:trPr>
              <w:divId w:val="548415546"/>
              <w:cantSplit/>
              <w:tblHeader/>
            </w:trPr>
            <w:tc>
              <w:tcPr>
                <w:tcW w:w="418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CCCADA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Titulo</w:t>
                </w:r>
                <w:proofErr w:type="spellEnd"/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 del documento</w:t>
                </w:r>
              </w:p>
            </w:tc>
            <w:tc>
              <w:tcPr>
                <w:tcW w:w="81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32DB46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Año de </w:t>
                </w:r>
                <w:proofErr w:type="spellStart"/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publicacion</w:t>
                </w:r>
                <w:proofErr w:type="spellEnd"/>
              </w:p>
            </w:tc>
          </w:tr>
          <w:tr w:rsidR="005379CB" w:rsidRPr="005379CB" w14:paraId="1BC92EE2" w14:textId="77777777" w:rsidTr="005379CB">
            <w:trPr>
              <w:divId w:val="548415546"/>
              <w:cantSplit/>
              <w:tblHeader/>
            </w:trPr>
            <w:tc>
              <w:tcPr>
                <w:tcW w:w="418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E7A8F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Ley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Organica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Proteccion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Datos Personales</w:t>
                </w:r>
              </w:p>
            </w:tc>
            <w:tc>
              <w:tcPr>
                <w:tcW w:w="8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4A987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2021</w:t>
                </w:r>
              </w:p>
            </w:tc>
          </w:tr>
          <w:tr w:rsidR="005379CB" w:rsidRPr="005379CB" w14:paraId="132C49D7" w14:textId="77777777" w:rsidTr="005379CB">
            <w:trPr>
              <w:divId w:val="548415546"/>
              <w:cantSplit/>
              <w:tblHeader/>
            </w:trPr>
            <w:tc>
              <w:tcPr>
                <w:tcW w:w="418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18599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Reglamento General a la Ley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Organica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Proteccion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Datos Personales</w:t>
                </w:r>
              </w:p>
            </w:tc>
            <w:tc>
              <w:tcPr>
                <w:tcW w:w="8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30AB6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2023</w:t>
                </w:r>
              </w:p>
            </w:tc>
          </w:tr>
          <w:tr w:rsidR="005379CB" w:rsidRPr="005379CB" w14:paraId="32DDA291" w14:textId="77777777" w:rsidTr="005379CB">
            <w:trPr>
              <w:divId w:val="548415546"/>
              <w:cantSplit/>
              <w:tblHeader/>
            </w:trPr>
            <w:tc>
              <w:tcPr>
                <w:tcW w:w="4184" w:type="pct"/>
                <w:shd w:val="clear" w:color="auto" w:fill="F3F3F3"/>
                <w:hideMark/>
              </w:tcPr>
              <w:p w14:paraId="2519722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ISO/IEC 27001:2022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Information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cybersecurity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and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privacy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protection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-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Information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systems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-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Requirements</w:t>
                </w:r>
                <w:proofErr w:type="spellEnd"/>
              </w:p>
            </w:tc>
            <w:tc>
              <w:tcPr>
                <w:tcW w:w="816" w:type="pct"/>
                <w:shd w:val="clear" w:color="auto" w:fill="F3F3F3"/>
                <w:hideMark/>
              </w:tcPr>
              <w:p w14:paraId="5C3D331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2022</w:t>
                </w:r>
              </w:p>
            </w:tc>
          </w:tr>
        </w:tbl>
        <w:p w14:paraId="7BB26AC4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Módulos evaluados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581"/>
            <w:gridCol w:w="8047"/>
          </w:tblGrid>
          <w:tr w:rsidR="005379CB" w:rsidRPr="005379CB" w14:paraId="48E4DA0A" w14:textId="77777777" w:rsidTr="005379CB">
            <w:trPr>
              <w:divId w:val="548415546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6B6D61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F4017F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Alcance funcional evaluado</w:t>
                </w:r>
              </w:p>
            </w:tc>
          </w:tr>
          <w:tr w:rsidR="005379CB" w:rsidRPr="005379CB" w14:paraId="4A918B6A" w14:textId="77777777" w:rsidTr="005379CB">
            <w:trPr>
              <w:divId w:val="548415546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8D940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7423E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Autenticación, sesiones, consentimiento interno y control de acceso</w:t>
                </w:r>
              </w:p>
            </w:tc>
          </w:tr>
          <w:tr w:rsidR="005379CB" w:rsidRPr="005379CB" w14:paraId="0B9ABB5D" w14:textId="77777777" w:rsidTr="005379CB">
            <w:trPr>
              <w:divId w:val="548415546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9E341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40C38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Eventos de seguridad,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logins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fuera de horario y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revision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</w:t>
                </w:r>
              </w:p>
            </w:tc>
          </w:tr>
          <w:tr w:rsidR="005379CB" w:rsidRPr="005379CB" w14:paraId="002CE87B" w14:textId="77777777" w:rsidTr="005379CB">
            <w:trPr>
              <w:divId w:val="548415546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1288A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</w:t>
                </w:r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11F69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Bitacora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transversal, consulta y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exportacion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evidencia</w:t>
                </w:r>
              </w:p>
            </w:tc>
          </w:tr>
          <w:tr w:rsidR="005379CB" w:rsidRPr="005379CB" w14:paraId="4D5F2B65" w14:textId="77777777" w:rsidTr="005379CB">
            <w:trPr>
              <w:divId w:val="548415546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5DF54F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CAFD2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Preparacion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documental de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acceso externo controlado</w:t>
                </w:r>
              </w:p>
            </w:tc>
          </w:tr>
          <w:tr w:rsidR="005379CB" w:rsidRPr="005379CB" w14:paraId="4CC25D27" w14:textId="77777777" w:rsidTr="005379CB">
            <w:trPr>
              <w:divId w:val="548415546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10945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approvals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178E7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Cola y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decision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del flujo técnico soportado</w:t>
                </w:r>
              </w:p>
            </w:tc>
          </w:tr>
          <w:tr w:rsidR="005379CB" w:rsidRPr="005379CB" w14:paraId="420ABAE5" w14:textId="77777777" w:rsidTr="005379CB">
            <w:trPr>
              <w:divId w:val="548415546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7C71C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263D4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Metricas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gerenciales, trazabilidad y soporte documental</w:t>
                </w:r>
              </w:p>
            </w:tc>
          </w:tr>
          <w:tr w:rsidR="005379CB" w:rsidRPr="005379CB" w14:paraId="1A29285E" w14:textId="77777777" w:rsidTr="005379CB">
            <w:trPr>
              <w:divId w:val="548415546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B0A9B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6B0EF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Firma avanzada,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publica y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trail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documental</w:t>
                </w:r>
              </w:p>
            </w:tc>
          </w:tr>
          <w:tr w:rsidR="005379CB" w:rsidRPr="005379CB" w14:paraId="482D678D" w14:textId="77777777" w:rsidTr="005379CB">
            <w:trPr>
              <w:divId w:val="548415546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FE587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393CD0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Generacion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documental desde plantilla, firma posicionada y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exportacion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PDF</w:t>
                </w:r>
              </w:p>
            </w:tc>
          </w:tr>
          <w:tr w:rsidR="005379CB" w:rsidRPr="005379CB" w14:paraId="4ED8CE9D" w14:textId="77777777" w:rsidTr="005379CB">
            <w:trPr>
              <w:divId w:val="548415546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EA562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F8E0E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Carga, descarga y custodia de adjuntos por solicitud</w:t>
                </w:r>
              </w:p>
            </w:tc>
          </w:tr>
          <w:tr w:rsidR="005379CB" w:rsidRPr="005379CB" w14:paraId="2380C9BB" w14:textId="77777777" w:rsidTr="005379CB">
            <w:trPr>
              <w:divId w:val="548415546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7B4EE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8FB78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Notificaciones operativas y lectura de eventos por usuario</w:t>
                </w:r>
              </w:p>
            </w:tc>
          </w:tr>
          <w:tr w:rsidR="005379CB" w:rsidRPr="005379CB" w14:paraId="1980778D" w14:textId="77777777" w:rsidTr="005379CB">
            <w:trPr>
              <w:divId w:val="548415546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C7BEF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F4B2E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Resumen operativo del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comercial del dominio</w:t>
                </w:r>
              </w:p>
            </w:tc>
          </w:tr>
          <w:tr w:rsidR="005379CB" w:rsidRPr="005379CB" w14:paraId="1B462CB6" w14:textId="77777777" w:rsidTr="005379CB">
            <w:trPr>
              <w:divId w:val="548415546"/>
              <w:cantSplit/>
              <w:tblHeader/>
            </w:trPr>
            <w:tc>
              <w:tcPr>
                <w:tcW w:w="821" w:type="pct"/>
                <w:shd w:val="clear" w:color="auto" w:fill="FFFFFF"/>
                <w:hideMark/>
              </w:tcPr>
              <w:p w14:paraId="70772D1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4179" w:type="pct"/>
                <w:shd w:val="clear" w:color="auto" w:fill="FFFFFF"/>
                <w:hideMark/>
              </w:tcPr>
              <w:p w14:paraId="2708E50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Autorización OAuth de Gmail y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correo desde la cuenta del usuario</w:t>
                </w:r>
              </w:p>
            </w:tc>
          </w:tr>
        </w:tbl>
        <w:p w14:paraId="6E2DF152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325483"/>
              <w:sz w:val="26"/>
            </w:rPr>
            <w:t>Metodologia</w:t>
          </w:r>
          <w:proofErr w:type="spellEnd"/>
          <w:r w:rsidRPr="005379CB">
            <w:rPr>
              <w:rFonts w:ascii="Aptos" w:eastAsia="Times New Roman" w:hAnsi="Aptos"/>
              <w:b/>
              <w:color w:val="325483"/>
              <w:sz w:val="26"/>
            </w:rPr>
            <w:t xml:space="preserve"> de validación</w:t>
          </w:r>
        </w:p>
        <w:p w14:paraId="738FC142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La documentación consolidada se construye con criterio de </w:t>
          </w:r>
          <w:proofErr w:type="spellStart"/>
          <w:r w:rsidRPr="005379CB">
            <w:rPr>
              <w:rFonts w:ascii="Aptos" w:hAnsi="Aptos"/>
              <w:color w:val="1F2937"/>
            </w:rPr>
            <w:t>ingenieria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de software sobre cuatro capas complementarias:</w:t>
          </w:r>
        </w:p>
        <w:p w14:paraId="6CF60586" w14:textId="77777777" w:rsidR="005379CB" w:rsidRPr="005379CB" w:rsidRDefault="005379CB" w:rsidP="005379CB">
          <w:pPr>
            <w:numPr>
              <w:ilvl w:val="0"/>
              <w:numId w:val="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requerimientos de usuario y funcionales</w:t>
          </w:r>
        </w:p>
        <w:p w14:paraId="353ECBF5" w14:textId="77777777" w:rsidR="005379CB" w:rsidRPr="005379CB" w:rsidRDefault="005379CB" w:rsidP="005379CB">
          <w:pPr>
            <w:numPr>
              <w:ilvl w:val="0"/>
              <w:numId w:val="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diseño técnico y diccionario de datos</w:t>
          </w:r>
        </w:p>
        <w:p w14:paraId="45234D98" w14:textId="77777777" w:rsidR="005379CB" w:rsidRPr="005379CB" w:rsidRDefault="005379CB" w:rsidP="005379CB">
          <w:pPr>
            <w:numPr>
              <w:ilvl w:val="0"/>
              <w:numId w:val="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calificación de instalación, operación y desempeño</w:t>
          </w:r>
        </w:p>
        <w:p w14:paraId="7664A704" w14:textId="77777777" w:rsidR="005379CB" w:rsidRPr="005379CB" w:rsidRDefault="005379CB" w:rsidP="005379CB">
          <w:pPr>
            <w:numPr>
              <w:ilvl w:val="0"/>
              <w:numId w:val="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hallazgos vigentes y registro de evidencias/desviaciones</w:t>
          </w:r>
        </w:p>
        <w:p w14:paraId="0E684CC0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Cada sección del presente documento representa una parte formal del proceso de validación del área y se presenta como un cuerpo técnico continuo, redactado para su lectura documental y no como una simple </w:t>
          </w:r>
          <w:proofErr w:type="spellStart"/>
          <w:r w:rsidRPr="005379CB">
            <w:rPr>
              <w:rFonts w:ascii="Aptos" w:hAnsi="Aptos"/>
              <w:color w:val="1F2937"/>
            </w:rPr>
            <w:t>enumeracion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de artefactos de trabajo.</w:t>
          </w:r>
        </w:p>
        <w:p w14:paraId="525524CF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Definiciones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714"/>
            <w:gridCol w:w="7914"/>
          </w:tblGrid>
          <w:tr w:rsidR="005379CB" w:rsidRPr="005379CB" w14:paraId="4F3B1FE8" w14:textId="77777777" w:rsidTr="005379CB">
            <w:trPr>
              <w:divId w:val="548415546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77208D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Termino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CCA12A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Definicion</w:t>
                </w:r>
                <w:proofErr w:type="spellEnd"/>
              </w:p>
            </w:tc>
          </w:tr>
          <w:tr w:rsidR="005379CB" w:rsidRPr="005379CB" w14:paraId="175F5B0A" w14:textId="77777777" w:rsidTr="005379CB">
            <w:trPr>
              <w:divId w:val="548415546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43F5C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OAuth 2.0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39903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Mecanismo de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federacion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usado por SPI para autenticar usuarios internos mediante Google.</w:t>
                </w:r>
              </w:p>
            </w:tc>
          </w:tr>
          <w:tr w:rsidR="005379CB" w:rsidRPr="005379CB" w14:paraId="47D844E2" w14:textId="77777777" w:rsidTr="005379CB">
            <w:trPr>
              <w:divId w:val="548415546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34512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JWT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1AC3D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Token firmado que representa la sesión autenticada del usuario frente al backend.</w:t>
                </w:r>
              </w:p>
            </w:tc>
          </w:tr>
          <w:tr w:rsidR="005379CB" w:rsidRPr="005379CB" w14:paraId="119C4120" w14:textId="77777777" w:rsidTr="005379CB">
            <w:trPr>
              <w:divId w:val="548415546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D75EE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Refresh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Token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60A4B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Credencial usada para renovar un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access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token vigente sobre una sesión activa registrada.</w:t>
                </w:r>
              </w:p>
            </w:tc>
          </w:tr>
          <w:tr w:rsidR="005379CB" w:rsidRPr="005379CB" w14:paraId="675C6565" w14:textId="77777777" w:rsidTr="005379CB">
            <w:trPr>
              <w:divId w:val="548415546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7B1C0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RBAC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EF033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 de acceso basado en roles aplicado por middlewares y validaciones de módulo.</w:t>
                </w:r>
              </w:p>
            </w:tc>
          </w:tr>
          <w:tr w:rsidR="005379CB" w:rsidRPr="005379CB" w14:paraId="6D3DCE2B" w14:textId="77777777" w:rsidTr="005379CB">
            <w:trPr>
              <w:divId w:val="548415546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AAC7E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C3DE8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Marco regulatorio de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proteccion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datos personales considerado en el flujo de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aceptacion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interna del sistema.</w:t>
                </w:r>
              </w:p>
            </w:tc>
          </w:tr>
          <w:tr w:rsidR="005379CB" w:rsidRPr="005379CB" w14:paraId="5FDA7B0D" w14:textId="77777777" w:rsidTr="005379CB">
            <w:trPr>
              <w:divId w:val="548415546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1B26A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 Trail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A5D49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Trazabilidad técnica o funcional de eventos relevantes registrados por los módulos del área.</w:t>
                </w:r>
              </w:p>
            </w:tc>
          </w:tr>
          <w:tr w:rsidR="005379CB" w:rsidRPr="005379CB" w14:paraId="491CEFFE" w14:textId="77777777" w:rsidTr="005379CB">
            <w:trPr>
              <w:divId w:val="548415546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AF90C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Off-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login</w:t>
                </w:r>
                <w:proofErr w:type="spellEnd"/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51906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Evento de inicio de sesión detectado fuera del horario esperado y tratado como evento de seguridad.</w:t>
                </w:r>
              </w:p>
            </w:tc>
          </w:tr>
          <w:tr w:rsidR="005379CB" w:rsidRPr="005379CB" w14:paraId="327B0FFE" w14:textId="77777777" w:rsidTr="005379CB">
            <w:trPr>
              <w:divId w:val="548415546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2FCEC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Bitacora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auditoria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1D34B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Registro transversal de eventos del sistema consultable por roles autorizados.</w:t>
                </w:r>
              </w:p>
            </w:tc>
          </w:tr>
          <w:tr w:rsidR="005379CB" w:rsidRPr="005379CB" w14:paraId="0203A32F" w14:textId="77777777" w:rsidTr="005379CB">
            <w:trPr>
              <w:divId w:val="548415546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2144C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Firma avanzada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57BD3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Proceso de firma documental con hash, sello, QR y evidencia técnica asociada.</w:t>
                </w:r>
              </w:p>
            </w:tc>
          </w:tr>
          <w:tr w:rsidR="005379CB" w:rsidRPr="005379CB" w14:paraId="37839B43" w14:textId="77777777" w:rsidTr="005379CB">
            <w:trPr>
              <w:divId w:val="548415546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97E34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Token de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verificacion</w:t>
                </w:r>
                <w:proofErr w:type="spellEnd"/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F6937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Identificador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publico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para consultar la validez de un documento firmado.</w:t>
                </w:r>
              </w:p>
            </w:tc>
          </w:tr>
          <w:tr w:rsidR="005379CB" w:rsidRPr="005379CB" w14:paraId="08403D9F" w14:textId="77777777" w:rsidTr="005379CB">
            <w:trPr>
              <w:divId w:val="548415546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E8362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73383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Calificación de instalación que verifica que los componentes requeridos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esten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desplegados y disponibles.</w:t>
                </w:r>
              </w:p>
            </w:tc>
          </w:tr>
          <w:tr w:rsidR="005379CB" w:rsidRPr="005379CB" w14:paraId="372792D9" w14:textId="77777777" w:rsidTr="005379CB">
            <w:trPr>
              <w:divId w:val="548415546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88B39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5F400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Calificación de operación que valida el funcionamiento esperado bajo condiciones normales y de error.</w:t>
                </w:r>
              </w:p>
            </w:tc>
          </w:tr>
          <w:tr w:rsidR="005379CB" w:rsidRPr="005379CB" w14:paraId="24C3AC45" w14:textId="77777777" w:rsidTr="005379CB">
            <w:trPr>
              <w:divId w:val="548415546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396DE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3A971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Calificación de desempeño que verifica consistencia del sistema en su contexto de uso real.</w:t>
                </w:r>
              </w:p>
            </w:tc>
          </w:tr>
          <w:tr w:rsidR="005379CB" w:rsidRPr="005379CB" w14:paraId="0C3E77B2" w14:textId="77777777" w:rsidTr="005379CB">
            <w:trPr>
              <w:divId w:val="548415546"/>
              <w:cantSplit/>
              <w:tblHeader/>
            </w:trPr>
            <w:tc>
              <w:tcPr>
                <w:tcW w:w="890" w:type="pct"/>
                <w:shd w:val="clear" w:color="auto" w:fill="FFFFFF"/>
                <w:hideMark/>
              </w:tcPr>
              <w:p w14:paraId="01B4952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RTM</w:t>
                </w:r>
              </w:p>
            </w:tc>
            <w:tc>
              <w:tcPr>
                <w:tcW w:w="4110" w:type="pct"/>
                <w:shd w:val="clear" w:color="auto" w:fill="FFFFFF"/>
                <w:hideMark/>
              </w:tcPr>
              <w:p w14:paraId="07CADAF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Matriz de trazabilidad entre requerimientos, especificaciones, diseño y pruebas.</w:t>
                </w:r>
              </w:p>
            </w:tc>
          </w:tr>
        </w:tbl>
        <w:p w14:paraId="5382A2D9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Matriz de trazabilidad resumida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993"/>
            <w:gridCol w:w="7635"/>
          </w:tblGrid>
          <w:tr w:rsidR="005379CB" w:rsidRPr="005379CB" w14:paraId="12E57A26" w14:textId="77777777" w:rsidTr="005379CB">
            <w:trPr>
              <w:divId w:val="548415546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5AE3C7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Capa documental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851BDA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Proposito</w:t>
                </w:r>
                <w:proofErr w:type="spellEnd"/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 dentro de la validación</w:t>
                </w:r>
              </w:p>
            </w:tc>
          </w:tr>
          <w:tr w:rsidR="005379CB" w:rsidRPr="005379CB" w14:paraId="52204192" w14:textId="77777777" w:rsidTr="005379CB">
            <w:trPr>
              <w:divId w:val="548415546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8BCC6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URS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2DB25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Define requerimientos de usuario y expectativas operativas del área</w:t>
                </w:r>
              </w:p>
            </w:tc>
          </w:tr>
          <w:tr w:rsidR="005379CB" w:rsidRPr="005379CB" w14:paraId="6B29A02A" w14:textId="77777777" w:rsidTr="005379CB">
            <w:trPr>
              <w:divId w:val="548415546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80694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FRS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53066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Describe comportamiento funcional verificable y reglas de negocio observadas</w:t>
                </w:r>
              </w:p>
            </w:tc>
          </w:tr>
          <w:tr w:rsidR="005379CB" w:rsidRPr="005379CB" w14:paraId="2D9A785D" w14:textId="77777777" w:rsidTr="005379CB">
            <w:trPr>
              <w:divId w:val="548415546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F26A1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DDS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DDA1F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Documenta arquitectura, dependencias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tecnicas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diseño del dominio</w:t>
                </w:r>
              </w:p>
            </w:tc>
          </w:tr>
          <w:tr w:rsidR="005379CB" w:rsidRPr="005379CB" w14:paraId="32583C4D" w14:textId="77777777" w:rsidTr="005379CB">
            <w:trPr>
              <w:divId w:val="548415546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084B2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DD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37AF9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Relaciona las entidades y estructuras de datos utilizadas por el área</w:t>
                </w:r>
              </w:p>
            </w:tc>
          </w:tr>
          <w:tr w:rsidR="005379CB" w:rsidRPr="005379CB" w14:paraId="41B96E46" w14:textId="77777777" w:rsidTr="005379CB">
            <w:trPr>
              <w:divId w:val="548415546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0E26E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F6FF9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 instalación, despliegue y disponibilidad de componentes</w:t>
                </w:r>
              </w:p>
            </w:tc>
          </w:tr>
          <w:tr w:rsidR="005379CB" w:rsidRPr="005379CB" w14:paraId="150498CD" w14:textId="77777777" w:rsidTr="005379CB">
            <w:trPr>
              <w:divId w:val="548415546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C8427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AB345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Valida operación funcional bajo condiciones normales y de error</w:t>
                </w:r>
              </w:p>
            </w:tc>
          </w:tr>
          <w:tr w:rsidR="005379CB" w:rsidRPr="005379CB" w14:paraId="2B5B83F1" w14:textId="77777777" w:rsidTr="005379CB">
            <w:trPr>
              <w:divId w:val="548415546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669FC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0B7A3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Evalua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estabilidad y consistencia del área en uso representativo</w:t>
                </w:r>
              </w:p>
            </w:tc>
          </w:tr>
          <w:tr w:rsidR="005379CB" w:rsidRPr="005379CB" w14:paraId="6B2C2EB0" w14:textId="77777777" w:rsidTr="005379CB">
            <w:trPr>
              <w:divId w:val="548415546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E17BB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Hallazgos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54A43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Registra no conformidades, correcciones y riesgos residuales</w:t>
                </w:r>
              </w:p>
            </w:tc>
          </w:tr>
          <w:tr w:rsidR="005379CB" w:rsidRPr="005379CB" w14:paraId="468B7415" w14:textId="77777777" w:rsidTr="005379CB">
            <w:trPr>
              <w:divId w:val="548415546"/>
              <w:cantSplit/>
              <w:tblHeader/>
            </w:trPr>
            <w:tc>
              <w:tcPr>
                <w:tcW w:w="1035" w:type="pct"/>
                <w:shd w:val="clear" w:color="auto" w:fill="F3F3F3"/>
                <w:hideMark/>
              </w:tcPr>
              <w:p w14:paraId="190800F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Evidencias</w:t>
                </w:r>
              </w:p>
            </w:tc>
            <w:tc>
              <w:tcPr>
                <w:tcW w:w="3965" w:type="pct"/>
                <w:shd w:val="clear" w:color="auto" w:fill="F3F3F3"/>
                <w:hideMark/>
              </w:tcPr>
              <w:p w14:paraId="6318B95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Consolida soporte objetivo de ejecución, desviaciones y cierre</w:t>
                </w:r>
              </w:p>
            </w:tc>
          </w:tr>
        </w:tbl>
        <w:p w14:paraId="6EF120EB" w14:textId="77777777" w:rsidR="005379CB" w:rsidRPr="005379CB" w:rsidRDefault="005379CB" w:rsidP="005379CB">
          <w:pPr>
            <w:pStyle w:val="Ttulo1"/>
            <w:shd w:val="clear" w:color="auto" w:fill="E6E6E6"/>
            <w:spacing w:before="200" w:after="20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r w:rsidRPr="005379CB">
            <w:rPr>
              <w:rFonts w:ascii="Aptos" w:eastAsia="Times New Roman" w:hAnsi="Aptos"/>
              <w:b/>
              <w:color w:val="325483"/>
              <w:sz w:val="32"/>
            </w:rPr>
            <w:lastRenderedPageBreak/>
            <w:t>URS - AREA 01 GOBIERNO, SEGURIDAD, CUMPLIMIENTO Y GESTION DOCUMENTAL</w:t>
          </w:r>
        </w:p>
        <w:p w14:paraId="3388C8AA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La presente sección establece los requerimientos de usuario del área evaluada, describiendo las necesidades funcionales, los actores que </w:t>
          </w:r>
          <w:proofErr w:type="spellStart"/>
          <w:r w:rsidRPr="005379CB">
            <w:rPr>
              <w:rFonts w:ascii="Aptos" w:hAnsi="Aptos"/>
              <w:color w:val="1F2937"/>
            </w:rPr>
            <w:t>interactuan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con el sistema y las condiciones de operación esperadas desde la perspectiva del negocio y de los usuarios autorizados.</w:t>
          </w:r>
        </w:p>
        <w:p w14:paraId="2186EDD0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</w:p>
        <w:p w14:paraId="505E060D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El presente documento define los requerimientos de usuario del Área 01 del sistema SPI, correspondiente a Gobierno, Seguridad, Cumplimiento y Gestión Documental. Su finalidad es establecer, desde la perspectiva del negocio y de los actores que usan el sistema, que capacidades deben existir, </w:t>
          </w:r>
          <w:proofErr w:type="spellStart"/>
          <w:r w:rsidRPr="005379CB">
            <w:rPr>
              <w:rFonts w:ascii="Aptos" w:hAnsi="Aptos"/>
              <w:color w:val="1F2937"/>
            </w:rPr>
            <w:t>por que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son necesarias, como deben manifestarse en la operación diaria y cuando deben activarse dentro del ciclo real del sistema.</w:t>
          </w:r>
        </w:p>
        <w:p w14:paraId="421AF11F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El área integra funciones de identidad, control de acceso, monitoreo de seguridad, auditoria, </w:t>
          </w:r>
          <w:proofErr w:type="spellStart"/>
          <w:r w:rsidRPr="005379CB">
            <w:rPr>
              <w:rFonts w:ascii="Aptos" w:hAnsi="Aptos"/>
              <w:color w:val="1F2937"/>
            </w:rPr>
            <w:t>preparacion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de evidencia, gestión documental, notificaciones operativas, </w:t>
          </w:r>
          <w:proofErr w:type="spellStart"/>
          <w:r w:rsidRPr="005379CB">
            <w:rPr>
              <w:rFonts w:ascii="Aptos" w:hAnsi="Aptos"/>
              <w:color w:val="1F2937"/>
            </w:rPr>
            <w:t>dashboards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del dominio y firma avanzada. La necesidad de estas capacidades se justifica por la </w:t>
          </w:r>
          <w:proofErr w:type="spellStart"/>
          <w:r w:rsidRPr="005379CB">
            <w:rPr>
              <w:rFonts w:ascii="Aptos" w:hAnsi="Aptos"/>
              <w:color w:val="1F2937"/>
            </w:rPr>
            <w:t>obligacion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de mantener trazabilidad de acciones, integridad documental, control de sesiones, evidencia sobre accesos sensibles y tratamiento responsable de la </w:t>
          </w:r>
          <w:proofErr w:type="spellStart"/>
          <w:r w:rsidRPr="005379CB">
            <w:rPr>
              <w:rFonts w:ascii="Aptos" w:hAnsi="Aptos"/>
              <w:color w:val="1F2937"/>
            </w:rPr>
            <w:t>informacion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. Estas exigencias son consistentes con la Ley </w:t>
          </w:r>
          <w:proofErr w:type="spellStart"/>
          <w:r w:rsidRPr="005379CB">
            <w:rPr>
              <w:rFonts w:ascii="Aptos" w:hAnsi="Aptos"/>
              <w:color w:val="1F2937"/>
            </w:rPr>
            <w:t>Organica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de </w:t>
          </w:r>
          <w:proofErr w:type="spellStart"/>
          <w:r w:rsidRPr="005379CB">
            <w:rPr>
              <w:rFonts w:ascii="Aptos" w:hAnsi="Aptos"/>
              <w:color w:val="1F2937"/>
            </w:rPr>
            <w:t>Proteccion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de Datos Personales, su reglamento general y con criterios de control de acceso, registro de eventos y seguridad de la </w:t>
          </w:r>
          <w:proofErr w:type="spellStart"/>
          <w:r w:rsidRPr="005379CB">
            <w:rPr>
              <w:rFonts w:ascii="Aptos" w:hAnsi="Aptos"/>
              <w:color w:val="1F2937"/>
            </w:rPr>
            <w:t>informacion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alineados con ISO/IEC 27001:2022.</w:t>
          </w:r>
        </w:p>
        <w:p w14:paraId="1EA10848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2. Objetivo</w:t>
          </w:r>
        </w:p>
        <w:p w14:paraId="22C779B7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Definir los requerimientos de usuario de alto nivel para los módulos </w:t>
          </w:r>
          <w:proofErr w:type="spellStart"/>
          <w:r w:rsidRPr="005379CB">
            <w:rPr>
              <w:rFonts w:ascii="Aptos" w:hAnsi="Aptos"/>
              <w:color w:val="1F2937"/>
            </w:rPr>
            <w:t>auth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security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5379CB">
            <w:rPr>
              <w:rFonts w:ascii="Aptos" w:hAnsi="Aptos"/>
              <w:color w:val="1F2937"/>
            </w:rPr>
            <w:t>audit-prep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approvals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management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signature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documents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5379CB">
            <w:rPr>
              <w:rFonts w:ascii="Aptos" w:hAnsi="Aptos"/>
              <w:color w:val="1F2937"/>
            </w:rPr>
            <w:t>notifications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dashboard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y </w:t>
          </w:r>
          <w:proofErr w:type="spellStart"/>
          <w:r w:rsidRPr="005379CB">
            <w:rPr>
              <w:rFonts w:ascii="Aptos" w:hAnsi="Aptos"/>
              <w:color w:val="1F2937"/>
            </w:rPr>
            <w:t>gmail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estableciendo su </w:t>
          </w:r>
          <w:proofErr w:type="spellStart"/>
          <w:r w:rsidRPr="005379CB">
            <w:rPr>
              <w:rFonts w:ascii="Aptos" w:hAnsi="Aptos"/>
              <w:color w:val="1F2937"/>
            </w:rPr>
            <w:t>justificacion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funcional, su forma esperada de operación y el momento o contexto en que deben intervenir.</w:t>
          </w:r>
        </w:p>
        <w:p w14:paraId="599526DD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3. Alcance</w:t>
          </w:r>
        </w:p>
        <w:p w14:paraId="4A00CDC4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Incluye backend Express y middlewares transversales del área, frontend React consumidor de seguridad, auditoria, firma y soporte documental, persistencia PostgreSQL asociada a identidad, auditoria, solicitudes, documentos y notificaciones, integraciones Google OAuth, Drive, </w:t>
          </w:r>
          <w:proofErr w:type="spellStart"/>
          <w:r w:rsidRPr="005379CB">
            <w:rPr>
              <w:rFonts w:ascii="Aptos" w:hAnsi="Aptos"/>
              <w:color w:val="1F2937"/>
            </w:rPr>
            <w:t>Docs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y Gmail, y validación documental y operativa de IQ, OQ y PQ para el área.</w:t>
          </w:r>
        </w:p>
        <w:p w14:paraId="1BE2BE1C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Excluye flujos de negocio propios de otras </w:t>
          </w:r>
          <w:proofErr w:type="spellStart"/>
          <w:r w:rsidRPr="005379CB">
            <w:rPr>
              <w:rFonts w:ascii="Aptos" w:hAnsi="Aptos"/>
              <w:color w:val="1F2937"/>
            </w:rPr>
            <w:t>areas</w:t>
          </w:r>
          <w:proofErr w:type="spellEnd"/>
          <w:r w:rsidRPr="005379CB">
            <w:rPr>
              <w:rFonts w:ascii="Aptos" w:hAnsi="Aptos"/>
              <w:color w:val="1F2937"/>
            </w:rPr>
            <w:t>, automatizaciones de continuidad operativa e infraestructura y mecanismos de respaldo de base de datos.</w:t>
          </w:r>
        </w:p>
        <w:p w14:paraId="64A3ECD8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4. Actores</w:t>
          </w:r>
        </w:p>
        <w:p w14:paraId="7FC20EE7" w14:textId="77777777" w:rsidR="005379CB" w:rsidRPr="005379CB" w:rsidRDefault="005379CB" w:rsidP="005379CB">
          <w:pPr>
            <w:numPr>
              <w:ilvl w:val="0"/>
              <w:numId w:val="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Colaborador autenticado</w:t>
          </w:r>
        </w:p>
        <w:p w14:paraId="52C2BE76" w14:textId="77777777" w:rsidR="005379CB" w:rsidRPr="005379CB" w:rsidRDefault="005379CB" w:rsidP="005379CB">
          <w:pPr>
            <w:numPr>
              <w:ilvl w:val="0"/>
              <w:numId w:val="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Usuario nuevo pendiente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aceptacion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LOPDP interna</w:t>
          </w:r>
        </w:p>
        <w:p w14:paraId="1411892A" w14:textId="77777777" w:rsidR="005379CB" w:rsidRPr="005379CB" w:rsidRDefault="005379CB" w:rsidP="005379CB">
          <w:pPr>
            <w:numPr>
              <w:ilvl w:val="0"/>
              <w:numId w:val="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Equipo TI</w:t>
          </w:r>
        </w:p>
        <w:p w14:paraId="7FC7D0FE" w14:textId="77777777" w:rsidR="005379CB" w:rsidRPr="005379CB" w:rsidRDefault="005379CB" w:rsidP="005379CB">
          <w:pPr>
            <w:numPr>
              <w:ilvl w:val="0"/>
              <w:numId w:val="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Jefe TI o administrador TI</w:t>
          </w:r>
        </w:p>
        <w:p w14:paraId="2FA99E14" w14:textId="77777777" w:rsidR="005379CB" w:rsidRPr="005379CB" w:rsidRDefault="005379CB" w:rsidP="005379CB">
          <w:pPr>
            <w:numPr>
              <w:ilvl w:val="0"/>
              <w:numId w:val="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Gerencia o Gerencia General</w:t>
          </w:r>
        </w:p>
        <w:p w14:paraId="19223E35" w14:textId="77777777" w:rsidR="005379CB" w:rsidRPr="005379CB" w:rsidRDefault="005379CB" w:rsidP="005379CB">
          <w:pPr>
            <w:numPr>
              <w:ilvl w:val="0"/>
              <w:numId w:val="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Jefe técnico o jefe de servicio técnico</w:t>
          </w:r>
        </w:p>
        <w:p w14:paraId="51B94208" w14:textId="77777777" w:rsidR="005379CB" w:rsidRPr="005379CB" w:rsidRDefault="005379CB" w:rsidP="005379CB">
          <w:pPr>
            <w:numPr>
              <w:ilvl w:val="0"/>
              <w:numId w:val="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Firmante documental</w:t>
          </w:r>
        </w:p>
        <w:p w14:paraId="4B271162" w14:textId="77777777" w:rsidR="005379CB" w:rsidRPr="005379CB" w:rsidRDefault="005379CB" w:rsidP="005379CB">
          <w:pPr>
            <w:numPr>
              <w:ilvl w:val="0"/>
              <w:numId w:val="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Revisor de seguridad</w:t>
          </w:r>
        </w:p>
        <w:p w14:paraId="34D2CCB2" w14:textId="77777777" w:rsidR="005379CB" w:rsidRPr="005379CB" w:rsidRDefault="005379CB" w:rsidP="005379CB">
          <w:pPr>
            <w:numPr>
              <w:ilvl w:val="0"/>
              <w:numId w:val="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Auditor externo temporal</w:t>
          </w:r>
        </w:p>
        <w:p w14:paraId="16039851" w14:textId="77777777" w:rsidR="005379CB" w:rsidRPr="005379CB" w:rsidRDefault="005379CB" w:rsidP="005379CB">
          <w:pPr>
            <w:numPr>
              <w:ilvl w:val="0"/>
              <w:numId w:val="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Usuario habilitado para correo con Gmail</w:t>
          </w:r>
        </w:p>
        <w:p w14:paraId="22F71220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 xml:space="preserve">5. </w:t>
          </w:r>
          <w:proofErr w:type="spellStart"/>
          <w:r w:rsidRPr="005379CB">
            <w:rPr>
              <w:rFonts w:ascii="Aptos" w:eastAsia="Times New Roman" w:hAnsi="Aptos"/>
              <w:b/>
              <w:color w:val="325483"/>
              <w:sz w:val="26"/>
            </w:rPr>
            <w:t>Justificacion</w:t>
          </w:r>
          <w:proofErr w:type="spellEnd"/>
          <w:r w:rsidRPr="005379CB">
            <w:rPr>
              <w:rFonts w:ascii="Aptos" w:eastAsia="Times New Roman" w:hAnsi="Aptos"/>
              <w:b/>
              <w:color w:val="325483"/>
              <w:sz w:val="26"/>
            </w:rPr>
            <w:t xml:space="preserve"> general del área</w:t>
          </w:r>
        </w:p>
        <w:p w14:paraId="7B7F2007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El Área 01 existe para sostener las capacidades transversales sin las cuales SPI no puede operar con gobierno técnico verificable. El sistema necesita saber </w:t>
          </w:r>
          <w:proofErr w:type="spellStart"/>
          <w:r w:rsidRPr="005379CB">
            <w:rPr>
              <w:rFonts w:ascii="Aptos" w:hAnsi="Aptos"/>
              <w:color w:val="1F2937"/>
            </w:rPr>
            <w:t>quien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accede, bajo que rol, desde que sesión y con que evidencia; necesita registrar eventos auditables, aislar eventos de seguridad, preparar documentación para auditorias, notificar hechos operativos, custodiar adjuntos y documentos generados, formalizar firmas avanzadas y permitir </w:t>
          </w:r>
          <w:proofErr w:type="spellStart"/>
          <w:r w:rsidRPr="005379CB">
            <w:rPr>
              <w:rFonts w:ascii="Aptos" w:hAnsi="Aptos"/>
              <w:color w:val="1F2937"/>
            </w:rPr>
            <w:lastRenderedPageBreak/>
            <w:t>verificacion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posterior de documentos. El área </w:t>
          </w:r>
          <w:proofErr w:type="spellStart"/>
          <w:r w:rsidRPr="005379CB">
            <w:rPr>
              <w:rFonts w:ascii="Aptos" w:hAnsi="Aptos"/>
              <w:color w:val="1F2937"/>
            </w:rPr>
            <w:t>tambien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necesita exponer visibilidad ejecutiva de partes concretas del dominio y permitir, cuando el proceso lo exige, el </w:t>
          </w:r>
          <w:proofErr w:type="spellStart"/>
          <w:r w:rsidRPr="005379CB">
            <w:rPr>
              <w:rFonts w:ascii="Aptos" w:hAnsi="Aptos"/>
              <w:color w:val="1F2937"/>
            </w:rPr>
            <w:t>envio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de correo desde la cuenta autorizada del usuario.</w:t>
          </w:r>
        </w:p>
        <w:p w14:paraId="56FC948B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 xml:space="preserve">6. </w:t>
          </w:r>
          <w:proofErr w:type="spellStart"/>
          <w:r w:rsidRPr="005379CB">
            <w:rPr>
              <w:rFonts w:ascii="Aptos" w:eastAsia="Times New Roman" w:hAnsi="Aptos"/>
              <w:b/>
              <w:color w:val="325483"/>
              <w:sz w:val="26"/>
            </w:rPr>
            <w:t>Justificacion</w:t>
          </w:r>
          <w:proofErr w:type="spellEnd"/>
          <w:r w:rsidRPr="005379CB">
            <w:rPr>
              <w:rFonts w:ascii="Aptos" w:eastAsia="Times New Roman" w:hAnsi="Aptos"/>
              <w:b/>
              <w:color w:val="325483"/>
              <w:sz w:val="26"/>
            </w:rPr>
            <w:t xml:space="preserve"> por módulo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247"/>
            <w:gridCol w:w="2645"/>
            <w:gridCol w:w="3025"/>
            <w:gridCol w:w="2711"/>
          </w:tblGrid>
          <w:tr w:rsidR="005379CB" w:rsidRPr="005379CB" w14:paraId="03EFBB0D" w14:textId="77777777" w:rsidTr="005379CB">
            <w:trPr>
              <w:divId w:val="548415546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2DB76D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86A972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Por que</w:t>
                </w:r>
                <w:proofErr w:type="spellEnd"/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 existe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C35A1D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Como opera a alto nivel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08E737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Cuando aplica</w:t>
                </w:r>
              </w:p>
            </w:tc>
          </w:tr>
          <w:tr w:rsidR="005379CB" w:rsidRPr="005379CB" w14:paraId="06DE2532" w14:textId="77777777" w:rsidTr="005379CB">
            <w:trPr>
              <w:divId w:val="548415546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E7A50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B21BE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autenticar usuarios y controlar sesiones.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E59FD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Google OAuth, JWT,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refresh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logout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perfil.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32186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 iniciar, mantener o cerrar sesión.</w:t>
                </w:r>
              </w:p>
            </w:tc>
          </w:tr>
          <w:tr w:rsidR="005379CB" w:rsidRPr="005379CB" w14:paraId="0BA78D80" w14:textId="77777777" w:rsidTr="005379CB">
            <w:trPr>
              <w:divId w:val="548415546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45AEA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492A8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detectar y revisar eventos de acceso sensibles.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F2822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Consulta auditoria, correlaciona notificaciones y permite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revision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77A95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TI necesita revisar actividad de riesgo.</w:t>
                </w:r>
              </w:p>
            </w:tc>
          </w:tr>
          <w:tr w:rsidR="005379CB" w:rsidRPr="005379CB" w14:paraId="5030AAF9" w14:textId="77777777" w:rsidTr="005379CB">
            <w:trPr>
              <w:divId w:val="548415546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EC31C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</w:t>
                </w:r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3D932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sostener trazabilidad institucional.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440BE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Lista, filtra, detalla y exporta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bitacora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transversal.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8A502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Cuando se requiere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investigacion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o evidencia.</w:t>
                </w:r>
              </w:p>
            </w:tc>
          </w:tr>
          <w:tr w:rsidR="005379CB" w:rsidRPr="005379CB" w14:paraId="43F32B29" w14:textId="77777777" w:rsidTr="005379CB">
            <w:trPr>
              <w:divId w:val="548415546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1BFA0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52F99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preparar auditoria de forma controlada.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3EE29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Administra ventana, secciones, documentos y accesos externos.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886E1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Antes y durante auditorias formales.</w:t>
                </w:r>
              </w:p>
            </w:tc>
          </w:tr>
          <w:tr w:rsidR="005379CB" w:rsidRPr="005379CB" w14:paraId="2780ADB6" w14:textId="77777777" w:rsidTr="005379CB">
            <w:trPr>
              <w:divId w:val="548415546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CBAB7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approvals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7D0F4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resolver decisiones del flujo técnico soportado.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C0E37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Presenta pendientes y registra aprobaciones o rechazos.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E3856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Cuando una solicitud requiere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decision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formal.</w:t>
                </w:r>
              </w:p>
            </w:tc>
          </w:tr>
          <w:tr w:rsidR="005379CB" w:rsidRPr="005379CB" w14:paraId="636532DB" w14:textId="77777777" w:rsidTr="005379CB">
            <w:trPr>
              <w:divId w:val="548415546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94DFE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5F8BE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entregar visibilidad gerencial del dominio.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85BEC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Expone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metricas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listados, trazabilidad y documentos asociados.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F3DCA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Durante seguimiento ejecutivo.</w:t>
                </w:r>
              </w:p>
            </w:tc>
          </w:tr>
          <w:tr w:rsidR="005379CB" w:rsidRPr="005379CB" w14:paraId="3BE1C38E" w14:textId="77777777" w:rsidTr="005379CB">
            <w:trPr>
              <w:divId w:val="548415546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5CF83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AC1F9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garantizar integridad y verificabilidad documental.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44BF1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Calcula hash, firma, sella, genera QR y verifica.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64C4E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un documento debe quedar formalizado.</w:t>
                </w:r>
              </w:p>
            </w:tc>
          </w:tr>
          <w:tr w:rsidR="005379CB" w:rsidRPr="005379CB" w14:paraId="5647808C" w14:textId="77777777" w:rsidTr="005379CB">
            <w:trPr>
              <w:divId w:val="548415546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17F3E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F5C70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generar documentos operativos controlados.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E1420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 desde plantilla, permite firma posicionada y exporta PDF.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AE719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una solicitud necesita documento formalizable.</w:t>
                </w:r>
              </w:p>
            </w:tc>
          </w:tr>
          <w:tr w:rsidR="005379CB" w:rsidRPr="005379CB" w14:paraId="343E8461" w14:textId="77777777" w:rsidTr="005379CB">
            <w:trPr>
              <w:divId w:val="548415546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1B4F8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C6D1A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custodiar adjuntos por solicitud.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64A9F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Carga, lista, descarga y elimina archivos con control de rol.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D91D1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un flujo requiere anexos.</w:t>
                </w:r>
              </w:p>
            </w:tc>
          </w:tr>
          <w:tr w:rsidR="005379CB" w:rsidRPr="005379CB" w14:paraId="7316178D" w14:textId="77777777" w:rsidTr="005379CB">
            <w:trPr>
              <w:divId w:val="548415546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69427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27EF8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informar eventos operativos al usuario.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1BEFA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Lista, crea, marca como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leidas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elimina notificaciones.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C5673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el sistema o un rol autorizado debe avisar un evento.</w:t>
                </w:r>
              </w:p>
            </w:tc>
          </w:tr>
          <w:tr w:rsidR="005379CB" w:rsidRPr="005379CB" w14:paraId="554D62E8" w14:textId="77777777" w:rsidTr="005379CB">
            <w:trPr>
              <w:divId w:val="548415546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92634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F65EC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exponer resumen operacional del dominio montado.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9F9C1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Devuelve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metricas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agregadas del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comercial.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32F77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el rol autorizado requiere resumen ejecutivo.</w:t>
                </w:r>
              </w:p>
            </w:tc>
          </w:tr>
          <w:tr w:rsidR="005379CB" w:rsidRPr="005379CB" w14:paraId="48598235" w14:textId="77777777" w:rsidTr="005379CB">
            <w:trPr>
              <w:divId w:val="548415546"/>
              <w:cantSplit/>
              <w:tblHeader/>
            </w:trPr>
            <w:tc>
              <w:tcPr>
                <w:tcW w:w="629" w:type="pct"/>
                <w:shd w:val="clear" w:color="auto" w:fill="FFFFFF"/>
                <w:hideMark/>
              </w:tcPr>
              <w:p w14:paraId="14D838B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1380" w:type="pct"/>
                <w:shd w:val="clear" w:color="auto" w:fill="FFFFFF"/>
                <w:hideMark/>
              </w:tcPr>
              <w:p w14:paraId="4604E4E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enviar correo desde la cuenta real del usuario.</w:t>
                </w:r>
              </w:p>
            </w:tc>
            <w:tc>
              <w:tcPr>
                <w:tcW w:w="1577" w:type="pct"/>
                <w:shd w:val="clear" w:color="auto" w:fill="FFFFFF"/>
                <w:hideMark/>
              </w:tcPr>
              <w:p w14:paraId="44CE47A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Gestiona OAuth, estado,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revocacion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.</w:t>
                </w:r>
              </w:p>
            </w:tc>
            <w:tc>
              <w:tcPr>
                <w:tcW w:w="1414" w:type="pct"/>
                <w:shd w:val="clear" w:color="auto" w:fill="FFFFFF"/>
                <w:hideMark/>
              </w:tcPr>
              <w:p w14:paraId="389F0A4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el flujo requiere correo autenticado.</w:t>
                </w:r>
              </w:p>
            </w:tc>
          </w:tr>
        </w:tbl>
        <w:p w14:paraId="2CE50B3D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7. Requerimientos funcionales del usuario</w:t>
          </w:r>
        </w:p>
        <w:p w14:paraId="69ECF0C9" w14:textId="77777777" w:rsidR="005379CB" w:rsidRPr="005379CB" w:rsidRDefault="005379CB" w:rsidP="005379CB">
          <w:pPr>
            <w:numPr>
              <w:ilvl w:val="0"/>
              <w:numId w:val="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REQ-GD-001: El sistema debe autenticar usuarios internos mediante Google OAuth y crear una sesión trazable.</w:t>
          </w:r>
        </w:p>
        <w:p w14:paraId="41DE2FC1" w14:textId="77777777" w:rsidR="005379CB" w:rsidRPr="005379CB" w:rsidRDefault="005379CB" w:rsidP="005379CB">
          <w:pPr>
            <w:numPr>
              <w:ilvl w:val="0"/>
              <w:numId w:val="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REQ-GD-002: El sistema debe emitir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accessToken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refreshToken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permitir renovar la sesión activa valida.</w:t>
          </w:r>
        </w:p>
        <w:p w14:paraId="03DAC5B3" w14:textId="77777777" w:rsidR="005379CB" w:rsidRPr="005379CB" w:rsidRDefault="005379CB" w:rsidP="005379CB">
          <w:pPr>
            <w:numPr>
              <w:ilvl w:val="0"/>
              <w:numId w:val="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REQ-GD-003: El sistema debe permitir consultar el perfil del usuario autenticado.</w:t>
          </w:r>
        </w:p>
        <w:p w14:paraId="7ADF1B8C" w14:textId="77777777" w:rsidR="005379CB" w:rsidRPr="005379CB" w:rsidRDefault="005379CB" w:rsidP="005379CB">
          <w:pPr>
            <w:numPr>
              <w:ilvl w:val="0"/>
              <w:numId w:val="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REQ-GD-004: El sistema debe permitir cerrar la sesión activa del usuario y registrar dicho cierre.</w:t>
          </w:r>
        </w:p>
        <w:p w14:paraId="5C30BA8D" w14:textId="77777777" w:rsidR="005379CB" w:rsidRPr="005379CB" w:rsidRDefault="005379CB" w:rsidP="005379CB">
          <w:pPr>
            <w:numPr>
              <w:ilvl w:val="0"/>
              <w:numId w:val="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REQ-GD-005: El sistema debe permitir registrar la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aceptacion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interna de LOPDP con evidencia documental.</w:t>
          </w:r>
        </w:p>
        <w:p w14:paraId="54719441" w14:textId="77777777" w:rsidR="005379CB" w:rsidRPr="005379CB" w:rsidRDefault="005379CB" w:rsidP="005379CB">
          <w:pPr>
            <w:numPr>
              <w:ilvl w:val="0"/>
              <w:numId w:val="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REQ-GD-006: El sistema debe registrar eventos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criticos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login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eventos fuera de horario en la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bitacora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auditoria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4516412" w14:textId="77777777" w:rsidR="005379CB" w:rsidRPr="005379CB" w:rsidRDefault="005379CB" w:rsidP="005379CB">
          <w:pPr>
            <w:numPr>
              <w:ilvl w:val="0"/>
              <w:numId w:val="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REQ-GD-007: El sistema debe permitir a TI consultar, revisar y exportar eventos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login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fuera de horario.</w:t>
          </w:r>
        </w:p>
        <w:p w14:paraId="6178D3F0" w14:textId="77777777" w:rsidR="005379CB" w:rsidRPr="005379CB" w:rsidRDefault="005379CB" w:rsidP="005379CB">
          <w:pPr>
            <w:numPr>
              <w:ilvl w:val="0"/>
              <w:numId w:val="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REQ-GD-008: El sistema debe permitir activar o desactivar una ventana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auditoria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definir sus fechas de vigencia.</w:t>
          </w:r>
        </w:p>
        <w:p w14:paraId="73679060" w14:textId="77777777" w:rsidR="005379CB" w:rsidRPr="005379CB" w:rsidRDefault="005379CB" w:rsidP="005379CB">
          <w:pPr>
            <w:numPr>
              <w:ilvl w:val="0"/>
              <w:numId w:val="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REQ-GD-009: El sistema debe permitir administrar secciones y documentos de auditoria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segun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rol autorizado.</w:t>
          </w:r>
        </w:p>
        <w:p w14:paraId="671AAC2F" w14:textId="77777777" w:rsidR="005379CB" w:rsidRPr="005379CB" w:rsidRDefault="005379CB" w:rsidP="005379CB">
          <w:pPr>
            <w:numPr>
              <w:ilvl w:val="0"/>
              <w:numId w:val="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REQ-GD-010: El sistema debe permitir aprobar o rechazar solicitudes del flujo técnico habilitado y persistir la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decision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54C63EA" w14:textId="77777777" w:rsidR="005379CB" w:rsidRPr="005379CB" w:rsidRDefault="005379CB" w:rsidP="005379CB">
          <w:pPr>
            <w:numPr>
              <w:ilvl w:val="0"/>
              <w:numId w:val="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REQ-GD-011: El sistema debe permitir a gerencia consultar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metricas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trazabilidad y documentos asociados a una solicitud.</w:t>
          </w:r>
        </w:p>
        <w:p w14:paraId="5EA1BD81" w14:textId="77777777" w:rsidR="005379CB" w:rsidRPr="005379CB" w:rsidRDefault="005379CB" w:rsidP="005379CB">
          <w:pPr>
            <w:numPr>
              <w:ilvl w:val="0"/>
              <w:numId w:val="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REQ-GD-012: El sistema debe permitir crear documentos desde plantilla y recuperarlos por solicitud o identificador.</w:t>
          </w:r>
        </w:p>
        <w:p w14:paraId="7DEFF239" w14:textId="77777777" w:rsidR="005379CB" w:rsidRPr="005379CB" w:rsidRDefault="005379CB" w:rsidP="005379CB">
          <w:pPr>
            <w:numPr>
              <w:ilvl w:val="0"/>
              <w:numId w:val="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REQ-GD-013: El sistema debe permitir insertar firma posicionada, exportar PDF y escalar a firma avanzada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segun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el flujo soportado.</w:t>
          </w:r>
        </w:p>
        <w:p w14:paraId="792C7847" w14:textId="77777777" w:rsidR="005379CB" w:rsidRPr="005379CB" w:rsidRDefault="005379CB" w:rsidP="005379CB">
          <w:pPr>
            <w:numPr>
              <w:ilvl w:val="0"/>
              <w:numId w:val="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REQ-GD-014: El sistema debe permitir subir, listar, descargar y eliminar adjuntos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segun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rol.</w:t>
          </w:r>
        </w:p>
        <w:p w14:paraId="3A0F3A7F" w14:textId="77777777" w:rsidR="005379CB" w:rsidRPr="005379CB" w:rsidRDefault="005379CB" w:rsidP="005379CB">
          <w:pPr>
            <w:numPr>
              <w:ilvl w:val="0"/>
              <w:numId w:val="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REQ-GD-015: El sistema debe permitir listar notificaciones del usuario y conocer su conteo no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leido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543F9F8" w14:textId="77777777" w:rsidR="005379CB" w:rsidRPr="005379CB" w:rsidRDefault="005379CB" w:rsidP="005379CB">
          <w:pPr>
            <w:numPr>
              <w:ilvl w:val="0"/>
              <w:numId w:val="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REQ-GD-016: El sistema debe permitir crear notificaciones; solo roles privilegiados pueden direccionarlas a otros usuarios.</w:t>
          </w:r>
        </w:p>
        <w:p w14:paraId="4BD98525" w14:textId="77777777" w:rsidR="005379CB" w:rsidRPr="005379CB" w:rsidRDefault="005379CB" w:rsidP="005379CB">
          <w:pPr>
            <w:numPr>
              <w:ilvl w:val="0"/>
              <w:numId w:val="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REQ-GD-017: El sistema debe permitir consultar el resumen operacional disponible en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para roles autorizados.</w:t>
          </w:r>
        </w:p>
        <w:p w14:paraId="72D5C590" w14:textId="77777777" w:rsidR="005379CB" w:rsidRPr="005379CB" w:rsidRDefault="005379CB" w:rsidP="005379CB">
          <w:pPr>
            <w:numPr>
              <w:ilvl w:val="0"/>
              <w:numId w:val="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REQ-GD-018: El sistema debe permitir autorizar Gmail, validar si la autorización existe, enviar correos y revocar el acceso.</w:t>
          </w:r>
        </w:p>
        <w:p w14:paraId="0E091F73" w14:textId="77777777" w:rsidR="005379CB" w:rsidRPr="005379CB" w:rsidRDefault="005379CB" w:rsidP="005379CB">
          <w:pPr>
            <w:numPr>
              <w:ilvl w:val="0"/>
              <w:numId w:val="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REQ-GD-019: El sistema debe permitir firmar un documento con hash, sello institucional y QR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verificacion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F083541" w14:textId="77777777" w:rsidR="005379CB" w:rsidRPr="005379CB" w:rsidRDefault="005379CB" w:rsidP="005379CB">
          <w:pPr>
            <w:numPr>
              <w:ilvl w:val="0"/>
              <w:numId w:val="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REQ-GD-020: El sistema debe permitir verificar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publicamente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un documento firmado mediante token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verificacion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8EFB41D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8. Requerimientos no funcionales</w:t>
          </w:r>
        </w:p>
        <w:p w14:paraId="2EDD8A89" w14:textId="77777777" w:rsidR="005379CB" w:rsidRPr="005379CB" w:rsidRDefault="005379CB" w:rsidP="005379CB">
          <w:pPr>
            <w:numPr>
              <w:ilvl w:val="0"/>
              <w:numId w:val="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Todo acceso autenticado debe pasar por validación JWT y control de rol aplicable.</w:t>
          </w:r>
        </w:p>
        <w:p w14:paraId="041886FC" w14:textId="77777777" w:rsidR="005379CB" w:rsidRPr="005379CB" w:rsidRDefault="005379CB" w:rsidP="005379CB">
          <w:pPr>
            <w:numPr>
              <w:ilvl w:val="0"/>
              <w:numId w:val="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Los eventos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criticos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deben dejar evidencia en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 en el log técnico propio del módulo.</w:t>
          </w:r>
        </w:p>
        <w:p w14:paraId="3BFF2386" w14:textId="77777777" w:rsidR="005379CB" w:rsidRPr="005379CB" w:rsidRDefault="005379CB" w:rsidP="005379CB">
          <w:pPr>
            <w:numPr>
              <w:ilvl w:val="0"/>
              <w:numId w:val="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La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renovacion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sesión no debe operar sobre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refresh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tokens ya invalidados o sin sesión activa.</w:t>
          </w:r>
        </w:p>
        <w:p w14:paraId="4602AB70" w14:textId="77777777" w:rsidR="005379CB" w:rsidRPr="005379CB" w:rsidRDefault="005379CB" w:rsidP="005379CB">
          <w:pPr>
            <w:numPr>
              <w:ilvl w:val="0"/>
              <w:numId w:val="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Los documentos y archivos deben respetar restricciones de tipo,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tamano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permisos del flujo que los consuma.</w:t>
          </w:r>
        </w:p>
        <w:p w14:paraId="6F77C6C5" w14:textId="77777777" w:rsidR="005379CB" w:rsidRPr="005379CB" w:rsidRDefault="005379CB" w:rsidP="005379CB">
          <w:pPr>
            <w:numPr>
              <w:ilvl w:val="0"/>
              <w:numId w:val="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La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verificacion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publica de firma debe estar protegida por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rate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limit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control de dependencias SQL.</w:t>
          </w:r>
        </w:p>
        <w:p w14:paraId="611160A9" w14:textId="77777777" w:rsidR="005379CB" w:rsidRPr="005379CB" w:rsidRDefault="005379CB" w:rsidP="005379CB">
          <w:pPr>
            <w:numPr>
              <w:ilvl w:val="0"/>
              <w:numId w:val="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Las notificaciones a terceros deben quedar restringidas a roles privilegiados.</w:t>
          </w:r>
        </w:p>
        <w:p w14:paraId="72B61F37" w14:textId="77777777" w:rsidR="005379CB" w:rsidRPr="005379CB" w:rsidRDefault="005379CB" w:rsidP="005379CB">
          <w:pPr>
            <w:numPr>
              <w:ilvl w:val="0"/>
              <w:numId w:val="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El uso de Gmail debe depender de autorización valida del usuario y responder con error controlado cuando falte dicha autorización.</w:t>
          </w:r>
        </w:p>
        <w:p w14:paraId="4FD8696E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 xml:space="preserve">9. </w:t>
          </w:r>
          <w:proofErr w:type="spellStart"/>
          <w:r w:rsidRPr="005379CB">
            <w:rPr>
              <w:rFonts w:ascii="Aptos" w:eastAsia="Times New Roman" w:hAnsi="Aptos"/>
              <w:b/>
              <w:color w:val="325483"/>
              <w:sz w:val="26"/>
            </w:rPr>
            <w:t>Conclusion</w:t>
          </w:r>
          <w:proofErr w:type="spellEnd"/>
        </w:p>
        <w:p w14:paraId="3C5182E5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Los requerimientos de usuario del Área 01 se justifican por la necesidad institucional de mantener autenticación confiable, seguridad observable, trazabilidad transversal, </w:t>
          </w:r>
          <w:proofErr w:type="spellStart"/>
          <w:r w:rsidRPr="005379CB">
            <w:rPr>
              <w:rFonts w:ascii="Aptos" w:hAnsi="Aptos"/>
              <w:color w:val="1F2937"/>
            </w:rPr>
            <w:t>preparacion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documental de </w:t>
          </w:r>
          <w:proofErr w:type="spellStart"/>
          <w:r w:rsidRPr="005379CB">
            <w:rPr>
              <w:rFonts w:ascii="Aptos" w:hAnsi="Aptos"/>
              <w:color w:val="1F2937"/>
            </w:rPr>
            <w:t>auditoria</w:t>
          </w:r>
          <w:proofErr w:type="spellEnd"/>
          <w:r w:rsidRPr="005379CB">
            <w:rPr>
              <w:rFonts w:ascii="Aptos" w:hAnsi="Aptos"/>
              <w:color w:val="1F2937"/>
            </w:rPr>
            <w:t>, decisiones soportadas, custodia de documentos y adjuntos, notificaciones operativas, visibilidad ejecutiva del dominio y firma documental verificable.</w:t>
          </w:r>
        </w:p>
        <w:p w14:paraId="1E174E2E" w14:textId="77777777" w:rsidR="005379CB" w:rsidRPr="005379CB" w:rsidRDefault="005379CB" w:rsidP="005379CB">
          <w:pPr>
            <w:pStyle w:val="Ttulo1"/>
            <w:shd w:val="clear" w:color="auto" w:fill="E6E6E6"/>
            <w:spacing w:before="200" w:after="20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32"/>
            </w:rPr>
          </w:pPr>
          <w:r w:rsidRPr="005379CB">
            <w:rPr>
              <w:rFonts w:ascii="Aptos" w:eastAsia="Times New Roman" w:hAnsi="Aptos"/>
              <w:b/>
              <w:color w:val="325483"/>
              <w:sz w:val="32"/>
            </w:rPr>
            <w:t>FRS - AREA 01 GOBIERNO, SEGURIDAD, CUMPLIMIENTO Y GESTION DOCUMENTAL</w:t>
          </w:r>
        </w:p>
        <w:p w14:paraId="7F1EFD05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Esta sección desarrolla la </w:t>
          </w:r>
          <w:proofErr w:type="spellStart"/>
          <w:r w:rsidRPr="005379CB">
            <w:rPr>
              <w:rFonts w:ascii="Aptos" w:hAnsi="Aptos"/>
              <w:color w:val="1F2937"/>
            </w:rPr>
            <w:t>especificacion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funcional del área, detallando el comportamiento esperado de cada módulo, las reglas de negocio observadas y los criterios que permiten validar que la </w:t>
          </w:r>
          <w:proofErr w:type="spellStart"/>
          <w:r w:rsidRPr="005379CB">
            <w:rPr>
              <w:rFonts w:ascii="Aptos" w:hAnsi="Aptos"/>
              <w:color w:val="1F2937"/>
            </w:rPr>
            <w:t>implementacion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responde a lo requerido.</w:t>
          </w:r>
        </w:p>
        <w:p w14:paraId="62DD9F80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</w:p>
        <w:p w14:paraId="6B3CE6E9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La presente </w:t>
          </w:r>
          <w:proofErr w:type="spellStart"/>
          <w:r w:rsidRPr="005379CB">
            <w:rPr>
              <w:rFonts w:ascii="Aptos" w:hAnsi="Aptos"/>
              <w:color w:val="1F2937"/>
            </w:rPr>
            <w:t>especificacion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funcional describe el comportamiento verificable del Área 01 del sistema SPI. Su objetivo es traducir los requerimientos de usuario del dominio a funciones concretas observables en el sistema, explicando para cada módulo </w:t>
          </w:r>
          <w:proofErr w:type="spellStart"/>
          <w:r w:rsidRPr="005379CB">
            <w:rPr>
              <w:rFonts w:ascii="Aptos" w:hAnsi="Aptos"/>
              <w:color w:val="1F2937"/>
            </w:rPr>
            <w:t>por que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existe la </w:t>
          </w:r>
          <w:proofErr w:type="spellStart"/>
          <w:r w:rsidRPr="005379CB">
            <w:rPr>
              <w:rFonts w:ascii="Aptos" w:hAnsi="Aptos"/>
              <w:color w:val="1F2937"/>
            </w:rPr>
            <w:t>funcion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como debe ejecutarse y cuando debe intervenir dentro de la operación real. Esta FRS se </w:t>
          </w:r>
          <w:proofErr w:type="spellStart"/>
          <w:r w:rsidRPr="005379CB">
            <w:rPr>
              <w:rFonts w:ascii="Aptos" w:hAnsi="Aptos"/>
              <w:color w:val="1F2937"/>
            </w:rPr>
            <w:t>elaboro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a partir del código vigente y de los contratos efectivamente expuestos por backend y frontend.</w:t>
          </w:r>
        </w:p>
        <w:p w14:paraId="1A736AB0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2. Objetivo</w:t>
          </w:r>
        </w:p>
        <w:p w14:paraId="58D0A718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Definir de manera funcional y verificable las capacidades del Área 01, detallando el comportamiento esperado de </w:t>
          </w:r>
          <w:proofErr w:type="spellStart"/>
          <w:r w:rsidRPr="005379CB">
            <w:rPr>
              <w:rFonts w:ascii="Aptos" w:hAnsi="Aptos"/>
              <w:color w:val="1F2937"/>
            </w:rPr>
            <w:t>auth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security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5379CB">
            <w:rPr>
              <w:rFonts w:ascii="Aptos" w:hAnsi="Aptos"/>
              <w:color w:val="1F2937"/>
            </w:rPr>
            <w:t>audit-prep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approvals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management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signature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documents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5379CB">
            <w:rPr>
              <w:rFonts w:ascii="Aptos" w:hAnsi="Aptos"/>
              <w:color w:val="1F2937"/>
            </w:rPr>
            <w:t>notifications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dashboard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y </w:t>
          </w:r>
          <w:proofErr w:type="spellStart"/>
          <w:r w:rsidRPr="005379CB">
            <w:rPr>
              <w:rFonts w:ascii="Aptos" w:hAnsi="Aptos"/>
              <w:color w:val="1F2937"/>
            </w:rPr>
            <w:t>gmail</w:t>
          </w:r>
          <w:proofErr w:type="spellEnd"/>
          <w:r w:rsidRPr="005379CB">
            <w:rPr>
              <w:rFonts w:ascii="Aptos" w:hAnsi="Aptos"/>
              <w:color w:val="1F2937"/>
            </w:rPr>
            <w:t>, junto con sus entradas, salidas, validaciones y contexto de ejecución.</w:t>
          </w:r>
        </w:p>
        <w:p w14:paraId="57A736A8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3. Alcance funcional</w:t>
          </w:r>
        </w:p>
        <w:p w14:paraId="44E8BD4C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>El alcance de esta FRS comprende autenticación federada, control de sesión, monitoreo off-</w:t>
          </w:r>
          <w:proofErr w:type="spellStart"/>
          <w:r w:rsidRPr="005379CB">
            <w:rPr>
              <w:rFonts w:ascii="Aptos" w:hAnsi="Aptos"/>
              <w:color w:val="1F2937"/>
            </w:rPr>
            <w:t>hours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consulta y </w:t>
          </w:r>
          <w:proofErr w:type="spellStart"/>
          <w:r w:rsidRPr="005379CB">
            <w:rPr>
              <w:rFonts w:ascii="Aptos" w:hAnsi="Aptos"/>
              <w:color w:val="1F2937"/>
            </w:rPr>
            <w:t>exportacion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de </w:t>
          </w:r>
          <w:proofErr w:type="spellStart"/>
          <w:r w:rsidRPr="005379CB">
            <w:rPr>
              <w:rFonts w:ascii="Aptos" w:hAnsi="Aptos"/>
              <w:color w:val="1F2937"/>
            </w:rPr>
            <w:t>auditoria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preparacion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documental, aprobaciones del flujo técnico soportado, visibilidad gerencial, gestión documental desde plantilla, custodia de adjuntos, notificaciones operativas, </w:t>
          </w:r>
          <w:proofErr w:type="spellStart"/>
          <w:r w:rsidRPr="005379CB">
            <w:rPr>
              <w:rFonts w:ascii="Aptos" w:hAnsi="Aptos"/>
              <w:color w:val="1F2937"/>
            </w:rPr>
            <w:t>dashboard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comercial montado y autorización/</w:t>
          </w:r>
          <w:proofErr w:type="spellStart"/>
          <w:r w:rsidRPr="005379CB">
            <w:rPr>
              <w:rFonts w:ascii="Aptos" w:hAnsi="Aptos"/>
              <w:color w:val="1F2937"/>
            </w:rPr>
            <w:t>envio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mediante Gmail.</w:t>
          </w:r>
        </w:p>
        <w:p w14:paraId="2FB2E686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4. Requerimientos funcionales detallados</w:t>
          </w:r>
        </w:p>
        <w:p w14:paraId="7D427B51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t>FR-GD-001 Autenticación federada</w:t>
          </w:r>
        </w:p>
        <w:p w14:paraId="7A81CE0E" w14:textId="77777777" w:rsidR="005379CB" w:rsidRPr="005379CB" w:rsidRDefault="005379CB" w:rsidP="005379CB">
          <w:pPr>
            <w:numPr>
              <w:ilvl w:val="0"/>
              <w:numId w:val="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google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google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callback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0CAE432" w14:textId="77777777" w:rsidR="005379CB" w:rsidRPr="005379CB" w:rsidRDefault="005379CB" w:rsidP="005379CB">
          <w:pPr>
            <w:numPr>
              <w:ilvl w:val="0"/>
              <w:numId w:val="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Proceso: intercambio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code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resolucion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userinfo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creacion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actualizacion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usuario,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generacion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JWT, registro de sesión, auditoria y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redireccion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al frontend.</w:t>
          </w:r>
        </w:p>
        <w:p w14:paraId="62A14EC5" w14:textId="77777777" w:rsidR="005379CB" w:rsidRPr="005379CB" w:rsidRDefault="005379CB" w:rsidP="005379CB">
          <w:pPr>
            <w:numPr>
              <w:ilvl w:val="0"/>
              <w:numId w:val="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Cuando aplica: cada vez que un usuario inicia sesión mediante el flujo corporativo.</w:t>
          </w:r>
        </w:p>
        <w:p w14:paraId="6157B807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t xml:space="preserve">FR-GD-002 Perfil, </w:t>
          </w: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refresh</w:t>
          </w:r>
          <w:proofErr w:type="spellEnd"/>
          <w:r w:rsidRPr="005379CB">
            <w:rPr>
              <w:rFonts w:ascii="Aptos" w:eastAsia="Times New Roman" w:hAnsi="Aptos"/>
              <w:b/>
              <w:color w:val="8D648C"/>
              <w:sz w:val="22"/>
            </w:rPr>
            <w:t xml:space="preserve"> y </w:t>
          </w: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logout</w:t>
          </w:r>
          <w:proofErr w:type="spellEnd"/>
        </w:p>
        <w:p w14:paraId="7D3BC3EC" w14:textId="77777777" w:rsidR="005379CB" w:rsidRPr="005379CB" w:rsidRDefault="005379CB" w:rsidP="005379CB">
          <w:pPr>
            <w:numPr>
              <w:ilvl w:val="0"/>
              <w:numId w:val="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/me, POST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refresh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logout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8D83DB3" w14:textId="77777777" w:rsidR="005379CB" w:rsidRPr="005379CB" w:rsidRDefault="005379CB" w:rsidP="005379CB">
          <w:pPr>
            <w:numPr>
              <w:ilvl w:val="0"/>
              <w:numId w:val="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me devuelve identidad y contexto;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refresh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valida que el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refresh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token corresponda a una sesión activa;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logout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cierra la sesión o sesiones activas asociadas.</w:t>
          </w:r>
        </w:p>
        <w:p w14:paraId="1AC3FDBB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t xml:space="preserve">FR-GD-003 </w:t>
          </w: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Aceptacion</w:t>
          </w:r>
          <w:proofErr w:type="spellEnd"/>
          <w:r w:rsidRPr="005379CB">
            <w:rPr>
              <w:rFonts w:ascii="Aptos" w:eastAsia="Times New Roman" w:hAnsi="Aptos"/>
              <w:b/>
              <w:color w:val="8D648C"/>
              <w:sz w:val="22"/>
            </w:rPr>
            <w:t xml:space="preserve"> interna LOPDP</w:t>
          </w:r>
        </w:p>
        <w:p w14:paraId="6BE9B297" w14:textId="77777777" w:rsidR="005379CB" w:rsidRPr="005379CB" w:rsidRDefault="005379CB" w:rsidP="005379CB">
          <w:pPr>
            <w:numPr>
              <w:ilvl w:val="0"/>
              <w:numId w:val="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Endpoint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POST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lopdp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accept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F754BE1" w14:textId="77777777" w:rsidR="005379CB" w:rsidRPr="005379CB" w:rsidRDefault="005379CB" w:rsidP="005379CB">
          <w:pPr>
            <w:numPr>
              <w:ilvl w:val="0"/>
              <w:numId w:val="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Valida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aceptacion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archivos, crea carpeta y evidencia en Drive, actualiza users e inserta fila en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user_lopdp_consents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1ECEED9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>FR-GD-004 Monitoreo de seguridad off-</w:t>
          </w: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hours</w:t>
          </w:r>
          <w:proofErr w:type="spellEnd"/>
        </w:p>
        <w:p w14:paraId="0993DB45" w14:textId="77777777" w:rsidR="005379CB" w:rsidRPr="005379CB" w:rsidRDefault="005379CB" w:rsidP="005379CB">
          <w:pPr>
            <w:numPr>
              <w:ilvl w:val="0"/>
              <w:numId w:val="1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/:id/timeline, POST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review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export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84F90C7" w14:textId="77777777" w:rsidR="005379CB" w:rsidRPr="005379CB" w:rsidRDefault="005379CB" w:rsidP="005379CB">
          <w:pPr>
            <w:numPr>
              <w:ilvl w:val="0"/>
              <w:numId w:val="1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Lee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correlaciona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users y departments y permite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exportacion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saneada.</w:t>
          </w:r>
        </w:p>
        <w:p w14:paraId="6F71EA4C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t>FR-GD-005 Consulta de auditoria</w:t>
          </w:r>
        </w:p>
        <w:p w14:paraId="003654CF" w14:textId="77777777" w:rsidR="005379CB" w:rsidRPr="005379CB" w:rsidRDefault="005379CB" w:rsidP="005379CB">
          <w:pPr>
            <w:numPr>
              <w:ilvl w:val="0"/>
              <w:numId w:val="1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GET /api/v1/auditoria, GET /api/v1/auditoria/:id, GET /api/v1/auditoria/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export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csv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F602B97" w14:textId="77777777" w:rsidR="005379CB" w:rsidRPr="005379CB" w:rsidRDefault="005379CB" w:rsidP="005379CB">
          <w:pPr>
            <w:numPr>
              <w:ilvl w:val="0"/>
              <w:numId w:val="1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Filtra, pagina, detalla y exporta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bitacora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transversal.</w:t>
          </w:r>
        </w:p>
        <w:p w14:paraId="67752801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t xml:space="preserve">FR-GD-006 </w:t>
          </w: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Preparacion</w:t>
          </w:r>
          <w:proofErr w:type="spellEnd"/>
          <w:r w:rsidRPr="005379CB">
            <w:rPr>
              <w:rFonts w:ascii="Aptos" w:eastAsia="Times New Roman" w:hAnsi="Aptos"/>
              <w:b/>
              <w:color w:val="8D648C"/>
              <w:sz w:val="22"/>
            </w:rPr>
            <w:t xml:space="preserve"> de auditoria</w:t>
          </w:r>
        </w:p>
        <w:p w14:paraId="148CA906" w14:textId="77777777" w:rsidR="005379CB" w:rsidRPr="005379CB" w:rsidRDefault="005379CB" w:rsidP="005379CB">
          <w:pPr>
            <w:numPr>
              <w:ilvl w:val="0"/>
              <w:numId w:val="1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GET/PUT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/status, GET/POST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sections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GET/POST/PATCH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GET/POST/DELETE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external-access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33D0BEA" w14:textId="77777777" w:rsidR="005379CB" w:rsidRPr="005379CB" w:rsidRDefault="005379CB" w:rsidP="005379CB">
          <w:pPr>
            <w:numPr>
              <w:ilvl w:val="0"/>
              <w:numId w:val="1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Mantiene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settings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filtra secciones, registra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audit_documents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crea carpetas Drive y limita accesos externos activos a dos.</w:t>
          </w:r>
        </w:p>
        <w:p w14:paraId="07FF0DD1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t>FR-GD-007 Aprobaciones operativas soportadas</w:t>
          </w:r>
        </w:p>
        <w:p w14:paraId="5EC1BD80" w14:textId="77777777" w:rsidR="005379CB" w:rsidRPr="005379CB" w:rsidRDefault="005379CB" w:rsidP="005379CB">
          <w:pPr>
            <w:numPr>
              <w:ilvl w:val="0"/>
              <w:numId w:val="1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pending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approve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reject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98FC8A4" w14:textId="77777777" w:rsidR="005379CB" w:rsidRPr="005379CB" w:rsidRDefault="005379CB" w:rsidP="005379CB">
          <w:pPr>
            <w:numPr>
              <w:ilvl w:val="0"/>
              <w:numId w:val="1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Lista pendientes, actualiza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requests.status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registra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decision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en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request_approvals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dispara correo.</w:t>
          </w:r>
        </w:p>
        <w:p w14:paraId="2C11200F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t>FR-GD-008 Gestión gerencial</w:t>
          </w:r>
        </w:p>
        <w:p w14:paraId="2807A92E" w14:textId="77777777" w:rsidR="005379CB" w:rsidRPr="005379CB" w:rsidRDefault="005379CB" w:rsidP="005379CB">
          <w:pPr>
            <w:numPr>
              <w:ilvl w:val="0"/>
              <w:numId w:val="1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stats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/trace/:id, 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/:id.</w:t>
          </w:r>
        </w:p>
        <w:p w14:paraId="48F2195C" w14:textId="77777777" w:rsidR="005379CB" w:rsidRPr="005379CB" w:rsidRDefault="005379CB" w:rsidP="005379CB">
          <w:pPr>
            <w:numPr>
              <w:ilvl w:val="0"/>
              <w:numId w:val="1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Entrega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metricas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solicitudes, trazabilidad y soporte documental del dominio.</w:t>
          </w:r>
        </w:p>
        <w:p w14:paraId="0AC3BB7D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t>FR-GD-009 Gestión documental desde plantilla</w:t>
          </w:r>
        </w:p>
        <w:p w14:paraId="11FC4E74" w14:textId="77777777" w:rsidR="005379CB" w:rsidRPr="005379CB" w:rsidRDefault="005379CB" w:rsidP="005379CB">
          <w:pPr>
            <w:numPr>
              <w:ilvl w:val="0"/>
              <w:numId w:val="1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POST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from-template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by-request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sign-advanced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export-pdf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75A79C8" w14:textId="77777777" w:rsidR="005379CB" w:rsidRPr="005379CB" w:rsidRDefault="005379CB" w:rsidP="005379CB">
          <w:pPr>
            <w:numPr>
              <w:ilvl w:val="0"/>
              <w:numId w:val="1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Crea documentos desde plantilla, permite firma posicionada o avanzada y exporta PDF.</w:t>
          </w:r>
        </w:p>
        <w:p w14:paraId="04FEA5A2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t>FR-GD-010 Gestión de adjuntos</w:t>
          </w:r>
        </w:p>
        <w:p w14:paraId="3824DF44" w14:textId="77777777" w:rsidR="005379CB" w:rsidRPr="005379CB" w:rsidRDefault="005379CB" w:rsidP="005379CB">
          <w:pPr>
            <w:numPr>
              <w:ilvl w:val="0"/>
              <w:numId w:val="1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POST /api/v1/files/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upload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GET /api/v1/files/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by-request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GET /api/v1/files/: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fileId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metadata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GET /api/v1/files/: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fileId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download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DELETE /api/v1/files/: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fileId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995FC01" w14:textId="77777777" w:rsidR="005379CB" w:rsidRPr="005379CB" w:rsidRDefault="005379CB" w:rsidP="005379CB">
          <w:pPr>
            <w:numPr>
              <w:ilvl w:val="0"/>
              <w:numId w:val="1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Custodia anexos con carga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multiple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metadata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descarga y borrado controlado.</w:t>
          </w:r>
        </w:p>
        <w:p w14:paraId="09F1BD6F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t>FR-GD-011 Notificaciones operativas</w:t>
          </w:r>
        </w:p>
        <w:p w14:paraId="19FD0399" w14:textId="77777777" w:rsidR="005379CB" w:rsidRPr="005379CB" w:rsidRDefault="005379CB" w:rsidP="005379CB">
          <w:pPr>
            <w:numPr>
              <w:ilvl w:val="0"/>
              <w:numId w:val="1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PATCH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read-all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PATCH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read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DELETE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clear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DELETE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/:id.</w:t>
          </w:r>
        </w:p>
        <w:p w14:paraId="1A7FC7DF" w14:textId="77777777" w:rsidR="005379CB" w:rsidRPr="005379CB" w:rsidRDefault="005379CB" w:rsidP="005379CB">
          <w:pPr>
            <w:numPr>
              <w:ilvl w:val="0"/>
              <w:numId w:val="1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Lista la bandeja del usuario, crea notificaciones y controla lectura o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eliminacion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3236DD6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t xml:space="preserve">FR-GD-012 </w:t>
          </w: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Dashboard</w:t>
          </w:r>
          <w:proofErr w:type="spellEnd"/>
          <w:r w:rsidRPr="005379CB">
            <w:rPr>
              <w:rFonts w:ascii="Aptos" w:eastAsia="Times New Roman" w:hAnsi="Aptos"/>
              <w:b/>
              <w:color w:val="8D648C"/>
              <w:sz w:val="22"/>
            </w:rPr>
            <w:t xml:space="preserve"> operacional montado</w:t>
          </w:r>
        </w:p>
        <w:p w14:paraId="71396A94" w14:textId="77777777" w:rsidR="005379CB" w:rsidRPr="005379CB" w:rsidRDefault="005379CB" w:rsidP="005379CB">
          <w:pPr>
            <w:numPr>
              <w:ilvl w:val="0"/>
              <w:numId w:val="1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Endpoint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/comercial/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summary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2BAA6AD" w14:textId="77777777" w:rsidR="005379CB" w:rsidRPr="005379CB" w:rsidRDefault="005379CB" w:rsidP="005379CB">
          <w:pPr>
            <w:numPr>
              <w:ilvl w:val="0"/>
              <w:numId w:val="1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Exige autenticación, rol permitido y permite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fresh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=1 para refresco de cache.</w:t>
          </w:r>
        </w:p>
        <w:p w14:paraId="0D991EE1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t xml:space="preserve">FR-GD-013 Autorización y </w:t>
          </w: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envio</w:t>
          </w:r>
          <w:proofErr w:type="spellEnd"/>
          <w:r w:rsidRPr="005379CB">
            <w:rPr>
              <w:rFonts w:ascii="Aptos" w:eastAsia="Times New Roman" w:hAnsi="Aptos"/>
              <w:b/>
              <w:color w:val="8D648C"/>
              <w:sz w:val="22"/>
            </w:rPr>
            <w:t xml:space="preserve"> mediante Gmail</w:t>
          </w:r>
        </w:p>
        <w:p w14:paraId="46426405" w14:textId="77777777" w:rsidR="005379CB" w:rsidRPr="005379CB" w:rsidRDefault="005379CB" w:rsidP="005379CB">
          <w:pPr>
            <w:numPr>
              <w:ilvl w:val="0"/>
              <w:numId w:val="1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url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callback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/status, POST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send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DELETE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revoke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C03FC30" w14:textId="77777777" w:rsidR="005379CB" w:rsidRPr="005379CB" w:rsidRDefault="005379CB" w:rsidP="005379CB">
          <w:pPr>
            <w:numPr>
              <w:ilvl w:val="0"/>
              <w:numId w:val="1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 xml:space="preserve">Genera URL de autorización, guarda tokens en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user_gmail_tokens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informa estado,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envia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correo y revoca acceso.</w:t>
          </w:r>
        </w:p>
        <w:p w14:paraId="3FEEBE9D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t xml:space="preserve">FR-GD-014 Firma avanzada y </w:t>
          </w: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verificacion</w:t>
          </w:r>
          <w:proofErr w:type="spellEnd"/>
          <w:r w:rsidRPr="005379CB">
            <w:rPr>
              <w:rFonts w:ascii="Aptos" w:eastAsia="Times New Roman" w:hAnsi="Aptos"/>
              <w:b/>
              <w:color w:val="8D648C"/>
              <w:sz w:val="22"/>
            </w:rPr>
            <w:t xml:space="preserve"> publica</w:t>
          </w:r>
        </w:p>
        <w:p w14:paraId="45136C92" w14:textId="77777777" w:rsidR="005379CB" w:rsidRPr="005379CB" w:rsidRDefault="005379CB" w:rsidP="005379CB">
          <w:pPr>
            <w:numPr>
              <w:ilvl w:val="0"/>
              <w:numId w:val="2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POST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/verificar/:token, 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audit-trail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538E739" w14:textId="77777777" w:rsidR="005379CB" w:rsidRPr="005379CB" w:rsidRDefault="005379CB" w:rsidP="005379CB">
          <w:pPr>
            <w:numPr>
              <w:ilvl w:val="0"/>
              <w:numId w:val="2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Calcula hash, registra firma avanzada, genera sello y QR, bloquea documento, verifica y expone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metricas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30B2270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5. Flujos principales</w:t>
          </w:r>
        </w:p>
        <w:p w14:paraId="1D350D63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t>Flujo A - Login corporativo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55"/>
            <w:gridCol w:w="8473"/>
          </w:tblGrid>
          <w:tr w:rsidR="005379CB" w:rsidRPr="005379CB" w14:paraId="2AD71FDC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74F5B9F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Paso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A7A8F45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Actividad</w:t>
                </w:r>
              </w:p>
            </w:tc>
          </w:tr>
          <w:tr w:rsidR="005379CB" w:rsidRPr="005379CB" w14:paraId="068D4430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EE13F0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1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7FAFEF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Usuario inicia </w:t>
                </w:r>
                <w:proofErr w:type="spellStart"/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login</w:t>
                </w:r>
                <w:proofErr w:type="spellEnd"/>
              </w:p>
            </w:tc>
          </w:tr>
          <w:tr w:rsidR="005379CB" w:rsidRPr="005379CB" w14:paraId="0F0475D7" w14:textId="77777777" w:rsidTr="005379CB">
            <w:trPr>
              <w:divId w:val="548415546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7D892D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5379CB" w:rsidRPr="005379CB" w14:paraId="55B3A03F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298190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2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5C3D98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Google OAuth</w:t>
                </w:r>
              </w:p>
            </w:tc>
          </w:tr>
          <w:tr w:rsidR="005379CB" w:rsidRPr="005379CB" w14:paraId="0AE176AA" w14:textId="77777777" w:rsidTr="005379CB">
            <w:trPr>
              <w:divId w:val="548415546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177B48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5379CB" w:rsidRPr="005379CB" w14:paraId="137D331A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9214C1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3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32DE0C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Callback</w:t>
                </w:r>
                <w:proofErr w:type="spellEnd"/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backend</w:t>
                </w:r>
              </w:p>
            </w:tc>
          </w:tr>
          <w:tr w:rsidR="005379CB" w:rsidRPr="005379CB" w14:paraId="2F5F768C" w14:textId="77777777" w:rsidTr="005379CB">
            <w:trPr>
              <w:divId w:val="548415546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1E1D86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5379CB" w:rsidRPr="005379CB" w14:paraId="6C29668F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539CAB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4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AE34B9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Crear/actualizar usuario</w:t>
                </w:r>
              </w:p>
            </w:tc>
          </w:tr>
          <w:tr w:rsidR="005379CB" w:rsidRPr="005379CB" w14:paraId="28B7E180" w14:textId="77777777" w:rsidTr="005379CB">
            <w:trPr>
              <w:divId w:val="548415546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50757D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5379CB" w:rsidRPr="005379CB" w14:paraId="380B1C1A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52C1F8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5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E81219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Crear sesión y tokens</w:t>
                </w:r>
              </w:p>
            </w:tc>
          </w:tr>
          <w:tr w:rsidR="005379CB" w:rsidRPr="005379CB" w14:paraId="06679020" w14:textId="77777777" w:rsidTr="005379CB">
            <w:trPr>
              <w:divId w:val="548415546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41F52D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5379CB" w:rsidRPr="005379CB" w14:paraId="595ED100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10C7C2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6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CC36CA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Auditoria y off-</w:t>
                </w:r>
                <w:proofErr w:type="spellStart"/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hours</w:t>
                </w:r>
                <w:proofErr w:type="spellEnd"/>
              </w:p>
            </w:tc>
          </w:tr>
          <w:tr w:rsidR="005379CB" w:rsidRPr="005379CB" w14:paraId="761146A1" w14:textId="77777777" w:rsidTr="005379CB">
            <w:trPr>
              <w:divId w:val="548415546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84E350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lastRenderedPageBreak/>
                  <w:t>Siguiente paso</w:t>
                </w:r>
              </w:p>
            </w:tc>
          </w:tr>
          <w:tr w:rsidR="005379CB" w:rsidRPr="005379CB" w14:paraId="72DDB550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shd w:val="clear" w:color="auto" w:fill="F3F3F3"/>
                <w:hideMark/>
              </w:tcPr>
              <w:p w14:paraId="0FCF9523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7</w:t>
                </w:r>
              </w:p>
            </w:tc>
            <w:tc>
              <w:tcPr>
                <w:tcW w:w="4400" w:type="pct"/>
                <w:shd w:val="clear" w:color="auto" w:fill="F3F3F3"/>
                <w:hideMark/>
              </w:tcPr>
              <w:p w14:paraId="299922ED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Frontend con sesión operativa</w:t>
                </w:r>
              </w:p>
            </w:tc>
          </w:tr>
        </w:tbl>
        <w:p w14:paraId="3E81A863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bCs/>
              <w:color w:val="8D648C"/>
              <w:sz w:val="22"/>
              <w:szCs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t xml:space="preserve">Flujo B - </w:t>
          </w: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Revision</w:t>
          </w:r>
          <w:proofErr w:type="spellEnd"/>
          <w:r w:rsidRPr="005379CB">
            <w:rPr>
              <w:rFonts w:ascii="Aptos" w:eastAsia="Times New Roman" w:hAnsi="Aptos"/>
              <w:b/>
              <w:color w:val="8D648C"/>
              <w:sz w:val="22"/>
            </w:rPr>
            <w:t xml:space="preserve"> off-</w:t>
          </w: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hours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55"/>
            <w:gridCol w:w="8473"/>
          </w:tblGrid>
          <w:tr w:rsidR="005379CB" w:rsidRPr="005379CB" w14:paraId="18A2019D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F25AE37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Paso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3993C10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Actividad</w:t>
                </w:r>
              </w:p>
            </w:tc>
          </w:tr>
          <w:tr w:rsidR="005379CB" w:rsidRPr="005379CB" w14:paraId="1F24F2B2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24A8AC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1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6790A6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Login fuera de horario</w:t>
                </w:r>
              </w:p>
            </w:tc>
          </w:tr>
          <w:tr w:rsidR="005379CB" w:rsidRPr="005379CB" w14:paraId="18EA5D26" w14:textId="77777777" w:rsidTr="005379CB">
            <w:trPr>
              <w:divId w:val="548415546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7F4797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5379CB" w:rsidRPr="005379CB" w14:paraId="2B37B7B2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0446DB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2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1F2769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auditoria.logs</w:t>
                </w:r>
                <w:proofErr w:type="spellEnd"/>
              </w:p>
            </w:tc>
          </w:tr>
          <w:tr w:rsidR="005379CB" w:rsidRPr="005379CB" w14:paraId="6BFDD44A" w14:textId="77777777" w:rsidTr="005379CB">
            <w:trPr>
              <w:divId w:val="548415546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8EE542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5379CB" w:rsidRPr="005379CB" w14:paraId="677245E7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C60762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3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15EEAD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Relacion</w:t>
                </w:r>
                <w:proofErr w:type="spellEnd"/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con </w:t>
                </w:r>
                <w:proofErr w:type="spellStart"/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</w:tr>
          <w:tr w:rsidR="005379CB" w:rsidRPr="005379CB" w14:paraId="1879039E" w14:textId="77777777" w:rsidTr="005379CB">
            <w:trPr>
              <w:divId w:val="548415546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F08DB4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5379CB" w:rsidRPr="005379CB" w14:paraId="3F718996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8C73FA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4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4A24C6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Consulta TI</w:t>
                </w:r>
              </w:p>
            </w:tc>
          </w:tr>
          <w:tr w:rsidR="005379CB" w:rsidRPr="005379CB" w14:paraId="0C1E612B" w14:textId="77777777" w:rsidTr="005379CB">
            <w:trPr>
              <w:divId w:val="548415546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B8082D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5379CB" w:rsidRPr="005379CB" w14:paraId="7C83A4E7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8278A8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5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5B7AD3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Timeline y detalle</w:t>
                </w:r>
              </w:p>
            </w:tc>
          </w:tr>
          <w:tr w:rsidR="005379CB" w:rsidRPr="005379CB" w14:paraId="5B16AE75" w14:textId="77777777" w:rsidTr="005379CB">
            <w:trPr>
              <w:divId w:val="548415546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5A2A53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5379CB" w:rsidRPr="005379CB" w14:paraId="727684D5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shd w:val="clear" w:color="auto" w:fill="F3F3F3"/>
                <w:hideMark/>
              </w:tcPr>
              <w:p w14:paraId="102FA575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6</w:t>
                </w:r>
              </w:p>
            </w:tc>
            <w:tc>
              <w:tcPr>
                <w:tcW w:w="4400" w:type="pct"/>
                <w:shd w:val="clear" w:color="auto" w:fill="F3F3F3"/>
                <w:hideMark/>
              </w:tcPr>
              <w:p w14:paraId="0EEB4303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Revision</w:t>
                </w:r>
                <w:proofErr w:type="spellEnd"/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y cierre</w:t>
                </w:r>
              </w:p>
            </w:tc>
          </w:tr>
        </w:tbl>
        <w:p w14:paraId="47D2C8CE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bCs/>
              <w:color w:val="8D648C"/>
              <w:sz w:val="22"/>
              <w:szCs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 xml:space="preserve">Flujo C - </w:t>
          </w: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Preparacion</w:t>
          </w:r>
          <w:proofErr w:type="spellEnd"/>
          <w:r w:rsidRPr="005379CB">
            <w:rPr>
              <w:rFonts w:ascii="Aptos" w:eastAsia="Times New Roman" w:hAnsi="Aptos"/>
              <w:b/>
              <w:color w:val="8D648C"/>
              <w:sz w:val="22"/>
            </w:rPr>
            <w:t xml:space="preserve"> y custodia documental de auditoria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55"/>
            <w:gridCol w:w="8473"/>
          </w:tblGrid>
          <w:tr w:rsidR="005379CB" w:rsidRPr="005379CB" w14:paraId="436E2DE9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C6E5030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Paso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F073AF9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Actividad</w:t>
                </w:r>
              </w:p>
            </w:tc>
          </w:tr>
          <w:tr w:rsidR="005379CB" w:rsidRPr="005379CB" w14:paraId="0FD7A23B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E41A1C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1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CA9589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Activar auditoria</w:t>
                </w:r>
              </w:p>
            </w:tc>
          </w:tr>
          <w:tr w:rsidR="005379CB" w:rsidRPr="005379CB" w14:paraId="27F0B317" w14:textId="77777777" w:rsidTr="005379CB">
            <w:trPr>
              <w:divId w:val="548415546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E7775D7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5379CB" w:rsidRPr="005379CB" w14:paraId="0D059151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13481B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2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C209F9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Definir secciones</w:t>
                </w:r>
              </w:p>
            </w:tc>
          </w:tr>
          <w:tr w:rsidR="005379CB" w:rsidRPr="005379CB" w14:paraId="28DAB5C7" w14:textId="77777777" w:rsidTr="005379CB">
            <w:trPr>
              <w:divId w:val="548415546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A48DA5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5379CB" w:rsidRPr="005379CB" w14:paraId="46C34D42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7C6E07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3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960178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Cargar documento</w:t>
                </w:r>
              </w:p>
            </w:tc>
          </w:tr>
          <w:tr w:rsidR="005379CB" w:rsidRPr="005379CB" w14:paraId="039C2DE3" w14:textId="77777777" w:rsidTr="005379CB">
            <w:trPr>
              <w:divId w:val="548415546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77AFB2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5379CB" w:rsidRPr="005379CB" w14:paraId="6E8EBA45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99185C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4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48526C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Persistir </w:t>
                </w:r>
                <w:proofErr w:type="spellStart"/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audit_documents</w:t>
                </w:r>
                <w:proofErr w:type="spellEnd"/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+ Drive</w:t>
                </w:r>
              </w:p>
            </w:tc>
          </w:tr>
          <w:tr w:rsidR="005379CB" w:rsidRPr="005379CB" w14:paraId="5AEF640E" w14:textId="77777777" w:rsidTr="005379CB">
            <w:trPr>
              <w:divId w:val="548415546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8CDC61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5379CB" w:rsidRPr="005379CB" w14:paraId="39DB89A8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DE5FCD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5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0E18D5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Descarga por rol</w:t>
                </w:r>
              </w:p>
            </w:tc>
          </w:tr>
          <w:tr w:rsidR="005379CB" w:rsidRPr="005379CB" w14:paraId="550CDFB1" w14:textId="77777777" w:rsidTr="005379CB">
            <w:trPr>
              <w:divId w:val="548415546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3CC98C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5379CB" w:rsidRPr="005379CB" w14:paraId="63E36451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shd w:val="clear" w:color="auto" w:fill="F3F3F3"/>
                <w:hideMark/>
              </w:tcPr>
              <w:p w14:paraId="69EE6F5A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6</w:t>
                </w:r>
              </w:p>
            </w:tc>
            <w:tc>
              <w:tcPr>
                <w:tcW w:w="4400" w:type="pct"/>
                <w:shd w:val="clear" w:color="auto" w:fill="F3F3F3"/>
                <w:hideMark/>
              </w:tcPr>
              <w:p w14:paraId="7B32B8AB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Alta/</w:t>
                </w:r>
                <w:proofErr w:type="spellStart"/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revocacion</w:t>
                </w:r>
                <w:proofErr w:type="spellEnd"/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de acceso externo</w:t>
                </w:r>
              </w:p>
            </w:tc>
          </w:tr>
        </w:tbl>
        <w:p w14:paraId="258C5C5B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bCs/>
              <w:color w:val="8D648C"/>
              <w:sz w:val="22"/>
              <w:szCs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t>Flujo D - Gestión documental y firma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55"/>
            <w:gridCol w:w="8473"/>
          </w:tblGrid>
          <w:tr w:rsidR="005379CB" w:rsidRPr="005379CB" w14:paraId="44924FF0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4BFDC3D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Paso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F70C716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Actividad</w:t>
                </w:r>
              </w:p>
            </w:tc>
          </w:tr>
          <w:tr w:rsidR="005379CB" w:rsidRPr="005379CB" w14:paraId="68E14EBE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1185D3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1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47CF1D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Crear desde plantilla</w:t>
                </w:r>
              </w:p>
            </w:tc>
          </w:tr>
          <w:tr w:rsidR="005379CB" w:rsidRPr="005379CB" w14:paraId="02341A46" w14:textId="77777777" w:rsidTr="005379CB">
            <w:trPr>
              <w:divId w:val="548415546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96CC9B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lastRenderedPageBreak/>
                  <w:t>Siguiente paso</w:t>
                </w:r>
              </w:p>
            </w:tc>
          </w:tr>
          <w:tr w:rsidR="005379CB" w:rsidRPr="005379CB" w14:paraId="5B167823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E0993E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2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63A0A3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Recuperar documento</w:t>
                </w:r>
              </w:p>
            </w:tc>
          </w:tr>
          <w:tr w:rsidR="005379CB" w:rsidRPr="005379CB" w14:paraId="44ABFBCF" w14:textId="77777777" w:rsidTr="005379CB">
            <w:trPr>
              <w:divId w:val="548415546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0BB85A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5379CB" w:rsidRPr="005379CB" w14:paraId="40001301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E806FF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3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613377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Firma posicionada o avanzada</w:t>
                </w:r>
              </w:p>
            </w:tc>
          </w:tr>
          <w:tr w:rsidR="005379CB" w:rsidRPr="005379CB" w14:paraId="569EB62D" w14:textId="77777777" w:rsidTr="005379CB">
            <w:trPr>
              <w:divId w:val="548415546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E5DEBC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5379CB" w:rsidRPr="005379CB" w14:paraId="3C8CEB74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BFBB0F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4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77F8B4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Exportar PDF</w:t>
                </w:r>
              </w:p>
            </w:tc>
          </w:tr>
          <w:tr w:rsidR="005379CB" w:rsidRPr="005379CB" w14:paraId="5CFC0ADE" w14:textId="77777777" w:rsidTr="005379CB">
            <w:trPr>
              <w:divId w:val="548415546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31A7B9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5379CB" w:rsidRPr="005379CB" w14:paraId="1EDDD759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39DC5C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5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C79CF9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Sello, QR y bloqueo</w:t>
                </w:r>
              </w:p>
            </w:tc>
          </w:tr>
          <w:tr w:rsidR="005379CB" w:rsidRPr="005379CB" w14:paraId="3FC5B504" w14:textId="77777777" w:rsidTr="005379CB">
            <w:trPr>
              <w:divId w:val="548415546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9B3179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5379CB" w:rsidRPr="005379CB" w14:paraId="435AD20E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shd w:val="clear" w:color="auto" w:fill="F3F3F3"/>
                <w:hideMark/>
              </w:tcPr>
              <w:p w14:paraId="1EBE2DED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6</w:t>
                </w:r>
              </w:p>
            </w:tc>
            <w:tc>
              <w:tcPr>
                <w:tcW w:w="4400" w:type="pct"/>
                <w:shd w:val="clear" w:color="auto" w:fill="F3F3F3"/>
                <w:hideMark/>
              </w:tcPr>
              <w:p w14:paraId="00F49DEA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Verificacion</w:t>
                </w:r>
                <w:proofErr w:type="spellEnd"/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publica</w:t>
                </w:r>
              </w:p>
            </w:tc>
          </w:tr>
        </w:tbl>
        <w:p w14:paraId="0E3937D6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bCs/>
              <w:color w:val="8D648C"/>
              <w:sz w:val="22"/>
              <w:szCs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t xml:space="preserve">Flujo E - </w:t>
          </w: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Notificacion</w:t>
          </w:r>
          <w:proofErr w:type="spellEnd"/>
          <w:r w:rsidRPr="005379CB">
            <w:rPr>
              <w:rFonts w:ascii="Aptos" w:eastAsia="Times New Roman" w:hAnsi="Aptos"/>
              <w:b/>
              <w:color w:val="8D648C"/>
              <w:sz w:val="22"/>
            </w:rPr>
            <w:t xml:space="preserve"> y correo autenticado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55"/>
            <w:gridCol w:w="8473"/>
          </w:tblGrid>
          <w:tr w:rsidR="005379CB" w:rsidRPr="005379CB" w14:paraId="300B8FB7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41FB607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Paso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F97079B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Actividad</w:t>
                </w:r>
              </w:p>
            </w:tc>
          </w:tr>
          <w:tr w:rsidR="005379CB" w:rsidRPr="005379CB" w14:paraId="27A67D93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95211E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1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245A3B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Evento operativo</w:t>
                </w:r>
              </w:p>
            </w:tc>
          </w:tr>
          <w:tr w:rsidR="005379CB" w:rsidRPr="005379CB" w14:paraId="70885C74" w14:textId="77777777" w:rsidTr="005379CB">
            <w:trPr>
              <w:divId w:val="548415546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2C38B5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5379CB" w:rsidRPr="005379CB" w14:paraId="4719E0D7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4FD324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2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63CF71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Crear </w:t>
                </w:r>
                <w:proofErr w:type="spellStart"/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notificacion</w:t>
                </w:r>
                <w:proofErr w:type="spellEnd"/>
              </w:p>
            </w:tc>
          </w:tr>
          <w:tr w:rsidR="005379CB" w:rsidRPr="005379CB" w14:paraId="3A03545C" w14:textId="77777777" w:rsidTr="005379CB">
            <w:trPr>
              <w:divId w:val="548415546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D37A30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lastRenderedPageBreak/>
                  <w:t>Siguiente paso</w:t>
                </w:r>
              </w:p>
            </w:tc>
          </w:tr>
          <w:tr w:rsidR="005379CB" w:rsidRPr="005379CB" w14:paraId="46293DDC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C82DDB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3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93FBA2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Usuario lista/lee/limpia</w:t>
                </w:r>
              </w:p>
            </w:tc>
          </w:tr>
          <w:tr w:rsidR="005379CB" w:rsidRPr="005379CB" w14:paraId="50B259DE" w14:textId="77777777" w:rsidTr="005379CB">
            <w:trPr>
              <w:divId w:val="548415546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36E9C1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5379CB" w:rsidRPr="005379CB" w14:paraId="745C8422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2E81CC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4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365B61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Si requiere correo</w:t>
                </w:r>
              </w:p>
            </w:tc>
          </w:tr>
          <w:tr w:rsidR="005379CB" w:rsidRPr="005379CB" w14:paraId="43D8924D" w14:textId="77777777" w:rsidTr="005379CB">
            <w:trPr>
              <w:divId w:val="548415546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45FBC6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5379CB" w:rsidRPr="005379CB" w14:paraId="43E18E2D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7176BA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5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E4A6D9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OAuth Gmail</w:t>
                </w:r>
              </w:p>
            </w:tc>
          </w:tr>
          <w:tr w:rsidR="005379CB" w:rsidRPr="005379CB" w14:paraId="1CE1C26C" w14:textId="77777777" w:rsidTr="005379CB">
            <w:trPr>
              <w:divId w:val="548415546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1828CB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5379CB" w:rsidRPr="005379CB" w14:paraId="5E6AC151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EC7870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6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D513F0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Enviar email</w:t>
                </w:r>
              </w:p>
            </w:tc>
          </w:tr>
          <w:tr w:rsidR="005379CB" w:rsidRPr="005379CB" w14:paraId="1BD07FD1" w14:textId="77777777" w:rsidTr="005379CB">
            <w:trPr>
              <w:divId w:val="548415546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87262E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5379CB" w:rsidRPr="005379CB" w14:paraId="1297DFE3" w14:textId="77777777" w:rsidTr="005379CB">
            <w:trPr>
              <w:divId w:val="548415546"/>
              <w:cantSplit/>
              <w:tblHeader/>
            </w:trPr>
            <w:tc>
              <w:tcPr>
                <w:tcW w:w="600" w:type="pct"/>
                <w:shd w:val="clear" w:color="auto" w:fill="F3F3F3"/>
                <w:hideMark/>
              </w:tcPr>
              <w:p w14:paraId="28C424E2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7</w:t>
                </w:r>
              </w:p>
            </w:tc>
            <w:tc>
              <w:tcPr>
                <w:tcW w:w="4400" w:type="pct"/>
                <w:shd w:val="clear" w:color="auto" w:fill="F3F3F3"/>
                <w:hideMark/>
              </w:tcPr>
              <w:p w14:paraId="07C7AF2C" w14:textId="77777777" w:rsidR="005379CB" w:rsidRPr="005379CB" w:rsidRDefault="005379CB" w:rsidP="005379CB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Auditoria del </w:t>
                </w:r>
                <w:proofErr w:type="spellStart"/>
                <w:r w:rsidRPr="005379CB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envio</w:t>
                </w:r>
                <w:proofErr w:type="spellEnd"/>
              </w:p>
            </w:tc>
          </w:tr>
        </w:tbl>
        <w:p w14:paraId="6774C414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bCs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 xml:space="preserve">6. </w:t>
          </w:r>
          <w:proofErr w:type="spellStart"/>
          <w:r w:rsidRPr="005379CB">
            <w:rPr>
              <w:rFonts w:ascii="Aptos" w:eastAsia="Times New Roman" w:hAnsi="Aptos"/>
              <w:b/>
              <w:color w:val="325483"/>
              <w:sz w:val="26"/>
            </w:rPr>
            <w:t>Conclusion</w:t>
          </w:r>
          <w:proofErr w:type="spellEnd"/>
        </w:p>
        <w:p w14:paraId="05933173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La FRS del Área 01 deja descrito el comportamiento funcional real del dominio ampliado. El área incorpora gestión documental, notificaciones, adjuntos, </w:t>
          </w:r>
          <w:proofErr w:type="spellStart"/>
          <w:r w:rsidRPr="005379CB">
            <w:rPr>
              <w:rFonts w:ascii="Aptos" w:hAnsi="Aptos"/>
              <w:color w:val="1F2937"/>
            </w:rPr>
            <w:t>dashboard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operacional y Gmail donde existe evidencia técnica de montaje y consumo.</w:t>
          </w:r>
        </w:p>
        <w:p w14:paraId="7ADCB7C1" w14:textId="77777777" w:rsidR="005379CB" w:rsidRPr="005379CB" w:rsidRDefault="005379CB" w:rsidP="005379CB">
          <w:pPr>
            <w:pStyle w:val="Ttulo1"/>
            <w:shd w:val="clear" w:color="auto" w:fill="E6E6E6"/>
            <w:spacing w:before="200" w:after="20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32"/>
            </w:rPr>
          </w:pPr>
          <w:r w:rsidRPr="005379CB">
            <w:rPr>
              <w:rFonts w:ascii="Aptos" w:eastAsia="Times New Roman" w:hAnsi="Aptos"/>
              <w:b/>
              <w:color w:val="325483"/>
              <w:sz w:val="32"/>
            </w:rPr>
            <w:t>DDS - AREA 01 GOBIERNO, SEGURIDAD, CUMPLIMIENTO Y GESTION DOCUMENTAL</w:t>
          </w:r>
        </w:p>
        <w:p w14:paraId="0082630D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En esta sección se describe el diseño técnico del área, incluyendo arquitectura aplicativa, responsabilidades por módulo, contratos relevantes, dependencias transversales y consideraciones de </w:t>
          </w:r>
          <w:proofErr w:type="spellStart"/>
          <w:r w:rsidRPr="005379CB">
            <w:rPr>
              <w:rFonts w:ascii="Aptos" w:hAnsi="Aptos"/>
              <w:color w:val="1F2937"/>
            </w:rPr>
            <w:t>integracion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necesarias para la validación técnica.</w:t>
          </w:r>
        </w:p>
        <w:p w14:paraId="251E879F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</w:p>
        <w:p w14:paraId="1F45A473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El presente documento describe el diseño técnico real del Área 01 del sistema SPI. Su objetivo no es solamente enumerar archivos, rutas y tablas, sino explicar </w:t>
          </w:r>
          <w:proofErr w:type="spellStart"/>
          <w:r w:rsidRPr="005379CB">
            <w:rPr>
              <w:rFonts w:ascii="Aptos" w:hAnsi="Aptos"/>
              <w:color w:val="1F2937"/>
            </w:rPr>
            <w:t>por que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cada componente técnico existe dentro del dominio, </w:t>
          </w:r>
          <w:r w:rsidRPr="005379CB">
            <w:rPr>
              <w:rFonts w:ascii="Aptos" w:hAnsi="Aptos"/>
              <w:color w:val="1F2937"/>
            </w:rPr>
            <w:lastRenderedPageBreak/>
            <w:t xml:space="preserve">como se relaciona con los </w:t>
          </w:r>
          <w:proofErr w:type="spellStart"/>
          <w:r w:rsidRPr="005379CB">
            <w:rPr>
              <w:rFonts w:ascii="Aptos" w:hAnsi="Aptos"/>
              <w:color w:val="1F2937"/>
            </w:rPr>
            <w:t>demas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módulos y cuando interviene dentro de los flujos transversales de autenticación, seguridad, auditoria, aprobaciones, gestión documental, notificaciones, </w:t>
          </w:r>
          <w:proofErr w:type="spellStart"/>
          <w:r w:rsidRPr="005379CB">
            <w:rPr>
              <w:rFonts w:ascii="Aptos" w:hAnsi="Aptos"/>
              <w:color w:val="1F2937"/>
            </w:rPr>
            <w:t>dashboards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y firma.</w:t>
          </w:r>
        </w:p>
        <w:p w14:paraId="4DC28BE8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2. Objetivo</w:t>
          </w:r>
        </w:p>
        <w:p w14:paraId="3B7E2759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>Documentar la arquitectura, los componentes técnicos, las dependencias, las integraciones y los mecanismos de control que soportan el Área 01.</w:t>
          </w:r>
        </w:p>
        <w:p w14:paraId="71B85E3E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3. Arquitectura del área</w:t>
          </w:r>
        </w:p>
        <w:p w14:paraId="4904535B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t>3.1 Capas</w:t>
          </w:r>
        </w:p>
        <w:p w14:paraId="45FE9403" w14:textId="77777777" w:rsidR="005379CB" w:rsidRPr="005379CB" w:rsidRDefault="005379CB" w:rsidP="005379CB">
          <w:pPr>
            <w:numPr>
              <w:ilvl w:val="0"/>
              <w:numId w:val="2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Frontend React.</w:t>
          </w:r>
        </w:p>
        <w:p w14:paraId="52811BA5" w14:textId="77777777" w:rsidR="005379CB" w:rsidRPr="005379CB" w:rsidRDefault="005379CB" w:rsidP="005379CB">
          <w:pPr>
            <w:numPr>
              <w:ilvl w:val="0"/>
              <w:numId w:val="2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API Express.</w:t>
          </w:r>
        </w:p>
        <w:p w14:paraId="3E0E59A4" w14:textId="77777777" w:rsidR="005379CB" w:rsidRPr="005379CB" w:rsidRDefault="005379CB" w:rsidP="005379CB">
          <w:pPr>
            <w:numPr>
              <w:ilvl w:val="0"/>
              <w:numId w:val="2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Servicios de negocio por módulo.</w:t>
          </w:r>
        </w:p>
        <w:p w14:paraId="4791B41B" w14:textId="77777777" w:rsidR="005379CB" w:rsidRPr="005379CB" w:rsidRDefault="005379CB" w:rsidP="005379CB">
          <w:pPr>
            <w:numPr>
              <w:ilvl w:val="0"/>
              <w:numId w:val="2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Persistencia PostgreSQL.</w:t>
          </w:r>
        </w:p>
        <w:p w14:paraId="3BB74D3F" w14:textId="77777777" w:rsidR="005379CB" w:rsidRPr="005379CB" w:rsidRDefault="005379CB" w:rsidP="005379CB">
          <w:pPr>
            <w:numPr>
              <w:ilvl w:val="0"/>
              <w:numId w:val="2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Integraciones Google OAuth, Drive,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Gmail.</w:t>
          </w:r>
        </w:p>
        <w:p w14:paraId="021B30C6" w14:textId="77777777" w:rsidR="005379CB" w:rsidRPr="005379CB" w:rsidRDefault="005379CB" w:rsidP="005379CB">
          <w:pPr>
            <w:numPr>
              <w:ilvl w:val="0"/>
              <w:numId w:val="2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Jobs internos y utilitarios de soporte.</w:t>
          </w:r>
        </w:p>
        <w:p w14:paraId="682AC8F6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t>3.2 Ruteo y seguridad global</w:t>
          </w:r>
        </w:p>
        <w:p w14:paraId="4C6C6594" w14:textId="77777777" w:rsidR="005379CB" w:rsidRPr="005379CB" w:rsidRDefault="005379CB" w:rsidP="005379CB">
          <w:pPr>
            <w:numPr>
              <w:ilvl w:val="0"/>
              <w:numId w:val="2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app.js monta autenticación publica en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581B1EF" w14:textId="77777777" w:rsidR="005379CB" w:rsidRPr="005379CB" w:rsidRDefault="005379CB" w:rsidP="005379CB">
          <w:pPr>
            <w:numPr>
              <w:ilvl w:val="0"/>
              <w:numId w:val="2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conserva montaje histórico en /api y expone alias versionado en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B940F7E" w14:textId="77777777" w:rsidR="005379CB" w:rsidRPr="005379CB" w:rsidRDefault="005379CB" w:rsidP="005379CB">
          <w:pPr>
            <w:numPr>
              <w:ilvl w:val="0"/>
              <w:numId w:val="2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files,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estan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montados en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runtime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bajo /api/v1.</w:t>
          </w:r>
        </w:p>
        <w:p w14:paraId="4A231D61" w14:textId="77777777" w:rsidR="005379CB" w:rsidRPr="005379CB" w:rsidRDefault="005379CB" w:rsidP="005379CB">
          <w:pPr>
            <w:numPr>
              <w:ilvl w:val="0"/>
              <w:numId w:val="2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verifyToken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protege todo lo no exceptuado.</w:t>
          </w:r>
        </w:p>
        <w:p w14:paraId="402AEC74" w14:textId="77777777" w:rsidR="005379CB" w:rsidRPr="005379CB" w:rsidRDefault="005379CB" w:rsidP="005379CB">
          <w:pPr>
            <w:numPr>
              <w:ilvl w:val="0"/>
              <w:numId w:val="2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requireRole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concentra control de acceso por módulo.</w:t>
          </w:r>
        </w:p>
        <w:p w14:paraId="49BDEC4A" w14:textId="77777777" w:rsidR="005379CB" w:rsidRPr="005379CB" w:rsidRDefault="005379CB" w:rsidP="005379CB">
          <w:pPr>
            <w:numPr>
              <w:ilvl w:val="0"/>
              <w:numId w:val="2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auditMiddleware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deja trazabilidad transversal.</w:t>
          </w:r>
        </w:p>
        <w:p w14:paraId="161EBE08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4. Integraciones del área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470"/>
            <w:gridCol w:w="2663"/>
            <w:gridCol w:w="3121"/>
            <w:gridCol w:w="2374"/>
          </w:tblGrid>
          <w:tr w:rsidR="005379CB" w:rsidRPr="005379CB" w14:paraId="119E17AA" w14:textId="77777777" w:rsidTr="005379CB">
            <w:trPr>
              <w:divId w:val="548415546"/>
              <w:cantSplit/>
              <w:tblHeader/>
            </w:trPr>
            <w:tc>
              <w:tcPr>
                <w:tcW w:w="76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46D090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Integracion</w:t>
                </w:r>
                <w:proofErr w:type="spellEnd"/>
              </w:p>
            </w:tc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5FF4BD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Por que</w:t>
                </w:r>
                <w:proofErr w:type="spellEnd"/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 existe</w:t>
                </w:r>
              </w:p>
            </w:tc>
            <w:tc>
              <w:tcPr>
                <w:tcW w:w="162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E0E820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Como se usa</w:t>
                </w:r>
              </w:p>
            </w:tc>
            <w:tc>
              <w:tcPr>
                <w:tcW w:w="123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DA016F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Cuando interviene</w:t>
                </w:r>
              </w:p>
            </w:tc>
          </w:tr>
          <w:tr w:rsidR="005379CB" w:rsidRPr="005379CB" w14:paraId="279F7807" w14:textId="77777777" w:rsidTr="005379CB">
            <w:trPr>
              <w:divId w:val="548415546"/>
              <w:cantSplit/>
              <w:tblHeader/>
            </w:trPr>
            <w:tc>
              <w:tcPr>
                <w:tcW w:w="7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FE99F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Google OAuth</w:t>
                </w:r>
              </w:p>
            </w:tc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6678D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delegar autenticación federada y autorización de Gmail</w:t>
                </w:r>
              </w:p>
            </w:tc>
            <w:tc>
              <w:tcPr>
                <w:tcW w:w="16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35D82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Intercambio de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code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consulta de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userinfo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obtencion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tokens OAuth</w:t>
                </w:r>
              </w:p>
            </w:tc>
            <w:tc>
              <w:tcPr>
                <w:tcW w:w="12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B1E4B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Durante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login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autorización Gmail</w:t>
                </w:r>
              </w:p>
            </w:tc>
          </w:tr>
          <w:tr w:rsidR="005379CB" w:rsidRPr="005379CB" w14:paraId="446A7391" w14:textId="77777777" w:rsidTr="005379CB">
            <w:trPr>
              <w:divId w:val="548415546"/>
              <w:cantSplit/>
              <w:tblHeader/>
            </w:trPr>
            <w:tc>
              <w:tcPr>
                <w:tcW w:w="7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CC659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Google Drive</w:t>
                </w:r>
              </w:p>
            </w:tc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61D21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custodiar evidencia documental y archivos asociados</w:t>
                </w:r>
              </w:p>
            </w:tc>
            <w:tc>
              <w:tcPr>
                <w:tcW w:w="16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C5380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carpetas, carga de archivos y enlace a metadatos persistidos</w:t>
                </w:r>
              </w:p>
            </w:tc>
            <w:tc>
              <w:tcPr>
                <w:tcW w:w="12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02906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Durante LOPDP,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generacion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documental</w:t>
                </w:r>
              </w:p>
            </w:tc>
          </w:tr>
          <w:tr w:rsidR="005379CB" w:rsidRPr="005379CB" w14:paraId="2886D92B" w14:textId="77777777" w:rsidTr="005379CB">
            <w:trPr>
              <w:divId w:val="548415546"/>
              <w:cantSplit/>
              <w:tblHeader/>
            </w:trPr>
            <w:tc>
              <w:tcPr>
                <w:tcW w:w="7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E06BB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Google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Docs</w:t>
                </w:r>
                <w:proofErr w:type="spellEnd"/>
              </w:p>
            </w:tc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908CB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generar o modificar documentos base</w:t>
                </w:r>
              </w:p>
            </w:tc>
            <w:tc>
              <w:tcPr>
                <w:tcW w:w="16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7233E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Plantillas, contenido y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exportacion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posterior</w:t>
                </w:r>
              </w:p>
            </w:tc>
            <w:tc>
              <w:tcPr>
                <w:tcW w:w="12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3DD0F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Durante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</w:tr>
          <w:tr w:rsidR="005379CB" w:rsidRPr="005379CB" w14:paraId="4321EAD1" w14:textId="77777777" w:rsidTr="005379CB">
            <w:trPr>
              <w:divId w:val="548415546"/>
              <w:cantSplit/>
              <w:tblHeader/>
            </w:trPr>
            <w:tc>
              <w:tcPr>
                <w:tcW w:w="7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4611F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 API</w:t>
                </w:r>
              </w:p>
            </w:tc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2D598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enviar correo desde la cuenta autorizada del usuario</w:t>
                </w:r>
              </w:p>
            </w:tc>
            <w:tc>
              <w:tcPr>
                <w:tcW w:w="16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CF52A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OAuth por usuario, consulta de estado,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revocacion</w:t>
                </w:r>
                <w:proofErr w:type="spellEnd"/>
              </w:p>
            </w:tc>
            <w:tc>
              <w:tcPr>
                <w:tcW w:w="12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A196C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Durante flujos que exigen correo autenticado</w:t>
                </w:r>
              </w:p>
            </w:tc>
          </w:tr>
          <w:tr w:rsidR="005379CB" w:rsidRPr="005379CB" w14:paraId="667F1689" w14:textId="77777777" w:rsidTr="005379CB">
            <w:trPr>
              <w:divId w:val="548415546"/>
              <w:cantSplit/>
              <w:tblHeader/>
            </w:trPr>
            <w:tc>
              <w:tcPr>
                <w:tcW w:w="763" w:type="pct"/>
                <w:shd w:val="clear" w:color="auto" w:fill="F3F3F3"/>
                <w:hideMark/>
              </w:tcPr>
              <w:p w14:paraId="073A394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Funciones SQL de firma</w:t>
                </w:r>
              </w:p>
            </w:tc>
            <w:tc>
              <w:tcPr>
                <w:tcW w:w="1383" w:type="pct"/>
                <w:shd w:val="clear" w:color="auto" w:fill="F3F3F3"/>
                <w:hideMark/>
              </w:tcPr>
              <w:p w14:paraId="5FB535F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Para consolidar sello, QR y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documental</w:t>
                </w:r>
              </w:p>
            </w:tc>
            <w:tc>
              <w:tcPr>
                <w:tcW w:w="1621" w:type="pct"/>
                <w:shd w:val="clear" w:color="auto" w:fill="F3F3F3"/>
                <w:hideMark/>
              </w:tcPr>
              <w:p w14:paraId="45E3E2E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Llamadas a funciones y vistas especializadas de base de datos</w:t>
                </w:r>
              </w:p>
            </w:tc>
            <w:tc>
              <w:tcPr>
                <w:tcW w:w="1233" w:type="pct"/>
                <w:shd w:val="clear" w:color="auto" w:fill="F3F3F3"/>
                <w:hideMark/>
              </w:tcPr>
              <w:p w14:paraId="52857FA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Durante firma y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publica</w:t>
                </w:r>
              </w:p>
            </w:tc>
          </w:tr>
        </w:tbl>
        <w:p w14:paraId="3490830D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 xml:space="preserve">4.1 </w:t>
          </w: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Delimitacion</w:t>
          </w:r>
          <w:proofErr w:type="spellEnd"/>
          <w:r w:rsidRPr="005379CB">
            <w:rPr>
              <w:rFonts w:ascii="Aptos" w:eastAsia="Times New Roman" w:hAnsi="Aptos"/>
              <w:b/>
              <w:color w:val="8D648C"/>
              <w:sz w:val="22"/>
            </w:rPr>
            <w:t xml:space="preserve"> frente a respaldo de base de datos</w:t>
          </w:r>
        </w:p>
        <w:p w14:paraId="2700582D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El repositorio contiene un </w:t>
          </w:r>
          <w:proofErr w:type="spellStart"/>
          <w:r w:rsidRPr="005379CB">
            <w:rPr>
              <w:rFonts w:ascii="Aptos" w:hAnsi="Aptos"/>
              <w:color w:val="1F2937"/>
            </w:rPr>
            <w:t>job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técnico de respaldo de base de datos hacia Google Drive, expuesto por internalJobs.routes.js y materializado en databaseBackupToDrive.js. Ese mecanismo no forma parte del dominio funcional del Área 01 y debe tratarse en un expediente separado de infraestructura o continuidad TI.</w:t>
          </w:r>
        </w:p>
        <w:p w14:paraId="534370A4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5. Diseño por módulo</w:t>
          </w:r>
        </w:p>
        <w:p w14:paraId="5D45298E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auth</w:t>
          </w:r>
          <w:proofErr w:type="spellEnd"/>
        </w:p>
        <w:p w14:paraId="41580E98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Usa Google OAuth, crea o actualiza usuario, emite JWT, registra sesión y soporta perfil, </w:t>
          </w:r>
          <w:proofErr w:type="spellStart"/>
          <w:r w:rsidRPr="005379CB">
            <w:rPr>
              <w:rFonts w:ascii="Aptos" w:hAnsi="Aptos"/>
              <w:color w:val="1F2937"/>
            </w:rPr>
            <w:t>refresh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logout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y </w:t>
          </w:r>
          <w:proofErr w:type="spellStart"/>
          <w:r w:rsidRPr="005379CB">
            <w:rPr>
              <w:rFonts w:ascii="Aptos" w:hAnsi="Aptos"/>
              <w:color w:val="1F2937"/>
            </w:rPr>
            <w:t>aceptacion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documental interna.</w:t>
          </w:r>
        </w:p>
        <w:p w14:paraId="6A34A72C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security</w:t>
          </w:r>
          <w:proofErr w:type="spellEnd"/>
        </w:p>
        <w:p w14:paraId="00FE278B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Lee eventos desde </w:t>
          </w:r>
          <w:proofErr w:type="spellStart"/>
          <w:r w:rsidRPr="005379CB">
            <w:rPr>
              <w:rFonts w:ascii="Aptos" w:hAnsi="Aptos"/>
              <w:color w:val="1F2937"/>
            </w:rPr>
            <w:t>auditoria.logs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enlaza notificaciones y contexto de usuario, sanea salida y permite consulta, </w:t>
          </w:r>
          <w:proofErr w:type="spellStart"/>
          <w:r w:rsidRPr="005379CB">
            <w:rPr>
              <w:rFonts w:ascii="Aptos" w:hAnsi="Aptos"/>
              <w:color w:val="1F2937"/>
            </w:rPr>
            <w:t>revision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timeline y </w:t>
          </w:r>
          <w:proofErr w:type="spellStart"/>
          <w:r w:rsidRPr="005379CB">
            <w:rPr>
              <w:rFonts w:ascii="Aptos" w:hAnsi="Aptos"/>
              <w:color w:val="1F2937"/>
            </w:rPr>
            <w:t>exportacion</w:t>
          </w:r>
          <w:proofErr w:type="spellEnd"/>
          <w:r w:rsidRPr="005379CB">
            <w:rPr>
              <w:rFonts w:ascii="Aptos" w:hAnsi="Aptos"/>
              <w:color w:val="1F2937"/>
            </w:rPr>
            <w:t>.</w:t>
          </w:r>
        </w:p>
        <w:p w14:paraId="313FA9D5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t>auditoria</w:t>
          </w:r>
        </w:p>
        <w:p w14:paraId="72631BE8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Filtra, </w:t>
          </w:r>
          <w:proofErr w:type="spellStart"/>
          <w:r w:rsidRPr="005379CB">
            <w:rPr>
              <w:rFonts w:ascii="Aptos" w:hAnsi="Aptos"/>
              <w:color w:val="1F2937"/>
            </w:rPr>
            <w:t>pagina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y exporta registros de </w:t>
          </w:r>
          <w:proofErr w:type="spellStart"/>
          <w:r w:rsidRPr="005379CB">
            <w:rPr>
              <w:rFonts w:ascii="Aptos" w:hAnsi="Aptos"/>
              <w:color w:val="1F2937"/>
            </w:rPr>
            <w:t>auditoria.logs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para </w:t>
          </w:r>
          <w:proofErr w:type="spellStart"/>
          <w:r w:rsidRPr="005379CB">
            <w:rPr>
              <w:rFonts w:ascii="Aptos" w:hAnsi="Aptos"/>
              <w:color w:val="1F2937"/>
            </w:rPr>
            <w:t>investigacion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y evidencia.</w:t>
          </w:r>
        </w:p>
        <w:p w14:paraId="5F327C37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audit-prep</w:t>
          </w:r>
          <w:proofErr w:type="spellEnd"/>
        </w:p>
        <w:p w14:paraId="2ED445FD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Mantiene </w:t>
          </w:r>
          <w:proofErr w:type="spellStart"/>
          <w:r w:rsidRPr="005379CB">
            <w:rPr>
              <w:rFonts w:ascii="Aptos" w:hAnsi="Aptos"/>
              <w:color w:val="1F2937"/>
            </w:rPr>
            <w:t>audit_settings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filtra </w:t>
          </w:r>
          <w:proofErr w:type="spellStart"/>
          <w:r w:rsidRPr="005379CB">
            <w:rPr>
              <w:rFonts w:ascii="Aptos" w:hAnsi="Aptos"/>
              <w:color w:val="1F2937"/>
            </w:rPr>
            <w:t>audit_sections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registra </w:t>
          </w:r>
          <w:proofErr w:type="spellStart"/>
          <w:r w:rsidRPr="005379CB">
            <w:rPr>
              <w:rFonts w:ascii="Aptos" w:hAnsi="Aptos"/>
              <w:color w:val="1F2937"/>
            </w:rPr>
            <w:t>audit_documents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y controla accesos externos temporales.</w:t>
          </w:r>
        </w:p>
        <w:p w14:paraId="208DC5FE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approvals</w:t>
          </w:r>
          <w:proofErr w:type="spellEnd"/>
        </w:p>
        <w:p w14:paraId="79F154E5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Consulta pendientes sobre </w:t>
          </w:r>
          <w:proofErr w:type="spellStart"/>
          <w:r w:rsidRPr="005379CB">
            <w:rPr>
              <w:rFonts w:ascii="Aptos" w:hAnsi="Aptos"/>
              <w:color w:val="1F2937"/>
            </w:rPr>
            <w:t>requests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registra decisiones en </w:t>
          </w:r>
          <w:proofErr w:type="spellStart"/>
          <w:r w:rsidRPr="005379CB">
            <w:rPr>
              <w:rFonts w:ascii="Aptos" w:hAnsi="Aptos"/>
              <w:color w:val="1F2937"/>
            </w:rPr>
            <w:t>request_approvals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actualiza estado y dispara </w:t>
          </w:r>
          <w:proofErr w:type="spellStart"/>
          <w:r w:rsidRPr="005379CB">
            <w:rPr>
              <w:rFonts w:ascii="Aptos" w:hAnsi="Aptos"/>
              <w:color w:val="1F2937"/>
            </w:rPr>
            <w:t>notificacion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o correo.</w:t>
          </w:r>
        </w:p>
        <w:p w14:paraId="3A52DB2A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management</w:t>
          </w:r>
          <w:proofErr w:type="spellEnd"/>
        </w:p>
        <w:p w14:paraId="17AEAB68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Agrega </w:t>
          </w:r>
          <w:proofErr w:type="spellStart"/>
          <w:r w:rsidRPr="005379CB">
            <w:rPr>
              <w:rFonts w:ascii="Aptos" w:hAnsi="Aptos"/>
              <w:color w:val="1F2937"/>
            </w:rPr>
            <w:t>metricas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desde </w:t>
          </w:r>
          <w:proofErr w:type="spellStart"/>
          <w:r w:rsidRPr="005379CB">
            <w:rPr>
              <w:rFonts w:ascii="Aptos" w:hAnsi="Aptos"/>
              <w:color w:val="1F2937"/>
            </w:rPr>
            <w:t>requests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lista solicitudes, consulta trazabilidad en </w:t>
          </w:r>
          <w:proofErr w:type="spellStart"/>
          <w:r w:rsidRPr="005379CB">
            <w:rPr>
              <w:rFonts w:ascii="Aptos" w:hAnsi="Aptos"/>
              <w:color w:val="1F2937"/>
            </w:rPr>
            <w:t>auditoria.logs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y relaciona adjuntos y versiones.</w:t>
          </w:r>
        </w:p>
        <w:p w14:paraId="22F283C2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documents</w:t>
          </w:r>
          <w:proofErr w:type="spellEnd"/>
        </w:p>
        <w:p w14:paraId="4CB56E2F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proofErr w:type="spellStart"/>
          <w:r w:rsidRPr="005379CB">
            <w:rPr>
              <w:rFonts w:ascii="Aptos" w:hAnsi="Aptos"/>
              <w:color w:val="1F2937"/>
            </w:rPr>
            <w:t>createFromTemplate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crea documentos, </w:t>
          </w:r>
          <w:proofErr w:type="spellStart"/>
          <w:r w:rsidRPr="005379CB">
            <w:rPr>
              <w:rFonts w:ascii="Aptos" w:hAnsi="Aptos"/>
              <w:color w:val="1F2937"/>
            </w:rPr>
            <w:t>signAtTag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inserta firma </w:t>
          </w:r>
          <w:proofErr w:type="spellStart"/>
          <w:r w:rsidRPr="005379CB">
            <w:rPr>
              <w:rFonts w:ascii="Aptos" w:hAnsi="Aptos"/>
              <w:color w:val="1F2937"/>
            </w:rPr>
            <w:t>grafica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signAdvanced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escala a firma avanzada, </w:t>
          </w:r>
          <w:proofErr w:type="spellStart"/>
          <w:r w:rsidRPr="005379CB">
            <w:rPr>
              <w:rFonts w:ascii="Aptos" w:hAnsi="Aptos"/>
              <w:color w:val="1F2937"/>
            </w:rPr>
            <w:t>exportPdf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genera salida PDF y los </w:t>
          </w:r>
          <w:proofErr w:type="spellStart"/>
          <w:r w:rsidRPr="005379CB">
            <w:rPr>
              <w:rFonts w:ascii="Aptos" w:hAnsi="Aptos"/>
              <w:color w:val="1F2937"/>
            </w:rPr>
            <w:t>endpoints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de lectura recuperan el documento por solicitud o identificador.</w:t>
          </w:r>
        </w:p>
        <w:p w14:paraId="6750F091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t>files</w:t>
          </w:r>
        </w:p>
        <w:p w14:paraId="2729CF4E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Usa </w:t>
          </w:r>
          <w:proofErr w:type="spellStart"/>
          <w:r w:rsidRPr="005379CB">
            <w:rPr>
              <w:rFonts w:ascii="Aptos" w:hAnsi="Aptos"/>
              <w:color w:val="1F2937"/>
            </w:rPr>
            <w:t>multer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con almacenamiento temporal en /</w:t>
          </w:r>
          <w:proofErr w:type="spellStart"/>
          <w:r w:rsidRPr="005379CB">
            <w:rPr>
              <w:rFonts w:ascii="Aptos" w:hAnsi="Aptos"/>
              <w:color w:val="1F2937"/>
            </w:rPr>
            <w:t>tmp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permite carga </w:t>
          </w:r>
          <w:proofErr w:type="spellStart"/>
          <w:r w:rsidRPr="005379CB">
            <w:rPr>
              <w:rFonts w:ascii="Aptos" w:hAnsi="Aptos"/>
              <w:color w:val="1F2937"/>
            </w:rPr>
            <w:t>multiple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listado por solicitud, </w:t>
          </w:r>
          <w:proofErr w:type="spellStart"/>
          <w:r w:rsidRPr="005379CB">
            <w:rPr>
              <w:rFonts w:ascii="Aptos" w:hAnsi="Aptos"/>
              <w:color w:val="1F2937"/>
            </w:rPr>
            <w:t>metadata</w:t>
          </w:r>
          <w:proofErr w:type="spellEnd"/>
          <w:r w:rsidRPr="005379CB">
            <w:rPr>
              <w:rFonts w:ascii="Aptos" w:hAnsi="Aptos"/>
              <w:color w:val="1F2937"/>
            </w:rPr>
            <w:t>, descarga y borrado controlado.</w:t>
          </w:r>
        </w:p>
        <w:p w14:paraId="0A02BB01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notifications</w:t>
          </w:r>
          <w:proofErr w:type="spellEnd"/>
        </w:p>
        <w:p w14:paraId="25CCDCC6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Lista notificaciones y conteo no </w:t>
          </w:r>
          <w:proofErr w:type="spellStart"/>
          <w:r w:rsidRPr="005379CB">
            <w:rPr>
              <w:rFonts w:ascii="Aptos" w:hAnsi="Aptos"/>
              <w:color w:val="1F2937"/>
            </w:rPr>
            <w:t>leido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crea notificaciones propias o cruzadas </w:t>
          </w:r>
          <w:proofErr w:type="spellStart"/>
          <w:r w:rsidRPr="005379CB">
            <w:rPr>
              <w:rFonts w:ascii="Aptos" w:hAnsi="Aptos"/>
              <w:color w:val="1F2937"/>
            </w:rPr>
            <w:t>segun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rol y permite marcar lectura, limpiar historial o eliminar una </w:t>
          </w:r>
          <w:proofErr w:type="spellStart"/>
          <w:r w:rsidRPr="005379CB">
            <w:rPr>
              <w:rFonts w:ascii="Aptos" w:hAnsi="Aptos"/>
              <w:color w:val="1F2937"/>
            </w:rPr>
            <w:t>notificacion</w:t>
          </w:r>
          <w:proofErr w:type="spellEnd"/>
          <w:r w:rsidRPr="005379CB">
            <w:rPr>
              <w:rFonts w:ascii="Aptos" w:hAnsi="Aptos"/>
              <w:color w:val="1F2937"/>
            </w:rPr>
            <w:t>.</w:t>
          </w:r>
        </w:p>
        <w:p w14:paraId="3F3E4F61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dashboard</w:t>
          </w:r>
          <w:proofErr w:type="spellEnd"/>
        </w:p>
        <w:p w14:paraId="5477FF99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>Expone GET /api/v1/</w:t>
          </w:r>
          <w:proofErr w:type="spellStart"/>
          <w:r w:rsidRPr="005379CB">
            <w:rPr>
              <w:rFonts w:ascii="Aptos" w:hAnsi="Aptos"/>
              <w:color w:val="1F2937"/>
            </w:rPr>
            <w:t>dashboard</w:t>
          </w:r>
          <w:proofErr w:type="spellEnd"/>
          <w:r w:rsidRPr="005379CB">
            <w:rPr>
              <w:rFonts w:ascii="Aptos" w:hAnsi="Aptos"/>
              <w:color w:val="1F2937"/>
            </w:rPr>
            <w:t>/comercial/</w:t>
          </w:r>
          <w:proofErr w:type="spellStart"/>
          <w:r w:rsidRPr="005379CB">
            <w:rPr>
              <w:rFonts w:ascii="Aptos" w:hAnsi="Aptos"/>
              <w:color w:val="1F2937"/>
            </w:rPr>
            <w:t>summary</w:t>
          </w:r>
          <w:proofErr w:type="spellEnd"/>
          <w:r w:rsidRPr="005379CB">
            <w:rPr>
              <w:rFonts w:ascii="Aptos" w:hAnsi="Aptos"/>
              <w:color w:val="1F2937"/>
            </w:rPr>
            <w:t>, usa cache opcional y clasifica errores de esquema o base de datos.</w:t>
          </w:r>
        </w:p>
        <w:p w14:paraId="1A9575BD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gmail</w:t>
          </w:r>
          <w:proofErr w:type="spellEnd"/>
        </w:p>
        <w:p w14:paraId="72D28F60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Genera URL de autorización OAuth, procesa </w:t>
          </w:r>
          <w:proofErr w:type="spellStart"/>
          <w:r w:rsidRPr="005379CB">
            <w:rPr>
              <w:rFonts w:ascii="Aptos" w:hAnsi="Aptos"/>
              <w:color w:val="1F2937"/>
            </w:rPr>
            <w:t>callback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</w:t>
          </w:r>
          <w:proofErr w:type="spellStart"/>
          <w:r w:rsidRPr="005379CB">
            <w:rPr>
              <w:rFonts w:ascii="Aptos" w:hAnsi="Aptos"/>
              <w:color w:val="1F2937"/>
            </w:rPr>
            <w:t>publico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persiste tokens en </w:t>
          </w:r>
          <w:proofErr w:type="spellStart"/>
          <w:r w:rsidRPr="005379CB">
            <w:rPr>
              <w:rFonts w:ascii="Aptos" w:hAnsi="Aptos"/>
              <w:color w:val="1F2937"/>
            </w:rPr>
            <w:t>user_gmail_tokens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verifica estado de autorización, </w:t>
          </w:r>
          <w:proofErr w:type="spellStart"/>
          <w:r w:rsidRPr="005379CB">
            <w:rPr>
              <w:rFonts w:ascii="Aptos" w:hAnsi="Aptos"/>
              <w:color w:val="1F2937"/>
            </w:rPr>
            <w:t>envia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correos y revoca acceso.</w:t>
          </w:r>
        </w:p>
        <w:p w14:paraId="12D34D2A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>signature</w:t>
          </w:r>
          <w:proofErr w:type="spellEnd"/>
        </w:p>
        <w:p w14:paraId="4F43FE54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Calcula hash, registra firma avanzada, genera sello y QR, bloquea documento y expone </w:t>
          </w:r>
          <w:proofErr w:type="spellStart"/>
          <w:r w:rsidRPr="005379CB">
            <w:rPr>
              <w:rFonts w:ascii="Aptos" w:hAnsi="Aptos"/>
              <w:color w:val="1F2937"/>
            </w:rPr>
            <w:t>verificacion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publica y </w:t>
          </w:r>
          <w:proofErr w:type="spellStart"/>
          <w:r w:rsidRPr="005379CB">
            <w:rPr>
              <w:rFonts w:ascii="Aptos" w:hAnsi="Aptos"/>
              <w:color w:val="1F2937"/>
            </w:rPr>
            <w:t>dashboard</w:t>
          </w:r>
          <w:proofErr w:type="spellEnd"/>
          <w:r w:rsidRPr="005379CB">
            <w:rPr>
              <w:rFonts w:ascii="Aptos" w:hAnsi="Aptos"/>
              <w:color w:val="1F2937"/>
            </w:rPr>
            <w:t>.</w:t>
          </w:r>
        </w:p>
        <w:p w14:paraId="7E80AD96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6. Modelo técnico de datos</w:t>
          </w:r>
        </w:p>
        <w:p w14:paraId="299041DD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t>Entidades principales</w:t>
          </w:r>
        </w:p>
        <w:p w14:paraId="1E3B8431" w14:textId="77777777" w:rsidR="005379CB" w:rsidRPr="005379CB" w:rsidRDefault="005379CB" w:rsidP="005379CB">
          <w:pPr>
            <w:numPr>
              <w:ilvl w:val="0"/>
              <w:numId w:val="2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users</w:t>
          </w:r>
        </w:p>
        <w:p w14:paraId="6C4B1B86" w14:textId="77777777" w:rsidR="005379CB" w:rsidRPr="005379CB" w:rsidRDefault="005379CB" w:rsidP="005379CB">
          <w:pPr>
            <w:numPr>
              <w:ilvl w:val="0"/>
              <w:numId w:val="2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departments</w:t>
          </w:r>
        </w:p>
        <w:p w14:paraId="186BC7B6" w14:textId="77777777" w:rsidR="005379CB" w:rsidRPr="005379CB" w:rsidRDefault="005379CB" w:rsidP="005379CB">
          <w:pPr>
            <w:numPr>
              <w:ilvl w:val="0"/>
              <w:numId w:val="2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user_sessions</w:t>
          </w:r>
          <w:proofErr w:type="spellEnd"/>
        </w:p>
        <w:p w14:paraId="79D95779" w14:textId="77777777" w:rsidR="005379CB" w:rsidRPr="005379CB" w:rsidRDefault="005379CB" w:rsidP="005379CB">
          <w:pPr>
            <w:numPr>
              <w:ilvl w:val="0"/>
              <w:numId w:val="2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user_lopdp_consents</w:t>
          </w:r>
          <w:proofErr w:type="spellEnd"/>
        </w:p>
        <w:p w14:paraId="21FDAC4D" w14:textId="77777777" w:rsidR="005379CB" w:rsidRPr="005379CB" w:rsidRDefault="005379CB" w:rsidP="005379CB">
          <w:pPr>
            <w:numPr>
              <w:ilvl w:val="0"/>
              <w:numId w:val="2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user_gmail_tokens</w:t>
          </w:r>
          <w:proofErr w:type="spellEnd"/>
        </w:p>
        <w:p w14:paraId="1BC7DCD1" w14:textId="77777777" w:rsidR="005379CB" w:rsidRPr="005379CB" w:rsidRDefault="005379CB" w:rsidP="005379CB">
          <w:pPr>
            <w:numPr>
              <w:ilvl w:val="0"/>
              <w:numId w:val="2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</w:p>
        <w:p w14:paraId="5D6F0568" w14:textId="77777777" w:rsidR="005379CB" w:rsidRPr="005379CB" w:rsidRDefault="005379CB" w:rsidP="005379CB">
          <w:pPr>
            <w:numPr>
              <w:ilvl w:val="0"/>
              <w:numId w:val="2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</w:p>
        <w:p w14:paraId="072F4B90" w14:textId="77777777" w:rsidR="005379CB" w:rsidRPr="005379CB" w:rsidRDefault="005379CB" w:rsidP="005379CB">
          <w:pPr>
            <w:numPr>
              <w:ilvl w:val="0"/>
              <w:numId w:val="2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requests</w:t>
          </w:r>
          <w:proofErr w:type="spellEnd"/>
        </w:p>
        <w:p w14:paraId="3C72928D" w14:textId="77777777" w:rsidR="005379CB" w:rsidRPr="005379CB" w:rsidRDefault="005379CB" w:rsidP="005379CB">
          <w:pPr>
            <w:numPr>
              <w:ilvl w:val="0"/>
              <w:numId w:val="2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request_types</w:t>
          </w:r>
          <w:proofErr w:type="spellEnd"/>
        </w:p>
        <w:p w14:paraId="126D10C1" w14:textId="77777777" w:rsidR="005379CB" w:rsidRPr="005379CB" w:rsidRDefault="005379CB" w:rsidP="005379CB">
          <w:pPr>
            <w:numPr>
              <w:ilvl w:val="0"/>
              <w:numId w:val="2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request_approvals</w:t>
          </w:r>
          <w:proofErr w:type="spellEnd"/>
        </w:p>
        <w:p w14:paraId="7D28744E" w14:textId="77777777" w:rsidR="005379CB" w:rsidRPr="005379CB" w:rsidRDefault="005379CB" w:rsidP="005379CB">
          <w:pPr>
            <w:numPr>
              <w:ilvl w:val="0"/>
              <w:numId w:val="2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request_attachments</w:t>
          </w:r>
          <w:proofErr w:type="spellEnd"/>
        </w:p>
        <w:p w14:paraId="1402DD62" w14:textId="77777777" w:rsidR="005379CB" w:rsidRPr="005379CB" w:rsidRDefault="005379CB" w:rsidP="005379CB">
          <w:pPr>
            <w:numPr>
              <w:ilvl w:val="0"/>
              <w:numId w:val="2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request_versions</w:t>
          </w:r>
          <w:proofErr w:type="spellEnd"/>
        </w:p>
        <w:p w14:paraId="4CF3B49E" w14:textId="77777777" w:rsidR="005379CB" w:rsidRPr="005379CB" w:rsidRDefault="005379CB" w:rsidP="005379CB">
          <w:pPr>
            <w:numPr>
              <w:ilvl w:val="0"/>
              <w:numId w:val="2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audit_settings</w:t>
          </w:r>
          <w:proofErr w:type="spellEnd"/>
        </w:p>
        <w:p w14:paraId="3C64FE32" w14:textId="77777777" w:rsidR="005379CB" w:rsidRPr="005379CB" w:rsidRDefault="005379CB" w:rsidP="005379CB">
          <w:pPr>
            <w:numPr>
              <w:ilvl w:val="0"/>
              <w:numId w:val="2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audit_sections</w:t>
          </w:r>
          <w:proofErr w:type="spellEnd"/>
        </w:p>
        <w:p w14:paraId="0978941E" w14:textId="77777777" w:rsidR="005379CB" w:rsidRPr="005379CB" w:rsidRDefault="005379CB" w:rsidP="005379CB">
          <w:pPr>
            <w:numPr>
              <w:ilvl w:val="0"/>
              <w:numId w:val="2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audit_documents</w:t>
          </w:r>
          <w:proofErr w:type="spellEnd"/>
        </w:p>
        <w:p w14:paraId="71D6EF1A" w14:textId="77777777" w:rsidR="005379CB" w:rsidRPr="005379CB" w:rsidRDefault="005379CB" w:rsidP="005379CB">
          <w:pPr>
            <w:numPr>
              <w:ilvl w:val="0"/>
              <w:numId w:val="2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audit_access_grants</w:t>
          </w:r>
          <w:proofErr w:type="spellEnd"/>
        </w:p>
        <w:p w14:paraId="5D9FBF17" w14:textId="77777777" w:rsidR="005379CB" w:rsidRPr="005379CB" w:rsidRDefault="005379CB" w:rsidP="005379CB">
          <w:pPr>
            <w:numPr>
              <w:ilvl w:val="0"/>
              <w:numId w:val="2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</w:p>
        <w:p w14:paraId="5472BEEE" w14:textId="77777777" w:rsidR="005379CB" w:rsidRPr="005379CB" w:rsidRDefault="005379CB" w:rsidP="005379CB">
          <w:pPr>
            <w:numPr>
              <w:ilvl w:val="0"/>
              <w:numId w:val="2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document_hashes</w:t>
          </w:r>
          <w:proofErr w:type="spellEnd"/>
        </w:p>
        <w:p w14:paraId="511387AD" w14:textId="77777777" w:rsidR="005379CB" w:rsidRPr="005379CB" w:rsidRDefault="005379CB" w:rsidP="005379CB">
          <w:pPr>
            <w:numPr>
              <w:ilvl w:val="0"/>
              <w:numId w:val="2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document_signatures_advanced</w:t>
          </w:r>
          <w:proofErr w:type="spellEnd"/>
        </w:p>
        <w:p w14:paraId="7548E22B" w14:textId="77777777" w:rsidR="005379CB" w:rsidRPr="005379CB" w:rsidRDefault="005379CB" w:rsidP="005379CB">
          <w:pPr>
            <w:numPr>
              <w:ilvl w:val="0"/>
              <w:numId w:val="2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document_seals</w:t>
          </w:r>
          <w:proofErr w:type="spellEnd"/>
        </w:p>
        <w:p w14:paraId="08198229" w14:textId="77777777" w:rsidR="005379CB" w:rsidRPr="005379CB" w:rsidRDefault="005379CB" w:rsidP="005379CB">
          <w:pPr>
            <w:numPr>
              <w:ilvl w:val="0"/>
              <w:numId w:val="2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document_qr_codes</w:t>
          </w:r>
          <w:proofErr w:type="spellEnd"/>
        </w:p>
        <w:p w14:paraId="55A32028" w14:textId="77777777" w:rsidR="005379CB" w:rsidRPr="005379CB" w:rsidRDefault="005379CB" w:rsidP="005379CB">
          <w:pPr>
            <w:numPr>
              <w:ilvl w:val="0"/>
              <w:numId w:val="2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document_signature_logs</w:t>
          </w:r>
          <w:proofErr w:type="spellEnd"/>
        </w:p>
        <w:p w14:paraId="6E158063" w14:textId="77777777" w:rsidR="005379CB" w:rsidRPr="005379CB" w:rsidRDefault="005379CB" w:rsidP="005379CB">
          <w:pPr>
            <w:numPr>
              <w:ilvl w:val="0"/>
              <w:numId w:val="2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document_verification_info</w:t>
          </w:r>
          <w:proofErr w:type="spellEnd"/>
        </w:p>
        <w:p w14:paraId="49EB3858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7. API real del área</w:t>
          </w:r>
        </w:p>
        <w:p w14:paraId="5FDD74D7" w14:textId="77777777" w:rsidR="005379CB" w:rsidRPr="005379CB" w:rsidRDefault="005379CB" w:rsidP="005379CB">
          <w:pPr>
            <w:numPr>
              <w:ilvl w:val="0"/>
              <w:numId w:val="2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4DD83306" w14:textId="77777777" w:rsidR="005379CB" w:rsidRPr="005379CB" w:rsidRDefault="005379CB" w:rsidP="005379CB">
          <w:pPr>
            <w:numPr>
              <w:ilvl w:val="0"/>
              <w:numId w:val="2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7A2A3BA0" w14:textId="77777777" w:rsidR="005379CB" w:rsidRPr="005379CB" w:rsidRDefault="005379CB" w:rsidP="005379CB">
          <w:pPr>
            <w:numPr>
              <w:ilvl w:val="0"/>
              <w:numId w:val="2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auditoria: /api/v1/auditoria/*</w:t>
          </w:r>
        </w:p>
        <w:p w14:paraId="413E7025" w14:textId="77777777" w:rsidR="005379CB" w:rsidRPr="005379CB" w:rsidRDefault="005379CB" w:rsidP="005379CB">
          <w:pPr>
            <w:numPr>
              <w:ilvl w:val="0"/>
              <w:numId w:val="2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13612192" w14:textId="77777777" w:rsidR="005379CB" w:rsidRPr="005379CB" w:rsidRDefault="005379CB" w:rsidP="005379CB">
          <w:pPr>
            <w:numPr>
              <w:ilvl w:val="0"/>
              <w:numId w:val="2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1051A79F" w14:textId="77777777" w:rsidR="005379CB" w:rsidRPr="005379CB" w:rsidRDefault="005379CB" w:rsidP="005379CB">
          <w:pPr>
            <w:numPr>
              <w:ilvl w:val="0"/>
              <w:numId w:val="2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2798407A" w14:textId="77777777" w:rsidR="005379CB" w:rsidRPr="005379CB" w:rsidRDefault="005379CB" w:rsidP="005379CB">
          <w:pPr>
            <w:numPr>
              <w:ilvl w:val="0"/>
              <w:numId w:val="2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16EE4743" w14:textId="77777777" w:rsidR="005379CB" w:rsidRPr="005379CB" w:rsidRDefault="005379CB" w:rsidP="005379CB">
          <w:pPr>
            <w:numPr>
              <w:ilvl w:val="0"/>
              <w:numId w:val="2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files: /api/v1/files/*</w:t>
          </w:r>
        </w:p>
        <w:p w14:paraId="4E309EFE" w14:textId="77777777" w:rsidR="005379CB" w:rsidRPr="005379CB" w:rsidRDefault="005379CB" w:rsidP="005379CB">
          <w:pPr>
            <w:numPr>
              <w:ilvl w:val="0"/>
              <w:numId w:val="2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3A506551" w14:textId="77777777" w:rsidR="005379CB" w:rsidRPr="005379CB" w:rsidRDefault="005379CB" w:rsidP="005379CB">
          <w:pPr>
            <w:numPr>
              <w:ilvl w:val="0"/>
              <w:numId w:val="2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/comercial/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summary</w:t>
          </w:r>
          <w:proofErr w:type="spellEnd"/>
        </w:p>
        <w:p w14:paraId="394BB59C" w14:textId="77777777" w:rsidR="005379CB" w:rsidRPr="005379CB" w:rsidRDefault="005379CB" w:rsidP="005379CB">
          <w:pPr>
            <w:numPr>
              <w:ilvl w:val="0"/>
              <w:numId w:val="2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2882EBB4" w14:textId="77777777" w:rsidR="005379CB" w:rsidRPr="005379CB" w:rsidRDefault="005379CB" w:rsidP="005379CB">
          <w:pPr>
            <w:numPr>
              <w:ilvl w:val="0"/>
              <w:numId w:val="2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/api/ y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</w:p>
        <w:p w14:paraId="41991D8D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8. Frontend consumidor relevante</w:t>
          </w:r>
        </w:p>
        <w:p w14:paraId="2A0F76CD" w14:textId="77777777" w:rsidR="005379CB" w:rsidRPr="005379CB" w:rsidRDefault="005379CB" w:rsidP="005379CB">
          <w:pPr>
            <w:numPr>
              <w:ilvl w:val="0"/>
              <w:numId w:val="2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/modules/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shared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pages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LoginCallback.jsx</w:t>
          </w:r>
          <w:proofErr w:type="spellEnd"/>
        </w:p>
        <w:p w14:paraId="2E4D6260" w14:textId="77777777" w:rsidR="005379CB" w:rsidRPr="005379CB" w:rsidRDefault="005379CB" w:rsidP="005379CB">
          <w:pPr>
            <w:numPr>
              <w:ilvl w:val="0"/>
              <w:numId w:val="2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spi_front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/modules/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AuditPrepPage.jsx</w:t>
          </w:r>
          <w:proofErr w:type="spellEnd"/>
        </w:p>
        <w:p w14:paraId="69C3D6C9" w14:textId="77777777" w:rsidR="005379CB" w:rsidRPr="005379CB" w:rsidRDefault="005379CB" w:rsidP="005379CB">
          <w:pPr>
            <w:numPr>
              <w:ilvl w:val="0"/>
              <w:numId w:val="2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/modules/auditoria/*</w:t>
          </w:r>
        </w:p>
        <w:p w14:paraId="1913DC07" w14:textId="77777777" w:rsidR="005379CB" w:rsidRPr="005379CB" w:rsidRDefault="005379CB" w:rsidP="005379CB">
          <w:pPr>
            <w:numPr>
              <w:ilvl w:val="0"/>
              <w:numId w:val="2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/modules/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pages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SignatureDashboard.jsx</w:t>
          </w:r>
          <w:proofErr w:type="spellEnd"/>
        </w:p>
        <w:p w14:paraId="29ECA773" w14:textId="77777777" w:rsidR="005379CB" w:rsidRPr="005379CB" w:rsidRDefault="005379CB" w:rsidP="005379CB">
          <w:pPr>
            <w:numPr>
              <w:ilvl w:val="0"/>
              <w:numId w:val="2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/core/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ui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NotificationContext.jsx</w:t>
          </w:r>
          <w:proofErr w:type="spellEnd"/>
        </w:p>
        <w:p w14:paraId="76E0B560" w14:textId="77777777" w:rsidR="005379CB" w:rsidRPr="005379CB" w:rsidRDefault="005379CB" w:rsidP="005379CB">
          <w:pPr>
            <w:numPr>
              <w:ilvl w:val="0"/>
              <w:numId w:val="2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/core/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ui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components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NotificationBell.jsx</w:t>
          </w:r>
          <w:proofErr w:type="spellEnd"/>
        </w:p>
        <w:p w14:paraId="259B1279" w14:textId="77777777" w:rsidR="005379CB" w:rsidRPr="005379CB" w:rsidRDefault="005379CB" w:rsidP="005379CB">
          <w:pPr>
            <w:numPr>
              <w:ilvl w:val="0"/>
              <w:numId w:val="2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/core/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ui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/widgets/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GmailAuthWidget.jsx</w:t>
          </w:r>
          <w:proofErr w:type="spellEnd"/>
        </w:p>
        <w:p w14:paraId="49206354" w14:textId="77777777" w:rsidR="005379CB" w:rsidRPr="005379CB" w:rsidRDefault="005379CB" w:rsidP="005379CB">
          <w:pPr>
            <w:numPr>
              <w:ilvl w:val="0"/>
              <w:numId w:val="2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/core/api/documentsApi.js</w:t>
          </w:r>
        </w:p>
        <w:p w14:paraId="7A8F7045" w14:textId="77777777" w:rsidR="005379CB" w:rsidRPr="005379CB" w:rsidRDefault="005379CB" w:rsidP="005379CB">
          <w:pPr>
            <w:numPr>
              <w:ilvl w:val="0"/>
              <w:numId w:val="2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/core/api/filesApi.js</w:t>
          </w:r>
        </w:p>
        <w:p w14:paraId="6BD2F057" w14:textId="77777777" w:rsidR="005379CB" w:rsidRPr="005379CB" w:rsidRDefault="005379CB" w:rsidP="005379CB">
          <w:pPr>
            <w:numPr>
              <w:ilvl w:val="0"/>
              <w:numId w:val="2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/core/api/notificationsApi.js</w:t>
          </w:r>
        </w:p>
        <w:p w14:paraId="165B1B64" w14:textId="77777777" w:rsidR="005379CB" w:rsidRPr="005379CB" w:rsidRDefault="005379CB" w:rsidP="005379CB">
          <w:pPr>
            <w:numPr>
              <w:ilvl w:val="0"/>
              <w:numId w:val="2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/core/api/dashboardApi.js</w:t>
          </w:r>
        </w:p>
        <w:p w14:paraId="40368074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 xml:space="preserve">9. </w:t>
          </w:r>
          <w:proofErr w:type="spellStart"/>
          <w:r w:rsidRPr="005379CB">
            <w:rPr>
              <w:rFonts w:ascii="Aptos" w:eastAsia="Times New Roman" w:hAnsi="Aptos"/>
              <w:b/>
              <w:color w:val="325483"/>
              <w:sz w:val="26"/>
            </w:rPr>
            <w:t>Conclusion</w:t>
          </w:r>
          <w:proofErr w:type="spellEnd"/>
        </w:p>
        <w:p w14:paraId="05EAB3AB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El diseño técnico del Área 01 muestra un dominio transversal que articula autenticación, seguridad, auditoria, </w:t>
          </w:r>
          <w:proofErr w:type="spellStart"/>
          <w:r w:rsidRPr="005379CB">
            <w:rPr>
              <w:rFonts w:ascii="Aptos" w:hAnsi="Aptos"/>
              <w:color w:val="1F2937"/>
            </w:rPr>
            <w:t>preparacion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documental, documentos formales, adjuntos, notificaciones, </w:t>
          </w:r>
          <w:proofErr w:type="spellStart"/>
          <w:r w:rsidRPr="005379CB">
            <w:rPr>
              <w:rFonts w:ascii="Aptos" w:hAnsi="Aptos"/>
              <w:color w:val="1F2937"/>
            </w:rPr>
            <w:t>dashboard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y correo autenticado con una base técnica verificable en </w:t>
          </w:r>
          <w:proofErr w:type="spellStart"/>
          <w:r w:rsidRPr="005379CB">
            <w:rPr>
              <w:rFonts w:ascii="Aptos" w:hAnsi="Aptos"/>
              <w:color w:val="1F2937"/>
            </w:rPr>
            <w:t>runtime</w:t>
          </w:r>
          <w:proofErr w:type="spellEnd"/>
          <w:r w:rsidRPr="005379CB">
            <w:rPr>
              <w:rFonts w:ascii="Aptos" w:hAnsi="Aptos"/>
              <w:color w:val="1F2937"/>
            </w:rPr>
            <w:t>.</w:t>
          </w:r>
        </w:p>
        <w:p w14:paraId="17FB4C37" w14:textId="77777777" w:rsidR="005379CB" w:rsidRPr="005379CB" w:rsidRDefault="005379CB" w:rsidP="005379CB">
          <w:pPr>
            <w:pStyle w:val="Ttulo1"/>
            <w:shd w:val="clear" w:color="auto" w:fill="E6E6E6"/>
            <w:spacing w:before="200" w:after="20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32"/>
            </w:rPr>
          </w:pPr>
          <w:r w:rsidRPr="005379CB">
            <w:rPr>
              <w:rFonts w:ascii="Aptos" w:eastAsia="Times New Roman" w:hAnsi="Aptos"/>
              <w:b/>
              <w:color w:val="325483"/>
              <w:sz w:val="32"/>
            </w:rPr>
            <w:t>DICCIONARIO DE DATOS</w:t>
          </w:r>
        </w:p>
        <w:p w14:paraId="1EA78A16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Esta sección documenta las entidades de datos, campos, relaciones e </w:t>
          </w:r>
          <w:proofErr w:type="spellStart"/>
          <w:r w:rsidRPr="005379CB">
            <w:rPr>
              <w:rFonts w:ascii="Aptos" w:hAnsi="Aptos"/>
              <w:color w:val="1F2937"/>
            </w:rPr>
            <w:t>indices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que soportan el funcionamiento real del área, tomando como fuente la estructura vigente de base de datos y su correspondencia con el código en operación.</w:t>
          </w:r>
        </w:p>
        <w:p w14:paraId="1C6938FF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Área 01: Gobierno, Seguridad, Cumplimiento y Gestión Documental</w:t>
          </w:r>
        </w:p>
        <w:p w14:paraId="0BBC61A9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</w:p>
        <w:p w14:paraId="54FB4DC3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El presente diccionario de datos documenta las estructuras persistentes que soportan el funcionamiento real del Área 01. Su </w:t>
          </w:r>
          <w:proofErr w:type="spellStart"/>
          <w:r w:rsidRPr="005379CB">
            <w:rPr>
              <w:rFonts w:ascii="Aptos" w:hAnsi="Aptos"/>
              <w:color w:val="1F2937"/>
            </w:rPr>
            <w:t>funcion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es explicar no solo que tablas, vistas y campos existen, sino </w:t>
          </w:r>
          <w:proofErr w:type="spellStart"/>
          <w:r w:rsidRPr="005379CB">
            <w:rPr>
              <w:rFonts w:ascii="Aptos" w:hAnsi="Aptos"/>
              <w:color w:val="1F2937"/>
            </w:rPr>
            <w:t>tambien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por que forman parte del dominio, como se relacionan con los módulos del área y cuando intervienen dentro de los flujos auditables, gerenciales o documentales del sistema.</w:t>
          </w:r>
        </w:p>
        <w:p w14:paraId="47E3029D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2. Objetivo</w:t>
          </w:r>
        </w:p>
        <w:p w14:paraId="6AE81387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Documentar las estructuras de datos reales consumidas por los módulos </w:t>
          </w:r>
          <w:proofErr w:type="spellStart"/>
          <w:r w:rsidRPr="005379CB">
            <w:rPr>
              <w:rFonts w:ascii="Aptos" w:hAnsi="Aptos"/>
              <w:color w:val="1F2937"/>
            </w:rPr>
            <w:t>auth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security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5379CB">
            <w:rPr>
              <w:rFonts w:ascii="Aptos" w:hAnsi="Aptos"/>
              <w:color w:val="1F2937"/>
            </w:rPr>
            <w:t>audit-prep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approvals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management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signature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documents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5379CB">
            <w:rPr>
              <w:rFonts w:ascii="Aptos" w:hAnsi="Aptos"/>
              <w:color w:val="1F2937"/>
            </w:rPr>
            <w:t>notifications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dashboard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y </w:t>
          </w:r>
          <w:proofErr w:type="spellStart"/>
          <w:r w:rsidRPr="005379CB">
            <w:rPr>
              <w:rFonts w:ascii="Aptos" w:hAnsi="Aptos"/>
              <w:color w:val="1F2937"/>
            </w:rPr>
            <w:t>gmail</w:t>
          </w:r>
          <w:proofErr w:type="spellEnd"/>
          <w:r w:rsidRPr="005379CB">
            <w:rPr>
              <w:rFonts w:ascii="Aptos" w:hAnsi="Aptos"/>
              <w:color w:val="1F2937"/>
            </w:rPr>
            <w:t>, tomando como fuente la base vigente en Neon y justificando su uso dentro del dominio de Gobierno, Seguridad, Cumplimiento y Gestión Documental.</w:t>
          </w:r>
        </w:p>
        <w:p w14:paraId="644221B8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3. Fuente de verdad</w:t>
          </w:r>
        </w:p>
        <w:p w14:paraId="58147D76" w14:textId="77777777" w:rsidR="005379CB" w:rsidRPr="005379CB" w:rsidRDefault="005379CB" w:rsidP="005379CB">
          <w:pPr>
            <w:numPr>
              <w:ilvl w:val="0"/>
              <w:numId w:val="2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Motor consultado: PostgreSQL en Neon.</w:t>
          </w:r>
        </w:p>
        <w:p w14:paraId="251E0E1B" w14:textId="77777777" w:rsidR="005379CB" w:rsidRPr="005379CB" w:rsidRDefault="005379CB" w:rsidP="005379CB">
          <w:pPr>
            <w:numPr>
              <w:ilvl w:val="0"/>
              <w:numId w:val="2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Base consultada: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FamSPI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D0FED6A" w14:textId="77777777" w:rsidR="005379CB" w:rsidRPr="005379CB" w:rsidRDefault="005379CB" w:rsidP="005379CB">
          <w:pPr>
            <w:numPr>
              <w:ilvl w:val="0"/>
              <w:numId w:val="2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Extraccion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realizada desde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catalogos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reales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information_schema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pg_catalog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).</w:t>
          </w:r>
        </w:p>
        <w:p w14:paraId="3713B98D" w14:textId="77777777" w:rsidR="005379CB" w:rsidRPr="005379CB" w:rsidRDefault="005379CB" w:rsidP="005379CB">
          <w:pPr>
            <w:numPr>
              <w:ilvl w:val="0"/>
              <w:numId w:val="2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Regla aplicada: cuando el código usa objetos distintos a los existentes en Neon, se registra como discrepancia técnica.</w:t>
          </w:r>
        </w:p>
        <w:p w14:paraId="0AC218FD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 xml:space="preserve">4. Criterio de </w:t>
          </w:r>
          <w:proofErr w:type="spellStart"/>
          <w:r w:rsidRPr="005379CB">
            <w:rPr>
              <w:rFonts w:ascii="Aptos" w:eastAsia="Times New Roman" w:hAnsi="Aptos"/>
              <w:b/>
              <w:color w:val="325483"/>
              <w:sz w:val="26"/>
            </w:rPr>
            <w:t>inclusion</w:t>
          </w:r>
          <w:proofErr w:type="spellEnd"/>
        </w:p>
        <w:p w14:paraId="53454F51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>Las entidades incluidas en este diccionario fueron seleccionadas porque participan de manera directa en alguno de los siguientes escenarios:</w:t>
          </w:r>
        </w:p>
        <w:p w14:paraId="2500B31D" w14:textId="77777777" w:rsidR="005379CB" w:rsidRPr="005379CB" w:rsidRDefault="005379CB" w:rsidP="005379CB">
          <w:pPr>
            <w:numPr>
              <w:ilvl w:val="0"/>
              <w:numId w:val="2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autenticación y manejo de sesión</w:t>
          </w:r>
        </w:p>
        <w:p w14:paraId="26E42D76" w14:textId="77777777" w:rsidR="005379CB" w:rsidRPr="005379CB" w:rsidRDefault="005379CB" w:rsidP="005379CB">
          <w:pPr>
            <w:numPr>
              <w:ilvl w:val="0"/>
              <w:numId w:val="2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trazabilidad y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bitacora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del sistema</w:t>
          </w:r>
        </w:p>
        <w:p w14:paraId="1AB0DE1D" w14:textId="77777777" w:rsidR="005379CB" w:rsidRPr="005379CB" w:rsidRDefault="005379CB" w:rsidP="005379CB">
          <w:pPr>
            <w:numPr>
              <w:ilvl w:val="0"/>
              <w:numId w:val="2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revision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seguridad</w:t>
          </w:r>
        </w:p>
        <w:p w14:paraId="0E45B4A3" w14:textId="77777777" w:rsidR="005379CB" w:rsidRPr="005379CB" w:rsidRDefault="005379CB" w:rsidP="005379CB">
          <w:pPr>
            <w:numPr>
              <w:ilvl w:val="0"/>
              <w:numId w:val="2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preparacion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documental de auditoria</w:t>
          </w:r>
        </w:p>
        <w:p w14:paraId="232F8A3D" w14:textId="77777777" w:rsidR="005379CB" w:rsidRPr="005379CB" w:rsidRDefault="005379CB" w:rsidP="005379CB">
          <w:pPr>
            <w:numPr>
              <w:ilvl w:val="0"/>
              <w:numId w:val="2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decisiones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aprobacion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del flujo soportado</w:t>
          </w:r>
        </w:p>
        <w:p w14:paraId="71D70266" w14:textId="77777777" w:rsidR="005379CB" w:rsidRPr="005379CB" w:rsidRDefault="005379CB" w:rsidP="005379CB">
          <w:pPr>
            <w:numPr>
              <w:ilvl w:val="0"/>
              <w:numId w:val="2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consulta gerencial de solicitudes y evidencia</w:t>
          </w:r>
        </w:p>
        <w:p w14:paraId="608404C1" w14:textId="77777777" w:rsidR="005379CB" w:rsidRPr="005379CB" w:rsidRDefault="005379CB" w:rsidP="005379CB">
          <w:pPr>
            <w:numPr>
              <w:ilvl w:val="0"/>
              <w:numId w:val="2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generacion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documental desde plantilla</w:t>
          </w:r>
        </w:p>
        <w:p w14:paraId="43B74A23" w14:textId="77777777" w:rsidR="005379CB" w:rsidRPr="005379CB" w:rsidRDefault="005379CB" w:rsidP="005379CB">
          <w:pPr>
            <w:numPr>
              <w:ilvl w:val="0"/>
              <w:numId w:val="2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custodia de adjuntos por solicitud</w:t>
          </w:r>
        </w:p>
        <w:p w14:paraId="69A3FB60" w14:textId="77777777" w:rsidR="005379CB" w:rsidRPr="005379CB" w:rsidRDefault="005379CB" w:rsidP="005379CB">
          <w:pPr>
            <w:numPr>
              <w:ilvl w:val="0"/>
              <w:numId w:val="2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notificaciones operativas por usuario</w:t>
          </w:r>
        </w:p>
        <w:p w14:paraId="52EF89D6" w14:textId="77777777" w:rsidR="005379CB" w:rsidRPr="005379CB" w:rsidRDefault="005379CB" w:rsidP="005379CB">
          <w:pPr>
            <w:numPr>
              <w:ilvl w:val="0"/>
              <w:numId w:val="2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autorización y uso de Gmail donde existe persistencia verificable</w:t>
          </w:r>
        </w:p>
        <w:p w14:paraId="4A87A92A" w14:textId="77777777" w:rsidR="005379CB" w:rsidRPr="005379CB" w:rsidRDefault="005379CB" w:rsidP="005379CB">
          <w:pPr>
            <w:numPr>
              <w:ilvl w:val="0"/>
              <w:numId w:val="2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firma avanzada,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verificacion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auditoria documental</w:t>
          </w:r>
        </w:p>
        <w:p w14:paraId="5171829A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5. Como leer este diccionario</w:t>
          </w:r>
        </w:p>
        <w:p w14:paraId="0AAC3FB1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>Cada entidad documentada incluye:</w:t>
          </w:r>
        </w:p>
        <w:p w14:paraId="0D141271" w14:textId="77777777" w:rsidR="005379CB" w:rsidRPr="005379CB" w:rsidRDefault="005379CB" w:rsidP="005379CB">
          <w:pPr>
            <w:numPr>
              <w:ilvl w:val="0"/>
              <w:numId w:val="2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tipo de objeto</w:t>
          </w:r>
        </w:p>
        <w:p w14:paraId="561421D0" w14:textId="77777777" w:rsidR="005379CB" w:rsidRPr="005379CB" w:rsidRDefault="005379CB" w:rsidP="005379CB">
          <w:pPr>
            <w:numPr>
              <w:ilvl w:val="0"/>
              <w:numId w:val="2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módulos consumidores</w:t>
          </w:r>
        </w:p>
        <w:p w14:paraId="5D61FB35" w14:textId="77777777" w:rsidR="005379CB" w:rsidRPr="005379CB" w:rsidRDefault="005379CB" w:rsidP="005379CB">
          <w:pPr>
            <w:numPr>
              <w:ilvl w:val="0"/>
              <w:numId w:val="2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justificacion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funcional o técnica de uso</w:t>
          </w:r>
        </w:p>
        <w:p w14:paraId="12EF0782" w14:textId="77777777" w:rsidR="005379CB" w:rsidRPr="005379CB" w:rsidRDefault="005379CB" w:rsidP="005379CB">
          <w:pPr>
            <w:numPr>
              <w:ilvl w:val="0"/>
              <w:numId w:val="2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clave primaria y relaciones visibles</w:t>
          </w:r>
        </w:p>
        <w:p w14:paraId="76FFC53D" w14:textId="77777777" w:rsidR="005379CB" w:rsidRPr="005379CB" w:rsidRDefault="005379CB" w:rsidP="005379CB">
          <w:pPr>
            <w:numPr>
              <w:ilvl w:val="0"/>
              <w:numId w:val="2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definicion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campos relevantes</w:t>
          </w:r>
        </w:p>
        <w:p w14:paraId="4D3EAC25" w14:textId="77777777" w:rsidR="005379CB" w:rsidRPr="005379CB" w:rsidRDefault="005379CB" w:rsidP="005379CB">
          <w:pPr>
            <w:numPr>
              <w:ilvl w:val="0"/>
              <w:numId w:val="2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 cuando aportan criterio de desempeño o trazabilidad</w:t>
          </w:r>
        </w:p>
        <w:p w14:paraId="785EF25C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6. Tablas y vistas incluidas</w:t>
          </w:r>
        </w:p>
        <w:p w14:paraId="6D84BB57" w14:textId="77777777" w:rsidR="005379CB" w:rsidRPr="005379CB" w:rsidRDefault="005379CB" w:rsidP="005379CB">
          <w:pPr>
            <w:numPr>
              <w:ilvl w:val="0"/>
              <w:numId w:val="2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1813E5A1" w14:textId="77777777" w:rsidR="005379CB" w:rsidRPr="005379CB" w:rsidRDefault="005379CB" w:rsidP="005379CB">
          <w:pPr>
            <w:numPr>
              <w:ilvl w:val="0"/>
              <w:numId w:val="2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public.audit_access_grants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4E5D100E" w14:textId="77777777" w:rsidR="005379CB" w:rsidRPr="005379CB" w:rsidRDefault="005379CB" w:rsidP="005379CB">
          <w:pPr>
            <w:numPr>
              <w:ilvl w:val="0"/>
              <w:numId w:val="2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public.audit_documents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633DB643" w14:textId="77777777" w:rsidR="005379CB" w:rsidRPr="005379CB" w:rsidRDefault="005379CB" w:rsidP="005379CB">
          <w:pPr>
            <w:numPr>
              <w:ilvl w:val="0"/>
              <w:numId w:val="2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public.audit_sections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518605A0" w14:textId="77777777" w:rsidR="005379CB" w:rsidRPr="005379CB" w:rsidRDefault="005379CB" w:rsidP="005379CB">
          <w:pPr>
            <w:numPr>
              <w:ilvl w:val="0"/>
              <w:numId w:val="2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public.audit_settings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1D92AA70" w14:textId="77777777" w:rsidR="005379CB" w:rsidRPr="005379CB" w:rsidRDefault="005379CB" w:rsidP="005379CB">
          <w:pPr>
            <w:numPr>
              <w:ilvl w:val="0"/>
              <w:numId w:val="2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public.departments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1EA13FF7" w14:textId="77777777" w:rsidR="005379CB" w:rsidRPr="005379CB" w:rsidRDefault="005379CB" w:rsidP="005379CB">
          <w:pPr>
            <w:numPr>
              <w:ilvl w:val="0"/>
              <w:numId w:val="2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public.document_hashes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2B1F9FD4" w14:textId="77777777" w:rsidR="005379CB" w:rsidRPr="005379CB" w:rsidRDefault="005379CB" w:rsidP="005379CB">
          <w:pPr>
            <w:numPr>
              <w:ilvl w:val="0"/>
              <w:numId w:val="2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public.document_qr_codes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77434B39" w14:textId="77777777" w:rsidR="005379CB" w:rsidRPr="005379CB" w:rsidRDefault="005379CB" w:rsidP="005379CB">
          <w:pPr>
            <w:numPr>
              <w:ilvl w:val="0"/>
              <w:numId w:val="2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6BA9C749" w14:textId="77777777" w:rsidR="005379CB" w:rsidRPr="005379CB" w:rsidRDefault="005379CB" w:rsidP="005379CB">
          <w:pPr>
            <w:numPr>
              <w:ilvl w:val="0"/>
              <w:numId w:val="2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public.document_signature_logs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6B4F25D7" w14:textId="77777777" w:rsidR="005379CB" w:rsidRPr="005379CB" w:rsidRDefault="005379CB" w:rsidP="005379CB">
          <w:pPr>
            <w:numPr>
              <w:ilvl w:val="0"/>
              <w:numId w:val="2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public.document_signatures_advanced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566B9FB7" w14:textId="77777777" w:rsidR="005379CB" w:rsidRPr="005379CB" w:rsidRDefault="005379CB" w:rsidP="005379CB">
          <w:pPr>
            <w:numPr>
              <w:ilvl w:val="0"/>
              <w:numId w:val="2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public.document_verification_info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view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79DB1DFF" w14:textId="77777777" w:rsidR="005379CB" w:rsidRPr="005379CB" w:rsidRDefault="005379CB" w:rsidP="005379CB">
          <w:pPr>
            <w:numPr>
              <w:ilvl w:val="0"/>
              <w:numId w:val="2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661ABCC4" w14:textId="77777777" w:rsidR="005379CB" w:rsidRPr="005379CB" w:rsidRDefault="005379CB" w:rsidP="005379CB">
          <w:pPr>
            <w:numPr>
              <w:ilvl w:val="0"/>
              <w:numId w:val="2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public.notifications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2AC8923B" w14:textId="77777777" w:rsidR="005379CB" w:rsidRPr="005379CB" w:rsidRDefault="005379CB" w:rsidP="005379CB">
          <w:pPr>
            <w:numPr>
              <w:ilvl w:val="0"/>
              <w:numId w:val="2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public.request_approvals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6B9EB1E7" w14:textId="77777777" w:rsidR="005379CB" w:rsidRPr="005379CB" w:rsidRDefault="005379CB" w:rsidP="005379CB">
          <w:pPr>
            <w:numPr>
              <w:ilvl w:val="0"/>
              <w:numId w:val="2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public.request_attachments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421BEE44" w14:textId="77777777" w:rsidR="005379CB" w:rsidRPr="005379CB" w:rsidRDefault="005379CB" w:rsidP="005379CB">
          <w:pPr>
            <w:numPr>
              <w:ilvl w:val="0"/>
              <w:numId w:val="2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public.request_types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44909094" w14:textId="77777777" w:rsidR="005379CB" w:rsidRPr="005379CB" w:rsidRDefault="005379CB" w:rsidP="005379CB">
          <w:pPr>
            <w:numPr>
              <w:ilvl w:val="0"/>
              <w:numId w:val="2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public.request_versions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79074A7D" w14:textId="77777777" w:rsidR="005379CB" w:rsidRPr="005379CB" w:rsidRDefault="005379CB" w:rsidP="005379CB">
          <w:pPr>
            <w:numPr>
              <w:ilvl w:val="0"/>
              <w:numId w:val="2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27C19D9D" w14:textId="77777777" w:rsidR="005379CB" w:rsidRPr="005379CB" w:rsidRDefault="005379CB" w:rsidP="005379CB">
          <w:pPr>
            <w:numPr>
              <w:ilvl w:val="0"/>
              <w:numId w:val="2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49C861C8" w14:textId="77777777" w:rsidR="005379CB" w:rsidRPr="005379CB" w:rsidRDefault="005379CB" w:rsidP="005379CB">
          <w:pPr>
            <w:numPr>
              <w:ilvl w:val="0"/>
              <w:numId w:val="2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public.user_lopdp_consents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275C1604" w14:textId="77777777" w:rsidR="005379CB" w:rsidRPr="005379CB" w:rsidRDefault="005379CB" w:rsidP="005379CB">
          <w:pPr>
            <w:numPr>
              <w:ilvl w:val="0"/>
              <w:numId w:val="2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public.user_profile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12C5618F" w14:textId="77777777" w:rsidR="005379CB" w:rsidRPr="005379CB" w:rsidRDefault="005379CB" w:rsidP="005379CB">
          <w:pPr>
            <w:numPr>
              <w:ilvl w:val="0"/>
              <w:numId w:val="2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public.user_sessions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393C7714" w14:textId="77777777" w:rsidR="005379CB" w:rsidRPr="005379CB" w:rsidRDefault="005379CB" w:rsidP="005379CB">
          <w:pPr>
            <w:numPr>
              <w:ilvl w:val="0"/>
              <w:numId w:val="2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5FB102B8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7. Cuando intervienen estas entidades</w:t>
          </w:r>
        </w:p>
        <w:p w14:paraId="24C23F7C" w14:textId="77777777" w:rsidR="005379CB" w:rsidRPr="005379CB" w:rsidRDefault="005379CB" w:rsidP="005379CB">
          <w:pPr>
            <w:numPr>
              <w:ilvl w:val="0"/>
              <w:numId w:val="3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users, departments,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user_sessions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user_profile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user_lopdp_consents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intervienen durante autenticación, perfil, sesiones y aceptación interna.</w:t>
          </w:r>
        </w:p>
        <w:p w14:paraId="4B0A4E70" w14:textId="77777777" w:rsidR="005379CB" w:rsidRPr="005379CB" w:rsidRDefault="005379CB" w:rsidP="005379CB">
          <w:pPr>
            <w:numPr>
              <w:ilvl w:val="0"/>
              <w:numId w:val="3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intervienen cuando el sistema registra, expone o revisa eventos relevantes.</w:t>
          </w:r>
        </w:p>
        <w:p w14:paraId="65700915" w14:textId="77777777" w:rsidR="005379CB" w:rsidRPr="005379CB" w:rsidRDefault="005379CB" w:rsidP="005379CB">
          <w:pPr>
            <w:numPr>
              <w:ilvl w:val="0"/>
              <w:numId w:val="3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audit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_* intervienen durante preparación documental y control de auditoría.</w:t>
          </w:r>
        </w:p>
        <w:p w14:paraId="16196823" w14:textId="77777777" w:rsidR="005379CB" w:rsidRPr="005379CB" w:rsidRDefault="005379CB" w:rsidP="005379CB">
          <w:pPr>
            <w:numPr>
              <w:ilvl w:val="0"/>
              <w:numId w:val="3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request_types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request_approvals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request_attachments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request_versions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intervienen durante decisiones operativas y visibilidad gerencial.</w:t>
          </w:r>
        </w:p>
        <w:p w14:paraId="67BCC3B4" w14:textId="77777777" w:rsidR="005379CB" w:rsidRPr="005379CB" w:rsidRDefault="005379CB" w:rsidP="005379CB">
          <w:pPr>
            <w:numPr>
              <w:ilvl w:val="0"/>
              <w:numId w:val="3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_* intervienen durante firma avanzada, verificación pública y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trail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documental.</w:t>
          </w:r>
        </w:p>
        <w:p w14:paraId="4FACCB0C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8. Diccionario por entidad</w:t>
          </w:r>
        </w:p>
        <w:p w14:paraId="32F67276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auditoria.logs</w:t>
          </w:r>
          <w:proofErr w:type="spellEnd"/>
        </w:p>
        <w:p w14:paraId="3391F04F" w14:textId="77777777" w:rsidR="005379CB" w:rsidRPr="005379CB" w:rsidRDefault="005379CB" w:rsidP="005379CB">
          <w:pPr>
            <w:numPr>
              <w:ilvl w:val="0"/>
              <w:numId w:val="3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00BCDF92" w14:textId="77777777" w:rsidR="005379CB" w:rsidRPr="005379CB" w:rsidRDefault="005379CB" w:rsidP="005379CB">
          <w:pPr>
            <w:numPr>
              <w:ilvl w:val="0"/>
              <w:numId w:val="3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auditoria,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8D9817C" w14:textId="77777777" w:rsidR="005379CB" w:rsidRPr="005379CB" w:rsidRDefault="005379CB" w:rsidP="005379CB">
          <w:pPr>
            <w:numPr>
              <w:ilvl w:val="0"/>
              <w:numId w:val="3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Registra todas las acciones de usuarios del sistema SPI Fam (creaciones, modificaciones,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logins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etc.)</w:t>
          </w:r>
        </w:p>
        <w:p w14:paraId="7B495AA5" w14:textId="77777777" w:rsidR="005379CB" w:rsidRPr="005379CB" w:rsidRDefault="005379CB" w:rsidP="005379CB">
          <w:pPr>
            <w:numPr>
              <w:ilvl w:val="0"/>
              <w:numId w:val="3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48276720" w14:textId="77777777" w:rsidR="005379CB" w:rsidRPr="005379CB" w:rsidRDefault="005379CB" w:rsidP="005379CB">
          <w:pPr>
            <w:numPr>
              <w:ilvl w:val="0"/>
              <w:numId w:val="3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633"/>
            <w:gridCol w:w="1388"/>
            <w:gridCol w:w="651"/>
            <w:gridCol w:w="3351"/>
            <w:gridCol w:w="2605"/>
          </w:tblGrid>
          <w:tr w:rsidR="005379CB" w:rsidRPr="005379CB" w14:paraId="34555D83" w14:textId="77777777" w:rsidTr="005379CB">
            <w:trPr>
              <w:divId w:val="548415546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AAC01C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3CD104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CF542B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80E1E2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0A8BC8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5379CB" w:rsidRPr="005379CB" w14:paraId="71AB171B" w14:textId="77777777" w:rsidTr="005379CB">
            <w:trPr>
              <w:divId w:val="548415546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F1359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A1DB3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6496E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FD799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auditoria.logs_id_seq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2EDB9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3504CDA5" w14:textId="77777777" w:rsidTr="005379CB">
            <w:trPr>
              <w:divId w:val="548415546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A24C3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usuario_id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519E2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2C703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DAD7F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9BBF4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709BC114" w14:textId="77777777" w:rsidTr="005379CB">
            <w:trPr>
              <w:divId w:val="548415546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52132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usuario_email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B57B5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49669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F25CB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DCB86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Correo del usuario que realizó la acción</w:t>
                </w:r>
              </w:p>
            </w:tc>
          </w:tr>
          <w:tr w:rsidR="005379CB" w:rsidRPr="005379CB" w14:paraId="1FCEC885" w14:textId="77777777" w:rsidTr="005379CB">
            <w:trPr>
              <w:divId w:val="548415546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4AFEC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rol</w:t>
                </w:r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1DAC8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71924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04E38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99FEC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7191E836" w14:textId="77777777" w:rsidTr="005379CB">
            <w:trPr>
              <w:divId w:val="548415546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EF55B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módulo</w:t>
                </w:r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B7CDD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6120E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3714C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25FE1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Módulo afectado (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solicitudes, mantenimientos, etc.)</w:t>
                </w:r>
              </w:p>
            </w:tc>
          </w:tr>
          <w:tr w:rsidR="005379CB" w:rsidRPr="005379CB" w14:paraId="541C4F2F" w14:textId="77777777" w:rsidTr="005379CB">
            <w:trPr>
              <w:divId w:val="548415546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86456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accion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201AC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AF8F1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1166E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A5AE4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Tipo de acción (CREATE, UPDATE, DELETE, LOGIN, APPROVE, etc.)</w:t>
                </w:r>
              </w:p>
            </w:tc>
          </w:tr>
          <w:tr w:rsidR="005379CB" w:rsidRPr="005379CB" w14:paraId="6BEB73B7" w14:textId="77777777" w:rsidTr="005379CB">
            <w:trPr>
              <w:divId w:val="548415546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16930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descripcion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13E61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6EB2B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CAA5F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4ECBC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Descripción amigable de la acción realizada</w:t>
                </w:r>
              </w:p>
            </w:tc>
          </w:tr>
          <w:tr w:rsidR="005379CB" w:rsidRPr="005379CB" w14:paraId="7FF8AEEB" w14:textId="77777777" w:rsidTr="005379CB">
            <w:trPr>
              <w:divId w:val="548415546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C3340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datos_anteriores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5B0F19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3165B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18870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011E6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 con los datos antes del cambio</w:t>
                </w:r>
              </w:p>
            </w:tc>
          </w:tr>
          <w:tr w:rsidR="005379CB" w:rsidRPr="005379CB" w14:paraId="73DDC7F4" w14:textId="77777777" w:rsidTr="005379CB">
            <w:trPr>
              <w:divId w:val="548415546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5B794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datos_nuevos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494DE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3D481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048B2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5AD65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 con los datos después del cambio</w:t>
                </w:r>
              </w:p>
            </w:tc>
          </w:tr>
          <w:tr w:rsidR="005379CB" w:rsidRPr="005379CB" w14:paraId="368F560C" w14:textId="77777777" w:rsidTr="005379CB">
            <w:trPr>
              <w:divId w:val="548415546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4CE1B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ip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7AF52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1AC4D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FD208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D5A10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5CBC6E1E" w14:textId="77777777" w:rsidTr="005379CB">
            <w:trPr>
              <w:divId w:val="548415546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E4CF5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user_agent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F42E2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9B625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17704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3C20A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6B737F51" w14:textId="77777777" w:rsidTr="005379CB">
            <w:trPr>
              <w:divId w:val="548415546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D9667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fecha</w:t>
                </w:r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3DB15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C9079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35BD9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CURRENT_TIMESTAMP</w:t>
                </w: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B651F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Fecha y hora del evento registrado</w:t>
                </w:r>
              </w:p>
            </w:tc>
          </w:tr>
          <w:tr w:rsidR="005379CB" w:rsidRPr="005379CB" w14:paraId="72D80BFA" w14:textId="77777777" w:rsidTr="005379CB">
            <w:trPr>
              <w:divId w:val="548415546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E839A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duracion_ms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F916B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E80EF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92057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E7D4B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DC2F85B" w14:textId="77777777" w:rsidTr="005379CB">
            <w:trPr>
              <w:divId w:val="548415546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50690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request_id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DB4C6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0DD63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E0DA6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28293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61651F44" w14:textId="77777777" w:rsidTr="005379CB">
            <w:trPr>
              <w:divId w:val="548415546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BE83D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mantenimiento_id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D3AAB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48F46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D465D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54985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0BC0C47B" w14:textId="77777777" w:rsidTr="005379CB">
            <w:trPr>
              <w:divId w:val="548415546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6D4FA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inventario_id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951B8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4EA31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D3DCB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C7EC4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44B7B3C1" w14:textId="77777777" w:rsidTr="005379CB">
            <w:trPr>
              <w:divId w:val="548415546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3E54E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</w:t>
                </w:r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4B56C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4C6FF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717ED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1B41C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0C26E85D" w14:textId="77777777" w:rsidTr="005379CB">
            <w:trPr>
              <w:divId w:val="548415546"/>
              <w:cantSplit/>
              <w:tblHeader/>
            </w:trPr>
            <w:tc>
              <w:tcPr>
                <w:tcW w:w="830" w:type="pct"/>
                <w:shd w:val="clear" w:color="auto" w:fill="FFFFFF"/>
                <w:hideMark/>
              </w:tcPr>
              <w:p w14:paraId="5677D6F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creado_en</w:t>
                </w:r>
                <w:proofErr w:type="spellEnd"/>
              </w:p>
            </w:tc>
            <w:tc>
              <w:tcPr>
                <w:tcW w:w="759" w:type="pct"/>
                <w:shd w:val="clear" w:color="auto" w:fill="FFFFFF"/>
                <w:hideMark/>
              </w:tcPr>
              <w:p w14:paraId="4E7FACF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shd w:val="clear" w:color="auto" w:fill="FFFFFF"/>
                <w:hideMark/>
              </w:tcPr>
              <w:p w14:paraId="131C09C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shd w:val="clear" w:color="auto" w:fill="FFFFFF"/>
                <w:hideMark/>
              </w:tcPr>
              <w:p w14:paraId="35B0D78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392" w:type="pct"/>
                <w:shd w:val="clear" w:color="auto" w:fill="FFFFFF"/>
                <w:hideMark/>
              </w:tcPr>
              <w:p w14:paraId="5C49895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4BACE0C5" w14:textId="77777777" w:rsidR="005379CB" w:rsidRPr="005379CB" w:rsidRDefault="005379CB" w:rsidP="005379CB">
          <w:pPr>
            <w:numPr>
              <w:ilvl w:val="0"/>
              <w:numId w:val="3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4237CD1E" w14:textId="77777777" w:rsidR="005379CB" w:rsidRPr="005379CB" w:rsidRDefault="005379CB" w:rsidP="005379CB">
          <w:pPr>
            <w:numPr>
              <w:ilvl w:val="0"/>
              <w:numId w:val="3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idx_auditoria_accion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idx_auditoria_accion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accion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71C4D2C9" w14:textId="77777777" w:rsidR="005379CB" w:rsidRPr="005379CB" w:rsidRDefault="005379CB" w:rsidP="005379CB">
          <w:pPr>
            <w:numPr>
              <w:ilvl w:val="0"/>
              <w:numId w:val="3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idx_auditoria_fecha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idx_auditoria_fecha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(fecha DESC)</w:t>
          </w:r>
        </w:p>
        <w:p w14:paraId="26D74F86" w14:textId="77777777" w:rsidR="005379CB" w:rsidRPr="005379CB" w:rsidRDefault="005379CB" w:rsidP="005379CB">
          <w:pPr>
            <w:numPr>
              <w:ilvl w:val="0"/>
              <w:numId w:val="3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idx_auditoria_modulo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idx_auditoria_modulo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(módulo)</w:t>
          </w:r>
        </w:p>
        <w:p w14:paraId="2D128DBD" w14:textId="77777777" w:rsidR="005379CB" w:rsidRPr="005379CB" w:rsidRDefault="005379CB" w:rsidP="005379CB">
          <w:pPr>
            <w:numPr>
              <w:ilvl w:val="0"/>
              <w:numId w:val="3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idx_auditoria_usuario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idx_auditoria_usuario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usuario_email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3BD45F21" w14:textId="77777777" w:rsidR="005379CB" w:rsidRPr="005379CB" w:rsidRDefault="005379CB" w:rsidP="005379CB">
          <w:pPr>
            <w:numPr>
              <w:ilvl w:val="0"/>
              <w:numId w:val="3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logs_pkey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logs_pkey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5D525C2A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public.audit_access_grants</w:t>
          </w:r>
          <w:proofErr w:type="spellEnd"/>
        </w:p>
        <w:p w14:paraId="3BA695AB" w14:textId="77777777" w:rsidR="005379CB" w:rsidRPr="005379CB" w:rsidRDefault="005379CB" w:rsidP="005379CB">
          <w:pPr>
            <w:numPr>
              <w:ilvl w:val="0"/>
              <w:numId w:val="3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00C895DF" w14:textId="77777777" w:rsidR="005379CB" w:rsidRPr="005379CB" w:rsidRDefault="005379CB" w:rsidP="005379CB">
          <w:pPr>
            <w:numPr>
              <w:ilvl w:val="0"/>
              <w:numId w:val="3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A2A29D6" w14:textId="77777777" w:rsidR="005379CB" w:rsidRPr="005379CB" w:rsidRDefault="005379CB" w:rsidP="005379CB">
          <w:pPr>
            <w:numPr>
              <w:ilvl w:val="0"/>
              <w:numId w:val="3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E93B576" w14:textId="77777777" w:rsidR="005379CB" w:rsidRPr="005379CB" w:rsidRDefault="005379CB" w:rsidP="005379CB">
          <w:pPr>
            <w:numPr>
              <w:ilvl w:val="0"/>
              <w:numId w:val="3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73A5301E" w14:textId="77777777" w:rsidR="005379CB" w:rsidRPr="005379CB" w:rsidRDefault="005379CB" w:rsidP="005379CB">
          <w:pPr>
            <w:numPr>
              <w:ilvl w:val="0"/>
              <w:numId w:val="3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2333D298" w14:textId="77777777" w:rsidR="005379CB" w:rsidRPr="005379CB" w:rsidRDefault="005379CB" w:rsidP="005379CB">
          <w:pPr>
            <w:numPr>
              <w:ilvl w:val="0"/>
              <w:numId w:val="3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created_by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p w14:paraId="1622CB71" w14:textId="77777777" w:rsidR="005379CB" w:rsidRPr="005379CB" w:rsidRDefault="005379CB" w:rsidP="005379CB">
          <w:pPr>
            <w:numPr>
              <w:ilvl w:val="0"/>
              <w:numId w:val="3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revoked_by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310"/>
            <w:gridCol w:w="2292"/>
            <w:gridCol w:w="651"/>
            <w:gridCol w:w="4074"/>
            <w:gridCol w:w="1301"/>
          </w:tblGrid>
          <w:tr w:rsidR="005379CB" w:rsidRPr="005379CB" w14:paraId="62CE6B87" w14:textId="77777777" w:rsidTr="005379CB">
            <w:trPr>
              <w:divId w:val="548415546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FE366B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1E7A0C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E10555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3A6393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AEE4B6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5379CB" w:rsidRPr="005379CB" w14:paraId="5712ABC1" w14:textId="77777777" w:rsidTr="005379CB">
            <w:trPr>
              <w:divId w:val="548415546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00091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69722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4DF26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58386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audit_access_grants_id_seq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786DA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023F9D25" w14:textId="77777777" w:rsidTr="005379CB">
            <w:trPr>
              <w:divId w:val="548415546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53E51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email</w:t>
                </w:r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88F60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54483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640BC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248CE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2098AB70" w14:textId="77777777" w:rsidTr="005379CB">
            <w:trPr>
              <w:divId w:val="548415546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7C52A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display_name</w:t>
                </w:r>
                <w:proofErr w:type="spellEnd"/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7AE18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2BC0C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8E807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E3DCC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7B095BA2" w14:textId="77777777" w:rsidTr="005379CB">
            <w:trPr>
              <w:divId w:val="548415546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F59A9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expires_at</w:t>
                </w:r>
                <w:proofErr w:type="spellEnd"/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376CF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5C13B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6D91C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7F270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3A809111" w14:textId="77777777" w:rsidTr="005379CB">
            <w:trPr>
              <w:divId w:val="548415546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0D4E4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active</w:t>
                </w:r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80364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AF4F1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7AAEA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8C03F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645B6083" w14:textId="77777777" w:rsidTr="005379CB">
            <w:trPr>
              <w:divId w:val="548415546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4A028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created_by</w:t>
                </w:r>
                <w:proofErr w:type="spellEnd"/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4FEE9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806F3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378DC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482FB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8B37015" w14:textId="77777777" w:rsidTr="005379CB">
            <w:trPr>
              <w:divId w:val="548415546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92640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14EDC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F21DA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68FC1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9AF4F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09BB7B9C" w14:textId="77777777" w:rsidTr="005379CB">
            <w:trPr>
              <w:divId w:val="548415546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DFA7C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revoked_at</w:t>
                </w:r>
                <w:proofErr w:type="spellEnd"/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334D9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344F5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D5241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D530B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52D62D16" w14:textId="77777777" w:rsidTr="005379CB">
            <w:trPr>
              <w:divId w:val="548415546"/>
              <w:cantSplit/>
              <w:tblHeader/>
            </w:trPr>
            <w:tc>
              <w:tcPr>
                <w:tcW w:w="699" w:type="pct"/>
                <w:shd w:val="clear" w:color="auto" w:fill="F3F3F3"/>
                <w:hideMark/>
              </w:tcPr>
              <w:p w14:paraId="7881C4F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revoked_by</w:t>
                </w:r>
                <w:proofErr w:type="spellEnd"/>
              </w:p>
            </w:tc>
            <w:tc>
              <w:tcPr>
                <w:tcW w:w="1209" w:type="pct"/>
                <w:shd w:val="clear" w:color="auto" w:fill="F3F3F3"/>
                <w:hideMark/>
              </w:tcPr>
              <w:p w14:paraId="256D576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17" w:type="pct"/>
                <w:shd w:val="clear" w:color="auto" w:fill="F3F3F3"/>
                <w:hideMark/>
              </w:tcPr>
              <w:p w14:paraId="6EBDC13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34" w:type="pct"/>
                <w:shd w:val="clear" w:color="auto" w:fill="F3F3F3"/>
                <w:hideMark/>
              </w:tcPr>
              <w:p w14:paraId="00AAFFF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1" w:type="pct"/>
                <w:shd w:val="clear" w:color="auto" w:fill="F3F3F3"/>
                <w:hideMark/>
              </w:tcPr>
              <w:p w14:paraId="3B29EF8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7D8C88A5" w14:textId="77777777" w:rsidR="005379CB" w:rsidRPr="005379CB" w:rsidRDefault="005379CB" w:rsidP="005379CB">
          <w:pPr>
            <w:numPr>
              <w:ilvl w:val="0"/>
              <w:numId w:val="3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1363121D" w14:textId="77777777" w:rsidR="005379CB" w:rsidRPr="005379CB" w:rsidRDefault="005379CB" w:rsidP="005379CB">
          <w:pPr>
            <w:numPr>
              <w:ilvl w:val="0"/>
              <w:numId w:val="3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audit_access_grants_pkey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audit_access_grants_pkey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public.audit_access_grants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5ABA92DD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public.audit_documents</w:t>
          </w:r>
          <w:proofErr w:type="spellEnd"/>
        </w:p>
        <w:p w14:paraId="42A10832" w14:textId="77777777" w:rsidR="005379CB" w:rsidRPr="005379CB" w:rsidRDefault="005379CB" w:rsidP="005379CB">
          <w:pPr>
            <w:numPr>
              <w:ilvl w:val="0"/>
              <w:numId w:val="3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36C42CD3" w14:textId="77777777" w:rsidR="005379CB" w:rsidRPr="005379CB" w:rsidRDefault="005379CB" w:rsidP="005379CB">
          <w:pPr>
            <w:numPr>
              <w:ilvl w:val="0"/>
              <w:numId w:val="3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EF85925" w14:textId="77777777" w:rsidR="005379CB" w:rsidRPr="005379CB" w:rsidRDefault="005379CB" w:rsidP="005379CB">
          <w:pPr>
            <w:numPr>
              <w:ilvl w:val="0"/>
              <w:numId w:val="3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880A6A6" w14:textId="77777777" w:rsidR="005379CB" w:rsidRPr="005379CB" w:rsidRDefault="005379CB" w:rsidP="005379CB">
          <w:pPr>
            <w:numPr>
              <w:ilvl w:val="0"/>
              <w:numId w:val="3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3A860FB6" w14:textId="77777777" w:rsidR="005379CB" w:rsidRPr="005379CB" w:rsidRDefault="005379CB" w:rsidP="005379CB">
          <w:pPr>
            <w:numPr>
              <w:ilvl w:val="0"/>
              <w:numId w:val="3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4415980D" w14:textId="77777777" w:rsidR="005379CB" w:rsidRPr="005379CB" w:rsidRDefault="005379CB" w:rsidP="005379CB">
          <w:pPr>
            <w:numPr>
              <w:ilvl w:val="0"/>
              <w:numId w:val="3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section_code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public.audit_sections.code</w:t>
          </w:r>
          <w:proofErr w:type="spellEnd"/>
        </w:p>
        <w:p w14:paraId="0B7709E3" w14:textId="77777777" w:rsidR="005379CB" w:rsidRPr="005379CB" w:rsidRDefault="005379CB" w:rsidP="005379CB">
          <w:pPr>
            <w:numPr>
              <w:ilvl w:val="0"/>
              <w:numId w:val="3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uploaded_by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414"/>
            <w:gridCol w:w="2348"/>
            <w:gridCol w:w="651"/>
            <w:gridCol w:w="3914"/>
            <w:gridCol w:w="1301"/>
          </w:tblGrid>
          <w:tr w:rsidR="005379CB" w:rsidRPr="005379CB" w14:paraId="4173715C" w14:textId="77777777" w:rsidTr="005379CB">
            <w:trPr>
              <w:divId w:val="548415546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0C2F0C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19CD02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7EB10C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FF0B37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021883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5379CB" w:rsidRPr="005379CB" w14:paraId="5D6A45F1" w14:textId="77777777" w:rsidTr="005379CB">
            <w:trPr>
              <w:divId w:val="548415546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D0A5E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7A1DD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D8539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0AC8E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audit_documents_id_seq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CB117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54DAC040" w14:textId="77777777" w:rsidTr="005379CB">
            <w:trPr>
              <w:divId w:val="548415546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0A197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section_code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80188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39467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50F3C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A5347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36E4A224" w14:textId="77777777" w:rsidTr="005379CB">
            <w:trPr>
              <w:divId w:val="548415546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0E3D3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name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4FBC1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EF153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0DE9E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D2ED4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8C1ED7A" w14:textId="77777777" w:rsidTr="005379CB">
            <w:trPr>
              <w:divId w:val="548415546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2D1C8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status</w:t>
                </w:r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ABC64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E3436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9E831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'pendiente'::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16EE5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6E2D2FB2" w14:textId="77777777" w:rsidTr="005379CB">
            <w:trPr>
              <w:divId w:val="548415546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C0167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drive_file_id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29E4E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4096A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DFE81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D8BF3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56BB9B9D" w14:textId="77777777" w:rsidTr="005379CB">
            <w:trPr>
              <w:divId w:val="548415546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8BA3C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drive_folder_id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1689D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B1FB2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FDEEE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C2C99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7C059ABC" w14:textId="77777777" w:rsidTr="005379CB">
            <w:trPr>
              <w:divId w:val="548415546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4DAB0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uploaded_by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A61E7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EB20E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5B2DA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F3BF7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50ACE83" w14:textId="77777777" w:rsidTr="005379CB">
            <w:trPr>
              <w:divId w:val="548415546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0E225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uploaded_at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477FB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FBD79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8B822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0D874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67CB6043" w14:textId="77777777" w:rsidTr="005379CB">
            <w:trPr>
              <w:divId w:val="548415546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A141C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metadata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64F5A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313F1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4E485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'{}'::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3B377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1E3756DF" w14:textId="77777777" w:rsidTr="005379CB">
            <w:trPr>
              <w:divId w:val="548415546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38E59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created_at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CCF0B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3B063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6AC95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BA17F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7DA73CAE" w14:textId="77777777" w:rsidTr="005379CB">
            <w:trPr>
              <w:divId w:val="548415546"/>
              <w:cantSplit/>
              <w:tblHeader/>
            </w:trPr>
            <w:tc>
              <w:tcPr>
                <w:tcW w:w="747" w:type="pct"/>
                <w:shd w:val="clear" w:color="auto" w:fill="F3F3F3"/>
                <w:hideMark/>
              </w:tcPr>
              <w:p w14:paraId="4C0C7C8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1232" w:type="pct"/>
                <w:shd w:val="clear" w:color="auto" w:fill="F3F3F3"/>
                <w:hideMark/>
              </w:tcPr>
              <w:p w14:paraId="161341B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23" w:type="pct"/>
                <w:shd w:val="clear" w:color="auto" w:fill="F3F3F3"/>
                <w:hideMark/>
              </w:tcPr>
              <w:p w14:paraId="7BCD7D3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45" w:type="pct"/>
                <w:shd w:val="clear" w:color="auto" w:fill="F3F3F3"/>
                <w:hideMark/>
              </w:tcPr>
              <w:p w14:paraId="1549C8D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53" w:type="pct"/>
                <w:shd w:val="clear" w:color="auto" w:fill="F3F3F3"/>
                <w:hideMark/>
              </w:tcPr>
              <w:p w14:paraId="4AAA2DA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13CFE290" w14:textId="77777777" w:rsidR="005379CB" w:rsidRPr="005379CB" w:rsidRDefault="005379CB" w:rsidP="005379CB">
          <w:pPr>
            <w:numPr>
              <w:ilvl w:val="0"/>
              <w:numId w:val="3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293371D3" w14:textId="77777777" w:rsidR="005379CB" w:rsidRPr="005379CB" w:rsidRDefault="005379CB" w:rsidP="005379CB">
          <w:pPr>
            <w:numPr>
              <w:ilvl w:val="0"/>
              <w:numId w:val="3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audit_documents_pkey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audit_documents_pkey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public.audit_documents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35A27861" w14:textId="77777777" w:rsidR="005379CB" w:rsidRPr="005379CB" w:rsidRDefault="005379CB" w:rsidP="005379CB">
          <w:pPr>
            <w:numPr>
              <w:ilvl w:val="0"/>
              <w:numId w:val="3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idx_audit_documents_section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idx_audit_documents_section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public.audit_documents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section_code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34F0FB14" w14:textId="77777777" w:rsidR="005379CB" w:rsidRPr="005379CB" w:rsidRDefault="005379CB" w:rsidP="005379CB">
          <w:pPr>
            <w:numPr>
              <w:ilvl w:val="0"/>
              <w:numId w:val="3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idx_audit_documents_status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idx_audit_documents_status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public.audit_documents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(status)</w:t>
          </w:r>
        </w:p>
        <w:p w14:paraId="1BDCFFF1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public.audit_sections</w:t>
          </w:r>
          <w:proofErr w:type="spellEnd"/>
        </w:p>
        <w:p w14:paraId="08537395" w14:textId="77777777" w:rsidR="005379CB" w:rsidRPr="005379CB" w:rsidRDefault="005379CB" w:rsidP="005379CB">
          <w:pPr>
            <w:numPr>
              <w:ilvl w:val="0"/>
              <w:numId w:val="3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0485C2FF" w14:textId="77777777" w:rsidR="005379CB" w:rsidRPr="005379CB" w:rsidRDefault="005379CB" w:rsidP="005379CB">
          <w:pPr>
            <w:numPr>
              <w:ilvl w:val="0"/>
              <w:numId w:val="3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A965607" w14:textId="77777777" w:rsidR="005379CB" w:rsidRPr="005379CB" w:rsidRDefault="005379CB" w:rsidP="005379CB">
          <w:pPr>
            <w:numPr>
              <w:ilvl w:val="0"/>
              <w:numId w:val="3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46F1686" w14:textId="77777777" w:rsidR="005379CB" w:rsidRPr="005379CB" w:rsidRDefault="005379CB" w:rsidP="005379CB">
          <w:pPr>
            <w:numPr>
              <w:ilvl w:val="0"/>
              <w:numId w:val="3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04BFCD34" w14:textId="77777777" w:rsidR="005379CB" w:rsidRPr="005379CB" w:rsidRDefault="005379CB" w:rsidP="005379CB">
          <w:pPr>
            <w:numPr>
              <w:ilvl w:val="0"/>
              <w:numId w:val="3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410"/>
            <w:gridCol w:w="2450"/>
            <w:gridCol w:w="651"/>
            <w:gridCol w:w="3816"/>
            <w:gridCol w:w="1301"/>
          </w:tblGrid>
          <w:tr w:rsidR="005379CB" w:rsidRPr="005379CB" w14:paraId="77F470AB" w14:textId="77777777" w:rsidTr="005379CB">
            <w:trPr>
              <w:divId w:val="548415546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D2FF20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3658C0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9B8CD7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1AE420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528593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5379CB" w:rsidRPr="005379CB" w14:paraId="79C65F59" w14:textId="77777777" w:rsidTr="005379CB">
            <w:trPr>
              <w:divId w:val="548415546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93457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DC84B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DCAAB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8DEB7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audit_sections_id_seq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8F554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4CD06F33" w14:textId="77777777" w:rsidTr="005379CB">
            <w:trPr>
              <w:divId w:val="548415546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44D72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code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FE32A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EA21D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1FE6A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E16AF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2A035B5C" w14:textId="77777777" w:rsidTr="005379CB">
            <w:trPr>
              <w:divId w:val="548415546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46D4A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title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594F2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3D890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BE4B2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56C65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50DA28F4" w14:textId="77777777" w:rsidTr="005379CB">
            <w:trPr>
              <w:divId w:val="548415546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D49FE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description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0745B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09A34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C94D3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A4AEF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51D94D4E" w14:textId="77777777" w:rsidTr="005379CB">
            <w:trPr>
              <w:divId w:val="548415546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61FAF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área</w:t>
                </w:r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E4FBB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9A7C1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9776E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B9D2C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6133B7F6" w14:textId="77777777" w:rsidTr="005379CB">
            <w:trPr>
              <w:divId w:val="548415546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7777C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storage_path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3B3AA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46E4D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C554A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4DA15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32810AB1" w14:textId="77777777" w:rsidTr="005379CB">
            <w:trPr>
              <w:divId w:val="548415546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25301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allowed_roles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B3708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[]</w:t>
                </w:r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F1848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76D8F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'{}'::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[]</w:t>
                </w: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6E10A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5BDC54F0" w14:textId="77777777" w:rsidTr="005379CB">
            <w:trPr>
              <w:divId w:val="548415546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83FB4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ordering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4A7CA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9CC13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AC93A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0</w:t>
                </w: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A9242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7B03151A" w14:textId="77777777" w:rsidTr="005379CB">
            <w:trPr>
              <w:divId w:val="548415546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B36F8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active</w:t>
                </w:r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CB516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FFE7A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67448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BC5B2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496655E4" w14:textId="77777777" w:rsidTr="005379CB">
            <w:trPr>
              <w:divId w:val="548415546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4D906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metadata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A90F3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BA78D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BBB11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'{}'::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85B46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49B2AFCC" w14:textId="77777777" w:rsidTr="005379CB">
            <w:trPr>
              <w:divId w:val="548415546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F9E57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E4032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5AE18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8B3F3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04801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5A731E96" w14:textId="77777777" w:rsidTr="005379CB">
            <w:trPr>
              <w:divId w:val="548415546"/>
              <w:cantSplit/>
              <w:tblHeader/>
            </w:trPr>
            <w:tc>
              <w:tcPr>
                <w:tcW w:w="734" w:type="pct"/>
                <w:shd w:val="clear" w:color="auto" w:fill="FFFFFF"/>
                <w:hideMark/>
              </w:tcPr>
              <w:p w14:paraId="670EFCD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1274" w:type="pct"/>
                <w:shd w:val="clear" w:color="auto" w:fill="FFFFFF"/>
                <w:hideMark/>
              </w:tcPr>
              <w:p w14:paraId="4507059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34" w:type="pct"/>
                <w:shd w:val="clear" w:color="auto" w:fill="FFFFFF"/>
                <w:hideMark/>
              </w:tcPr>
              <w:p w14:paraId="396D8BB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shd w:val="clear" w:color="auto" w:fill="FFFFFF"/>
                <w:hideMark/>
              </w:tcPr>
              <w:p w14:paraId="3A9648A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75" w:type="pct"/>
                <w:shd w:val="clear" w:color="auto" w:fill="FFFFFF"/>
                <w:hideMark/>
              </w:tcPr>
              <w:p w14:paraId="326EA9C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0D6959A8" w14:textId="77777777" w:rsidR="005379CB" w:rsidRPr="005379CB" w:rsidRDefault="005379CB" w:rsidP="005379CB">
          <w:pPr>
            <w:numPr>
              <w:ilvl w:val="0"/>
              <w:numId w:val="3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Indices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1DA12A7F" w14:textId="77777777" w:rsidR="005379CB" w:rsidRPr="005379CB" w:rsidRDefault="005379CB" w:rsidP="005379CB">
          <w:pPr>
            <w:numPr>
              <w:ilvl w:val="0"/>
              <w:numId w:val="3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audit_sections_code_key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audit_sections_code_key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public.audit_sections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code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4AE800E9" w14:textId="77777777" w:rsidR="005379CB" w:rsidRPr="005379CB" w:rsidRDefault="005379CB" w:rsidP="005379CB">
          <w:pPr>
            <w:numPr>
              <w:ilvl w:val="0"/>
              <w:numId w:val="3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audit_sections_pkey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audit_sections_pkey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public.audit_sections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4177BC04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public.audit_settings</w:t>
          </w:r>
          <w:proofErr w:type="spellEnd"/>
        </w:p>
        <w:p w14:paraId="2974C956" w14:textId="77777777" w:rsidR="005379CB" w:rsidRPr="005379CB" w:rsidRDefault="005379CB" w:rsidP="005379CB">
          <w:pPr>
            <w:numPr>
              <w:ilvl w:val="0"/>
              <w:numId w:val="3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005CA098" w14:textId="77777777" w:rsidR="005379CB" w:rsidRPr="005379CB" w:rsidRDefault="005379CB" w:rsidP="005379CB">
          <w:pPr>
            <w:numPr>
              <w:ilvl w:val="0"/>
              <w:numId w:val="3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C898B1B" w14:textId="77777777" w:rsidR="005379CB" w:rsidRPr="005379CB" w:rsidRDefault="005379CB" w:rsidP="005379CB">
          <w:pPr>
            <w:numPr>
              <w:ilvl w:val="0"/>
              <w:numId w:val="3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3AA8B3D" w14:textId="77777777" w:rsidR="005379CB" w:rsidRPr="005379CB" w:rsidRDefault="005379CB" w:rsidP="005379CB">
          <w:pPr>
            <w:numPr>
              <w:ilvl w:val="0"/>
              <w:numId w:val="3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00AC71C4" w14:textId="77777777" w:rsidR="005379CB" w:rsidRPr="005379CB" w:rsidRDefault="005379CB" w:rsidP="005379CB">
          <w:pPr>
            <w:numPr>
              <w:ilvl w:val="0"/>
              <w:numId w:val="3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2393"/>
            <w:gridCol w:w="3287"/>
            <w:gridCol w:w="861"/>
            <w:gridCol w:w="1346"/>
            <w:gridCol w:w="1741"/>
          </w:tblGrid>
          <w:tr w:rsidR="005379CB" w:rsidRPr="005379CB" w14:paraId="34473582" w14:textId="77777777" w:rsidTr="005379CB">
            <w:trPr>
              <w:divId w:val="548415546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2950E1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B49A64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37CB9C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2F0B64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78E971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5379CB" w:rsidRPr="005379CB" w14:paraId="30E05F72" w14:textId="77777777" w:rsidTr="005379CB">
            <w:trPr>
              <w:divId w:val="548415546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DC824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7EFDF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smallint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E2BA1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09BC6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</w:t>
                </w:r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8D902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313F60DD" w14:textId="77777777" w:rsidTr="005379CB">
            <w:trPr>
              <w:divId w:val="548415546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BA574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audit_mode</w:t>
                </w:r>
                <w:proofErr w:type="spellEnd"/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B327D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0C564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5675D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F4DFE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1B677F46" w14:textId="77777777" w:rsidTr="005379CB">
            <w:trPr>
              <w:divId w:val="548415546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73C8F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audit_start_date</w:t>
                </w:r>
                <w:proofErr w:type="spellEnd"/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F26F6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A9501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722B4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F2B07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244C1FBC" w14:textId="77777777" w:rsidTr="005379CB">
            <w:trPr>
              <w:divId w:val="548415546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8A57F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audit_end_date</w:t>
                </w:r>
                <w:proofErr w:type="spellEnd"/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5CF5F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550C2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BF0A1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F2950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2C815304" w14:textId="77777777" w:rsidTr="005379CB">
            <w:trPr>
              <w:divId w:val="548415546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6A423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drive_root_id</w:t>
                </w:r>
                <w:proofErr w:type="spellEnd"/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7C214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15C26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D02EA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99B35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0D689539" w14:textId="77777777" w:rsidTr="005379CB">
            <w:trPr>
              <w:divId w:val="548415546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5A8E7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checklist_schema</w:t>
                </w:r>
                <w:proofErr w:type="spellEnd"/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17D55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60B60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34570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'{}'::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FB86A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6DEBCA28" w14:textId="77777777" w:rsidTr="005379CB">
            <w:trPr>
              <w:divId w:val="548415546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31712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CF40B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F2418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C90E8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4032D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0D1607E9" w14:textId="77777777" w:rsidTr="005379CB">
            <w:trPr>
              <w:divId w:val="548415546"/>
              <w:cantSplit/>
              <w:tblHeader/>
            </w:trPr>
            <w:tc>
              <w:tcPr>
                <w:tcW w:w="1243" w:type="pct"/>
                <w:shd w:val="clear" w:color="auto" w:fill="FFFFFF"/>
                <w:hideMark/>
              </w:tcPr>
              <w:p w14:paraId="09B74F2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1707" w:type="pct"/>
                <w:shd w:val="clear" w:color="auto" w:fill="FFFFFF"/>
                <w:hideMark/>
              </w:tcPr>
              <w:p w14:paraId="58635C5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shd w:val="clear" w:color="auto" w:fill="FFFFFF"/>
                <w:hideMark/>
              </w:tcPr>
              <w:p w14:paraId="76DB182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699" w:type="pct"/>
                <w:shd w:val="clear" w:color="auto" w:fill="FFFFFF"/>
                <w:hideMark/>
              </w:tcPr>
              <w:p w14:paraId="4E3B5F9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904" w:type="pct"/>
                <w:shd w:val="clear" w:color="auto" w:fill="FFFFFF"/>
                <w:hideMark/>
              </w:tcPr>
              <w:p w14:paraId="56D0388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213A4033" w14:textId="77777777" w:rsidR="005379CB" w:rsidRPr="005379CB" w:rsidRDefault="005379CB" w:rsidP="005379CB">
          <w:pPr>
            <w:numPr>
              <w:ilvl w:val="0"/>
              <w:numId w:val="4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52BDB41A" w14:textId="77777777" w:rsidR="005379CB" w:rsidRPr="005379CB" w:rsidRDefault="005379CB" w:rsidP="005379CB">
          <w:pPr>
            <w:numPr>
              <w:ilvl w:val="0"/>
              <w:numId w:val="4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audit_settings_pkey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audit_settings_pkey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public.audit_settings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52B31F89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public.departments</w:t>
          </w:r>
          <w:proofErr w:type="spellEnd"/>
        </w:p>
        <w:p w14:paraId="3CCDBFA8" w14:textId="77777777" w:rsidR="005379CB" w:rsidRPr="005379CB" w:rsidRDefault="005379CB" w:rsidP="005379CB">
          <w:pPr>
            <w:numPr>
              <w:ilvl w:val="0"/>
              <w:numId w:val="4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3C3E77A8" w14:textId="77777777" w:rsidR="005379CB" w:rsidRPr="005379CB" w:rsidRDefault="005379CB" w:rsidP="005379CB">
          <w:pPr>
            <w:numPr>
              <w:ilvl w:val="0"/>
              <w:numId w:val="4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38149E3" w14:textId="77777777" w:rsidR="005379CB" w:rsidRPr="005379CB" w:rsidRDefault="005379CB" w:rsidP="005379CB">
          <w:pPr>
            <w:numPr>
              <w:ilvl w:val="0"/>
              <w:numId w:val="4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1FC6BD8" w14:textId="77777777" w:rsidR="005379CB" w:rsidRPr="005379CB" w:rsidRDefault="005379CB" w:rsidP="005379CB">
          <w:pPr>
            <w:numPr>
              <w:ilvl w:val="0"/>
              <w:numId w:val="4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5BC22A43" w14:textId="77777777" w:rsidR="005379CB" w:rsidRPr="005379CB" w:rsidRDefault="005379CB" w:rsidP="005379CB">
          <w:pPr>
            <w:numPr>
              <w:ilvl w:val="0"/>
              <w:numId w:val="4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208"/>
            <w:gridCol w:w="2765"/>
            <w:gridCol w:w="651"/>
            <w:gridCol w:w="3693"/>
            <w:gridCol w:w="1311"/>
          </w:tblGrid>
          <w:tr w:rsidR="005379CB" w:rsidRPr="005379CB" w14:paraId="0844660B" w14:textId="77777777" w:rsidTr="005379CB">
            <w:trPr>
              <w:divId w:val="548415546"/>
              <w:cantSplit/>
              <w:tblHeader/>
            </w:trPr>
            <w:tc>
              <w:tcPr>
                <w:tcW w:w="62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2DC42A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43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6F5D33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3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FB5AB7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91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77EF78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8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CEBAC7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5379CB" w:rsidRPr="005379CB" w14:paraId="769E968F" w14:textId="77777777" w:rsidTr="005379CB">
            <w:trPr>
              <w:divId w:val="548415546"/>
              <w:cantSplit/>
              <w:tblHeader/>
            </w:trPr>
            <w:tc>
              <w:tcPr>
                <w:tcW w:w="62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0B5D6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43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0C2FF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3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98B28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05CDC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departments_id_seq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B4BC0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651FF9B1" w14:textId="77777777" w:rsidTr="005379CB">
            <w:trPr>
              <w:divId w:val="548415546"/>
              <w:cantSplit/>
              <w:tblHeader/>
            </w:trPr>
            <w:tc>
              <w:tcPr>
                <w:tcW w:w="62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02DE5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code</w:t>
                </w:r>
                <w:proofErr w:type="spellEnd"/>
              </w:p>
            </w:tc>
            <w:tc>
              <w:tcPr>
                <w:tcW w:w="143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197DB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3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F8867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4C14F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CC4FD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7EBC50C3" w14:textId="77777777" w:rsidTr="005379CB">
            <w:trPr>
              <w:divId w:val="548415546"/>
              <w:cantSplit/>
              <w:tblHeader/>
            </w:trPr>
            <w:tc>
              <w:tcPr>
                <w:tcW w:w="62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BAEE8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name</w:t>
                </w:r>
                <w:proofErr w:type="spellEnd"/>
              </w:p>
            </w:tc>
            <w:tc>
              <w:tcPr>
                <w:tcW w:w="143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5E0BE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3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FBB31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11BA0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1AFF2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5D627EEF" w14:textId="77777777" w:rsidTr="005379CB">
            <w:trPr>
              <w:divId w:val="548415546"/>
              <w:cantSplit/>
              <w:tblHeader/>
            </w:trPr>
            <w:tc>
              <w:tcPr>
                <w:tcW w:w="62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734CD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description</w:t>
                </w:r>
                <w:proofErr w:type="spellEnd"/>
              </w:p>
            </w:tc>
            <w:tc>
              <w:tcPr>
                <w:tcW w:w="143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58963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87DDA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500F1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5FA5A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31ECD39A" w14:textId="77777777" w:rsidTr="005379CB">
            <w:trPr>
              <w:divId w:val="548415546"/>
              <w:cantSplit/>
              <w:tblHeader/>
            </w:trPr>
            <w:tc>
              <w:tcPr>
                <w:tcW w:w="62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AC886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43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FA326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3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6DA3B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2D8F3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DB5F8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7759B86A" w14:textId="77777777" w:rsidTr="005379CB">
            <w:trPr>
              <w:divId w:val="548415546"/>
              <w:cantSplit/>
              <w:tblHeader/>
            </w:trPr>
            <w:tc>
              <w:tcPr>
                <w:tcW w:w="627" w:type="pct"/>
                <w:shd w:val="clear" w:color="auto" w:fill="FFFFFF"/>
                <w:hideMark/>
              </w:tcPr>
              <w:p w14:paraId="657E83B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1436" w:type="pct"/>
                <w:shd w:val="clear" w:color="auto" w:fill="FFFFFF"/>
                <w:hideMark/>
              </w:tcPr>
              <w:p w14:paraId="418F522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37" w:type="pct"/>
                <w:shd w:val="clear" w:color="auto" w:fill="FFFFFF"/>
                <w:hideMark/>
              </w:tcPr>
              <w:p w14:paraId="3250749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8" w:type="pct"/>
                <w:shd w:val="clear" w:color="auto" w:fill="FFFFFF"/>
                <w:hideMark/>
              </w:tcPr>
              <w:p w14:paraId="5396BD4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81" w:type="pct"/>
                <w:shd w:val="clear" w:color="auto" w:fill="FFFFFF"/>
                <w:hideMark/>
              </w:tcPr>
              <w:p w14:paraId="58E8D5A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4804BCA8" w14:textId="77777777" w:rsidR="005379CB" w:rsidRPr="005379CB" w:rsidRDefault="005379CB" w:rsidP="005379CB">
          <w:pPr>
            <w:numPr>
              <w:ilvl w:val="0"/>
              <w:numId w:val="4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78C66680" w14:textId="77777777" w:rsidR="005379CB" w:rsidRPr="005379CB" w:rsidRDefault="005379CB" w:rsidP="005379CB">
          <w:pPr>
            <w:numPr>
              <w:ilvl w:val="0"/>
              <w:numId w:val="4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departments_code_key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departments_code_key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public.departments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code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6E5724CC" w14:textId="77777777" w:rsidR="005379CB" w:rsidRPr="005379CB" w:rsidRDefault="005379CB" w:rsidP="005379CB">
          <w:pPr>
            <w:numPr>
              <w:ilvl w:val="0"/>
              <w:numId w:val="4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departments_pkey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departments_pkey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public.departments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202BA052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public.document_hashes</w:t>
          </w:r>
          <w:proofErr w:type="spellEnd"/>
        </w:p>
        <w:p w14:paraId="44B22728" w14:textId="77777777" w:rsidR="005379CB" w:rsidRPr="005379CB" w:rsidRDefault="005379CB" w:rsidP="005379CB">
          <w:pPr>
            <w:numPr>
              <w:ilvl w:val="0"/>
              <w:numId w:val="4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0194FA4F" w14:textId="77777777" w:rsidR="005379CB" w:rsidRPr="005379CB" w:rsidRDefault="005379CB" w:rsidP="005379CB">
          <w:pPr>
            <w:numPr>
              <w:ilvl w:val="0"/>
              <w:numId w:val="4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B5354D5" w14:textId="77777777" w:rsidR="005379CB" w:rsidRPr="005379CB" w:rsidRDefault="005379CB" w:rsidP="005379CB">
          <w:pPr>
            <w:numPr>
              <w:ilvl w:val="0"/>
              <w:numId w:val="4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Cryptographic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hashes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for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integrity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verification</w:t>
          </w:r>
          <w:proofErr w:type="spellEnd"/>
        </w:p>
        <w:p w14:paraId="56EA48B2" w14:textId="77777777" w:rsidR="005379CB" w:rsidRPr="005379CB" w:rsidRDefault="005379CB" w:rsidP="005379CB">
          <w:pPr>
            <w:numPr>
              <w:ilvl w:val="0"/>
              <w:numId w:val="4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74F3A762" w14:textId="77777777" w:rsidR="005379CB" w:rsidRPr="005379CB" w:rsidRDefault="005379CB" w:rsidP="005379CB">
          <w:pPr>
            <w:numPr>
              <w:ilvl w:val="0"/>
              <w:numId w:val="4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426948D2" w14:textId="77777777" w:rsidR="005379CB" w:rsidRPr="005379CB" w:rsidRDefault="005379CB" w:rsidP="005379CB">
          <w:pPr>
            <w:numPr>
              <w:ilvl w:val="0"/>
              <w:numId w:val="4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calculated_by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435"/>
            <w:gridCol w:w="1436"/>
            <w:gridCol w:w="651"/>
            <w:gridCol w:w="3735"/>
            <w:gridCol w:w="2371"/>
          </w:tblGrid>
          <w:tr w:rsidR="005379CB" w:rsidRPr="005379CB" w14:paraId="7BDC6432" w14:textId="77777777" w:rsidTr="005379CB">
            <w:trPr>
              <w:divId w:val="548415546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C1B819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64888B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7B22AD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922BA8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45A6B8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5379CB" w:rsidRPr="005379CB" w14:paraId="00018F39" w14:textId="77777777" w:rsidTr="005379CB">
            <w:trPr>
              <w:divId w:val="548415546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FCD4E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80ED8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240ED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59D83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document_hashes_id_seq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C8CA3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390E3371" w14:textId="77777777" w:rsidTr="005379CB">
            <w:trPr>
              <w:divId w:val="548415546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E033E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document_id</w:t>
                </w:r>
                <w:proofErr w:type="spellEnd"/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33251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F22CFB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86F90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0CEDD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482E8B21" w14:textId="77777777" w:rsidTr="005379CB">
            <w:trPr>
              <w:divId w:val="548415546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D84F1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document_type</w:t>
                </w:r>
                <w:proofErr w:type="spellEnd"/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5E10E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BC0E2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7858B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EF6CD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Type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: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pdf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docx,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excel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etc.</w:t>
                </w:r>
              </w:p>
            </w:tc>
          </w:tr>
          <w:tr w:rsidR="005379CB" w:rsidRPr="005379CB" w14:paraId="73C0B349" w14:textId="77777777" w:rsidTr="005379CB">
            <w:trPr>
              <w:divId w:val="548415546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9C5ED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hash_sha256</w:t>
                </w:r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5EEF62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66422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03F7E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49514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SHA-256 hash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content</w:t>
                </w:r>
                <w:proofErr w:type="spellEnd"/>
              </w:p>
            </w:tc>
          </w:tr>
          <w:tr w:rsidR="005379CB" w:rsidRPr="005379CB" w14:paraId="7170AFB4" w14:textId="77777777" w:rsidTr="005379CB">
            <w:trPr>
              <w:divId w:val="548415546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AB003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hash_algorithm</w:t>
                </w:r>
                <w:proofErr w:type="spellEnd"/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33174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105FC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37012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'SHA-256'::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330C6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6ECA0496" w14:textId="77777777" w:rsidTr="005379CB">
            <w:trPr>
              <w:divId w:val="548415546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1171C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calculated_at</w:t>
                </w:r>
                <w:proofErr w:type="spellEnd"/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46634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5AF33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31FBD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9860E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68B40EBE" w14:textId="77777777" w:rsidTr="005379CB">
            <w:trPr>
              <w:divId w:val="548415546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1ECEB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calculated_by</w:t>
                </w:r>
                <w:proofErr w:type="spellEnd"/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EC8B8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B2C15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AF2E7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97917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71F2069A" w14:textId="77777777" w:rsidTr="005379CB">
            <w:trPr>
              <w:divId w:val="548415546"/>
              <w:cantSplit/>
              <w:tblHeader/>
            </w:trPr>
            <w:tc>
              <w:tcPr>
                <w:tcW w:w="727" w:type="pct"/>
                <w:shd w:val="clear" w:color="auto" w:fill="FFFFFF"/>
                <w:hideMark/>
              </w:tcPr>
              <w:p w14:paraId="5EA675A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is_current</w:t>
                </w:r>
                <w:proofErr w:type="spellEnd"/>
              </w:p>
            </w:tc>
            <w:tc>
              <w:tcPr>
                <w:tcW w:w="784" w:type="pct"/>
                <w:shd w:val="clear" w:color="auto" w:fill="FFFFFF"/>
                <w:hideMark/>
              </w:tcPr>
              <w:p w14:paraId="32FD41D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shd w:val="clear" w:color="auto" w:fill="FFFFFF"/>
                <w:hideMark/>
              </w:tcPr>
              <w:p w14:paraId="38D3C6B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22" w:type="pct"/>
                <w:shd w:val="clear" w:color="auto" w:fill="FFFFFF"/>
                <w:hideMark/>
              </w:tcPr>
              <w:p w14:paraId="2F7A829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1269" w:type="pct"/>
                <w:shd w:val="clear" w:color="auto" w:fill="FFFFFF"/>
                <w:hideMark/>
              </w:tcPr>
              <w:p w14:paraId="09F0B23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True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if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this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current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valid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hash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</w:p>
            </w:tc>
          </w:tr>
        </w:tbl>
        <w:p w14:paraId="6CF4303D" w14:textId="77777777" w:rsidR="005379CB" w:rsidRPr="005379CB" w:rsidRDefault="005379CB" w:rsidP="005379CB">
          <w:pPr>
            <w:numPr>
              <w:ilvl w:val="0"/>
              <w:numId w:val="4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Indices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6EEB7C62" w14:textId="77777777" w:rsidR="005379CB" w:rsidRPr="005379CB" w:rsidRDefault="005379CB" w:rsidP="005379CB">
          <w:pPr>
            <w:numPr>
              <w:ilvl w:val="0"/>
              <w:numId w:val="4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document_hashes_pkey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document_hashes_pkey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public.document_hashes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5B0FAEEA" w14:textId="77777777" w:rsidR="005379CB" w:rsidRPr="005379CB" w:rsidRDefault="005379CB" w:rsidP="005379CB">
          <w:pPr>
            <w:numPr>
              <w:ilvl w:val="0"/>
              <w:numId w:val="4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idx_document_hashes_current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idx_document_hashes_current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public.document_hashes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is_current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is_current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= true)</w:t>
          </w:r>
        </w:p>
        <w:p w14:paraId="03B635D5" w14:textId="77777777" w:rsidR="005379CB" w:rsidRPr="005379CB" w:rsidRDefault="005379CB" w:rsidP="005379CB">
          <w:pPr>
            <w:numPr>
              <w:ilvl w:val="0"/>
              <w:numId w:val="4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idx_document_hashes_document_id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idx_document_hashes_document_id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public.document_hashes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003BD24C" w14:textId="77777777" w:rsidR="005379CB" w:rsidRPr="005379CB" w:rsidRDefault="005379CB" w:rsidP="005379CB">
          <w:pPr>
            <w:numPr>
              <w:ilvl w:val="0"/>
              <w:numId w:val="4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unique_current_hash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unique_current_hash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public.document_hashes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is_current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11FF5DA4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public.document_qr_codes</w:t>
          </w:r>
          <w:proofErr w:type="spellEnd"/>
        </w:p>
        <w:p w14:paraId="0CB8209E" w14:textId="77777777" w:rsidR="005379CB" w:rsidRPr="005379CB" w:rsidRDefault="005379CB" w:rsidP="005379CB">
          <w:pPr>
            <w:numPr>
              <w:ilvl w:val="0"/>
              <w:numId w:val="4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0EC80C8C" w14:textId="77777777" w:rsidR="005379CB" w:rsidRPr="005379CB" w:rsidRDefault="005379CB" w:rsidP="005379CB">
          <w:pPr>
            <w:numPr>
              <w:ilvl w:val="0"/>
              <w:numId w:val="4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B9616E8" w14:textId="77777777" w:rsidR="005379CB" w:rsidRPr="005379CB" w:rsidRDefault="005379CB" w:rsidP="005379CB">
          <w:pPr>
            <w:numPr>
              <w:ilvl w:val="0"/>
              <w:numId w:val="4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QR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codes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for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verification</w:t>
          </w:r>
          <w:proofErr w:type="spellEnd"/>
        </w:p>
        <w:p w14:paraId="37F98938" w14:textId="77777777" w:rsidR="005379CB" w:rsidRPr="005379CB" w:rsidRDefault="005379CB" w:rsidP="005379CB">
          <w:pPr>
            <w:numPr>
              <w:ilvl w:val="0"/>
              <w:numId w:val="4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7B120B92" w14:textId="77777777" w:rsidR="005379CB" w:rsidRPr="005379CB" w:rsidRDefault="005379CB" w:rsidP="005379CB">
          <w:pPr>
            <w:numPr>
              <w:ilvl w:val="0"/>
              <w:numId w:val="4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7E52E542" w14:textId="77777777" w:rsidR="005379CB" w:rsidRPr="005379CB" w:rsidRDefault="005379CB" w:rsidP="005379CB">
          <w:pPr>
            <w:numPr>
              <w:ilvl w:val="0"/>
              <w:numId w:val="4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public.documents.id</w:t>
          </w:r>
          <w:proofErr w:type="spellEnd"/>
        </w:p>
        <w:p w14:paraId="4D3213AE" w14:textId="77777777" w:rsidR="005379CB" w:rsidRPr="005379CB" w:rsidRDefault="005379CB" w:rsidP="005379CB">
          <w:pPr>
            <w:numPr>
              <w:ilvl w:val="0"/>
              <w:numId w:val="4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seal_id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public.document_seals.id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595"/>
            <w:gridCol w:w="1507"/>
            <w:gridCol w:w="651"/>
            <w:gridCol w:w="3892"/>
            <w:gridCol w:w="1983"/>
          </w:tblGrid>
          <w:tr w:rsidR="005379CB" w:rsidRPr="005379CB" w14:paraId="3C5185C5" w14:textId="77777777" w:rsidTr="005379CB">
            <w:trPr>
              <w:divId w:val="548415546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529DA0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19EBE0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1EDBB5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838981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E2F014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5379CB" w:rsidRPr="005379CB" w14:paraId="0CA862D9" w14:textId="77777777" w:rsidTr="005379CB">
            <w:trPr>
              <w:divId w:val="548415546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85A32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D08E5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F19FE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8F79B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document_qr_codes_id_seq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3E434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5CFD1CB0" w14:textId="77777777" w:rsidTr="005379CB">
            <w:trPr>
              <w:divId w:val="548415546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E4E71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document_id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812E8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E3939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A2D74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2AD36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4FAFDAB0" w14:textId="77777777" w:rsidTr="005379CB">
            <w:trPr>
              <w:divId w:val="548415546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4278F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seal_id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2733D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FD454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57A42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40A96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6CEBD3BF" w14:textId="77777777" w:rsidTr="005379CB">
            <w:trPr>
              <w:divId w:val="548415546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657EF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qr_code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C461D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EAFB2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B1026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B5BBA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Base64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encoded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QR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code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image</w:t>
                </w:r>
                <w:proofErr w:type="spellEnd"/>
              </w:p>
            </w:tc>
          </w:tr>
          <w:tr w:rsidR="005379CB" w:rsidRPr="005379CB" w14:paraId="3AFE93B4" w14:textId="77777777" w:rsidTr="005379CB">
            <w:trPr>
              <w:divId w:val="548415546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27326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qr_url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C6A37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79EF9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E921C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C2031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Public URL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verification</w:t>
                </w:r>
                <w:proofErr w:type="spellEnd"/>
              </w:p>
            </w:tc>
          </w:tr>
          <w:tr w:rsidR="005379CB" w:rsidRPr="005379CB" w14:paraId="61F50EBF" w14:textId="77777777" w:rsidTr="005379CB">
            <w:trPr>
              <w:divId w:val="548415546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75395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verification_token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253CA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94DD8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02B45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gen_random_uuid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CC7D7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Token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public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verification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endpoint</w:t>
                </w:r>
                <w:proofErr w:type="spellEnd"/>
              </w:p>
            </w:tc>
          </w:tr>
          <w:tr w:rsidR="005379CB" w:rsidRPr="005379CB" w14:paraId="020488F7" w14:textId="77777777" w:rsidTr="005379CB">
            <w:trPr>
              <w:divId w:val="548415546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43A62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generated_at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4A0E2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0E65F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6A35D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A0E1D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0C171A01" w14:textId="77777777" w:rsidTr="005379CB">
            <w:trPr>
              <w:divId w:val="548415546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07246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expires_at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0B5D0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FBCFF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6527E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B9344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581A80B7" w14:textId="77777777" w:rsidTr="005379CB">
            <w:trPr>
              <w:divId w:val="548415546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4D513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is_active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323F7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B99BF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A0FD2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1C209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7F10C637" w14:textId="77777777" w:rsidTr="005379CB">
            <w:trPr>
              <w:divId w:val="548415546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C8DA1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access_count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363E75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AE006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51E0B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0</w:t>
                </w: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274F1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6296AD2D" w14:textId="77777777" w:rsidTr="005379CB">
            <w:trPr>
              <w:divId w:val="548415546"/>
              <w:cantSplit/>
              <w:tblHeader/>
            </w:trPr>
            <w:tc>
              <w:tcPr>
                <w:tcW w:w="810" w:type="pct"/>
                <w:shd w:val="clear" w:color="auto" w:fill="F3F3F3"/>
                <w:hideMark/>
              </w:tcPr>
              <w:p w14:paraId="41912F0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last_accessed_at</w:t>
                </w:r>
                <w:proofErr w:type="spellEnd"/>
              </w:p>
            </w:tc>
            <w:tc>
              <w:tcPr>
                <w:tcW w:w="821" w:type="pct"/>
                <w:shd w:val="clear" w:color="auto" w:fill="F3F3F3"/>
                <w:hideMark/>
              </w:tcPr>
              <w:p w14:paraId="79C6224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shd w:val="clear" w:color="auto" w:fill="F3F3F3"/>
                <w:hideMark/>
              </w:tcPr>
              <w:p w14:paraId="411E6FA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04" w:type="pct"/>
                <w:shd w:val="clear" w:color="auto" w:fill="F3F3F3"/>
                <w:hideMark/>
              </w:tcPr>
              <w:p w14:paraId="47AE8D1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068" w:type="pct"/>
                <w:shd w:val="clear" w:color="auto" w:fill="F3F3F3"/>
                <w:hideMark/>
              </w:tcPr>
              <w:p w14:paraId="0E68B93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497E7FA6" w14:textId="77777777" w:rsidR="005379CB" w:rsidRPr="005379CB" w:rsidRDefault="005379CB" w:rsidP="005379CB">
          <w:pPr>
            <w:numPr>
              <w:ilvl w:val="0"/>
              <w:numId w:val="4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14F3D727" w14:textId="77777777" w:rsidR="005379CB" w:rsidRPr="005379CB" w:rsidRDefault="005379CB" w:rsidP="005379CB">
          <w:pPr>
            <w:numPr>
              <w:ilvl w:val="0"/>
              <w:numId w:val="4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document_qr_codes_pkey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document_qr_codes_pkey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public.document_qr_codes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6991B075" w14:textId="77777777" w:rsidR="005379CB" w:rsidRPr="005379CB" w:rsidRDefault="005379CB" w:rsidP="005379CB">
          <w:pPr>
            <w:numPr>
              <w:ilvl w:val="0"/>
              <w:numId w:val="4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idx_document_qr_codes_active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idx_document_qr_codes_active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public.document_qr_codes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is_active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is_active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= true)</w:t>
          </w:r>
        </w:p>
        <w:p w14:paraId="152B68AD" w14:textId="77777777" w:rsidR="005379CB" w:rsidRPr="005379CB" w:rsidRDefault="005379CB" w:rsidP="005379CB">
          <w:pPr>
            <w:numPr>
              <w:ilvl w:val="0"/>
              <w:numId w:val="4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idx_document_qr_codes_document_id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idx_document_qr_codes_document_id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public.document_qr_codes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3D5B651A" w14:textId="77777777" w:rsidR="005379CB" w:rsidRPr="005379CB" w:rsidRDefault="005379CB" w:rsidP="005379CB">
          <w:pPr>
            <w:numPr>
              <w:ilvl w:val="0"/>
              <w:numId w:val="4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idx_document_qr_codes_seal_id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idx_document_qr_codes_seal_id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public.document_qr_codes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seal_id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76426F62" w14:textId="77777777" w:rsidR="005379CB" w:rsidRPr="005379CB" w:rsidRDefault="005379CB" w:rsidP="005379CB">
          <w:pPr>
            <w:numPr>
              <w:ilvl w:val="0"/>
              <w:numId w:val="4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idx_document_qr_codes_token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idx_document_qr_codes_token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public.document_qr_codes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verification_token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6DB7F3BE" w14:textId="77777777" w:rsidR="005379CB" w:rsidRPr="005379CB" w:rsidRDefault="005379CB" w:rsidP="005379CB">
          <w:pPr>
            <w:numPr>
              <w:ilvl w:val="0"/>
              <w:numId w:val="4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idx_document_qr_codes_verification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idx_document_qr_codes_verification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public.document_qr_codes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is_active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verification_token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450EA4A7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public.document_seals</w:t>
          </w:r>
          <w:proofErr w:type="spellEnd"/>
        </w:p>
        <w:p w14:paraId="5DCF7268" w14:textId="77777777" w:rsidR="005379CB" w:rsidRPr="005379CB" w:rsidRDefault="005379CB" w:rsidP="005379CB">
          <w:pPr>
            <w:numPr>
              <w:ilvl w:val="0"/>
              <w:numId w:val="4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7A64F484" w14:textId="77777777" w:rsidR="005379CB" w:rsidRPr="005379CB" w:rsidRDefault="005379CB" w:rsidP="005379CB">
          <w:pPr>
            <w:numPr>
              <w:ilvl w:val="0"/>
              <w:numId w:val="4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E056C02" w14:textId="77777777" w:rsidR="005379CB" w:rsidRPr="005379CB" w:rsidRDefault="005379CB" w:rsidP="005379CB">
          <w:pPr>
            <w:numPr>
              <w:ilvl w:val="0"/>
              <w:numId w:val="4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Institutional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digital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for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authentication</w:t>
          </w:r>
          <w:proofErr w:type="spellEnd"/>
        </w:p>
        <w:p w14:paraId="010D4C8A" w14:textId="77777777" w:rsidR="005379CB" w:rsidRPr="005379CB" w:rsidRDefault="005379CB" w:rsidP="005379CB">
          <w:pPr>
            <w:numPr>
              <w:ilvl w:val="0"/>
              <w:numId w:val="4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763E0C5E" w14:textId="77777777" w:rsidR="005379CB" w:rsidRPr="005379CB" w:rsidRDefault="005379CB" w:rsidP="005379CB">
          <w:pPr>
            <w:numPr>
              <w:ilvl w:val="0"/>
              <w:numId w:val="4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456D61DE" w14:textId="77777777" w:rsidR="005379CB" w:rsidRPr="005379CB" w:rsidRDefault="005379CB" w:rsidP="005379CB">
          <w:pPr>
            <w:numPr>
              <w:ilvl w:val="0"/>
              <w:numId w:val="4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authorized_user_id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p w14:paraId="10506070" w14:textId="77777777" w:rsidR="005379CB" w:rsidRPr="005379CB" w:rsidRDefault="005379CB" w:rsidP="005379CB">
          <w:pPr>
            <w:numPr>
              <w:ilvl w:val="0"/>
              <w:numId w:val="4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document_hash_id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public.document_hashes.id</w:t>
          </w:r>
          <w:proofErr w:type="spellEnd"/>
        </w:p>
        <w:p w14:paraId="7690538B" w14:textId="77777777" w:rsidR="005379CB" w:rsidRPr="005379CB" w:rsidRDefault="005379CB" w:rsidP="005379CB">
          <w:pPr>
            <w:numPr>
              <w:ilvl w:val="0"/>
              <w:numId w:val="4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708"/>
            <w:gridCol w:w="1328"/>
            <w:gridCol w:w="651"/>
            <w:gridCol w:w="3583"/>
            <w:gridCol w:w="2358"/>
          </w:tblGrid>
          <w:tr w:rsidR="005379CB" w:rsidRPr="005379CB" w14:paraId="20EEADF5" w14:textId="77777777" w:rsidTr="005379CB">
            <w:trPr>
              <w:divId w:val="548415546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9E1F7C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CEC5A8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258B0F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F8A1D7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09861D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5379CB" w:rsidRPr="005379CB" w14:paraId="3F046EEF" w14:textId="77777777" w:rsidTr="005379CB">
            <w:trPr>
              <w:divId w:val="548415546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9447A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8E901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3B817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E2F02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document_seals_id_seq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24B36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132B908E" w14:textId="77777777" w:rsidTr="005379CB">
            <w:trPr>
              <w:divId w:val="548415546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2096E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document_id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4ABC3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246E9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B2748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2E818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4A4F2A27" w14:textId="77777777" w:rsidTr="005379CB">
            <w:trPr>
              <w:divId w:val="548415546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5544C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seal_code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3C0FB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33BCD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DFB26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CD269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Unique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institutional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code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format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: SPI-YYYY-TYPE-NNNNN)</w:t>
                </w:r>
              </w:p>
            </w:tc>
          </w:tr>
          <w:tr w:rsidR="005379CB" w:rsidRPr="005379CB" w14:paraId="53E95264" w14:textId="77777777" w:rsidTr="005379CB">
            <w:trPr>
              <w:divId w:val="548415546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11013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seal_type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67ABA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30693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40B35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institutional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2C634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0482057C" w14:textId="77777777" w:rsidTr="005379CB">
            <w:trPr>
              <w:divId w:val="548415546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0A97A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issued_by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67B20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25E61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F93D5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'SPI Fam'::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B276B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031FC47A" w14:textId="77777777" w:rsidTr="005379CB">
            <w:trPr>
              <w:divId w:val="548415546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190AD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authorized_role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C194B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72728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A0037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B22AC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Role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that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authorized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(DPD, Manager, etc.)</w:t>
                </w:r>
              </w:p>
            </w:tc>
          </w:tr>
          <w:tr w:rsidR="005379CB" w:rsidRPr="005379CB" w14:paraId="5E89C1EF" w14:textId="77777777" w:rsidTr="005379CB">
            <w:trPr>
              <w:divId w:val="548415546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C127E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authorized_user_id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25A45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1F588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941D9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400EE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083BB7A" w14:textId="77777777" w:rsidTr="005379CB">
            <w:trPr>
              <w:divId w:val="548415546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E1E93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seal_token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BD5C7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92225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3D4CC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gen_random_uuid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B69BC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Unique token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verification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and API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access</w:t>
                </w:r>
                <w:proofErr w:type="spellEnd"/>
              </w:p>
            </w:tc>
          </w:tr>
          <w:tr w:rsidR="005379CB" w:rsidRPr="005379CB" w14:paraId="03328C7D" w14:textId="77777777" w:rsidTr="005379CB">
            <w:trPr>
              <w:divId w:val="548415546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BBED3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document_hash_id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8761A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B9BF8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F6381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D1FF0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3602D72E" w14:textId="77777777" w:rsidTr="005379CB">
            <w:trPr>
              <w:divId w:val="548415546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44471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issued_at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671EB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12EEA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5B87F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7CDBA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538291EE" w14:textId="77777777" w:rsidTr="005379CB">
            <w:trPr>
              <w:divId w:val="548415546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05C6D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expires_at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A9283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790CE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F150A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B0539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518A0269" w14:textId="77777777" w:rsidTr="005379CB">
            <w:trPr>
              <w:divId w:val="548415546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25306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is_active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BEAA3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9424A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4E97A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1D712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0E9BCA7E" w14:textId="77777777" w:rsidTr="005379CB">
            <w:trPr>
              <w:divId w:val="548415546"/>
              <w:cantSplit/>
              <w:tblHeader/>
            </w:trPr>
            <w:tc>
              <w:tcPr>
                <w:tcW w:w="869" w:type="pct"/>
                <w:shd w:val="clear" w:color="auto" w:fill="F3F3F3"/>
                <w:hideMark/>
              </w:tcPr>
              <w:p w14:paraId="368B66E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728" w:type="pct"/>
                <w:shd w:val="clear" w:color="auto" w:fill="F3F3F3"/>
                <w:hideMark/>
              </w:tcPr>
              <w:p w14:paraId="1CF7E0A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shd w:val="clear" w:color="auto" w:fill="F3F3F3"/>
                <w:hideMark/>
              </w:tcPr>
              <w:p w14:paraId="6C71F84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shd w:val="clear" w:color="auto" w:fill="F3F3F3"/>
                <w:hideMark/>
              </w:tcPr>
              <w:p w14:paraId="6B4E899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263" w:type="pct"/>
                <w:shd w:val="clear" w:color="auto" w:fill="F3F3F3"/>
                <w:hideMark/>
              </w:tcPr>
              <w:p w14:paraId="3F006E7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09B3FAC6" w14:textId="77777777" w:rsidR="005379CB" w:rsidRPr="005379CB" w:rsidRDefault="005379CB" w:rsidP="005379CB">
          <w:pPr>
            <w:numPr>
              <w:ilvl w:val="0"/>
              <w:numId w:val="4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58A83DD8" w14:textId="77777777" w:rsidR="005379CB" w:rsidRPr="005379CB" w:rsidRDefault="005379CB" w:rsidP="005379CB">
          <w:pPr>
            <w:numPr>
              <w:ilvl w:val="0"/>
              <w:numId w:val="4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document_seals_pkey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document_seals_pkey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49595EFC" w14:textId="77777777" w:rsidR="005379CB" w:rsidRPr="005379CB" w:rsidRDefault="005379CB" w:rsidP="005379CB">
          <w:pPr>
            <w:numPr>
              <w:ilvl w:val="0"/>
              <w:numId w:val="4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document_seals_seal_code_key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document_seals_seal_code_key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seal_code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049DC962" w14:textId="77777777" w:rsidR="005379CB" w:rsidRPr="005379CB" w:rsidRDefault="005379CB" w:rsidP="005379CB">
          <w:pPr>
            <w:numPr>
              <w:ilvl w:val="0"/>
              <w:numId w:val="4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idx_document_seals_active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idx_document_seals_active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is_active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is_active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= true)</w:t>
          </w:r>
        </w:p>
        <w:p w14:paraId="3443744B" w14:textId="77777777" w:rsidR="005379CB" w:rsidRPr="005379CB" w:rsidRDefault="005379CB" w:rsidP="005379CB">
          <w:pPr>
            <w:numPr>
              <w:ilvl w:val="0"/>
              <w:numId w:val="4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idx_document_seals_document_id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idx_document_seals_document_id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1AD123DC" w14:textId="77777777" w:rsidR="005379CB" w:rsidRPr="005379CB" w:rsidRDefault="005379CB" w:rsidP="005379CB">
          <w:pPr>
            <w:numPr>
              <w:ilvl w:val="0"/>
              <w:numId w:val="4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idx_document_seals_seal_code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idx_document_seals_seal_code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seal_code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645974C1" w14:textId="77777777" w:rsidR="005379CB" w:rsidRPr="005379CB" w:rsidRDefault="005379CB" w:rsidP="005379CB">
          <w:pPr>
            <w:numPr>
              <w:ilvl w:val="0"/>
              <w:numId w:val="4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idx_document_seals_token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idx_document_seals_token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seal_token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56E0F50A" w14:textId="77777777" w:rsidR="005379CB" w:rsidRPr="005379CB" w:rsidRDefault="005379CB" w:rsidP="005379CB">
          <w:pPr>
            <w:numPr>
              <w:ilvl w:val="0"/>
              <w:numId w:val="4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idx_document_seals_verification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idx_document_seals_verification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is_active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seal_token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0F25742D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public.document_signature_logs</w:t>
          </w:r>
          <w:proofErr w:type="spellEnd"/>
        </w:p>
        <w:p w14:paraId="2AE69946" w14:textId="77777777" w:rsidR="005379CB" w:rsidRPr="005379CB" w:rsidRDefault="005379CB" w:rsidP="005379CB">
          <w:pPr>
            <w:numPr>
              <w:ilvl w:val="0"/>
              <w:numId w:val="4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6B92CB5F" w14:textId="77777777" w:rsidR="005379CB" w:rsidRPr="005379CB" w:rsidRDefault="005379CB" w:rsidP="005379CB">
          <w:pPr>
            <w:numPr>
              <w:ilvl w:val="0"/>
              <w:numId w:val="4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990FD82" w14:textId="77777777" w:rsidR="005379CB" w:rsidRPr="005379CB" w:rsidRDefault="005379CB" w:rsidP="005379CB">
          <w:pPr>
            <w:numPr>
              <w:ilvl w:val="0"/>
              <w:numId w:val="4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A5A6A20" w14:textId="77777777" w:rsidR="005379CB" w:rsidRPr="005379CB" w:rsidRDefault="005379CB" w:rsidP="005379CB">
          <w:pPr>
            <w:numPr>
              <w:ilvl w:val="0"/>
              <w:numId w:val="4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09A617E2" w14:textId="77777777" w:rsidR="005379CB" w:rsidRPr="005379CB" w:rsidRDefault="005379CB" w:rsidP="005379CB">
          <w:pPr>
            <w:numPr>
              <w:ilvl w:val="0"/>
              <w:numId w:val="4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43EEECCD" w14:textId="77777777" w:rsidR="005379CB" w:rsidRPr="005379CB" w:rsidRDefault="005379CB" w:rsidP="005379CB">
          <w:pPr>
            <w:numPr>
              <w:ilvl w:val="0"/>
              <w:numId w:val="4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854"/>
            <w:gridCol w:w="1527"/>
            <w:gridCol w:w="651"/>
            <w:gridCol w:w="4295"/>
            <w:gridCol w:w="1301"/>
          </w:tblGrid>
          <w:tr w:rsidR="005379CB" w:rsidRPr="005379CB" w14:paraId="3882A32A" w14:textId="77777777" w:rsidTr="005379CB">
            <w:trPr>
              <w:divId w:val="548415546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FFF5B0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254CEC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A8C6B1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7F585A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11472B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5379CB" w:rsidRPr="005379CB" w14:paraId="3C0E94D9" w14:textId="77777777" w:rsidTr="005379CB">
            <w:trPr>
              <w:divId w:val="548415546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BA485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751EE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2F1E5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ACDA8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document_signature_logs_id_seq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4974B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62629234" w14:textId="77777777" w:rsidTr="005379CB">
            <w:trPr>
              <w:divId w:val="548415546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712DE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document_id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FB1EC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D7CD8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F4476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63027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3870A19" w14:textId="77777777" w:rsidTr="005379CB">
            <w:trPr>
              <w:divId w:val="548415546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8FC23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event_type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1A6BF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AD586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25F1C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B9A1F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66D5A9F" w14:textId="77777777" w:rsidTr="005379CB">
            <w:trPr>
              <w:divId w:val="548415546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9B2F9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event_description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7E34E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C196A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BE739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6554A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A4EB4C2" w14:textId="77777777" w:rsidTr="005379CB">
            <w:trPr>
              <w:divId w:val="548415546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3A31F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user_id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9BD76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A2677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677DF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59639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30E28CDE" w14:textId="77777777" w:rsidTr="005379CB">
            <w:trPr>
              <w:divId w:val="548415546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79379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user_name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566FC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0AE98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AEB24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F9D80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28819A9" w14:textId="77777777" w:rsidTr="005379CB">
            <w:trPr>
              <w:divId w:val="548415546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42FD2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user_role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F7DA6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83663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F5CF2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1916A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703F6C96" w14:textId="77777777" w:rsidTr="005379CB">
            <w:trPr>
              <w:divId w:val="548415546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4D12F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user_email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DCFB1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98D8F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C8B6D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1AABD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01449992" w14:textId="77777777" w:rsidTr="005379CB">
            <w:trPr>
              <w:divId w:val="548415546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359EA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ip_address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13E60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inet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6B617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871FC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DAA6F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6D55BB44" w14:textId="77777777" w:rsidTr="005379CB">
            <w:trPr>
              <w:divId w:val="548415546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C413D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user_agent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3AC40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7E1A9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CE6CC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30771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7F65ED9" w14:textId="77777777" w:rsidTr="005379CB">
            <w:trPr>
              <w:divId w:val="548415546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FE20F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session_id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43173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DE8C6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BBE7D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BACA7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35367355" w14:textId="77777777" w:rsidTr="005379CB">
            <w:trPr>
              <w:divId w:val="548415546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A16AF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event_hash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91988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94D36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7FBD6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92438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2381934C" w14:textId="77777777" w:rsidTr="005379CB">
            <w:trPr>
              <w:divId w:val="548415546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F3482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previous_event_hash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2352C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2AD9D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F395C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C68FA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22399163" w14:textId="77777777" w:rsidTr="005379CB">
            <w:trPr>
              <w:divId w:val="548415546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FC82E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event_data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35DB6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32E432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D2EF0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27F04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6C23A2D5" w14:textId="77777777" w:rsidTr="005379CB">
            <w:trPr>
              <w:divId w:val="548415546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8B424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event_timestamp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7A8A4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18135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AA13D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C8244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762F8C2D" w14:textId="77777777" w:rsidTr="005379CB">
            <w:trPr>
              <w:divId w:val="548415546"/>
              <w:cantSplit/>
              <w:tblHeader/>
            </w:trPr>
            <w:tc>
              <w:tcPr>
                <w:tcW w:w="945" w:type="pct"/>
                <w:shd w:val="clear" w:color="auto" w:fill="FFFFFF"/>
                <w:hideMark/>
              </w:tcPr>
              <w:p w14:paraId="2E2AC1B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944" w:type="pct"/>
                <w:shd w:val="clear" w:color="auto" w:fill="FFFFFF"/>
                <w:hideMark/>
              </w:tcPr>
              <w:p w14:paraId="39553D9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shd w:val="clear" w:color="auto" w:fill="FFFFFF"/>
                <w:hideMark/>
              </w:tcPr>
              <w:p w14:paraId="16290D6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shd w:val="clear" w:color="auto" w:fill="FFFFFF"/>
                <w:hideMark/>
              </w:tcPr>
              <w:p w14:paraId="3FF49ED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01" w:type="pct"/>
                <w:shd w:val="clear" w:color="auto" w:fill="FFFFFF"/>
                <w:hideMark/>
              </w:tcPr>
              <w:p w14:paraId="267F215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19219EAC" w14:textId="77777777" w:rsidR="005379CB" w:rsidRPr="005379CB" w:rsidRDefault="005379CB" w:rsidP="005379CB">
          <w:pPr>
            <w:numPr>
              <w:ilvl w:val="0"/>
              <w:numId w:val="5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39D0FDEF" w14:textId="77777777" w:rsidR="005379CB" w:rsidRPr="005379CB" w:rsidRDefault="005379CB" w:rsidP="005379CB">
          <w:pPr>
            <w:numPr>
              <w:ilvl w:val="0"/>
              <w:numId w:val="5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document_signature_logs_pkey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document_signature_logs_pkey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public.document_signature_logs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21AA7E50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public.document_signatures_advanced</w:t>
          </w:r>
          <w:proofErr w:type="spellEnd"/>
        </w:p>
        <w:p w14:paraId="24BC774A" w14:textId="77777777" w:rsidR="005379CB" w:rsidRPr="005379CB" w:rsidRDefault="005379CB" w:rsidP="005379CB">
          <w:pPr>
            <w:numPr>
              <w:ilvl w:val="0"/>
              <w:numId w:val="5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6D391C82" w14:textId="77777777" w:rsidR="005379CB" w:rsidRPr="005379CB" w:rsidRDefault="005379CB" w:rsidP="005379CB">
          <w:pPr>
            <w:numPr>
              <w:ilvl w:val="0"/>
              <w:numId w:val="5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307A422" w14:textId="77777777" w:rsidR="005379CB" w:rsidRPr="005379CB" w:rsidRDefault="005379CB" w:rsidP="005379CB">
          <w:pPr>
            <w:numPr>
              <w:ilvl w:val="0"/>
              <w:numId w:val="5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Advanced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electronic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with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full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trail</w:t>
          </w:r>
          <w:proofErr w:type="spellEnd"/>
        </w:p>
        <w:p w14:paraId="17307E67" w14:textId="77777777" w:rsidR="005379CB" w:rsidRPr="005379CB" w:rsidRDefault="005379CB" w:rsidP="005379CB">
          <w:pPr>
            <w:numPr>
              <w:ilvl w:val="0"/>
              <w:numId w:val="5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3A6DE4EC" w14:textId="77777777" w:rsidR="005379CB" w:rsidRPr="005379CB" w:rsidRDefault="005379CB" w:rsidP="005379CB">
          <w:pPr>
            <w:numPr>
              <w:ilvl w:val="0"/>
              <w:numId w:val="5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24F411B8" w14:textId="77777777" w:rsidR="005379CB" w:rsidRPr="005379CB" w:rsidRDefault="005379CB" w:rsidP="005379CB">
          <w:pPr>
            <w:numPr>
              <w:ilvl w:val="0"/>
              <w:numId w:val="5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document_hash_id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public.document_hashes.id</w:t>
          </w:r>
          <w:proofErr w:type="spellEnd"/>
        </w:p>
        <w:p w14:paraId="42588D78" w14:textId="77777777" w:rsidR="005379CB" w:rsidRPr="005379CB" w:rsidRDefault="005379CB" w:rsidP="005379CB">
          <w:pPr>
            <w:numPr>
              <w:ilvl w:val="0"/>
              <w:numId w:val="5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public.documents.id</w:t>
          </w:r>
          <w:proofErr w:type="spellEnd"/>
        </w:p>
        <w:p w14:paraId="5A381553" w14:textId="77777777" w:rsidR="005379CB" w:rsidRPr="005379CB" w:rsidRDefault="005379CB" w:rsidP="005379CB">
          <w:pPr>
            <w:numPr>
              <w:ilvl w:val="0"/>
              <w:numId w:val="5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signer_user_id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646"/>
            <w:gridCol w:w="1009"/>
            <w:gridCol w:w="625"/>
            <w:gridCol w:w="4555"/>
            <w:gridCol w:w="1793"/>
          </w:tblGrid>
          <w:tr w:rsidR="005379CB" w:rsidRPr="005379CB" w14:paraId="3626AF4C" w14:textId="77777777" w:rsidTr="005379CB">
            <w:trPr>
              <w:divId w:val="548415546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496FE1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F9EE2F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D760E6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514264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10CE12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5379CB" w:rsidRPr="005379CB" w14:paraId="775B83F6" w14:textId="77777777" w:rsidTr="005379CB">
            <w:trPr>
              <w:divId w:val="548415546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1FC27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id</w:t>
                </w:r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7315A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11C49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B08FE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document_signatures_advanced_id_seq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8E6F9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15E3D562" w14:textId="77777777" w:rsidTr="005379CB">
            <w:trPr>
              <w:divId w:val="548415546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E2769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document_id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EC735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12C84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9ADBB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EB8F4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56DF47E6" w14:textId="77777777" w:rsidTr="005379CB">
            <w:trPr>
              <w:divId w:val="548415546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7DD47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signer_user_id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4D889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7EDAA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964C6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FDACE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757763A5" w14:textId="77777777" w:rsidTr="005379CB">
            <w:trPr>
              <w:divId w:val="548415546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D639E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signer_role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78AD6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FA1621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3D217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39978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Role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at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signing</w:t>
                </w:r>
                <w:proofErr w:type="spellEnd"/>
              </w:p>
            </w:tc>
          </w:tr>
          <w:tr w:rsidR="005379CB" w:rsidRPr="005379CB" w14:paraId="0B6E0655" w14:textId="77777777" w:rsidTr="005379CB">
            <w:trPr>
              <w:divId w:val="548415546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369AF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signature_type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E3D07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C1642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2C559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advanced_electronic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DC030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Type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: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advanced_electronic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qualified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etc.</w:t>
                </w:r>
              </w:p>
            </w:tc>
          </w:tr>
          <w:tr w:rsidR="005379CB" w:rsidRPr="005379CB" w14:paraId="21DF88FA" w14:textId="77777777" w:rsidTr="005379CB">
            <w:trPr>
              <w:divId w:val="548415546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F5A0F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signer_name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2D763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31C8B7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20627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6EA5E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4166A59C" w14:textId="77777777" w:rsidTr="005379CB">
            <w:trPr>
              <w:divId w:val="548415546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96B48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signer_email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98E42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768E9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48A3B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BECA6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74554653" w14:textId="77777777" w:rsidTr="005379CB">
            <w:trPr>
              <w:divId w:val="548415546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EC184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signer_department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6B538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6F1FD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24E90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0D53D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3BC6C3BF" w14:textId="77777777" w:rsidTr="005379CB">
            <w:trPr>
              <w:divId w:val="548415546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77D05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signed_at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8092E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90F7C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7E157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0A21F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5DD5E12C" w14:textId="77777777" w:rsidTr="005379CB">
            <w:trPr>
              <w:divId w:val="548415546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50523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ip_address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702F4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inet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D1877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46923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63DB0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2E05BD81" w14:textId="77777777" w:rsidTr="005379CB">
            <w:trPr>
              <w:divId w:val="548415546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2C421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user_agent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EFE51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34658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2761B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DC0DA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5E6ABFDC" w14:textId="77777777" w:rsidTr="005379CB">
            <w:trPr>
              <w:divId w:val="548415546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43C9E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session_id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A5FDD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08B15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876CC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6608C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49B7A9FD" w14:textId="77777777" w:rsidTr="005379CB">
            <w:trPr>
              <w:divId w:val="548415546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4F3C6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auth_method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CD215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8421D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12901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oauth_corporate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2EA68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Authentication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method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: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oauth_corporate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certificate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etc.</w:t>
                </w:r>
              </w:p>
            </w:tc>
          </w:tr>
          <w:tr w:rsidR="005379CB" w:rsidRPr="005379CB" w14:paraId="1A69A2E6" w14:textId="77777777" w:rsidTr="005379CB">
            <w:trPr>
              <w:divId w:val="548415546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012F0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document_hash_id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76949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E2E0A7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53586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727E7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Reference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hash at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signing</w:t>
                </w:r>
                <w:proofErr w:type="spellEnd"/>
              </w:p>
            </w:tc>
          </w:tr>
          <w:tr w:rsidR="005379CB" w:rsidRPr="005379CB" w14:paraId="4F53A5C0" w14:textId="77777777" w:rsidTr="005379CB">
            <w:trPr>
              <w:divId w:val="548415546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9B0FF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signature_hash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C082B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62CC3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40525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A4761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Hash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complete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record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tamper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detection</w:t>
                </w:r>
                <w:proofErr w:type="spellEnd"/>
              </w:p>
            </w:tc>
          </w:tr>
          <w:tr w:rsidR="005379CB" w:rsidRPr="005379CB" w14:paraId="11DE85D5" w14:textId="77777777" w:rsidTr="005379CB">
            <w:trPr>
              <w:divId w:val="548415546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0A9C9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is_valid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25ADD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8ABCF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7F26F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07B60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712C50EF" w14:textId="77777777" w:rsidTr="005379CB">
            <w:trPr>
              <w:divId w:val="548415546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C0EFB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invalidated_at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B8B67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3DBB0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3D627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F78EC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2FE59785" w14:textId="77777777" w:rsidTr="005379CB">
            <w:trPr>
              <w:divId w:val="548415546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29E45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invalidation_reason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29159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2E796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F54BB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65EA9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0E0B8CED" w14:textId="77777777" w:rsidTr="005379CB">
            <w:trPr>
              <w:divId w:val="548415546"/>
              <w:cantSplit/>
              <w:tblHeader/>
            </w:trPr>
            <w:tc>
              <w:tcPr>
                <w:tcW w:w="856" w:type="pct"/>
                <w:shd w:val="clear" w:color="auto" w:fill="F3F3F3"/>
                <w:hideMark/>
              </w:tcPr>
              <w:p w14:paraId="15F29C0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516" w:type="pct"/>
                <w:shd w:val="clear" w:color="auto" w:fill="F3F3F3"/>
                <w:hideMark/>
              </w:tcPr>
              <w:p w14:paraId="1758F37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0" w:type="pct"/>
                <w:shd w:val="clear" w:color="auto" w:fill="F3F3F3"/>
                <w:hideMark/>
              </w:tcPr>
              <w:p w14:paraId="4A81E3A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shd w:val="clear" w:color="auto" w:fill="F3F3F3"/>
                <w:hideMark/>
              </w:tcPr>
              <w:p w14:paraId="7407E81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933" w:type="pct"/>
                <w:shd w:val="clear" w:color="auto" w:fill="F3F3F3"/>
                <w:hideMark/>
              </w:tcPr>
              <w:p w14:paraId="6E60AE4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6C2A288D" w14:textId="77777777" w:rsidR="005379CB" w:rsidRPr="005379CB" w:rsidRDefault="005379CB" w:rsidP="005379CB">
          <w:pPr>
            <w:numPr>
              <w:ilvl w:val="0"/>
              <w:numId w:val="5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28629BDD" w14:textId="77777777" w:rsidR="005379CB" w:rsidRPr="005379CB" w:rsidRDefault="005379CB" w:rsidP="005379CB">
          <w:pPr>
            <w:numPr>
              <w:ilvl w:val="0"/>
              <w:numId w:val="5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document_signatures_advanced_pkey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document_signatures_advanced_pkey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public.document_signatures_advanced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6A0243D3" w14:textId="77777777" w:rsidR="005379CB" w:rsidRPr="005379CB" w:rsidRDefault="005379CB" w:rsidP="005379CB">
          <w:pPr>
            <w:numPr>
              <w:ilvl w:val="0"/>
              <w:numId w:val="5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idx_document_signatures_advanced_document_id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idx_document_signatures_advanced_document_id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public.document_signatures_advanced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73F0EDFC" w14:textId="77777777" w:rsidR="005379CB" w:rsidRPr="005379CB" w:rsidRDefault="005379CB" w:rsidP="005379CB">
          <w:pPr>
            <w:numPr>
              <w:ilvl w:val="0"/>
              <w:numId w:val="5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idx_document_signatures_advanced_signed_at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idx_document_signatures_advanced_signed_at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public.document_signatures_advanced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signed_at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DESC)</w:t>
          </w:r>
        </w:p>
        <w:p w14:paraId="7CE6D1CE" w14:textId="77777777" w:rsidR="005379CB" w:rsidRPr="005379CB" w:rsidRDefault="005379CB" w:rsidP="005379CB">
          <w:pPr>
            <w:numPr>
              <w:ilvl w:val="0"/>
              <w:numId w:val="5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idx_document_signatures_advanced_signer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idx_document_signatures_advanced_signer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public.document_signatures_advanced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signer_user_id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3E0BD661" w14:textId="77777777" w:rsidR="005379CB" w:rsidRPr="005379CB" w:rsidRDefault="005379CB" w:rsidP="005379CB">
          <w:pPr>
            <w:numPr>
              <w:ilvl w:val="0"/>
              <w:numId w:val="5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idx_document_signatures_advanced_valid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idx_document_signatures_advanced_valid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public.document_signatures_advanced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is_valid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is_valid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= true)</w:t>
          </w:r>
        </w:p>
        <w:p w14:paraId="672C1B88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public.document_verification_info</w:t>
          </w:r>
          <w:proofErr w:type="spellEnd"/>
        </w:p>
        <w:p w14:paraId="22291782" w14:textId="77777777" w:rsidR="005379CB" w:rsidRPr="005379CB" w:rsidRDefault="005379CB" w:rsidP="005379CB">
          <w:pPr>
            <w:numPr>
              <w:ilvl w:val="0"/>
              <w:numId w:val="5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Tipo de objeto: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view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D77ADAC" w14:textId="77777777" w:rsidR="005379CB" w:rsidRPr="005379CB" w:rsidRDefault="005379CB" w:rsidP="005379CB">
          <w:pPr>
            <w:numPr>
              <w:ilvl w:val="0"/>
              <w:numId w:val="5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34E51FD" w14:textId="77777777" w:rsidR="005379CB" w:rsidRPr="005379CB" w:rsidRDefault="005379CB" w:rsidP="005379CB">
          <w:pPr>
            <w:numPr>
              <w:ilvl w:val="0"/>
              <w:numId w:val="5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Complete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verification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information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for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with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and QR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codes</w:t>
          </w:r>
          <w:proofErr w:type="spellEnd"/>
        </w:p>
        <w:p w14:paraId="3EAC1AB8" w14:textId="77777777" w:rsidR="005379CB" w:rsidRPr="005379CB" w:rsidRDefault="005379CB" w:rsidP="005379CB">
          <w:pPr>
            <w:numPr>
              <w:ilvl w:val="0"/>
              <w:numId w:val="5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Clave primaria: No aplica / no visible.</w:t>
          </w:r>
        </w:p>
        <w:p w14:paraId="6B89ED71" w14:textId="77777777" w:rsidR="005379CB" w:rsidRPr="005379CB" w:rsidRDefault="005379CB" w:rsidP="005379CB">
          <w:pPr>
            <w:numPr>
              <w:ilvl w:val="0"/>
              <w:numId w:val="5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2563"/>
            <w:gridCol w:w="3283"/>
            <w:gridCol w:w="861"/>
            <w:gridCol w:w="1182"/>
            <w:gridCol w:w="1739"/>
          </w:tblGrid>
          <w:tr w:rsidR="005379CB" w:rsidRPr="005379CB" w14:paraId="704B60C9" w14:textId="77777777" w:rsidTr="005379CB">
            <w:trPr>
              <w:divId w:val="548415546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566F7C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A3C13C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DD0E4D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1E7AA4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F7D2D9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5379CB" w:rsidRPr="005379CB" w14:paraId="66DFF3BF" w14:textId="77777777" w:rsidTr="005379CB">
            <w:trPr>
              <w:divId w:val="548415546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CCE8D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document_id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0C860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7F585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6C131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250FE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66F2A7B9" w14:textId="77777777" w:rsidTr="005379CB">
            <w:trPr>
              <w:divId w:val="548415546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96D6A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doc_drive_id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B4BC1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9FF9B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3BF95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DA1F6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2CA20399" w14:textId="77777777" w:rsidTr="005379CB">
            <w:trPr>
              <w:divId w:val="548415546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195C1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pdf_drive_id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EED02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B4FE7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92732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58257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0438F50" w14:textId="77777777" w:rsidTr="005379CB">
            <w:trPr>
              <w:divId w:val="548415546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E70D55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signature_status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B5D68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F4DEE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180B2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718D3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F54413A" w14:textId="77777777" w:rsidTr="005379CB">
            <w:trPr>
              <w:divId w:val="548415546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DDAE1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is_locked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6D049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5528C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0B6A0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EFB73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03E026AA" w14:textId="77777777" w:rsidTr="005379CB">
            <w:trPr>
              <w:divId w:val="548415546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5700F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seal_code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CC2A9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89D0D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1CE18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04DEB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594829C" w14:textId="77777777" w:rsidTr="005379CB">
            <w:trPr>
              <w:divId w:val="548415546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38039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seal_token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EF940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0DA18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F9EC7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F07A6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91ADEE1" w14:textId="77777777" w:rsidTr="005379CB">
            <w:trPr>
              <w:divId w:val="548415546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634F3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issued_by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E217A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B2C12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A9D52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642CE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57498349" w14:textId="77777777" w:rsidTr="005379CB">
            <w:trPr>
              <w:divId w:val="548415546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E50C1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authorized_role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0EC57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B98B7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293BE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EB488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552D5BBA" w14:textId="77777777" w:rsidTr="005379CB">
            <w:trPr>
              <w:divId w:val="548415546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3E5C1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issued_at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60A12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12F5C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6B143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F2EAF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B053D71" w14:textId="77777777" w:rsidTr="005379CB">
            <w:trPr>
              <w:divId w:val="548415546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24BF6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seal_active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D0455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00C97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3C955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39372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70915158" w14:textId="77777777" w:rsidTr="005379CB">
            <w:trPr>
              <w:divId w:val="548415546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312D7F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qr_url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F3F63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3AAEB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4DAEF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3E500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408C743" w14:textId="77777777" w:rsidTr="005379CB">
            <w:trPr>
              <w:divId w:val="548415546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EA824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verification_token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94811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28F1A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CC34D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130DE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4B8CDD4" w14:textId="77777777" w:rsidTr="005379CB">
            <w:trPr>
              <w:divId w:val="548415546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FD10A3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access_count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82A92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9FA1E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12A38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189FD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2BEB2535" w14:textId="77777777" w:rsidTr="005379CB">
            <w:trPr>
              <w:divId w:val="548415546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BD05E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last_accessed_at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971D4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4AB11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779A3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63FCE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6AAA5A99" w14:textId="77777777" w:rsidTr="005379CB">
            <w:trPr>
              <w:divId w:val="548415546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FF278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qr_active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9D99D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231DA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36508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BB835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280305A1" w14:textId="77777777" w:rsidTr="005379CB">
            <w:trPr>
              <w:divId w:val="548415546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62900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hash_sha256</w:t>
                </w:r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3D0ED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6F89A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00980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D4D52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569B33ED" w14:textId="77777777" w:rsidTr="005379CB">
            <w:trPr>
              <w:divId w:val="548415546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FBB9A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hash_calculated_at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0DC5B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6697A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D3E46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ED8F3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7C7BFBC4" w14:textId="77777777" w:rsidTr="005379CB">
            <w:trPr>
              <w:divId w:val="548415546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23DED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last_signed_at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29C75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D0FC2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66D3D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DAA1B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441EBF57" w14:textId="77777777" w:rsidTr="005379CB">
            <w:trPr>
              <w:divId w:val="548415546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76972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last_signer_name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924E5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D389B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57EB5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ECD7C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60DC0A80" w14:textId="77777777" w:rsidTr="005379CB">
            <w:trPr>
              <w:divId w:val="548415546"/>
              <w:cantSplit/>
              <w:tblHeader/>
            </w:trPr>
            <w:tc>
              <w:tcPr>
                <w:tcW w:w="1331" w:type="pct"/>
                <w:shd w:val="clear" w:color="auto" w:fill="F3F3F3"/>
                <w:hideMark/>
              </w:tcPr>
              <w:p w14:paraId="6A9F427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last_signer_role</w:t>
                </w:r>
                <w:proofErr w:type="spellEnd"/>
              </w:p>
            </w:tc>
            <w:tc>
              <w:tcPr>
                <w:tcW w:w="1705" w:type="pct"/>
                <w:shd w:val="clear" w:color="auto" w:fill="F3F3F3"/>
                <w:hideMark/>
              </w:tcPr>
              <w:p w14:paraId="7AC5FBF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447" w:type="pct"/>
                <w:shd w:val="clear" w:color="auto" w:fill="F3F3F3"/>
                <w:hideMark/>
              </w:tcPr>
              <w:p w14:paraId="185F1A2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shd w:val="clear" w:color="auto" w:fill="F3F3F3"/>
                <w:hideMark/>
              </w:tcPr>
              <w:p w14:paraId="137C111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shd w:val="clear" w:color="auto" w:fill="F3F3F3"/>
                <w:hideMark/>
              </w:tcPr>
              <w:p w14:paraId="19A8193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748BC130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public.documents</w:t>
          </w:r>
          <w:proofErr w:type="spellEnd"/>
        </w:p>
        <w:p w14:paraId="307F55D6" w14:textId="77777777" w:rsidR="005379CB" w:rsidRPr="005379CB" w:rsidRDefault="005379CB" w:rsidP="005379CB">
          <w:pPr>
            <w:numPr>
              <w:ilvl w:val="0"/>
              <w:numId w:val="5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200CAEE9" w14:textId="77777777" w:rsidR="005379CB" w:rsidRPr="005379CB" w:rsidRDefault="005379CB" w:rsidP="005379CB">
          <w:pPr>
            <w:numPr>
              <w:ilvl w:val="0"/>
              <w:numId w:val="5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19EF504" w14:textId="77777777" w:rsidR="005379CB" w:rsidRPr="005379CB" w:rsidRDefault="005379CB" w:rsidP="005379CB">
          <w:pPr>
            <w:numPr>
              <w:ilvl w:val="0"/>
              <w:numId w:val="5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Documentos generados desde plantillas: DOCX/PDF/firma y carpeta Drive por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A2A6228" w14:textId="77777777" w:rsidR="005379CB" w:rsidRPr="005379CB" w:rsidRDefault="005379CB" w:rsidP="005379CB">
          <w:pPr>
            <w:numPr>
              <w:ilvl w:val="0"/>
              <w:numId w:val="5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77049236" w14:textId="77777777" w:rsidR="005379CB" w:rsidRPr="005379CB" w:rsidRDefault="005379CB" w:rsidP="005379CB">
          <w:pPr>
            <w:numPr>
              <w:ilvl w:val="0"/>
              <w:numId w:val="5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056A2139" w14:textId="77777777" w:rsidR="005379CB" w:rsidRPr="005379CB" w:rsidRDefault="005379CB" w:rsidP="005379CB">
          <w:pPr>
            <w:numPr>
              <w:ilvl w:val="0"/>
              <w:numId w:val="5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current_hash_id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public.document_hashes.id</w:t>
          </w:r>
          <w:proofErr w:type="spellEnd"/>
        </w:p>
        <w:p w14:paraId="53894812" w14:textId="77777777" w:rsidR="005379CB" w:rsidRPr="005379CB" w:rsidRDefault="005379CB" w:rsidP="005379CB">
          <w:pPr>
            <w:numPr>
              <w:ilvl w:val="0"/>
              <w:numId w:val="5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locked_by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p w14:paraId="549EB580" w14:textId="77777777" w:rsidR="005379CB" w:rsidRPr="005379CB" w:rsidRDefault="005379CB" w:rsidP="005379CB">
          <w:pPr>
            <w:numPr>
              <w:ilvl w:val="0"/>
              <w:numId w:val="5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request_id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public.requests.id</w:t>
          </w:r>
          <w:proofErr w:type="spellEnd"/>
        </w:p>
        <w:p w14:paraId="67A5DCF8" w14:textId="77777777" w:rsidR="005379CB" w:rsidRPr="005379CB" w:rsidRDefault="005379CB" w:rsidP="005379CB">
          <w:pPr>
            <w:numPr>
              <w:ilvl w:val="0"/>
              <w:numId w:val="5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request_type_id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public.request_types.id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506"/>
            <w:gridCol w:w="1846"/>
            <w:gridCol w:w="651"/>
            <w:gridCol w:w="3176"/>
            <w:gridCol w:w="2449"/>
          </w:tblGrid>
          <w:tr w:rsidR="005379CB" w:rsidRPr="005379CB" w14:paraId="640A0A35" w14:textId="77777777" w:rsidTr="005379CB">
            <w:trPr>
              <w:divId w:val="548415546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11AFE6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39E3C8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885376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9AC1A6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A7DB80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5379CB" w:rsidRPr="005379CB" w14:paraId="5BFD7617" w14:textId="77777777" w:rsidTr="005379CB">
            <w:trPr>
              <w:divId w:val="548415546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36846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81FB2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8D90C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F86C1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documents_id_seq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56F4E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1DC3C8B0" w14:textId="77777777" w:rsidTr="005379CB">
            <w:trPr>
              <w:divId w:val="548415546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A8311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request_id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7005F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A0A61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0FF13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A6457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2310E210" w14:textId="77777777" w:rsidTr="005379CB">
            <w:trPr>
              <w:divId w:val="548415546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F6D57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request_type_id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68F62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B8E73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8A7AF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9C8E6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35080B30" w14:textId="77777777" w:rsidTr="005379CB">
            <w:trPr>
              <w:divId w:val="548415546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BD39F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doc_drive_id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65440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F0444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76EE1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98D3F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DE8A06F" w14:textId="77777777" w:rsidTr="005379CB">
            <w:trPr>
              <w:divId w:val="548415546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A1F83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pdf_drive_id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BC56A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5459F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0C661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B683B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7AC64277" w14:textId="77777777" w:rsidTr="005379CB">
            <w:trPr>
              <w:divId w:val="548415546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5F93B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folder_drive_id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B1F78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726E3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FABFE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A0897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453417C1" w14:textId="77777777" w:rsidTr="005379CB">
            <w:trPr>
              <w:divId w:val="548415546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F0BDD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version_number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AF256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3A29B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5F611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</w:t>
                </w: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1D9D9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0762FC1F" w14:textId="77777777" w:rsidTr="005379CB">
            <w:trPr>
              <w:divId w:val="548415546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8015C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D0CC9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45670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8ECE9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98362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5246FB60" w14:textId="77777777" w:rsidTr="005379CB">
            <w:trPr>
              <w:divId w:val="548415546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6EE55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60F74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FBFD8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3A9CA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98A6E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415D9701" w14:textId="77777777" w:rsidTr="005379CB">
            <w:trPr>
              <w:divId w:val="548415546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26727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01D18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CF74B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BD806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F4975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03B50A40" w14:textId="77777777" w:rsidTr="005379CB">
            <w:trPr>
              <w:divId w:val="548415546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76CB0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signature_status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57477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5EB45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3877E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pending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5C585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Status: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pending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locked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expired</w:t>
                </w:r>
                <w:proofErr w:type="spellEnd"/>
              </w:p>
            </w:tc>
          </w:tr>
          <w:tr w:rsidR="005379CB" w:rsidRPr="005379CB" w14:paraId="4ACC6722" w14:textId="77777777" w:rsidTr="005379CB">
            <w:trPr>
              <w:divId w:val="548415546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56DF2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current_hash_id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BC24A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D6DEB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2A768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1222C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Reference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current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hash</w:t>
                </w:r>
              </w:p>
            </w:tc>
          </w:tr>
          <w:tr w:rsidR="005379CB" w:rsidRPr="005379CB" w14:paraId="1C7D79CF" w14:textId="77777777" w:rsidTr="005379CB">
            <w:trPr>
              <w:divId w:val="548415546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9D6A7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is_locked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09BB9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6E1BF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34C97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21030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True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if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locked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after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signing</w:t>
                </w:r>
                <w:proofErr w:type="spellEnd"/>
              </w:p>
            </w:tc>
          </w:tr>
          <w:tr w:rsidR="005379CB" w:rsidRPr="005379CB" w14:paraId="4B945797" w14:textId="77777777" w:rsidTr="005379CB">
            <w:trPr>
              <w:divId w:val="548415546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B6CD5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locked_at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F180D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E79A7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1D4DC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3C910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was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locked</w:t>
                </w:r>
                <w:proofErr w:type="spellEnd"/>
              </w:p>
            </w:tc>
          </w:tr>
          <w:tr w:rsidR="005379CB" w:rsidRPr="005379CB" w14:paraId="20DCE558" w14:textId="77777777" w:rsidTr="005379CB">
            <w:trPr>
              <w:divId w:val="548415546"/>
              <w:cantSplit/>
              <w:tblHeader/>
            </w:trPr>
            <w:tc>
              <w:tcPr>
                <w:tcW w:w="764" w:type="pct"/>
                <w:shd w:val="clear" w:color="auto" w:fill="F3F3F3"/>
                <w:hideMark/>
              </w:tcPr>
              <w:p w14:paraId="14F10F7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locked_by</w:t>
                </w:r>
                <w:proofErr w:type="spellEnd"/>
              </w:p>
            </w:tc>
            <w:tc>
              <w:tcPr>
                <w:tcW w:w="997" w:type="pct"/>
                <w:shd w:val="clear" w:color="auto" w:fill="F3F3F3"/>
                <w:hideMark/>
              </w:tcPr>
              <w:p w14:paraId="7EEB8A1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shd w:val="clear" w:color="auto" w:fill="F3F3F3"/>
                <w:hideMark/>
              </w:tcPr>
              <w:p w14:paraId="2D1CAAB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shd w:val="clear" w:color="auto" w:fill="F3F3F3"/>
                <w:hideMark/>
              </w:tcPr>
              <w:p w14:paraId="3FCDB76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shd w:val="clear" w:color="auto" w:fill="F3F3F3"/>
                <w:hideMark/>
              </w:tcPr>
              <w:p w14:paraId="52018F2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who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locked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</w:p>
            </w:tc>
          </w:tr>
        </w:tbl>
        <w:p w14:paraId="55571A37" w14:textId="77777777" w:rsidR="005379CB" w:rsidRPr="005379CB" w:rsidRDefault="005379CB" w:rsidP="005379CB">
          <w:pPr>
            <w:numPr>
              <w:ilvl w:val="0"/>
              <w:numId w:val="5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09958122" w14:textId="77777777" w:rsidR="005379CB" w:rsidRPr="005379CB" w:rsidRDefault="005379CB" w:rsidP="005379CB">
          <w:pPr>
            <w:numPr>
              <w:ilvl w:val="0"/>
              <w:numId w:val="5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47879DF6" w14:textId="77777777" w:rsidR="005379CB" w:rsidRPr="005379CB" w:rsidRDefault="005379CB" w:rsidP="005379CB">
          <w:pPr>
            <w:numPr>
              <w:ilvl w:val="0"/>
              <w:numId w:val="5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idx_documents_request_id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idx_documents_request_id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38C3D171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>public.notifications</w:t>
          </w:r>
          <w:proofErr w:type="spellEnd"/>
        </w:p>
        <w:p w14:paraId="4B46A52E" w14:textId="77777777" w:rsidR="005379CB" w:rsidRPr="005379CB" w:rsidRDefault="005379CB" w:rsidP="005379CB">
          <w:pPr>
            <w:numPr>
              <w:ilvl w:val="0"/>
              <w:numId w:val="5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703BBA56" w14:textId="77777777" w:rsidR="005379CB" w:rsidRPr="005379CB" w:rsidRDefault="005379CB" w:rsidP="005379CB">
          <w:pPr>
            <w:numPr>
              <w:ilvl w:val="0"/>
              <w:numId w:val="5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E687346" w14:textId="77777777" w:rsidR="005379CB" w:rsidRPr="005379CB" w:rsidRDefault="005379CB" w:rsidP="005379CB">
          <w:pPr>
            <w:numPr>
              <w:ilvl w:val="0"/>
              <w:numId w:val="5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81B0BFC" w14:textId="77777777" w:rsidR="005379CB" w:rsidRPr="005379CB" w:rsidRDefault="005379CB" w:rsidP="005379CB">
          <w:pPr>
            <w:numPr>
              <w:ilvl w:val="0"/>
              <w:numId w:val="5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50A7AE4B" w14:textId="77777777" w:rsidR="005379CB" w:rsidRPr="005379CB" w:rsidRDefault="005379CB" w:rsidP="005379CB">
          <w:pPr>
            <w:numPr>
              <w:ilvl w:val="0"/>
              <w:numId w:val="5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4BD654BA" w14:textId="77777777" w:rsidR="005379CB" w:rsidRPr="005379CB" w:rsidRDefault="005379CB" w:rsidP="005379CB">
          <w:pPr>
            <w:numPr>
              <w:ilvl w:val="0"/>
              <w:numId w:val="5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95"/>
            <w:gridCol w:w="2579"/>
            <w:gridCol w:w="676"/>
            <w:gridCol w:w="3813"/>
            <w:gridCol w:w="1365"/>
          </w:tblGrid>
          <w:tr w:rsidR="005379CB" w:rsidRPr="005379CB" w14:paraId="42A7B93E" w14:textId="77777777" w:rsidTr="005379CB">
            <w:trPr>
              <w:divId w:val="548415546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87D497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97881F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F1FE1C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525C73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5596C9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5379CB" w:rsidRPr="005379CB" w14:paraId="6A6CD8A9" w14:textId="77777777" w:rsidTr="005379CB">
            <w:trPr>
              <w:divId w:val="548415546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7A57F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8C78E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0783F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5EAEB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notifications_id_seq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61725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7374278F" w14:textId="77777777" w:rsidTr="005379CB">
            <w:trPr>
              <w:divId w:val="548415546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C0AFC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user_id</w:t>
                </w:r>
                <w:proofErr w:type="spellEnd"/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250E3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9FE7A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86623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73619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582F67A" w14:textId="77777777" w:rsidTr="005379CB">
            <w:trPr>
              <w:divId w:val="548415546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1E984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title</w:t>
                </w:r>
                <w:proofErr w:type="spellEnd"/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C3C07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BB80A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4458D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10406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30B0AC93" w14:textId="77777777" w:rsidTr="005379CB">
            <w:trPr>
              <w:divId w:val="548415546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3657F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message</w:t>
                </w:r>
                <w:proofErr w:type="spellEnd"/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DABBE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66BCA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60D7B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40816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08DC69DB" w14:textId="77777777" w:rsidTr="005379CB">
            <w:trPr>
              <w:divId w:val="548415546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D955A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type</w:t>
                </w:r>
                <w:proofErr w:type="spellEnd"/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B8924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CFC19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42D95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info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98680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24AEB245" w14:textId="77777777" w:rsidTr="005379CB">
            <w:trPr>
              <w:divId w:val="548415546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D5B3B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source</w:t>
                </w:r>
                <w:proofErr w:type="spellEnd"/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5BBC4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520ED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0FFFE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DA45A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2D42C70B" w14:textId="77777777" w:rsidTr="005379CB">
            <w:trPr>
              <w:divId w:val="548415546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F9C70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status</w:t>
                </w:r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560A3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D3180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4CBC6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unread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E46D5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7083996F" w14:textId="77777777" w:rsidTr="005379CB">
            <w:trPr>
              <w:divId w:val="548415546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DACC2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priority</w:t>
                </w:r>
                <w:proofErr w:type="spellEnd"/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D8031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FB3EE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AA056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0</w:t>
                </w: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9F260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75338192" w14:textId="77777777" w:rsidTr="005379CB">
            <w:trPr>
              <w:divId w:val="548415546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A239E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</w:t>
                </w:r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9503A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B9ED3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CF399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'{}'::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E23C6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54E2F668" w14:textId="77777777" w:rsidTr="005379CB">
            <w:trPr>
              <w:divId w:val="548415546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FEB58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87B14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A8961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93755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090A7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14D7050F" w14:textId="77777777" w:rsidTr="005379CB">
            <w:trPr>
              <w:divId w:val="548415546"/>
              <w:cantSplit/>
              <w:tblHeader/>
            </w:trPr>
            <w:tc>
              <w:tcPr>
                <w:tcW w:w="620" w:type="pct"/>
                <w:shd w:val="clear" w:color="auto" w:fill="F3F3F3"/>
                <w:hideMark/>
              </w:tcPr>
              <w:p w14:paraId="2213CDC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read_at</w:t>
                </w:r>
                <w:proofErr w:type="spellEnd"/>
              </w:p>
            </w:tc>
            <w:tc>
              <w:tcPr>
                <w:tcW w:w="1339" w:type="pct"/>
                <w:shd w:val="clear" w:color="auto" w:fill="F3F3F3"/>
                <w:hideMark/>
              </w:tcPr>
              <w:p w14:paraId="6CC9DE2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51" w:type="pct"/>
                <w:shd w:val="clear" w:color="auto" w:fill="F3F3F3"/>
                <w:hideMark/>
              </w:tcPr>
              <w:p w14:paraId="175D357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shd w:val="clear" w:color="auto" w:fill="F3F3F3"/>
                <w:hideMark/>
              </w:tcPr>
              <w:p w14:paraId="6DDA182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709" w:type="pct"/>
                <w:shd w:val="clear" w:color="auto" w:fill="F3F3F3"/>
                <w:hideMark/>
              </w:tcPr>
              <w:p w14:paraId="62DEB51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17E9DD07" w14:textId="77777777" w:rsidR="005379CB" w:rsidRPr="005379CB" w:rsidRDefault="005379CB" w:rsidP="005379CB">
          <w:pPr>
            <w:numPr>
              <w:ilvl w:val="0"/>
              <w:numId w:val="5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01D12173" w14:textId="77777777" w:rsidR="005379CB" w:rsidRPr="005379CB" w:rsidRDefault="005379CB" w:rsidP="005379CB">
          <w:pPr>
            <w:numPr>
              <w:ilvl w:val="0"/>
              <w:numId w:val="5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idx_notifications_status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idx_notifications_status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public.notifications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(status)</w:t>
          </w:r>
        </w:p>
        <w:p w14:paraId="4EFCEC54" w14:textId="77777777" w:rsidR="005379CB" w:rsidRPr="005379CB" w:rsidRDefault="005379CB" w:rsidP="005379CB">
          <w:pPr>
            <w:numPr>
              <w:ilvl w:val="0"/>
              <w:numId w:val="5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idx_notifications_user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idx_notifications_user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public.notifications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58032B28" w14:textId="77777777" w:rsidR="005379CB" w:rsidRPr="005379CB" w:rsidRDefault="005379CB" w:rsidP="005379CB">
          <w:pPr>
            <w:numPr>
              <w:ilvl w:val="0"/>
              <w:numId w:val="5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notifications_pkey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notifications_pkey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public.notifications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0C9B89CE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public.request_approvals</w:t>
          </w:r>
          <w:proofErr w:type="spellEnd"/>
        </w:p>
        <w:p w14:paraId="4602695F" w14:textId="77777777" w:rsidR="005379CB" w:rsidRPr="005379CB" w:rsidRDefault="005379CB" w:rsidP="005379CB">
          <w:pPr>
            <w:numPr>
              <w:ilvl w:val="0"/>
              <w:numId w:val="5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65912A91" w14:textId="77777777" w:rsidR="005379CB" w:rsidRPr="005379CB" w:rsidRDefault="005379CB" w:rsidP="005379CB">
          <w:pPr>
            <w:numPr>
              <w:ilvl w:val="0"/>
              <w:numId w:val="5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D1ADA57" w14:textId="77777777" w:rsidR="005379CB" w:rsidRPr="005379CB" w:rsidRDefault="005379CB" w:rsidP="005379CB">
          <w:pPr>
            <w:numPr>
              <w:ilvl w:val="0"/>
              <w:numId w:val="5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A36F107" w14:textId="77777777" w:rsidR="005379CB" w:rsidRPr="005379CB" w:rsidRDefault="005379CB" w:rsidP="005379CB">
          <w:pPr>
            <w:numPr>
              <w:ilvl w:val="0"/>
              <w:numId w:val="5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08C986F1" w14:textId="77777777" w:rsidR="005379CB" w:rsidRPr="005379CB" w:rsidRDefault="005379CB" w:rsidP="005379CB">
          <w:pPr>
            <w:numPr>
              <w:ilvl w:val="0"/>
              <w:numId w:val="5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364A8685" w14:textId="77777777" w:rsidR="005379CB" w:rsidRPr="005379CB" w:rsidRDefault="005379CB" w:rsidP="005379CB">
          <w:pPr>
            <w:numPr>
              <w:ilvl w:val="0"/>
              <w:numId w:val="5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approver_id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p w14:paraId="64177448" w14:textId="77777777" w:rsidR="005379CB" w:rsidRPr="005379CB" w:rsidRDefault="005379CB" w:rsidP="005379CB">
          <w:pPr>
            <w:numPr>
              <w:ilvl w:val="0"/>
              <w:numId w:val="5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public.requests.id</w:t>
          </w:r>
          <w:proofErr w:type="spellEnd"/>
        </w:p>
        <w:p w14:paraId="72D4D16F" w14:textId="77777777" w:rsidR="005379CB" w:rsidRPr="005379CB" w:rsidRDefault="005379CB" w:rsidP="005379CB">
          <w:pPr>
            <w:numPr>
              <w:ilvl w:val="0"/>
              <w:numId w:val="5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Restricciones CHECK relevantes:</w:t>
          </w:r>
        </w:p>
        <w:p w14:paraId="69738303" w14:textId="77777777" w:rsidR="005379CB" w:rsidRPr="005379CB" w:rsidRDefault="005379CB" w:rsidP="005379CB">
          <w:pPr>
            <w:numPr>
              <w:ilvl w:val="0"/>
              <w:numId w:val="5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CHECK (((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action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IS NULL) OR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action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= ANY (ARRAY['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approve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'::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text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'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reject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'::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text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])))) NOT VALID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523"/>
            <w:gridCol w:w="2405"/>
            <w:gridCol w:w="651"/>
            <w:gridCol w:w="3748"/>
            <w:gridCol w:w="1301"/>
          </w:tblGrid>
          <w:tr w:rsidR="005379CB" w:rsidRPr="005379CB" w14:paraId="375362A3" w14:textId="77777777" w:rsidTr="005379CB">
            <w:trPr>
              <w:divId w:val="548415546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F75F55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B50D52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70D2F6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FDF4E4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4CB539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5379CB" w:rsidRPr="005379CB" w14:paraId="2644C63F" w14:textId="77777777" w:rsidTr="005379CB">
            <w:trPr>
              <w:divId w:val="548415546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FBCE7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2CC7D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FB01F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87DE9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request_approvals_id_seq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73099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0FB45DB8" w14:textId="77777777" w:rsidTr="005379CB">
            <w:trPr>
              <w:divId w:val="548415546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761C2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request_id</w:t>
                </w:r>
                <w:proofErr w:type="spellEnd"/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23DA8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82D09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8849F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8AED0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9AA2118" w14:textId="77777777" w:rsidTr="005379CB">
            <w:trPr>
              <w:divId w:val="548415546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7C219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approver_id</w:t>
                </w:r>
                <w:proofErr w:type="spellEnd"/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21EEE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D70B9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E409A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5414A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64C9819D" w14:textId="77777777" w:rsidTr="005379CB">
            <w:trPr>
              <w:divId w:val="548415546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C44CF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token</w:t>
                </w:r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C88E5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0A9DA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4F63B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B13EF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75A1A5DF" w14:textId="77777777" w:rsidTr="005379CB">
            <w:trPr>
              <w:divId w:val="548415546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7E55D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token_expires_at</w:t>
                </w:r>
                <w:proofErr w:type="spellEnd"/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B079A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38570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70AE4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DB56E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3227F62F" w14:textId="77777777" w:rsidTr="005379CB">
            <w:trPr>
              <w:divId w:val="548415546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565409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used</w:t>
                </w:r>
                <w:proofErr w:type="spellEnd"/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6ACB8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0EAD2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1539A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50E9D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027C0865" w14:textId="77777777" w:rsidTr="005379CB">
            <w:trPr>
              <w:divId w:val="548415546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1C466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action</w:t>
                </w:r>
                <w:proofErr w:type="spellEnd"/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C6F69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EF497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E213B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1AA01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681B2CBF" w14:textId="77777777" w:rsidTr="005379CB">
            <w:trPr>
              <w:divId w:val="548415546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5AB82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comments</w:t>
                </w:r>
                <w:proofErr w:type="spellEnd"/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5853A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8D9B7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91D26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40F59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0EED69B0" w14:textId="77777777" w:rsidTr="005379CB">
            <w:trPr>
              <w:divId w:val="548415546"/>
              <w:cantSplit/>
              <w:tblHeader/>
            </w:trPr>
            <w:tc>
              <w:tcPr>
                <w:tcW w:w="795" w:type="pct"/>
                <w:shd w:val="clear" w:color="auto" w:fill="F3F3F3"/>
                <w:hideMark/>
              </w:tcPr>
              <w:p w14:paraId="75909BB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acted_at</w:t>
                </w:r>
                <w:proofErr w:type="spellEnd"/>
              </w:p>
            </w:tc>
            <w:tc>
              <w:tcPr>
                <w:tcW w:w="1304" w:type="pct"/>
                <w:shd w:val="clear" w:color="auto" w:fill="F3F3F3"/>
                <w:hideMark/>
              </w:tcPr>
              <w:p w14:paraId="47B3814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06" w:type="pct"/>
                <w:shd w:val="clear" w:color="auto" w:fill="F3F3F3"/>
                <w:hideMark/>
              </w:tcPr>
              <w:p w14:paraId="4C73053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shd w:val="clear" w:color="auto" w:fill="F3F3F3"/>
                <w:hideMark/>
              </w:tcPr>
              <w:p w14:paraId="739BDDF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18" w:type="pct"/>
                <w:shd w:val="clear" w:color="auto" w:fill="F3F3F3"/>
                <w:hideMark/>
              </w:tcPr>
              <w:p w14:paraId="3D9EC4B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44FC4A2C" w14:textId="77777777" w:rsidR="005379CB" w:rsidRPr="005379CB" w:rsidRDefault="005379CB" w:rsidP="005379CB">
          <w:pPr>
            <w:numPr>
              <w:ilvl w:val="0"/>
              <w:numId w:val="5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1DB64D88" w14:textId="77777777" w:rsidR="005379CB" w:rsidRPr="005379CB" w:rsidRDefault="005379CB" w:rsidP="005379CB">
          <w:pPr>
            <w:numPr>
              <w:ilvl w:val="0"/>
              <w:numId w:val="5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idx_request_approvals_pending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idx_request_approvals_pending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public.request_approvals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token_expires_at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75C9222F" w14:textId="77777777" w:rsidR="005379CB" w:rsidRPr="005379CB" w:rsidRDefault="005379CB" w:rsidP="005379CB">
          <w:pPr>
            <w:numPr>
              <w:ilvl w:val="0"/>
              <w:numId w:val="5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request_approvals_pkey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request_approvals_pkey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public.request_approvals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403165BA" w14:textId="77777777" w:rsidR="005379CB" w:rsidRPr="005379CB" w:rsidRDefault="005379CB" w:rsidP="005379CB">
          <w:pPr>
            <w:numPr>
              <w:ilvl w:val="0"/>
              <w:numId w:val="5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request_approvals_token_key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request_approvals_token_key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public.request_approvals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(token)</w:t>
          </w:r>
        </w:p>
        <w:p w14:paraId="421865C4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public.request_attachments</w:t>
          </w:r>
          <w:proofErr w:type="spellEnd"/>
        </w:p>
        <w:p w14:paraId="3D04D7D6" w14:textId="77777777" w:rsidR="005379CB" w:rsidRPr="005379CB" w:rsidRDefault="005379CB" w:rsidP="005379CB">
          <w:pPr>
            <w:numPr>
              <w:ilvl w:val="0"/>
              <w:numId w:val="6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7DD8F917" w14:textId="77777777" w:rsidR="005379CB" w:rsidRPr="005379CB" w:rsidRDefault="005379CB" w:rsidP="005379CB">
          <w:pPr>
            <w:numPr>
              <w:ilvl w:val="0"/>
              <w:numId w:val="6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7D8EB15" w14:textId="77777777" w:rsidR="005379CB" w:rsidRPr="005379CB" w:rsidRDefault="005379CB" w:rsidP="005379CB">
          <w:pPr>
            <w:numPr>
              <w:ilvl w:val="0"/>
              <w:numId w:val="6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7BF44B2" w14:textId="77777777" w:rsidR="005379CB" w:rsidRPr="005379CB" w:rsidRDefault="005379CB" w:rsidP="005379CB">
          <w:pPr>
            <w:numPr>
              <w:ilvl w:val="0"/>
              <w:numId w:val="6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6FBB1FC0" w14:textId="77777777" w:rsidR="005379CB" w:rsidRPr="005379CB" w:rsidRDefault="005379CB" w:rsidP="005379CB">
          <w:pPr>
            <w:numPr>
              <w:ilvl w:val="0"/>
              <w:numId w:val="6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78BE06B4" w14:textId="77777777" w:rsidR="005379CB" w:rsidRPr="005379CB" w:rsidRDefault="005379CB" w:rsidP="005379CB">
          <w:pPr>
            <w:numPr>
              <w:ilvl w:val="0"/>
              <w:numId w:val="6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public.requests.id</w:t>
          </w:r>
          <w:proofErr w:type="spellEnd"/>
        </w:p>
        <w:p w14:paraId="2D140E45" w14:textId="77777777" w:rsidR="005379CB" w:rsidRPr="005379CB" w:rsidRDefault="005379CB" w:rsidP="005379CB">
          <w:pPr>
            <w:numPr>
              <w:ilvl w:val="0"/>
              <w:numId w:val="6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uploaded_by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219"/>
            <w:gridCol w:w="2436"/>
            <w:gridCol w:w="651"/>
            <w:gridCol w:w="4021"/>
            <w:gridCol w:w="1301"/>
          </w:tblGrid>
          <w:tr w:rsidR="005379CB" w:rsidRPr="005379CB" w14:paraId="6BEEF4C9" w14:textId="77777777" w:rsidTr="005379CB">
            <w:trPr>
              <w:divId w:val="548415546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5742FA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555EC0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C4D46E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BA6BF4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704BDB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5379CB" w:rsidRPr="005379CB" w14:paraId="25C0A9E6" w14:textId="77777777" w:rsidTr="005379CB">
            <w:trPr>
              <w:divId w:val="548415546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31C50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60305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2BB6E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13827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request_attachments_id_seq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81204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6A23684D" w14:textId="77777777" w:rsidTr="005379CB">
            <w:trPr>
              <w:divId w:val="548415546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42AF6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request_id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50BE6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A4DB6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8270A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28E69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5B8396EB" w14:textId="77777777" w:rsidTr="005379CB">
            <w:trPr>
              <w:divId w:val="548415546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65415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drive_file_id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87971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BD39E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6260B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25A04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4B7F4EF2" w14:textId="77777777" w:rsidTr="005379CB">
            <w:trPr>
              <w:divId w:val="548415546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41934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filename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BB154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2D325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F2229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2661B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2C837B29" w14:textId="77777777" w:rsidTr="005379CB">
            <w:trPr>
              <w:divId w:val="548415546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046CD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mimetype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D110A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79DE9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5E337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E8E41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4D2B08A4" w14:textId="77777777" w:rsidTr="005379CB">
            <w:trPr>
              <w:divId w:val="548415546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1892D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uploaded_by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C5E56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FE42B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53077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52C3B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E193A7F" w14:textId="77777777" w:rsidTr="005379CB">
            <w:trPr>
              <w:divId w:val="548415546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F7482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97F26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3C663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2B0AC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4A2FD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037EA0A9" w14:textId="77777777" w:rsidTr="005379CB">
            <w:trPr>
              <w:divId w:val="548415546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E5DE3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drive_link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8BF4F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542B9D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E174A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461AC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427D26A1" w14:textId="77777777" w:rsidTr="005379CB">
            <w:trPr>
              <w:divId w:val="548415546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E62EB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mime_type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9BDD1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7E237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241B3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36197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4A87EBE0" w14:textId="77777777" w:rsidTr="005379CB">
            <w:trPr>
              <w:divId w:val="548415546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3FD45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size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C0FB7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7D095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DBE5A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07425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46699951" w14:textId="77777777" w:rsidTr="005379CB">
            <w:trPr>
              <w:divId w:val="548415546"/>
              <w:cantSplit/>
              <w:tblHeader/>
            </w:trPr>
            <w:tc>
              <w:tcPr>
                <w:tcW w:w="638" w:type="pct"/>
                <w:shd w:val="clear" w:color="auto" w:fill="F3F3F3"/>
                <w:hideMark/>
              </w:tcPr>
              <w:p w14:paraId="5B70D11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title</w:t>
                </w:r>
                <w:proofErr w:type="spellEnd"/>
              </w:p>
            </w:tc>
            <w:tc>
              <w:tcPr>
                <w:tcW w:w="1315" w:type="pct"/>
                <w:shd w:val="clear" w:color="auto" w:fill="F3F3F3"/>
                <w:hideMark/>
              </w:tcPr>
              <w:p w14:paraId="1212E5C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9" w:type="pct"/>
                <w:shd w:val="clear" w:color="auto" w:fill="F3F3F3"/>
                <w:hideMark/>
              </w:tcPr>
              <w:p w14:paraId="7A04FAF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shd w:val="clear" w:color="auto" w:fill="F3F3F3"/>
                <w:hideMark/>
              </w:tcPr>
              <w:p w14:paraId="2C1DF95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shd w:val="clear" w:color="auto" w:fill="F3F3F3"/>
                <w:hideMark/>
              </w:tcPr>
              <w:p w14:paraId="14F2EC8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5C2B85D3" w14:textId="77777777" w:rsidR="005379CB" w:rsidRPr="005379CB" w:rsidRDefault="005379CB" w:rsidP="005379CB">
          <w:pPr>
            <w:numPr>
              <w:ilvl w:val="0"/>
              <w:numId w:val="6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0CB9E1D9" w14:textId="77777777" w:rsidR="005379CB" w:rsidRPr="005379CB" w:rsidRDefault="005379CB" w:rsidP="005379CB">
          <w:pPr>
            <w:numPr>
              <w:ilvl w:val="0"/>
              <w:numId w:val="6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idx_request_attachments_request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idx_request_attachments_request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public.request_attachments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5219EE6A" w14:textId="77777777" w:rsidR="005379CB" w:rsidRPr="005379CB" w:rsidRDefault="005379CB" w:rsidP="005379CB">
          <w:pPr>
            <w:numPr>
              <w:ilvl w:val="0"/>
              <w:numId w:val="6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request_attachments_pkey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request_attachments_pkey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public.request_attachments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47DC3545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public.request_types</w:t>
          </w:r>
          <w:proofErr w:type="spellEnd"/>
        </w:p>
        <w:p w14:paraId="65F46CF5" w14:textId="77777777" w:rsidR="005379CB" w:rsidRPr="005379CB" w:rsidRDefault="005379CB" w:rsidP="005379CB">
          <w:pPr>
            <w:numPr>
              <w:ilvl w:val="0"/>
              <w:numId w:val="6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6D04EB7C" w14:textId="77777777" w:rsidR="005379CB" w:rsidRPr="005379CB" w:rsidRDefault="005379CB" w:rsidP="005379CB">
          <w:pPr>
            <w:numPr>
              <w:ilvl w:val="0"/>
              <w:numId w:val="6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0CAF73E" w14:textId="77777777" w:rsidR="005379CB" w:rsidRPr="005379CB" w:rsidRDefault="005379CB" w:rsidP="005379CB">
          <w:pPr>
            <w:numPr>
              <w:ilvl w:val="0"/>
              <w:numId w:val="6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57C07D3" w14:textId="77777777" w:rsidR="005379CB" w:rsidRPr="005379CB" w:rsidRDefault="005379CB" w:rsidP="005379CB">
          <w:pPr>
            <w:numPr>
              <w:ilvl w:val="0"/>
              <w:numId w:val="6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7244FEB1" w14:textId="77777777" w:rsidR="005379CB" w:rsidRPr="005379CB" w:rsidRDefault="005379CB" w:rsidP="005379CB">
          <w:pPr>
            <w:numPr>
              <w:ilvl w:val="0"/>
              <w:numId w:val="6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554"/>
            <w:gridCol w:w="2572"/>
            <w:gridCol w:w="651"/>
            <w:gridCol w:w="3550"/>
            <w:gridCol w:w="1301"/>
          </w:tblGrid>
          <w:tr w:rsidR="005379CB" w:rsidRPr="005379CB" w14:paraId="69ABF05B" w14:textId="77777777" w:rsidTr="005379CB">
            <w:trPr>
              <w:divId w:val="548415546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BEBD2B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0FFD7F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20C6FD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22AD6B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07CAAA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5379CB" w:rsidRPr="005379CB" w14:paraId="0061676D" w14:textId="77777777" w:rsidTr="005379CB">
            <w:trPr>
              <w:divId w:val="548415546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30C08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56E35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5C7AD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E0613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request_types_id_seq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FE6B2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0C7562A7" w14:textId="77777777" w:rsidTr="005379CB">
            <w:trPr>
              <w:divId w:val="548415546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3C9732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title</w:t>
                </w:r>
                <w:proofErr w:type="spellEnd"/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54502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92CE7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087CB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A509C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29A15EA5" w14:textId="77777777" w:rsidTr="005379CB">
            <w:trPr>
              <w:divId w:val="548415546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56531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drive_folder_id</w:t>
                </w:r>
                <w:proofErr w:type="spellEnd"/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BEA2E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7D247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EC657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FE1CB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82F0D58" w14:textId="77777777" w:rsidTr="005379CB">
            <w:trPr>
              <w:divId w:val="548415546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B8AD9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schema</w:t>
                </w:r>
                <w:proofErr w:type="spellEnd"/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E7746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369A6B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2E0B9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80119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4D3ACA72" w14:textId="77777777" w:rsidTr="005379CB">
            <w:trPr>
              <w:divId w:val="548415546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1FB3B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3F8AD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BF306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AFC8E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BA898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47514F7F" w14:textId="77777777" w:rsidTr="005379CB">
            <w:trPr>
              <w:divId w:val="548415546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755F6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code</w:t>
                </w:r>
                <w:proofErr w:type="spellEnd"/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DA43D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69833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DCD03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2BCC8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34299DB6" w14:textId="77777777" w:rsidTr="005379CB">
            <w:trPr>
              <w:divId w:val="548415546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63A4C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versión</w:t>
                </w:r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B5913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905E1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768F4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6307A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7E110F6C" w14:textId="77777777" w:rsidTr="005379CB">
            <w:trPr>
              <w:divId w:val="548415546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94154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reference</w:t>
                </w:r>
                <w:proofErr w:type="spellEnd"/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0012B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D9CCF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9A0B0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A70FA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9A75243" w14:textId="77777777" w:rsidTr="005379CB">
            <w:trPr>
              <w:divId w:val="548415546"/>
              <w:cantSplit/>
              <w:tblHeader/>
            </w:trPr>
            <w:tc>
              <w:tcPr>
                <w:tcW w:w="825" w:type="pct"/>
                <w:shd w:val="clear" w:color="auto" w:fill="F3F3F3"/>
                <w:hideMark/>
              </w:tcPr>
              <w:p w14:paraId="6F89AF8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template_doc_id</w:t>
                </w:r>
                <w:proofErr w:type="spellEnd"/>
              </w:p>
            </w:tc>
            <w:tc>
              <w:tcPr>
                <w:tcW w:w="1354" w:type="pct"/>
                <w:shd w:val="clear" w:color="auto" w:fill="F3F3F3"/>
                <w:hideMark/>
              </w:tcPr>
              <w:p w14:paraId="10207DE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8" w:type="pct"/>
                <w:shd w:val="clear" w:color="auto" w:fill="F3F3F3"/>
                <w:hideMark/>
              </w:tcPr>
              <w:p w14:paraId="4989E97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61" w:type="pct"/>
                <w:shd w:val="clear" w:color="auto" w:fill="F3F3F3"/>
                <w:hideMark/>
              </w:tcPr>
              <w:p w14:paraId="4ACF6EE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2" w:type="pct"/>
                <w:shd w:val="clear" w:color="auto" w:fill="F3F3F3"/>
                <w:hideMark/>
              </w:tcPr>
              <w:p w14:paraId="12DF400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430B9D65" w14:textId="77777777" w:rsidR="005379CB" w:rsidRPr="005379CB" w:rsidRDefault="005379CB" w:rsidP="005379CB">
          <w:pPr>
            <w:numPr>
              <w:ilvl w:val="0"/>
              <w:numId w:val="6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2FA2095A" w14:textId="77777777" w:rsidR="005379CB" w:rsidRPr="005379CB" w:rsidRDefault="005379CB" w:rsidP="005379CB">
          <w:pPr>
            <w:numPr>
              <w:ilvl w:val="0"/>
              <w:numId w:val="6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idx_request_types_schema_gin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idx_request_types_schema_gin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public.request_types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gin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schema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764D9D7B" w14:textId="77777777" w:rsidR="005379CB" w:rsidRPr="005379CB" w:rsidRDefault="005379CB" w:rsidP="005379CB">
          <w:pPr>
            <w:numPr>
              <w:ilvl w:val="0"/>
              <w:numId w:val="6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request_types_code_unique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request_types_code_unique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public.request_types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code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1A9F6515" w14:textId="77777777" w:rsidR="005379CB" w:rsidRPr="005379CB" w:rsidRDefault="005379CB" w:rsidP="005379CB">
          <w:pPr>
            <w:numPr>
              <w:ilvl w:val="0"/>
              <w:numId w:val="6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request_types_pkey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request_types_pkey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public.request_types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6FF59198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public.request_versions</w:t>
          </w:r>
          <w:proofErr w:type="spellEnd"/>
        </w:p>
        <w:p w14:paraId="3ADF728C" w14:textId="77777777" w:rsidR="005379CB" w:rsidRPr="005379CB" w:rsidRDefault="005379CB" w:rsidP="005379CB">
          <w:pPr>
            <w:numPr>
              <w:ilvl w:val="0"/>
              <w:numId w:val="6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293A484A" w14:textId="77777777" w:rsidR="005379CB" w:rsidRPr="005379CB" w:rsidRDefault="005379CB" w:rsidP="005379CB">
          <w:pPr>
            <w:numPr>
              <w:ilvl w:val="0"/>
              <w:numId w:val="6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BF41A25" w14:textId="77777777" w:rsidR="005379CB" w:rsidRPr="005379CB" w:rsidRDefault="005379CB" w:rsidP="005379CB">
          <w:pPr>
            <w:numPr>
              <w:ilvl w:val="0"/>
              <w:numId w:val="6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E9BE06D" w14:textId="77777777" w:rsidR="005379CB" w:rsidRPr="005379CB" w:rsidRDefault="005379CB" w:rsidP="005379CB">
          <w:pPr>
            <w:numPr>
              <w:ilvl w:val="0"/>
              <w:numId w:val="6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5CFD670D" w14:textId="77777777" w:rsidR="005379CB" w:rsidRPr="005379CB" w:rsidRDefault="005379CB" w:rsidP="005379CB">
          <w:pPr>
            <w:numPr>
              <w:ilvl w:val="0"/>
              <w:numId w:val="6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00673312" w14:textId="77777777" w:rsidR="005379CB" w:rsidRPr="005379CB" w:rsidRDefault="005379CB" w:rsidP="005379CB">
          <w:pPr>
            <w:numPr>
              <w:ilvl w:val="0"/>
              <w:numId w:val="6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public.requests.id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471"/>
            <w:gridCol w:w="2497"/>
            <w:gridCol w:w="651"/>
            <w:gridCol w:w="3708"/>
            <w:gridCol w:w="1301"/>
          </w:tblGrid>
          <w:tr w:rsidR="005379CB" w:rsidRPr="005379CB" w14:paraId="4BFA1965" w14:textId="77777777" w:rsidTr="005379CB">
            <w:trPr>
              <w:divId w:val="548415546"/>
              <w:cantSplit/>
              <w:tblHeader/>
            </w:trPr>
            <w:tc>
              <w:tcPr>
                <w:tcW w:w="78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21EE8B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6D3AB7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1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167139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95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A68505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3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EDEFF6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5379CB" w:rsidRPr="005379CB" w14:paraId="04F2ED45" w14:textId="77777777" w:rsidTr="005379CB">
            <w:trPr>
              <w:divId w:val="548415546"/>
              <w:cantSplit/>
              <w:tblHeader/>
            </w:trPr>
            <w:tc>
              <w:tcPr>
                <w:tcW w:w="7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AD0A0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66ED0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1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9F5B9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5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897EF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request_versions_id_seq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D935D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701A77A8" w14:textId="77777777" w:rsidTr="005379CB">
            <w:trPr>
              <w:divId w:val="548415546"/>
              <w:cantSplit/>
              <w:tblHeader/>
            </w:trPr>
            <w:tc>
              <w:tcPr>
                <w:tcW w:w="78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852F1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request_id</w:t>
                </w:r>
                <w:proofErr w:type="spellEnd"/>
              </w:p>
            </w:tc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6C203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1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1DE38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5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AEBFB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FE554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3F136D70" w14:textId="77777777" w:rsidTr="005379CB">
            <w:trPr>
              <w:divId w:val="548415546"/>
              <w:cantSplit/>
              <w:tblHeader/>
            </w:trPr>
            <w:tc>
              <w:tcPr>
                <w:tcW w:w="7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6D535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version_number</w:t>
                </w:r>
                <w:proofErr w:type="spellEnd"/>
              </w:p>
            </w:tc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229B8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1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B6487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5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07BC5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D1937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06E806D4" w14:textId="77777777" w:rsidTr="005379CB">
            <w:trPr>
              <w:divId w:val="548415546"/>
              <w:cantSplit/>
              <w:tblHeader/>
            </w:trPr>
            <w:tc>
              <w:tcPr>
                <w:tcW w:w="78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5A2B7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payload</w:t>
                </w:r>
                <w:proofErr w:type="spellEnd"/>
              </w:p>
            </w:tc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43576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31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7C704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5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EBD1D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DE301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C12A2F8" w14:textId="77777777" w:rsidTr="005379CB">
            <w:trPr>
              <w:divId w:val="548415546"/>
              <w:cantSplit/>
              <w:tblHeader/>
            </w:trPr>
            <w:tc>
              <w:tcPr>
                <w:tcW w:w="782" w:type="pct"/>
                <w:shd w:val="clear" w:color="auto" w:fill="F3F3F3"/>
                <w:hideMark/>
              </w:tcPr>
              <w:p w14:paraId="0E5A9B0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328" w:type="pct"/>
                <w:shd w:val="clear" w:color="auto" w:fill="F3F3F3"/>
                <w:hideMark/>
              </w:tcPr>
              <w:p w14:paraId="44FA353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11" w:type="pct"/>
                <w:shd w:val="clear" w:color="auto" w:fill="F3F3F3"/>
                <w:hideMark/>
              </w:tcPr>
              <w:p w14:paraId="4DD9028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50" w:type="pct"/>
                <w:shd w:val="clear" w:color="auto" w:fill="F3F3F3"/>
                <w:hideMark/>
              </w:tcPr>
              <w:p w14:paraId="1942FD0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30" w:type="pct"/>
                <w:shd w:val="clear" w:color="auto" w:fill="F3F3F3"/>
                <w:hideMark/>
              </w:tcPr>
              <w:p w14:paraId="39F2361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1202D2EC" w14:textId="77777777" w:rsidR="005379CB" w:rsidRPr="005379CB" w:rsidRDefault="005379CB" w:rsidP="005379CB">
          <w:pPr>
            <w:numPr>
              <w:ilvl w:val="0"/>
              <w:numId w:val="6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11625E83" w14:textId="77777777" w:rsidR="005379CB" w:rsidRPr="005379CB" w:rsidRDefault="005379CB" w:rsidP="005379CB">
          <w:pPr>
            <w:numPr>
              <w:ilvl w:val="0"/>
              <w:numId w:val="6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request_versions_pkey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request_versions_pkey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public.request_versions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05D0729A" w14:textId="77777777" w:rsidR="005379CB" w:rsidRPr="005379CB" w:rsidRDefault="005379CB" w:rsidP="005379CB">
          <w:pPr>
            <w:numPr>
              <w:ilvl w:val="0"/>
              <w:numId w:val="6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uidx_request_versions_req_ver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uidx_request_versions_req_ver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public.request_versions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version_number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28C93B77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public.requests</w:t>
          </w:r>
          <w:proofErr w:type="spellEnd"/>
        </w:p>
        <w:p w14:paraId="4AFAFC94" w14:textId="77777777" w:rsidR="005379CB" w:rsidRPr="005379CB" w:rsidRDefault="005379CB" w:rsidP="005379CB">
          <w:pPr>
            <w:numPr>
              <w:ilvl w:val="0"/>
              <w:numId w:val="6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19B88406" w14:textId="77777777" w:rsidR="005379CB" w:rsidRPr="005379CB" w:rsidRDefault="005379CB" w:rsidP="005379CB">
          <w:pPr>
            <w:numPr>
              <w:ilvl w:val="0"/>
              <w:numId w:val="6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6AD8DE1" w14:textId="77777777" w:rsidR="005379CB" w:rsidRPr="005379CB" w:rsidRDefault="005379CB" w:rsidP="005379CB">
          <w:pPr>
            <w:numPr>
              <w:ilvl w:val="0"/>
              <w:numId w:val="6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B28D750" w14:textId="77777777" w:rsidR="005379CB" w:rsidRPr="005379CB" w:rsidRDefault="005379CB" w:rsidP="005379CB">
          <w:pPr>
            <w:numPr>
              <w:ilvl w:val="0"/>
              <w:numId w:val="6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48D90B74" w14:textId="77777777" w:rsidR="005379CB" w:rsidRPr="005379CB" w:rsidRDefault="005379CB" w:rsidP="005379CB">
          <w:pPr>
            <w:numPr>
              <w:ilvl w:val="0"/>
              <w:numId w:val="6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 xml:space="preserve">Relaciones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4999307D" w14:textId="77777777" w:rsidR="005379CB" w:rsidRPr="005379CB" w:rsidRDefault="005379CB" w:rsidP="005379CB">
          <w:pPr>
            <w:numPr>
              <w:ilvl w:val="0"/>
              <w:numId w:val="6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origin_department_id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public.departments.id</w:t>
          </w:r>
          <w:proofErr w:type="spellEnd"/>
        </w:p>
        <w:p w14:paraId="14E612F7" w14:textId="77777777" w:rsidR="005379CB" w:rsidRPr="005379CB" w:rsidRDefault="005379CB" w:rsidP="005379CB">
          <w:pPr>
            <w:numPr>
              <w:ilvl w:val="0"/>
              <w:numId w:val="6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request_type_id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public.request_types.id</w:t>
          </w:r>
          <w:proofErr w:type="spellEnd"/>
        </w:p>
        <w:p w14:paraId="59724241" w14:textId="77777777" w:rsidR="005379CB" w:rsidRPr="005379CB" w:rsidRDefault="005379CB" w:rsidP="005379CB">
          <w:pPr>
            <w:numPr>
              <w:ilvl w:val="0"/>
              <w:numId w:val="6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requester_id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p w14:paraId="0F649E1E" w14:textId="77777777" w:rsidR="005379CB" w:rsidRPr="005379CB" w:rsidRDefault="005379CB" w:rsidP="005379CB">
          <w:pPr>
            <w:numPr>
              <w:ilvl w:val="0"/>
              <w:numId w:val="6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Restricciones CHECK relevantes:</w:t>
          </w:r>
        </w:p>
        <w:p w14:paraId="2212AAF5" w14:textId="77777777" w:rsidR="005379CB" w:rsidRPr="005379CB" w:rsidRDefault="005379CB" w:rsidP="005379CB">
          <w:pPr>
            <w:numPr>
              <w:ilvl w:val="0"/>
              <w:numId w:val="6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CHECK ((status = ANY (ARRAY['pendiente'::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text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'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en_revision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'::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text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'aprobado'::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text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'rechazado'::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text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'cancelado'::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text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])))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2220"/>
            <w:gridCol w:w="1320"/>
            <w:gridCol w:w="651"/>
            <w:gridCol w:w="2970"/>
            <w:gridCol w:w="2467"/>
          </w:tblGrid>
          <w:tr w:rsidR="005379CB" w:rsidRPr="005379CB" w14:paraId="016C0FEE" w14:textId="77777777" w:rsidTr="005379CB">
            <w:trPr>
              <w:divId w:val="548415546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1354C7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4C3A52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0A2E7C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4A1F89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4CA56A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5379CB" w:rsidRPr="005379CB" w14:paraId="63E5F6C7" w14:textId="77777777" w:rsidTr="005379CB">
            <w:trPr>
              <w:divId w:val="548415546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ABD23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AC36A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B9DCF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5E5FD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requests_id_seq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8FCE3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5F42AA52" w14:textId="77777777" w:rsidTr="005379CB">
            <w:trPr>
              <w:divId w:val="548415546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392D8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requester_id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934EF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49D7F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EEDDF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C658A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2AFF9E04" w14:textId="77777777" w:rsidTr="005379CB">
            <w:trPr>
              <w:divId w:val="548415546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8CEE7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status</w:t>
                </w:r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A553E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90846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3377A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'pendiente'::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82D3A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3F9BE20F" w14:textId="77777777" w:rsidTr="005379CB">
            <w:trPr>
              <w:divId w:val="548415546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5DD73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version_number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15678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31F2D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3D4C6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</w:t>
                </w: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A8539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2D81374F" w14:textId="77777777" w:rsidTr="005379CB">
            <w:trPr>
              <w:divId w:val="548415546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3C2C3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7A3BB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51924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6498F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4DDF6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4AE0BF4C" w14:textId="77777777" w:rsidTr="005379CB">
            <w:trPr>
              <w:divId w:val="548415546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339BF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F2B9B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CB14F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F03B1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18E39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685E2D5D" w14:textId="77777777" w:rsidTr="005379CB">
            <w:trPr>
              <w:divId w:val="548415546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17A88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request_group_id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A99F7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581A5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F80BB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E76D7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7E7EF4FF" w14:textId="77777777" w:rsidTr="005379CB">
            <w:trPr>
              <w:divId w:val="548415546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FF342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request_type_id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80C78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73A6E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D7384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95AF9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2D63789F" w14:textId="77777777" w:rsidTr="005379CB">
            <w:trPr>
              <w:divId w:val="548415546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89C84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payload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D45BE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D765A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64316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C825E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9BDC7DD" w14:textId="77777777" w:rsidTr="005379CB">
            <w:trPr>
              <w:divId w:val="548415546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1733D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acta_generada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2CB54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32DCB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49A78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ADC07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60F8F809" w14:textId="77777777" w:rsidTr="005379CB">
            <w:trPr>
              <w:divId w:val="548415546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A91DF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legacy_purchase_id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EF347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BBB73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7126A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E4B4C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Reverse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mapping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legacy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purchase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debugging</w:t>
                </w:r>
                <w:proofErr w:type="spellEnd"/>
              </w:p>
            </w:tc>
          </w:tr>
          <w:tr w:rsidR="005379CB" w:rsidRPr="005379CB" w14:paraId="28D21112" w14:textId="77777777" w:rsidTr="005379CB">
            <w:trPr>
              <w:divId w:val="548415546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5049C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drive_comercial_folder_id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2A90A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FB8C0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3838C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E6AEF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Google Drive folder ID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main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"Comercial" folder at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root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level</w:t>
                </w:r>
                <w:proofErr w:type="spellEnd"/>
              </w:p>
            </w:tc>
          </w:tr>
          <w:tr w:rsidR="005379CB" w:rsidRPr="005379CB" w14:paraId="758AFCA0" w14:textId="77777777" w:rsidTr="005379CB">
            <w:trPr>
              <w:divId w:val="548415546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E597E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drive_user_folder_id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00A9B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7BD1E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3097D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3E9FF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Google Drive folder ID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user-specific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folder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within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"Comercial"</w:t>
                </w:r>
              </w:p>
            </w:tc>
          </w:tr>
          <w:tr w:rsidR="005379CB" w:rsidRPr="005379CB" w14:paraId="77FA037D" w14:textId="77777777" w:rsidTr="005379CB">
            <w:trPr>
              <w:divId w:val="548415546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0A6DA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drive_type_folder_id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1E60E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77B29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0C1C3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A2072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Google Drive folder ID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type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folder (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e.g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., "Inspección de Ambiente")</w:t>
                </w:r>
              </w:p>
            </w:tc>
          </w:tr>
          <w:tr w:rsidR="005379CB" w:rsidRPr="005379CB" w14:paraId="4F1ECDF7" w14:textId="77777777" w:rsidTr="005379CB">
            <w:trPr>
              <w:divId w:val="548415546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64D0D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drive_request_folder_id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ABA5E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07C5A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35E5B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B98B3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Google Drive folder ID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specific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folder (REQ-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xxxx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</w:tr>
          <w:tr w:rsidR="005379CB" w:rsidRPr="005379CB" w14:paraId="526924A3" w14:textId="77777777" w:rsidTr="005379CB">
            <w:trPr>
              <w:divId w:val="548415546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D068C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origin_department_id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50714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16D30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A9FD9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72927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3E184ED6" w14:textId="77777777" w:rsidTr="005379CB">
            <w:trPr>
              <w:divId w:val="548415546"/>
              <w:cantSplit/>
              <w:tblHeader/>
            </w:trPr>
            <w:tc>
              <w:tcPr>
                <w:tcW w:w="1135" w:type="pct"/>
                <w:shd w:val="clear" w:color="auto" w:fill="F3F3F3"/>
                <w:hideMark/>
              </w:tcPr>
              <w:p w14:paraId="26AF598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origin_department_name</w:t>
                </w:r>
                <w:proofErr w:type="spellEnd"/>
              </w:p>
            </w:tc>
            <w:tc>
              <w:tcPr>
                <w:tcW w:w="724" w:type="pct"/>
                <w:shd w:val="clear" w:color="auto" w:fill="F3F3F3"/>
                <w:hideMark/>
              </w:tcPr>
              <w:p w14:paraId="300B7C5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shd w:val="clear" w:color="auto" w:fill="F3F3F3"/>
                <w:hideMark/>
              </w:tcPr>
              <w:p w14:paraId="43AE1B0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shd w:val="clear" w:color="auto" w:fill="F3F3F3"/>
                <w:hideMark/>
              </w:tcPr>
              <w:p w14:paraId="0950AED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shd w:val="clear" w:color="auto" w:fill="F3F3F3"/>
                <w:hideMark/>
              </w:tcPr>
              <w:p w14:paraId="774F73B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459549AC" w14:textId="77777777" w:rsidR="005379CB" w:rsidRPr="005379CB" w:rsidRDefault="005379CB" w:rsidP="005379CB">
          <w:pPr>
            <w:numPr>
              <w:ilvl w:val="0"/>
              <w:numId w:val="6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0B3834D6" w14:textId="77777777" w:rsidR="005379CB" w:rsidRPr="005379CB" w:rsidRDefault="005379CB" w:rsidP="005379CB">
          <w:pPr>
            <w:numPr>
              <w:ilvl w:val="0"/>
              <w:numId w:val="6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idx_requests_created_at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idx_requests_created_at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created_at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064FB80F" w14:textId="77777777" w:rsidR="005379CB" w:rsidRPr="005379CB" w:rsidRDefault="005379CB" w:rsidP="005379CB">
          <w:pPr>
            <w:numPr>
              <w:ilvl w:val="0"/>
              <w:numId w:val="6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idx_requests_drive_comercial_folder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idx_requests_drive_comercial_folder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drive_comercial_folder_id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drive_comercial_folder_id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IS NOT NULL)</w:t>
          </w:r>
        </w:p>
        <w:p w14:paraId="3B54C169" w14:textId="77777777" w:rsidR="005379CB" w:rsidRPr="005379CB" w:rsidRDefault="005379CB" w:rsidP="005379CB">
          <w:pPr>
            <w:numPr>
              <w:ilvl w:val="0"/>
              <w:numId w:val="6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idx_requests_drive_request_folder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idx_requests_drive_request_folder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drive_request_folder_id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drive_request_folder_id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IS NOT NULL)</w:t>
          </w:r>
        </w:p>
        <w:p w14:paraId="3D8CA832" w14:textId="77777777" w:rsidR="005379CB" w:rsidRPr="005379CB" w:rsidRDefault="005379CB" w:rsidP="005379CB">
          <w:pPr>
            <w:numPr>
              <w:ilvl w:val="0"/>
              <w:numId w:val="6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idx_requests_drive_type_folder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idx_requests_drive_type_folder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drive_type_folder_id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drive_type_folder_id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IS NOT NULL)</w:t>
          </w:r>
        </w:p>
        <w:p w14:paraId="581D51D7" w14:textId="77777777" w:rsidR="005379CB" w:rsidRPr="005379CB" w:rsidRDefault="005379CB" w:rsidP="005379CB">
          <w:pPr>
            <w:numPr>
              <w:ilvl w:val="0"/>
              <w:numId w:val="6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idx_requests_drive_user_folder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idx_requests_drive_user_folder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drive_user_folder_id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drive_user_folder_id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IS NOT NULL)</w:t>
          </w:r>
        </w:p>
        <w:p w14:paraId="77D9907A" w14:textId="77777777" w:rsidR="005379CB" w:rsidRPr="005379CB" w:rsidRDefault="005379CB" w:rsidP="005379CB">
          <w:pPr>
            <w:numPr>
              <w:ilvl w:val="0"/>
              <w:numId w:val="6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idx_requests_legacy_purchase_id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idx_requests_legacy_purchase_id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legacy_purchase_id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legacy_purchase_id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IS NOT NULL)</w:t>
          </w:r>
        </w:p>
        <w:p w14:paraId="70887D52" w14:textId="77777777" w:rsidR="005379CB" w:rsidRPr="005379CB" w:rsidRDefault="005379CB" w:rsidP="005379CB">
          <w:pPr>
            <w:numPr>
              <w:ilvl w:val="0"/>
              <w:numId w:val="6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idx_requests_payload_gin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idx_requests_payload_gin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gin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payload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3F3CAD4C" w14:textId="77777777" w:rsidR="005379CB" w:rsidRPr="005379CB" w:rsidRDefault="005379CB" w:rsidP="005379CB">
          <w:pPr>
            <w:numPr>
              <w:ilvl w:val="0"/>
              <w:numId w:val="6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idx_requests_status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idx_requests_status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(status)</w:t>
          </w:r>
        </w:p>
        <w:p w14:paraId="15D115DA" w14:textId="77777777" w:rsidR="005379CB" w:rsidRPr="005379CB" w:rsidRDefault="005379CB" w:rsidP="005379CB">
          <w:pPr>
            <w:numPr>
              <w:ilvl w:val="0"/>
              <w:numId w:val="6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11400C7D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public.user_attendance_records</w:t>
          </w:r>
          <w:proofErr w:type="spellEnd"/>
        </w:p>
        <w:p w14:paraId="612BC50A" w14:textId="77777777" w:rsidR="005379CB" w:rsidRPr="005379CB" w:rsidRDefault="005379CB" w:rsidP="005379CB">
          <w:pPr>
            <w:numPr>
              <w:ilvl w:val="0"/>
              <w:numId w:val="6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67330239" w14:textId="77777777" w:rsidR="005379CB" w:rsidRPr="005379CB" w:rsidRDefault="005379CB" w:rsidP="005379CB">
          <w:pPr>
            <w:numPr>
              <w:ilvl w:val="0"/>
              <w:numId w:val="6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(referencia transversal).</w:t>
          </w:r>
        </w:p>
        <w:p w14:paraId="2AE92CA2" w14:textId="77777777" w:rsidR="005379CB" w:rsidRPr="005379CB" w:rsidRDefault="005379CB" w:rsidP="005379CB">
          <w:pPr>
            <w:numPr>
              <w:ilvl w:val="0"/>
              <w:numId w:val="6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Daily attendance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records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per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with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entry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lunch, and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exit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times.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Integrates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with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from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lopdp_internal_signature_file_id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E621A38" w14:textId="77777777" w:rsidR="005379CB" w:rsidRPr="005379CB" w:rsidRDefault="005379CB" w:rsidP="005379CB">
          <w:pPr>
            <w:numPr>
              <w:ilvl w:val="0"/>
              <w:numId w:val="6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2494A83E" w14:textId="77777777" w:rsidR="005379CB" w:rsidRPr="005379CB" w:rsidRDefault="005379CB" w:rsidP="005379CB">
          <w:pPr>
            <w:numPr>
              <w:ilvl w:val="0"/>
              <w:numId w:val="6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76071A74" w14:textId="77777777" w:rsidR="005379CB" w:rsidRPr="005379CB" w:rsidRDefault="005379CB" w:rsidP="005379CB">
          <w:pPr>
            <w:numPr>
              <w:ilvl w:val="0"/>
              <w:numId w:val="6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2533"/>
            <w:gridCol w:w="990"/>
            <w:gridCol w:w="615"/>
            <w:gridCol w:w="3948"/>
            <w:gridCol w:w="1542"/>
          </w:tblGrid>
          <w:tr w:rsidR="005379CB" w:rsidRPr="005379CB" w14:paraId="4D245FC8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98EBC5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3DD2F1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764C0D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F464A5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69E2CA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5379CB" w:rsidRPr="005379CB" w14:paraId="550A3F8C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7B565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AB596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90FD6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55914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user_attendance_records_id_seq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B4757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58882D1A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34D36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user_id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9FAFD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29FAF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8D951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9E935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Foreign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key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users table</w:t>
                </w:r>
              </w:p>
            </w:tc>
          </w:tr>
          <w:tr w:rsidR="005379CB" w:rsidRPr="005379CB" w14:paraId="2990E0C2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3721D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date</w:t>
                </w:r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1B69A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date</w:t>
                </w:r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B0755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9296B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AD047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Date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attendance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record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component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</w:tr>
          <w:tr w:rsidR="005379CB" w:rsidRPr="005379CB" w14:paraId="391BCC4F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0B4DA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entry_time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AF4EC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6DB78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25A4D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31587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clocked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in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day</w:t>
                </w:r>
                <w:proofErr w:type="spellEnd"/>
              </w:p>
            </w:tc>
          </w:tr>
          <w:tr w:rsidR="005379CB" w:rsidRPr="005379CB" w14:paraId="5580B1A3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79CEE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lunch_start_time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0497A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3B43E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A7D08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F790F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started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lunch break (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requires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</w:tr>
          <w:tr w:rsidR="005379CB" w:rsidRPr="005379CB" w14:paraId="473F9C08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2BA19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lunch_end_time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E3F75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95001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30C49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F215E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returned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from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lunch break</w:t>
                </w:r>
              </w:p>
            </w:tc>
          </w:tr>
          <w:tr w:rsidR="005379CB" w:rsidRPr="005379CB" w14:paraId="33337201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51B99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exit_time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48E7A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EB2AB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D2616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F0A69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clocked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out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day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requires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</w:tr>
          <w:tr w:rsidR="005379CB" w:rsidRPr="005379CB" w14:paraId="16A3CF00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A95BF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notes</w:t>
                </w:r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39F72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CABC7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AD681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7F170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Optional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notes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special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circumstances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(late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arrival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early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departure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etc.)</w:t>
                </w:r>
              </w:p>
            </w:tc>
          </w:tr>
          <w:tr w:rsidR="005379CB" w:rsidRPr="005379CB" w14:paraId="228D8286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48E9D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40022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A031B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A1254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1F29A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7AC4BBA2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D5118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0DCFB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E591D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19C01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EB5FB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0841C4C5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5F3E3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entry_location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E2DAA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EB69F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4C5FF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0AC55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66F2AD1B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E26807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lunch_start_location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1A8F2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F36B3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64195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2CA63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2C4C1C4B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E7C61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lunch_end_location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A64B2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9EBE6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FAA8E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2F07D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E6032C1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E63FA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exit_location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243A9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E9702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8151B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283AB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4168BB4B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87CE2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is_overtime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FCCFA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B68AD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F91FC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455F6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Indicates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if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worked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overtime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this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day</w:t>
                </w:r>
                <w:proofErr w:type="spellEnd"/>
              </w:p>
            </w:tc>
          </w:tr>
          <w:tr w:rsidR="005379CB" w:rsidRPr="005379CB" w14:paraId="3B1D2801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E608C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overtime_hours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EBC70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3E763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49D15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0.00</w:t>
                </w: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F069F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Number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overtime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worked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automatically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calculated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</w:tr>
          <w:tr w:rsidR="005379CB" w:rsidRPr="005379CB" w14:paraId="1F0CEBC4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94861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total_hours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E9883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1A4CC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FFBEF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0.00</w:t>
                </w: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4CDED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Total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worked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including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overtime</w:t>
                </w:r>
              </w:p>
            </w:tc>
          </w:tr>
          <w:tr w:rsidR="005379CB" w:rsidRPr="005379CB" w14:paraId="0CBDBAE1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BD910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entry_location_accuracy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707BD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4B2AC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B558D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1DA7D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4DC4B52F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B70B4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entry_location_timestamp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396EB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5946A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F8959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90882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6903B252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67A49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entry_location_source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21160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56219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52A58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gps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A4C41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5C875475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DCD95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lunch_start_location_accuracy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89D6F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09643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56E76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F733B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0DC3FC1E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C0051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lunch_start_location_timestamp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8F1A9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FCF72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A1EE7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45B1D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8675A73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ABC62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lunch_start_location_source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DE2D1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74EAE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63889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gps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7AF07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3217DF9E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05AC1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lunch_end_location_accuracy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A8D98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AE200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10974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88184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3FE033C0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EA6DF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lunch_end_location_timestamp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8A689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DB2EF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A67A5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B08B6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0B84C778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2E1E0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lunch_end_location_source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438F4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DC2CE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B33D6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gps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48A8E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0E86166A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E4EB6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exit_location_accuracy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26EF9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C11C9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7285F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89A4D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651984B7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16A47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exit_location_timestamp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B05FC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56C9A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83EC2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06989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6F1B0C92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055DD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exit_location_source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EDB02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8BF16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B9EF5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gps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1EAE8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401B6F29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BE237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auto_shift_end_at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6371C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0FFE1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9461D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79937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Calculated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8h shift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should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entry_time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+ 8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</w:tr>
          <w:tr w:rsidR="005379CB" w:rsidRPr="005379CB" w14:paraId="6DB9E80E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84487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auto_closed_at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DBFB0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393B3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A09AD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622F3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system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automatically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closed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shift</w:t>
                </w:r>
              </w:p>
            </w:tc>
          </w:tr>
          <w:tr w:rsidR="005379CB" w:rsidRPr="005379CB" w14:paraId="624DE480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085F3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overtime_start_at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38A94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C1DCE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44964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4543F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overtime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counting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started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same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as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auto_shift_end_at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</w:tr>
          <w:tr w:rsidR="005379CB" w:rsidRPr="005379CB" w14:paraId="0A43150B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43E70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latitude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03D4C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06EE8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FA4E4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9A809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63308A37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8AFCB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longitude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0E01C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65F39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3F0E0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0AB78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2699795C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3352B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accuracy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F8540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BC507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67700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414FA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27EC1A0A" w14:textId="77777777" w:rsidTr="005379CB">
            <w:trPr>
              <w:divId w:val="548415546"/>
              <w:cantSplit/>
              <w:tblHeader/>
            </w:trPr>
            <w:tc>
              <w:tcPr>
                <w:tcW w:w="1328" w:type="pct"/>
                <w:shd w:val="clear" w:color="auto" w:fill="FFFFFF"/>
                <w:hideMark/>
              </w:tcPr>
              <w:p w14:paraId="68D1810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location_address</w:t>
                </w:r>
                <w:proofErr w:type="spellEnd"/>
              </w:p>
            </w:tc>
            <w:tc>
              <w:tcPr>
                <w:tcW w:w="506" w:type="pct"/>
                <w:shd w:val="clear" w:color="auto" w:fill="FFFFFF"/>
                <w:hideMark/>
              </w:tcPr>
              <w:p w14:paraId="484FFC1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shd w:val="clear" w:color="auto" w:fill="FFFFFF"/>
                <w:hideMark/>
              </w:tcPr>
              <w:p w14:paraId="3F87566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shd w:val="clear" w:color="auto" w:fill="FFFFFF"/>
                <w:hideMark/>
              </w:tcPr>
              <w:p w14:paraId="46096E0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shd w:val="clear" w:color="auto" w:fill="FFFFFF"/>
                <w:hideMark/>
              </w:tcPr>
              <w:p w14:paraId="72CFC60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27AFA6E9" w14:textId="77777777" w:rsidR="005379CB" w:rsidRPr="005379CB" w:rsidRDefault="005379CB" w:rsidP="005379CB">
          <w:pPr>
            <w:numPr>
              <w:ilvl w:val="0"/>
              <w:numId w:val="6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18A2F1BE" w14:textId="77777777" w:rsidR="005379CB" w:rsidRPr="005379CB" w:rsidRDefault="005379CB" w:rsidP="005379CB">
          <w:pPr>
            <w:numPr>
              <w:ilvl w:val="0"/>
              <w:numId w:val="6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idx_attendance_date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idx_attendance_date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(date DESC)</w:t>
          </w:r>
        </w:p>
        <w:p w14:paraId="3E20C93C" w14:textId="77777777" w:rsidR="005379CB" w:rsidRPr="005379CB" w:rsidRDefault="005379CB" w:rsidP="005379CB">
          <w:pPr>
            <w:numPr>
              <w:ilvl w:val="0"/>
              <w:numId w:val="6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idx_attendance_incomplete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idx_attendance_incomplete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date) WHERE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exit_time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IS NULL)</w:t>
          </w:r>
        </w:p>
        <w:p w14:paraId="0AD4DA04" w14:textId="77777777" w:rsidR="005379CB" w:rsidRPr="005379CB" w:rsidRDefault="005379CB" w:rsidP="005379CB">
          <w:pPr>
            <w:numPr>
              <w:ilvl w:val="0"/>
              <w:numId w:val="6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idx_attendance_user_date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idx_attendance_user_date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date DESC)</w:t>
          </w:r>
        </w:p>
        <w:p w14:paraId="22BC8F6A" w14:textId="77777777" w:rsidR="005379CB" w:rsidRPr="005379CB" w:rsidRDefault="005379CB" w:rsidP="005379CB">
          <w:pPr>
            <w:numPr>
              <w:ilvl w:val="0"/>
              <w:numId w:val="6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idx_user_attendance_records_auto_closed_at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idx_user_attendance_records_auto_closed_at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auto_closed_at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36D6A5AF" w14:textId="77777777" w:rsidR="005379CB" w:rsidRPr="005379CB" w:rsidRDefault="005379CB" w:rsidP="005379CB">
          <w:pPr>
            <w:numPr>
              <w:ilvl w:val="0"/>
              <w:numId w:val="6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idx_user_attendance_records_auto_shift_end_at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idx_user_attendance_records_auto_shift_end_at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auto_shift_end_at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639EEBAF" w14:textId="77777777" w:rsidR="005379CB" w:rsidRPr="005379CB" w:rsidRDefault="005379CB" w:rsidP="005379CB">
          <w:pPr>
            <w:numPr>
              <w:ilvl w:val="0"/>
              <w:numId w:val="6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unique_user_date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unique_user_date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date)</w:t>
          </w:r>
        </w:p>
        <w:p w14:paraId="62C492DB" w14:textId="77777777" w:rsidR="005379CB" w:rsidRPr="005379CB" w:rsidRDefault="005379CB" w:rsidP="005379CB">
          <w:pPr>
            <w:numPr>
              <w:ilvl w:val="0"/>
              <w:numId w:val="6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user_attendance_records_pkey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user_attendance_records_pkey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2A42C62F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public.user_lopdp_consents</w:t>
          </w:r>
          <w:proofErr w:type="spellEnd"/>
        </w:p>
        <w:p w14:paraId="5EB9BEC2" w14:textId="77777777" w:rsidR="005379CB" w:rsidRPr="005379CB" w:rsidRDefault="005379CB" w:rsidP="005379CB">
          <w:pPr>
            <w:numPr>
              <w:ilvl w:val="0"/>
              <w:numId w:val="7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16D7EF79" w14:textId="77777777" w:rsidR="005379CB" w:rsidRPr="005379CB" w:rsidRDefault="005379CB" w:rsidP="005379CB">
          <w:pPr>
            <w:numPr>
              <w:ilvl w:val="0"/>
              <w:numId w:val="7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50AA402" w14:textId="77777777" w:rsidR="005379CB" w:rsidRPr="005379CB" w:rsidRDefault="005379CB" w:rsidP="005379CB">
          <w:pPr>
            <w:numPr>
              <w:ilvl w:val="0"/>
              <w:numId w:val="7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Descripcion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442E3A1" w14:textId="77777777" w:rsidR="005379CB" w:rsidRPr="005379CB" w:rsidRDefault="005379CB" w:rsidP="005379CB">
          <w:pPr>
            <w:numPr>
              <w:ilvl w:val="0"/>
              <w:numId w:val="7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0523578E" w14:textId="77777777" w:rsidR="005379CB" w:rsidRPr="005379CB" w:rsidRDefault="005379CB" w:rsidP="005379CB">
          <w:pPr>
            <w:numPr>
              <w:ilvl w:val="0"/>
              <w:numId w:val="7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487"/>
            <w:gridCol w:w="2223"/>
            <w:gridCol w:w="651"/>
            <w:gridCol w:w="3966"/>
            <w:gridCol w:w="1301"/>
          </w:tblGrid>
          <w:tr w:rsidR="005379CB" w:rsidRPr="005379CB" w14:paraId="651F2450" w14:textId="77777777" w:rsidTr="005379CB">
            <w:trPr>
              <w:divId w:val="548415546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7E2A1A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C61417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A184C7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13B395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813A7F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5379CB" w:rsidRPr="005379CB" w14:paraId="2F90000B" w14:textId="77777777" w:rsidTr="005379CB">
            <w:trPr>
              <w:divId w:val="548415546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C107B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531FC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F7C73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A2C80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user_lopdp_consents_id_seq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E1553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17CED35D" w14:textId="77777777" w:rsidTr="005379CB">
            <w:trPr>
              <w:divId w:val="548415546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5E7BA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user_id</w:t>
                </w:r>
                <w:proofErr w:type="spellEnd"/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BA0DA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AAC00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955F6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7AA9B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08FCC542" w14:textId="77777777" w:rsidTr="005379CB">
            <w:trPr>
              <w:divId w:val="548415546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8F5B7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user_email</w:t>
                </w:r>
                <w:proofErr w:type="spellEnd"/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B5E04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69755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C7158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92636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4E1BC1BF" w14:textId="77777777" w:rsidTr="005379CB">
            <w:trPr>
              <w:divId w:val="548415546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28301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status</w:t>
                </w:r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C9EE9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D424C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949A9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FCB0E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6B37AD95" w14:textId="77777777" w:rsidTr="005379CB">
            <w:trPr>
              <w:divId w:val="548415546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E493D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pdf_file_id</w:t>
                </w:r>
                <w:proofErr w:type="spellEnd"/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0804E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B015E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45745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8C3E1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0587A21F" w14:textId="77777777" w:rsidTr="005379CB">
            <w:trPr>
              <w:divId w:val="548415546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0B1F2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signature_file_id</w:t>
                </w:r>
                <w:proofErr w:type="spellEnd"/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B7A02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87780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1423B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AB23C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E8CC8D6" w14:textId="77777777" w:rsidTr="005379CB">
            <w:trPr>
              <w:divId w:val="548415546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632E2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ip</w:t>
                </w:r>
                <w:proofErr w:type="spellEnd"/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EEF63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68B0F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58C4E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87747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3D313FA0" w14:textId="77777777" w:rsidTr="005379CB">
            <w:trPr>
              <w:divId w:val="548415546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01830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user_agent</w:t>
                </w:r>
                <w:proofErr w:type="spellEnd"/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0C496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68040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6F48B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44D1C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5F29B6AD" w14:textId="77777777" w:rsidTr="005379CB">
            <w:trPr>
              <w:divId w:val="548415546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629FB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notes</w:t>
                </w:r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96DB7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6F55B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37A79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2442F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3C5431B2" w14:textId="77777777" w:rsidTr="005379CB">
            <w:trPr>
              <w:divId w:val="548415546"/>
              <w:cantSplit/>
              <w:tblHeader/>
            </w:trPr>
            <w:tc>
              <w:tcPr>
                <w:tcW w:w="760" w:type="pct"/>
                <w:shd w:val="clear" w:color="auto" w:fill="FFFFFF"/>
                <w:hideMark/>
              </w:tcPr>
              <w:p w14:paraId="5E51E67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277" w:type="pct"/>
                <w:shd w:val="clear" w:color="auto" w:fill="FFFFFF"/>
                <w:hideMark/>
              </w:tcPr>
              <w:p w14:paraId="0704028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9" w:type="pct"/>
                <w:shd w:val="clear" w:color="auto" w:fill="FFFFFF"/>
                <w:hideMark/>
              </w:tcPr>
              <w:p w14:paraId="3FE0F87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58" w:type="pct"/>
                <w:shd w:val="clear" w:color="auto" w:fill="FFFFFF"/>
                <w:hideMark/>
              </w:tcPr>
              <w:p w14:paraId="34A7B7E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CURRENT_TIMESTAMP</w:t>
                </w:r>
              </w:p>
            </w:tc>
            <w:tc>
              <w:tcPr>
                <w:tcW w:w="605" w:type="pct"/>
                <w:shd w:val="clear" w:color="auto" w:fill="FFFFFF"/>
                <w:hideMark/>
              </w:tcPr>
              <w:p w14:paraId="2147033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05036125" w14:textId="77777777" w:rsidR="005379CB" w:rsidRPr="005379CB" w:rsidRDefault="005379CB" w:rsidP="005379CB">
          <w:pPr>
            <w:numPr>
              <w:ilvl w:val="0"/>
              <w:numId w:val="7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6DB275FF" w14:textId="77777777" w:rsidR="005379CB" w:rsidRPr="005379CB" w:rsidRDefault="005379CB" w:rsidP="005379CB">
          <w:pPr>
            <w:numPr>
              <w:ilvl w:val="0"/>
              <w:numId w:val="7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user_lopdp_consents_pkey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user_lopdp_consents_pkey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public.user_lopdp_consents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7265A242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public.user_profile</w:t>
          </w:r>
          <w:proofErr w:type="spellEnd"/>
        </w:p>
        <w:p w14:paraId="400EAA19" w14:textId="77777777" w:rsidR="005379CB" w:rsidRPr="005379CB" w:rsidRDefault="005379CB" w:rsidP="005379CB">
          <w:pPr>
            <w:numPr>
              <w:ilvl w:val="0"/>
              <w:numId w:val="7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0DA05F1F" w14:textId="77777777" w:rsidR="005379CB" w:rsidRPr="005379CB" w:rsidRDefault="005379CB" w:rsidP="005379CB">
          <w:pPr>
            <w:numPr>
              <w:ilvl w:val="0"/>
              <w:numId w:val="7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C6DDA2A" w14:textId="77777777" w:rsidR="005379CB" w:rsidRPr="005379CB" w:rsidRDefault="005379CB" w:rsidP="005379CB">
          <w:pPr>
            <w:numPr>
              <w:ilvl w:val="0"/>
              <w:numId w:val="7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D57560B" w14:textId="77777777" w:rsidR="005379CB" w:rsidRPr="005379CB" w:rsidRDefault="005379CB" w:rsidP="005379CB">
          <w:pPr>
            <w:numPr>
              <w:ilvl w:val="0"/>
              <w:numId w:val="7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1A8CED91" w14:textId="77777777" w:rsidR="005379CB" w:rsidRPr="005379CB" w:rsidRDefault="005379CB" w:rsidP="005379CB">
          <w:pPr>
            <w:numPr>
              <w:ilvl w:val="0"/>
              <w:numId w:val="7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2B829A09" w14:textId="77777777" w:rsidR="005379CB" w:rsidRPr="005379CB" w:rsidRDefault="005379CB" w:rsidP="005379CB">
          <w:pPr>
            <w:numPr>
              <w:ilvl w:val="0"/>
              <w:numId w:val="7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542"/>
            <w:gridCol w:w="2490"/>
            <w:gridCol w:w="653"/>
            <w:gridCol w:w="3624"/>
            <w:gridCol w:w="1319"/>
          </w:tblGrid>
          <w:tr w:rsidR="005379CB" w:rsidRPr="005379CB" w14:paraId="6D1211FA" w14:textId="77777777" w:rsidTr="005379CB">
            <w:trPr>
              <w:divId w:val="548415546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C5C144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381B1F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1944A7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0F9578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89F948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5379CB" w:rsidRPr="005379CB" w14:paraId="73F6CC02" w14:textId="77777777" w:rsidTr="005379CB">
            <w:trPr>
              <w:divId w:val="548415546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48853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2BE10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63C28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2A5C6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user_profile_id_seq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26DCF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769BFB8E" w14:textId="77777777" w:rsidTr="005379CB">
            <w:trPr>
              <w:divId w:val="548415546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FD6D5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user_id</w:t>
                </w:r>
                <w:proofErr w:type="spellEnd"/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E58DCA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15CD0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6787F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D8FE2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98AA639" w14:textId="77777777" w:rsidTr="005379CB">
            <w:trPr>
              <w:divId w:val="548415546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0E766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avatar_url</w:t>
                </w:r>
                <w:proofErr w:type="spellEnd"/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E195D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3EA1C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D0A05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A2FB2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FC99F2E" w14:textId="77777777" w:rsidTr="005379CB">
            <w:trPr>
              <w:divId w:val="548415546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17870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avatar_drive_id</w:t>
                </w:r>
                <w:proofErr w:type="spellEnd"/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A361A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E6C66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55F26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41077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2DA6B6CC" w14:textId="77777777" w:rsidTr="005379CB">
            <w:trPr>
              <w:divId w:val="548415546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EC6DE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metadata</w:t>
                </w:r>
                <w:proofErr w:type="spellEnd"/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41B1C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4DFE3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1ED63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'{}'::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0D634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1894D474" w14:textId="77777777" w:rsidTr="005379CB">
            <w:trPr>
              <w:divId w:val="548415546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BF6A5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preferences</w:t>
                </w:r>
                <w:proofErr w:type="spellEnd"/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5EF78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4AB5C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2D8FC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'{}'::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F1AD5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0C801097" w14:textId="77777777" w:rsidTr="005379CB">
            <w:trPr>
              <w:divId w:val="548415546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A72FC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E16DC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3DBF9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EAE7B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C7CFE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6FD52913" w14:textId="77777777" w:rsidTr="005379CB">
            <w:trPr>
              <w:divId w:val="548415546"/>
              <w:cantSplit/>
              <w:tblHeader/>
            </w:trPr>
            <w:tc>
              <w:tcPr>
                <w:tcW w:w="801" w:type="pct"/>
                <w:shd w:val="clear" w:color="auto" w:fill="FFFFFF"/>
                <w:hideMark/>
              </w:tcPr>
              <w:p w14:paraId="2809166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1293" w:type="pct"/>
                <w:shd w:val="clear" w:color="auto" w:fill="FFFFFF"/>
                <w:hideMark/>
              </w:tcPr>
              <w:p w14:paraId="7FAD061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39" w:type="pct"/>
                <w:shd w:val="clear" w:color="auto" w:fill="FFFFFF"/>
                <w:hideMark/>
              </w:tcPr>
              <w:p w14:paraId="2BD0211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82" w:type="pct"/>
                <w:shd w:val="clear" w:color="auto" w:fill="FFFFFF"/>
                <w:hideMark/>
              </w:tcPr>
              <w:p w14:paraId="6A9291D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85" w:type="pct"/>
                <w:shd w:val="clear" w:color="auto" w:fill="FFFFFF"/>
                <w:hideMark/>
              </w:tcPr>
              <w:p w14:paraId="13F3176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5F959E42" w14:textId="77777777" w:rsidR="005379CB" w:rsidRPr="005379CB" w:rsidRDefault="005379CB" w:rsidP="005379CB">
          <w:pPr>
            <w:numPr>
              <w:ilvl w:val="0"/>
              <w:numId w:val="7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09E53A99" w14:textId="77777777" w:rsidR="005379CB" w:rsidRPr="005379CB" w:rsidRDefault="005379CB" w:rsidP="005379CB">
          <w:pPr>
            <w:numPr>
              <w:ilvl w:val="0"/>
              <w:numId w:val="7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idx_user_profile_user_id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idx_user_profile_user_id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public.user_profile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3A05B349" w14:textId="77777777" w:rsidR="005379CB" w:rsidRPr="005379CB" w:rsidRDefault="005379CB" w:rsidP="005379CB">
          <w:pPr>
            <w:numPr>
              <w:ilvl w:val="0"/>
              <w:numId w:val="7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user_profile_pkey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user_profile_pkey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public.user_profile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07BBB7BD" w14:textId="77777777" w:rsidR="005379CB" w:rsidRPr="005379CB" w:rsidRDefault="005379CB" w:rsidP="005379CB">
          <w:pPr>
            <w:numPr>
              <w:ilvl w:val="0"/>
              <w:numId w:val="7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user_profile_user_id_key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user_profile_user_id_key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public.user_profile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47847453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public.user_sessions</w:t>
          </w:r>
          <w:proofErr w:type="spellEnd"/>
        </w:p>
        <w:p w14:paraId="3F6F6380" w14:textId="77777777" w:rsidR="005379CB" w:rsidRPr="005379CB" w:rsidRDefault="005379CB" w:rsidP="005379CB">
          <w:pPr>
            <w:numPr>
              <w:ilvl w:val="0"/>
              <w:numId w:val="7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2F490D0D" w14:textId="77777777" w:rsidR="005379CB" w:rsidRPr="005379CB" w:rsidRDefault="005379CB" w:rsidP="005379CB">
          <w:pPr>
            <w:numPr>
              <w:ilvl w:val="0"/>
              <w:numId w:val="7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086869D" w14:textId="77777777" w:rsidR="005379CB" w:rsidRPr="005379CB" w:rsidRDefault="005379CB" w:rsidP="005379CB">
          <w:pPr>
            <w:numPr>
              <w:ilvl w:val="0"/>
              <w:numId w:val="7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3E6F52C" w14:textId="77777777" w:rsidR="005379CB" w:rsidRPr="005379CB" w:rsidRDefault="005379CB" w:rsidP="005379CB">
          <w:pPr>
            <w:numPr>
              <w:ilvl w:val="0"/>
              <w:numId w:val="7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2E588568" w14:textId="77777777" w:rsidR="005379CB" w:rsidRPr="005379CB" w:rsidRDefault="005379CB" w:rsidP="005379CB">
          <w:pPr>
            <w:numPr>
              <w:ilvl w:val="0"/>
              <w:numId w:val="7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345"/>
            <w:gridCol w:w="2659"/>
            <w:gridCol w:w="651"/>
            <w:gridCol w:w="3672"/>
            <w:gridCol w:w="1301"/>
          </w:tblGrid>
          <w:tr w:rsidR="005379CB" w:rsidRPr="005379CB" w14:paraId="177AD529" w14:textId="77777777" w:rsidTr="005379CB">
            <w:trPr>
              <w:divId w:val="548415546"/>
              <w:cantSplit/>
              <w:tblHeader/>
            </w:trPr>
            <w:tc>
              <w:tcPr>
                <w:tcW w:w="70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502BA4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39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4B0106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2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173040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91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46D957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5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B0C072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5379CB" w:rsidRPr="005379CB" w14:paraId="4C858A45" w14:textId="77777777" w:rsidTr="005379CB">
            <w:trPr>
              <w:divId w:val="548415546"/>
              <w:cantSplit/>
              <w:tblHeader/>
            </w:trPr>
            <w:tc>
              <w:tcPr>
                <w:tcW w:w="70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503AB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3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E980D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2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012D8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3B361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user_sessions_id_seq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9782E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576172CA" w14:textId="77777777" w:rsidTr="005379CB">
            <w:trPr>
              <w:divId w:val="548415546"/>
              <w:cantSplit/>
              <w:tblHeader/>
            </w:trPr>
            <w:tc>
              <w:tcPr>
                <w:tcW w:w="70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16554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user_email</w:t>
                </w:r>
                <w:proofErr w:type="spellEnd"/>
              </w:p>
            </w:tc>
            <w:tc>
              <w:tcPr>
                <w:tcW w:w="13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D35BD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2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76298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2420A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0441E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57C2A0BD" w14:textId="77777777" w:rsidTr="005379CB">
            <w:trPr>
              <w:divId w:val="548415546"/>
              <w:cantSplit/>
              <w:tblHeader/>
            </w:trPr>
            <w:tc>
              <w:tcPr>
                <w:tcW w:w="70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7DA5F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login_time</w:t>
                </w:r>
                <w:proofErr w:type="spellEnd"/>
              </w:p>
            </w:tc>
            <w:tc>
              <w:tcPr>
                <w:tcW w:w="13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55EFB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2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DA35A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48BFA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ED32C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1E943338" w14:textId="77777777" w:rsidTr="005379CB">
            <w:trPr>
              <w:divId w:val="548415546"/>
              <w:cantSplit/>
              <w:tblHeader/>
            </w:trPr>
            <w:tc>
              <w:tcPr>
                <w:tcW w:w="70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9D4A5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logout_time</w:t>
                </w:r>
                <w:proofErr w:type="spellEnd"/>
              </w:p>
            </w:tc>
            <w:tc>
              <w:tcPr>
                <w:tcW w:w="13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393FE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2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561E8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DEA43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4EDD7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7A02EBA6" w14:textId="77777777" w:rsidTr="005379CB">
            <w:trPr>
              <w:divId w:val="548415546"/>
              <w:cantSplit/>
              <w:tblHeader/>
            </w:trPr>
            <w:tc>
              <w:tcPr>
                <w:tcW w:w="70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7DBC4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ip</w:t>
                </w:r>
                <w:proofErr w:type="spellEnd"/>
              </w:p>
            </w:tc>
            <w:tc>
              <w:tcPr>
                <w:tcW w:w="13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AC5D2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2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7DD8C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F2856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F4162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0FE90221" w14:textId="77777777" w:rsidTr="005379CB">
            <w:trPr>
              <w:divId w:val="548415546"/>
              <w:cantSplit/>
              <w:tblHeader/>
            </w:trPr>
            <w:tc>
              <w:tcPr>
                <w:tcW w:w="70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17277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user_agent</w:t>
                </w:r>
                <w:proofErr w:type="spellEnd"/>
              </w:p>
            </w:tc>
            <w:tc>
              <w:tcPr>
                <w:tcW w:w="13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51798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2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B15CC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414BD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0708C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0DD95297" w14:textId="77777777" w:rsidTr="005379CB">
            <w:trPr>
              <w:divId w:val="548415546"/>
              <w:cantSplit/>
              <w:tblHeader/>
            </w:trPr>
            <w:tc>
              <w:tcPr>
                <w:tcW w:w="708" w:type="pct"/>
                <w:shd w:val="clear" w:color="auto" w:fill="F3F3F3"/>
                <w:hideMark/>
              </w:tcPr>
              <w:p w14:paraId="7903702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refresh_token</w:t>
                </w:r>
                <w:proofErr w:type="spellEnd"/>
              </w:p>
            </w:tc>
            <w:tc>
              <w:tcPr>
                <w:tcW w:w="1390" w:type="pct"/>
                <w:shd w:val="clear" w:color="auto" w:fill="F3F3F3"/>
                <w:hideMark/>
              </w:tcPr>
              <w:p w14:paraId="13F32D1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26" w:type="pct"/>
                <w:shd w:val="clear" w:color="auto" w:fill="F3F3F3"/>
                <w:hideMark/>
              </w:tcPr>
              <w:p w14:paraId="731499F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6" w:type="pct"/>
                <w:shd w:val="clear" w:color="auto" w:fill="F3F3F3"/>
                <w:hideMark/>
              </w:tcPr>
              <w:p w14:paraId="7864CE0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9" w:type="pct"/>
                <w:shd w:val="clear" w:color="auto" w:fill="F3F3F3"/>
                <w:hideMark/>
              </w:tcPr>
              <w:p w14:paraId="4E40250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6542248C" w14:textId="77777777" w:rsidR="005379CB" w:rsidRPr="005379CB" w:rsidRDefault="005379CB" w:rsidP="005379CB">
          <w:pPr>
            <w:numPr>
              <w:ilvl w:val="0"/>
              <w:numId w:val="7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358109D1" w14:textId="77777777" w:rsidR="005379CB" w:rsidRPr="005379CB" w:rsidRDefault="005379CB" w:rsidP="005379CB">
          <w:pPr>
            <w:numPr>
              <w:ilvl w:val="0"/>
              <w:numId w:val="7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user_sessions_pkey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user_sessions_pkey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public.user_sessions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3262738A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public.users</w:t>
          </w:r>
          <w:proofErr w:type="spellEnd"/>
        </w:p>
        <w:p w14:paraId="05F73C18" w14:textId="77777777" w:rsidR="005379CB" w:rsidRPr="005379CB" w:rsidRDefault="005379CB" w:rsidP="005379CB">
          <w:pPr>
            <w:numPr>
              <w:ilvl w:val="0"/>
              <w:numId w:val="7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78C918B7" w14:textId="77777777" w:rsidR="005379CB" w:rsidRPr="005379CB" w:rsidRDefault="005379CB" w:rsidP="005379CB">
          <w:pPr>
            <w:numPr>
              <w:ilvl w:val="0"/>
              <w:numId w:val="7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 xml:space="preserve">Módulos que la consumen: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5C626EE" w14:textId="77777777" w:rsidR="005379CB" w:rsidRPr="005379CB" w:rsidRDefault="005379CB" w:rsidP="005379CB">
          <w:pPr>
            <w:numPr>
              <w:ilvl w:val="0"/>
              <w:numId w:val="7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DD05B71" w14:textId="77777777" w:rsidR="005379CB" w:rsidRPr="005379CB" w:rsidRDefault="005379CB" w:rsidP="005379CB">
          <w:pPr>
            <w:numPr>
              <w:ilvl w:val="0"/>
              <w:numId w:val="7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2D50D5DE" w14:textId="77777777" w:rsidR="005379CB" w:rsidRPr="005379CB" w:rsidRDefault="005379CB" w:rsidP="005379CB">
          <w:pPr>
            <w:numPr>
              <w:ilvl w:val="0"/>
              <w:numId w:val="7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11297AFF" w14:textId="77777777" w:rsidR="005379CB" w:rsidRPr="005379CB" w:rsidRDefault="005379CB" w:rsidP="005379CB">
          <w:pPr>
            <w:numPr>
              <w:ilvl w:val="0"/>
              <w:numId w:val="7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department_id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public.departments.id</w:t>
          </w:r>
          <w:proofErr w:type="spellEnd"/>
        </w:p>
        <w:p w14:paraId="7F6037D7" w14:textId="77777777" w:rsidR="005379CB" w:rsidRPr="005379CB" w:rsidRDefault="005379CB" w:rsidP="005379CB">
          <w:pPr>
            <w:numPr>
              <w:ilvl w:val="0"/>
              <w:numId w:val="7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department_id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public.departments.id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2698"/>
            <w:gridCol w:w="1241"/>
            <w:gridCol w:w="651"/>
            <w:gridCol w:w="2719"/>
            <w:gridCol w:w="2319"/>
          </w:tblGrid>
          <w:tr w:rsidR="005379CB" w:rsidRPr="005379CB" w14:paraId="432385A5" w14:textId="77777777" w:rsidTr="005379CB">
            <w:trPr>
              <w:divId w:val="548415546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94B1D9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1BA94F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DF1147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4AB833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2D6526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5379CB" w:rsidRPr="005379CB" w14:paraId="7418C5A3" w14:textId="77777777" w:rsidTr="005379CB">
            <w:trPr>
              <w:divId w:val="548415546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CAD11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C3A05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EB0CA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518E2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users_id_seq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C84C0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702F3033" w14:textId="77777777" w:rsidTr="005379CB">
            <w:trPr>
              <w:divId w:val="548415546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62E10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google_id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60535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6908B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7F460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AEE26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58534098" w14:textId="77777777" w:rsidTr="005379CB">
            <w:trPr>
              <w:divId w:val="548415546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58FEA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email</w:t>
                </w:r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2D21C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74DCF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4D4F7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ED4A9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3C5C3BB5" w14:textId="77777777" w:rsidTr="005379CB">
            <w:trPr>
              <w:divId w:val="548415546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E1FAD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name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60A1A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259F0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531EA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CB7BE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52B95279" w14:textId="77777777" w:rsidTr="005379CB">
            <w:trPr>
              <w:divId w:val="548415546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6B67F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department_id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8161E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96951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E284F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131FD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72B76AED" w14:textId="77777777" w:rsidTr="005379CB">
            <w:trPr>
              <w:divId w:val="548415546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9DBDD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role</w:t>
                </w:r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89427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C89DA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54431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9EBCA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6381B975" w14:textId="77777777" w:rsidTr="005379CB">
            <w:trPr>
              <w:divId w:val="548415546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8E06F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AE687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EB115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05606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4FCD3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2B4AF27F" w14:textId="77777777" w:rsidTr="005379CB">
            <w:trPr>
              <w:divId w:val="548415546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B4BA1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54A0A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A3463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CA656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A1190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58D6027E" w14:textId="77777777" w:rsidTr="005379CB">
            <w:trPr>
              <w:divId w:val="548415546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45C5C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fullname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C0723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EAF15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38668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C2021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36E3ABC8" w14:textId="77777777" w:rsidTr="005379CB">
            <w:trPr>
              <w:divId w:val="548415546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2A7E1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lopdp_internal_status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33AB1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378BC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FA969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granted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6F8F9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379CB" w:rsidRPr="005379CB" w14:paraId="30F5CEE5" w14:textId="77777777" w:rsidTr="005379CB">
            <w:trPr>
              <w:divId w:val="548415546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41E60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lopdp_internal_signed_at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229A9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91A35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333C0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93D8E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65B95E2A" w14:textId="77777777" w:rsidTr="005379CB">
            <w:trPr>
              <w:divId w:val="548415546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0EF60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lopdp_internal_pdf_file_id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00D49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E8763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0C72F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A2B2F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1064E2C8" w14:textId="77777777" w:rsidTr="005379CB">
            <w:trPr>
              <w:divId w:val="548415546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5E4B6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lopdp_internal_signature_file_id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7F4F3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0FA01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7C7BE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AA0A9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4CF33AEB" w14:textId="77777777" w:rsidTr="005379CB">
            <w:trPr>
              <w:divId w:val="548415546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5CB9C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lopdp_internal_ip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4F8D5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EEF79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9DF8C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5EEE9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650B32EA" w14:textId="77777777" w:rsidTr="005379CB">
            <w:trPr>
              <w:divId w:val="548415546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28281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lopdp_internal_user_agent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9677E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81F32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5A78D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DA76C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75F0CD62" w14:textId="77777777" w:rsidTr="005379CB">
            <w:trPr>
              <w:divId w:val="548415546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AD22A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lopdp_internal_notes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1682B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A13C4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9290E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CD598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5379CB" w:rsidRPr="005379CB" w14:paraId="29A85B0C" w14:textId="77777777" w:rsidTr="005379CB">
            <w:trPr>
              <w:divId w:val="548415546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04290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can_sign_documents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A6D84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C3AA0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5EBC0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5FA77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Whether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has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permission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</w:tr>
          <w:tr w:rsidR="005379CB" w:rsidRPr="005379CB" w14:paraId="58237FC6" w14:textId="77777777" w:rsidTr="005379CB">
            <w:trPr>
              <w:divId w:val="548415546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B9948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signature_role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83EF9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8B209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6E054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CCD56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Role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authorization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(DPD, Manager, etc.)</w:t>
                </w:r>
              </w:p>
            </w:tc>
          </w:tr>
          <w:tr w:rsidR="005379CB" w:rsidRPr="005379CB" w14:paraId="213F1B02" w14:textId="77777777" w:rsidTr="005379CB">
            <w:trPr>
              <w:divId w:val="548415546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E9A0F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signature_certificate_id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D16CA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437BE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F5DA6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C9BC0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ID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digital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certificate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qualified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signatures</w:t>
                </w:r>
                <w:proofErr w:type="spellEnd"/>
              </w:p>
            </w:tc>
          </w:tr>
          <w:tr w:rsidR="005379CB" w:rsidRPr="005379CB" w14:paraId="07914380" w14:textId="77777777" w:rsidTr="005379CB">
            <w:trPr>
              <w:divId w:val="548415546"/>
              <w:cantSplit/>
              <w:tblHeader/>
            </w:trPr>
            <w:tc>
              <w:tcPr>
                <w:tcW w:w="1383" w:type="pct"/>
                <w:shd w:val="clear" w:color="auto" w:fill="FFFFFF"/>
                <w:hideMark/>
              </w:tcPr>
              <w:p w14:paraId="0CFBD3A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active</w:t>
                </w:r>
              </w:p>
            </w:tc>
            <w:tc>
              <w:tcPr>
                <w:tcW w:w="683" w:type="pct"/>
                <w:shd w:val="clear" w:color="auto" w:fill="FFFFFF"/>
                <w:hideMark/>
              </w:tcPr>
              <w:p w14:paraId="33F267E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shd w:val="clear" w:color="auto" w:fill="FFFFFF"/>
                <w:hideMark/>
              </w:tcPr>
              <w:p w14:paraId="758A084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394" w:type="pct"/>
                <w:shd w:val="clear" w:color="auto" w:fill="FFFFFF"/>
                <w:hideMark/>
              </w:tcPr>
              <w:p w14:paraId="4B6B639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1242" w:type="pct"/>
                <w:shd w:val="clear" w:color="auto" w:fill="FFFFFF"/>
                <w:hideMark/>
              </w:tcPr>
              <w:p w14:paraId="71D806F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Indica si el usuario está activo en el sistema. Los usuarios inactivos no pueden acceder.</w:t>
                </w:r>
              </w:p>
            </w:tc>
          </w:tr>
        </w:tbl>
        <w:p w14:paraId="6AD7377A" w14:textId="77777777" w:rsidR="005379CB" w:rsidRPr="005379CB" w:rsidRDefault="005379CB" w:rsidP="005379CB">
          <w:pPr>
            <w:numPr>
              <w:ilvl w:val="0"/>
              <w:numId w:val="7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5D782314" w14:textId="77777777" w:rsidR="005379CB" w:rsidRPr="005379CB" w:rsidRDefault="005379CB" w:rsidP="005379CB">
          <w:pPr>
            <w:numPr>
              <w:ilvl w:val="0"/>
              <w:numId w:val="7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idx_users_active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idx_users_active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(active)</w:t>
          </w:r>
        </w:p>
        <w:p w14:paraId="64E6957F" w14:textId="77777777" w:rsidR="005379CB" w:rsidRPr="005379CB" w:rsidRDefault="005379CB" w:rsidP="005379CB">
          <w:pPr>
            <w:numPr>
              <w:ilvl w:val="0"/>
              <w:numId w:val="7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users_email_key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users_email_key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(email)</w:t>
          </w:r>
        </w:p>
        <w:p w14:paraId="7D02242A" w14:textId="77777777" w:rsidR="005379CB" w:rsidRPr="005379CB" w:rsidRDefault="005379CB" w:rsidP="005379CB">
          <w:pPr>
            <w:numPr>
              <w:ilvl w:val="0"/>
              <w:numId w:val="7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users_google_id_key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users_google_id_key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google_id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56326933" w14:textId="77777777" w:rsidR="005379CB" w:rsidRPr="005379CB" w:rsidRDefault="005379CB" w:rsidP="005379CB">
          <w:pPr>
            <w:numPr>
              <w:ilvl w:val="0"/>
              <w:numId w:val="7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users_pkey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public.users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66FAB2CD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5. Hallazgos de consistencia código vs base real</w:t>
          </w:r>
        </w:p>
        <w:p w14:paraId="3AAA442E" w14:textId="77777777" w:rsidR="005379CB" w:rsidRPr="005379CB" w:rsidRDefault="005379CB" w:rsidP="005379CB">
          <w:pPr>
            <w:numPr>
              <w:ilvl w:val="0"/>
              <w:numId w:val="7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core esta alineado con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user_sessions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; las tablas auxiliares esperadas por security.whitelist.js y security.siem.js no forman parte del flujo core verificado.</w:t>
          </w:r>
        </w:p>
        <w:p w14:paraId="31066D28" w14:textId="77777777" w:rsidR="005379CB" w:rsidRPr="005379CB" w:rsidRDefault="005379CB" w:rsidP="005379CB">
          <w:pPr>
            <w:numPr>
              <w:ilvl w:val="0"/>
              <w:numId w:val="7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management.service.js ya usa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request_attachments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request_versions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E966634" w14:textId="77777777" w:rsidR="005379CB" w:rsidRPr="005379CB" w:rsidRDefault="005379CB" w:rsidP="005379CB">
          <w:pPr>
            <w:numPr>
              <w:ilvl w:val="0"/>
              <w:numId w:val="7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audit-prep.service.js ya no depende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users.nombre_completo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; usa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fullname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name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 email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segun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disponibilidad.</w:t>
          </w:r>
        </w:p>
        <w:p w14:paraId="4ADBCE74" w14:textId="77777777" w:rsidR="005379CB" w:rsidRPr="005379CB" w:rsidRDefault="005379CB" w:rsidP="005379CB">
          <w:pPr>
            <w:numPr>
              <w:ilvl w:val="0"/>
              <w:numId w:val="7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signature.controller.js y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services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/* ya trabajan con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signer_email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no insertan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consent_text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sobre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document_signatures_advanced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D8C11C1" w14:textId="77777777" w:rsidR="005379CB" w:rsidRPr="005379CB" w:rsidRDefault="005379CB" w:rsidP="005379CB">
          <w:pPr>
            <w:numPr>
              <w:ilvl w:val="0"/>
              <w:numId w:val="7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mantiene dependencia fuerte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create_document_seal_and_qr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track_qr_access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document_verification_info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; estos objetos deben existir en el entorno.</w:t>
          </w:r>
        </w:p>
        <w:p w14:paraId="3191FC3F" w14:textId="77777777" w:rsidR="005379CB" w:rsidRPr="005379CB" w:rsidRDefault="005379CB" w:rsidP="005379CB">
          <w:pPr>
            <w:numPr>
              <w:ilvl w:val="0"/>
              <w:numId w:val="7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/me ya no toca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user_attendance_records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pero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auth.googleCallback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sigue ejecutando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ensureDailyClockIn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() como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side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effect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transversal.</w:t>
          </w:r>
        </w:p>
        <w:p w14:paraId="4886BC5A" w14:textId="77777777" w:rsidR="005379CB" w:rsidRPr="005379CB" w:rsidRDefault="005379CB" w:rsidP="005379CB">
          <w:pPr>
            <w:numPr>
              <w:ilvl w:val="0"/>
              <w:numId w:val="7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sigue limitado a la cola técnica soportada por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request_approvals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; no implementa un motor transversal de aprobaciones por área.</w:t>
          </w:r>
        </w:p>
        <w:p w14:paraId="73F49CC3" w14:textId="77777777" w:rsidR="005379CB" w:rsidRPr="005379CB" w:rsidRDefault="005379CB" w:rsidP="005379CB">
          <w:pPr>
            <w:pStyle w:val="Ttulo1"/>
            <w:shd w:val="clear" w:color="auto" w:fill="E6E6E6"/>
            <w:spacing w:before="200" w:after="20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r w:rsidRPr="005379CB">
            <w:rPr>
              <w:rFonts w:ascii="Aptos" w:eastAsia="Times New Roman" w:hAnsi="Aptos"/>
              <w:b/>
              <w:color w:val="325483"/>
              <w:sz w:val="32"/>
            </w:rPr>
            <w:lastRenderedPageBreak/>
            <w:t>IQ - AREA 01 GOBIERNO, SEGURIDAD, CUMPLIMIENTO Y GESTION DOCUMENTAL</w:t>
          </w:r>
        </w:p>
        <w:p w14:paraId="0A2EDD67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La calificación de instalación resume la </w:t>
          </w:r>
          <w:proofErr w:type="spellStart"/>
          <w:r w:rsidRPr="005379CB">
            <w:rPr>
              <w:rFonts w:ascii="Aptos" w:hAnsi="Aptos"/>
              <w:color w:val="1F2937"/>
            </w:rPr>
            <w:t>verificacion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de componentes, rutas, dependencias y prerrequisitos técnicos necesarios para ejecutar correctamente el área dentro del entorno objetivo.</w:t>
          </w:r>
        </w:p>
        <w:p w14:paraId="42F075EF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</w:p>
        <w:p w14:paraId="1DE93089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La calificación de instalación del Área 01 tiene como finalidad demostrar que los componentes técnicos necesarios para el funcionamiento de los módulos de Gobierno, Seguridad, Cumplimiento y Gestión Documental se encuentran correctamente desplegados, configurados y accesibles en el entorno objetivo. Esta </w:t>
          </w:r>
          <w:proofErr w:type="spellStart"/>
          <w:r w:rsidRPr="005379CB">
            <w:rPr>
              <w:rFonts w:ascii="Aptos" w:hAnsi="Aptos"/>
              <w:color w:val="1F2937"/>
            </w:rPr>
            <w:t>revision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considera montaje real de rutas, middleware transversal, tablas y objetos SQL requeridos y </w:t>
          </w:r>
          <w:proofErr w:type="spellStart"/>
          <w:r w:rsidRPr="005379CB">
            <w:rPr>
              <w:rFonts w:ascii="Aptos" w:hAnsi="Aptos"/>
              <w:color w:val="1F2937"/>
            </w:rPr>
            <w:t>alineacion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</w:t>
          </w:r>
          <w:proofErr w:type="spellStart"/>
          <w:r w:rsidRPr="005379CB">
            <w:rPr>
              <w:rFonts w:ascii="Aptos" w:hAnsi="Aptos"/>
              <w:color w:val="1F2937"/>
            </w:rPr>
            <w:t>basica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entre backend, frontend e integraciones externas.</w:t>
          </w:r>
        </w:p>
        <w:p w14:paraId="15F7C207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2. Objetivo</w:t>
          </w:r>
        </w:p>
        <w:p w14:paraId="5CDB3A3E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Verificar que el Área 01 se encuentre instalada y preparada para operar en el entorno evaluado, confirmando que los módulos </w:t>
          </w:r>
          <w:proofErr w:type="spellStart"/>
          <w:r w:rsidRPr="005379CB">
            <w:rPr>
              <w:rFonts w:ascii="Aptos" w:hAnsi="Aptos"/>
              <w:color w:val="1F2937"/>
            </w:rPr>
            <w:t>auth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security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5379CB">
            <w:rPr>
              <w:rFonts w:ascii="Aptos" w:hAnsi="Aptos"/>
              <w:color w:val="1F2937"/>
            </w:rPr>
            <w:t>audit-prep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approvals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management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signature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documents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5379CB">
            <w:rPr>
              <w:rFonts w:ascii="Aptos" w:hAnsi="Aptos"/>
              <w:color w:val="1F2937"/>
            </w:rPr>
            <w:t>notifications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dashboard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y </w:t>
          </w:r>
          <w:proofErr w:type="spellStart"/>
          <w:r w:rsidRPr="005379CB">
            <w:rPr>
              <w:rFonts w:ascii="Aptos" w:hAnsi="Aptos"/>
              <w:color w:val="1F2937"/>
            </w:rPr>
            <w:t>gmail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disponen de los componentes </w:t>
          </w:r>
          <w:proofErr w:type="spellStart"/>
          <w:r w:rsidRPr="005379CB">
            <w:rPr>
              <w:rFonts w:ascii="Aptos" w:hAnsi="Aptos"/>
              <w:color w:val="1F2937"/>
            </w:rPr>
            <w:t>minimos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requeridos.</w:t>
          </w:r>
        </w:p>
        <w:p w14:paraId="61564319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3. Casos IQ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937"/>
            <w:gridCol w:w="1247"/>
            <w:gridCol w:w="5801"/>
            <w:gridCol w:w="1643"/>
          </w:tblGrid>
          <w:tr w:rsidR="005379CB" w:rsidRPr="005379CB" w14:paraId="6E370345" w14:textId="77777777" w:rsidTr="005379CB">
            <w:trPr>
              <w:divId w:val="548415546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559097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3CD364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2A935E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Verificacion</w:t>
                </w:r>
                <w:proofErr w:type="spellEnd"/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085205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Estado actual</w:t>
                </w:r>
              </w:p>
            </w:tc>
          </w:tr>
          <w:tr w:rsidR="005379CB" w:rsidRPr="005379CB" w14:paraId="31513BEF" w14:textId="77777777" w:rsidTr="005379CB">
            <w:trPr>
              <w:divId w:val="548415546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85617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F894D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7356B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repositorio de sesión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D3B84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5379CB" w:rsidRPr="005379CB" w14:paraId="15A38F13" w14:textId="77777777" w:rsidTr="005379CB">
            <w:trPr>
              <w:divId w:val="548415546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7505E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6F829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F1023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Existen rutas y tablas core (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auditoria.logs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user_sessions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EED66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5379CB" w:rsidRPr="005379CB" w14:paraId="724CC68B" w14:textId="77777777" w:rsidTr="005379CB">
            <w:trPr>
              <w:divId w:val="548415546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B4902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IQ-GD-003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0B60F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</w:t>
                </w:r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92D48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servicio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F0ADE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5379CB" w:rsidRPr="005379CB" w14:paraId="7D0D3119" w14:textId="77777777" w:rsidTr="005379CB">
            <w:trPr>
              <w:divId w:val="548415546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69A8E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IQ-GD-004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824B4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8E27E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audit_settings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audit_sections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audit_documents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audit_access_grants</w:t>
                </w:r>
                <w:proofErr w:type="spellEnd"/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9D853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5379CB" w:rsidRPr="005379CB" w14:paraId="34E28A6E" w14:textId="77777777" w:rsidTr="005379CB">
            <w:trPr>
              <w:divId w:val="548415546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21984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IQ-GD-005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DB899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approvals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39A5A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servicio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946B3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5379CB" w:rsidRPr="005379CB" w14:paraId="69C0F4FF" w14:textId="77777777" w:rsidTr="005379CB">
            <w:trPr>
              <w:divId w:val="548415546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E5693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IQ-GD-006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013E5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C24D3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servicio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1982F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5379CB" w:rsidRPr="005379CB" w14:paraId="297D77FE" w14:textId="77777777" w:rsidTr="005379CB">
            <w:trPr>
              <w:divId w:val="548415546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83C33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IQ-GD-007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E5C48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B0CF1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documents.routes.js,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servicio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06C9E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5379CB" w:rsidRPr="005379CB" w14:paraId="02783DE8" w14:textId="77777777" w:rsidTr="005379CB">
            <w:trPr>
              <w:divId w:val="548415546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711E8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IQ-GD-008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ACA69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7FB34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files.routes.js,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servicio y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multer</w:t>
                </w:r>
                <w:proofErr w:type="spellEnd"/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0D0B5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5379CB" w:rsidRPr="005379CB" w14:paraId="7A485E6E" w14:textId="77777777" w:rsidTr="005379CB">
            <w:trPr>
              <w:divId w:val="548415546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EB9D1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IQ-GD-009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F62A7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C8D18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servicio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1C0DC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5379CB" w:rsidRPr="005379CB" w14:paraId="502F3F80" w14:textId="77777777" w:rsidTr="005379CB">
            <w:trPr>
              <w:divId w:val="548415546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5BA07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IQ-GD-010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26D9E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825E5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Existe ruta montada /api/v1/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/comercial/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summary</w:t>
                </w:r>
                <w:proofErr w:type="spellEnd"/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6B01C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5379CB" w:rsidRPr="005379CB" w14:paraId="2CB41440" w14:textId="77777777" w:rsidTr="005379CB">
            <w:trPr>
              <w:divId w:val="548415546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A3EB0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IQ-GD-011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7CBAC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16E79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servicio y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callback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publico exceptuado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C08B7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5379CB" w:rsidRPr="005379CB" w14:paraId="0271B442" w14:textId="77777777" w:rsidTr="005379CB">
            <w:trPr>
              <w:divId w:val="548415546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79ACE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IQ-GD-012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EBB32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43A0D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 tabla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user_gmail_tokens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para persistencia OAuth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7E96F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5379CB" w:rsidRPr="005379CB" w14:paraId="262F1543" w14:textId="77777777" w:rsidTr="005379CB">
            <w:trPr>
              <w:divId w:val="548415546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1D027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IQ-GD-013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F596A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A197A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Existen rutas, alias versionado y dependencias SQL core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44B05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 parcial</w:t>
                </w:r>
              </w:p>
            </w:tc>
          </w:tr>
          <w:tr w:rsidR="005379CB" w:rsidRPr="005379CB" w14:paraId="3238F0B5" w14:textId="77777777" w:rsidTr="005379CB">
            <w:trPr>
              <w:divId w:val="548415546"/>
              <w:cantSplit/>
              <w:tblHeader/>
            </w:trPr>
            <w:tc>
              <w:tcPr>
                <w:tcW w:w="493" w:type="pct"/>
                <w:shd w:val="clear" w:color="auto" w:fill="FFFFFF"/>
                <w:hideMark/>
              </w:tcPr>
              <w:p w14:paraId="774F82A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IQ-GD-014</w:t>
                </w:r>
              </w:p>
            </w:tc>
            <w:tc>
              <w:tcPr>
                <w:tcW w:w="629" w:type="pct"/>
                <w:shd w:val="clear" w:color="auto" w:fill="FFFFFF"/>
                <w:hideMark/>
              </w:tcPr>
              <w:p w14:paraId="40534BC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3019" w:type="pct"/>
                <w:shd w:val="clear" w:color="auto" w:fill="FFFFFF"/>
                <w:hideMark/>
              </w:tcPr>
              <w:p w14:paraId="568F03B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Existen tablas auxiliares esperadas por security.whitelist.js y security.siem.js</w:t>
                </w:r>
              </w:p>
            </w:tc>
            <w:tc>
              <w:tcPr>
                <w:tcW w:w="859" w:type="pct"/>
                <w:shd w:val="clear" w:color="auto" w:fill="FFFFFF"/>
                <w:hideMark/>
              </w:tcPr>
              <w:p w14:paraId="478E1E9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 conforme parcial</w:t>
                </w:r>
              </w:p>
            </w:tc>
          </w:tr>
        </w:tbl>
        <w:p w14:paraId="4D7725C5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4. Conclusiones de IQ</w:t>
          </w:r>
        </w:p>
        <w:p w14:paraId="6EF0E47C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El Área 01 queda instalada y operativa de forma mayoritariamente conforme para su flujo core ampliado. La </w:t>
          </w:r>
          <w:proofErr w:type="spellStart"/>
          <w:r w:rsidRPr="005379CB">
            <w:rPr>
              <w:rFonts w:ascii="Aptos" w:hAnsi="Aptos"/>
              <w:color w:val="1F2937"/>
            </w:rPr>
            <w:t>incorporacion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de gestión documental, archivos, notificaciones, </w:t>
          </w:r>
          <w:proofErr w:type="spellStart"/>
          <w:r w:rsidRPr="005379CB">
            <w:rPr>
              <w:rFonts w:ascii="Aptos" w:hAnsi="Aptos"/>
              <w:color w:val="1F2937"/>
            </w:rPr>
            <w:t>dashboard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y Gmail se encuentra respaldada por montaje real de rutas y por dependencias </w:t>
          </w:r>
          <w:proofErr w:type="spellStart"/>
          <w:r w:rsidRPr="005379CB">
            <w:rPr>
              <w:rFonts w:ascii="Aptos" w:hAnsi="Aptos"/>
              <w:color w:val="1F2937"/>
            </w:rPr>
            <w:t>tecnicas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verificables. Los puntos parciales se concentran en artefactos auxiliares de seguridad y dependencias SQL especializadas de firma.</w:t>
          </w:r>
        </w:p>
        <w:p w14:paraId="2A7A54CC" w14:textId="77777777" w:rsidR="005379CB" w:rsidRPr="005379CB" w:rsidRDefault="005379CB" w:rsidP="005379CB">
          <w:pPr>
            <w:pStyle w:val="Ttulo1"/>
            <w:shd w:val="clear" w:color="auto" w:fill="E6E6E6"/>
            <w:spacing w:before="200" w:after="20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32"/>
            </w:rPr>
          </w:pPr>
          <w:r w:rsidRPr="005379CB">
            <w:rPr>
              <w:rFonts w:ascii="Aptos" w:eastAsia="Times New Roman" w:hAnsi="Aptos"/>
              <w:b/>
              <w:color w:val="325483"/>
              <w:sz w:val="32"/>
            </w:rPr>
            <w:t>OQ - AREA 01 GOBIERNO, SEGURIDAD, CUMPLIMIENTO Y GESTION DOCUMENTAL</w:t>
          </w:r>
        </w:p>
        <w:p w14:paraId="3213D161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La calificación operacional consolida la </w:t>
          </w:r>
          <w:proofErr w:type="spellStart"/>
          <w:r w:rsidRPr="005379CB">
            <w:rPr>
              <w:rFonts w:ascii="Aptos" w:hAnsi="Aptos"/>
              <w:color w:val="1F2937"/>
            </w:rPr>
            <w:t>comprobacion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funcional del área bajo condiciones normales y de error controlado, verificando que las funciones implementadas respondan de forma coherente a la </w:t>
          </w:r>
          <w:proofErr w:type="spellStart"/>
          <w:r w:rsidRPr="005379CB">
            <w:rPr>
              <w:rFonts w:ascii="Aptos" w:hAnsi="Aptos"/>
              <w:color w:val="1F2937"/>
            </w:rPr>
            <w:t>especificacion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vigente.</w:t>
          </w:r>
        </w:p>
        <w:p w14:paraId="3D5443B7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</w:p>
        <w:p w14:paraId="64B69646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La calificación operacional del Área 01 se orienta a demostrar que los módulos incluidos en su alcance ejecutan las funciones esperadas de manera coherente con la </w:t>
          </w:r>
          <w:proofErr w:type="spellStart"/>
          <w:r w:rsidRPr="005379CB">
            <w:rPr>
              <w:rFonts w:ascii="Aptos" w:hAnsi="Aptos"/>
              <w:color w:val="1F2937"/>
            </w:rPr>
            <w:t>especificacion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funcional vigente. El foco principal es validar autenticación, seguridad, auditoria, </w:t>
          </w:r>
          <w:proofErr w:type="spellStart"/>
          <w:r w:rsidRPr="005379CB">
            <w:rPr>
              <w:rFonts w:ascii="Aptos" w:hAnsi="Aptos"/>
              <w:color w:val="1F2937"/>
            </w:rPr>
            <w:t>preparacion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documental, aprobaciones, gestión gerencial, documentos, archivos, notificaciones, </w:t>
          </w:r>
          <w:proofErr w:type="spellStart"/>
          <w:r w:rsidRPr="005379CB">
            <w:rPr>
              <w:rFonts w:ascii="Aptos" w:hAnsi="Aptos"/>
              <w:color w:val="1F2937"/>
            </w:rPr>
            <w:t>dashboard</w:t>
          </w:r>
          <w:proofErr w:type="spellEnd"/>
          <w:r w:rsidRPr="005379CB">
            <w:rPr>
              <w:rFonts w:ascii="Aptos" w:hAnsi="Aptos"/>
              <w:color w:val="1F2937"/>
            </w:rPr>
            <w:t>, Gmail y firma documental bajo condiciones normales y de error controlado.</w:t>
          </w:r>
        </w:p>
        <w:p w14:paraId="4BAFF09E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2. Casos OQ por módulo</w:t>
          </w:r>
        </w:p>
        <w:p w14:paraId="37AEBA89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auth</w:t>
          </w:r>
          <w:proofErr w:type="spellEnd"/>
        </w:p>
        <w:p w14:paraId="4536EB24" w14:textId="77777777" w:rsidR="005379CB" w:rsidRPr="005379CB" w:rsidRDefault="005379CB" w:rsidP="005379CB">
          <w:pPr>
            <w:numPr>
              <w:ilvl w:val="0"/>
              <w:numId w:val="7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google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redirige a Google OAuth.</w:t>
          </w:r>
        </w:p>
        <w:p w14:paraId="66E7A7F5" w14:textId="77777777" w:rsidR="005379CB" w:rsidRPr="005379CB" w:rsidRDefault="005379CB" w:rsidP="005379CB">
          <w:pPr>
            <w:numPr>
              <w:ilvl w:val="0"/>
              <w:numId w:val="7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google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callback?code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=*: crea o actualiza usuario, crea sesión y registra auditoria.</w:t>
          </w:r>
        </w:p>
        <w:p w14:paraId="602340B6" w14:textId="77777777" w:rsidR="005379CB" w:rsidRPr="005379CB" w:rsidRDefault="005379CB" w:rsidP="005379CB">
          <w:pPr>
            <w:numPr>
              <w:ilvl w:val="0"/>
              <w:numId w:val="7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/me: devuelve perfil autenticado.</w:t>
          </w:r>
        </w:p>
        <w:p w14:paraId="437676BC" w14:textId="77777777" w:rsidR="005379CB" w:rsidRPr="005379CB" w:rsidRDefault="005379CB" w:rsidP="005379CB">
          <w:pPr>
            <w:numPr>
              <w:ilvl w:val="0"/>
              <w:numId w:val="7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refresh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renueva tokens solo si el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refresh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token corresponde a una sesión activa.</w:t>
          </w:r>
        </w:p>
        <w:p w14:paraId="32B5E45D" w14:textId="77777777" w:rsidR="005379CB" w:rsidRPr="005379CB" w:rsidRDefault="005379CB" w:rsidP="005379CB">
          <w:pPr>
            <w:numPr>
              <w:ilvl w:val="0"/>
              <w:numId w:val="7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lopdp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accept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: guarda evidencia interna en Drive y actualiza users y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user_lopdp_consents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7068401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>security</w:t>
          </w:r>
          <w:proofErr w:type="spellEnd"/>
        </w:p>
        <w:p w14:paraId="2002C107" w14:textId="77777777" w:rsidR="005379CB" w:rsidRPr="005379CB" w:rsidRDefault="005379CB" w:rsidP="005379CB">
          <w:pPr>
            <w:numPr>
              <w:ilvl w:val="0"/>
              <w:numId w:val="8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devuelve eventos off-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hours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saneados y paginados.</w:t>
          </w:r>
        </w:p>
        <w:p w14:paraId="24B3F8E5" w14:textId="77777777" w:rsidR="005379CB" w:rsidRPr="005379CB" w:rsidRDefault="005379CB" w:rsidP="005379CB">
          <w:pPr>
            <w:numPr>
              <w:ilvl w:val="0"/>
              <w:numId w:val="8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/:id/timeline: devuelve timeline asociado al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correlation_id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7602A61" w14:textId="77777777" w:rsidR="005379CB" w:rsidRPr="005379CB" w:rsidRDefault="005379CB" w:rsidP="005379CB">
          <w:pPr>
            <w:numPr>
              <w:ilvl w:val="0"/>
              <w:numId w:val="8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review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marca notificaciones de seguridad como revisadas.</w:t>
          </w:r>
        </w:p>
        <w:p w14:paraId="2F46A621" w14:textId="77777777" w:rsidR="005379CB" w:rsidRPr="005379CB" w:rsidRDefault="005379CB" w:rsidP="005379CB">
          <w:pPr>
            <w:numPr>
              <w:ilvl w:val="0"/>
              <w:numId w:val="8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export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: exporta CSV o JSON saneado.</w:t>
          </w:r>
        </w:p>
        <w:p w14:paraId="44600021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t>auditoria</w:t>
          </w:r>
        </w:p>
        <w:p w14:paraId="31F1B80C" w14:textId="77777777" w:rsidR="005379CB" w:rsidRPr="005379CB" w:rsidRDefault="005379CB" w:rsidP="005379CB">
          <w:pPr>
            <w:numPr>
              <w:ilvl w:val="0"/>
              <w:numId w:val="8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GET /api/v1/auditoria, GET /api/v1/auditoria/:id, GET /api/v1/auditoria/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export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csv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deben listar, detallar y exportar la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bitacora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12E77D5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audit-prep</w:t>
          </w:r>
          <w:proofErr w:type="spellEnd"/>
        </w:p>
        <w:p w14:paraId="0EB7E732" w14:textId="77777777" w:rsidR="005379CB" w:rsidRPr="005379CB" w:rsidRDefault="005379CB" w:rsidP="005379CB">
          <w:pPr>
            <w:numPr>
              <w:ilvl w:val="0"/>
              <w:numId w:val="8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/status devuelve estado y ventana.</w:t>
          </w:r>
        </w:p>
        <w:p w14:paraId="402D2136" w14:textId="77777777" w:rsidR="005379CB" w:rsidRPr="005379CB" w:rsidRDefault="005379CB" w:rsidP="005379CB">
          <w:pPr>
            <w:numPr>
              <w:ilvl w:val="0"/>
              <w:numId w:val="8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PUT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/status actualiza modo y fechas.</w:t>
          </w:r>
        </w:p>
        <w:p w14:paraId="1E5FE95D" w14:textId="77777777" w:rsidR="005379CB" w:rsidRPr="005379CB" w:rsidRDefault="005379CB" w:rsidP="005379CB">
          <w:pPr>
            <w:numPr>
              <w:ilvl w:val="0"/>
              <w:numId w:val="8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sections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filtra secciones por rol.</w:t>
          </w:r>
        </w:p>
        <w:p w14:paraId="608858F8" w14:textId="77777777" w:rsidR="005379CB" w:rsidRPr="005379CB" w:rsidRDefault="005379CB" w:rsidP="005379CB">
          <w:pPr>
            <w:numPr>
              <w:ilvl w:val="0"/>
              <w:numId w:val="8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upload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valida archivo, crea carpeta Drive y registra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audit_documents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9CA072B" w14:textId="77777777" w:rsidR="005379CB" w:rsidRPr="005379CB" w:rsidRDefault="005379CB" w:rsidP="005379CB">
          <w:pPr>
            <w:numPr>
              <w:ilvl w:val="0"/>
              <w:numId w:val="8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download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entrega documento si la sección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esta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permitida.</w:t>
          </w:r>
        </w:p>
        <w:p w14:paraId="0681FE1A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approvals</w:t>
          </w:r>
          <w:proofErr w:type="spellEnd"/>
        </w:p>
        <w:p w14:paraId="43FDDA20" w14:textId="77777777" w:rsidR="005379CB" w:rsidRPr="005379CB" w:rsidRDefault="005379CB" w:rsidP="005379CB">
          <w:pPr>
            <w:numPr>
              <w:ilvl w:val="0"/>
              <w:numId w:val="8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pending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lista pendientes del flujo soportado.</w:t>
          </w:r>
        </w:p>
        <w:p w14:paraId="7CA5DDAE" w14:textId="77777777" w:rsidR="005379CB" w:rsidRPr="005379CB" w:rsidRDefault="005379CB" w:rsidP="005379CB">
          <w:pPr>
            <w:numPr>
              <w:ilvl w:val="0"/>
              <w:numId w:val="8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approve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POST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reject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registran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decision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actualizan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requests.status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236572C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management</w:t>
          </w:r>
          <w:proofErr w:type="spellEnd"/>
        </w:p>
        <w:p w14:paraId="79BAE94E" w14:textId="77777777" w:rsidR="005379CB" w:rsidRPr="005379CB" w:rsidRDefault="005379CB" w:rsidP="005379CB">
          <w:pPr>
            <w:numPr>
              <w:ilvl w:val="0"/>
              <w:numId w:val="8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stats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/trace/:id, 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/:id deben devolver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metricas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solicitudes, trazabilidad y soporte documental.</w:t>
          </w:r>
        </w:p>
        <w:p w14:paraId="129549A1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documents</w:t>
          </w:r>
          <w:proofErr w:type="spellEnd"/>
        </w:p>
        <w:p w14:paraId="04366C73" w14:textId="77777777" w:rsidR="005379CB" w:rsidRPr="005379CB" w:rsidRDefault="005379CB" w:rsidP="005379CB">
          <w:pPr>
            <w:numPr>
              <w:ilvl w:val="0"/>
              <w:numId w:val="8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from-template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crea documento desde plantilla.</w:t>
          </w:r>
        </w:p>
        <w:p w14:paraId="36EB2BC7" w14:textId="77777777" w:rsidR="005379CB" w:rsidRPr="005379CB" w:rsidRDefault="005379CB" w:rsidP="005379CB">
          <w:pPr>
            <w:numPr>
              <w:ilvl w:val="0"/>
              <w:numId w:val="8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by-request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lista documentos por solicitud.</w:t>
          </w:r>
        </w:p>
        <w:p w14:paraId="76FB4D60" w14:textId="77777777" w:rsidR="005379CB" w:rsidRPr="005379CB" w:rsidRDefault="005379CB" w:rsidP="005379CB">
          <w:pPr>
            <w:numPr>
              <w:ilvl w:val="0"/>
              <w:numId w:val="8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inserta firma posicionada.</w:t>
          </w:r>
        </w:p>
        <w:p w14:paraId="21D46525" w14:textId="77777777" w:rsidR="005379CB" w:rsidRPr="005379CB" w:rsidRDefault="005379CB" w:rsidP="005379CB">
          <w:pPr>
            <w:numPr>
              <w:ilvl w:val="0"/>
              <w:numId w:val="8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export-pdf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exporta PDF.</w:t>
          </w:r>
        </w:p>
        <w:p w14:paraId="6C390D49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t>files</w:t>
          </w:r>
        </w:p>
        <w:p w14:paraId="63BFA958" w14:textId="77777777" w:rsidR="005379CB" w:rsidRPr="005379CB" w:rsidRDefault="005379CB" w:rsidP="005379CB">
          <w:pPr>
            <w:numPr>
              <w:ilvl w:val="0"/>
              <w:numId w:val="8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POST /api/v1/files/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upload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carga adjuntos.</w:t>
          </w:r>
        </w:p>
        <w:p w14:paraId="4AD090AD" w14:textId="77777777" w:rsidR="005379CB" w:rsidRPr="005379CB" w:rsidRDefault="005379CB" w:rsidP="005379CB">
          <w:pPr>
            <w:numPr>
              <w:ilvl w:val="0"/>
              <w:numId w:val="8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GET /api/v1/files/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by-request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requestId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lista adjuntos.</w:t>
          </w:r>
        </w:p>
        <w:p w14:paraId="3E4B126B" w14:textId="77777777" w:rsidR="005379CB" w:rsidRPr="005379CB" w:rsidRDefault="005379CB" w:rsidP="005379CB">
          <w:pPr>
            <w:numPr>
              <w:ilvl w:val="0"/>
              <w:numId w:val="8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GET /api/v1/files/: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fileId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download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descarga archivo.</w:t>
          </w:r>
        </w:p>
        <w:p w14:paraId="610E56FB" w14:textId="77777777" w:rsidR="005379CB" w:rsidRPr="005379CB" w:rsidRDefault="005379CB" w:rsidP="005379CB">
          <w:pPr>
            <w:numPr>
              <w:ilvl w:val="0"/>
              <w:numId w:val="86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DELETE /api/v1/files/: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fileId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elimina archivo solo si el rol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esta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autorizado.</w:t>
          </w:r>
        </w:p>
        <w:p w14:paraId="7E2BB94A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notifications</w:t>
          </w:r>
          <w:proofErr w:type="spellEnd"/>
        </w:p>
        <w:p w14:paraId="6E70517A" w14:textId="77777777" w:rsidR="005379CB" w:rsidRPr="005379CB" w:rsidRDefault="005379CB" w:rsidP="005379CB">
          <w:pPr>
            <w:numPr>
              <w:ilvl w:val="0"/>
              <w:numId w:val="8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devuelve notificaciones del usuario y conteo no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leido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5F2B06D" w14:textId="77777777" w:rsidR="005379CB" w:rsidRPr="005379CB" w:rsidRDefault="005379CB" w:rsidP="005379CB">
          <w:pPr>
            <w:numPr>
              <w:ilvl w:val="0"/>
              <w:numId w:val="8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crea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notificacion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; si apunta a otro usuario exige rol privilegiado.</w:t>
          </w:r>
        </w:p>
        <w:p w14:paraId="2A673039" w14:textId="77777777" w:rsidR="005379CB" w:rsidRPr="005379CB" w:rsidRDefault="005379CB" w:rsidP="005379CB">
          <w:pPr>
            <w:numPr>
              <w:ilvl w:val="0"/>
              <w:numId w:val="87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PATCH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read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PATCH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read-all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DELETE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clear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gestionan la bandeja.</w:t>
          </w:r>
        </w:p>
        <w:p w14:paraId="53B1C064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dashboard</w:t>
          </w:r>
          <w:proofErr w:type="spellEnd"/>
        </w:p>
        <w:p w14:paraId="652E9351" w14:textId="77777777" w:rsidR="005379CB" w:rsidRPr="005379CB" w:rsidRDefault="005379CB" w:rsidP="005379CB">
          <w:pPr>
            <w:numPr>
              <w:ilvl w:val="0"/>
              <w:numId w:val="8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/comercial/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summary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devuelve resumen operacional comercial para rol autorizado.</w:t>
          </w:r>
        </w:p>
        <w:p w14:paraId="46D68635" w14:textId="77777777" w:rsidR="005379CB" w:rsidRPr="005379CB" w:rsidRDefault="005379CB" w:rsidP="005379CB">
          <w:pPr>
            <w:numPr>
              <w:ilvl w:val="0"/>
              <w:numId w:val="88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/comercial/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summary?fresh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=1 invalida cache y devuelve resumen fresco.</w:t>
          </w:r>
        </w:p>
        <w:p w14:paraId="2EE77BCB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gmail</w:t>
          </w:r>
          <w:proofErr w:type="spellEnd"/>
        </w:p>
        <w:p w14:paraId="0184DABD" w14:textId="77777777" w:rsidR="005379CB" w:rsidRPr="005379CB" w:rsidRDefault="005379CB" w:rsidP="005379CB">
          <w:pPr>
            <w:numPr>
              <w:ilvl w:val="0"/>
              <w:numId w:val="8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url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devuelve URL de autorización Gmail.</w:t>
          </w:r>
        </w:p>
        <w:p w14:paraId="60C83CC8" w14:textId="77777777" w:rsidR="005379CB" w:rsidRPr="005379CB" w:rsidRDefault="005379CB" w:rsidP="005379CB">
          <w:pPr>
            <w:numPr>
              <w:ilvl w:val="0"/>
              <w:numId w:val="8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callback?code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=* guarda tokens del usuario y devuelve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pagina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autorización exitosa.</w:t>
          </w:r>
        </w:p>
        <w:p w14:paraId="7CD0A05E" w14:textId="77777777" w:rsidR="005379CB" w:rsidRPr="005379CB" w:rsidRDefault="005379CB" w:rsidP="005379CB">
          <w:pPr>
            <w:numPr>
              <w:ilvl w:val="0"/>
              <w:numId w:val="8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/status informa si el usuario tiene Gmail autorizado.</w:t>
          </w:r>
        </w:p>
        <w:p w14:paraId="6AA5280A" w14:textId="77777777" w:rsidR="005379CB" w:rsidRPr="005379CB" w:rsidRDefault="005379CB" w:rsidP="005379CB">
          <w:pPr>
            <w:numPr>
              <w:ilvl w:val="0"/>
              <w:numId w:val="8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send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envia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email usando la cuenta autorizada del usuario.</w:t>
          </w:r>
        </w:p>
        <w:p w14:paraId="5CFDE511" w14:textId="77777777" w:rsidR="005379CB" w:rsidRPr="005379CB" w:rsidRDefault="005379CB" w:rsidP="005379CB">
          <w:pPr>
            <w:numPr>
              <w:ilvl w:val="0"/>
              <w:numId w:val="89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DELETE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revoke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revoca el acceso y elimina los tokens.</w:t>
          </w:r>
        </w:p>
        <w:p w14:paraId="1349AA6D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signature</w:t>
          </w:r>
          <w:proofErr w:type="spellEnd"/>
        </w:p>
        <w:p w14:paraId="0C1BC4A2" w14:textId="77777777" w:rsidR="005379CB" w:rsidRPr="005379CB" w:rsidRDefault="005379CB" w:rsidP="005379CB">
          <w:pPr>
            <w:numPr>
              <w:ilvl w:val="0"/>
              <w:numId w:val="9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calcula hash, inserta firma, crea sello y QR y bloquea documento.</w:t>
          </w:r>
        </w:p>
        <w:p w14:paraId="205334B3" w14:textId="77777777" w:rsidR="005379CB" w:rsidRPr="005379CB" w:rsidRDefault="005379CB" w:rsidP="005379CB">
          <w:pPr>
            <w:numPr>
              <w:ilvl w:val="0"/>
              <w:numId w:val="9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/verificar/:token devuelve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verificacion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publica si el token existe y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esta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activo.</w:t>
          </w:r>
        </w:p>
        <w:p w14:paraId="33197332" w14:textId="77777777" w:rsidR="005379CB" w:rsidRPr="005379CB" w:rsidRDefault="005379CB" w:rsidP="005379CB">
          <w:pPr>
            <w:numPr>
              <w:ilvl w:val="0"/>
              <w:numId w:val="9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audit-trail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devuelve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trail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documental.</w:t>
          </w:r>
        </w:p>
        <w:p w14:paraId="72651988" w14:textId="77777777" w:rsidR="005379CB" w:rsidRPr="005379CB" w:rsidRDefault="005379CB" w:rsidP="005379CB">
          <w:pPr>
            <w:numPr>
              <w:ilvl w:val="0"/>
              <w:numId w:val="90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devuelve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metricas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del módulo.</w:t>
          </w:r>
        </w:p>
        <w:p w14:paraId="2B91647A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3. Escenarios de error a registrar</w:t>
          </w:r>
        </w:p>
        <w:p w14:paraId="03C86FB8" w14:textId="77777777" w:rsidR="005379CB" w:rsidRPr="005379CB" w:rsidRDefault="005379CB" w:rsidP="005379CB">
          <w:pPr>
            <w:numPr>
              <w:ilvl w:val="0"/>
              <w:numId w:val="9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401 token ausente o invalido</w:t>
          </w:r>
        </w:p>
        <w:p w14:paraId="3B729FB0" w14:textId="77777777" w:rsidR="005379CB" w:rsidRPr="005379CB" w:rsidRDefault="005379CB" w:rsidP="005379CB">
          <w:pPr>
            <w:numPr>
              <w:ilvl w:val="0"/>
              <w:numId w:val="9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403 acceso por rol no autorizado</w:t>
          </w:r>
        </w:p>
        <w:p w14:paraId="37650578" w14:textId="77777777" w:rsidR="005379CB" w:rsidRPr="005379CB" w:rsidRDefault="005379CB" w:rsidP="005379CB">
          <w:pPr>
            <w:numPr>
              <w:ilvl w:val="0"/>
              <w:numId w:val="9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404 id o token inexistente</w:t>
          </w:r>
        </w:p>
        <w:p w14:paraId="398FA0F7" w14:textId="77777777" w:rsidR="005379CB" w:rsidRPr="005379CB" w:rsidRDefault="005379CB" w:rsidP="005379CB">
          <w:pPr>
            <w:numPr>
              <w:ilvl w:val="0"/>
              <w:numId w:val="9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409 conflicto de negocio en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o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</w:p>
        <w:p w14:paraId="561EEB70" w14:textId="77777777" w:rsidR="005379CB" w:rsidRPr="005379CB" w:rsidRDefault="005379CB" w:rsidP="005379CB">
          <w:pPr>
            <w:numPr>
              <w:ilvl w:val="0"/>
              <w:numId w:val="9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500 error SQL,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integracion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Drive,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Gmail o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funcion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SQL de firma</w:t>
          </w:r>
        </w:p>
        <w:p w14:paraId="7B3AFB01" w14:textId="77777777" w:rsidR="005379CB" w:rsidRPr="005379CB" w:rsidRDefault="005379CB" w:rsidP="005379CB">
          <w:pPr>
            <w:numPr>
              <w:ilvl w:val="0"/>
              <w:numId w:val="91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503 indisponibilidad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por error de base clasificado</w:t>
          </w:r>
        </w:p>
        <w:p w14:paraId="20BC54F8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4. Conclusiones de OQ</w:t>
          </w:r>
        </w:p>
        <w:p w14:paraId="74146E74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La OQ del Área 01 debe demostrar no solo que autenticación, seguridad, auditoria y firma operan, sino </w:t>
          </w:r>
          <w:proofErr w:type="spellStart"/>
          <w:r w:rsidRPr="005379CB">
            <w:rPr>
              <w:rFonts w:ascii="Aptos" w:hAnsi="Aptos"/>
              <w:color w:val="1F2937"/>
            </w:rPr>
            <w:t>tambien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que la gestión documental, los adjuntos, las notificaciones, el </w:t>
          </w:r>
          <w:proofErr w:type="spellStart"/>
          <w:r w:rsidRPr="005379CB">
            <w:rPr>
              <w:rFonts w:ascii="Aptos" w:hAnsi="Aptos"/>
              <w:color w:val="1F2937"/>
            </w:rPr>
            <w:t>dashboard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y Gmail responden de forma coherente, trazable y controlada.</w:t>
          </w:r>
        </w:p>
        <w:p w14:paraId="4EDE5977" w14:textId="77777777" w:rsidR="005379CB" w:rsidRPr="005379CB" w:rsidRDefault="005379CB" w:rsidP="005379CB">
          <w:pPr>
            <w:pStyle w:val="Ttulo1"/>
            <w:shd w:val="clear" w:color="auto" w:fill="E6E6E6"/>
            <w:spacing w:before="200" w:after="20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32"/>
            </w:rPr>
          </w:pPr>
          <w:r w:rsidRPr="005379CB">
            <w:rPr>
              <w:rFonts w:ascii="Aptos" w:eastAsia="Times New Roman" w:hAnsi="Aptos"/>
              <w:b/>
              <w:color w:val="325483"/>
              <w:sz w:val="32"/>
            </w:rPr>
            <w:t>PQ - AREA 01 GOBIERNO, SEGURIDAD, CUMPLIMIENTO Y GESTION DOCUMENTAL</w:t>
          </w:r>
        </w:p>
        <w:p w14:paraId="431B17DA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>La calificación de desempeño documenta la respuesta del área en condiciones de uso real o representativo, considerando estabilidad, consistencia, trazabilidad y comportamiento repetitivo de los flujos principales.</w:t>
          </w:r>
        </w:p>
        <w:p w14:paraId="016ED613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</w:p>
        <w:p w14:paraId="14173C25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La calificación de desempeño del Área 01 tiene como </w:t>
          </w:r>
          <w:proofErr w:type="spellStart"/>
          <w:r w:rsidRPr="005379CB">
            <w:rPr>
              <w:rFonts w:ascii="Aptos" w:hAnsi="Aptos"/>
              <w:color w:val="1F2937"/>
            </w:rPr>
            <w:t>proposito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demostrar que los módulos comprendidos dentro del dominio de Gobierno, Seguridad, Cumplimiento y Gestión Documental mantienen un comportamiento estable, consistente y trazable cuando operan en condiciones representativas de uso real.</w:t>
          </w:r>
        </w:p>
        <w:p w14:paraId="5A6B157B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2. Casos PQ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770"/>
            <w:gridCol w:w="1247"/>
            <w:gridCol w:w="4010"/>
            <w:gridCol w:w="3601"/>
          </w:tblGrid>
          <w:tr w:rsidR="005379CB" w:rsidRPr="005379CB" w14:paraId="609DC99D" w14:textId="77777777" w:rsidTr="005379CB">
            <w:trPr>
              <w:divId w:val="548415546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924044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5C62D2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EBF24E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Escenario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5F8B0A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 esperado</w:t>
                </w:r>
              </w:p>
            </w:tc>
          </w:tr>
          <w:tr w:rsidR="005379CB" w:rsidRPr="005379CB" w14:paraId="70D24154" w14:textId="77777777" w:rsidTr="005379CB">
            <w:trPr>
              <w:divId w:val="548415546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4C68E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600EE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27756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20 consultas consecutivas a /api/v1/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/me con el mismo token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CEC11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respuestas consistentes sin efectos secundarios inesperados</w:t>
                </w:r>
              </w:p>
            </w:tc>
          </w:tr>
          <w:tr w:rsidR="005379CB" w:rsidRPr="005379CB" w14:paraId="1979A67A" w14:textId="77777777" w:rsidTr="005379CB">
            <w:trPr>
              <w:divId w:val="548415546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2139A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PQ-GD-002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AD017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1D6D7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10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refresh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encadenados usando siempre el ultimo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refresh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token valido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FC91F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 acepta tokens ya reemplazados o sin sesión activa</w:t>
                </w:r>
              </w:p>
            </w:tc>
          </w:tr>
          <w:tr w:rsidR="005379CB" w:rsidRPr="005379CB" w14:paraId="270C8E75" w14:textId="77777777" w:rsidTr="005379CB">
            <w:trPr>
              <w:divId w:val="548415546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F44AB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PQ-GD-003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E2673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9F10E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consulta repetida de eventos off-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con filtros y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</w:t>
                </w:r>
                <w:proofErr w:type="spellEnd"/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578EC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respuestas estables, saneadas y exportables</w:t>
                </w:r>
              </w:p>
            </w:tc>
          </w:tr>
          <w:tr w:rsidR="005379CB" w:rsidRPr="005379CB" w14:paraId="28686CD7" w14:textId="77777777" w:rsidTr="005379CB">
            <w:trPr>
              <w:divId w:val="548415546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C1DA2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PQ-GD-004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DAADC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</w:t>
                </w:r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48D00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listados amplios, detalle y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CSV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61939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paginacion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estables</w:t>
                </w:r>
              </w:p>
            </w:tc>
          </w:tr>
          <w:tr w:rsidR="005379CB" w:rsidRPr="005379CB" w14:paraId="560DF40E" w14:textId="77777777" w:rsidTr="005379CB">
            <w:trPr>
              <w:divId w:val="548415546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242B2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PQ-GD-005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994A9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CF7C9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5 cargas consecutivas de documentos validos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EC733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persistencia coherente en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audit_documents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continuidad de descarga</w:t>
                </w:r>
              </w:p>
            </w:tc>
          </w:tr>
          <w:tr w:rsidR="005379CB" w:rsidRPr="005379CB" w14:paraId="13E9E125" w14:textId="77777777" w:rsidTr="005379CB">
            <w:trPr>
              <w:divId w:val="548415546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58917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PQ-GD-006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D0FD3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approvals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8ED40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serie de aprobaciones y rechazos validos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68574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request_approvals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se mantienen consistentes</w:t>
                </w:r>
              </w:p>
            </w:tc>
          </w:tr>
          <w:tr w:rsidR="005379CB" w:rsidRPr="005379CB" w14:paraId="274E1C9E" w14:textId="77777777" w:rsidTr="005379CB">
            <w:trPr>
              <w:divId w:val="548415546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6EF67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PQ-GD-007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F1617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35A55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cargas repetidas de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trace y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15E06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operación estable con trazabilidad gerencial consistente</w:t>
                </w:r>
              </w:p>
            </w:tc>
          </w:tr>
          <w:tr w:rsidR="005379CB" w:rsidRPr="005379CB" w14:paraId="7C8E8FDD" w14:textId="77777777" w:rsidTr="005379CB">
            <w:trPr>
              <w:divId w:val="548415546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ACAD6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PQ-GD-008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84C6E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D00D4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10 creaciones desde plantilla y 10 consultas por solicitud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9AF3F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lectura consistentes sin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perdida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referencia</w:t>
                </w:r>
              </w:p>
            </w:tc>
          </w:tr>
          <w:tr w:rsidR="005379CB" w:rsidRPr="005379CB" w14:paraId="7FA9EA98" w14:textId="77777777" w:rsidTr="005379CB">
            <w:trPr>
              <w:divId w:val="548415546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320D8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PQ-GD-009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3D611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C2648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10 cargas y 10 descargas de adjuntos por lote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98741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stream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metadata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consistentes</w:t>
                </w:r>
              </w:p>
            </w:tc>
          </w:tr>
          <w:tr w:rsidR="005379CB" w:rsidRPr="005379CB" w14:paraId="6F96DD4F" w14:textId="77777777" w:rsidTr="005379CB">
            <w:trPr>
              <w:divId w:val="548415546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99C66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PQ-GD-010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5E0B2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DEC2E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30 operaciones mixtas de listar, leer y limpiar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E86C7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bandeja consistente y conteo no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leido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correcto</w:t>
                </w:r>
              </w:p>
            </w:tc>
          </w:tr>
          <w:tr w:rsidR="005379CB" w:rsidRPr="005379CB" w14:paraId="6EAB509E" w14:textId="77777777" w:rsidTr="005379CB">
            <w:trPr>
              <w:divId w:val="548415546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B5211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PQ-GD-011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C3BC2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154E7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20 consultas al resumen comercial con y sin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fresh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=1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6F736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respuesta funcional sostenida y sin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degradacion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critica</w:t>
                </w:r>
              </w:p>
            </w:tc>
          </w:tr>
          <w:tr w:rsidR="005379CB" w:rsidRPr="005379CB" w14:paraId="32F54AF1" w14:textId="77777777" w:rsidTr="005379CB">
            <w:trPr>
              <w:divId w:val="548415546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40B68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PQ-GD-012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A85AD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3B21AF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5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sucesivos con autorización valida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C0367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estable y trazabilidad del módulo</w:t>
                </w:r>
              </w:p>
            </w:tc>
          </w:tr>
          <w:tr w:rsidR="005379CB" w:rsidRPr="005379CB" w14:paraId="181429FC" w14:textId="77777777" w:rsidTr="005379CB">
            <w:trPr>
              <w:divId w:val="548415546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48DAB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PQ-GD-013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FC60A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15826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multiples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verificaciones de token QR valido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393E3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 estable y tracking coherente</w:t>
                </w:r>
              </w:p>
            </w:tc>
          </w:tr>
          <w:tr w:rsidR="005379CB" w:rsidRPr="005379CB" w14:paraId="3025126E" w14:textId="77777777" w:rsidTr="005379CB">
            <w:trPr>
              <w:divId w:val="548415546"/>
              <w:cantSplit/>
              <w:tblHeader/>
            </w:trPr>
            <w:tc>
              <w:tcPr>
                <w:tcW w:w="406" w:type="pct"/>
                <w:shd w:val="clear" w:color="auto" w:fill="FFFFFF"/>
                <w:hideMark/>
              </w:tcPr>
              <w:p w14:paraId="589B5AF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PQ-GD-014</w:t>
                </w:r>
              </w:p>
            </w:tc>
            <w:tc>
              <w:tcPr>
                <w:tcW w:w="629" w:type="pct"/>
                <w:shd w:val="clear" w:color="auto" w:fill="FFFFFF"/>
                <w:hideMark/>
              </w:tcPr>
              <w:p w14:paraId="5AFDE5A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área</w:t>
                </w:r>
              </w:p>
            </w:tc>
            <w:tc>
              <w:tcPr>
                <w:tcW w:w="2088" w:type="pct"/>
                <w:shd w:val="clear" w:color="auto" w:fill="FFFFFF"/>
                <w:hideMark/>
              </w:tcPr>
              <w:p w14:paraId="5960711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combinacion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login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evento off-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generacion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documental y firma</w:t>
                </w:r>
              </w:p>
            </w:tc>
            <w:tc>
              <w:tcPr>
                <w:tcW w:w="1876" w:type="pct"/>
                <w:shd w:val="clear" w:color="auto" w:fill="FFFFFF"/>
                <w:hideMark/>
              </w:tcPr>
              <w:p w14:paraId="63E054E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 trazabilidad debe poder seguirse de extremo a extremo</w:t>
                </w:r>
              </w:p>
            </w:tc>
          </w:tr>
        </w:tbl>
        <w:p w14:paraId="1940E5DF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3. Riesgos PQ vigentes</w:t>
          </w:r>
        </w:p>
        <w:p w14:paraId="69BF62AB" w14:textId="77777777" w:rsidR="005379CB" w:rsidRPr="005379CB" w:rsidRDefault="005379CB" w:rsidP="005379CB">
          <w:pPr>
            <w:numPr>
              <w:ilvl w:val="0"/>
              <w:numId w:val="9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mantiene un acoplamiento transversal con attendance durante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login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E391EF9" w14:textId="77777777" w:rsidR="005379CB" w:rsidRPr="005379CB" w:rsidRDefault="005379CB" w:rsidP="005379CB">
          <w:pPr>
            <w:numPr>
              <w:ilvl w:val="0"/>
              <w:numId w:val="9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requiere seguimiento para asegurar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segmentacion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consistente del universo visible.</w:t>
          </w:r>
        </w:p>
        <w:p w14:paraId="20662308" w14:textId="77777777" w:rsidR="005379CB" w:rsidRPr="005379CB" w:rsidRDefault="005379CB" w:rsidP="005379CB">
          <w:pPr>
            <w:numPr>
              <w:ilvl w:val="0"/>
              <w:numId w:val="9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debe mantener consistencia entre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metricas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, listados y trazabilidad gerencial.</w:t>
          </w:r>
        </w:p>
        <w:p w14:paraId="095AA507" w14:textId="77777777" w:rsidR="005379CB" w:rsidRPr="005379CB" w:rsidRDefault="005379CB" w:rsidP="005379CB">
          <w:pPr>
            <w:numPr>
              <w:ilvl w:val="0"/>
              <w:numId w:val="9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depende de funciones y vistas SQL especializadas cuya ausencia afecta el flujo completo.</w:t>
          </w:r>
        </w:p>
        <w:p w14:paraId="7579BD14" w14:textId="77777777" w:rsidR="005379CB" w:rsidRPr="005379CB" w:rsidRDefault="005379CB" w:rsidP="005379CB">
          <w:pPr>
            <w:numPr>
              <w:ilvl w:val="0"/>
              <w:numId w:val="92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depende de autorización previa valida del usuario y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integracion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Google operativa.</w:t>
          </w:r>
        </w:p>
        <w:p w14:paraId="5A57A9AA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4. Conclusiones de PQ</w:t>
          </w:r>
        </w:p>
        <w:p w14:paraId="7014D345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La </w:t>
          </w:r>
          <w:proofErr w:type="spellStart"/>
          <w:r w:rsidRPr="005379CB">
            <w:rPr>
              <w:rFonts w:ascii="Aptos" w:hAnsi="Aptos"/>
              <w:color w:val="1F2937"/>
            </w:rPr>
            <w:t>incorporacion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de gestión documental, archivos, notificaciones, </w:t>
          </w:r>
          <w:proofErr w:type="spellStart"/>
          <w:r w:rsidRPr="005379CB">
            <w:rPr>
              <w:rFonts w:ascii="Aptos" w:hAnsi="Aptos"/>
              <w:color w:val="1F2937"/>
            </w:rPr>
            <w:t>dashboard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y Gmail exige que la PQ confirme no solo estabilidad de seguridad y auditoria, sino </w:t>
          </w:r>
          <w:proofErr w:type="spellStart"/>
          <w:r w:rsidRPr="005379CB">
            <w:rPr>
              <w:rFonts w:ascii="Aptos" w:hAnsi="Aptos"/>
              <w:color w:val="1F2937"/>
            </w:rPr>
            <w:t>tambien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consistencia del soporte documental transversal del sistema.</w:t>
          </w:r>
        </w:p>
        <w:p w14:paraId="69F9E936" w14:textId="77777777" w:rsidR="005379CB" w:rsidRPr="005379CB" w:rsidRDefault="005379CB" w:rsidP="005379CB">
          <w:pPr>
            <w:pStyle w:val="Ttulo1"/>
            <w:shd w:val="clear" w:color="auto" w:fill="E6E6E6"/>
            <w:spacing w:before="200" w:after="20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32"/>
            </w:rPr>
          </w:pPr>
          <w:r w:rsidRPr="005379CB">
            <w:rPr>
              <w:rFonts w:ascii="Aptos" w:eastAsia="Times New Roman" w:hAnsi="Aptos"/>
              <w:b/>
              <w:color w:val="325483"/>
              <w:sz w:val="32"/>
            </w:rPr>
            <w:t>INFORME DE HALLAZGOS - AREA 01 GOBIERNO, SEGURIDAD, CUMPLIMIENTO Y GESTION DOCUMENTAL</w:t>
          </w:r>
        </w:p>
        <w:p w14:paraId="3374B33B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>En esta sección se registran los hallazgos técnicos vigentes del área, distinguiendo entre hallazgos corregidos, riesgos residuales y observaciones que requieren seguimiento para no comprometer la integridad funcional ni documental.</w:t>
          </w:r>
        </w:p>
        <w:p w14:paraId="1F0CA684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</w:p>
        <w:p w14:paraId="435CE5C0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Documentar los hallazgos vigentes del Área 01 tras su </w:t>
          </w:r>
          <w:proofErr w:type="spellStart"/>
          <w:r w:rsidRPr="005379CB">
            <w:rPr>
              <w:rFonts w:ascii="Aptos" w:hAnsi="Aptos"/>
              <w:color w:val="1F2937"/>
            </w:rPr>
            <w:t>revalidacion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contra el código real del sistema, incorporando el alcance ampliado de gestión documental y dejando separado lo que corresponde a infraestructura o continuidad operativa.</w:t>
          </w:r>
        </w:p>
        <w:p w14:paraId="5DE6E1BF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2. Alcance revisado</w:t>
          </w:r>
        </w:p>
        <w:p w14:paraId="7D6F44E9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El análisis cubre </w:t>
          </w:r>
          <w:proofErr w:type="spellStart"/>
          <w:r w:rsidRPr="005379CB">
            <w:rPr>
              <w:rFonts w:ascii="Aptos" w:hAnsi="Aptos"/>
              <w:color w:val="1F2937"/>
            </w:rPr>
            <w:t>auth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security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5379CB">
            <w:rPr>
              <w:rFonts w:ascii="Aptos" w:hAnsi="Aptos"/>
              <w:color w:val="1F2937"/>
            </w:rPr>
            <w:t>audit-prep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approvals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management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signature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documents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5379CB">
            <w:rPr>
              <w:rFonts w:ascii="Aptos" w:hAnsi="Aptos"/>
              <w:color w:val="1F2937"/>
            </w:rPr>
            <w:t>notifications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, </w:t>
          </w:r>
          <w:proofErr w:type="spellStart"/>
          <w:r w:rsidRPr="005379CB">
            <w:rPr>
              <w:rFonts w:ascii="Aptos" w:hAnsi="Aptos"/>
              <w:color w:val="1F2937"/>
            </w:rPr>
            <w:t>dashboard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y </w:t>
          </w:r>
          <w:proofErr w:type="spellStart"/>
          <w:r w:rsidRPr="005379CB">
            <w:rPr>
              <w:rFonts w:ascii="Aptos" w:hAnsi="Aptos"/>
              <w:color w:val="1F2937"/>
            </w:rPr>
            <w:t>gmail</w:t>
          </w:r>
          <w:proofErr w:type="spellEnd"/>
          <w:r w:rsidRPr="005379CB">
            <w:rPr>
              <w:rFonts w:ascii="Aptos" w:hAnsi="Aptos"/>
              <w:color w:val="1F2937"/>
            </w:rPr>
            <w:t>.</w:t>
          </w:r>
        </w:p>
        <w:p w14:paraId="30B38765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3. Hallazgos vigentes</w:t>
          </w:r>
        </w:p>
        <w:p w14:paraId="725E0521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t xml:space="preserve">H-A01-001 </w:t>
          </w: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Segmentacion</w:t>
          </w:r>
          <w:proofErr w:type="spellEnd"/>
          <w:r w:rsidRPr="005379CB">
            <w:rPr>
              <w:rFonts w:ascii="Aptos" w:eastAsia="Times New Roman" w:hAnsi="Aptos"/>
              <w:b/>
              <w:color w:val="8D648C"/>
              <w:sz w:val="22"/>
            </w:rPr>
            <w:t xml:space="preserve"> pendiente en </w:t>
          </w: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approvals</w:t>
          </w:r>
          <w:proofErr w:type="spellEnd"/>
        </w:p>
        <w:p w14:paraId="1BF7C238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El módulo </w:t>
          </w:r>
          <w:proofErr w:type="spellStart"/>
          <w:r w:rsidRPr="005379CB">
            <w:rPr>
              <w:rFonts w:ascii="Aptos" w:hAnsi="Aptos"/>
              <w:color w:val="1F2937"/>
            </w:rPr>
            <w:t>approvals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sigue mostrando una cola cuyo universo visible requiere mayor </w:t>
          </w:r>
          <w:proofErr w:type="spellStart"/>
          <w:r w:rsidRPr="005379CB">
            <w:rPr>
              <w:rFonts w:ascii="Aptos" w:hAnsi="Aptos"/>
              <w:color w:val="1F2937"/>
            </w:rPr>
            <w:t>precision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funcional por aprobador real o por matriz formal de tipos soportados.</w:t>
          </w:r>
        </w:p>
        <w:p w14:paraId="0AE2A24F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t xml:space="preserve">H-A01-002 Total global en </w:t>
          </w: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management</w:t>
          </w:r>
          <w:proofErr w:type="spellEnd"/>
          <w:r w:rsidRPr="005379CB">
            <w:rPr>
              <w:rFonts w:ascii="Aptos" w:eastAsia="Times New Roman" w:hAnsi="Aptos"/>
              <w:b/>
              <w:color w:val="8D648C"/>
              <w:sz w:val="22"/>
            </w:rPr>
            <w:t xml:space="preserve"> </w:t>
          </w: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requests</w:t>
          </w:r>
          <w:proofErr w:type="spellEnd"/>
        </w:p>
        <w:p w14:paraId="33795A83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proofErr w:type="spellStart"/>
          <w:r w:rsidRPr="005379CB">
            <w:rPr>
              <w:rFonts w:ascii="Aptos" w:hAnsi="Aptos"/>
              <w:color w:val="1F2937"/>
            </w:rPr>
            <w:t>management</w:t>
          </w:r>
          <w:proofErr w:type="spellEnd"/>
          <w:r w:rsidRPr="005379CB">
            <w:rPr>
              <w:rFonts w:ascii="Aptos" w:hAnsi="Aptos"/>
              <w:color w:val="1F2937"/>
            </w:rPr>
            <w:t>/</w:t>
          </w:r>
          <w:proofErr w:type="spellStart"/>
          <w:r w:rsidRPr="005379CB">
            <w:rPr>
              <w:rFonts w:ascii="Aptos" w:hAnsi="Aptos"/>
              <w:color w:val="1F2937"/>
            </w:rPr>
            <w:t>requests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necesita devolver un total global confiable </w:t>
          </w:r>
          <w:proofErr w:type="spellStart"/>
          <w:r w:rsidRPr="005379CB">
            <w:rPr>
              <w:rFonts w:ascii="Aptos" w:hAnsi="Aptos"/>
              <w:color w:val="1F2937"/>
            </w:rPr>
            <w:t>ademas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del lote paginado.</w:t>
          </w:r>
        </w:p>
        <w:p w14:paraId="519214B4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t xml:space="preserve">H-A01-003 Cast inseguro en </w:t>
          </w: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management</w:t>
          </w:r>
          <w:proofErr w:type="spellEnd"/>
          <w:r w:rsidRPr="005379CB">
            <w:rPr>
              <w:rFonts w:ascii="Aptos" w:eastAsia="Times New Roman" w:hAnsi="Aptos"/>
              <w:b/>
              <w:color w:val="8D648C"/>
              <w:sz w:val="22"/>
            </w:rPr>
            <w:t xml:space="preserve"> trace</w:t>
          </w:r>
        </w:p>
        <w:p w14:paraId="6C31114F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La consulta de trazabilidad puede depender de </w:t>
          </w:r>
          <w:proofErr w:type="spellStart"/>
          <w:r w:rsidRPr="005379CB">
            <w:rPr>
              <w:rFonts w:ascii="Aptos" w:hAnsi="Aptos"/>
              <w:color w:val="1F2937"/>
            </w:rPr>
            <w:t>casts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sobre valores JSON no siempre normalizados.</w:t>
          </w:r>
        </w:p>
        <w:p w14:paraId="3171EE53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t xml:space="preserve">H-A01-004 Acoplamiento </w:t>
          </w: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auth</w:t>
          </w:r>
          <w:proofErr w:type="spellEnd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-attendance</w:t>
          </w:r>
        </w:p>
        <w:p w14:paraId="7AD0ABE8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El </w:t>
          </w:r>
          <w:proofErr w:type="spellStart"/>
          <w:r w:rsidRPr="005379CB">
            <w:rPr>
              <w:rFonts w:ascii="Aptos" w:hAnsi="Aptos"/>
              <w:color w:val="1F2937"/>
            </w:rPr>
            <w:t>callback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de autenticación mantiene un efecto secundario hacia asistencia.</w:t>
          </w:r>
        </w:p>
        <w:p w14:paraId="325FE79B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t xml:space="preserve">H-A01-005 Dependencias auxiliares en </w:t>
          </w: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security</w:t>
          </w:r>
          <w:proofErr w:type="spellEnd"/>
        </w:p>
        <w:p w14:paraId="2444F6C2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>security.whitelist.js y security.siem.js siguen dependiendo de artefactos auxiliares que no forman parte del flujo core verificado.</w:t>
          </w:r>
        </w:p>
        <w:p w14:paraId="04BB34F7" w14:textId="77777777" w:rsidR="005379CB" w:rsidRPr="005379CB" w:rsidRDefault="005379CB" w:rsidP="005379CB">
          <w:pPr>
            <w:pStyle w:val="Ttulo3"/>
            <w:spacing w:before="120" w:line="240" w:lineRule="auto"/>
            <w:jc w:val="both"/>
            <w:divId w:val="548415546"/>
            <w:rPr>
              <w:rFonts w:ascii="Aptos" w:eastAsia="Times New Roman" w:hAnsi="Aptos"/>
              <w:b/>
              <w:color w:val="8D648C"/>
              <w:sz w:val="22"/>
            </w:rPr>
          </w:pPr>
          <w:r w:rsidRPr="005379CB">
            <w:rPr>
              <w:rFonts w:ascii="Aptos" w:eastAsia="Times New Roman" w:hAnsi="Aptos"/>
              <w:b/>
              <w:color w:val="8D648C"/>
              <w:sz w:val="22"/>
            </w:rPr>
            <w:t xml:space="preserve">H-A01-006 Dependencias SQL duras en </w:t>
          </w:r>
          <w:proofErr w:type="spellStart"/>
          <w:r w:rsidRPr="005379CB">
            <w:rPr>
              <w:rFonts w:ascii="Aptos" w:eastAsia="Times New Roman" w:hAnsi="Aptos"/>
              <w:b/>
              <w:color w:val="8D648C"/>
              <w:sz w:val="22"/>
            </w:rPr>
            <w:t>signature</w:t>
          </w:r>
          <w:proofErr w:type="spellEnd"/>
        </w:p>
        <w:p w14:paraId="1CEB9BF5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El flujo completo de firma depende de vistas y funciones SQL </w:t>
          </w:r>
          <w:proofErr w:type="spellStart"/>
          <w:r w:rsidRPr="005379CB">
            <w:rPr>
              <w:rFonts w:ascii="Aptos" w:hAnsi="Aptos"/>
              <w:color w:val="1F2937"/>
            </w:rPr>
            <w:t>especificas</w:t>
          </w:r>
          <w:proofErr w:type="spellEnd"/>
          <w:r w:rsidRPr="005379CB">
            <w:rPr>
              <w:rFonts w:ascii="Aptos" w:hAnsi="Aptos"/>
              <w:color w:val="1F2937"/>
            </w:rPr>
            <w:t>.</w:t>
          </w:r>
        </w:p>
        <w:p w14:paraId="15CAD0A3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 xml:space="preserve">4. Hallazgos cerrados en esta </w:t>
          </w:r>
          <w:proofErr w:type="spellStart"/>
          <w:r w:rsidRPr="005379CB">
            <w:rPr>
              <w:rFonts w:ascii="Aptos" w:eastAsia="Times New Roman" w:hAnsi="Aptos"/>
              <w:b/>
              <w:color w:val="325483"/>
              <w:sz w:val="26"/>
            </w:rPr>
            <w:t>revision</w:t>
          </w:r>
          <w:proofErr w:type="spellEnd"/>
        </w:p>
        <w:p w14:paraId="20B2AD65" w14:textId="77777777" w:rsidR="005379CB" w:rsidRPr="005379CB" w:rsidRDefault="005379CB" w:rsidP="005379CB">
          <w:pPr>
            <w:numPr>
              <w:ilvl w:val="0"/>
              <w:numId w:val="9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Montaje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confirmado en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runtime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1B2CDAB" w14:textId="77777777" w:rsidR="005379CB" w:rsidRPr="005379CB" w:rsidRDefault="005379CB" w:rsidP="005379CB">
          <w:pPr>
            <w:numPr>
              <w:ilvl w:val="0"/>
              <w:numId w:val="9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Referencias SQL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alineadas al esquema real principal.</w:t>
          </w:r>
        </w:p>
        <w:p w14:paraId="4388C1A8" w14:textId="77777777" w:rsidR="005379CB" w:rsidRPr="005379CB" w:rsidRDefault="005379CB" w:rsidP="005379CB">
          <w:pPr>
            <w:numPr>
              <w:ilvl w:val="0"/>
              <w:numId w:val="9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 xml:space="preserve">Compatibilidad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bajo /api y alias /api/v1/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07A2E23" w14:textId="77777777" w:rsidR="005379CB" w:rsidRPr="005379CB" w:rsidRDefault="005379CB" w:rsidP="005379CB">
          <w:pPr>
            <w:numPr>
              <w:ilvl w:val="0"/>
              <w:numId w:val="9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Resolucion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credenciales Google sin dependencia funcional a archivo secreto versionado.</w:t>
          </w:r>
        </w:p>
        <w:p w14:paraId="1A48D8F9" w14:textId="77777777" w:rsidR="005379CB" w:rsidRPr="005379CB" w:rsidRDefault="005379CB" w:rsidP="005379CB">
          <w:pPr>
            <w:numPr>
              <w:ilvl w:val="0"/>
              <w:numId w:val="93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Incorporacion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formal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files,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al alcance documental del área.</w:t>
          </w:r>
        </w:p>
        <w:p w14:paraId="77B87D6E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5. Elementos fuera de alcance del área</w:t>
          </w:r>
        </w:p>
        <w:p w14:paraId="7BB0CEE8" w14:textId="77777777" w:rsidR="005379CB" w:rsidRPr="005379CB" w:rsidRDefault="005379CB" w:rsidP="005379CB">
          <w:pPr>
            <w:numPr>
              <w:ilvl w:val="0"/>
              <w:numId w:val="9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Respaldo de base de datos y continuidad operativa de plataforma.</w:t>
          </w:r>
        </w:p>
        <w:p w14:paraId="48FE947D" w14:textId="77777777" w:rsidR="005379CB" w:rsidRPr="005379CB" w:rsidRDefault="005379CB" w:rsidP="005379CB">
          <w:pPr>
            <w:numPr>
              <w:ilvl w:val="0"/>
              <w:numId w:val="9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Jobs internos de infraestructura sin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relacion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funcional directa con el dominio.</w:t>
          </w:r>
        </w:p>
        <w:p w14:paraId="69936323" w14:textId="77777777" w:rsidR="005379CB" w:rsidRPr="005379CB" w:rsidRDefault="005379CB" w:rsidP="005379CB">
          <w:pPr>
            <w:numPr>
              <w:ilvl w:val="0"/>
              <w:numId w:val="94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de negocio propios de otras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areas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salvo cuando consumen servicios transversales del área.</w:t>
          </w:r>
        </w:p>
        <w:p w14:paraId="564F2CDA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 xml:space="preserve">6. </w:t>
          </w:r>
          <w:proofErr w:type="spellStart"/>
          <w:r w:rsidRPr="005379CB">
            <w:rPr>
              <w:rFonts w:ascii="Aptos" w:eastAsia="Times New Roman" w:hAnsi="Aptos"/>
              <w:b/>
              <w:color w:val="325483"/>
              <w:sz w:val="26"/>
            </w:rPr>
            <w:t>Conclusion</w:t>
          </w:r>
          <w:proofErr w:type="spellEnd"/>
        </w:p>
        <w:p w14:paraId="367879B1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El Área 01 queda ampliada y mejor delimitada documentalmente. Los hallazgos vigentes se concentran en robustez, </w:t>
          </w:r>
          <w:proofErr w:type="spellStart"/>
          <w:r w:rsidRPr="005379CB">
            <w:rPr>
              <w:rFonts w:ascii="Aptos" w:hAnsi="Aptos"/>
              <w:color w:val="1F2937"/>
            </w:rPr>
            <w:t>segmentacion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y dependencias especializadas; no invalidan la </w:t>
          </w:r>
          <w:proofErr w:type="spellStart"/>
          <w:r w:rsidRPr="005379CB">
            <w:rPr>
              <w:rFonts w:ascii="Aptos" w:hAnsi="Aptos"/>
              <w:color w:val="1F2937"/>
            </w:rPr>
            <w:t>incorporacion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del subdominio de gestión documental, pero deben mantenerse visibles para la siguiente ronda de </w:t>
          </w:r>
          <w:proofErr w:type="spellStart"/>
          <w:r w:rsidRPr="005379CB">
            <w:rPr>
              <w:rFonts w:ascii="Aptos" w:hAnsi="Aptos"/>
              <w:color w:val="1F2937"/>
            </w:rPr>
            <w:t>remediacion</w:t>
          </w:r>
          <w:proofErr w:type="spellEnd"/>
          <w:r w:rsidRPr="005379CB">
            <w:rPr>
              <w:rFonts w:ascii="Aptos" w:hAnsi="Aptos"/>
              <w:color w:val="1F2937"/>
            </w:rPr>
            <w:t>.</w:t>
          </w:r>
        </w:p>
        <w:p w14:paraId="46E1549D" w14:textId="77777777" w:rsidR="005379CB" w:rsidRPr="005379CB" w:rsidRDefault="005379CB" w:rsidP="005379CB">
          <w:pPr>
            <w:pStyle w:val="Ttulo1"/>
            <w:shd w:val="clear" w:color="auto" w:fill="E6E6E6"/>
            <w:spacing w:before="200" w:after="20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32"/>
            </w:rPr>
          </w:pPr>
          <w:r w:rsidRPr="005379CB">
            <w:rPr>
              <w:rFonts w:ascii="Aptos" w:eastAsia="Times New Roman" w:hAnsi="Aptos"/>
              <w:b/>
              <w:color w:val="325483"/>
              <w:sz w:val="32"/>
            </w:rPr>
            <w:t>PROTOCOLO DE EJECUCION IQ</w:t>
          </w:r>
        </w:p>
        <w:p w14:paraId="4D77F8A8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Este protocolo define las actividades, evidencias esperadas, criterios de </w:t>
          </w:r>
          <w:proofErr w:type="spellStart"/>
          <w:r w:rsidRPr="005379CB">
            <w:rPr>
              <w:rFonts w:ascii="Aptos" w:hAnsi="Aptos"/>
              <w:color w:val="1F2937"/>
            </w:rPr>
            <w:t>aceptacion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y campos de registro requeridos para ejecutar formalmente la calificación de instalación del área.</w:t>
          </w:r>
        </w:p>
        <w:p w14:paraId="0E8B14E8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Área 01: Gobierno, Seguridad, Cumplimiento y Gestión Documental</w:t>
          </w:r>
        </w:p>
        <w:p w14:paraId="08ADD3E3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</w:p>
        <w:p w14:paraId="0FA66982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>Definir los pasos de ejecución de la IQ para verificar montaje, dependencias y prerrequisitos técnicos del Área 01 ampliada.</w:t>
          </w:r>
        </w:p>
        <w:p w14:paraId="7E2A62FC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2. Casos de ejecución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762"/>
            <w:gridCol w:w="1247"/>
            <w:gridCol w:w="5553"/>
            <w:gridCol w:w="2066"/>
          </w:tblGrid>
          <w:tr w:rsidR="005379CB" w:rsidRPr="005379CB" w14:paraId="107753C9" w14:textId="77777777" w:rsidTr="005379CB">
            <w:trPr>
              <w:divId w:val="548415546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B2457A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C448B0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C97273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Verificacion</w:t>
                </w:r>
                <w:proofErr w:type="spellEnd"/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DC883D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 esperado</w:t>
                </w:r>
              </w:p>
            </w:tc>
          </w:tr>
          <w:tr w:rsidR="005379CB" w:rsidRPr="005379CB" w14:paraId="5B28CF19" w14:textId="77777777" w:rsidTr="005379CB">
            <w:trPr>
              <w:divId w:val="548415546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D5F6C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69D37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E2508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/api/v1/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google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existencia de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callback</w:t>
                </w:r>
                <w:proofErr w:type="spellEnd"/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380BC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Rutas accesibles y montadas</w:t>
                </w:r>
              </w:p>
            </w:tc>
          </w:tr>
          <w:tr w:rsidR="005379CB" w:rsidRPr="005379CB" w14:paraId="5288CE92" w14:textId="77777777" w:rsidTr="005379CB">
            <w:trPr>
              <w:divId w:val="548415546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9DCAF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7F901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C7849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Verificar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auditoria.logs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user_sessions</w:t>
                </w:r>
                <w:proofErr w:type="spellEnd"/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36849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Objetos visibles en DB</w:t>
                </w:r>
              </w:p>
            </w:tc>
          </w:tr>
          <w:tr w:rsidR="005379CB" w:rsidRPr="005379CB" w14:paraId="527B5378" w14:textId="77777777" w:rsidTr="005379CB">
            <w:trPr>
              <w:divId w:val="548415546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69A8D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IQP-GD-003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7FB00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90C78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Verificar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audit_settings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audit_sections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audit_documents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audit_access_grants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GET /api/v1/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/status</w:t>
                </w:r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4418E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Tablas existentes y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endpoint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operativo</w:t>
                </w:r>
              </w:p>
            </w:tc>
          </w:tr>
          <w:tr w:rsidR="005379CB" w:rsidRPr="005379CB" w14:paraId="2EDA42AC" w14:textId="77777777" w:rsidTr="005379CB">
            <w:trPr>
              <w:divId w:val="548415546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3DF35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IQP-GD-004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AE2FA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66A64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/api/v1/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/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/trace/:id, /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/:id</w:t>
                </w:r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04F93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Endpoints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accesibles</w:t>
                </w:r>
              </w:p>
            </w:tc>
          </w:tr>
          <w:tr w:rsidR="005379CB" w:rsidRPr="005379CB" w14:paraId="6A65D959" w14:textId="77777777" w:rsidTr="005379CB">
            <w:trPr>
              <w:divId w:val="548415546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3C8C1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IQP-GD-005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D70C6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0367D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/api/v1/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by-request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/{id} y /api/v1/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/{id}</w:t>
                </w:r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B290B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Rutas documentales disponibles</w:t>
                </w:r>
              </w:p>
            </w:tc>
          </w:tr>
          <w:tr w:rsidR="005379CB" w:rsidRPr="005379CB" w14:paraId="79A9EC1D" w14:textId="77777777" w:rsidTr="005379CB">
            <w:trPr>
              <w:divId w:val="548415546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501FB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IQP-GD-006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DCCCD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AC85B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/api/v1/files/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by-request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/{id} y /api/v1/files/{id}/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download</w:t>
                </w:r>
                <w:proofErr w:type="spellEnd"/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929D5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Capa de adjuntos montada</w:t>
                </w:r>
              </w:p>
            </w:tc>
          </w:tr>
          <w:tr w:rsidR="005379CB" w:rsidRPr="005379CB" w14:paraId="3278CBD0" w14:textId="77777777" w:rsidTr="005379CB">
            <w:trPr>
              <w:divId w:val="548415546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D3FD8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IQP-GD-007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B1508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6A040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GET /api/v1/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29965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Módulo operativo</w:t>
                </w:r>
              </w:p>
            </w:tc>
          </w:tr>
          <w:tr w:rsidR="005379CB" w:rsidRPr="005379CB" w14:paraId="230EF762" w14:textId="77777777" w:rsidTr="005379CB">
            <w:trPr>
              <w:divId w:val="548415546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2FC65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IQP-GD-008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D931B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558DE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GET /api/v1/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/comercial/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summary</w:t>
                </w:r>
                <w:proofErr w:type="spellEnd"/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31AEE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montado</w:t>
                </w:r>
              </w:p>
            </w:tc>
          </w:tr>
          <w:tr w:rsidR="005379CB" w:rsidRPr="005379CB" w14:paraId="560E2754" w14:textId="77777777" w:rsidTr="005379CB">
            <w:trPr>
              <w:divId w:val="548415546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3537E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IQP-GD-009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AF6A5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8EA2D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/api/v1/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url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callback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exceptuado y tabla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user_gmail_tokens</w:t>
                </w:r>
                <w:proofErr w:type="spellEnd"/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0A87F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OAuth Gmail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inicializable</w:t>
                </w:r>
                <w:proofErr w:type="spellEnd"/>
              </w:p>
            </w:tc>
          </w:tr>
          <w:tr w:rsidR="005379CB" w:rsidRPr="005379CB" w14:paraId="1F894864" w14:textId="77777777" w:rsidTr="005379CB">
            <w:trPr>
              <w:divId w:val="548415546"/>
              <w:cantSplit/>
              <w:tblHeader/>
            </w:trPr>
            <w:tc>
              <w:tcPr>
                <w:tcW w:w="402" w:type="pct"/>
                <w:shd w:val="clear" w:color="auto" w:fill="FFFFFF"/>
                <w:hideMark/>
              </w:tcPr>
              <w:p w14:paraId="7807A83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IQP-GD-010</w:t>
                </w:r>
              </w:p>
            </w:tc>
            <w:tc>
              <w:tcPr>
                <w:tcW w:w="629" w:type="pct"/>
                <w:shd w:val="clear" w:color="auto" w:fill="FFFFFF"/>
                <w:hideMark/>
              </w:tcPr>
              <w:p w14:paraId="58CE2D7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2889" w:type="pct"/>
                <w:shd w:val="clear" w:color="auto" w:fill="FFFFFF"/>
                <w:hideMark/>
              </w:tcPr>
              <w:p w14:paraId="78B3DBA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Verificar tablas de firma, vista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document_verification_info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funciones SQL requeridas</w:t>
                </w:r>
              </w:p>
            </w:tc>
            <w:tc>
              <w:tcPr>
                <w:tcW w:w="1079" w:type="pct"/>
                <w:shd w:val="clear" w:color="auto" w:fill="FFFFFF"/>
                <w:hideMark/>
              </w:tcPr>
              <w:p w14:paraId="26FEFEF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Dependencias de firma presentes</w:t>
                </w:r>
              </w:p>
            </w:tc>
          </w:tr>
        </w:tbl>
        <w:p w14:paraId="70AAF04E" w14:textId="77777777" w:rsidR="005379CB" w:rsidRPr="005379CB" w:rsidRDefault="005379CB" w:rsidP="005379CB">
          <w:pPr>
            <w:pStyle w:val="Ttulo1"/>
            <w:shd w:val="clear" w:color="auto" w:fill="E6E6E6"/>
            <w:spacing w:before="200" w:after="20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r w:rsidRPr="005379CB">
            <w:rPr>
              <w:rFonts w:ascii="Aptos" w:eastAsia="Times New Roman" w:hAnsi="Aptos"/>
              <w:b/>
              <w:color w:val="325483"/>
              <w:sz w:val="32"/>
            </w:rPr>
            <w:t>PROTOCOLO DE EJECUCION OQ</w:t>
          </w:r>
        </w:p>
        <w:p w14:paraId="68D1C137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>Este protocolo establece los casos de prueba operacionales que deben ejecutarse para verificar la respuesta funcional del área, la gestión de errores y la persistencia asociada a los flujos evaluados.</w:t>
          </w:r>
        </w:p>
        <w:p w14:paraId="51EE55F0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Área 01: Gobierno, Seguridad, Cumplimiento y Gestión Documental</w:t>
          </w:r>
        </w:p>
        <w:p w14:paraId="3F63B4CD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</w:p>
        <w:p w14:paraId="6F1BE36D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>Definir los pasos operativos para validar el comportamiento funcional del Área 01 bajo condiciones normales y de error controlado.</w:t>
          </w:r>
        </w:p>
        <w:p w14:paraId="1BF0CD54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2. Casos de ejecución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22"/>
            <w:gridCol w:w="1247"/>
            <w:gridCol w:w="2807"/>
            <w:gridCol w:w="4452"/>
          </w:tblGrid>
          <w:tr w:rsidR="005379CB" w:rsidRPr="005379CB" w14:paraId="5C2765F2" w14:textId="77777777" w:rsidTr="005379CB">
            <w:trPr>
              <w:divId w:val="548415546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001C56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EFE57C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E7B68C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Escenario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F708EE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 esperado</w:t>
                </w:r>
              </w:p>
            </w:tc>
          </w:tr>
          <w:tr w:rsidR="005379CB" w:rsidRPr="005379CB" w14:paraId="32309A45" w14:textId="77777777" w:rsidTr="005379CB">
            <w:trPr>
              <w:divId w:val="548415546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7EE4E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216D8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72CF3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Login y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callback</w:t>
                </w:r>
                <w:proofErr w:type="spellEnd"/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83892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Usuario autenticado y sesión creada</w:t>
                </w:r>
              </w:p>
            </w:tc>
          </w:tr>
          <w:tr w:rsidR="005379CB" w:rsidRPr="005379CB" w14:paraId="651AA77B" w14:textId="77777777" w:rsidTr="005379CB">
            <w:trPr>
              <w:divId w:val="548415546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9B166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B6E58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91294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Revision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evento off-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E9D84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Confirmacion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revision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notifications.read_at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actualizado</w:t>
                </w:r>
              </w:p>
            </w:tc>
          </w:tr>
          <w:tr w:rsidR="005379CB" w:rsidRPr="005379CB" w14:paraId="612DBC90" w14:textId="77777777" w:rsidTr="005379CB">
            <w:trPr>
              <w:divId w:val="548415546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98006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OQP-GD-003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54971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35D44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Carga documental valida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1D901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Confirmacion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metadata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del documento</w:t>
                </w:r>
              </w:p>
            </w:tc>
          </w:tr>
          <w:tr w:rsidR="005379CB" w:rsidRPr="005379CB" w14:paraId="5BD72EE0" w14:textId="77777777" w:rsidTr="005379CB">
            <w:trPr>
              <w:divId w:val="548415546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A7C3F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OQP-GD-004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15CAE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approvals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15B02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Aprobacion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valida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1460E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Solicitud aprobada y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decision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registrada</w:t>
                </w:r>
              </w:p>
            </w:tc>
          </w:tr>
          <w:tr w:rsidR="005379CB" w:rsidRPr="005379CB" w14:paraId="25F20426" w14:textId="77777777" w:rsidTr="005379CB">
            <w:trPr>
              <w:divId w:val="548415546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2E2BD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OQP-GD-005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553A4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A9F88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Consulta de documentos y versiones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B0567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Adjuntos y versiones visibles</w:t>
                </w:r>
              </w:p>
            </w:tc>
          </w:tr>
          <w:tr w:rsidR="005379CB" w:rsidRPr="005379CB" w14:paraId="77B225D9" w14:textId="77777777" w:rsidTr="005379CB">
            <w:trPr>
              <w:divId w:val="548415546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95F56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OQP-GD-006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F3605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C36B6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desde plantilla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FC360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Documento creado</w:t>
                </w:r>
              </w:p>
            </w:tc>
          </w:tr>
          <w:tr w:rsidR="005379CB" w:rsidRPr="005379CB" w14:paraId="5EA90350" w14:textId="77777777" w:rsidTr="005379CB">
            <w:trPr>
              <w:divId w:val="548415546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62FE9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OQP-GD-007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CD3A4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41665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Exportacion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PDF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0032C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PDF generado</w:t>
                </w:r>
              </w:p>
            </w:tc>
          </w:tr>
          <w:tr w:rsidR="005379CB" w:rsidRPr="005379CB" w14:paraId="402B51AD" w14:textId="77777777" w:rsidTr="005379CB">
            <w:trPr>
              <w:divId w:val="548415546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F0FA3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OQP-GD-008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BAF36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17B85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Carga y descarga de adjuntos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06BA7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Carga y descarga exitosas</w:t>
                </w:r>
              </w:p>
            </w:tc>
          </w:tr>
          <w:tr w:rsidR="005379CB" w:rsidRPr="005379CB" w14:paraId="7E147BAA" w14:textId="77777777" w:rsidTr="005379CB">
            <w:trPr>
              <w:divId w:val="548415546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E91E6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OQP-GD-009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405D5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49991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lectura de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notificacion</w:t>
                </w:r>
                <w:proofErr w:type="spellEnd"/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83C47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visible y luego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leida</w:t>
                </w:r>
                <w:proofErr w:type="spellEnd"/>
              </w:p>
            </w:tc>
          </w:tr>
          <w:tr w:rsidR="005379CB" w:rsidRPr="005379CB" w14:paraId="06A24B3F" w14:textId="77777777" w:rsidTr="005379CB">
            <w:trPr>
              <w:divId w:val="548415546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D92DC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OQP-GD-010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BD2ED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BAACF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Consulta de resumen comercial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8A8F2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Resumen devuelto</w:t>
                </w:r>
              </w:p>
            </w:tc>
          </w:tr>
          <w:tr w:rsidR="005379CB" w:rsidRPr="005379CB" w14:paraId="4DEB15F1" w14:textId="77777777" w:rsidTr="005379CB">
            <w:trPr>
              <w:divId w:val="548415546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2D6A5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OQP-GD-011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550C6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CAB1B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Autorización y estado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10F74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Estado autorizado</w:t>
                </w:r>
              </w:p>
            </w:tc>
          </w:tr>
          <w:tr w:rsidR="005379CB" w:rsidRPr="005379CB" w14:paraId="6CDF594C" w14:textId="77777777" w:rsidTr="005379CB">
            <w:trPr>
              <w:divId w:val="548415546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B58C6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OQP-GD-012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D81AB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84D8E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correo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81351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Correo enviado</w:t>
                </w:r>
              </w:p>
            </w:tc>
          </w:tr>
          <w:tr w:rsidR="005379CB" w:rsidRPr="005379CB" w14:paraId="2B1E7903" w14:textId="77777777" w:rsidTr="005379CB">
            <w:trPr>
              <w:divId w:val="548415546"/>
              <w:cantSplit/>
              <w:tblHeader/>
            </w:trPr>
            <w:tc>
              <w:tcPr>
                <w:tcW w:w="589" w:type="pct"/>
                <w:shd w:val="clear" w:color="auto" w:fill="F3F3F3"/>
                <w:hideMark/>
              </w:tcPr>
              <w:p w14:paraId="4F71A8A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OQP-GD-013</w:t>
                </w:r>
              </w:p>
            </w:tc>
            <w:tc>
              <w:tcPr>
                <w:tcW w:w="629" w:type="pct"/>
                <w:shd w:val="clear" w:color="auto" w:fill="F3F3F3"/>
                <w:hideMark/>
              </w:tcPr>
              <w:p w14:paraId="565EF13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1464" w:type="pct"/>
                <w:shd w:val="clear" w:color="auto" w:fill="F3F3F3"/>
                <w:hideMark/>
              </w:tcPr>
              <w:p w14:paraId="1359BFA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Firma documental completa</w:t>
                </w:r>
              </w:p>
            </w:tc>
            <w:tc>
              <w:tcPr>
                <w:tcW w:w="2318" w:type="pct"/>
                <w:shd w:val="clear" w:color="auto" w:fill="F3F3F3"/>
                <w:hideMark/>
              </w:tcPr>
              <w:p w14:paraId="751B15C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Firma exitosa y documento bloqueado</w:t>
                </w:r>
              </w:p>
            </w:tc>
          </w:tr>
        </w:tbl>
        <w:p w14:paraId="4B153125" w14:textId="77777777" w:rsidR="005379CB" w:rsidRPr="005379CB" w:rsidRDefault="005379CB" w:rsidP="005379CB">
          <w:pPr>
            <w:pStyle w:val="Ttulo1"/>
            <w:shd w:val="clear" w:color="auto" w:fill="E6E6E6"/>
            <w:spacing w:before="200" w:after="20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r w:rsidRPr="005379CB">
            <w:rPr>
              <w:rFonts w:ascii="Aptos" w:eastAsia="Times New Roman" w:hAnsi="Aptos"/>
              <w:b/>
              <w:color w:val="325483"/>
              <w:sz w:val="32"/>
            </w:rPr>
            <w:t>PROTOCOLO DE EJECUCION PQ</w:t>
          </w:r>
        </w:p>
        <w:p w14:paraId="070B361B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>Este protocolo describe los escenarios de desempeño y uso repetitivo necesarios para demostrar que el área mantiene estabilidad operativa, consistencia de datos y trazabilidad suficiente en contexto de uso real.</w:t>
          </w:r>
        </w:p>
        <w:p w14:paraId="54275F3B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Área 01: Gobierno, Seguridad, Cumplimiento y Gestión Documental</w:t>
          </w:r>
        </w:p>
        <w:p w14:paraId="057D47D5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</w:p>
        <w:p w14:paraId="32397159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>Definir los pasos de prueba para demostrar que el Área 01 mantiene desempeño y consistencia en condiciones representativas de uso real.</w:t>
          </w:r>
        </w:p>
        <w:p w14:paraId="60BE3B4C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2. Casos PQ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037"/>
            <w:gridCol w:w="1247"/>
            <w:gridCol w:w="3887"/>
            <w:gridCol w:w="3457"/>
          </w:tblGrid>
          <w:tr w:rsidR="005379CB" w:rsidRPr="005379CB" w14:paraId="50553DF3" w14:textId="77777777" w:rsidTr="005379CB">
            <w:trPr>
              <w:divId w:val="548415546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CF5B5E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94FB92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27EF86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Escenario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C0BEB7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 esperado</w:t>
                </w:r>
              </w:p>
            </w:tc>
          </w:tr>
          <w:tr w:rsidR="005379CB" w:rsidRPr="005379CB" w14:paraId="6D14E50E" w14:textId="77777777" w:rsidTr="005379CB">
            <w:trPr>
              <w:divId w:val="548415546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367E9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A2AB7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97C00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20 consultas seguidas a /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/me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AEAC4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 funcional sostenida</w:t>
                </w:r>
              </w:p>
            </w:tc>
          </w:tr>
          <w:tr w:rsidR="005379CB" w:rsidRPr="005379CB" w14:paraId="69623404" w14:textId="77777777" w:rsidTr="005379CB">
            <w:trPr>
              <w:divId w:val="548415546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5A4372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E5CB8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BE08D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Consulta y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repetidos de off-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669B5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Respuestas estables</w:t>
                </w:r>
              </w:p>
            </w:tc>
          </w:tr>
          <w:tr w:rsidR="005379CB" w:rsidRPr="005379CB" w14:paraId="12BF913C" w14:textId="77777777" w:rsidTr="005379CB">
            <w:trPr>
              <w:divId w:val="548415546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726E5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PQP-GD-003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01021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B9DC3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5 cargas consecutivas de documentos validos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42C65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Persistencia coherente</w:t>
                </w:r>
              </w:p>
            </w:tc>
          </w:tr>
          <w:tr w:rsidR="005379CB" w:rsidRPr="005379CB" w14:paraId="132852EE" w14:textId="77777777" w:rsidTr="005379CB">
            <w:trPr>
              <w:divId w:val="548415546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33631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PQP-GD-004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6C6CD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approvals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97B8D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Serie de decisiones validas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9ACFF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Estados consistentes</w:t>
                </w:r>
              </w:p>
            </w:tc>
          </w:tr>
          <w:tr w:rsidR="005379CB" w:rsidRPr="005379CB" w14:paraId="4CC007F7" w14:textId="77777777" w:rsidTr="005379CB">
            <w:trPr>
              <w:divId w:val="548415546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022A0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PQP-GD-005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13703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C5AD4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Consultas repetidas de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requests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trace,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9448F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 funcional sostenida</w:t>
                </w:r>
              </w:p>
            </w:tc>
          </w:tr>
          <w:tr w:rsidR="005379CB" w:rsidRPr="005379CB" w14:paraId="45831C11" w14:textId="77777777" w:rsidTr="005379CB">
            <w:trPr>
              <w:divId w:val="548415546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FE7F9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PQP-GD-006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70F30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3276E0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consulta repetida de documentos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B4649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Relacion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documento-solicitud consistente</w:t>
                </w:r>
              </w:p>
            </w:tc>
          </w:tr>
          <w:tr w:rsidR="005379CB" w:rsidRPr="005379CB" w14:paraId="7AD9F6D6" w14:textId="77777777" w:rsidTr="005379CB">
            <w:trPr>
              <w:divId w:val="548415546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D888A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PQP-GD-007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FF254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4671A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Cargas y descargas repetidas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840C5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Stream y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metadata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consistentes</w:t>
                </w:r>
              </w:p>
            </w:tc>
          </w:tr>
          <w:tr w:rsidR="005379CB" w:rsidRPr="005379CB" w14:paraId="69B57967" w14:textId="77777777" w:rsidTr="005379CB">
            <w:trPr>
              <w:divId w:val="548415546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DF676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PQP-GD-008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8EB76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1ED43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Operaciones mixtas de bandeja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C02E1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Conteo y estado coherentes</w:t>
                </w:r>
              </w:p>
            </w:tc>
          </w:tr>
          <w:tr w:rsidR="005379CB" w:rsidRPr="005379CB" w14:paraId="4B146563" w14:textId="77777777" w:rsidTr="005379CB">
            <w:trPr>
              <w:divId w:val="548415546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FF5C1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PQP-GD-009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7C482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E9C92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Consulta repetida con </w:t>
                </w: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fresh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=1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D7B3A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 estable</w:t>
                </w:r>
              </w:p>
            </w:tc>
          </w:tr>
          <w:tr w:rsidR="005379CB" w:rsidRPr="005379CB" w14:paraId="6CC6E15E" w14:textId="77777777" w:rsidTr="005379CB">
            <w:trPr>
              <w:divId w:val="548415546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825EA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PQP-GD-010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754B4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D51E1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repetido en entorno controlado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EFF64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sostenido y trazable</w:t>
                </w:r>
              </w:p>
            </w:tc>
          </w:tr>
          <w:tr w:rsidR="005379CB" w:rsidRPr="005379CB" w14:paraId="3230F6E0" w14:textId="77777777" w:rsidTr="005379CB">
            <w:trPr>
              <w:divId w:val="548415546"/>
              <w:cantSplit/>
              <w:tblHeader/>
            </w:trPr>
            <w:tc>
              <w:tcPr>
                <w:tcW w:w="545" w:type="pct"/>
                <w:shd w:val="clear" w:color="auto" w:fill="F3F3F3"/>
                <w:hideMark/>
              </w:tcPr>
              <w:p w14:paraId="24C0D77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PQP-GD-011</w:t>
                </w:r>
              </w:p>
            </w:tc>
            <w:tc>
              <w:tcPr>
                <w:tcW w:w="629" w:type="pct"/>
                <w:shd w:val="clear" w:color="auto" w:fill="F3F3F3"/>
                <w:hideMark/>
              </w:tcPr>
              <w:p w14:paraId="15170E6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2025" w:type="pct"/>
                <w:shd w:val="clear" w:color="auto" w:fill="F3F3F3"/>
                <w:hideMark/>
              </w:tcPr>
              <w:p w14:paraId="3090704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Firma repetida en entorno controlado</w:t>
                </w:r>
              </w:p>
            </w:tc>
            <w:tc>
              <w:tcPr>
                <w:tcW w:w="1802" w:type="pct"/>
                <w:shd w:val="clear" w:color="auto" w:fill="F3F3F3"/>
                <w:hideMark/>
              </w:tcPr>
              <w:p w14:paraId="302FBB4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Persistencia consistente de hash, firma, sello y QR</w:t>
                </w:r>
              </w:p>
            </w:tc>
          </w:tr>
        </w:tbl>
        <w:p w14:paraId="1B7BC5EB" w14:textId="77777777" w:rsidR="005379CB" w:rsidRPr="005379CB" w:rsidRDefault="005379CB" w:rsidP="005379CB">
          <w:pPr>
            <w:pStyle w:val="Ttulo1"/>
            <w:shd w:val="clear" w:color="auto" w:fill="E6E6E6"/>
            <w:spacing w:before="200" w:after="20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r w:rsidRPr="005379CB">
            <w:rPr>
              <w:rFonts w:ascii="Aptos" w:eastAsia="Times New Roman" w:hAnsi="Aptos"/>
              <w:b/>
              <w:color w:val="325483"/>
              <w:sz w:val="32"/>
            </w:rPr>
            <w:t>REGISTRO DE EVIDENCIAS Y DESVIACIONES</w:t>
          </w:r>
        </w:p>
        <w:p w14:paraId="76649A57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La presente sección constituye la </w:t>
          </w:r>
          <w:proofErr w:type="spellStart"/>
          <w:r w:rsidRPr="005379CB">
            <w:rPr>
              <w:rFonts w:ascii="Aptos" w:hAnsi="Aptos"/>
              <w:color w:val="1F2937"/>
            </w:rPr>
            <w:t>bitacora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formal para documentar evidencias, desviaciones, defectos y decisiones de cierre derivadas de la ejecución de IQ, OQ y PQ.</w:t>
          </w:r>
        </w:p>
        <w:p w14:paraId="0C81F0DF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Área 01: Gobierno, Seguridad, Cumplimiento y Gestión Documental</w:t>
          </w:r>
        </w:p>
        <w:p w14:paraId="700258D3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</w:p>
        <w:p w14:paraId="2516913D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>Concentrar la evidencia objetiva generada durante IQ, OQ y PQ, junto con las desviaciones detectadas, su análisis, responsable y estado de cierre.</w:t>
          </w:r>
        </w:p>
        <w:p w14:paraId="6DCE8AED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2. Tabla de evidencias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096"/>
            <w:gridCol w:w="643"/>
            <w:gridCol w:w="1307"/>
            <w:gridCol w:w="1802"/>
            <w:gridCol w:w="1318"/>
            <w:gridCol w:w="1404"/>
            <w:gridCol w:w="769"/>
            <w:gridCol w:w="1289"/>
          </w:tblGrid>
          <w:tr w:rsidR="005379CB" w:rsidRPr="005379CB" w14:paraId="3EEFFE21" w14:textId="77777777" w:rsidTr="005379CB">
            <w:trPr>
              <w:divId w:val="548415546"/>
              <w:cantSplit/>
              <w:tblHeader/>
            </w:trPr>
            <w:tc>
              <w:tcPr>
                <w:tcW w:w="58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7B4A80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 evidencia</w:t>
                </w:r>
              </w:p>
            </w:tc>
            <w:tc>
              <w:tcPr>
                <w:tcW w:w="29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89EC6D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Fase</w:t>
                </w:r>
              </w:p>
            </w:tc>
            <w:tc>
              <w:tcPr>
                <w:tcW w:w="76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E3E3B8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Caso relacionado</w:t>
                </w:r>
              </w:p>
            </w:tc>
            <w:tc>
              <w:tcPr>
                <w:tcW w:w="101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47FAB8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 de evidencia</w:t>
                </w:r>
              </w:p>
            </w:tc>
            <w:tc>
              <w:tcPr>
                <w:tcW w:w="6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0E5087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Descripcion</w:t>
                </w:r>
                <w:proofErr w:type="spellEnd"/>
              </w:p>
            </w:tc>
            <w:tc>
              <w:tcPr>
                <w:tcW w:w="64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D8227E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Responsable</w:t>
                </w:r>
              </w:p>
            </w:tc>
            <w:tc>
              <w:tcPr>
                <w:tcW w:w="35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5409F2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Fecha</w:t>
                </w:r>
              </w:p>
            </w:tc>
            <w:tc>
              <w:tcPr>
                <w:tcW w:w="73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B25A9C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Ruta o referencia</w:t>
                </w:r>
              </w:p>
            </w:tc>
          </w:tr>
          <w:tr w:rsidR="005379CB" w:rsidRPr="005379CB" w14:paraId="01460019" w14:textId="77777777" w:rsidTr="005379CB">
            <w:trPr>
              <w:divId w:val="548415546"/>
              <w:cantSplit/>
              <w:tblHeader/>
            </w:trPr>
            <w:tc>
              <w:tcPr>
                <w:tcW w:w="5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F51DF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EV-GD-001</w:t>
                </w:r>
              </w:p>
            </w:tc>
            <w:tc>
              <w:tcPr>
                <w:tcW w:w="2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8B6EB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</w:t>
                </w:r>
              </w:p>
            </w:tc>
            <w:tc>
              <w:tcPr>
                <w:tcW w:w="76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24129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10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EAF59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Captura / SQL / Log / Archivo</w:t>
                </w:r>
              </w:p>
            </w:tc>
            <w:tc>
              <w:tcPr>
                <w:tcW w:w="6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DC728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64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237D3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35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867EE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7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BFC71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</w:tr>
          <w:tr w:rsidR="005379CB" w:rsidRPr="005379CB" w14:paraId="451B699B" w14:textId="77777777" w:rsidTr="005379CB">
            <w:trPr>
              <w:divId w:val="548415546"/>
              <w:cantSplit/>
              <w:tblHeader/>
            </w:trPr>
            <w:tc>
              <w:tcPr>
                <w:tcW w:w="5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7E75C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EV-GD-002</w:t>
                </w:r>
              </w:p>
            </w:tc>
            <w:tc>
              <w:tcPr>
                <w:tcW w:w="2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79441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</w:t>
                </w:r>
              </w:p>
            </w:tc>
            <w:tc>
              <w:tcPr>
                <w:tcW w:w="76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34E71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10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913512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Captura / SQL / Log / Archivo</w:t>
                </w:r>
              </w:p>
            </w:tc>
            <w:tc>
              <w:tcPr>
                <w:tcW w:w="6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ADA85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64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20D3CC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35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6A150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7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B6425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</w:tr>
          <w:tr w:rsidR="005379CB" w:rsidRPr="005379CB" w14:paraId="663A4E5A" w14:textId="77777777" w:rsidTr="005379CB">
            <w:trPr>
              <w:divId w:val="548415546"/>
              <w:cantSplit/>
              <w:tblHeader/>
            </w:trPr>
            <w:tc>
              <w:tcPr>
                <w:tcW w:w="583" w:type="pct"/>
                <w:shd w:val="clear" w:color="auto" w:fill="F3F3F3"/>
                <w:hideMark/>
              </w:tcPr>
              <w:p w14:paraId="47AF380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EV-GD-003</w:t>
                </w:r>
              </w:p>
            </w:tc>
            <w:tc>
              <w:tcPr>
                <w:tcW w:w="294" w:type="pct"/>
                <w:shd w:val="clear" w:color="auto" w:fill="F3F3F3"/>
                <w:hideMark/>
              </w:tcPr>
              <w:p w14:paraId="28051A6B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</w:t>
                </w:r>
              </w:p>
            </w:tc>
            <w:tc>
              <w:tcPr>
                <w:tcW w:w="768" w:type="pct"/>
                <w:shd w:val="clear" w:color="auto" w:fill="F3F3F3"/>
                <w:hideMark/>
              </w:tcPr>
              <w:p w14:paraId="66D34559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1015" w:type="pct"/>
                <w:shd w:val="clear" w:color="auto" w:fill="F3F3F3"/>
                <w:hideMark/>
              </w:tcPr>
              <w:p w14:paraId="5218564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Captura / SQL / Log / Archivo</w:t>
                </w:r>
              </w:p>
            </w:tc>
            <w:tc>
              <w:tcPr>
                <w:tcW w:w="609" w:type="pct"/>
                <w:shd w:val="clear" w:color="auto" w:fill="F3F3F3"/>
                <w:hideMark/>
              </w:tcPr>
              <w:p w14:paraId="0AB3A23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649" w:type="pct"/>
                <w:shd w:val="clear" w:color="auto" w:fill="F3F3F3"/>
                <w:hideMark/>
              </w:tcPr>
              <w:p w14:paraId="2861D99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352" w:type="pct"/>
                <w:shd w:val="clear" w:color="auto" w:fill="F3F3F3"/>
                <w:hideMark/>
              </w:tcPr>
              <w:p w14:paraId="4CE53AA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730" w:type="pct"/>
                <w:shd w:val="clear" w:color="auto" w:fill="F3F3F3"/>
                <w:hideMark/>
              </w:tcPr>
              <w:p w14:paraId="110775A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</w:tr>
        </w:tbl>
        <w:p w14:paraId="65DCD119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3. Tabla de desviaciones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99"/>
            <w:gridCol w:w="713"/>
            <w:gridCol w:w="1307"/>
            <w:gridCol w:w="1318"/>
            <w:gridCol w:w="974"/>
            <w:gridCol w:w="1185"/>
            <w:gridCol w:w="1404"/>
            <w:gridCol w:w="1528"/>
          </w:tblGrid>
          <w:tr w:rsidR="005379CB" w:rsidRPr="005379CB" w14:paraId="1DF0B393" w14:textId="77777777" w:rsidTr="005379CB">
            <w:trPr>
              <w:divId w:val="548415546"/>
              <w:cantSplit/>
              <w:tblHeader/>
            </w:trPr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34E965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ID </w:t>
                </w:r>
                <w:proofErr w:type="spellStart"/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desviacion</w:t>
                </w:r>
                <w:proofErr w:type="spellEnd"/>
              </w:p>
            </w:tc>
            <w:tc>
              <w:tcPr>
                <w:tcW w:w="35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8EA0415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Fase</w:t>
                </w:r>
              </w:p>
            </w:tc>
            <w:tc>
              <w:tcPr>
                <w:tcW w:w="74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4AB853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Caso relacionado</w:t>
                </w:r>
              </w:p>
            </w:tc>
            <w:tc>
              <w:tcPr>
                <w:tcW w:w="6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322D59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Descripcion</w:t>
                </w:r>
                <w:proofErr w:type="spellEnd"/>
              </w:p>
            </w:tc>
            <w:tc>
              <w:tcPr>
                <w:tcW w:w="44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A69D62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Impacto</w:t>
                </w: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94A7D0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Accion</w:t>
                </w:r>
                <w:proofErr w:type="spellEnd"/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 propuesta</w:t>
                </w:r>
              </w:p>
            </w:tc>
            <w:tc>
              <w:tcPr>
                <w:tcW w:w="64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9AA3E1F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Responsable</w:t>
                </w:r>
              </w:p>
            </w:tc>
            <w:tc>
              <w:tcPr>
                <w:tcW w:w="87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31DEBE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Estado</w:t>
                </w:r>
              </w:p>
            </w:tc>
          </w:tr>
          <w:tr w:rsidR="005379CB" w:rsidRPr="005379CB" w14:paraId="7CD649E6" w14:textId="77777777" w:rsidTr="005379CB">
            <w:trPr>
              <w:divId w:val="548415546"/>
              <w:cantSplit/>
              <w:tblHeader/>
            </w:trPr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25C507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DEV-GD-001</w:t>
                </w:r>
              </w:p>
            </w:tc>
            <w:tc>
              <w:tcPr>
                <w:tcW w:w="35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0460F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7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0942F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6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59F58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44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2C73E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66A86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64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564DB4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87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EFE2A3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Abierta / En curso / Cerrada</w:t>
                </w:r>
              </w:p>
            </w:tc>
          </w:tr>
          <w:tr w:rsidR="005379CB" w:rsidRPr="005379CB" w14:paraId="09E8BDE8" w14:textId="77777777" w:rsidTr="005379CB">
            <w:trPr>
              <w:divId w:val="548415546"/>
              <w:cantSplit/>
              <w:tblHeader/>
            </w:trPr>
            <w:tc>
              <w:tcPr>
                <w:tcW w:w="618" w:type="pct"/>
                <w:shd w:val="clear" w:color="auto" w:fill="FFFFFF"/>
                <w:hideMark/>
              </w:tcPr>
              <w:p w14:paraId="43DDEFB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DEV-GD-002</w:t>
                </w:r>
              </w:p>
            </w:tc>
            <w:tc>
              <w:tcPr>
                <w:tcW w:w="352" w:type="pct"/>
                <w:shd w:val="clear" w:color="auto" w:fill="FFFFFF"/>
                <w:hideMark/>
              </w:tcPr>
              <w:p w14:paraId="344246BA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742" w:type="pct"/>
                <w:shd w:val="clear" w:color="auto" w:fill="FFFFFF"/>
                <w:hideMark/>
              </w:tcPr>
              <w:p w14:paraId="6DA02216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609" w:type="pct"/>
                <w:shd w:val="clear" w:color="auto" w:fill="FFFFFF"/>
                <w:hideMark/>
              </w:tcPr>
              <w:p w14:paraId="3348A200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448" w:type="pct"/>
                <w:shd w:val="clear" w:color="auto" w:fill="FFFFFF"/>
                <w:hideMark/>
              </w:tcPr>
              <w:p w14:paraId="047BA528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709" w:type="pct"/>
                <w:shd w:val="clear" w:color="auto" w:fill="FFFFFF"/>
                <w:hideMark/>
              </w:tcPr>
              <w:p w14:paraId="167BAA21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649" w:type="pct"/>
                <w:shd w:val="clear" w:color="auto" w:fill="FFFFFF"/>
                <w:hideMark/>
              </w:tcPr>
              <w:p w14:paraId="213A691D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872" w:type="pct"/>
                <w:shd w:val="clear" w:color="auto" w:fill="FFFFFF"/>
                <w:hideMark/>
              </w:tcPr>
              <w:p w14:paraId="58DF4F0E" w14:textId="77777777" w:rsidR="005379CB" w:rsidRPr="005379CB" w:rsidRDefault="005379CB" w:rsidP="005379CB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379CB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Abierta / En curso / Cerrada</w:t>
                </w:r>
              </w:p>
            </w:tc>
          </w:tr>
        </w:tbl>
        <w:p w14:paraId="40CA1D63" w14:textId="77777777" w:rsidR="005379CB" w:rsidRPr="005379CB" w:rsidRDefault="005379CB" w:rsidP="005379CB">
          <w:pPr>
            <w:pStyle w:val="Ttulo2"/>
            <w:spacing w:after="12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379CB">
            <w:rPr>
              <w:rFonts w:ascii="Aptos" w:eastAsia="Times New Roman" w:hAnsi="Aptos"/>
              <w:b/>
              <w:color w:val="325483"/>
              <w:sz w:val="26"/>
            </w:rPr>
            <w:t>4. Criterio de cierre documental</w:t>
          </w:r>
        </w:p>
        <w:p w14:paraId="24D629F8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El expediente se considera completo cuando cada caso ejecutado dispone de evidencia suficiente, cada </w:t>
          </w:r>
          <w:proofErr w:type="spellStart"/>
          <w:r w:rsidRPr="005379CB">
            <w:rPr>
              <w:rFonts w:ascii="Aptos" w:hAnsi="Aptos"/>
              <w:color w:val="1F2937"/>
            </w:rPr>
            <w:t>desviacion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tiene tratamiento documentado y el cierre del área puede sustentarse con trazabilidad objetiva.</w:t>
          </w:r>
        </w:p>
        <w:p w14:paraId="4714E21D" w14:textId="77777777" w:rsidR="005379CB" w:rsidRPr="005379CB" w:rsidRDefault="005379CB" w:rsidP="005379CB">
          <w:pPr>
            <w:pStyle w:val="Ttulo1"/>
            <w:shd w:val="clear" w:color="auto" w:fill="E6E6E6"/>
            <w:spacing w:before="200" w:after="20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32"/>
            </w:rPr>
          </w:pPr>
          <w:proofErr w:type="spellStart"/>
          <w:r w:rsidRPr="005379CB">
            <w:rPr>
              <w:rFonts w:ascii="Aptos" w:eastAsia="Times New Roman" w:hAnsi="Aptos"/>
              <w:b/>
              <w:color w:val="325483"/>
              <w:sz w:val="32"/>
            </w:rPr>
            <w:t>Conclusion</w:t>
          </w:r>
          <w:proofErr w:type="spellEnd"/>
          <w:r w:rsidRPr="005379CB">
            <w:rPr>
              <w:rFonts w:ascii="Aptos" w:eastAsia="Times New Roman" w:hAnsi="Aptos"/>
              <w:b/>
              <w:color w:val="325483"/>
              <w:sz w:val="32"/>
            </w:rPr>
            <w:t xml:space="preserve"> ejecutiva</w:t>
          </w:r>
        </w:p>
        <w:p w14:paraId="07335645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La documentación consolidada del Área 01: Gobierno, Seguridad, Cumplimiento y Gestión Documental integra los requerimientos, la </w:t>
          </w:r>
          <w:proofErr w:type="spellStart"/>
          <w:r w:rsidRPr="005379CB">
            <w:rPr>
              <w:rFonts w:ascii="Aptos" w:hAnsi="Aptos"/>
              <w:color w:val="1F2937"/>
            </w:rPr>
            <w:t>especificacion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funcional, el diseño técnico, el soporte de datos, las calificaciones y los protocolos de prueba necesarios para una validación formal del dominio. El contenido se encuentra alineado con la </w:t>
          </w:r>
          <w:proofErr w:type="spellStart"/>
          <w:r w:rsidRPr="005379CB">
            <w:rPr>
              <w:rFonts w:ascii="Aptos" w:hAnsi="Aptos"/>
              <w:color w:val="1F2937"/>
            </w:rPr>
            <w:t>implementacion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vigente revisada y presenta, de forma controlada, el estado de los hallazgos corregidos y de los riesgos residuales aun abiertos.</w:t>
          </w:r>
        </w:p>
        <w:p w14:paraId="57813F7A" w14:textId="77777777" w:rsidR="005379CB" w:rsidRPr="005379CB" w:rsidRDefault="005379CB" w:rsidP="005379CB">
          <w:pPr>
            <w:pStyle w:val="NormalWeb"/>
            <w:spacing w:after="80"/>
            <w:divId w:val="548415546"/>
            <w:rPr>
              <w:rFonts w:ascii="Aptos" w:hAnsi="Aptos"/>
              <w:color w:val="1F2937"/>
            </w:rPr>
          </w:pPr>
          <w:r w:rsidRPr="005379CB">
            <w:rPr>
              <w:rFonts w:ascii="Aptos" w:hAnsi="Aptos"/>
              <w:color w:val="1F2937"/>
            </w:rPr>
            <w:t xml:space="preserve">Con base en la documentación incluida, el área dispone de un expediente técnico suficiente para ejecutar IQ, OQ y PQ, registrar evidencia objetiva y sostener una </w:t>
          </w:r>
          <w:proofErr w:type="spellStart"/>
          <w:r w:rsidRPr="005379CB">
            <w:rPr>
              <w:rFonts w:ascii="Aptos" w:hAnsi="Aptos"/>
              <w:color w:val="1F2937"/>
            </w:rPr>
            <w:t>conclusion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de validación con criterio de </w:t>
          </w:r>
          <w:proofErr w:type="spellStart"/>
          <w:r w:rsidRPr="005379CB">
            <w:rPr>
              <w:rFonts w:ascii="Aptos" w:hAnsi="Aptos"/>
              <w:color w:val="1F2937"/>
            </w:rPr>
            <w:t>ingenieria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de software. Cualquier cierre definitivo del proceso debe apoyarse en la ejecución real de protocolos y en la </w:t>
          </w:r>
          <w:proofErr w:type="spellStart"/>
          <w:r w:rsidRPr="005379CB">
            <w:rPr>
              <w:rFonts w:ascii="Aptos" w:hAnsi="Aptos"/>
              <w:color w:val="1F2937"/>
            </w:rPr>
            <w:t>resolucion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o </w:t>
          </w:r>
          <w:proofErr w:type="spellStart"/>
          <w:r w:rsidRPr="005379CB">
            <w:rPr>
              <w:rFonts w:ascii="Aptos" w:hAnsi="Aptos"/>
              <w:color w:val="1F2937"/>
            </w:rPr>
            <w:t>aceptacion</w:t>
          </w:r>
          <w:proofErr w:type="spellEnd"/>
          <w:r w:rsidRPr="005379CB">
            <w:rPr>
              <w:rFonts w:ascii="Aptos" w:hAnsi="Aptos"/>
              <w:color w:val="1F2937"/>
            </w:rPr>
            <w:t xml:space="preserve"> formal de hallazgos residuales.</w:t>
          </w:r>
        </w:p>
        <w:p w14:paraId="146CFDD2" w14:textId="77777777" w:rsidR="005379CB" w:rsidRPr="005379CB" w:rsidRDefault="005379CB" w:rsidP="005379CB">
          <w:pPr>
            <w:pStyle w:val="Ttulo1"/>
            <w:shd w:val="clear" w:color="auto" w:fill="E6E6E6"/>
            <w:spacing w:before="200" w:after="200" w:line="240" w:lineRule="auto"/>
            <w:jc w:val="both"/>
            <w:divId w:val="548415546"/>
            <w:rPr>
              <w:rFonts w:ascii="Aptos" w:eastAsia="Times New Roman" w:hAnsi="Aptos"/>
              <w:b/>
              <w:color w:val="325483"/>
              <w:sz w:val="32"/>
            </w:rPr>
          </w:pPr>
          <w:r w:rsidRPr="005379CB">
            <w:rPr>
              <w:rFonts w:ascii="Aptos" w:eastAsia="Times New Roman" w:hAnsi="Aptos"/>
              <w:b/>
              <w:color w:val="325483"/>
              <w:sz w:val="32"/>
            </w:rPr>
            <w:lastRenderedPageBreak/>
            <w:t>Referencias</w:t>
          </w:r>
        </w:p>
        <w:p w14:paraId="3452143E" w14:textId="77777777" w:rsidR="005379CB" w:rsidRPr="005379CB" w:rsidRDefault="005379CB" w:rsidP="005379CB">
          <w:pPr>
            <w:numPr>
              <w:ilvl w:val="0"/>
              <w:numId w:val="9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Asamblea Nacional del Ecuador. (2021). Ley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Organica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Proteccion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Datos Personales. Registro Oficial, Quinto Suplemento No. 459. https://www.asambleanacional.gob.ec/sites/default/files/private/asambleanacional/filesasambleanacionalnameuid-29/Leyes%202013-2017/920-lmoreno/ro-459-5to-sup-26-05-2021.pdf</w:t>
          </w:r>
        </w:p>
        <w:p w14:paraId="4BDF55C8" w14:textId="77777777" w:rsidR="005379CB" w:rsidRPr="005379CB" w:rsidRDefault="005379CB" w:rsidP="005379CB">
          <w:pPr>
            <w:numPr>
              <w:ilvl w:val="0"/>
              <w:numId w:val="9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Presidencia de la Republica del Ecuador. (2023). Reglamento General a la Ley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Organica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</w:t>
          </w:r>
          <w:proofErr w:type="spellStart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Proteccion</w:t>
          </w:r>
          <w:proofErr w:type="spellEnd"/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Datos Personales. Registro Oficial. https://www.gob.ec/sites/default/files/regulations/2025-01/02%20Reglamento%20General%20a%20la%20Ley%20Org%C3%A1nica%20de%20Protecci%C3%B3n%20de%20Datos%20Personales_0.pdf</w:t>
          </w:r>
        </w:p>
        <w:p w14:paraId="51EAA987" w14:textId="77777777" w:rsidR="005379CB" w:rsidRPr="005379CB" w:rsidRDefault="005379CB" w:rsidP="005379CB">
          <w:pPr>
            <w:numPr>
              <w:ilvl w:val="0"/>
              <w:numId w:val="95"/>
            </w:numPr>
            <w:spacing w:after="80" w:line="240" w:lineRule="auto"/>
            <w:jc w:val="both"/>
            <w:divId w:val="548415546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379CB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International Organization for Standardization, &amp; International Electrotechnical Commission. (2022). ISO/IEC 27001:2022 Information security, cybersecurity and privacy protection - Information security management systems - Requirements. </w:t>
          </w:r>
          <w:r w:rsidRPr="005379CB">
            <w:rPr>
              <w:rFonts w:ascii="Aptos" w:eastAsia="Times New Roman" w:hAnsi="Aptos"/>
              <w:color w:val="1F2937"/>
              <w:sz w:val="20"/>
              <w:szCs w:val="20"/>
            </w:rPr>
            <w:t>ISO.</w:t>
          </w:r>
        </w:p>
        <w:p w14:paraId="52F9648B" w14:textId="32769203" w:rsidR="008446E8" w:rsidRDefault="00763BFA"/>
      </w:sdtContent>
    </w:sdt>
    <w:sectPr w:rsidR="008446E8" w:rsidSect="005379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911A8" w14:textId="77777777" w:rsidR="00763BFA" w:rsidRDefault="00763BFA" w:rsidP="005379CB">
      <w:pPr>
        <w:spacing w:after="0" w:line="240" w:lineRule="auto"/>
      </w:pPr>
      <w:r>
        <w:separator/>
      </w:r>
    </w:p>
  </w:endnote>
  <w:endnote w:type="continuationSeparator" w:id="0">
    <w:p w14:paraId="20D54F95" w14:textId="77777777" w:rsidR="00763BFA" w:rsidRDefault="00763BFA" w:rsidP="00537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98097" w14:textId="77777777" w:rsidR="005379CB" w:rsidRDefault="005379C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0A558" w14:textId="5A226532" w:rsidR="005379CB" w:rsidRDefault="005379CB">
    <w:pPr>
      <w:pStyle w:val="Piedepgina"/>
    </w:pPr>
    <w:r>
      <w:t xml:space="preserve">SPI 1.0 | Página </w:t>
    </w:r>
    <w:r>
      <w:fldChar w:fldCharType="begin"/>
    </w:r>
    <w:r>
      <w:instrText xml:space="preserve">  \* MERGEFORMAT </w:instrTex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CFAD7" w14:textId="77777777" w:rsidR="005379CB" w:rsidRDefault="005379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6F025" w14:textId="77777777" w:rsidR="00763BFA" w:rsidRDefault="00763BFA" w:rsidP="005379CB">
      <w:pPr>
        <w:spacing w:after="0" w:line="240" w:lineRule="auto"/>
      </w:pPr>
      <w:r>
        <w:separator/>
      </w:r>
    </w:p>
  </w:footnote>
  <w:footnote w:type="continuationSeparator" w:id="0">
    <w:p w14:paraId="3E5AF2A1" w14:textId="77777777" w:rsidR="00763BFA" w:rsidRDefault="00763BFA" w:rsidP="005379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E4F92" w14:textId="77777777" w:rsidR="005379CB" w:rsidRDefault="005379C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49368" w14:textId="416FF0C2" w:rsidR="005379CB" w:rsidRPr="005379CB" w:rsidRDefault="005379CB">
    <w:pPr>
      <w:pStyle w:val="Encabezado"/>
      <w:rPr>
        <w:sz w:val="16"/>
      </w:rPr>
    </w:pPr>
    <w:r w:rsidRPr="005379CB">
      <w:rPr>
        <w:sz w:val="16"/>
      </w:rPr>
      <w:t xml:space="preserve">VAL-SPI-AREA | Area 01: Gobierno, Seguridad, Cumplimiento y </w:t>
    </w:r>
    <w:proofErr w:type="spellStart"/>
    <w:r w:rsidRPr="005379CB">
      <w:rPr>
        <w:sz w:val="16"/>
      </w:rPr>
      <w:t>Gestion</w:t>
    </w:r>
    <w:proofErr w:type="spellEnd"/>
    <w:r w:rsidRPr="005379CB">
      <w:rPr>
        <w:sz w:val="16"/>
      </w:rPr>
      <w:t xml:space="preserve"> Documental | BORRADOR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7D24F" w14:textId="77777777" w:rsidR="005379CB" w:rsidRDefault="005379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4BB"/>
    <w:multiLevelType w:val="multilevel"/>
    <w:tmpl w:val="FE8C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7130B"/>
    <w:multiLevelType w:val="multilevel"/>
    <w:tmpl w:val="8B42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30286"/>
    <w:multiLevelType w:val="multilevel"/>
    <w:tmpl w:val="FA26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E5595"/>
    <w:multiLevelType w:val="multilevel"/>
    <w:tmpl w:val="FB46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2623E"/>
    <w:multiLevelType w:val="multilevel"/>
    <w:tmpl w:val="6BD8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C6837"/>
    <w:multiLevelType w:val="multilevel"/>
    <w:tmpl w:val="BCE2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63A01"/>
    <w:multiLevelType w:val="multilevel"/>
    <w:tmpl w:val="08EA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50D06"/>
    <w:multiLevelType w:val="multilevel"/>
    <w:tmpl w:val="B3E4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37EAF"/>
    <w:multiLevelType w:val="multilevel"/>
    <w:tmpl w:val="8B5E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55DA1"/>
    <w:multiLevelType w:val="multilevel"/>
    <w:tmpl w:val="6854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6A5843"/>
    <w:multiLevelType w:val="multilevel"/>
    <w:tmpl w:val="B3CC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8614ED"/>
    <w:multiLevelType w:val="multilevel"/>
    <w:tmpl w:val="FE9E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8F7161"/>
    <w:multiLevelType w:val="multilevel"/>
    <w:tmpl w:val="E392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05887"/>
    <w:multiLevelType w:val="multilevel"/>
    <w:tmpl w:val="EE24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4021A3"/>
    <w:multiLevelType w:val="multilevel"/>
    <w:tmpl w:val="1F22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47263F"/>
    <w:multiLevelType w:val="multilevel"/>
    <w:tmpl w:val="0EE2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912FAB"/>
    <w:multiLevelType w:val="multilevel"/>
    <w:tmpl w:val="F8BC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087269"/>
    <w:multiLevelType w:val="multilevel"/>
    <w:tmpl w:val="083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E33A47"/>
    <w:multiLevelType w:val="multilevel"/>
    <w:tmpl w:val="FBB0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472346"/>
    <w:multiLevelType w:val="multilevel"/>
    <w:tmpl w:val="DE72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943DE8"/>
    <w:multiLevelType w:val="multilevel"/>
    <w:tmpl w:val="7D70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98432F"/>
    <w:multiLevelType w:val="multilevel"/>
    <w:tmpl w:val="3494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3652F4"/>
    <w:multiLevelType w:val="multilevel"/>
    <w:tmpl w:val="4D90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9066DD"/>
    <w:multiLevelType w:val="multilevel"/>
    <w:tmpl w:val="E144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431B4D"/>
    <w:multiLevelType w:val="multilevel"/>
    <w:tmpl w:val="416E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7C6D58"/>
    <w:multiLevelType w:val="multilevel"/>
    <w:tmpl w:val="31F8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906A0F"/>
    <w:multiLevelType w:val="multilevel"/>
    <w:tmpl w:val="2E26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3A5345"/>
    <w:multiLevelType w:val="multilevel"/>
    <w:tmpl w:val="8454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1F2E4E"/>
    <w:multiLevelType w:val="multilevel"/>
    <w:tmpl w:val="25B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BB1F3C"/>
    <w:multiLevelType w:val="multilevel"/>
    <w:tmpl w:val="F38A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422123"/>
    <w:multiLevelType w:val="multilevel"/>
    <w:tmpl w:val="F078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42093B"/>
    <w:multiLevelType w:val="multilevel"/>
    <w:tmpl w:val="A3DA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F276EC"/>
    <w:multiLevelType w:val="multilevel"/>
    <w:tmpl w:val="250C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F0118C"/>
    <w:multiLevelType w:val="multilevel"/>
    <w:tmpl w:val="AC90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C67B68"/>
    <w:multiLevelType w:val="multilevel"/>
    <w:tmpl w:val="1FD2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314771"/>
    <w:multiLevelType w:val="multilevel"/>
    <w:tmpl w:val="197A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C627D2"/>
    <w:multiLevelType w:val="multilevel"/>
    <w:tmpl w:val="AB38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F64125"/>
    <w:multiLevelType w:val="multilevel"/>
    <w:tmpl w:val="D0AC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1D33AC"/>
    <w:multiLevelType w:val="multilevel"/>
    <w:tmpl w:val="2E00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7C3387"/>
    <w:multiLevelType w:val="multilevel"/>
    <w:tmpl w:val="209E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EB0F66"/>
    <w:multiLevelType w:val="multilevel"/>
    <w:tmpl w:val="EA80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980863"/>
    <w:multiLevelType w:val="multilevel"/>
    <w:tmpl w:val="CB56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B709DD"/>
    <w:multiLevelType w:val="multilevel"/>
    <w:tmpl w:val="2B44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B34CEA"/>
    <w:multiLevelType w:val="multilevel"/>
    <w:tmpl w:val="ED16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5B7D41"/>
    <w:multiLevelType w:val="multilevel"/>
    <w:tmpl w:val="0416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865A32"/>
    <w:multiLevelType w:val="multilevel"/>
    <w:tmpl w:val="FF62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913138"/>
    <w:multiLevelType w:val="multilevel"/>
    <w:tmpl w:val="C78A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E0251F"/>
    <w:multiLevelType w:val="multilevel"/>
    <w:tmpl w:val="814A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B0393B"/>
    <w:multiLevelType w:val="multilevel"/>
    <w:tmpl w:val="B022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121E3B"/>
    <w:multiLevelType w:val="multilevel"/>
    <w:tmpl w:val="0B90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E751BC"/>
    <w:multiLevelType w:val="multilevel"/>
    <w:tmpl w:val="DB1E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4A127E"/>
    <w:multiLevelType w:val="multilevel"/>
    <w:tmpl w:val="50EC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4E3219"/>
    <w:multiLevelType w:val="multilevel"/>
    <w:tmpl w:val="386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6935E0"/>
    <w:multiLevelType w:val="multilevel"/>
    <w:tmpl w:val="23F4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E4350F"/>
    <w:multiLevelType w:val="multilevel"/>
    <w:tmpl w:val="7F6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35272E"/>
    <w:multiLevelType w:val="multilevel"/>
    <w:tmpl w:val="6E16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3F1ED7"/>
    <w:multiLevelType w:val="multilevel"/>
    <w:tmpl w:val="BD8C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5B1E58"/>
    <w:multiLevelType w:val="multilevel"/>
    <w:tmpl w:val="97C8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8D0057"/>
    <w:multiLevelType w:val="multilevel"/>
    <w:tmpl w:val="7B64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517343"/>
    <w:multiLevelType w:val="multilevel"/>
    <w:tmpl w:val="5D34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216F73"/>
    <w:multiLevelType w:val="multilevel"/>
    <w:tmpl w:val="CF6C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610174"/>
    <w:multiLevelType w:val="multilevel"/>
    <w:tmpl w:val="E6CA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5941F7"/>
    <w:multiLevelType w:val="multilevel"/>
    <w:tmpl w:val="B948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B01075"/>
    <w:multiLevelType w:val="multilevel"/>
    <w:tmpl w:val="FB30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C06851"/>
    <w:multiLevelType w:val="multilevel"/>
    <w:tmpl w:val="76A0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3D2745"/>
    <w:multiLevelType w:val="multilevel"/>
    <w:tmpl w:val="7210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7B6B0D"/>
    <w:multiLevelType w:val="multilevel"/>
    <w:tmpl w:val="31FE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EC2AC5"/>
    <w:multiLevelType w:val="multilevel"/>
    <w:tmpl w:val="195A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497572"/>
    <w:multiLevelType w:val="multilevel"/>
    <w:tmpl w:val="DED6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507C7B"/>
    <w:multiLevelType w:val="multilevel"/>
    <w:tmpl w:val="9FEA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2C44B1"/>
    <w:multiLevelType w:val="multilevel"/>
    <w:tmpl w:val="0F20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6F5F13"/>
    <w:multiLevelType w:val="multilevel"/>
    <w:tmpl w:val="3068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D62CDD"/>
    <w:multiLevelType w:val="multilevel"/>
    <w:tmpl w:val="91E4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601317"/>
    <w:multiLevelType w:val="multilevel"/>
    <w:tmpl w:val="22F2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7762D0"/>
    <w:multiLevelType w:val="multilevel"/>
    <w:tmpl w:val="15EA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A23B5C"/>
    <w:multiLevelType w:val="multilevel"/>
    <w:tmpl w:val="F0E2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F064AF"/>
    <w:multiLevelType w:val="multilevel"/>
    <w:tmpl w:val="D2F0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971A52"/>
    <w:multiLevelType w:val="multilevel"/>
    <w:tmpl w:val="F610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B860E3"/>
    <w:multiLevelType w:val="multilevel"/>
    <w:tmpl w:val="7F96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831324"/>
    <w:multiLevelType w:val="multilevel"/>
    <w:tmpl w:val="F088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6720DA"/>
    <w:multiLevelType w:val="multilevel"/>
    <w:tmpl w:val="FCFA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E31EAA"/>
    <w:multiLevelType w:val="multilevel"/>
    <w:tmpl w:val="3C16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5353CF"/>
    <w:multiLevelType w:val="multilevel"/>
    <w:tmpl w:val="DD1C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582CBC"/>
    <w:multiLevelType w:val="multilevel"/>
    <w:tmpl w:val="D7CC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F806D8"/>
    <w:multiLevelType w:val="multilevel"/>
    <w:tmpl w:val="95E2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2109E2"/>
    <w:multiLevelType w:val="multilevel"/>
    <w:tmpl w:val="A43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7D4955"/>
    <w:multiLevelType w:val="multilevel"/>
    <w:tmpl w:val="1FCE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D40F27"/>
    <w:multiLevelType w:val="multilevel"/>
    <w:tmpl w:val="05E4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DC6429"/>
    <w:multiLevelType w:val="multilevel"/>
    <w:tmpl w:val="7BB8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0D2C54"/>
    <w:multiLevelType w:val="multilevel"/>
    <w:tmpl w:val="ABCA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1F3522"/>
    <w:multiLevelType w:val="multilevel"/>
    <w:tmpl w:val="4706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7F2A8D"/>
    <w:multiLevelType w:val="multilevel"/>
    <w:tmpl w:val="3654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9863EE"/>
    <w:multiLevelType w:val="multilevel"/>
    <w:tmpl w:val="E15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035963"/>
    <w:multiLevelType w:val="multilevel"/>
    <w:tmpl w:val="D332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BB7BB5"/>
    <w:multiLevelType w:val="multilevel"/>
    <w:tmpl w:val="631E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147977">
    <w:abstractNumId w:val="74"/>
  </w:num>
  <w:num w:numId="2" w16cid:durableId="1453015859">
    <w:abstractNumId w:val="24"/>
  </w:num>
  <w:num w:numId="3" w16cid:durableId="532693146">
    <w:abstractNumId w:val="63"/>
  </w:num>
  <w:num w:numId="4" w16cid:durableId="1349986907">
    <w:abstractNumId w:val="79"/>
  </w:num>
  <w:num w:numId="5" w16cid:durableId="432745755">
    <w:abstractNumId w:val="87"/>
  </w:num>
  <w:num w:numId="6" w16cid:durableId="1009329010">
    <w:abstractNumId w:val="36"/>
  </w:num>
  <w:num w:numId="7" w16cid:durableId="481508779">
    <w:abstractNumId w:val="9"/>
  </w:num>
  <w:num w:numId="8" w16cid:durableId="546995956">
    <w:abstractNumId w:val="85"/>
  </w:num>
  <w:num w:numId="9" w16cid:durableId="594484156">
    <w:abstractNumId w:val="23"/>
  </w:num>
  <w:num w:numId="10" w16cid:durableId="2055957887">
    <w:abstractNumId w:val="46"/>
  </w:num>
  <w:num w:numId="11" w16cid:durableId="556016965">
    <w:abstractNumId w:val="89"/>
  </w:num>
  <w:num w:numId="12" w16cid:durableId="133182210">
    <w:abstractNumId w:val="84"/>
  </w:num>
  <w:num w:numId="13" w16cid:durableId="438256454">
    <w:abstractNumId w:val="20"/>
  </w:num>
  <w:num w:numId="14" w16cid:durableId="1857115263">
    <w:abstractNumId w:val="32"/>
  </w:num>
  <w:num w:numId="15" w16cid:durableId="974070469">
    <w:abstractNumId w:val="70"/>
  </w:num>
  <w:num w:numId="16" w16cid:durableId="410005151">
    <w:abstractNumId w:val="34"/>
  </w:num>
  <w:num w:numId="17" w16cid:durableId="527643686">
    <w:abstractNumId w:val="48"/>
  </w:num>
  <w:num w:numId="18" w16cid:durableId="2002999829">
    <w:abstractNumId w:val="66"/>
  </w:num>
  <w:num w:numId="19" w16cid:durableId="1882328213">
    <w:abstractNumId w:val="37"/>
  </w:num>
  <w:num w:numId="20" w16cid:durableId="976422000">
    <w:abstractNumId w:val="64"/>
  </w:num>
  <w:num w:numId="21" w16cid:durableId="671033553">
    <w:abstractNumId w:val="91"/>
  </w:num>
  <w:num w:numId="22" w16cid:durableId="2105563666">
    <w:abstractNumId w:val="2"/>
  </w:num>
  <w:num w:numId="23" w16cid:durableId="1590116050">
    <w:abstractNumId w:val="17"/>
  </w:num>
  <w:num w:numId="24" w16cid:durableId="1372533572">
    <w:abstractNumId w:val="47"/>
  </w:num>
  <w:num w:numId="25" w16cid:durableId="744886732">
    <w:abstractNumId w:val="94"/>
  </w:num>
  <w:num w:numId="26" w16cid:durableId="1899049343">
    <w:abstractNumId w:val="77"/>
  </w:num>
  <w:num w:numId="27" w16cid:durableId="226188997">
    <w:abstractNumId w:val="12"/>
  </w:num>
  <w:num w:numId="28" w16cid:durableId="351884532">
    <w:abstractNumId w:val="78"/>
  </w:num>
  <w:num w:numId="29" w16cid:durableId="1587494214">
    <w:abstractNumId w:val="57"/>
  </w:num>
  <w:num w:numId="30" w16cid:durableId="994335505">
    <w:abstractNumId w:val="60"/>
  </w:num>
  <w:num w:numId="31" w16cid:durableId="1536307037">
    <w:abstractNumId w:val="69"/>
  </w:num>
  <w:num w:numId="32" w16cid:durableId="1572695300">
    <w:abstractNumId w:val="6"/>
  </w:num>
  <w:num w:numId="33" w16cid:durableId="1545019664">
    <w:abstractNumId w:val="82"/>
  </w:num>
  <w:num w:numId="34" w16cid:durableId="397478450">
    <w:abstractNumId w:val="22"/>
  </w:num>
  <w:num w:numId="35" w16cid:durableId="1753577484">
    <w:abstractNumId w:val="55"/>
  </w:num>
  <w:num w:numId="36" w16cid:durableId="521365083">
    <w:abstractNumId w:val="30"/>
  </w:num>
  <w:num w:numId="37" w16cid:durableId="585917044">
    <w:abstractNumId w:val="8"/>
  </w:num>
  <w:num w:numId="38" w16cid:durableId="165899776">
    <w:abstractNumId w:val="5"/>
  </w:num>
  <w:num w:numId="39" w16cid:durableId="31348679">
    <w:abstractNumId w:val="54"/>
  </w:num>
  <w:num w:numId="40" w16cid:durableId="980813764">
    <w:abstractNumId w:val="93"/>
  </w:num>
  <w:num w:numId="41" w16cid:durableId="702362598">
    <w:abstractNumId w:val="13"/>
  </w:num>
  <w:num w:numId="42" w16cid:durableId="1867281255">
    <w:abstractNumId w:val="51"/>
  </w:num>
  <w:num w:numId="43" w16cid:durableId="1119683773">
    <w:abstractNumId w:val="16"/>
  </w:num>
  <w:num w:numId="44" w16cid:durableId="1604144717">
    <w:abstractNumId w:val="29"/>
  </w:num>
  <w:num w:numId="45" w16cid:durableId="2083873002">
    <w:abstractNumId w:val="33"/>
  </w:num>
  <w:num w:numId="46" w16cid:durableId="1187060768">
    <w:abstractNumId w:val="67"/>
  </w:num>
  <w:num w:numId="47" w16cid:durableId="1939361119">
    <w:abstractNumId w:val="35"/>
  </w:num>
  <w:num w:numId="48" w16cid:durableId="320013904">
    <w:abstractNumId w:val="88"/>
  </w:num>
  <w:num w:numId="49" w16cid:durableId="33888428">
    <w:abstractNumId w:val="65"/>
  </w:num>
  <w:num w:numId="50" w16cid:durableId="504592227">
    <w:abstractNumId w:val="61"/>
  </w:num>
  <w:num w:numId="51" w16cid:durableId="1817264138">
    <w:abstractNumId w:val="83"/>
  </w:num>
  <w:num w:numId="52" w16cid:durableId="251862609">
    <w:abstractNumId w:val="59"/>
  </w:num>
  <w:num w:numId="53" w16cid:durableId="25058939">
    <w:abstractNumId w:val="49"/>
  </w:num>
  <w:num w:numId="54" w16cid:durableId="31544554">
    <w:abstractNumId w:val="18"/>
  </w:num>
  <w:num w:numId="55" w16cid:durableId="1565483944">
    <w:abstractNumId w:val="10"/>
  </w:num>
  <w:num w:numId="56" w16cid:durableId="541555488">
    <w:abstractNumId w:val="3"/>
  </w:num>
  <w:num w:numId="57" w16cid:durableId="628391003">
    <w:abstractNumId w:val="27"/>
  </w:num>
  <w:num w:numId="58" w16cid:durableId="802574878">
    <w:abstractNumId w:val="1"/>
  </w:num>
  <w:num w:numId="59" w16cid:durableId="1925995740">
    <w:abstractNumId w:val="4"/>
  </w:num>
  <w:num w:numId="60" w16cid:durableId="1056123401">
    <w:abstractNumId w:val="41"/>
  </w:num>
  <w:num w:numId="61" w16cid:durableId="2053190124">
    <w:abstractNumId w:val="42"/>
  </w:num>
  <w:num w:numId="62" w16cid:durableId="489058647">
    <w:abstractNumId w:val="76"/>
  </w:num>
  <w:num w:numId="63" w16cid:durableId="1434276992">
    <w:abstractNumId w:val="58"/>
  </w:num>
  <w:num w:numId="64" w16cid:durableId="386344839">
    <w:abstractNumId w:val="81"/>
  </w:num>
  <w:num w:numId="65" w16cid:durableId="609514914">
    <w:abstractNumId w:val="15"/>
  </w:num>
  <w:num w:numId="66" w16cid:durableId="625160914">
    <w:abstractNumId w:val="28"/>
  </w:num>
  <w:num w:numId="67" w16cid:durableId="558057310">
    <w:abstractNumId w:val="21"/>
  </w:num>
  <w:num w:numId="68" w16cid:durableId="1099912365">
    <w:abstractNumId w:val="38"/>
  </w:num>
  <w:num w:numId="69" w16cid:durableId="184683677">
    <w:abstractNumId w:val="62"/>
  </w:num>
  <w:num w:numId="70" w16cid:durableId="975068766">
    <w:abstractNumId w:val="26"/>
  </w:num>
  <w:num w:numId="71" w16cid:durableId="314258352">
    <w:abstractNumId w:val="11"/>
  </w:num>
  <w:num w:numId="72" w16cid:durableId="2109883390">
    <w:abstractNumId w:val="44"/>
  </w:num>
  <w:num w:numId="73" w16cid:durableId="2146461920">
    <w:abstractNumId w:val="19"/>
  </w:num>
  <w:num w:numId="74" w16cid:durableId="560873029">
    <w:abstractNumId w:val="40"/>
  </w:num>
  <w:num w:numId="75" w16cid:durableId="806900883">
    <w:abstractNumId w:val="71"/>
  </w:num>
  <w:num w:numId="76" w16cid:durableId="2008052548">
    <w:abstractNumId w:val="73"/>
  </w:num>
  <w:num w:numId="77" w16cid:durableId="1886327125">
    <w:abstractNumId w:val="52"/>
  </w:num>
  <w:num w:numId="78" w16cid:durableId="952057763">
    <w:abstractNumId w:val="14"/>
  </w:num>
  <w:num w:numId="79" w16cid:durableId="425270876">
    <w:abstractNumId w:val="39"/>
  </w:num>
  <w:num w:numId="80" w16cid:durableId="425923471">
    <w:abstractNumId w:val="68"/>
  </w:num>
  <w:num w:numId="81" w16cid:durableId="586228974">
    <w:abstractNumId w:val="92"/>
  </w:num>
  <w:num w:numId="82" w16cid:durableId="1013608804">
    <w:abstractNumId w:val="90"/>
  </w:num>
  <w:num w:numId="83" w16cid:durableId="2057068">
    <w:abstractNumId w:val="72"/>
  </w:num>
  <w:num w:numId="84" w16cid:durableId="1663050135">
    <w:abstractNumId w:val="80"/>
  </w:num>
  <w:num w:numId="85" w16cid:durableId="1568955394">
    <w:abstractNumId w:val="56"/>
  </w:num>
  <w:num w:numId="86" w16cid:durableId="1506942834">
    <w:abstractNumId w:val="7"/>
  </w:num>
  <w:num w:numId="87" w16cid:durableId="828592507">
    <w:abstractNumId w:val="0"/>
  </w:num>
  <w:num w:numId="88" w16cid:durableId="1794011971">
    <w:abstractNumId w:val="25"/>
  </w:num>
  <w:num w:numId="89" w16cid:durableId="1783723220">
    <w:abstractNumId w:val="31"/>
  </w:num>
  <w:num w:numId="90" w16cid:durableId="990326564">
    <w:abstractNumId w:val="45"/>
  </w:num>
  <w:num w:numId="91" w16cid:durableId="658309169">
    <w:abstractNumId w:val="43"/>
  </w:num>
  <w:num w:numId="92" w16cid:durableId="1292203322">
    <w:abstractNumId w:val="53"/>
  </w:num>
  <w:num w:numId="93" w16cid:durableId="1249122867">
    <w:abstractNumId w:val="86"/>
  </w:num>
  <w:num w:numId="94" w16cid:durableId="1775398538">
    <w:abstractNumId w:val="50"/>
  </w:num>
  <w:num w:numId="95" w16cid:durableId="201288675">
    <w:abstractNumId w:val="75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9CB"/>
    <w:rsid w:val="005379CB"/>
    <w:rsid w:val="0057305D"/>
    <w:rsid w:val="00763BFA"/>
    <w:rsid w:val="008446E8"/>
    <w:rsid w:val="00AD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FEBED"/>
  <w15:chartTrackingRefBased/>
  <w15:docId w15:val="{E169DAF6-9EAE-4F01-BD9A-2923E0F7D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4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4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44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4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4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4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4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4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4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4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4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4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46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46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46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46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46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46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4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4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4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4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4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46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46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46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4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46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46E8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8446E8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446E8"/>
    <w:pPr>
      <w:spacing w:after="1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446E8"/>
    <w:rPr>
      <w:color w:val="467886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8446E8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5379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79CB"/>
  </w:style>
  <w:style w:type="paragraph" w:styleId="Piedepgina">
    <w:name w:val="footer"/>
    <w:basedOn w:val="Normal"/>
    <w:link w:val="PiedepginaCar"/>
    <w:uiPriority w:val="99"/>
    <w:unhideWhenUsed/>
    <w:rsid w:val="005379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79C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379CB"/>
    <w:pPr>
      <w:pBdr>
        <w:top w:val="single" w:sz="6" w:space="6" w:color="D6DEE8"/>
        <w:left w:val="single" w:sz="6" w:space="6" w:color="D6DEE8"/>
        <w:bottom w:val="single" w:sz="6" w:space="6" w:color="D6DEE8"/>
        <w:right w:val="single" w:sz="6" w:space="6" w:color="D6DEE8"/>
      </w:pBdr>
      <w:shd w:val="clear" w:color="auto" w:fill="F8FAF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nsolas" w:eastAsiaTheme="minorEastAsia" w:hAnsi="Consolas" w:cs="Courier New"/>
      <w:kern w:val="0"/>
      <w:sz w:val="18"/>
      <w:szCs w:val="18"/>
      <w:lang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379CB"/>
    <w:rPr>
      <w:rFonts w:ascii="Consolas" w:eastAsiaTheme="minorEastAsia" w:hAnsi="Consolas" w:cs="Courier New"/>
      <w:kern w:val="0"/>
      <w:sz w:val="18"/>
      <w:szCs w:val="18"/>
      <w:shd w:val="clear" w:color="auto" w:fill="F8FAFC"/>
      <w:lang w:eastAsia="es-EC"/>
      <w14:ligatures w14:val="none"/>
    </w:rPr>
  </w:style>
  <w:style w:type="paragraph" w:customStyle="1" w:styleId="msonormal0">
    <w:name w:val="msonormal"/>
    <w:basedOn w:val="Normal"/>
    <w:rsid w:val="005379CB"/>
    <w:pPr>
      <w:spacing w:after="75" w:line="240" w:lineRule="auto"/>
      <w:jc w:val="both"/>
    </w:pPr>
    <w:rPr>
      <w:rFonts w:ascii="Times New Roman" w:eastAsiaTheme="minorEastAsia" w:hAnsi="Times New Roman" w:cs="Times New Roman"/>
      <w:kern w:val="0"/>
      <w:sz w:val="20"/>
      <w:szCs w:val="20"/>
      <w:lang w:eastAsia="es-EC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79CB"/>
    <w:pPr>
      <w:spacing w:after="75" w:line="240" w:lineRule="auto"/>
      <w:jc w:val="both"/>
    </w:pPr>
    <w:rPr>
      <w:rFonts w:ascii="Times New Roman" w:eastAsiaTheme="minorEastAsia" w:hAnsi="Times New Roman" w:cs="Times New Roman"/>
      <w:kern w:val="0"/>
      <w:sz w:val="20"/>
      <w:szCs w:val="20"/>
      <w:lang w:eastAsia="es-EC"/>
      <w14:ligatures w14:val="none"/>
    </w:rPr>
  </w:style>
  <w:style w:type="paragraph" w:customStyle="1" w:styleId="flowchart">
    <w:name w:val="flowchart"/>
    <w:basedOn w:val="Normal"/>
    <w:rsid w:val="005379CB"/>
    <w:pPr>
      <w:spacing w:before="180" w:after="240" w:line="240" w:lineRule="auto"/>
    </w:pPr>
    <w:rPr>
      <w:rFonts w:ascii="Times New Roman" w:eastAsiaTheme="minorEastAsia" w:hAnsi="Times New Roman" w:cs="Times New Roman"/>
      <w:kern w:val="0"/>
      <w:sz w:val="20"/>
      <w:szCs w:val="20"/>
      <w:lang w:eastAsia="es-EC"/>
      <w14:ligatures w14:val="none"/>
    </w:rPr>
  </w:style>
  <w:style w:type="paragraph" w:customStyle="1" w:styleId="flow-index">
    <w:name w:val="flow-index"/>
    <w:basedOn w:val="Normal"/>
    <w:rsid w:val="005379CB"/>
    <w:pPr>
      <w:shd w:val="clear" w:color="auto" w:fill="EEF3F8"/>
      <w:spacing w:after="45" w:line="240" w:lineRule="auto"/>
      <w:jc w:val="center"/>
    </w:pPr>
    <w:rPr>
      <w:rFonts w:ascii="Times New Roman" w:eastAsiaTheme="minorEastAsia" w:hAnsi="Times New Roman" w:cs="Times New Roman"/>
      <w:b/>
      <w:bCs/>
      <w:color w:val="0F3D63"/>
      <w:kern w:val="0"/>
      <w:sz w:val="20"/>
      <w:szCs w:val="20"/>
      <w:lang w:eastAsia="es-EC"/>
      <w14:ligatures w14:val="none"/>
    </w:rPr>
  </w:style>
  <w:style w:type="paragraph" w:customStyle="1" w:styleId="flow-step">
    <w:name w:val="flow-step"/>
    <w:basedOn w:val="Normal"/>
    <w:rsid w:val="005379CB"/>
    <w:pPr>
      <w:shd w:val="clear" w:color="auto" w:fill="F8FBFD"/>
      <w:spacing w:after="45" w:line="240" w:lineRule="auto"/>
    </w:pPr>
    <w:rPr>
      <w:rFonts w:ascii="Times New Roman" w:eastAsiaTheme="minorEastAsia" w:hAnsi="Times New Roman" w:cs="Times New Roman"/>
      <w:b/>
      <w:bCs/>
      <w:kern w:val="0"/>
      <w:sz w:val="20"/>
      <w:szCs w:val="20"/>
      <w:lang w:eastAsia="es-EC"/>
      <w14:ligatures w14:val="none"/>
    </w:rPr>
  </w:style>
  <w:style w:type="paragraph" w:customStyle="1" w:styleId="flow-arrow">
    <w:name w:val="flow-arrow"/>
    <w:basedOn w:val="Normal"/>
    <w:rsid w:val="005379CB"/>
    <w:pPr>
      <w:spacing w:after="45" w:line="240" w:lineRule="auto"/>
      <w:jc w:val="center"/>
    </w:pPr>
    <w:rPr>
      <w:rFonts w:ascii="Times New Roman" w:eastAsiaTheme="minorEastAsia" w:hAnsi="Times New Roman" w:cs="Times New Roman"/>
      <w:b/>
      <w:bCs/>
      <w:color w:val="0F3D63"/>
      <w:kern w:val="0"/>
      <w:sz w:val="28"/>
      <w:szCs w:val="28"/>
      <w:lang w:eastAsia="es-EC"/>
      <w14:ligatures w14:val="none"/>
    </w:rPr>
  </w:style>
  <w:style w:type="paragraph" w:customStyle="1" w:styleId="page-break">
    <w:name w:val="page-break"/>
    <w:basedOn w:val="Normal"/>
    <w:rsid w:val="005379CB"/>
    <w:pPr>
      <w:pageBreakBefore/>
      <w:spacing w:after="45" w:line="240" w:lineRule="auto"/>
    </w:pPr>
    <w:rPr>
      <w:rFonts w:ascii="Times New Roman" w:eastAsiaTheme="minorEastAsia" w:hAnsi="Times New Roman" w:cs="Times New Roman"/>
      <w:kern w:val="0"/>
      <w:sz w:val="20"/>
      <w:szCs w:val="20"/>
      <w:lang w:eastAsia="es-EC"/>
      <w14:ligatures w14:val="none"/>
    </w:rPr>
  </w:style>
  <w:style w:type="table" w:styleId="Tablaconcuadrcula">
    <w:name w:val="Table Grid"/>
    <w:basedOn w:val="Tablanormal"/>
    <w:uiPriority w:val="39"/>
    <w:rsid w:val="00537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4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partamento%20de%20TI\Desktop\PROYECTOS\FamSPI\docs\validation\FORMATO_UNICO\Plantilla_Validacion_SPI_AUTOMATIZABL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80F8FD6BEFD47939D044C0FF7D8C5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0B646C-E77F-4CE5-B561-AC0146231084}"/>
      </w:docPartPr>
      <w:docPartBody>
        <w:p w:rsidR="00E632FA" w:rsidRDefault="00E632FA">
          <w:pPr>
            <w:pStyle w:val="680F8FD6BEFD47939D044C0FF7D8C564"/>
          </w:pPr>
          <w:r w:rsidRPr="00A67CD0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2FA"/>
    <w:rsid w:val="0057305D"/>
    <w:rsid w:val="00E6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customStyle="1" w:styleId="680F8FD6BEFD47939D044C0FF7D8C564">
    <w:name w:val="680F8FD6BEFD47939D044C0FF7D8C5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Plantilla_Validacion_SPI_AUTOMATIZABLE</Template>
  <TotalTime>1</TotalTime>
  <Pages>61</Pages>
  <Words>13631</Words>
  <Characters>74976</Characters>
  <Application>Microsoft Office Word</Application>
  <DocSecurity>0</DocSecurity>
  <Lines>624</Lines>
  <Paragraphs>176</Paragraphs>
  <ScaleCrop>false</ScaleCrop>
  <Company/>
  <LinksUpToDate>false</LinksUpToDate>
  <CharactersWithSpaces>88431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Departamento de TI</dc:creator>
  <cp:keywords/>
  <dc:description/>
  <cp:lastModifiedBy>Departamento de TI</cp:lastModifiedBy>
  <cp:revision>1</cp:revision>
  <dcterms:created xsi:type="dcterms:W3CDTF">2026-05-14T02:13:00Z</dcterms:created>
  <dcterms:modified xsi:type="dcterms:W3CDTF">2026-05-14T02:14:00Z</dcterms:modified>
</cp:coreProperties>
</file>