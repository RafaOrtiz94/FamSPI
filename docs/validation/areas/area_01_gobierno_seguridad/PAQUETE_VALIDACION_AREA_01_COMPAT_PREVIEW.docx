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4C9125" w14:textId="77777777" w:rsidR="008446E8" w:rsidRPr="00482261" w:rsidRDefault="008446E8" w:rsidP="00482261">
      <w:pPr>
        <w:pStyle w:val="Ttulo1"/>
        <w:spacing w:after="240"/>
        <w:jc w:val="center"/>
        <w:rPr>
          <w:b/>
          <w:color w:val="325483"/>
          <w:sz w:val="44"/>
        </w:rPr>
      </w:pPr>
      <w:bookmarkStart w:id="0" w:name="_Toc225411723"/>
      <w:r w:rsidRPr="00482261">
        <w:rPr>
          <w:b/>
          <w:color w:val="325483"/>
          <w:sz w:val="44"/>
        </w:rPr>
        <w:t>PLANTILLA INSTITUCIONAL DE VALIDACION DE SISTEMAS</w:t>
      </w:r>
      <w:bookmarkEnd w:id="0"/>
    </w:p>
    <w:p w14:paraId="3468FE80" w14:textId="77777777" w:rsidR="008446E8" w:rsidRPr="00482261" w:rsidRDefault="008446E8" w:rsidP="00482261">
      <w:pPr>
        <w:pStyle w:val="Ttulo1"/>
        <w:spacing w:after="360"/>
        <w:jc w:val="center"/>
        <w:rPr>
          <w:i/>
          <w:color w:val="8D648C"/>
          <w:sz w:val="22"/>
        </w:rPr>
      </w:pPr>
      <w:bookmarkStart w:id="1" w:name="_Toc225411724"/>
      <w:proofErr w:type="spellStart"/>
      <w:r w:rsidRPr="00482261">
        <w:rPr>
          <w:i/>
          <w:color w:val="8D648C"/>
          <w:sz w:val="22"/>
        </w:rPr>
        <w:t>FamProject</w:t>
      </w:r>
      <w:proofErr w:type="spellEnd"/>
      <w:r w:rsidRPr="00482261">
        <w:rPr>
          <w:i/>
          <w:color w:val="8D648C"/>
          <w:sz w:val="22"/>
        </w:rPr>
        <w:t xml:space="preserve"> Cia. Ltda.</w:t>
      </w:r>
      <w:bookmarkEnd w:id="1"/>
    </w:p>
    <w:p w14:paraId="3AF847F9" w14:textId="2C80980F" w:rsidR="008446E8" w:rsidRPr="00482261" w:rsidRDefault="008446E8" w:rsidP="00482261">
      <w:pPr>
        <w:spacing w:after="80"/>
        <w:rPr>
          <w:sz w:val="20"/>
        </w:rPr>
      </w:pPr>
      <w:bookmarkStart w:id="2" w:name="_Toc225411725"/>
      <w:r w:rsidRPr="00482261">
        <w:rPr>
          <w:sz w:val="20"/>
        </w:rPr>
        <w:t xml:space="preserve">Documento: </w:t>
      </w:r>
      <w:sdt>
        <w:sdtPr>
          <w:rPr>
            <w:sz w:val="20"/>
          </w:rPr>
          <w:alias w:val="Titulo del documento"/>
          <w:tag w:val="doc_title"/>
          <w:id w:val="-490097001"/>
          <w:placeholder>
            <w:docPart w:val="0757664080114F78B857071A341CD1CF"/>
          </w:placeholder>
          <w:text/>
        </w:sdtPr>
        <w:sdtEndPr/>
        <w:sdtContent>
          <w:r w:rsidR="00482261" w:rsidRPr="00482261">
            <w:rPr>
              <w:sz w:val="20"/>
            </w:rPr>
            <w:t xml:space="preserve">VALIDACION DEL AREA - Area 01: Gobierno, Seguridad, Cumplimiento y </w:t>
          </w:r>
          <w:proofErr w:type="spellStart"/>
          <w:r w:rsidR="00482261" w:rsidRPr="00482261">
            <w:rPr>
              <w:sz w:val="20"/>
            </w:rPr>
            <w:t>Gestion</w:t>
          </w:r>
          <w:proofErr w:type="spellEnd"/>
          <w:r w:rsidR="00482261" w:rsidRPr="00482261">
            <w:rPr>
              <w:sz w:val="20"/>
            </w:rPr>
            <w:t xml:space="preserve"> Documental</w:t>
          </w:r>
        </w:sdtContent>
      </w:sdt>
      <w:bookmarkEnd w:id="2"/>
    </w:p>
    <w:p w14:paraId="61EDDC45" w14:textId="71C20BDE" w:rsidR="008446E8" w:rsidRPr="00482261" w:rsidRDefault="008446E8" w:rsidP="00482261">
      <w:pPr>
        <w:spacing w:after="80"/>
        <w:rPr>
          <w:sz w:val="20"/>
        </w:rPr>
      </w:pPr>
      <w:bookmarkStart w:id="3" w:name="_Toc225411726"/>
      <w:r w:rsidRPr="00482261">
        <w:rPr>
          <w:sz w:val="20"/>
        </w:rPr>
        <w:t xml:space="preserve">Area: </w:t>
      </w:r>
      <w:sdt>
        <w:sdtPr>
          <w:rPr>
            <w:sz w:val="20"/>
          </w:rPr>
          <w:alias w:val="Area"/>
          <w:tag w:val="doc_area"/>
          <w:id w:val="4341029"/>
          <w:placeholder>
            <w:docPart w:val="0757664080114F78B857071A341CD1CF"/>
          </w:placeholder>
          <w:text/>
        </w:sdtPr>
        <w:sdtEndPr/>
        <w:sdtContent>
          <w:r w:rsidR="00482261" w:rsidRPr="00482261">
            <w:rPr>
              <w:sz w:val="20"/>
            </w:rPr>
            <w:t xml:space="preserve">Area 01: Gobierno, Seguridad, Cumplimiento y </w:t>
          </w:r>
          <w:proofErr w:type="spellStart"/>
          <w:r w:rsidR="00482261" w:rsidRPr="00482261">
            <w:rPr>
              <w:sz w:val="20"/>
            </w:rPr>
            <w:t>Gestion</w:t>
          </w:r>
          <w:proofErr w:type="spellEnd"/>
          <w:r w:rsidR="00482261" w:rsidRPr="00482261">
            <w:rPr>
              <w:sz w:val="20"/>
            </w:rPr>
            <w:t xml:space="preserve"> Documental</w:t>
          </w:r>
        </w:sdtContent>
      </w:sdt>
      <w:bookmarkEnd w:id="3"/>
    </w:p>
    <w:p w14:paraId="7D282179" w14:textId="77777777" w:rsidR="008446E8" w:rsidRPr="00482261" w:rsidRDefault="008446E8" w:rsidP="00482261">
      <w:pPr>
        <w:spacing w:after="80"/>
        <w:rPr>
          <w:sz w:val="20"/>
        </w:rPr>
      </w:pPr>
      <w:bookmarkStart w:id="4" w:name="_Toc225411727"/>
      <w:r w:rsidRPr="00482261">
        <w:rPr>
          <w:sz w:val="20"/>
        </w:rPr>
        <w:t>Documento:</w:t>
      </w:r>
      <w:bookmarkEnd w:id="4"/>
      <w:r w:rsidRPr="00482261">
        <w:rPr>
          <w:sz w:val="20"/>
        </w:rPr>
        <w:t xml:space="preserve"> </w:t>
      </w:r>
    </w:p>
    <w:p w14:paraId="07991A11" w14:textId="77777777" w:rsidR="008446E8" w:rsidRPr="00482261" w:rsidRDefault="008446E8" w:rsidP="00482261">
      <w:pPr>
        <w:spacing w:after="80"/>
        <w:rPr>
          <w:sz w:val="20"/>
        </w:rPr>
      </w:pPr>
      <w:bookmarkStart w:id="5" w:name="_Toc225411728"/>
      <w:r w:rsidRPr="00482261">
        <w:rPr>
          <w:sz w:val="20"/>
        </w:rPr>
        <w:t>Area:</w:t>
      </w:r>
      <w:bookmarkEnd w:id="5"/>
      <w:r w:rsidRPr="00482261">
        <w:rPr>
          <w:sz w:val="20"/>
        </w:rPr>
        <w:t xml:space="preserve"> </w:t>
      </w:r>
    </w:p>
    <w:p w14:paraId="1789C270" w14:textId="22290CF6" w:rsidR="008446E8" w:rsidRPr="00482261" w:rsidRDefault="008446E8" w:rsidP="00482261">
      <w:pPr>
        <w:spacing w:after="80"/>
        <w:rPr>
          <w:sz w:val="20"/>
        </w:rPr>
      </w:pPr>
      <w:bookmarkStart w:id="6" w:name="_Toc225411729"/>
      <w:r w:rsidRPr="00482261">
        <w:rPr>
          <w:sz w:val="20"/>
        </w:rPr>
        <w:t xml:space="preserve">Sistema: </w:t>
      </w:r>
      <w:sdt>
        <w:sdtPr>
          <w:rPr>
            <w:sz w:val="20"/>
          </w:rPr>
          <w:alias w:val="Sistema"/>
          <w:tag w:val="meta_system"/>
          <w:id w:val="452515889"/>
          <w:placeholder>
            <w:docPart w:val="0757664080114F78B857071A341CD1CF"/>
          </w:placeholder>
          <w:text/>
        </w:sdtPr>
        <w:sdtEndPr/>
        <w:sdtContent>
          <w:r w:rsidR="00482261" w:rsidRPr="00482261">
            <w:rPr>
              <w:sz w:val="20"/>
            </w:rPr>
            <w:t>SPI</w:t>
          </w:r>
        </w:sdtContent>
      </w:sdt>
      <w:bookmarkEnd w:id="6"/>
    </w:p>
    <w:p w14:paraId="1AF50860" w14:textId="6DC433B2" w:rsidR="008446E8" w:rsidRPr="00482261" w:rsidRDefault="008446E8" w:rsidP="00482261">
      <w:pPr>
        <w:spacing w:after="80"/>
        <w:rPr>
          <w:sz w:val="20"/>
        </w:rPr>
      </w:pPr>
      <w:bookmarkStart w:id="7" w:name="_Toc225411730"/>
      <w:proofErr w:type="spellStart"/>
      <w:r w:rsidRPr="00482261">
        <w:rPr>
          <w:sz w:val="20"/>
        </w:rPr>
        <w:t>Codigo</w:t>
      </w:r>
      <w:proofErr w:type="spellEnd"/>
      <w:r w:rsidRPr="00482261">
        <w:rPr>
          <w:sz w:val="20"/>
        </w:rPr>
        <w:t xml:space="preserve">: </w:t>
      </w:r>
      <w:sdt>
        <w:sdtPr>
          <w:rPr>
            <w:sz w:val="20"/>
          </w:rPr>
          <w:alias w:val="Codigo"/>
          <w:tag w:val="meta_code"/>
          <w:id w:val="-785115081"/>
          <w:placeholder>
            <w:docPart w:val="0757664080114F78B857071A341CD1CF"/>
          </w:placeholder>
          <w:text/>
        </w:sdtPr>
        <w:sdtEndPr/>
        <w:sdtContent>
          <w:r w:rsidR="00482261" w:rsidRPr="00482261">
            <w:rPr>
              <w:sz w:val="20"/>
            </w:rPr>
            <w:t>VAL-SPI-GSC-PAQUETE-COMPAT</w:t>
          </w:r>
        </w:sdtContent>
      </w:sdt>
      <w:bookmarkEnd w:id="7"/>
    </w:p>
    <w:p w14:paraId="454EFB81" w14:textId="7003D24A" w:rsidR="008446E8" w:rsidRPr="00482261" w:rsidRDefault="008446E8" w:rsidP="00482261">
      <w:pPr>
        <w:spacing w:after="80"/>
        <w:rPr>
          <w:sz w:val="20"/>
        </w:rPr>
      </w:pPr>
      <w:bookmarkStart w:id="8" w:name="_Toc225411731"/>
      <w:proofErr w:type="spellStart"/>
      <w:r w:rsidRPr="00482261">
        <w:rPr>
          <w:sz w:val="20"/>
        </w:rPr>
        <w:t>Version</w:t>
      </w:r>
      <w:proofErr w:type="spellEnd"/>
      <w:r w:rsidRPr="00482261">
        <w:rPr>
          <w:sz w:val="20"/>
        </w:rPr>
        <w:t xml:space="preserve">: </w:t>
      </w:r>
      <w:sdt>
        <w:sdtPr>
          <w:rPr>
            <w:sz w:val="20"/>
          </w:rPr>
          <w:alias w:val="Version"/>
          <w:tag w:val="meta_version"/>
          <w:id w:val="-369846185"/>
          <w:placeholder>
            <w:docPart w:val="0757664080114F78B857071A341CD1CF"/>
          </w:placeholder>
          <w:text/>
        </w:sdtPr>
        <w:sdtEndPr/>
        <w:sdtContent>
          <w:r w:rsidR="00482261" w:rsidRPr="00482261">
            <w:rPr>
              <w:sz w:val="20"/>
            </w:rPr>
            <w:t>1.0</w:t>
          </w:r>
        </w:sdtContent>
      </w:sdt>
      <w:bookmarkEnd w:id="8"/>
    </w:p>
    <w:p w14:paraId="02135949" w14:textId="773C1238" w:rsidR="008446E8" w:rsidRPr="00482261" w:rsidRDefault="008446E8" w:rsidP="00482261">
      <w:pPr>
        <w:spacing w:after="80"/>
        <w:rPr>
          <w:sz w:val="20"/>
        </w:rPr>
      </w:pPr>
      <w:bookmarkStart w:id="9" w:name="_Toc225411732"/>
      <w:r w:rsidRPr="00482261">
        <w:rPr>
          <w:sz w:val="20"/>
        </w:rPr>
        <w:t xml:space="preserve">Fecha: </w:t>
      </w:r>
      <w:sdt>
        <w:sdtPr>
          <w:rPr>
            <w:sz w:val="20"/>
          </w:rPr>
          <w:alias w:val="Fecha"/>
          <w:tag w:val="meta_date"/>
          <w:id w:val="85283562"/>
          <w:placeholder>
            <w:docPart w:val="0757664080114F78B857071A341CD1CF"/>
          </w:placeholder>
          <w:text/>
        </w:sdtPr>
        <w:sdtEndPr/>
        <w:sdtContent>
          <w:r w:rsidR="00482261" w:rsidRPr="00482261">
            <w:rPr>
              <w:sz w:val="20"/>
            </w:rPr>
            <w:t>2026-05-13</w:t>
          </w:r>
        </w:sdtContent>
      </w:sdt>
      <w:bookmarkEnd w:id="9"/>
    </w:p>
    <w:p w14:paraId="3B54FBB1" w14:textId="03057044" w:rsidR="008446E8" w:rsidRPr="00482261" w:rsidRDefault="008446E8" w:rsidP="00482261">
      <w:pPr>
        <w:spacing w:after="80"/>
        <w:rPr>
          <w:sz w:val="20"/>
        </w:rPr>
      </w:pPr>
      <w:bookmarkStart w:id="10" w:name="_Toc225411733"/>
      <w:r w:rsidRPr="00482261">
        <w:rPr>
          <w:sz w:val="20"/>
        </w:rPr>
        <w:t xml:space="preserve">Estado: </w:t>
      </w:r>
      <w:sdt>
        <w:sdtPr>
          <w:rPr>
            <w:sz w:val="20"/>
          </w:rPr>
          <w:alias w:val="Estado"/>
          <w:tag w:val="meta_status"/>
          <w:id w:val="-822043261"/>
          <w:placeholder>
            <w:docPart w:val="0757664080114F78B857071A341CD1CF"/>
          </w:placeholder>
          <w:text/>
        </w:sdtPr>
        <w:sdtEndPr/>
        <w:sdtContent>
          <w:r w:rsidR="00482261" w:rsidRPr="00482261">
            <w:rPr>
              <w:sz w:val="20"/>
            </w:rPr>
            <w:t>BORRADOR</w:t>
          </w:r>
        </w:sdtContent>
      </w:sdt>
      <w:bookmarkEnd w:id="10"/>
    </w:p>
    <w:p w14:paraId="46489BA8" w14:textId="77777777" w:rsidR="008446E8" w:rsidRDefault="008446E8">
      <w:pPr>
        <w:pStyle w:val="Ttulo1"/>
      </w:pPr>
    </w:p>
    <w:p w14:paraId="6A884B27" w14:textId="77777777" w:rsidR="008446E8" w:rsidRDefault="008446E8">
      <w:pPr>
        <w:pStyle w:val="Ttulo1"/>
      </w:pPr>
    </w:p>
    <w:p w14:paraId="09B8102E" w14:textId="77777777" w:rsidR="008446E8" w:rsidRDefault="008446E8">
      <w:pPr>
        <w:pStyle w:val="Ttulo1"/>
      </w:pPr>
    </w:p>
    <w:p w14:paraId="75517599" w14:textId="77777777" w:rsidR="008446E8" w:rsidRDefault="008446E8">
      <w:pPr>
        <w:pStyle w:val="Ttulo1"/>
      </w:pPr>
    </w:p>
    <w:p w14:paraId="511953F6" w14:textId="77777777" w:rsidR="008446E8" w:rsidRDefault="008446E8">
      <w:pPr>
        <w:pStyle w:val="Ttulo1"/>
      </w:pPr>
    </w:p>
    <w:p w14:paraId="53B6D510" w14:textId="77777777" w:rsidR="008446E8" w:rsidRDefault="008446E8">
      <w:pPr>
        <w:pStyle w:val="Ttulo1"/>
      </w:pPr>
    </w:p>
    <w:p w14:paraId="2818B8B5" w14:textId="77777777" w:rsidR="008446E8" w:rsidRDefault="008446E8">
      <w:pPr>
        <w:pStyle w:val="Ttulo1"/>
      </w:pPr>
    </w:p>
    <w:p w14:paraId="5772AED3" w14:textId="77777777" w:rsidR="008446E8" w:rsidRDefault="008446E8">
      <w:pPr>
        <w:pStyle w:val="Ttulo1"/>
      </w:pPr>
    </w:p>
    <w:p w14:paraId="65A9C1E5" w14:textId="77777777" w:rsidR="008446E8" w:rsidRDefault="008446E8">
      <w:pPr>
        <w:pStyle w:val="Ttulo1"/>
      </w:pPr>
    </w:p>
    <w:p w14:paraId="3C8067F3" w14:textId="77777777" w:rsidR="008446E8" w:rsidRDefault="008446E8">
      <w:pPr>
        <w:pStyle w:val="Ttulo1"/>
      </w:pPr>
    </w:p>
    <w:p w14:paraId="2520B57D" w14:textId="77777777" w:rsidR="008446E8" w:rsidRDefault="008446E8">
      <w:pPr>
        <w:pStyle w:val="Ttulo1"/>
      </w:pPr>
    </w:p>
    <w:p w14:paraId="72DF3893" w14:textId="77777777" w:rsidR="008446E8" w:rsidRDefault="008446E8">
      <w:pPr>
        <w:pStyle w:val="Ttulo1"/>
      </w:pPr>
    </w:p>
    <w:p w14:paraId="788A5A22" w14:textId="77777777" w:rsidR="008446E8" w:rsidRDefault="008446E8">
      <w:pPr>
        <w:pStyle w:val="Ttulo1"/>
      </w:pPr>
    </w:p>
    <w:p w14:paraId="6EB0B892" w14:textId="77777777" w:rsidR="008446E8" w:rsidRDefault="008446E8">
      <w:pPr>
        <w:pStyle w:val="Ttulo1"/>
      </w:pPr>
    </w:p>
    <w:p w14:paraId="0CA59A60" w14:textId="77777777" w:rsidR="008446E8" w:rsidRPr="00482261" w:rsidRDefault="008446E8" w:rsidP="00482261">
      <w:pPr>
        <w:spacing w:after="80"/>
        <w:rPr>
          <w:sz w:val="20"/>
        </w:rPr>
      </w:pPr>
      <w:bookmarkStart w:id="11" w:name="_Toc224660466"/>
      <w:bookmarkStart w:id="12" w:name="_Toc225411734"/>
      <w:r w:rsidRPr="00482261">
        <w:rPr>
          <w:sz w:val="20"/>
        </w:rPr>
        <w:t>ÍNDICE</w:t>
      </w:r>
      <w:bookmarkEnd w:id="11"/>
      <w:bookmarkEnd w:id="12"/>
    </w:p>
    <w:p w14:paraId="4820068D" w14:textId="77777777" w:rsidR="008446E8" w:rsidRDefault="008446E8">
      <w:pPr>
        <w:pStyle w:val="TDC1"/>
        <w:tabs>
          <w:tab w:val="right" w:leader="dot" w:pos="8494"/>
        </w:tabs>
        <w:rPr>
          <w:noProof/>
          <w:kern w:val="2"/>
          <w:sz w:val="24"/>
          <w:szCs w:val="24"/>
          <w:lang w:val="es-EC" w:eastAsia="es-EC"/>
          <w14:ligatures w14:val="standardContextual"/>
        </w:rPr>
      </w:pPr>
      <w:r>
        <w:fldChar w:fldCharType="begin"/>
      </w:r>
      <w:r w:rsidRPr="00482261">
        <w:rPr>
          <w:lang w:val="es-EC"/>
        </w:rPr>
        <w:instrText xml:space="preserve"> TOC \o "1-3" </w:instrText>
      </w:r>
      <w:r>
        <w:fldChar w:fldCharType="separate"/>
      </w:r>
      <w:r w:rsidRPr="00482261">
        <w:rPr>
          <w:noProof/>
          <w:lang w:val="es-EC"/>
        </w:rPr>
        <w:t>PLANTILLA INSTITUCIONAL DE VALIDACION DE SISTEMAS</w:t>
      </w:r>
      <w:r w:rsidRPr="00482261">
        <w:rPr>
          <w:noProof/>
          <w:lang w:val="es-EC"/>
        </w:rPr>
        <w:tab/>
      </w:r>
      <w:r>
        <w:rPr>
          <w:noProof/>
        </w:rPr>
        <w:fldChar w:fldCharType="begin"/>
      </w:r>
      <w:r w:rsidRPr="00482261">
        <w:rPr>
          <w:noProof/>
          <w:lang w:val="es-EC"/>
        </w:rPr>
        <w:instrText xml:space="preserve"> PAGEREF _Toc225411723 \h </w:instrText>
      </w:r>
      <w:r>
        <w:rPr>
          <w:noProof/>
        </w:rPr>
      </w:r>
      <w:r>
        <w:rPr>
          <w:noProof/>
        </w:rPr>
        <w:fldChar w:fldCharType="separate"/>
      </w:r>
      <w:r w:rsidRPr="00482261">
        <w:rPr>
          <w:noProof/>
          <w:lang w:val="es-EC"/>
        </w:rPr>
        <w:t>1</w:t>
      </w:r>
      <w:r>
        <w:rPr>
          <w:noProof/>
        </w:rPr>
        <w:fldChar w:fldCharType="end"/>
      </w:r>
    </w:p>
    <w:p w14:paraId="0FA83979" w14:textId="77777777" w:rsidR="008446E8" w:rsidRDefault="008446E8">
      <w:pPr>
        <w:pStyle w:val="TDC1"/>
        <w:tabs>
          <w:tab w:val="right" w:leader="dot" w:pos="8494"/>
        </w:tabs>
        <w:rPr>
          <w:noProof/>
          <w:kern w:val="2"/>
          <w:sz w:val="24"/>
          <w:szCs w:val="24"/>
          <w:lang w:val="es-EC" w:eastAsia="es-EC"/>
          <w14:ligatures w14:val="standardContextual"/>
        </w:rPr>
      </w:pPr>
      <w:r w:rsidRPr="00482261">
        <w:rPr>
          <w:noProof/>
          <w:lang w:val="es-EC"/>
        </w:rPr>
        <w:t>FamProject Cia. Ltda.</w:t>
      </w:r>
      <w:r w:rsidRPr="00482261">
        <w:rPr>
          <w:noProof/>
          <w:lang w:val="es-EC"/>
        </w:rPr>
        <w:tab/>
      </w:r>
      <w:r>
        <w:rPr>
          <w:noProof/>
        </w:rPr>
        <w:fldChar w:fldCharType="begin"/>
      </w:r>
      <w:r w:rsidRPr="00482261">
        <w:rPr>
          <w:noProof/>
          <w:lang w:val="es-EC"/>
        </w:rPr>
        <w:instrText xml:space="preserve"> PAGEREF _Toc225411724 \h </w:instrText>
      </w:r>
      <w:r>
        <w:rPr>
          <w:noProof/>
        </w:rPr>
      </w:r>
      <w:r>
        <w:rPr>
          <w:noProof/>
        </w:rPr>
        <w:fldChar w:fldCharType="separate"/>
      </w:r>
      <w:r w:rsidRPr="00482261">
        <w:rPr>
          <w:noProof/>
          <w:lang w:val="es-EC"/>
        </w:rPr>
        <w:t>1</w:t>
      </w:r>
      <w:r>
        <w:rPr>
          <w:noProof/>
        </w:rPr>
        <w:fldChar w:fldCharType="end"/>
      </w:r>
    </w:p>
    <w:p w14:paraId="43B1A029" w14:textId="77777777" w:rsidR="008446E8" w:rsidRDefault="008446E8">
      <w:pPr>
        <w:pStyle w:val="TDC1"/>
        <w:tabs>
          <w:tab w:val="right" w:leader="dot" w:pos="8494"/>
        </w:tabs>
        <w:rPr>
          <w:noProof/>
          <w:kern w:val="2"/>
          <w:sz w:val="24"/>
          <w:szCs w:val="24"/>
          <w:lang w:val="es-EC" w:eastAsia="es-EC"/>
          <w14:ligatures w14:val="standardContextual"/>
        </w:rPr>
      </w:pPr>
      <w:r w:rsidRPr="00482261">
        <w:rPr>
          <w:noProof/>
          <w:lang w:val="es-EC"/>
        </w:rPr>
        <w:t>Documento: __________________________</w:t>
      </w:r>
      <w:r w:rsidRPr="00482261">
        <w:rPr>
          <w:noProof/>
          <w:lang w:val="es-EC"/>
        </w:rPr>
        <w:tab/>
      </w:r>
      <w:r>
        <w:rPr>
          <w:noProof/>
        </w:rPr>
        <w:fldChar w:fldCharType="begin"/>
      </w:r>
      <w:r w:rsidRPr="00482261">
        <w:rPr>
          <w:noProof/>
          <w:lang w:val="es-EC"/>
        </w:rPr>
        <w:instrText xml:space="preserve"> PAGEREF _Toc225411725 \h </w:instrText>
      </w:r>
      <w:r>
        <w:rPr>
          <w:noProof/>
        </w:rPr>
      </w:r>
      <w:r>
        <w:rPr>
          <w:noProof/>
        </w:rPr>
        <w:fldChar w:fldCharType="separate"/>
      </w:r>
      <w:r w:rsidRPr="00482261">
        <w:rPr>
          <w:noProof/>
          <w:lang w:val="es-EC"/>
        </w:rPr>
        <w:t>1</w:t>
      </w:r>
      <w:r>
        <w:rPr>
          <w:noProof/>
        </w:rPr>
        <w:fldChar w:fldCharType="end"/>
      </w:r>
    </w:p>
    <w:p w14:paraId="105A307F" w14:textId="77777777" w:rsidR="008446E8" w:rsidRDefault="008446E8">
      <w:pPr>
        <w:pStyle w:val="TDC1"/>
        <w:tabs>
          <w:tab w:val="right" w:leader="dot" w:pos="8494"/>
        </w:tabs>
        <w:rPr>
          <w:noProof/>
          <w:kern w:val="2"/>
          <w:sz w:val="24"/>
          <w:szCs w:val="24"/>
          <w:lang w:val="es-EC" w:eastAsia="es-EC"/>
          <w14:ligatures w14:val="standardContextual"/>
        </w:rPr>
      </w:pPr>
      <w:r w:rsidRPr="00482261">
        <w:rPr>
          <w:noProof/>
          <w:lang w:val="es-EC"/>
        </w:rPr>
        <w:t>Area: __________________________</w:t>
      </w:r>
      <w:r w:rsidRPr="00482261">
        <w:rPr>
          <w:noProof/>
          <w:lang w:val="es-EC"/>
        </w:rPr>
        <w:tab/>
      </w:r>
      <w:r>
        <w:rPr>
          <w:noProof/>
        </w:rPr>
        <w:fldChar w:fldCharType="begin"/>
      </w:r>
      <w:r w:rsidRPr="00482261">
        <w:rPr>
          <w:noProof/>
          <w:lang w:val="es-EC"/>
        </w:rPr>
        <w:instrText xml:space="preserve"> PAGEREF _Toc225411726 \h </w:instrText>
      </w:r>
      <w:r>
        <w:rPr>
          <w:noProof/>
        </w:rPr>
      </w:r>
      <w:r>
        <w:rPr>
          <w:noProof/>
        </w:rPr>
        <w:fldChar w:fldCharType="separate"/>
      </w:r>
      <w:r w:rsidRPr="00482261">
        <w:rPr>
          <w:noProof/>
          <w:lang w:val="es-EC"/>
        </w:rPr>
        <w:t>1</w:t>
      </w:r>
      <w:r>
        <w:rPr>
          <w:noProof/>
        </w:rPr>
        <w:fldChar w:fldCharType="end"/>
      </w:r>
    </w:p>
    <w:p w14:paraId="6F032551" w14:textId="77777777" w:rsidR="008446E8" w:rsidRDefault="008446E8">
      <w:pPr>
        <w:pStyle w:val="TDC1"/>
        <w:tabs>
          <w:tab w:val="right" w:leader="dot" w:pos="8494"/>
        </w:tabs>
        <w:rPr>
          <w:noProof/>
          <w:kern w:val="2"/>
          <w:sz w:val="24"/>
          <w:szCs w:val="24"/>
          <w:lang w:val="es-EC" w:eastAsia="es-EC"/>
          <w14:ligatures w14:val="standardContextual"/>
        </w:rPr>
      </w:pPr>
      <w:r w:rsidRPr="00482261">
        <w:rPr>
          <w:noProof/>
          <w:lang w:val="es-EC"/>
        </w:rPr>
        <w:lastRenderedPageBreak/>
        <w:t>Documento:</w:t>
      </w:r>
      <w:r w:rsidRPr="00482261">
        <w:rPr>
          <w:noProof/>
          <w:lang w:val="es-EC"/>
        </w:rPr>
        <w:tab/>
      </w:r>
      <w:r>
        <w:rPr>
          <w:noProof/>
        </w:rPr>
        <w:fldChar w:fldCharType="begin"/>
      </w:r>
      <w:r w:rsidRPr="00482261">
        <w:rPr>
          <w:noProof/>
          <w:lang w:val="es-EC"/>
        </w:rPr>
        <w:instrText xml:space="preserve"> PAGEREF _Toc225411727 \h </w:instrText>
      </w:r>
      <w:r>
        <w:rPr>
          <w:noProof/>
        </w:rPr>
      </w:r>
      <w:r>
        <w:rPr>
          <w:noProof/>
        </w:rPr>
        <w:fldChar w:fldCharType="separate"/>
      </w:r>
      <w:r w:rsidRPr="00482261">
        <w:rPr>
          <w:noProof/>
          <w:lang w:val="es-EC"/>
        </w:rPr>
        <w:t>1</w:t>
      </w:r>
      <w:r>
        <w:rPr>
          <w:noProof/>
        </w:rPr>
        <w:fldChar w:fldCharType="end"/>
      </w:r>
    </w:p>
    <w:p w14:paraId="66BB8291" w14:textId="77777777" w:rsidR="008446E8" w:rsidRDefault="008446E8">
      <w:pPr>
        <w:pStyle w:val="TDC1"/>
        <w:tabs>
          <w:tab w:val="right" w:leader="dot" w:pos="8494"/>
        </w:tabs>
        <w:rPr>
          <w:noProof/>
          <w:kern w:val="2"/>
          <w:sz w:val="24"/>
          <w:szCs w:val="24"/>
          <w:lang w:val="es-EC" w:eastAsia="es-EC"/>
          <w14:ligatures w14:val="standardContextual"/>
        </w:rPr>
      </w:pPr>
      <w:r w:rsidRPr="00482261">
        <w:rPr>
          <w:noProof/>
          <w:lang w:val="es-EC"/>
        </w:rPr>
        <w:t>Area:</w:t>
      </w:r>
      <w:r w:rsidRPr="00482261">
        <w:rPr>
          <w:noProof/>
          <w:lang w:val="es-EC"/>
        </w:rPr>
        <w:tab/>
      </w:r>
      <w:r>
        <w:rPr>
          <w:noProof/>
        </w:rPr>
        <w:fldChar w:fldCharType="begin"/>
      </w:r>
      <w:r w:rsidRPr="00482261">
        <w:rPr>
          <w:noProof/>
          <w:lang w:val="es-EC"/>
        </w:rPr>
        <w:instrText xml:space="preserve"> PAGEREF _Toc225411728 \h </w:instrText>
      </w:r>
      <w:r>
        <w:rPr>
          <w:noProof/>
        </w:rPr>
      </w:r>
      <w:r>
        <w:rPr>
          <w:noProof/>
        </w:rPr>
        <w:fldChar w:fldCharType="separate"/>
      </w:r>
      <w:r w:rsidRPr="00482261">
        <w:rPr>
          <w:noProof/>
          <w:lang w:val="es-EC"/>
        </w:rPr>
        <w:t>1</w:t>
      </w:r>
      <w:r>
        <w:rPr>
          <w:noProof/>
        </w:rPr>
        <w:fldChar w:fldCharType="end"/>
      </w:r>
    </w:p>
    <w:p w14:paraId="428CF57A" w14:textId="77777777" w:rsidR="008446E8" w:rsidRDefault="008446E8">
      <w:pPr>
        <w:pStyle w:val="TDC1"/>
        <w:tabs>
          <w:tab w:val="right" w:leader="dot" w:pos="8494"/>
        </w:tabs>
        <w:rPr>
          <w:noProof/>
          <w:kern w:val="2"/>
          <w:sz w:val="24"/>
          <w:szCs w:val="24"/>
          <w:lang w:val="es-EC" w:eastAsia="es-EC"/>
          <w14:ligatures w14:val="standardContextual"/>
        </w:rPr>
      </w:pPr>
      <w:r w:rsidRPr="00482261">
        <w:rPr>
          <w:noProof/>
          <w:lang w:val="es-EC"/>
        </w:rPr>
        <w:t>Sistema: SPI</w:t>
      </w:r>
      <w:r w:rsidRPr="00482261">
        <w:rPr>
          <w:noProof/>
          <w:lang w:val="es-EC"/>
        </w:rPr>
        <w:tab/>
      </w:r>
      <w:r>
        <w:rPr>
          <w:noProof/>
        </w:rPr>
        <w:fldChar w:fldCharType="begin"/>
      </w:r>
      <w:r w:rsidRPr="00482261">
        <w:rPr>
          <w:noProof/>
          <w:lang w:val="es-EC"/>
        </w:rPr>
        <w:instrText xml:space="preserve"> PAGEREF _Toc225411729 \h </w:instrText>
      </w:r>
      <w:r>
        <w:rPr>
          <w:noProof/>
        </w:rPr>
      </w:r>
      <w:r>
        <w:rPr>
          <w:noProof/>
        </w:rPr>
        <w:fldChar w:fldCharType="separate"/>
      </w:r>
      <w:r w:rsidRPr="00482261">
        <w:rPr>
          <w:noProof/>
          <w:lang w:val="es-EC"/>
        </w:rPr>
        <w:t>1</w:t>
      </w:r>
      <w:r>
        <w:rPr>
          <w:noProof/>
        </w:rPr>
        <w:fldChar w:fldCharType="end"/>
      </w:r>
    </w:p>
    <w:p w14:paraId="34B22C60" w14:textId="77777777" w:rsidR="008446E8" w:rsidRDefault="008446E8">
      <w:pPr>
        <w:pStyle w:val="TDC1"/>
        <w:tabs>
          <w:tab w:val="right" w:leader="dot" w:pos="8494"/>
        </w:tabs>
        <w:rPr>
          <w:noProof/>
          <w:kern w:val="2"/>
          <w:sz w:val="24"/>
          <w:szCs w:val="24"/>
          <w:lang w:val="es-EC" w:eastAsia="es-EC"/>
          <w14:ligatures w14:val="standardContextual"/>
        </w:rPr>
      </w:pPr>
      <w:r w:rsidRPr="00482261">
        <w:rPr>
          <w:noProof/>
          <w:lang w:val="es-EC"/>
        </w:rPr>
        <w:t>Codigo: VAL-SPI-XXX</w:t>
      </w:r>
      <w:r w:rsidRPr="00482261">
        <w:rPr>
          <w:noProof/>
          <w:lang w:val="es-EC"/>
        </w:rPr>
        <w:tab/>
      </w:r>
      <w:r>
        <w:rPr>
          <w:noProof/>
        </w:rPr>
        <w:fldChar w:fldCharType="begin"/>
      </w:r>
      <w:r w:rsidRPr="00482261">
        <w:rPr>
          <w:noProof/>
          <w:lang w:val="es-EC"/>
        </w:rPr>
        <w:instrText xml:space="preserve"> PAGEREF _Toc225411730 \h </w:instrText>
      </w:r>
      <w:r>
        <w:rPr>
          <w:noProof/>
        </w:rPr>
      </w:r>
      <w:r>
        <w:rPr>
          <w:noProof/>
        </w:rPr>
        <w:fldChar w:fldCharType="separate"/>
      </w:r>
      <w:r w:rsidRPr="00482261">
        <w:rPr>
          <w:noProof/>
          <w:lang w:val="es-EC"/>
        </w:rPr>
        <w:t>1</w:t>
      </w:r>
      <w:r>
        <w:rPr>
          <w:noProof/>
        </w:rPr>
        <w:fldChar w:fldCharType="end"/>
      </w:r>
    </w:p>
    <w:p w14:paraId="325D3DA9" w14:textId="77777777" w:rsidR="008446E8" w:rsidRDefault="008446E8">
      <w:pPr>
        <w:pStyle w:val="TDC1"/>
        <w:tabs>
          <w:tab w:val="right" w:leader="dot" w:pos="8494"/>
        </w:tabs>
        <w:rPr>
          <w:noProof/>
          <w:kern w:val="2"/>
          <w:sz w:val="24"/>
          <w:szCs w:val="24"/>
          <w:lang w:val="es-EC" w:eastAsia="es-EC"/>
          <w14:ligatures w14:val="standardContextual"/>
        </w:rPr>
      </w:pPr>
      <w:r w:rsidRPr="00482261">
        <w:rPr>
          <w:noProof/>
          <w:lang w:val="es-EC"/>
        </w:rPr>
        <w:t>Version: 1.0</w:t>
      </w:r>
      <w:r w:rsidRPr="00482261">
        <w:rPr>
          <w:noProof/>
          <w:lang w:val="es-EC"/>
        </w:rPr>
        <w:tab/>
      </w:r>
      <w:r>
        <w:rPr>
          <w:noProof/>
        </w:rPr>
        <w:fldChar w:fldCharType="begin"/>
      </w:r>
      <w:r w:rsidRPr="00482261">
        <w:rPr>
          <w:noProof/>
          <w:lang w:val="es-EC"/>
        </w:rPr>
        <w:instrText xml:space="preserve"> PAGEREF _Toc225411731 \h </w:instrText>
      </w:r>
      <w:r>
        <w:rPr>
          <w:noProof/>
        </w:rPr>
      </w:r>
      <w:r>
        <w:rPr>
          <w:noProof/>
        </w:rPr>
        <w:fldChar w:fldCharType="separate"/>
      </w:r>
      <w:r w:rsidRPr="00482261">
        <w:rPr>
          <w:noProof/>
          <w:lang w:val="es-EC"/>
        </w:rPr>
        <w:t>1</w:t>
      </w:r>
      <w:r>
        <w:rPr>
          <w:noProof/>
        </w:rPr>
        <w:fldChar w:fldCharType="end"/>
      </w:r>
    </w:p>
    <w:p w14:paraId="3E134D9E" w14:textId="77777777" w:rsidR="008446E8" w:rsidRDefault="008446E8">
      <w:pPr>
        <w:pStyle w:val="TDC1"/>
        <w:tabs>
          <w:tab w:val="right" w:leader="dot" w:pos="8494"/>
        </w:tabs>
        <w:rPr>
          <w:noProof/>
          <w:kern w:val="2"/>
          <w:sz w:val="24"/>
          <w:szCs w:val="24"/>
          <w:lang w:val="es-EC" w:eastAsia="es-EC"/>
          <w14:ligatures w14:val="standardContextual"/>
        </w:rPr>
      </w:pPr>
      <w:r w:rsidRPr="00482261">
        <w:rPr>
          <w:noProof/>
          <w:lang w:val="es-EC"/>
        </w:rPr>
        <w:t>Fecha: __________________</w:t>
      </w:r>
      <w:r w:rsidRPr="00482261">
        <w:rPr>
          <w:noProof/>
          <w:lang w:val="es-EC"/>
        </w:rPr>
        <w:tab/>
      </w:r>
      <w:r>
        <w:rPr>
          <w:noProof/>
        </w:rPr>
        <w:fldChar w:fldCharType="begin"/>
      </w:r>
      <w:r w:rsidRPr="00482261">
        <w:rPr>
          <w:noProof/>
          <w:lang w:val="es-EC"/>
        </w:rPr>
        <w:instrText xml:space="preserve"> PAGEREF _Toc225411732 \h </w:instrText>
      </w:r>
      <w:r>
        <w:rPr>
          <w:noProof/>
        </w:rPr>
      </w:r>
      <w:r>
        <w:rPr>
          <w:noProof/>
        </w:rPr>
        <w:fldChar w:fldCharType="separate"/>
      </w:r>
      <w:r w:rsidRPr="00482261">
        <w:rPr>
          <w:noProof/>
          <w:lang w:val="es-EC"/>
        </w:rPr>
        <w:t>1</w:t>
      </w:r>
      <w:r>
        <w:rPr>
          <w:noProof/>
        </w:rPr>
        <w:fldChar w:fldCharType="end"/>
      </w:r>
    </w:p>
    <w:p w14:paraId="05957C58" w14:textId="77777777" w:rsidR="008446E8" w:rsidRDefault="008446E8">
      <w:pPr>
        <w:pStyle w:val="TDC1"/>
        <w:tabs>
          <w:tab w:val="right" w:leader="dot" w:pos="8494"/>
        </w:tabs>
        <w:rPr>
          <w:noProof/>
          <w:kern w:val="2"/>
          <w:sz w:val="24"/>
          <w:szCs w:val="24"/>
          <w:lang w:val="es-EC" w:eastAsia="es-EC"/>
          <w14:ligatures w14:val="standardContextual"/>
        </w:rPr>
      </w:pPr>
      <w:r w:rsidRPr="00482261">
        <w:rPr>
          <w:noProof/>
          <w:lang w:val="es-EC"/>
        </w:rPr>
        <w:t>Estado: BORRADOR</w:t>
      </w:r>
      <w:r w:rsidRPr="00482261">
        <w:rPr>
          <w:noProof/>
          <w:lang w:val="es-EC"/>
        </w:rPr>
        <w:tab/>
      </w:r>
      <w:r>
        <w:rPr>
          <w:noProof/>
        </w:rPr>
        <w:fldChar w:fldCharType="begin"/>
      </w:r>
      <w:r w:rsidRPr="00482261">
        <w:rPr>
          <w:noProof/>
          <w:lang w:val="es-EC"/>
        </w:rPr>
        <w:instrText xml:space="preserve"> PAGEREF _Toc225411733 \h </w:instrText>
      </w:r>
      <w:r>
        <w:rPr>
          <w:noProof/>
        </w:rPr>
      </w:r>
      <w:r>
        <w:rPr>
          <w:noProof/>
        </w:rPr>
        <w:fldChar w:fldCharType="separate"/>
      </w:r>
      <w:r w:rsidRPr="00482261">
        <w:rPr>
          <w:noProof/>
          <w:lang w:val="es-EC"/>
        </w:rPr>
        <w:t>1</w:t>
      </w:r>
      <w:r>
        <w:rPr>
          <w:noProof/>
        </w:rPr>
        <w:fldChar w:fldCharType="end"/>
      </w:r>
    </w:p>
    <w:p w14:paraId="52CFFC8E" w14:textId="77777777" w:rsidR="008446E8" w:rsidRDefault="008446E8">
      <w:pPr>
        <w:pStyle w:val="TDC1"/>
        <w:tabs>
          <w:tab w:val="right" w:leader="dot" w:pos="8494"/>
        </w:tabs>
        <w:rPr>
          <w:noProof/>
          <w:kern w:val="2"/>
          <w:sz w:val="24"/>
          <w:szCs w:val="24"/>
          <w:lang w:val="es-EC" w:eastAsia="es-EC"/>
          <w14:ligatures w14:val="standardContextual"/>
        </w:rPr>
      </w:pPr>
      <w:r>
        <w:rPr>
          <w:noProof/>
        </w:rPr>
        <w:t>ÍNDICE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_Toc225411734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</w:t>
      </w:r>
      <w:r>
        <w:rPr>
          <w:noProof/>
        </w:rPr>
        <w:fldChar w:fldCharType="end"/>
      </w:r>
    </w:p>
    <w:p w14:paraId="1018C375" w14:textId="77777777" w:rsidR="008446E8" w:rsidRPr="00DD5303" w:rsidRDefault="008446E8">
      <w:r>
        <w:fldChar w:fldCharType="end"/>
      </w:r>
    </w:p>
    <w:p w14:paraId="210F1A40" w14:textId="77777777" w:rsidR="008446E8" w:rsidRPr="00482261" w:rsidRDefault="008446E8">
      <w:pPr>
        <w:pStyle w:val="TtuloTDC"/>
        <w:rPr>
          <w:lang w:val="es-EC"/>
        </w:rPr>
      </w:pPr>
      <w:r>
        <w:rPr>
          <w:lang w:val="es-ES"/>
        </w:rPr>
        <w:t>Contenido</w:t>
      </w:r>
    </w:p>
    <w:p w14:paraId="5B6ECC4F" w14:textId="77777777" w:rsidR="008446E8" w:rsidRPr="00482261" w:rsidRDefault="008446E8">
      <w:pPr>
        <w:pStyle w:val="TDC1"/>
        <w:tabs>
          <w:tab w:val="right" w:leader="dot" w:pos="8630"/>
        </w:tabs>
        <w:rPr>
          <w:noProof/>
          <w:lang w:val="es-EC"/>
        </w:rPr>
      </w:pPr>
      <w:r w:rsidRPr="00482261">
        <w:rPr>
          <w:lang w:val="es-EC"/>
        </w:rPr>
        <w:t xml:space="preserve"> TOC \o "1-3" \h \z \u </w:t>
      </w:r>
      <w:hyperlink w:anchor="_Toc224660466" w:history="1">
        <w:r w:rsidRPr="00E67A34">
          <w:rPr>
            <w:rStyle w:val="Hipervnculo"/>
            <w:noProof/>
            <w:lang w:val="es-EC"/>
          </w:rPr>
          <w:t>ÍNDICE</w:t>
        </w:r>
        <w:r w:rsidRPr="00482261">
          <w:rPr>
            <w:noProof/>
            <w:webHidden/>
            <w:lang w:val="es-EC"/>
          </w:rPr>
          <w:tab/>
        </w:r>
        <w:r>
          <w:rPr>
            <w:noProof/>
            <w:webHidden/>
          </w:rPr>
          <w:fldChar w:fldCharType="begin"/>
        </w:r>
        <w:r w:rsidRPr="00482261">
          <w:rPr>
            <w:noProof/>
            <w:webHidden/>
            <w:lang w:val="es-EC"/>
          </w:rPr>
          <w:instrText xml:space="preserve"> PAGEREF _Toc224660466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Pr="00482261">
          <w:rPr>
            <w:noProof/>
            <w:webHidden/>
            <w:lang w:val="es-EC"/>
          </w:rPr>
          <w:t>2</w:t>
        </w:r>
        <w:r>
          <w:rPr>
            <w:noProof/>
            <w:webHidden/>
          </w:rPr>
          <w:fldChar w:fldCharType="end"/>
        </w:r>
      </w:hyperlink>
    </w:p>
    <w:p w14:paraId="44A0E258" w14:textId="77777777" w:rsidR="008446E8" w:rsidRPr="00482261" w:rsidRDefault="008446E8">
      <w:pPr>
        <w:pStyle w:val="TDC1"/>
        <w:tabs>
          <w:tab w:val="right" w:leader="dot" w:pos="8630"/>
        </w:tabs>
        <w:rPr>
          <w:noProof/>
          <w:lang w:val="es-EC"/>
        </w:rPr>
      </w:pPr>
      <w:hyperlink w:anchor="_Toc224660467" w:history="1">
        <w:r w:rsidRPr="00482261">
          <w:rPr>
            <w:rStyle w:val="Hipervnculo"/>
            <w:noProof/>
            <w:lang w:val="es-EC"/>
          </w:rPr>
          <w:t>0. CONTROL DOCUMENTAL</w:t>
        </w:r>
        <w:r w:rsidRPr="00482261">
          <w:rPr>
            <w:noProof/>
            <w:webHidden/>
            <w:lang w:val="es-EC"/>
          </w:rPr>
          <w:tab/>
        </w:r>
        <w:r>
          <w:rPr>
            <w:noProof/>
            <w:webHidden/>
          </w:rPr>
          <w:fldChar w:fldCharType="begin"/>
        </w:r>
        <w:r w:rsidRPr="00482261">
          <w:rPr>
            <w:noProof/>
            <w:webHidden/>
            <w:lang w:val="es-EC"/>
          </w:rPr>
          <w:instrText xml:space="preserve"> PAGEREF _Toc224660467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Pr="00482261">
          <w:rPr>
            <w:noProof/>
            <w:webHidden/>
            <w:lang w:val="es-EC"/>
          </w:rPr>
          <w:t>3</w:t>
        </w:r>
        <w:r>
          <w:rPr>
            <w:noProof/>
            <w:webHidden/>
          </w:rPr>
          <w:fldChar w:fldCharType="end"/>
        </w:r>
      </w:hyperlink>
    </w:p>
    <w:p w14:paraId="6B18162B" w14:textId="77777777" w:rsidR="008446E8" w:rsidRDefault="008446E8"/>
    <w:sdt>
      <w:sdtPr>
        <w:rPr>
          <w:b/>
          <w:color w:val="325483"/>
          <w:sz w:val="32"/>
        </w:rPr>
        <w:alias w:val="Cuerpo del documento"/>
        <w:tag w:val="body_content"/>
        <w:id w:val="-1926955693"/>
        <w:placeholder>
          <w:docPart w:val="0757664080114F78B857071A341CD1CF"/>
        </w:placeholder>
      </w:sdtPr>
      <w:sdtEndPr>
        <w:rPr>
          <w:rFonts w:asciiTheme="minorHAnsi" w:eastAsiaTheme="minorHAnsi" w:hAnsiTheme="minorHAnsi" w:cstheme="minorBidi"/>
          <w:b w:val="0"/>
          <w:color w:val="auto"/>
          <w:sz w:val="24"/>
          <w:szCs w:val="24"/>
        </w:rPr>
      </w:sdtEndPr>
      <w:sdtContent>
        <w:p w14:paraId="0A17D96A" w14:textId="77777777" w:rsidR="00482261" w:rsidRPr="00482261" w:rsidRDefault="00482261" w:rsidP="00482261">
          <w:pPr>
            <w:pStyle w:val="Ttulo1"/>
            <w:shd w:val="clear" w:color="auto" w:fill="E6E6E6"/>
            <w:spacing w:before="200" w:after="200" w:line="240" w:lineRule="auto"/>
            <w:jc w:val="both"/>
            <w:divId w:val="1537963103"/>
            <w:rPr>
              <w:rFonts w:ascii="Aptos" w:eastAsia="Times New Roman" w:hAnsi="Aptos"/>
              <w:b/>
              <w:color w:val="325483"/>
              <w:kern w:val="36"/>
              <w:sz w:val="32"/>
              <w:szCs w:val="32"/>
              <w14:ligatures w14:val="none"/>
            </w:rPr>
          </w:pPr>
          <w:r w:rsidRPr="00482261">
            <w:rPr>
              <w:rFonts w:ascii="Aptos" w:eastAsia="Times New Roman" w:hAnsi="Aptos"/>
              <w:b/>
              <w:color w:val="325483"/>
              <w:sz w:val="32"/>
            </w:rPr>
            <w:t>VALIDACION DEL AREA</w:t>
          </w:r>
        </w:p>
        <w:p w14:paraId="4FFC7B78" w14:textId="77777777" w:rsidR="00482261" w:rsidRPr="00482261" w:rsidRDefault="00482261" w:rsidP="00482261">
          <w:pPr>
            <w:pStyle w:val="Ttulo2"/>
            <w:spacing w:after="120" w:line="240" w:lineRule="auto"/>
            <w:jc w:val="both"/>
            <w:divId w:val="1537963103"/>
            <w:rPr>
              <w:rFonts w:ascii="Aptos" w:eastAsia="Times New Roman" w:hAnsi="Aptos"/>
              <w:b/>
              <w:color w:val="325483"/>
              <w:sz w:val="26"/>
            </w:rPr>
          </w:pPr>
          <w:r w:rsidRPr="00482261">
            <w:rPr>
              <w:rFonts w:ascii="Aptos" w:eastAsia="Times New Roman" w:hAnsi="Aptos"/>
              <w:b/>
              <w:color w:val="325483"/>
              <w:sz w:val="26"/>
            </w:rPr>
            <w:t>Área 01: Gobierno, Seguridad, Cumplimiento y Gestión Documental</w:t>
          </w:r>
        </w:p>
        <w:p w14:paraId="24197AC5" w14:textId="77777777" w:rsidR="00482261" w:rsidRPr="00482261" w:rsidRDefault="00482261" w:rsidP="00482261">
          <w:pPr>
            <w:pStyle w:val="Ttulo2"/>
            <w:spacing w:after="120" w:line="240" w:lineRule="auto"/>
            <w:jc w:val="both"/>
            <w:divId w:val="1537963103"/>
            <w:rPr>
              <w:rFonts w:ascii="Aptos" w:eastAsia="Times New Roman" w:hAnsi="Aptos"/>
              <w:b/>
              <w:color w:val="325483"/>
              <w:sz w:val="26"/>
            </w:rPr>
          </w:pPr>
          <w:r w:rsidRPr="00482261">
            <w:rPr>
              <w:rFonts w:ascii="Aptos" w:eastAsia="Times New Roman" w:hAnsi="Aptos"/>
              <w:b/>
              <w:color w:val="325483"/>
              <w:sz w:val="26"/>
            </w:rPr>
            <w:t>Control documental</w:t>
          </w:r>
        </w:p>
        <w:tbl>
          <w:tblPr>
            <w:tblStyle w:val="Tablaconcuadrcula"/>
            <w:tblW w:w="5000" w:type="pct"/>
            <w:tblLook w:val="04A0" w:firstRow="1" w:lastRow="0" w:firstColumn="1" w:lastColumn="0" w:noHBand="0" w:noVBand="1"/>
          </w:tblPr>
          <w:tblGrid>
            <w:gridCol w:w="2313"/>
            <w:gridCol w:w="7315"/>
          </w:tblGrid>
          <w:tr w:rsidR="00482261" w:rsidRPr="00482261" w14:paraId="2C2C1F9D" w14:textId="77777777" w:rsidTr="00482261">
            <w:trPr>
              <w:divId w:val="1537963103"/>
              <w:cantSplit/>
              <w:tblHeader/>
            </w:trPr>
            <w:tc>
              <w:tcPr>
                <w:tcW w:w="1201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008798AF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Campo</w:t>
                </w:r>
              </w:p>
            </w:tc>
            <w:tc>
              <w:tcPr>
                <w:tcW w:w="3799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6CF91F21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Valor</w:t>
                </w:r>
              </w:p>
            </w:tc>
          </w:tr>
          <w:tr w:rsidR="00482261" w:rsidRPr="00482261" w14:paraId="6EC37036" w14:textId="77777777" w:rsidTr="00482261">
            <w:trPr>
              <w:divId w:val="1537963103"/>
              <w:cantSplit/>
              <w:tblHeader/>
            </w:trPr>
            <w:tc>
              <w:tcPr>
                <w:tcW w:w="1201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33C59B55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Sistema</w:t>
                </w:r>
              </w:p>
            </w:tc>
            <w:tc>
              <w:tcPr>
                <w:tcW w:w="3799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3EE4E8CA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SPI</w:t>
                </w:r>
              </w:p>
            </w:tc>
          </w:tr>
          <w:tr w:rsidR="00482261" w:rsidRPr="00482261" w14:paraId="74691FC9" w14:textId="77777777" w:rsidTr="00482261">
            <w:trPr>
              <w:divId w:val="1537963103"/>
              <w:cantSplit/>
              <w:tblHeader/>
            </w:trPr>
            <w:tc>
              <w:tcPr>
                <w:tcW w:w="1201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5AB4B7DC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Documento</w:t>
                </w:r>
              </w:p>
            </w:tc>
            <w:tc>
              <w:tcPr>
                <w:tcW w:w="3799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61FE50A8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Validación consolidada del área</w:t>
                </w:r>
              </w:p>
            </w:tc>
          </w:tr>
          <w:tr w:rsidR="00482261" w:rsidRPr="00482261" w14:paraId="0C620E09" w14:textId="77777777" w:rsidTr="00482261">
            <w:trPr>
              <w:divId w:val="1537963103"/>
              <w:cantSplit/>
              <w:tblHeader/>
            </w:trPr>
            <w:tc>
              <w:tcPr>
                <w:tcW w:w="1201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7FF54B4A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Área</w:t>
                </w:r>
              </w:p>
            </w:tc>
            <w:tc>
              <w:tcPr>
                <w:tcW w:w="3799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00565E08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Área 01: Gobierno, Seguridad, Cumplimiento y Gestión Documental</w:t>
                </w:r>
              </w:p>
            </w:tc>
          </w:tr>
          <w:tr w:rsidR="00482261" w:rsidRPr="00482261" w14:paraId="4540792C" w14:textId="77777777" w:rsidTr="00482261">
            <w:trPr>
              <w:divId w:val="1537963103"/>
              <w:cantSplit/>
              <w:tblHeader/>
            </w:trPr>
            <w:tc>
              <w:tcPr>
                <w:tcW w:w="1201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28C11A6E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Código documental</w:t>
                </w:r>
              </w:p>
            </w:tc>
            <w:tc>
              <w:tcPr>
                <w:tcW w:w="3799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131FC7CB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VAL-SPI-GSC-PAQUETE-COMPAT</w:t>
                </w:r>
              </w:p>
            </w:tc>
          </w:tr>
          <w:tr w:rsidR="00482261" w:rsidRPr="00482261" w14:paraId="0E5DE73C" w14:textId="77777777" w:rsidTr="00482261">
            <w:trPr>
              <w:divId w:val="1537963103"/>
              <w:cantSplit/>
              <w:tblHeader/>
            </w:trPr>
            <w:tc>
              <w:tcPr>
                <w:tcW w:w="1201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55755494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Versión</w:t>
                </w:r>
              </w:p>
            </w:tc>
            <w:tc>
              <w:tcPr>
                <w:tcW w:w="3799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113A8DC8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1.0</w:t>
                </w:r>
              </w:p>
            </w:tc>
          </w:tr>
          <w:tr w:rsidR="00482261" w:rsidRPr="00482261" w14:paraId="48640AF1" w14:textId="77777777" w:rsidTr="00482261">
            <w:trPr>
              <w:divId w:val="1537963103"/>
              <w:cantSplit/>
              <w:tblHeader/>
            </w:trPr>
            <w:tc>
              <w:tcPr>
                <w:tcW w:w="1201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437C9767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Estado</w:t>
                </w:r>
              </w:p>
            </w:tc>
            <w:tc>
              <w:tcPr>
                <w:tcW w:w="3799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1DC92383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BORRADOR</w:t>
                </w:r>
              </w:p>
            </w:tc>
          </w:tr>
          <w:tr w:rsidR="00482261" w:rsidRPr="00482261" w14:paraId="76190CE3" w14:textId="77777777" w:rsidTr="00482261">
            <w:trPr>
              <w:divId w:val="1537963103"/>
              <w:cantSplit/>
              <w:tblHeader/>
            </w:trPr>
            <w:tc>
              <w:tcPr>
                <w:tcW w:w="1201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41049BCA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Fecha de emisión</w:t>
                </w:r>
              </w:p>
            </w:tc>
            <w:tc>
              <w:tcPr>
                <w:tcW w:w="3799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68D95EDC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2026-05-13</w:t>
                </w:r>
              </w:p>
            </w:tc>
          </w:tr>
          <w:tr w:rsidR="00482261" w:rsidRPr="00482261" w14:paraId="2203C397" w14:textId="77777777" w:rsidTr="00482261">
            <w:trPr>
              <w:divId w:val="1537963103"/>
              <w:cantSplit/>
              <w:tblHeader/>
            </w:trPr>
            <w:tc>
              <w:tcPr>
                <w:tcW w:w="1201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3A10610B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Elaborado por</w:t>
                </w:r>
              </w:p>
            </w:tc>
            <w:tc>
              <w:tcPr>
                <w:tcW w:w="3799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2167B126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Ingenieria</w:t>
                </w:r>
                <w:proofErr w:type="spellEnd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de Software</w:t>
                </w:r>
              </w:p>
            </w:tc>
          </w:tr>
          <w:tr w:rsidR="00482261" w:rsidRPr="00482261" w14:paraId="2EBC55D9" w14:textId="77777777" w:rsidTr="00482261">
            <w:trPr>
              <w:divId w:val="1537963103"/>
              <w:cantSplit/>
              <w:tblHeader/>
            </w:trPr>
            <w:tc>
              <w:tcPr>
                <w:tcW w:w="1201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057347F5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lastRenderedPageBreak/>
                  <w:t>Revisado por</w:t>
                </w:r>
              </w:p>
            </w:tc>
            <w:tc>
              <w:tcPr>
                <w:tcW w:w="3799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329C3C26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__________________</w:t>
                </w:r>
              </w:p>
            </w:tc>
          </w:tr>
          <w:tr w:rsidR="00482261" w:rsidRPr="00482261" w14:paraId="0E2B54F6" w14:textId="77777777" w:rsidTr="00482261">
            <w:trPr>
              <w:divId w:val="1537963103"/>
              <w:cantSplit/>
              <w:tblHeader/>
            </w:trPr>
            <w:tc>
              <w:tcPr>
                <w:tcW w:w="1201" w:type="pct"/>
                <w:shd w:val="clear" w:color="auto" w:fill="FFFFFF"/>
                <w:hideMark/>
              </w:tcPr>
              <w:p w14:paraId="0A3629B8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Aprobado por</w:t>
                </w:r>
              </w:p>
            </w:tc>
            <w:tc>
              <w:tcPr>
                <w:tcW w:w="3799" w:type="pct"/>
                <w:shd w:val="clear" w:color="auto" w:fill="FFFFFF"/>
                <w:hideMark/>
              </w:tcPr>
              <w:p w14:paraId="5AEB410C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__________________</w:t>
                </w:r>
              </w:p>
            </w:tc>
          </w:tr>
        </w:tbl>
        <w:p w14:paraId="2F670E8D" w14:textId="77777777" w:rsidR="00482261" w:rsidRPr="00482261" w:rsidRDefault="00482261" w:rsidP="00482261">
          <w:pPr>
            <w:pStyle w:val="Ttulo2"/>
            <w:spacing w:after="120" w:line="240" w:lineRule="auto"/>
            <w:jc w:val="both"/>
            <w:divId w:val="1537963103"/>
            <w:rPr>
              <w:rFonts w:ascii="Aptos" w:eastAsia="Times New Roman" w:hAnsi="Aptos"/>
              <w:b/>
              <w:color w:val="325483"/>
              <w:sz w:val="26"/>
              <w:szCs w:val="26"/>
            </w:rPr>
          </w:pPr>
          <w:r w:rsidRPr="00482261">
            <w:rPr>
              <w:rFonts w:ascii="Aptos" w:eastAsia="Times New Roman" w:hAnsi="Aptos"/>
              <w:b/>
              <w:color w:val="325483"/>
              <w:sz w:val="26"/>
            </w:rPr>
            <w:t>Firmas y sumillas</w:t>
          </w:r>
        </w:p>
        <w:tbl>
          <w:tblPr>
            <w:tblStyle w:val="Tablaconcuadrcula"/>
            <w:tblW w:w="5000" w:type="pct"/>
            <w:tblLook w:val="04A0" w:firstRow="1" w:lastRow="0" w:firstColumn="1" w:lastColumn="0" w:noHBand="0" w:noVBand="1"/>
          </w:tblPr>
          <w:tblGrid>
            <w:gridCol w:w="1892"/>
            <w:gridCol w:w="2434"/>
            <w:gridCol w:w="2135"/>
            <w:gridCol w:w="1032"/>
            <w:gridCol w:w="2135"/>
          </w:tblGrid>
          <w:tr w:rsidR="00482261" w:rsidRPr="00482261" w14:paraId="1F3C845E" w14:textId="77777777" w:rsidTr="00482261">
            <w:trPr>
              <w:divId w:val="1537963103"/>
              <w:cantSplit/>
              <w:tblHeader/>
            </w:trPr>
            <w:tc>
              <w:tcPr>
                <w:tcW w:w="982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1FA5FF02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Rol documental</w:t>
                </w:r>
              </w:p>
            </w:tc>
            <w:tc>
              <w:tcPr>
                <w:tcW w:w="1264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3E34A3A7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Nombre y cargo</w:t>
                </w:r>
              </w:p>
            </w:tc>
            <w:tc>
              <w:tcPr>
                <w:tcW w:w="1109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047712CA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Firma</w:t>
                </w:r>
              </w:p>
            </w:tc>
            <w:tc>
              <w:tcPr>
                <w:tcW w:w="536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6718900B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Sumilla</w:t>
                </w:r>
              </w:p>
            </w:tc>
            <w:tc>
              <w:tcPr>
                <w:tcW w:w="1109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345AECD5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Fecha</w:t>
                </w:r>
              </w:p>
            </w:tc>
          </w:tr>
          <w:tr w:rsidR="00482261" w:rsidRPr="00482261" w14:paraId="5884FD67" w14:textId="77777777" w:rsidTr="00482261">
            <w:trPr>
              <w:divId w:val="1537963103"/>
              <w:cantSplit/>
              <w:tblHeader/>
            </w:trPr>
            <w:tc>
              <w:tcPr>
                <w:tcW w:w="982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6FAECD95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Elaborado por</w:t>
                </w:r>
              </w:p>
            </w:tc>
            <w:tc>
              <w:tcPr>
                <w:tcW w:w="1264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2011B941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Ingenieria</w:t>
                </w:r>
                <w:proofErr w:type="spellEnd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de Software</w:t>
                </w:r>
              </w:p>
            </w:tc>
            <w:tc>
              <w:tcPr>
                <w:tcW w:w="1109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62FCAA48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__________________</w:t>
                </w:r>
              </w:p>
            </w:tc>
            <w:tc>
              <w:tcPr>
                <w:tcW w:w="536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121D8ACA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______</w:t>
                </w:r>
              </w:p>
            </w:tc>
            <w:tc>
              <w:tcPr>
                <w:tcW w:w="1109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126219D0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__________________</w:t>
                </w:r>
              </w:p>
            </w:tc>
          </w:tr>
          <w:tr w:rsidR="00482261" w:rsidRPr="00482261" w14:paraId="50A34EBF" w14:textId="77777777" w:rsidTr="00482261">
            <w:trPr>
              <w:divId w:val="1537963103"/>
              <w:cantSplit/>
              <w:tblHeader/>
            </w:trPr>
            <w:tc>
              <w:tcPr>
                <w:tcW w:w="982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00FA4525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Revisado por</w:t>
                </w:r>
              </w:p>
            </w:tc>
            <w:tc>
              <w:tcPr>
                <w:tcW w:w="1264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1C3B3F10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__________________</w:t>
                </w:r>
              </w:p>
            </w:tc>
            <w:tc>
              <w:tcPr>
                <w:tcW w:w="1109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27EEF925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__________________</w:t>
                </w:r>
              </w:p>
            </w:tc>
            <w:tc>
              <w:tcPr>
                <w:tcW w:w="536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15D8C57E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______</w:t>
                </w:r>
              </w:p>
            </w:tc>
            <w:tc>
              <w:tcPr>
                <w:tcW w:w="1109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381D21B8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__________________</w:t>
                </w:r>
              </w:p>
            </w:tc>
          </w:tr>
          <w:tr w:rsidR="00482261" w:rsidRPr="00482261" w14:paraId="31BA915B" w14:textId="77777777" w:rsidTr="00482261">
            <w:trPr>
              <w:divId w:val="1537963103"/>
              <w:cantSplit/>
              <w:tblHeader/>
            </w:trPr>
            <w:tc>
              <w:tcPr>
                <w:tcW w:w="982" w:type="pct"/>
                <w:shd w:val="clear" w:color="auto" w:fill="F3F3F3"/>
                <w:hideMark/>
              </w:tcPr>
              <w:p w14:paraId="2410CEB4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Aprobado por</w:t>
                </w:r>
              </w:p>
            </w:tc>
            <w:tc>
              <w:tcPr>
                <w:tcW w:w="1264" w:type="pct"/>
                <w:shd w:val="clear" w:color="auto" w:fill="F3F3F3"/>
                <w:hideMark/>
              </w:tcPr>
              <w:p w14:paraId="33D696A6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__________________</w:t>
                </w:r>
              </w:p>
            </w:tc>
            <w:tc>
              <w:tcPr>
                <w:tcW w:w="1109" w:type="pct"/>
                <w:shd w:val="clear" w:color="auto" w:fill="F3F3F3"/>
                <w:hideMark/>
              </w:tcPr>
              <w:p w14:paraId="4A5E2E2E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__________________</w:t>
                </w:r>
              </w:p>
            </w:tc>
            <w:tc>
              <w:tcPr>
                <w:tcW w:w="536" w:type="pct"/>
                <w:shd w:val="clear" w:color="auto" w:fill="F3F3F3"/>
                <w:hideMark/>
              </w:tcPr>
              <w:p w14:paraId="1A1E6651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______</w:t>
                </w:r>
              </w:p>
            </w:tc>
            <w:tc>
              <w:tcPr>
                <w:tcW w:w="1109" w:type="pct"/>
                <w:shd w:val="clear" w:color="auto" w:fill="F3F3F3"/>
                <w:hideMark/>
              </w:tcPr>
              <w:p w14:paraId="1B47EF78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__________________</w:t>
                </w:r>
              </w:p>
            </w:tc>
          </w:tr>
        </w:tbl>
        <w:p w14:paraId="5D6723D4" w14:textId="77777777" w:rsidR="00482261" w:rsidRPr="00482261" w:rsidRDefault="00482261" w:rsidP="00482261">
          <w:pPr>
            <w:pStyle w:val="Ttulo2"/>
            <w:spacing w:after="120" w:line="240" w:lineRule="auto"/>
            <w:jc w:val="both"/>
            <w:divId w:val="1537963103"/>
            <w:rPr>
              <w:rFonts w:ascii="Aptos" w:eastAsia="Times New Roman" w:hAnsi="Aptos"/>
              <w:b/>
              <w:color w:val="325483"/>
              <w:sz w:val="26"/>
              <w:szCs w:val="26"/>
            </w:rPr>
          </w:pPr>
          <w:r w:rsidRPr="00482261">
            <w:rPr>
              <w:rFonts w:ascii="Aptos" w:eastAsia="Times New Roman" w:hAnsi="Aptos"/>
              <w:b/>
              <w:color w:val="325483"/>
              <w:sz w:val="26"/>
            </w:rPr>
            <w:t>Introducción</w:t>
          </w:r>
        </w:p>
        <w:p w14:paraId="58D658B3" w14:textId="77777777" w:rsidR="00482261" w:rsidRPr="00482261" w:rsidRDefault="00482261" w:rsidP="00482261">
          <w:pPr>
            <w:pStyle w:val="NormalWeb"/>
            <w:spacing w:after="80"/>
            <w:divId w:val="1537963103"/>
            <w:rPr>
              <w:rFonts w:ascii="Aptos" w:hAnsi="Aptos"/>
              <w:color w:val="1F2937"/>
            </w:rPr>
          </w:pPr>
          <w:r w:rsidRPr="00482261">
            <w:rPr>
              <w:rFonts w:ascii="Aptos" w:hAnsi="Aptos"/>
              <w:color w:val="1F2937"/>
            </w:rPr>
            <w:t xml:space="preserve">El presente documento consolida la documentación de validación del Área 01: Gobierno, Seguridad, Cumplimiento y Gestión Documental del sistema SPI. Su contenido se </w:t>
          </w:r>
          <w:proofErr w:type="spellStart"/>
          <w:r w:rsidRPr="00482261">
            <w:rPr>
              <w:rFonts w:ascii="Aptos" w:hAnsi="Aptos"/>
              <w:color w:val="1F2937"/>
            </w:rPr>
            <w:t>elaboro</w:t>
          </w:r>
          <w:proofErr w:type="spellEnd"/>
          <w:r w:rsidRPr="00482261">
            <w:rPr>
              <w:rFonts w:ascii="Aptos" w:hAnsi="Aptos"/>
              <w:color w:val="1F2937"/>
            </w:rPr>
            <w:t xml:space="preserve"> a partir de una </w:t>
          </w:r>
          <w:proofErr w:type="spellStart"/>
          <w:r w:rsidRPr="00482261">
            <w:rPr>
              <w:rFonts w:ascii="Aptos" w:hAnsi="Aptos"/>
              <w:color w:val="1F2937"/>
            </w:rPr>
            <w:t>revision</w:t>
          </w:r>
          <w:proofErr w:type="spellEnd"/>
          <w:r w:rsidRPr="00482261">
            <w:rPr>
              <w:rFonts w:ascii="Aptos" w:hAnsi="Aptos"/>
              <w:color w:val="1F2937"/>
            </w:rPr>
            <w:t xml:space="preserve"> integral del código vigente, del comportamiento observable de los módulos incluidos en el alcance, de la estructura de datos asociada y de los controles funcionales y técnicos que sostienen </w:t>
          </w:r>
          <w:proofErr w:type="spellStart"/>
          <w:r w:rsidRPr="00482261">
            <w:rPr>
              <w:rFonts w:ascii="Aptos" w:hAnsi="Aptos"/>
              <w:color w:val="1F2937"/>
            </w:rPr>
            <w:t>auth</w:t>
          </w:r>
          <w:proofErr w:type="spellEnd"/>
          <w:r w:rsidRPr="00482261">
            <w:rPr>
              <w:rFonts w:ascii="Aptos" w:hAnsi="Aptos"/>
              <w:color w:val="1F2937"/>
            </w:rPr>
            <w:t xml:space="preserve">, </w:t>
          </w:r>
          <w:proofErr w:type="spellStart"/>
          <w:r w:rsidRPr="00482261">
            <w:rPr>
              <w:rFonts w:ascii="Aptos" w:hAnsi="Aptos"/>
              <w:color w:val="1F2937"/>
            </w:rPr>
            <w:t>security</w:t>
          </w:r>
          <w:proofErr w:type="spellEnd"/>
          <w:r w:rsidRPr="00482261">
            <w:rPr>
              <w:rFonts w:ascii="Aptos" w:hAnsi="Aptos"/>
              <w:color w:val="1F2937"/>
            </w:rPr>
            <w:t xml:space="preserve">, auditoria, </w:t>
          </w:r>
          <w:proofErr w:type="spellStart"/>
          <w:r w:rsidRPr="00482261">
            <w:rPr>
              <w:rFonts w:ascii="Aptos" w:hAnsi="Aptos"/>
              <w:color w:val="1F2937"/>
            </w:rPr>
            <w:t>audit-prep</w:t>
          </w:r>
          <w:proofErr w:type="spellEnd"/>
          <w:r w:rsidRPr="00482261">
            <w:rPr>
              <w:rFonts w:ascii="Aptos" w:hAnsi="Aptos"/>
              <w:color w:val="1F2937"/>
            </w:rPr>
            <w:t xml:space="preserve">, </w:t>
          </w:r>
          <w:proofErr w:type="spellStart"/>
          <w:r w:rsidRPr="00482261">
            <w:rPr>
              <w:rFonts w:ascii="Aptos" w:hAnsi="Aptos"/>
              <w:color w:val="1F2937"/>
            </w:rPr>
            <w:t>approvals</w:t>
          </w:r>
          <w:proofErr w:type="spellEnd"/>
          <w:r w:rsidRPr="00482261">
            <w:rPr>
              <w:rFonts w:ascii="Aptos" w:hAnsi="Aptos"/>
              <w:color w:val="1F2937"/>
            </w:rPr>
            <w:t xml:space="preserve">, </w:t>
          </w:r>
          <w:proofErr w:type="spellStart"/>
          <w:r w:rsidRPr="00482261">
            <w:rPr>
              <w:rFonts w:ascii="Aptos" w:hAnsi="Aptos"/>
              <w:color w:val="1F2937"/>
            </w:rPr>
            <w:t>management</w:t>
          </w:r>
          <w:proofErr w:type="spellEnd"/>
          <w:r w:rsidRPr="00482261">
            <w:rPr>
              <w:rFonts w:ascii="Aptos" w:hAnsi="Aptos"/>
              <w:color w:val="1F2937"/>
            </w:rPr>
            <w:t xml:space="preserve">, </w:t>
          </w:r>
          <w:proofErr w:type="spellStart"/>
          <w:r w:rsidRPr="00482261">
            <w:rPr>
              <w:rFonts w:ascii="Aptos" w:hAnsi="Aptos"/>
              <w:color w:val="1F2937"/>
            </w:rPr>
            <w:t>signature</w:t>
          </w:r>
          <w:proofErr w:type="spellEnd"/>
          <w:r w:rsidRPr="00482261">
            <w:rPr>
              <w:rFonts w:ascii="Aptos" w:hAnsi="Aptos"/>
              <w:color w:val="1F2937"/>
            </w:rPr>
            <w:t xml:space="preserve">, </w:t>
          </w:r>
          <w:proofErr w:type="spellStart"/>
          <w:r w:rsidRPr="00482261">
            <w:rPr>
              <w:rFonts w:ascii="Aptos" w:hAnsi="Aptos"/>
              <w:color w:val="1F2937"/>
            </w:rPr>
            <w:t>documents</w:t>
          </w:r>
          <w:proofErr w:type="spellEnd"/>
          <w:r w:rsidRPr="00482261">
            <w:rPr>
              <w:rFonts w:ascii="Aptos" w:hAnsi="Aptos"/>
              <w:color w:val="1F2937"/>
            </w:rPr>
            <w:t xml:space="preserve">, files, </w:t>
          </w:r>
          <w:proofErr w:type="spellStart"/>
          <w:r w:rsidRPr="00482261">
            <w:rPr>
              <w:rFonts w:ascii="Aptos" w:hAnsi="Aptos"/>
              <w:color w:val="1F2937"/>
            </w:rPr>
            <w:t>notifications</w:t>
          </w:r>
          <w:proofErr w:type="spellEnd"/>
          <w:r w:rsidRPr="00482261">
            <w:rPr>
              <w:rFonts w:ascii="Aptos" w:hAnsi="Aptos"/>
              <w:color w:val="1F2937"/>
            </w:rPr>
            <w:t xml:space="preserve">, </w:t>
          </w:r>
          <w:proofErr w:type="spellStart"/>
          <w:r w:rsidRPr="00482261">
            <w:rPr>
              <w:rFonts w:ascii="Aptos" w:hAnsi="Aptos"/>
              <w:color w:val="1F2937"/>
            </w:rPr>
            <w:t>dashboard</w:t>
          </w:r>
          <w:proofErr w:type="spellEnd"/>
          <w:r w:rsidRPr="00482261">
            <w:rPr>
              <w:rFonts w:ascii="Aptos" w:hAnsi="Aptos"/>
              <w:color w:val="1F2937"/>
            </w:rPr>
            <w:t xml:space="preserve"> y </w:t>
          </w:r>
          <w:proofErr w:type="spellStart"/>
          <w:r w:rsidRPr="00482261">
            <w:rPr>
              <w:rFonts w:ascii="Aptos" w:hAnsi="Aptos"/>
              <w:color w:val="1F2937"/>
            </w:rPr>
            <w:t>gmail</w:t>
          </w:r>
          <w:proofErr w:type="spellEnd"/>
          <w:r w:rsidRPr="00482261">
            <w:rPr>
              <w:rFonts w:ascii="Aptos" w:hAnsi="Aptos"/>
              <w:color w:val="1F2937"/>
            </w:rPr>
            <w:t xml:space="preserve"> dentro de la operación real del sistema.</w:t>
          </w:r>
        </w:p>
        <w:p w14:paraId="3215BF51" w14:textId="77777777" w:rsidR="00482261" w:rsidRPr="00482261" w:rsidRDefault="00482261" w:rsidP="00482261">
          <w:pPr>
            <w:pStyle w:val="NormalWeb"/>
            <w:spacing w:after="80"/>
            <w:divId w:val="1537963103"/>
            <w:rPr>
              <w:rFonts w:ascii="Aptos" w:hAnsi="Aptos"/>
              <w:color w:val="1F2937"/>
            </w:rPr>
          </w:pPr>
          <w:r w:rsidRPr="00482261">
            <w:rPr>
              <w:rFonts w:ascii="Aptos" w:hAnsi="Aptos"/>
              <w:color w:val="1F2937"/>
            </w:rPr>
            <w:t xml:space="preserve">La </w:t>
          </w:r>
          <w:proofErr w:type="spellStart"/>
          <w:r w:rsidRPr="00482261">
            <w:rPr>
              <w:rFonts w:ascii="Aptos" w:hAnsi="Aptos"/>
              <w:color w:val="1F2937"/>
            </w:rPr>
            <w:t>intencion</w:t>
          </w:r>
          <w:proofErr w:type="spellEnd"/>
          <w:r w:rsidRPr="00482261">
            <w:rPr>
              <w:rFonts w:ascii="Aptos" w:hAnsi="Aptos"/>
              <w:color w:val="1F2937"/>
            </w:rPr>
            <w:t xml:space="preserve"> de este consolidado es presentar una versión formal, continua y coherente de la documentación del área, con criterio de </w:t>
          </w:r>
          <w:proofErr w:type="spellStart"/>
          <w:r w:rsidRPr="00482261">
            <w:rPr>
              <w:rFonts w:ascii="Aptos" w:hAnsi="Aptos"/>
              <w:color w:val="1F2937"/>
            </w:rPr>
            <w:t>ingenieria</w:t>
          </w:r>
          <w:proofErr w:type="spellEnd"/>
          <w:r w:rsidRPr="00482261">
            <w:rPr>
              <w:rFonts w:ascii="Aptos" w:hAnsi="Aptos"/>
              <w:color w:val="1F2937"/>
            </w:rPr>
            <w:t xml:space="preserve"> de software, de forma que el lector disponga en un </w:t>
          </w:r>
          <w:proofErr w:type="spellStart"/>
          <w:r w:rsidRPr="00482261">
            <w:rPr>
              <w:rFonts w:ascii="Aptos" w:hAnsi="Aptos"/>
              <w:color w:val="1F2937"/>
            </w:rPr>
            <w:t>unico</w:t>
          </w:r>
          <w:proofErr w:type="spellEnd"/>
          <w:r w:rsidRPr="00482261">
            <w:rPr>
              <w:rFonts w:ascii="Aptos" w:hAnsi="Aptos"/>
              <w:color w:val="1F2937"/>
            </w:rPr>
            <w:t xml:space="preserve"> documento de los requerimientos, la </w:t>
          </w:r>
          <w:proofErr w:type="spellStart"/>
          <w:r w:rsidRPr="00482261">
            <w:rPr>
              <w:rFonts w:ascii="Aptos" w:hAnsi="Aptos"/>
              <w:color w:val="1F2937"/>
            </w:rPr>
            <w:t>especificacion</w:t>
          </w:r>
          <w:proofErr w:type="spellEnd"/>
          <w:r w:rsidRPr="00482261">
            <w:rPr>
              <w:rFonts w:ascii="Aptos" w:hAnsi="Aptos"/>
              <w:color w:val="1F2937"/>
            </w:rPr>
            <w:t xml:space="preserve"> funcional, el diseño técnico, el soporte de datos, las calificaciones, los protocolos de prueba y el estado actualizado de hallazgos, sin depender de referencias a artefactos internos de trabajo.</w:t>
          </w:r>
        </w:p>
        <w:p w14:paraId="07595CAC" w14:textId="77777777" w:rsidR="00482261" w:rsidRPr="00482261" w:rsidRDefault="00482261" w:rsidP="00482261">
          <w:pPr>
            <w:pStyle w:val="Ttulo2"/>
            <w:spacing w:after="120" w:line="240" w:lineRule="auto"/>
            <w:jc w:val="both"/>
            <w:divId w:val="1537963103"/>
            <w:rPr>
              <w:rFonts w:ascii="Aptos" w:eastAsia="Times New Roman" w:hAnsi="Aptos"/>
              <w:b/>
              <w:color w:val="325483"/>
              <w:sz w:val="26"/>
            </w:rPr>
          </w:pPr>
          <w:r w:rsidRPr="00482261">
            <w:rPr>
              <w:rFonts w:ascii="Aptos" w:eastAsia="Times New Roman" w:hAnsi="Aptos"/>
              <w:b/>
              <w:color w:val="325483"/>
              <w:sz w:val="26"/>
            </w:rPr>
            <w:t>Objetivo</w:t>
          </w:r>
        </w:p>
        <w:p w14:paraId="0A44E896" w14:textId="77777777" w:rsidR="00482261" w:rsidRPr="00482261" w:rsidRDefault="00482261" w:rsidP="00482261">
          <w:pPr>
            <w:pStyle w:val="NormalWeb"/>
            <w:spacing w:after="80"/>
            <w:divId w:val="1537963103"/>
            <w:rPr>
              <w:rFonts w:ascii="Aptos" w:hAnsi="Aptos"/>
              <w:color w:val="1F2937"/>
            </w:rPr>
          </w:pPr>
          <w:r w:rsidRPr="00482261">
            <w:rPr>
              <w:rFonts w:ascii="Aptos" w:hAnsi="Aptos"/>
              <w:color w:val="1F2937"/>
            </w:rPr>
            <w:t xml:space="preserve">Establecer de forma integral los criterios de validación del área </w:t>
          </w:r>
          <w:proofErr w:type="spellStart"/>
          <w:r w:rsidRPr="00482261">
            <w:rPr>
              <w:rFonts w:ascii="Aptos" w:hAnsi="Aptos"/>
              <w:color w:val="1F2937"/>
            </w:rPr>
            <w:t>Área</w:t>
          </w:r>
          <w:proofErr w:type="spellEnd"/>
          <w:r w:rsidRPr="00482261">
            <w:rPr>
              <w:rFonts w:ascii="Aptos" w:hAnsi="Aptos"/>
              <w:color w:val="1F2937"/>
            </w:rPr>
            <w:t xml:space="preserve"> 01: Gobierno, Seguridad, Cumplimiento y Gestión Documental, documentando los requerimientos, el comportamiento funcional esperado, el diseño técnico de soporte, las estructuras de datos, las calificaciones IQ/OQ/PQ, los protocolos de ejecución y el registro de hallazgos, evidencias y desviaciones con un nivel de detalle suficiente para su </w:t>
          </w:r>
          <w:proofErr w:type="spellStart"/>
          <w:r w:rsidRPr="00482261">
            <w:rPr>
              <w:rFonts w:ascii="Aptos" w:hAnsi="Aptos"/>
              <w:color w:val="1F2937"/>
            </w:rPr>
            <w:t>revision</w:t>
          </w:r>
          <w:proofErr w:type="spellEnd"/>
          <w:r w:rsidRPr="00482261">
            <w:rPr>
              <w:rFonts w:ascii="Aptos" w:hAnsi="Aptos"/>
              <w:color w:val="1F2937"/>
            </w:rPr>
            <w:t xml:space="preserve"> técnica, funcional y documental.</w:t>
          </w:r>
        </w:p>
        <w:p w14:paraId="109B7B84" w14:textId="77777777" w:rsidR="00482261" w:rsidRPr="00482261" w:rsidRDefault="00482261" w:rsidP="00482261">
          <w:pPr>
            <w:pStyle w:val="NormalWeb"/>
            <w:spacing w:after="80"/>
            <w:divId w:val="1537963103"/>
            <w:rPr>
              <w:rFonts w:ascii="Aptos" w:hAnsi="Aptos"/>
              <w:color w:val="1F2937"/>
            </w:rPr>
          </w:pPr>
          <w:r w:rsidRPr="00482261">
            <w:rPr>
              <w:rFonts w:ascii="Aptos" w:hAnsi="Aptos"/>
              <w:color w:val="1F2937"/>
            </w:rPr>
            <w:t xml:space="preserve">De manera complementaria, el documento busca servir como referencia controlada para la ejecución de validaciones formales del área, reduciendo </w:t>
          </w:r>
          <w:proofErr w:type="spellStart"/>
          <w:r w:rsidRPr="00482261">
            <w:rPr>
              <w:rFonts w:ascii="Aptos" w:hAnsi="Aptos"/>
              <w:color w:val="1F2937"/>
            </w:rPr>
            <w:t>ambiguedades</w:t>
          </w:r>
          <w:proofErr w:type="spellEnd"/>
          <w:r w:rsidRPr="00482261">
            <w:rPr>
              <w:rFonts w:ascii="Aptos" w:hAnsi="Aptos"/>
              <w:color w:val="1F2937"/>
            </w:rPr>
            <w:t xml:space="preserve">, alineando el contenido con la </w:t>
          </w:r>
          <w:proofErr w:type="spellStart"/>
          <w:r w:rsidRPr="00482261">
            <w:rPr>
              <w:rFonts w:ascii="Aptos" w:hAnsi="Aptos"/>
              <w:color w:val="1F2937"/>
            </w:rPr>
            <w:t>implementacion</w:t>
          </w:r>
          <w:proofErr w:type="spellEnd"/>
          <w:r w:rsidRPr="00482261">
            <w:rPr>
              <w:rFonts w:ascii="Aptos" w:hAnsi="Aptos"/>
              <w:color w:val="1F2937"/>
            </w:rPr>
            <w:t xml:space="preserve"> vigente y dejando trazabilidad sobre los puntos corregidos y los riesgos residuales que aun requieren seguimiento.</w:t>
          </w:r>
        </w:p>
        <w:p w14:paraId="37DE3332" w14:textId="77777777" w:rsidR="00482261" w:rsidRPr="00482261" w:rsidRDefault="00482261" w:rsidP="00482261">
          <w:pPr>
            <w:pStyle w:val="Ttulo2"/>
            <w:spacing w:after="120" w:line="240" w:lineRule="auto"/>
            <w:jc w:val="both"/>
            <w:divId w:val="1537963103"/>
            <w:rPr>
              <w:rFonts w:ascii="Aptos" w:eastAsia="Times New Roman" w:hAnsi="Aptos"/>
              <w:b/>
              <w:color w:val="325483"/>
              <w:sz w:val="26"/>
            </w:rPr>
          </w:pPr>
          <w:r w:rsidRPr="00482261">
            <w:rPr>
              <w:rFonts w:ascii="Aptos" w:eastAsia="Times New Roman" w:hAnsi="Aptos"/>
              <w:b/>
              <w:color w:val="325483"/>
              <w:sz w:val="26"/>
            </w:rPr>
            <w:t>Alcance</w:t>
          </w:r>
        </w:p>
        <w:p w14:paraId="625EE080" w14:textId="77777777" w:rsidR="00482261" w:rsidRPr="00482261" w:rsidRDefault="00482261" w:rsidP="00482261">
          <w:pPr>
            <w:pStyle w:val="NormalWeb"/>
            <w:spacing w:after="80"/>
            <w:divId w:val="1537963103"/>
            <w:rPr>
              <w:rFonts w:ascii="Aptos" w:hAnsi="Aptos"/>
              <w:color w:val="1F2937"/>
            </w:rPr>
          </w:pPr>
          <w:r w:rsidRPr="00482261">
            <w:rPr>
              <w:rFonts w:ascii="Aptos" w:hAnsi="Aptos"/>
              <w:color w:val="1F2937"/>
            </w:rPr>
            <w:t xml:space="preserve">La validación cubre los módulos </w:t>
          </w:r>
          <w:proofErr w:type="spellStart"/>
          <w:r w:rsidRPr="00482261">
            <w:rPr>
              <w:rFonts w:ascii="Aptos" w:hAnsi="Aptos"/>
              <w:color w:val="1F2937"/>
            </w:rPr>
            <w:t>auth</w:t>
          </w:r>
          <w:proofErr w:type="spellEnd"/>
          <w:r w:rsidRPr="00482261">
            <w:rPr>
              <w:rFonts w:ascii="Aptos" w:hAnsi="Aptos"/>
              <w:color w:val="1F2937"/>
            </w:rPr>
            <w:t xml:space="preserve">, </w:t>
          </w:r>
          <w:proofErr w:type="spellStart"/>
          <w:r w:rsidRPr="00482261">
            <w:rPr>
              <w:rFonts w:ascii="Aptos" w:hAnsi="Aptos"/>
              <w:color w:val="1F2937"/>
            </w:rPr>
            <w:t>security</w:t>
          </w:r>
          <w:proofErr w:type="spellEnd"/>
          <w:r w:rsidRPr="00482261">
            <w:rPr>
              <w:rFonts w:ascii="Aptos" w:hAnsi="Aptos"/>
              <w:color w:val="1F2937"/>
            </w:rPr>
            <w:t xml:space="preserve">, auditoria, </w:t>
          </w:r>
          <w:proofErr w:type="spellStart"/>
          <w:r w:rsidRPr="00482261">
            <w:rPr>
              <w:rFonts w:ascii="Aptos" w:hAnsi="Aptos"/>
              <w:color w:val="1F2937"/>
            </w:rPr>
            <w:t>audit-prep</w:t>
          </w:r>
          <w:proofErr w:type="spellEnd"/>
          <w:r w:rsidRPr="00482261">
            <w:rPr>
              <w:rFonts w:ascii="Aptos" w:hAnsi="Aptos"/>
              <w:color w:val="1F2937"/>
            </w:rPr>
            <w:t xml:space="preserve">, </w:t>
          </w:r>
          <w:proofErr w:type="spellStart"/>
          <w:r w:rsidRPr="00482261">
            <w:rPr>
              <w:rFonts w:ascii="Aptos" w:hAnsi="Aptos"/>
              <w:color w:val="1F2937"/>
            </w:rPr>
            <w:t>approvals</w:t>
          </w:r>
          <w:proofErr w:type="spellEnd"/>
          <w:r w:rsidRPr="00482261">
            <w:rPr>
              <w:rFonts w:ascii="Aptos" w:hAnsi="Aptos"/>
              <w:color w:val="1F2937"/>
            </w:rPr>
            <w:t xml:space="preserve">, </w:t>
          </w:r>
          <w:proofErr w:type="spellStart"/>
          <w:r w:rsidRPr="00482261">
            <w:rPr>
              <w:rFonts w:ascii="Aptos" w:hAnsi="Aptos"/>
              <w:color w:val="1F2937"/>
            </w:rPr>
            <w:t>management</w:t>
          </w:r>
          <w:proofErr w:type="spellEnd"/>
          <w:r w:rsidRPr="00482261">
            <w:rPr>
              <w:rFonts w:ascii="Aptos" w:hAnsi="Aptos"/>
              <w:color w:val="1F2937"/>
            </w:rPr>
            <w:t xml:space="preserve">, </w:t>
          </w:r>
          <w:proofErr w:type="spellStart"/>
          <w:r w:rsidRPr="00482261">
            <w:rPr>
              <w:rFonts w:ascii="Aptos" w:hAnsi="Aptos"/>
              <w:color w:val="1F2937"/>
            </w:rPr>
            <w:t>signature</w:t>
          </w:r>
          <w:proofErr w:type="spellEnd"/>
          <w:r w:rsidRPr="00482261">
            <w:rPr>
              <w:rFonts w:ascii="Aptos" w:hAnsi="Aptos"/>
              <w:color w:val="1F2937"/>
            </w:rPr>
            <w:t xml:space="preserve">, </w:t>
          </w:r>
          <w:proofErr w:type="spellStart"/>
          <w:r w:rsidRPr="00482261">
            <w:rPr>
              <w:rFonts w:ascii="Aptos" w:hAnsi="Aptos"/>
              <w:color w:val="1F2937"/>
            </w:rPr>
            <w:t>documents</w:t>
          </w:r>
          <w:proofErr w:type="spellEnd"/>
          <w:r w:rsidRPr="00482261">
            <w:rPr>
              <w:rFonts w:ascii="Aptos" w:hAnsi="Aptos"/>
              <w:color w:val="1F2937"/>
            </w:rPr>
            <w:t xml:space="preserve">, files, </w:t>
          </w:r>
          <w:proofErr w:type="spellStart"/>
          <w:r w:rsidRPr="00482261">
            <w:rPr>
              <w:rFonts w:ascii="Aptos" w:hAnsi="Aptos"/>
              <w:color w:val="1F2937"/>
            </w:rPr>
            <w:t>notifications</w:t>
          </w:r>
          <w:proofErr w:type="spellEnd"/>
          <w:r w:rsidRPr="00482261">
            <w:rPr>
              <w:rFonts w:ascii="Aptos" w:hAnsi="Aptos"/>
              <w:color w:val="1F2937"/>
            </w:rPr>
            <w:t xml:space="preserve">, </w:t>
          </w:r>
          <w:proofErr w:type="spellStart"/>
          <w:r w:rsidRPr="00482261">
            <w:rPr>
              <w:rFonts w:ascii="Aptos" w:hAnsi="Aptos"/>
              <w:color w:val="1F2937"/>
            </w:rPr>
            <w:t>dashboard</w:t>
          </w:r>
          <w:proofErr w:type="spellEnd"/>
          <w:r w:rsidRPr="00482261">
            <w:rPr>
              <w:rFonts w:ascii="Aptos" w:hAnsi="Aptos"/>
              <w:color w:val="1F2937"/>
            </w:rPr>
            <w:t xml:space="preserve"> y </w:t>
          </w:r>
          <w:proofErr w:type="spellStart"/>
          <w:r w:rsidRPr="00482261">
            <w:rPr>
              <w:rFonts w:ascii="Aptos" w:hAnsi="Aptos"/>
              <w:color w:val="1F2937"/>
            </w:rPr>
            <w:t>gmail</w:t>
          </w:r>
          <w:proofErr w:type="spellEnd"/>
          <w:r w:rsidRPr="00482261">
            <w:rPr>
              <w:rFonts w:ascii="Aptos" w:hAnsi="Aptos"/>
              <w:color w:val="1F2937"/>
            </w:rPr>
            <w:t>, incluyendo sus rutas, servicios, middlewares, persistencia, dependencias SQL, integraciones externas y reglas de negocio asociadas al área.</w:t>
          </w:r>
        </w:p>
        <w:p w14:paraId="6CD77872" w14:textId="77777777" w:rsidR="00482261" w:rsidRPr="00482261" w:rsidRDefault="00482261" w:rsidP="00482261">
          <w:pPr>
            <w:pStyle w:val="NormalWeb"/>
            <w:spacing w:after="80"/>
            <w:divId w:val="1537963103"/>
            <w:rPr>
              <w:rFonts w:ascii="Aptos" w:hAnsi="Aptos"/>
              <w:color w:val="1F2937"/>
            </w:rPr>
          </w:pPr>
          <w:proofErr w:type="spellStart"/>
          <w:r w:rsidRPr="00482261">
            <w:rPr>
              <w:rFonts w:ascii="Aptos" w:hAnsi="Aptos"/>
              <w:color w:val="1F2937"/>
            </w:rPr>
            <w:t>Tambien</w:t>
          </w:r>
          <w:proofErr w:type="spellEnd"/>
          <w:r w:rsidRPr="00482261">
            <w:rPr>
              <w:rFonts w:ascii="Aptos" w:hAnsi="Aptos"/>
              <w:color w:val="1F2937"/>
            </w:rPr>
            <w:t xml:space="preserve"> forman parte del alcance las calificaciones de instalación, operación y desempeño, junto con sus protocolos de ejecución, criterios de </w:t>
          </w:r>
          <w:proofErr w:type="spellStart"/>
          <w:r w:rsidRPr="00482261">
            <w:rPr>
              <w:rFonts w:ascii="Aptos" w:hAnsi="Aptos"/>
              <w:color w:val="1F2937"/>
            </w:rPr>
            <w:t>aceptacion</w:t>
          </w:r>
          <w:proofErr w:type="spellEnd"/>
          <w:r w:rsidRPr="00482261">
            <w:rPr>
              <w:rFonts w:ascii="Aptos" w:hAnsi="Aptos"/>
              <w:color w:val="1F2937"/>
            </w:rPr>
            <w:t>, mecanismos de captura de evidencia y registro de desviaciones. Quedan fuera de este documento los dominios funcionales no pertenecientes al área y los desarrollos auxiliares que no formen parte del flujo core validado.</w:t>
          </w:r>
        </w:p>
        <w:p w14:paraId="2134A779" w14:textId="77777777" w:rsidR="00482261" w:rsidRPr="00482261" w:rsidRDefault="00482261" w:rsidP="00482261">
          <w:pPr>
            <w:pStyle w:val="NormalWeb"/>
            <w:spacing w:after="80"/>
            <w:divId w:val="1537963103"/>
            <w:rPr>
              <w:rFonts w:ascii="Aptos" w:hAnsi="Aptos"/>
              <w:color w:val="1F2937"/>
            </w:rPr>
          </w:pPr>
          <w:r w:rsidRPr="00482261">
            <w:rPr>
              <w:rFonts w:ascii="Aptos" w:hAnsi="Aptos"/>
              <w:color w:val="1F2937"/>
            </w:rPr>
            <w:t xml:space="preserve">De manera expresa, el mecanismo de respaldo de base de datos hacia Drive no se incorpora al alcance funcional del Área 01, aun cuando exista en el mismo repositorio y comparta infraestructura técnica. Su naturaleza corresponde a continuidad operativa, resguardo de </w:t>
          </w:r>
          <w:proofErr w:type="spellStart"/>
          <w:r w:rsidRPr="00482261">
            <w:rPr>
              <w:rFonts w:ascii="Aptos" w:hAnsi="Aptos"/>
              <w:color w:val="1F2937"/>
            </w:rPr>
            <w:t>informacion</w:t>
          </w:r>
          <w:proofErr w:type="spellEnd"/>
          <w:r w:rsidRPr="00482261">
            <w:rPr>
              <w:rFonts w:ascii="Aptos" w:hAnsi="Aptos"/>
              <w:color w:val="1F2937"/>
            </w:rPr>
            <w:t xml:space="preserve"> y </w:t>
          </w:r>
          <w:proofErr w:type="spellStart"/>
          <w:r w:rsidRPr="00482261">
            <w:rPr>
              <w:rFonts w:ascii="Aptos" w:hAnsi="Aptos"/>
              <w:color w:val="1F2937"/>
            </w:rPr>
            <w:t>administracion</w:t>
          </w:r>
          <w:proofErr w:type="spellEnd"/>
          <w:r w:rsidRPr="00482261">
            <w:rPr>
              <w:rFonts w:ascii="Aptos" w:hAnsi="Aptos"/>
              <w:color w:val="1F2937"/>
            </w:rPr>
            <w:t xml:space="preserve"> de plataforma, por lo que debe </w:t>
          </w:r>
          <w:r w:rsidRPr="00482261">
            <w:rPr>
              <w:rFonts w:ascii="Aptos" w:hAnsi="Aptos"/>
              <w:color w:val="1F2937"/>
            </w:rPr>
            <w:lastRenderedPageBreak/>
            <w:t>evaluarse en un dominio de infraestructura, operaciones TI o continuidad del servicio, no dentro del expediente funcional de Gobierno, Seguridad y Cumplimiento.</w:t>
          </w:r>
        </w:p>
        <w:p w14:paraId="7C09A2BF" w14:textId="77777777" w:rsidR="00482261" w:rsidRPr="00482261" w:rsidRDefault="00482261" w:rsidP="00482261">
          <w:pPr>
            <w:pStyle w:val="Ttulo2"/>
            <w:spacing w:after="120" w:line="240" w:lineRule="auto"/>
            <w:jc w:val="both"/>
            <w:divId w:val="1537963103"/>
            <w:rPr>
              <w:rFonts w:ascii="Aptos" w:eastAsia="Times New Roman" w:hAnsi="Aptos"/>
              <w:b/>
              <w:color w:val="325483"/>
              <w:sz w:val="26"/>
            </w:rPr>
          </w:pPr>
          <w:r w:rsidRPr="00482261">
            <w:rPr>
              <w:rFonts w:ascii="Aptos" w:eastAsia="Times New Roman" w:hAnsi="Aptos"/>
              <w:b/>
              <w:color w:val="325483"/>
              <w:sz w:val="26"/>
            </w:rPr>
            <w:t xml:space="preserve">Base de </w:t>
          </w:r>
          <w:proofErr w:type="spellStart"/>
          <w:r w:rsidRPr="00482261">
            <w:rPr>
              <w:rFonts w:ascii="Aptos" w:eastAsia="Times New Roman" w:hAnsi="Aptos"/>
              <w:b/>
              <w:color w:val="325483"/>
              <w:sz w:val="26"/>
            </w:rPr>
            <w:t>evaluacion</w:t>
          </w:r>
          <w:proofErr w:type="spellEnd"/>
        </w:p>
        <w:p w14:paraId="18B578C4" w14:textId="77777777" w:rsidR="00482261" w:rsidRPr="00482261" w:rsidRDefault="00482261" w:rsidP="00482261">
          <w:pPr>
            <w:numPr>
              <w:ilvl w:val="0"/>
              <w:numId w:val="1"/>
            </w:numPr>
            <w:spacing w:after="80" w:line="240" w:lineRule="auto"/>
            <w:jc w:val="both"/>
            <w:divId w:val="1537963103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Revision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 xml:space="preserve"> del código vigente del repositorio y de los módulos incluidos en el área.</w:t>
          </w:r>
        </w:p>
        <w:p w14:paraId="04E6C8F4" w14:textId="77777777" w:rsidR="00482261" w:rsidRPr="00482261" w:rsidRDefault="00482261" w:rsidP="00482261">
          <w:pPr>
            <w:numPr>
              <w:ilvl w:val="0"/>
              <w:numId w:val="1"/>
            </w:numPr>
            <w:spacing w:after="80" w:line="240" w:lineRule="auto"/>
            <w:jc w:val="both"/>
            <w:divId w:val="1537963103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Verificacion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 xml:space="preserve"> de contratos entre backend y frontend, incluyendo rutas, </w:t>
          </w: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payloads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 xml:space="preserve"> y respuestas observables.</w:t>
          </w:r>
        </w:p>
        <w:p w14:paraId="24B7F2A3" w14:textId="77777777" w:rsidR="00482261" w:rsidRPr="00482261" w:rsidRDefault="00482261" w:rsidP="00482261">
          <w:pPr>
            <w:numPr>
              <w:ilvl w:val="0"/>
              <w:numId w:val="1"/>
            </w:numPr>
            <w:spacing w:after="80" w:line="240" w:lineRule="auto"/>
            <w:jc w:val="both"/>
            <w:divId w:val="1537963103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Contraste con estructuras de datos y dependencias SQL reales utilizadas por el área.</w:t>
          </w:r>
        </w:p>
        <w:p w14:paraId="3FE42152" w14:textId="77777777" w:rsidR="00482261" w:rsidRPr="00482261" w:rsidRDefault="00482261" w:rsidP="00482261">
          <w:pPr>
            <w:numPr>
              <w:ilvl w:val="0"/>
              <w:numId w:val="1"/>
            </w:numPr>
            <w:spacing w:after="80" w:line="240" w:lineRule="auto"/>
            <w:jc w:val="both"/>
            <w:divId w:val="1537963103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Análisis de riesgos, hallazgos corregidos, hallazgos residuales y criterios de impacto.</w:t>
          </w:r>
        </w:p>
        <w:p w14:paraId="2DDF12EB" w14:textId="77777777" w:rsidR="00482261" w:rsidRPr="00482261" w:rsidRDefault="00482261" w:rsidP="00482261">
          <w:pPr>
            <w:numPr>
              <w:ilvl w:val="0"/>
              <w:numId w:val="1"/>
            </w:numPr>
            <w:spacing w:after="80" w:line="240" w:lineRule="auto"/>
            <w:jc w:val="both"/>
            <w:divId w:val="1537963103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Preparacion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 xml:space="preserve"> de protocolos formales de ejecución, criterios de </w:t>
          </w: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aceptacion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 xml:space="preserve"> y captura de evidencia.</w:t>
          </w:r>
        </w:p>
        <w:p w14:paraId="61E589D3" w14:textId="77777777" w:rsidR="00482261" w:rsidRPr="00482261" w:rsidRDefault="00482261" w:rsidP="00482261">
          <w:pPr>
            <w:pStyle w:val="Ttulo2"/>
            <w:spacing w:after="120" w:line="240" w:lineRule="auto"/>
            <w:jc w:val="both"/>
            <w:divId w:val="1537963103"/>
            <w:rPr>
              <w:rFonts w:ascii="Aptos" w:eastAsia="Times New Roman" w:hAnsi="Aptos"/>
              <w:b/>
              <w:color w:val="325483"/>
              <w:sz w:val="26"/>
              <w:szCs w:val="26"/>
            </w:rPr>
          </w:pPr>
          <w:r w:rsidRPr="00482261">
            <w:rPr>
              <w:rFonts w:ascii="Aptos" w:eastAsia="Times New Roman" w:hAnsi="Aptos"/>
              <w:b/>
              <w:color w:val="325483"/>
              <w:sz w:val="26"/>
            </w:rPr>
            <w:t>Marco normativo y de referencia</w:t>
          </w:r>
        </w:p>
        <w:p w14:paraId="3DE5564B" w14:textId="77777777" w:rsidR="00482261" w:rsidRPr="00482261" w:rsidRDefault="00482261" w:rsidP="00482261">
          <w:pPr>
            <w:numPr>
              <w:ilvl w:val="0"/>
              <w:numId w:val="2"/>
            </w:numPr>
            <w:spacing w:after="80" w:line="240" w:lineRule="auto"/>
            <w:jc w:val="both"/>
            <w:divId w:val="1537963103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Politicas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 xml:space="preserve"> internas de control documental y trazabilidad del sistema SPI.</w:t>
          </w:r>
        </w:p>
        <w:p w14:paraId="222C51A4" w14:textId="77777777" w:rsidR="00482261" w:rsidRPr="00482261" w:rsidRDefault="00482261" w:rsidP="00482261">
          <w:pPr>
            <w:numPr>
              <w:ilvl w:val="0"/>
              <w:numId w:val="2"/>
            </w:numPr>
            <w:spacing w:after="80" w:line="240" w:lineRule="auto"/>
            <w:jc w:val="both"/>
            <w:divId w:val="1537963103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 xml:space="preserve">Marco de </w:t>
          </w: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proteccion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 xml:space="preserve"> de datos personales aplicable a flujos de consentimiento, sesión e </w:t>
          </w: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informacion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 xml:space="preserve"> del usuario (Asamblea Nacional del Ecuador, 2021; Presidencia de la República del Ecuador, 2023).</w:t>
          </w:r>
        </w:p>
        <w:p w14:paraId="1944C49E" w14:textId="77777777" w:rsidR="00482261" w:rsidRPr="00482261" w:rsidRDefault="00482261" w:rsidP="00482261">
          <w:pPr>
            <w:numPr>
              <w:ilvl w:val="0"/>
              <w:numId w:val="2"/>
            </w:numPr>
            <w:spacing w:after="80" w:line="240" w:lineRule="auto"/>
            <w:jc w:val="both"/>
            <w:divId w:val="1537963103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 xml:space="preserve">Criterios de seguridad de la </w:t>
          </w: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informacion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 xml:space="preserve"> usados como referencia para autenticación, control de acceso y trazabilidad de eventos (International </w:t>
          </w: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Organization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 xml:space="preserve"> </w:t>
          </w: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for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 xml:space="preserve"> </w:t>
          </w: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Standardization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 xml:space="preserve"> [ISO] &amp; International </w:t>
          </w: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Electrotechnical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 xml:space="preserve"> </w:t>
          </w: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Commission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 xml:space="preserve"> [IEC], 2022).</w:t>
          </w:r>
        </w:p>
        <w:p w14:paraId="7E37922C" w14:textId="77777777" w:rsidR="00482261" w:rsidRPr="00482261" w:rsidRDefault="00482261" w:rsidP="00482261">
          <w:pPr>
            <w:numPr>
              <w:ilvl w:val="0"/>
              <w:numId w:val="2"/>
            </w:numPr>
            <w:spacing w:after="80" w:line="240" w:lineRule="auto"/>
            <w:jc w:val="both"/>
            <w:divId w:val="1537963103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 xml:space="preserve">Requerimientos funcionales y técnicos vigentes derivados de la </w:t>
          </w: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implementacion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 xml:space="preserve"> validada.</w:t>
          </w:r>
        </w:p>
        <w:p w14:paraId="34EFABB4" w14:textId="77777777" w:rsidR="00482261" w:rsidRPr="00482261" w:rsidRDefault="00482261" w:rsidP="00482261">
          <w:pPr>
            <w:numPr>
              <w:ilvl w:val="0"/>
              <w:numId w:val="2"/>
            </w:numPr>
            <w:spacing w:after="80" w:line="240" w:lineRule="auto"/>
            <w:jc w:val="both"/>
            <w:divId w:val="1537963103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Protocolos formales de ejecución de IQ, OQ y PQ preparados para evidencia objetiva.</w:t>
          </w:r>
        </w:p>
        <w:p w14:paraId="699AECD5" w14:textId="77777777" w:rsidR="00482261" w:rsidRPr="00482261" w:rsidRDefault="00482261" w:rsidP="00482261">
          <w:pPr>
            <w:pStyle w:val="Ttulo2"/>
            <w:spacing w:after="120" w:line="240" w:lineRule="auto"/>
            <w:jc w:val="both"/>
            <w:divId w:val="1537963103"/>
            <w:rPr>
              <w:rFonts w:ascii="Aptos" w:eastAsia="Times New Roman" w:hAnsi="Aptos"/>
              <w:b/>
              <w:color w:val="325483"/>
              <w:sz w:val="26"/>
              <w:szCs w:val="26"/>
            </w:rPr>
          </w:pPr>
          <w:r w:rsidRPr="00482261">
            <w:rPr>
              <w:rFonts w:ascii="Aptos" w:eastAsia="Times New Roman" w:hAnsi="Aptos"/>
              <w:b/>
              <w:color w:val="325483"/>
              <w:sz w:val="26"/>
            </w:rPr>
            <w:t>Documentos de soporte</w:t>
          </w:r>
        </w:p>
        <w:tbl>
          <w:tblPr>
            <w:tblStyle w:val="Tablaconcuadrcula"/>
            <w:tblW w:w="5000" w:type="pct"/>
            <w:tblLook w:val="04A0" w:firstRow="1" w:lastRow="0" w:firstColumn="1" w:lastColumn="0" w:noHBand="0" w:noVBand="1"/>
          </w:tblPr>
          <w:tblGrid>
            <w:gridCol w:w="8057"/>
            <w:gridCol w:w="1571"/>
          </w:tblGrid>
          <w:tr w:rsidR="00482261" w:rsidRPr="00482261" w14:paraId="709C803A" w14:textId="77777777" w:rsidTr="00482261">
            <w:trPr>
              <w:divId w:val="1537963103"/>
              <w:cantSplit/>
              <w:tblHeader/>
            </w:trPr>
            <w:tc>
              <w:tcPr>
                <w:tcW w:w="4184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777C9C6A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proofErr w:type="spellStart"/>
                <w:r w:rsidRPr="00482261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Titulo</w:t>
                </w:r>
                <w:proofErr w:type="spellEnd"/>
                <w:r w:rsidRPr="00482261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 xml:space="preserve"> del documento</w:t>
                </w:r>
              </w:p>
            </w:tc>
            <w:tc>
              <w:tcPr>
                <w:tcW w:w="816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02898413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 xml:space="preserve">Año de </w:t>
                </w:r>
                <w:proofErr w:type="spellStart"/>
                <w:r w:rsidRPr="00482261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publicacion</w:t>
                </w:r>
                <w:proofErr w:type="spellEnd"/>
              </w:p>
            </w:tc>
          </w:tr>
          <w:tr w:rsidR="00482261" w:rsidRPr="00482261" w14:paraId="26573D42" w14:textId="77777777" w:rsidTr="00482261">
            <w:trPr>
              <w:divId w:val="1537963103"/>
              <w:cantSplit/>
              <w:tblHeader/>
            </w:trPr>
            <w:tc>
              <w:tcPr>
                <w:tcW w:w="4184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3EF01B2C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Ley </w:t>
                </w: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Organica</w:t>
                </w:r>
                <w:proofErr w:type="spellEnd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de </w:t>
                </w: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Proteccion</w:t>
                </w:r>
                <w:proofErr w:type="spellEnd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de Datos Personales</w:t>
                </w:r>
              </w:p>
            </w:tc>
            <w:tc>
              <w:tcPr>
                <w:tcW w:w="816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1C4F3955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2021</w:t>
                </w:r>
              </w:p>
            </w:tc>
          </w:tr>
          <w:tr w:rsidR="00482261" w:rsidRPr="00482261" w14:paraId="5528FF0F" w14:textId="77777777" w:rsidTr="00482261">
            <w:trPr>
              <w:divId w:val="1537963103"/>
              <w:cantSplit/>
              <w:tblHeader/>
            </w:trPr>
            <w:tc>
              <w:tcPr>
                <w:tcW w:w="4184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7BD5DC79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Reglamento General a la Ley </w:t>
                </w: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Organica</w:t>
                </w:r>
                <w:proofErr w:type="spellEnd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de </w:t>
                </w: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Proteccion</w:t>
                </w:r>
                <w:proofErr w:type="spellEnd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de Datos Personales</w:t>
                </w:r>
              </w:p>
            </w:tc>
            <w:tc>
              <w:tcPr>
                <w:tcW w:w="816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56780372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2023</w:t>
                </w:r>
              </w:p>
            </w:tc>
          </w:tr>
          <w:tr w:rsidR="00482261" w:rsidRPr="00482261" w14:paraId="03D20F68" w14:textId="77777777" w:rsidTr="00482261">
            <w:trPr>
              <w:divId w:val="1537963103"/>
              <w:cantSplit/>
              <w:tblHeader/>
            </w:trPr>
            <w:tc>
              <w:tcPr>
                <w:tcW w:w="4184" w:type="pct"/>
                <w:shd w:val="clear" w:color="auto" w:fill="F3F3F3"/>
                <w:hideMark/>
              </w:tcPr>
              <w:p w14:paraId="20CDC9B4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ISO/IEC 27001:2022 </w:t>
                </w: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Information</w:t>
                </w:r>
                <w:proofErr w:type="spellEnd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security</w:t>
                </w:r>
                <w:proofErr w:type="spellEnd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, </w:t>
                </w: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cybersecurity</w:t>
                </w:r>
                <w:proofErr w:type="spellEnd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and </w:t>
                </w: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privacy</w:t>
                </w:r>
                <w:proofErr w:type="spellEnd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protection</w:t>
                </w:r>
                <w:proofErr w:type="spellEnd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- </w:t>
                </w: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Information</w:t>
                </w:r>
                <w:proofErr w:type="spellEnd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security</w:t>
                </w:r>
                <w:proofErr w:type="spellEnd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management</w:t>
                </w:r>
                <w:proofErr w:type="spellEnd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systems</w:t>
                </w:r>
                <w:proofErr w:type="spellEnd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- </w:t>
                </w: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Requirements</w:t>
                </w:r>
                <w:proofErr w:type="spellEnd"/>
              </w:p>
            </w:tc>
            <w:tc>
              <w:tcPr>
                <w:tcW w:w="816" w:type="pct"/>
                <w:shd w:val="clear" w:color="auto" w:fill="F3F3F3"/>
                <w:hideMark/>
              </w:tcPr>
              <w:p w14:paraId="11BFBD69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2022</w:t>
                </w:r>
              </w:p>
            </w:tc>
          </w:tr>
        </w:tbl>
        <w:p w14:paraId="2CA5CD58" w14:textId="77777777" w:rsidR="00482261" w:rsidRPr="00482261" w:rsidRDefault="00482261" w:rsidP="00482261">
          <w:pPr>
            <w:pStyle w:val="Ttulo2"/>
            <w:spacing w:after="120" w:line="240" w:lineRule="auto"/>
            <w:jc w:val="both"/>
            <w:divId w:val="1537963103"/>
            <w:rPr>
              <w:rFonts w:ascii="Aptos" w:eastAsia="Times New Roman" w:hAnsi="Aptos"/>
              <w:b/>
              <w:color w:val="325483"/>
              <w:sz w:val="26"/>
              <w:szCs w:val="26"/>
            </w:rPr>
          </w:pPr>
          <w:r w:rsidRPr="00482261">
            <w:rPr>
              <w:rFonts w:ascii="Aptos" w:eastAsia="Times New Roman" w:hAnsi="Aptos"/>
              <w:b/>
              <w:color w:val="325483"/>
              <w:sz w:val="26"/>
            </w:rPr>
            <w:t>Módulos evaluados</w:t>
          </w:r>
        </w:p>
        <w:tbl>
          <w:tblPr>
            <w:tblStyle w:val="Tablaconcuadrcula"/>
            <w:tblW w:w="5000" w:type="pct"/>
            <w:tblLook w:val="04A0" w:firstRow="1" w:lastRow="0" w:firstColumn="1" w:lastColumn="0" w:noHBand="0" w:noVBand="1"/>
          </w:tblPr>
          <w:tblGrid>
            <w:gridCol w:w="1581"/>
            <w:gridCol w:w="8047"/>
          </w:tblGrid>
          <w:tr w:rsidR="00482261" w:rsidRPr="00482261" w14:paraId="62DAE731" w14:textId="77777777" w:rsidTr="00482261">
            <w:trPr>
              <w:divId w:val="1537963103"/>
              <w:cantSplit/>
              <w:tblHeader/>
            </w:trPr>
            <w:tc>
              <w:tcPr>
                <w:tcW w:w="821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6FC36429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Módulo</w:t>
                </w:r>
              </w:p>
            </w:tc>
            <w:tc>
              <w:tcPr>
                <w:tcW w:w="4179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35E665C4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Alcance funcional evaluado</w:t>
                </w:r>
              </w:p>
            </w:tc>
          </w:tr>
          <w:tr w:rsidR="00482261" w:rsidRPr="00482261" w14:paraId="39097E1D" w14:textId="77777777" w:rsidTr="00482261">
            <w:trPr>
              <w:divId w:val="1537963103"/>
              <w:cantSplit/>
              <w:tblHeader/>
            </w:trPr>
            <w:tc>
              <w:tcPr>
                <w:tcW w:w="821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02E43E96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auth</w:t>
                </w:r>
                <w:proofErr w:type="spellEnd"/>
              </w:p>
            </w:tc>
            <w:tc>
              <w:tcPr>
                <w:tcW w:w="4179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0941B6AB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Autenticación, sesiones, consentimiento interno y control de acceso</w:t>
                </w:r>
              </w:p>
            </w:tc>
          </w:tr>
          <w:tr w:rsidR="00482261" w:rsidRPr="00482261" w14:paraId="78A668B1" w14:textId="77777777" w:rsidTr="00482261">
            <w:trPr>
              <w:divId w:val="1537963103"/>
              <w:cantSplit/>
              <w:tblHeader/>
            </w:trPr>
            <w:tc>
              <w:tcPr>
                <w:tcW w:w="821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3C37EDA7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security</w:t>
                </w:r>
                <w:proofErr w:type="spellEnd"/>
              </w:p>
            </w:tc>
            <w:tc>
              <w:tcPr>
                <w:tcW w:w="4179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48A4E307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Eventos de seguridad, </w:t>
                </w: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logins</w:t>
                </w:r>
                <w:proofErr w:type="spellEnd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fuera de horario y </w:t>
                </w: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revision</w:t>
                </w:r>
                <w:proofErr w:type="spellEnd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TI</w:t>
                </w:r>
              </w:p>
            </w:tc>
          </w:tr>
          <w:tr w:rsidR="00482261" w:rsidRPr="00482261" w14:paraId="2C2DCD01" w14:textId="77777777" w:rsidTr="00482261">
            <w:trPr>
              <w:divId w:val="1537963103"/>
              <w:cantSplit/>
              <w:tblHeader/>
            </w:trPr>
            <w:tc>
              <w:tcPr>
                <w:tcW w:w="821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230B56BF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auditoria</w:t>
                </w:r>
              </w:p>
            </w:tc>
            <w:tc>
              <w:tcPr>
                <w:tcW w:w="4179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050BAE63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Bitacora</w:t>
                </w:r>
                <w:proofErr w:type="spellEnd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transversal, consulta y </w:t>
                </w: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exportacion</w:t>
                </w:r>
                <w:proofErr w:type="spellEnd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de evidencia</w:t>
                </w:r>
              </w:p>
            </w:tc>
          </w:tr>
          <w:tr w:rsidR="00482261" w:rsidRPr="00482261" w14:paraId="5BB9F5A8" w14:textId="77777777" w:rsidTr="00482261">
            <w:trPr>
              <w:divId w:val="1537963103"/>
              <w:cantSplit/>
              <w:tblHeader/>
            </w:trPr>
            <w:tc>
              <w:tcPr>
                <w:tcW w:w="821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741E6C50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audit-prep</w:t>
                </w:r>
                <w:proofErr w:type="spellEnd"/>
              </w:p>
            </w:tc>
            <w:tc>
              <w:tcPr>
                <w:tcW w:w="4179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4E2E27CE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Preparacion</w:t>
                </w:r>
                <w:proofErr w:type="spellEnd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documental de </w:t>
                </w: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auditoria</w:t>
                </w:r>
                <w:proofErr w:type="spellEnd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y acceso externo controlado</w:t>
                </w:r>
              </w:p>
            </w:tc>
          </w:tr>
          <w:tr w:rsidR="00482261" w:rsidRPr="00482261" w14:paraId="35D006A5" w14:textId="77777777" w:rsidTr="00482261">
            <w:trPr>
              <w:divId w:val="1537963103"/>
              <w:cantSplit/>
              <w:tblHeader/>
            </w:trPr>
            <w:tc>
              <w:tcPr>
                <w:tcW w:w="821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0812167C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lastRenderedPageBreak/>
                  <w:t>approvals</w:t>
                </w:r>
                <w:proofErr w:type="spellEnd"/>
              </w:p>
            </w:tc>
            <w:tc>
              <w:tcPr>
                <w:tcW w:w="4179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38F54E77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Cola y </w:t>
                </w: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decision</w:t>
                </w:r>
                <w:proofErr w:type="spellEnd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del flujo técnico soportado</w:t>
                </w:r>
              </w:p>
            </w:tc>
          </w:tr>
          <w:tr w:rsidR="00482261" w:rsidRPr="00482261" w14:paraId="324BF936" w14:textId="77777777" w:rsidTr="00482261">
            <w:trPr>
              <w:divId w:val="1537963103"/>
              <w:cantSplit/>
              <w:tblHeader/>
            </w:trPr>
            <w:tc>
              <w:tcPr>
                <w:tcW w:w="821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089BB280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management</w:t>
                </w:r>
                <w:proofErr w:type="spellEnd"/>
              </w:p>
            </w:tc>
            <w:tc>
              <w:tcPr>
                <w:tcW w:w="4179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581B81B6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Metricas</w:t>
                </w:r>
                <w:proofErr w:type="spellEnd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gerenciales, trazabilidad y soporte documental</w:t>
                </w:r>
              </w:p>
            </w:tc>
          </w:tr>
          <w:tr w:rsidR="00482261" w:rsidRPr="00482261" w14:paraId="044FEA40" w14:textId="77777777" w:rsidTr="00482261">
            <w:trPr>
              <w:divId w:val="1537963103"/>
              <w:cantSplit/>
              <w:tblHeader/>
            </w:trPr>
            <w:tc>
              <w:tcPr>
                <w:tcW w:w="821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27A45B25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signature</w:t>
                </w:r>
                <w:proofErr w:type="spellEnd"/>
              </w:p>
            </w:tc>
            <w:tc>
              <w:tcPr>
                <w:tcW w:w="4179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67495BB4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Firma avanzada, </w:t>
                </w: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verificacion</w:t>
                </w:r>
                <w:proofErr w:type="spellEnd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publica y </w:t>
                </w: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audit</w:t>
                </w:r>
                <w:proofErr w:type="spellEnd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trail</w:t>
                </w:r>
                <w:proofErr w:type="spellEnd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documental</w:t>
                </w:r>
              </w:p>
            </w:tc>
          </w:tr>
          <w:tr w:rsidR="00482261" w:rsidRPr="00482261" w14:paraId="70014472" w14:textId="77777777" w:rsidTr="00482261">
            <w:trPr>
              <w:divId w:val="1537963103"/>
              <w:cantSplit/>
              <w:tblHeader/>
            </w:trPr>
            <w:tc>
              <w:tcPr>
                <w:tcW w:w="821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08DA5545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documents</w:t>
                </w:r>
                <w:proofErr w:type="spellEnd"/>
              </w:p>
            </w:tc>
            <w:tc>
              <w:tcPr>
                <w:tcW w:w="4179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3B05FE80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Generacion</w:t>
                </w:r>
                <w:proofErr w:type="spellEnd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documental desde plantilla, firma posicionada y </w:t>
                </w: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exportacion</w:t>
                </w:r>
                <w:proofErr w:type="spellEnd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PDF</w:t>
                </w:r>
              </w:p>
            </w:tc>
          </w:tr>
          <w:tr w:rsidR="00482261" w:rsidRPr="00482261" w14:paraId="7DC92059" w14:textId="77777777" w:rsidTr="00482261">
            <w:trPr>
              <w:divId w:val="1537963103"/>
              <w:cantSplit/>
              <w:tblHeader/>
            </w:trPr>
            <w:tc>
              <w:tcPr>
                <w:tcW w:w="821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7BABC258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files</w:t>
                </w:r>
              </w:p>
            </w:tc>
            <w:tc>
              <w:tcPr>
                <w:tcW w:w="4179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074BB0C5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Carga, descarga y custodia de adjuntos por solicitud</w:t>
                </w:r>
              </w:p>
            </w:tc>
          </w:tr>
          <w:tr w:rsidR="00482261" w:rsidRPr="00482261" w14:paraId="4CAE0909" w14:textId="77777777" w:rsidTr="00482261">
            <w:trPr>
              <w:divId w:val="1537963103"/>
              <w:cantSplit/>
              <w:tblHeader/>
            </w:trPr>
            <w:tc>
              <w:tcPr>
                <w:tcW w:w="821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27EAEBAC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notifications</w:t>
                </w:r>
                <w:proofErr w:type="spellEnd"/>
              </w:p>
            </w:tc>
            <w:tc>
              <w:tcPr>
                <w:tcW w:w="4179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7A5FEA57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Notificaciones operativas y lectura de eventos por usuario</w:t>
                </w:r>
              </w:p>
            </w:tc>
          </w:tr>
          <w:tr w:rsidR="00482261" w:rsidRPr="00482261" w14:paraId="20EF6AED" w14:textId="77777777" w:rsidTr="00482261">
            <w:trPr>
              <w:divId w:val="1537963103"/>
              <w:cantSplit/>
              <w:tblHeader/>
            </w:trPr>
            <w:tc>
              <w:tcPr>
                <w:tcW w:w="821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4B9D7ACE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dashboard</w:t>
                </w:r>
                <w:proofErr w:type="spellEnd"/>
              </w:p>
            </w:tc>
            <w:tc>
              <w:tcPr>
                <w:tcW w:w="4179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737D172F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Resumen operativo del </w:t>
                </w: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dashboard</w:t>
                </w:r>
                <w:proofErr w:type="spellEnd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comercial del dominio</w:t>
                </w:r>
              </w:p>
            </w:tc>
          </w:tr>
          <w:tr w:rsidR="00482261" w:rsidRPr="00482261" w14:paraId="5E088973" w14:textId="77777777" w:rsidTr="00482261">
            <w:trPr>
              <w:divId w:val="1537963103"/>
              <w:cantSplit/>
              <w:tblHeader/>
            </w:trPr>
            <w:tc>
              <w:tcPr>
                <w:tcW w:w="821" w:type="pct"/>
                <w:shd w:val="clear" w:color="auto" w:fill="FFFFFF"/>
                <w:hideMark/>
              </w:tcPr>
              <w:p w14:paraId="1BE5BB86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gmail</w:t>
                </w:r>
                <w:proofErr w:type="spellEnd"/>
              </w:p>
            </w:tc>
            <w:tc>
              <w:tcPr>
                <w:tcW w:w="4179" w:type="pct"/>
                <w:shd w:val="clear" w:color="auto" w:fill="FFFFFF"/>
                <w:hideMark/>
              </w:tcPr>
              <w:p w14:paraId="5757CAB6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Autorización OAuth de Gmail y </w:t>
                </w: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envio</w:t>
                </w:r>
                <w:proofErr w:type="spellEnd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de correo desde la cuenta del usuario</w:t>
                </w:r>
              </w:p>
            </w:tc>
          </w:tr>
        </w:tbl>
        <w:p w14:paraId="088DD8BF" w14:textId="77777777" w:rsidR="00482261" w:rsidRPr="00482261" w:rsidRDefault="00482261" w:rsidP="00482261">
          <w:pPr>
            <w:pStyle w:val="Ttulo2"/>
            <w:spacing w:after="120" w:line="240" w:lineRule="auto"/>
            <w:jc w:val="both"/>
            <w:divId w:val="1537963103"/>
            <w:rPr>
              <w:rFonts w:ascii="Aptos" w:eastAsia="Times New Roman" w:hAnsi="Aptos"/>
              <w:b/>
              <w:color w:val="325483"/>
              <w:sz w:val="26"/>
              <w:szCs w:val="26"/>
            </w:rPr>
          </w:pPr>
          <w:proofErr w:type="spellStart"/>
          <w:r w:rsidRPr="00482261">
            <w:rPr>
              <w:rFonts w:ascii="Aptos" w:eastAsia="Times New Roman" w:hAnsi="Aptos"/>
              <w:b/>
              <w:color w:val="325483"/>
              <w:sz w:val="26"/>
            </w:rPr>
            <w:t>Metodologia</w:t>
          </w:r>
          <w:proofErr w:type="spellEnd"/>
          <w:r w:rsidRPr="00482261">
            <w:rPr>
              <w:rFonts w:ascii="Aptos" w:eastAsia="Times New Roman" w:hAnsi="Aptos"/>
              <w:b/>
              <w:color w:val="325483"/>
              <w:sz w:val="26"/>
            </w:rPr>
            <w:t xml:space="preserve"> de validación</w:t>
          </w:r>
        </w:p>
        <w:p w14:paraId="44C0D44E" w14:textId="77777777" w:rsidR="00482261" w:rsidRPr="00482261" w:rsidRDefault="00482261" w:rsidP="00482261">
          <w:pPr>
            <w:pStyle w:val="NormalWeb"/>
            <w:spacing w:after="80"/>
            <w:divId w:val="1537963103"/>
            <w:rPr>
              <w:rFonts w:ascii="Aptos" w:hAnsi="Aptos"/>
              <w:color w:val="1F2937"/>
            </w:rPr>
          </w:pPr>
          <w:r w:rsidRPr="00482261">
            <w:rPr>
              <w:rFonts w:ascii="Aptos" w:hAnsi="Aptos"/>
              <w:color w:val="1F2937"/>
            </w:rPr>
            <w:t xml:space="preserve">La documentación consolidada se construye con criterio de </w:t>
          </w:r>
          <w:proofErr w:type="spellStart"/>
          <w:r w:rsidRPr="00482261">
            <w:rPr>
              <w:rFonts w:ascii="Aptos" w:hAnsi="Aptos"/>
              <w:color w:val="1F2937"/>
            </w:rPr>
            <w:t>ingenieria</w:t>
          </w:r>
          <w:proofErr w:type="spellEnd"/>
          <w:r w:rsidRPr="00482261">
            <w:rPr>
              <w:rFonts w:ascii="Aptos" w:hAnsi="Aptos"/>
              <w:color w:val="1F2937"/>
            </w:rPr>
            <w:t xml:space="preserve"> de software sobre cuatro capas complementarias:</w:t>
          </w:r>
        </w:p>
        <w:p w14:paraId="349D81AA" w14:textId="77777777" w:rsidR="00482261" w:rsidRPr="00482261" w:rsidRDefault="00482261" w:rsidP="00482261">
          <w:pPr>
            <w:numPr>
              <w:ilvl w:val="0"/>
              <w:numId w:val="3"/>
            </w:numPr>
            <w:spacing w:after="80" w:line="240" w:lineRule="auto"/>
            <w:jc w:val="both"/>
            <w:divId w:val="1537963103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requerimientos de usuario y funcionales</w:t>
          </w:r>
        </w:p>
        <w:p w14:paraId="19841B9F" w14:textId="77777777" w:rsidR="00482261" w:rsidRPr="00482261" w:rsidRDefault="00482261" w:rsidP="00482261">
          <w:pPr>
            <w:numPr>
              <w:ilvl w:val="0"/>
              <w:numId w:val="3"/>
            </w:numPr>
            <w:spacing w:after="80" w:line="240" w:lineRule="auto"/>
            <w:jc w:val="both"/>
            <w:divId w:val="1537963103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diseño técnico y diccionario de datos</w:t>
          </w:r>
        </w:p>
        <w:p w14:paraId="7C245376" w14:textId="77777777" w:rsidR="00482261" w:rsidRPr="00482261" w:rsidRDefault="00482261" w:rsidP="00482261">
          <w:pPr>
            <w:numPr>
              <w:ilvl w:val="0"/>
              <w:numId w:val="3"/>
            </w:numPr>
            <w:spacing w:after="80" w:line="240" w:lineRule="auto"/>
            <w:jc w:val="both"/>
            <w:divId w:val="1537963103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calificación de instalación, operación y desempeño</w:t>
          </w:r>
        </w:p>
        <w:p w14:paraId="18A2D89F" w14:textId="77777777" w:rsidR="00482261" w:rsidRPr="00482261" w:rsidRDefault="00482261" w:rsidP="00482261">
          <w:pPr>
            <w:numPr>
              <w:ilvl w:val="0"/>
              <w:numId w:val="3"/>
            </w:numPr>
            <w:spacing w:after="80" w:line="240" w:lineRule="auto"/>
            <w:jc w:val="both"/>
            <w:divId w:val="1537963103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hallazgos vigentes y registro de evidencias/desviaciones</w:t>
          </w:r>
        </w:p>
        <w:p w14:paraId="3A5CFDE4" w14:textId="77777777" w:rsidR="00482261" w:rsidRPr="00482261" w:rsidRDefault="00482261" w:rsidP="00482261">
          <w:pPr>
            <w:pStyle w:val="NormalWeb"/>
            <w:spacing w:after="80"/>
            <w:divId w:val="1537963103"/>
            <w:rPr>
              <w:rFonts w:ascii="Aptos" w:hAnsi="Aptos"/>
              <w:color w:val="1F2937"/>
            </w:rPr>
          </w:pPr>
          <w:r w:rsidRPr="00482261">
            <w:rPr>
              <w:rFonts w:ascii="Aptos" w:hAnsi="Aptos"/>
              <w:color w:val="1F2937"/>
            </w:rPr>
            <w:t xml:space="preserve">Cada sección del presente documento representa una parte formal del proceso de validación del área y se presenta como un cuerpo técnico continuo, redactado para su lectura documental y no como una simple </w:t>
          </w:r>
          <w:proofErr w:type="spellStart"/>
          <w:r w:rsidRPr="00482261">
            <w:rPr>
              <w:rFonts w:ascii="Aptos" w:hAnsi="Aptos"/>
              <w:color w:val="1F2937"/>
            </w:rPr>
            <w:t>enumeracion</w:t>
          </w:r>
          <w:proofErr w:type="spellEnd"/>
          <w:r w:rsidRPr="00482261">
            <w:rPr>
              <w:rFonts w:ascii="Aptos" w:hAnsi="Aptos"/>
              <w:color w:val="1F2937"/>
            </w:rPr>
            <w:t xml:space="preserve"> de artefactos de trabajo.</w:t>
          </w:r>
        </w:p>
        <w:p w14:paraId="1C84DB2A" w14:textId="77777777" w:rsidR="00482261" w:rsidRPr="00482261" w:rsidRDefault="00482261" w:rsidP="00482261">
          <w:pPr>
            <w:pStyle w:val="Ttulo2"/>
            <w:spacing w:after="120" w:line="240" w:lineRule="auto"/>
            <w:jc w:val="both"/>
            <w:divId w:val="1537963103"/>
            <w:rPr>
              <w:rFonts w:ascii="Aptos" w:eastAsia="Times New Roman" w:hAnsi="Aptos"/>
              <w:b/>
              <w:color w:val="325483"/>
              <w:sz w:val="26"/>
            </w:rPr>
          </w:pPr>
          <w:r w:rsidRPr="00482261">
            <w:rPr>
              <w:rFonts w:ascii="Aptos" w:eastAsia="Times New Roman" w:hAnsi="Aptos"/>
              <w:b/>
              <w:color w:val="325483"/>
              <w:sz w:val="26"/>
            </w:rPr>
            <w:t>Definiciones</w:t>
          </w:r>
        </w:p>
        <w:tbl>
          <w:tblPr>
            <w:tblStyle w:val="Tablaconcuadrcula"/>
            <w:tblW w:w="5000" w:type="pct"/>
            <w:tblLook w:val="04A0" w:firstRow="1" w:lastRow="0" w:firstColumn="1" w:lastColumn="0" w:noHBand="0" w:noVBand="1"/>
          </w:tblPr>
          <w:tblGrid>
            <w:gridCol w:w="1714"/>
            <w:gridCol w:w="7914"/>
          </w:tblGrid>
          <w:tr w:rsidR="00482261" w:rsidRPr="00482261" w14:paraId="77C315DB" w14:textId="77777777" w:rsidTr="00482261">
            <w:trPr>
              <w:divId w:val="1537963103"/>
              <w:cantSplit/>
              <w:tblHeader/>
            </w:trPr>
            <w:tc>
              <w:tcPr>
                <w:tcW w:w="890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2FD88ABD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Termino</w:t>
                </w:r>
              </w:p>
            </w:tc>
            <w:tc>
              <w:tcPr>
                <w:tcW w:w="4110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214F3C25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proofErr w:type="spellStart"/>
                <w:r w:rsidRPr="00482261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Definicion</w:t>
                </w:r>
                <w:proofErr w:type="spellEnd"/>
              </w:p>
            </w:tc>
          </w:tr>
          <w:tr w:rsidR="00482261" w:rsidRPr="00482261" w14:paraId="72BAC7CB" w14:textId="77777777" w:rsidTr="00482261">
            <w:trPr>
              <w:divId w:val="1537963103"/>
              <w:cantSplit/>
              <w:tblHeader/>
            </w:trPr>
            <w:tc>
              <w:tcPr>
                <w:tcW w:w="890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122A582A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OAuth 2.0</w:t>
                </w:r>
              </w:p>
            </w:tc>
            <w:tc>
              <w:tcPr>
                <w:tcW w:w="4110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7D85026B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Mecanismo de </w:t>
                </w: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federacion</w:t>
                </w:r>
                <w:proofErr w:type="spellEnd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usado por SPI para autenticar usuarios internos mediante Google.</w:t>
                </w:r>
              </w:p>
            </w:tc>
          </w:tr>
          <w:tr w:rsidR="00482261" w:rsidRPr="00482261" w14:paraId="553A5366" w14:textId="77777777" w:rsidTr="00482261">
            <w:trPr>
              <w:divId w:val="1537963103"/>
              <w:cantSplit/>
              <w:tblHeader/>
            </w:trPr>
            <w:tc>
              <w:tcPr>
                <w:tcW w:w="890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028F9995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JWT</w:t>
                </w:r>
              </w:p>
            </w:tc>
            <w:tc>
              <w:tcPr>
                <w:tcW w:w="4110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5A038CB8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Token firmado que representa la sesión autenticada del usuario frente al backend.</w:t>
                </w:r>
              </w:p>
            </w:tc>
          </w:tr>
          <w:tr w:rsidR="00482261" w:rsidRPr="00482261" w14:paraId="3B682873" w14:textId="77777777" w:rsidTr="00482261">
            <w:trPr>
              <w:divId w:val="1537963103"/>
              <w:cantSplit/>
              <w:tblHeader/>
            </w:trPr>
            <w:tc>
              <w:tcPr>
                <w:tcW w:w="890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399E57C2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Refresh</w:t>
                </w:r>
                <w:proofErr w:type="spellEnd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Token</w:t>
                </w:r>
              </w:p>
            </w:tc>
            <w:tc>
              <w:tcPr>
                <w:tcW w:w="4110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0A996FF1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Credencial usada para renovar un </w:t>
                </w: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access</w:t>
                </w:r>
                <w:proofErr w:type="spellEnd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token vigente sobre una sesión activa registrada.</w:t>
                </w:r>
              </w:p>
            </w:tc>
          </w:tr>
          <w:tr w:rsidR="00482261" w:rsidRPr="00482261" w14:paraId="23B6E3B4" w14:textId="77777777" w:rsidTr="00482261">
            <w:trPr>
              <w:divId w:val="1537963103"/>
              <w:cantSplit/>
              <w:tblHeader/>
            </w:trPr>
            <w:tc>
              <w:tcPr>
                <w:tcW w:w="890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25E48A96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RBAC</w:t>
                </w:r>
              </w:p>
            </w:tc>
            <w:tc>
              <w:tcPr>
                <w:tcW w:w="4110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4BA568EB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Control de acceso basado en roles aplicado por middlewares y validaciones de módulo.</w:t>
                </w:r>
              </w:p>
            </w:tc>
          </w:tr>
          <w:tr w:rsidR="00482261" w:rsidRPr="00482261" w14:paraId="3FAF860B" w14:textId="77777777" w:rsidTr="00482261">
            <w:trPr>
              <w:divId w:val="1537963103"/>
              <w:cantSplit/>
              <w:tblHeader/>
            </w:trPr>
            <w:tc>
              <w:tcPr>
                <w:tcW w:w="890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3A4A2C2F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LOPDP</w:t>
                </w:r>
              </w:p>
            </w:tc>
            <w:tc>
              <w:tcPr>
                <w:tcW w:w="4110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4A8DDEF7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Marco regulatorio de </w:t>
                </w: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proteccion</w:t>
                </w:r>
                <w:proofErr w:type="spellEnd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de datos personales considerado en el flujo de </w:t>
                </w: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aceptacion</w:t>
                </w:r>
                <w:proofErr w:type="spellEnd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interna del sistema.</w:t>
                </w:r>
              </w:p>
            </w:tc>
          </w:tr>
          <w:tr w:rsidR="00482261" w:rsidRPr="00482261" w14:paraId="69913424" w14:textId="77777777" w:rsidTr="00482261">
            <w:trPr>
              <w:divId w:val="1537963103"/>
              <w:cantSplit/>
              <w:tblHeader/>
            </w:trPr>
            <w:tc>
              <w:tcPr>
                <w:tcW w:w="890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4BB62571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Audit Trail</w:t>
                </w:r>
              </w:p>
            </w:tc>
            <w:tc>
              <w:tcPr>
                <w:tcW w:w="4110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25C74AE7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Trazabilidad técnica o funcional de eventos relevantes registrados por los módulos del área.</w:t>
                </w:r>
              </w:p>
            </w:tc>
          </w:tr>
          <w:tr w:rsidR="00482261" w:rsidRPr="00482261" w14:paraId="0F64469B" w14:textId="77777777" w:rsidTr="00482261">
            <w:trPr>
              <w:divId w:val="1537963103"/>
              <w:cantSplit/>
              <w:tblHeader/>
            </w:trPr>
            <w:tc>
              <w:tcPr>
                <w:tcW w:w="890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028A3A13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lastRenderedPageBreak/>
                  <w:t>Off-</w:t>
                </w: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hours</w:t>
                </w:r>
                <w:proofErr w:type="spellEnd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login</w:t>
                </w:r>
                <w:proofErr w:type="spellEnd"/>
              </w:p>
            </w:tc>
            <w:tc>
              <w:tcPr>
                <w:tcW w:w="4110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0BE29B16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Evento de inicio de sesión detectado fuera del horario esperado y tratado como evento de seguridad.</w:t>
                </w:r>
              </w:p>
            </w:tc>
          </w:tr>
          <w:tr w:rsidR="00482261" w:rsidRPr="00482261" w14:paraId="23B429D6" w14:textId="77777777" w:rsidTr="00482261">
            <w:trPr>
              <w:divId w:val="1537963103"/>
              <w:cantSplit/>
              <w:tblHeader/>
            </w:trPr>
            <w:tc>
              <w:tcPr>
                <w:tcW w:w="890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14F567D7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Bitacora</w:t>
                </w:r>
                <w:proofErr w:type="spellEnd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de auditoria</w:t>
                </w:r>
              </w:p>
            </w:tc>
            <w:tc>
              <w:tcPr>
                <w:tcW w:w="4110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259D6EE6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Registro transversal de eventos del sistema consultable por roles autorizados.</w:t>
                </w:r>
              </w:p>
            </w:tc>
          </w:tr>
          <w:tr w:rsidR="00482261" w:rsidRPr="00482261" w14:paraId="1F9EF09F" w14:textId="77777777" w:rsidTr="00482261">
            <w:trPr>
              <w:divId w:val="1537963103"/>
              <w:cantSplit/>
              <w:tblHeader/>
            </w:trPr>
            <w:tc>
              <w:tcPr>
                <w:tcW w:w="890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51B5C262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Firma avanzada</w:t>
                </w:r>
              </w:p>
            </w:tc>
            <w:tc>
              <w:tcPr>
                <w:tcW w:w="4110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44EEFE4F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Proceso de firma documental con hash, sello, QR y evidencia técnica asociada.</w:t>
                </w:r>
              </w:p>
            </w:tc>
          </w:tr>
          <w:tr w:rsidR="00482261" w:rsidRPr="00482261" w14:paraId="4C151C47" w14:textId="77777777" w:rsidTr="00482261">
            <w:trPr>
              <w:divId w:val="1537963103"/>
              <w:cantSplit/>
              <w:tblHeader/>
            </w:trPr>
            <w:tc>
              <w:tcPr>
                <w:tcW w:w="890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2F81C806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Token de </w:t>
                </w: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verificacion</w:t>
                </w:r>
                <w:proofErr w:type="spellEnd"/>
              </w:p>
            </w:tc>
            <w:tc>
              <w:tcPr>
                <w:tcW w:w="4110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20E353DD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Identificador </w:t>
                </w: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publico</w:t>
                </w:r>
                <w:proofErr w:type="spellEnd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para consultar la validez de un documento firmado.</w:t>
                </w:r>
              </w:p>
            </w:tc>
          </w:tr>
          <w:tr w:rsidR="00482261" w:rsidRPr="00482261" w14:paraId="7CF3EF84" w14:textId="77777777" w:rsidTr="00482261">
            <w:trPr>
              <w:divId w:val="1537963103"/>
              <w:cantSplit/>
              <w:tblHeader/>
            </w:trPr>
            <w:tc>
              <w:tcPr>
                <w:tcW w:w="890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60EAA536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IQ</w:t>
                </w:r>
              </w:p>
            </w:tc>
            <w:tc>
              <w:tcPr>
                <w:tcW w:w="4110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24D0E528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Calificación de instalación que verifica que los componentes requeridos </w:t>
                </w: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esten</w:t>
                </w:r>
                <w:proofErr w:type="spellEnd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desplegados y disponibles.</w:t>
                </w:r>
              </w:p>
            </w:tc>
          </w:tr>
          <w:tr w:rsidR="00482261" w:rsidRPr="00482261" w14:paraId="29BB6C60" w14:textId="77777777" w:rsidTr="00482261">
            <w:trPr>
              <w:divId w:val="1537963103"/>
              <w:cantSplit/>
              <w:tblHeader/>
            </w:trPr>
            <w:tc>
              <w:tcPr>
                <w:tcW w:w="890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35389FCD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OQ</w:t>
                </w:r>
              </w:p>
            </w:tc>
            <w:tc>
              <w:tcPr>
                <w:tcW w:w="4110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58575742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Calificación de operación que valida el funcionamiento esperado bajo condiciones normales y de error.</w:t>
                </w:r>
              </w:p>
            </w:tc>
          </w:tr>
          <w:tr w:rsidR="00482261" w:rsidRPr="00482261" w14:paraId="614A049A" w14:textId="77777777" w:rsidTr="00482261">
            <w:trPr>
              <w:divId w:val="1537963103"/>
              <w:cantSplit/>
              <w:tblHeader/>
            </w:trPr>
            <w:tc>
              <w:tcPr>
                <w:tcW w:w="890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163959D9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PQ</w:t>
                </w:r>
              </w:p>
            </w:tc>
            <w:tc>
              <w:tcPr>
                <w:tcW w:w="4110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31388B70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Calificación de desempeño que verifica consistencia del sistema en su contexto de uso real.</w:t>
                </w:r>
              </w:p>
            </w:tc>
          </w:tr>
          <w:tr w:rsidR="00482261" w:rsidRPr="00482261" w14:paraId="24056D0C" w14:textId="77777777" w:rsidTr="00482261">
            <w:trPr>
              <w:divId w:val="1537963103"/>
              <w:cantSplit/>
              <w:tblHeader/>
            </w:trPr>
            <w:tc>
              <w:tcPr>
                <w:tcW w:w="890" w:type="pct"/>
                <w:shd w:val="clear" w:color="auto" w:fill="FFFFFF"/>
                <w:hideMark/>
              </w:tcPr>
              <w:p w14:paraId="6F9F7BA2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RTM</w:t>
                </w:r>
              </w:p>
            </w:tc>
            <w:tc>
              <w:tcPr>
                <w:tcW w:w="4110" w:type="pct"/>
                <w:shd w:val="clear" w:color="auto" w:fill="FFFFFF"/>
                <w:hideMark/>
              </w:tcPr>
              <w:p w14:paraId="5456E113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Matriz de trazabilidad entre requerimientos, especificaciones, diseño y pruebas.</w:t>
                </w:r>
              </w:p>
            </w:tc>
          </w:tr>
        </w:tbl>
        <w:p w14:paraId="7F352259" w14:textId="77777777" w:rsidR="00482261" w:rsidRPr="00482261" w:rsidRDefault="00482261" w:rsidP="00482261">
          <w:pPr>
            <w:pStyle w:val="Ttulo2"/>
            <w:spacing w:after="120" w:line="240" w:lineRule="auto"/>
            <w:jc w:val="both"/>
            <w:divId w:val="1537963103"/>
            <w:rPr>
              <w:rFonts w:ascii="Aptos" w:eastAsia="Times New Roman" w:hAnsi="Aptos"/>
              <w:b/>
              <w:color w:val="325483"/>
              <w:sz w:val="26"/>
              <w:szCs w:val="26"/>
            </w:rPr>
          </w:pPr>
          <w:r w:rsidRPr="00482261">
            <w:rPr>
              <w:rFonts w:ascii="Aptos" w:eastAsia="Times New Roman" w:hAnsi="Aptos"/>
              <w:b/>
              <w:color w:val="325483"/>
              <w:sz w:val="26"/>
            </w:rPr>
            <w:t>Matriz de trazabilidad resumida</w:t>
          </w:r>
        </w:p>
        <w:tbl>
          <w:tblPr>
            <w:tblStyle w:val="Tablaconcuadrcula"/>
            <w:tblW w:w="5000" w:type="pct"/>
            <w:tblLook w:val="04A0" w:firstRow="1" w:lastRow="0" w:firstColumn="1" w:lastColumn="0" w:noHBand="0" w:noVBand="1"/>
          </w:tblPr>
          <w:tblGrid>
            <w:gridCol w:w="1993"/>
            <w:gridCol w:w="7635"/>
          </w:tblGrid>
          <w:tr w:rsidR="00482261" w:rsidRPr="00482261" w14:paraId="70DE9166" w14:textId="77777777" w:rsidTr="00482261">
            <w:trPr>
              <w:divId w:val="1537963103"/>
              <w:cantSplit/>
              <w:tblHeader/>
            </w:trPr>
            <w:tc>
              <w:tcPr>
                <w:tcW w:w="1035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3473AAFE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Capa documental</w:t>
                </w:r>
              </w:p>
            </w:tc>
            <w:tc>
              <w:tcPr>
                <w:tcW w:w="3965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54739316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proofErr w:type="spellStart"/>
                <w:r w:rsidRPr="00482261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Proposito</w:t>
                </w:r>
                <w:proofErr w:type="spellEnd"/>
                <w:r w:rsidRPr="00482261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 xml:space="preserve"> dentro de la validación</w:t>
                </w:r>
              </w:p>
            </w:tc>
          </w:tr>
          <w:tr w:rsidR="00482261" w:rsidRPr="00482261" w14:paraId="414D6000" w14:textId="77777777" w:rsidTr="00482261">
            <w:trPr>
              <w:divId w:val="1537963103"/>
              <w:cantSplit/>
              <w:tblHeader/>
            </w:trPr>
            <w:tc>
              <w:tcPr>
                <w:tcW w:w="1035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257CF12A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URS</w:t>
                </w:r>
              </w:p>
            </w:tc>
            <w:tc>
              <w:tcPr>
                <w:tcW w:w="3965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453C9C84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Define requerimientos de usuario y expectativas operativas del área</w:t>
                </w:r>
              </w:p>
            </w:tc>
          </w:tr>
          <w:tr w:rsidR="00482261" w:rsidRPr="00482261" w14:paraId="453779D6" w14:textId="77777777" w:rsidTr="00482261">
            <w:trPr>
              <w:divId w:val="1537963103"/>
              <w:cantSplit/>
              <w:tblHeader/>
            </w:trPr>
            <w:tc>
              <w:tcPr>
                <w:tcW w:w="1035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5068B6FE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FRS</w:t>
                </w:r>
              </w:p>
            </w:tc>
            <w:tc>
              <w:tcPr>
                <w:tcW w:w="3965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5C4103B1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Describe comportamiento funcional verificable y reglas de negocio observadas</w:t>
                </w:r>
              </w:p>
            </w:tc>
          </w:tr>
          <w:tr w:rsidR="00482261" w:rsidRPr="00482261" w14:paraId="5EBDF6AD" w14:textId="77777777" w:rsidTr="00482261">
            <w:trPr>
              <w:divId w:val="1537963103"/>
              <w:cantSplit/>
              <w:tblHeader/>
            </w:trPr>
            <w:tc>
              <w:tcPr>
                <w:tcW w:w="1035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7C49ED17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DDS</w:t>
                </w:r>
              </w:p>
            </w:tc>
            <w:tc>
              <w:tcPr>
                <w:tcW w:w="3965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3B199034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Documenta arquitectura, dependencias </w:t>
                </w: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tecnicas</w:t>
                </w:r>
                <w:proofErr w:type="spellEnd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y diseño del dominio</w:t>
                </w:r>
              </w:p>
            </w:tc>
          </w:tr>
          <w:tr w:rsidR="00482261" w:rsidRPr="00482261" w14:paraId="66F64086" w14:textId="77777777" w:rsidTr="00482261">
            <w:trPr>
              <w:divId w:val="1537963103"/>
              <w:cantSplit/>
              <w:tblHeader/>
            </w:trPr>
            <w:tc>
              <w:tcPr>
                <w:tcW w:w="1035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38AD383E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DD</w:t>
                </w:r>
              </w:p>
            </w:tc>
            <w:tc>
              <w:tcPr>
                <w:tcW w:w="3965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685383DA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Relaciona las entidades y estructuras de datos utilizadas por el área</w:t>
                </w:r>
              </w:p>
            </w:tc>
          </w:tr>
          <w:tr w:rsidR="00482261" w:rsidRPr="00482261" w14:paraId="6C7A6285" w14:textId="77777777" w:rsidTr="00482261">
            <w:trPr>
              <w:divId w:val="1537963103"/>
              <w:cantSplit/>
              <w:tblHeader/>
            </w:trPr>
            <w:tc>
              <w:tcPr>
                <w:tcW w:w="1035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101637F7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IQ</w:t>
                </w:r>
              </w:p>
            </w:tc>
            <w:tc>
              <w:tcPr>
                <w:tcW w:w="3965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3F6DA5B2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Verifica instalación, despliegue y disponibilidad de componentes</w:t>
                </w:r>
              </w:p>
            </w:tc>
          </w:tr>
          <w:tr w:rsidR="00482261" w:rsidRPr="00482261" w14:paraId="11CF6017" w14:textId="77777777" w:rsidTr="00482261">
            <w:trPr>
              <w:divId w:val="1537963103"/>
              <w:cantSplit/>
              <w:tblHeader/>
            </w:trPr>
            <w:tc>
              <w:tcPr>
                <w:tcW w:w="1035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2E2285BF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OQ</w:t>
                </w:r>
              </w:p>
            </w:tc>
            <w:tc>
              <w:tcPr>
                <w:tcW w:w="3965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7D71CCEB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Valida operación funcional bajo condiciones normales y de error</w:t>
                </w:r>
              </w:p>
            </w:tc>
          </w:tr>
          <w:tr w:rsidR="00482261" w:rsidRPr="00482261" w14:paraId="7202DB1D" w14:textId="77777777" w:rsidTr="00482261">
            <w:trPr>
              <w:divId w:val="1537963103"/>
              <w:cantSplit/>
              <w:tblHeader/>
            </w:trPr>
            <w:tc>
              <w:tcPr>
                <w:tcW w:w="1035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5BA60AA0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PQ</w:t>
                </w:r>
              </w:p>
            </w:tc>
            <w:tc>
              <w:tcPr>
                <w:tcW w:w="3965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0BF285C7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Evalua</w:t>
                </w:r>
                <w:proofErr w:type="spellEnd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estabilidad y consistencia del área en uso representativo</w:t>
                </w:r>
              </w:p>
            </w:tc>
          </w:tr>
          <w:tr w:rsidR="00482261" w:rsidRPr="00482261" w14:paraId="47AE8148" w14:textId="77777777" w:rsidTr="00482261">
            <w:trPr>
              <w:divId w:val="1537963103"/>
              <w:cantSplit/>
              <w:tblHeader/>
            </w:trPr>
            <w:tc>
              <w:tcPr>
                <w:tcW w:w="1035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729CCDBC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Hallazgos</w:t>
                </w:r>
              </w:p>
            </w:tc>
            <w:tc>
              <w:tcPr>
                <w:tcW w:w="3965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048D9C36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Registra no conformidades, correcciones y riesgos residuales</w:t>
                </w:r>
              </w:p>
            </w:tc>
          </w:tr>
          <w:tr w:rsidR="00482261" w:rsidRPr="00482261" w14:paraId="12F2EAA6" w14:textId="77777777" w:rsidTr="00482261">
            <w:trPr>
              <w:divId w:val="1537963103"/>
              <w:cantSplit/>
              <w:tblHeader/>
            </w:trPr>
            <w:tc>
              <w:tcPr>
                <w:tcW w:w="1035" w:type="pct"/>
                <w:shd w:val="clear" w:color="auto" w:fill="F3F3F3"/>
                <w:hideMark/>
              </w:tcPr>
              <w:p w14:paraId="0CA293CE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Evidencias</w:t>
                </w:r>
              </w:p>
            </w:tc>
            <w:tc>
              <w:tcPr>
                <w:tcW w:w="3965" w:type="pct"/>
                <w:shd w:val="clear" w:color="auto" w:fill="F3F3F3"/>
                <w:hideMark/>
              </w:tcPr>
              <w:p w14:paraId="540D07D9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Consolida soporte objetivo de ejecución, desviaciones y cierre</w:t>
                </w:r>
              </w:p>
            </w:tc>
          </w:tr>
        </w:tbl>
        <w:p w14:paraId="0C209B7A" w14:textId="77777777" w:rsidR="00482261" w:rsidRPr="00482261" w:rsidRDefault="00482261" w:rsidP="00482261">
          <w:pPr>
            <w:pStyle w:val="Ttulo1"/>
            <w:shd w:val="clear" w:color="auto" w:fill="E6E6E6"/>
            <w:spacing w:before="200" w:after="200" w:line="240" w:lineRule="auto"/>
            <w:jc w:val="both"/>
            <w:divId w:val="1537963103"/>
            <w:rPr>
              <w:rFonts w:ascii="Aptos" w:eastAsia="Times New Roman" w:hAnsi="Aptos"/>
              <w:b/>
              <w:color w:val="325483"/>
              <w:sz w:val="32"/>
              <w:szCs w:val="32"/>
            </w:rPr>
          </w:pPr>
          <w:r w:rsidRPr="00482261">
            <w:rPr>
              <w:rFonts w:ascii="Aptos" w:eastAsia="Times New Roman" w:hAnsi="Aptos"/>
              <w:b/>
              <w:color w:val="325483"/>
              <w:sz w:val="32"/>
            </w:rPr>
            <w:lastRenderedPageBreak/>
            <w:t>URS - AREA 01 GOBIERNO, SEGURIDAD, CUMPLIMIENTO Y GESTION DOCUMENTAL</w:t>
          </w:r>
        </w:p>
        <w:p w14:paraId="59F96180" w14:textId="77777777" w:rsidR="00482261" w:rsidRPr="00482261" w:rsidRDefault="00482261" w:rsidP="00482261">
          <w:pPr>
            <w:pStyle w:val="NormalWeb"/>
            <w:spacing w:after="80"/>
            <w:divId w:val="1537963103"/>
            <w:rPr>
              <w:rFonts w:ascii="Aptos" w:hAnsi="Aptos"/>
              <w:color w:val="1F2937"/>
            </w:rPr>
          </w:pPr>
          <w:r w:rsidRPr="00482261">
            <w:rPr>
              <w:rFonts w:ascii="Aptos" w:hAnsi="Aptos"/>
              <w:color w:val="1F2937"/>
            </w:rPr>
            <w:t xml:space="preserve">La presente sección establece los requerimientos de usuario del área evaluada, describiendo las necesidades funcionales, los actores que </w:t>
          </w:r>
          <w:proofErr w:type="spellStart"/>
          <w:r w:rsidRPr="00482261">
            <w:rPr>
              <w:rFonts w:ascii="Aptos" w:hAnsi="Aptos"/>
              <w:color w:val="1F2937"/>
            </w:rPr>
            <w:t>interactuan</w:t>
          </w:r>
          <w:proofErr w:type="spellEnd"/>
          <w:r w:rsidRPr="00482261">
            <w:rPr>
              <w:rFonts w:ascii="Aptos" w:hAnsi="Aptos"/>
              <w:color w:val="1F2937"/>
            </w:rPr>
            <w:t xml:space="preserve"> con el sistema y las condiciones de operación esperadas desde la perspectiva del negocio y de los usuarios autorizados.</w:t>
          </w:r>
        </w:p>
        <w:p w14:paraId="4F1E3E98" w14:textId="77777777" w:rsidR="00482261" w:rsidRPr="00482261" w:rsidRDefault="00482261" w:rsidP="00482261">
          <w:pPr>
            <w:pStyle w:val="Ttulo2"/>
            <w:spacing w:after="120" w:line="240" w:lineRule="auto"/>
            <w:jc w:val="both"/>
            <w:divId w:val="1537963103"/>
            <w:rPr>
              <w:rFonts w:ascii="Aptos" w:eastAsia="Times New Roman" w:hAnsi="Aptos"/>
              <w:b/>
              <w:color w:val="325483"/>
              <w:sz w:val="26"/>
            </w:rPr>
          </w:pPr>
          <w:r w:rsidRPr="00482261">
            <w:rPr>
              <w:rFonts w:ascii="Aptos" w:eastAsia="Times New Roman" w:hAnsi="Aptos"/>
              <w:b/>
              <w:color w:val="325483"/>
              <w:sz w:val="26"/>
            </w:rPr>
            <w:t>1. Introducción</w:t>
          </w:r>
        </w:p>
        <w:p w14:paraId="565437EA" w14:textId="77777777" w:rsidR="00482261" w:rsidRPr="00482261" w:rsidRDefault="00482261" w:rsidP="00482261">
          <w:pPr>
            <w:pStyle w:val="NormalWeb"/>
            <w:spacing w:after="80"/>
            <w:divId w:val="1537963103"/>
            <w:rPr>
              <w:rFonts w:ascii="Aptos" w:hAnsi="Aptos"/>
              <w:color w:val="1F2937"/>
            </w:rPr>
          </w:pPr>
          <w:r w:rsidRPr="00482261">
            <w:rPr>
              <w:rFonts w:ascii="Aptos" w:hAnsi="Aptos"/>
              <w:color w:val="1F2937"/>
            </w:rPr>
            <w:t xml:space="preserve">El presente documento define los requerimientos de usuario del Área 01 del sistema SPI, correspondiente a Gobierno, Seguridad, Cumplimiento y Gestión Documental. Su finalidad es establecer, desde la perspectiva del negocio y de los actores que usan el sistema, que capacidades deben existir, </w:t>
          </w:r>
          <w:proofErr w:type="spellStart"/>
          <w:r w:rsidRPr="00482261">
            <w:rPr>
              <w:rFonts w:ascii="Aptos" w:hAnsi="Aptos"/>
              <w:color w:val="1F2937"/>
            </w:rPr>
            <w:t>por que</w:t>
          </w:r>
          <w:proofErr w:type="spellEnd"/>
          <w:r w:rsidRPr="00482261">
            <w:rPr>
              <w:rFonts w:ascii="Aptos" w:hAnsi="Aptos"/>
              <w:color w:val="1F2937"/>
            </w:rPr>
            <w:t xml:space="preserve"> son necesarias, como deben manifestarse en la operación diaria y cuando deben activarse dentro del ciclo real del sistema.</w:t>
          </w:r>
        </w:p>
        <w:p w14:paraId="77F1FF05" w14:textId="77777777" w:rsidR="00482261" w:rsidRPr="00482261" w:rsidRDefault="00482261" w:rsidP="00482261">
          <w:pPr>
            <w:pStyle w:val="NormalWeb"/>
            <w:spacing w:after="80"/>
            <w:divId w:val="1537963103"/>
            <w:rPr>
              <w:rFonts w:ascii="Aptos" w:hAnsi="Aptos"/>
              <w:color w:val="1F2937"/>
            </w:rPr>
          </w:pPr>
          <w:r w:rsidRPr="00482261">
            <w:rPr>
              <w:rFonts w:ascii="Aptos" w:hAnsi="Aptos"/>
              <w:color w:val="1F2937"/>
            </w:rPr>
            <w:t xml:space="preserve">El área integra funciones de identidad, control de acceso, monitoreo de seguridad, auditoria, </w:t>
          </w:r>
          <w:proofErr w:type="spellStart"/>
          <w:r w:rsidRPr="00482261">
            <w:rPr>
              <w:rFonts w:ascii="Aptos" w:hAnsi="Aptos"/>
              <w:color w:val="1F2937"/>
            </w:rPr>
            <w:t>preparacion</w:t>
          </w:r>
          <w:proofErr w:type="spellEnd"/>
          <w:r w:rsidRPr="00482261">
            <w:rPr>
              <w:rFonts w:ascii="Aptos" w:hAnsi="Aptos"/>
              <w:color w:val="1F2937"/>
            </w:rPr>
            <w:t xml:space="preserve"> de evidencia, gestión documental, notificaciones operativas, </w:t>
          </w:r>
          <w:proofErr w:type="spellStart"/>
          <w:r w:rsidRPr="00482261">
            <w:rPr>
              <w:rFonts w:ascii="Aptos" w:hAnsi="Aptos"/>
              <w:color w:val="1F2937"/>
            </w:rPr>
            <w:t>dashboards</w:t>
          </w:r>
          <w:proofErr w:type="spellEnd"/>
          <w:r w:rsidRPr="00482261">
            <w:rPr>
              <w:rFonts w:ascii="Aptos" w:hAnsi="Aptos"/>
              <w:color w:val="1F2937"/>
            </w:rPr>
            <w:t xml:space="preserve"> del dominio y firma avanzada. La necesidad de estas capacidades se justifica por la </w:t>
          </w:r>
          <w:proofErr w:type="spellStart"/>
          <w:r w:rsidRPr="00482261">
            <w:rPr>
              <w:rFonts w:ascii="Aptos" w:hAnsi="Aptos"/>
              <w:color w:val="1F2937"/>
            </w:rPr>
            <w:t>obligacion</w:t>
          </w:r>
          <w:proofErr w:type="spellEnd"/>
          <w:r w:rsidRPr="00482261">
            <w:rPr>
              <w:rFonts w:ascii="Aptos" w:hAnsi="Aptos"/>
              <w:color w:val="1F2937"/>
            </w:rPr>
            <w:t xml:space="preserve"> de mantener trazabilidad de acciones, integridad documental, control de sesiones, evidencia sobre accesos sensibles y tratamiento responsable de la </w:t>
          </w:r>
          <w:proofErr w:type="spellStart"/>
          <w:r w:rsidRPr="00482261">
            <w:rPr>
              <w:rFonts w:ascii="Aptos" w:hAnsi="Aptos"/>
              <w:color w:val="1F2937"/>
            </w:rPr>
            <w:t>informacion</w:t>
          </w:r>
          <w:proofErr w:type="spellEnd"/>
          <w:r w:rsidRPr="00482261">
            <w:rPr>
              <w:rFonts w:ascii="Aptos" w:hAnsi="Aptos"/>
              <w:color w:val="1F2937"/>
            </w:rPr>
            <w:t xml:space="preserve">. Estas exigencias son consistentes con la Ley </w:t>
          </w:r>
          <w:proofErr w:type="spellStart"/>
          <w:r w:rsidRPr="00482261">
            <w:rPr>
              <w:rFonts w:ascii="Aptos" w:hAnsi="Aptos"/>
              <w:color w:val="1F2937"/>
            </w:rPr>
            <w:t>Organica</w:t>
          </w:r>
          <w:proofErr w:type="spellEnd"/>
          <w:r w:rsidRPr="00482261">
            <w:rPr>
              <w:rFonts w:ascii="Aptos" w:hAnsi="Aptos"/>
              <w:color w:val="1F2937"/>
            </w:rPr>
            <w:t xml:space="preserve"> de </w:t>
          </w:r>
          <w:proofErr w:type="spellStart"/>
          <w:r w:rsidRPr="00482261">
            <w:rPr>
              <w:rFonts w:ascii="Aptos" w:hAnsi="Aptos"/>
              <w:color w:val="1F2937"/>
            </w:rPr>
            <w:t>Proteccion</w:t>
          </w:r>
          <w:proofErr w:type="spellEnd"/>
          <w:r w:rsidRPr="00482261">
            <w:rPr>
              <w:rFonts w:ascii="Aptos" w:hAnsi="Aptos"/>
              <w:color w:val="1F2937"/>
            </w:rPr>
            <w:t xml:space="preserve"> de Datos Personales, su reglamento general y con criterios de control de acceso, registro de eventos y seguridad de la </w:t>
          </w:r>
          <w:proofErr w:type="spellStart"/>
          <w:r w:rsidRPr="00482261">
            <w:rPr>
              <w:rFonts w:ascii="Aptos" w:hAnsi="Aptos"/>
              <w:color w:val="1F2937"/>
            </w:rPr>
            <w:t>informacion</w:t>
          </w:r>
          <w:proofErr w:type="spellEnd"/>
          <w:r w:rsidRPr="00482261">
            <w:rPr>
              <w:rFonts w:ascii="Aptos" w:hAnsi="Aptos"/>
              <w:color w:val="1F2937"/>
            </w:rPr>
            <w:t xml:space="preserve"> alineados con ISO/IEC 27001:2022.</w:t>
          </w:r>
        </w:p>
        <w:p w14:paraId="19D15C0E" w14:textId="77777777" w:rsidR="00482261" w:rsidRPr="00482261" w:rsidRDefault="00482261" w:rsidP="00482261">
          <w:pPr>
            <w:pStyle w:val="Ttulo2"/>
            <w:spacing w:after="120" w:line="240" w:lineRule="auto"/>
            <w:jc w:val="both"/>
            <w:divId w:val="1537963103"/>
            <w:rPr>
              <w:rFonts w:ascii="Aptos" w:eastAsia="Times New Roman" w:hAnsi="Aptos"/>
              <w:b/>
              <w:color w:val="325483"/>
              <w:sz w:val="26"/>
            </w:rPr>
          </w:pPr>
          <w:r w:rsidRPr="00482261">
            <w:rPr>
              <w:rFonts w:ascii="Aptos" w:eastAsia="Times New Roman" w:hAnsi="Aptos"/>
              <w:b/>
              <w:color w:val="325483"/>
              <w:sz w:val="26"/>
            </w:rPr>
            <w:t>2. Objetivo</w:t>
          </w:r>
        </w:p>
        <w:p w14:paraId="0FC534AB" w14:textId="77777777" w:rsidR="00482261" w:rsidRPr="00482261" w:rsidRDefault="00482261" w:rsidP="00482261">
          <w:pPr>
            <w:pStyle w:val="NormalWeb"/>
            <w:spacing w:after="80"/>
            <w:divId w:val="1537963103"/>
            <w:rPr>
              <w:rFonts w:ascii="Aptos" w:hAnsi="Aptos"/>
              <w:color w:val="1F2937"/>
            </w:rPr>
          </w:pPr>
          <w:r w:rsidRPr="00482261">
            <w:rPr>
              <w:rFonts w:ascii="Aptos" w:hAnsi="Aptos"/>
              <w:color w:val="1F2937"/>
            </w:rPr>
            <w:t xml:space="preserve">Definir los requerimientos de usuario de alto nivel para los módulos </w:t>
          </w:r>
          <w:proofErr w:type="spellStart"/>
          <w:r w:rsidRPr="00482261">
            <w:rPr>
              <w:rFonts w:ascii="Aptos" w:hAnsi="Aptos"/>
              <w:color w:val="1F2937"/>
            </w:rPr>
            <w:t>auth</w:t>
          </w:r>
          <w:proofErr w:type="spellEnd"/>
          <w:r w:rsidRPr="00482261">
            <w:rPr>
              <w:rFonts w:ascii="Aptos" w:hAnsi="Aptos"/>
              <w:color w:val="1F2937"/>
            </w:rPr>
            <w:t xml:space="preserve">, </w:t>
          </w:r>
          <w:proofErr w:type="spellStart"/>
          <w:r w:rsidRPr="00482261">
            <w:rPr>
              <w:rFonts w:ascii="Aptos" w:hAnsi="Aptos"/>
              <w:color w:val="1F2937"/>
            </w:rPr>
            <w:t>security</w:t>
          </w:r>
          <w:proofErr w:type="spellEnd"/>
          <w:r w:rsidRPr="00482261">
            <w:rPr>
              <w:rFonts w:ascii="Aptos" w:hAnsi="Aptos"/>
              <w:color w:val="1F2937"/>
            </w:rPr>
            <w:t xml:space="preserve">, auditoria, </w:t>
          </w:r>
          <w:proofErr w:type="spellStart"/>
          <w:r w:rsidRPr="00482261">
            <w:rPr>
              <w:rFonts w:ascii="Aptos" w:hAnsi="Aptos"/>
              <w:color w:val="1F2937"/>
            </w:rPr>
            <w:t>audit-prep</w:t>
          </w:r>
          <w:proofErr w:type="spellEnd"/>
          <w:r w:rsidRPr="00482261">
            <w:rPr>
              <w:rFonts w:ascii="Aptos" w:hAnsi="Aptos"/>
              <w:color w:val="1F2937"/>
            </w:rPr>
            <w:t xml:space="preserve">, </w:t>
          </w:r>
          <w:proofErr w:type="spellStart"/>
          <w:r w:rsidRPr="00482261">
            <w:rPr>
              <w:rFonts w:ascii="Aptos" w:hAnsi="Aptos"/>
              <w:color w:val="1F2937"/>
            </w:rPr>
            <w:t>approvals</w:t>
          </w:r>
          <w:proofErr w:type="spellEnd"/>
          <w:r w:rsidRPr="00482261">
            <w:rPr>
              <w:rFonts w:ascii="Aptos" w:hAnsi="Aptos"/>
              <w:color w:val="1F2937"/>
            </w:rPr>
            <w:t xml:space="preserve">, </w:t>
          </w:r>
          <w:proofErr w:type="spellStart"/>
          <w:r w:rsidRPr="00482261">
            <w:rPr>
              <w:rFonts w:ascii="Aptos" w:hAnsi="Aptos"/>
              <w:color w:val="1F2937"/>
            </w:rPr>
            <w:t>management</w:t>
          </w:r>
          <w:proofErr w:type="spellEnd"/>
          <w:r w:rsidRPr="00482261">
            <w:rPr>
              <w:rFonts w:ascii="Aptos" w:hAnsi="Aptos"/>
              <w:color w:val="1F2937"/>
            </w:rPr>
            <w:t xml:space="preserve">, </w:t>
          </w:r>
          <w:proofErr w:type="spellStart"/>
          <w:r w:rsidRPr="00482261">
            <w:rPr>
              <w:rFonts w:ascii="Aptos" w:hAnsi="Aptos"/>
              <w:color w:val="1F2937"/>
            </w:rPr>
            <w:t>signature</w:t>
          </w:r>
          <w:proofErr w:type="spellEnd"/>
          <w:r w:rsidRPr="00482261">
            <w:rPr>
              <w:rFonts w:ascii="Aptos" w:hAnsi="Aptos"/>
              <w:color w:val="1F2937"/>
            </w:rPr>
            <w:t xml:space="preserve">, </w:t>
          </w:r>
          <w:proofErr w:type="spellStart"/>
          <w:r w:rsidRPr="00482261">
            <w:rPr>
              <w:rFonts w:ascii="Aptos" w:hAnsi="Aptos"/>
              <w:color w:val="1F2937"/>
            </w:rPr>
            <w:t>documents</w:t>
          </w:r>
          <w:proofErr w:type="spellEnd"/>
          <w:r w:rsidRPr="00482261">
            <w:rPr>
              <w:rFonts w:ascii="Aptos" w:hAnsi="Aptos"/>
              <w:color w:val="1F2937"/>
            </w:rPr>
            <w:t xml:space="preserve">, files, </w:t>
          </w:r>
          <w:proofErr w:type="spellStart"/>
          <w:r w:rsidRPr="00482261">
            <w:rPr>
              <w:rFonts w:ascii="Aptos" w:hAnsi="Aptos"/>
              <w:color w:val="1F2937"/>
            </w:rPr>
            <w:t>notifications</w:t>
          </w:r>
          <w:proofErr w:type="spellEnd"/>
          <w:r w:rsidRPr="00482261">
            <w:rPr>
              <w:rFonts w:ascii="Aptos" w:hAnsi="Aptos"/>
              <w:color w:val="1F2937"/>
            </w:rPr>
            <w:t xml:space="preserve">, </w:t>
          </w:r>
          <w:proofErr w:type="spellStart"/>
          <w:r w:rsidRPr="00482261">
            <w:rPr>
              <w:rFonts w:ascii="Aptos" w:hAnsi="Aptos"/>
              <w:color w:val="1F2937"/>
            </w:rPr>
            <w:t>dashboard</w:t>
          </w:r>
          <w:proofErr w:type="spellEnd"/>
          <w:r w:rsidRPr="00482261">
            <w:rPr>
              <w:rFonts w:ascii="Aptos" w:hAnsi="Aptos"/>
              <w:color w:val="1F2937"/>
            </w:rPr>
            <w:t xml:space="preserve"> y </w:t>
          </w:r>
          <w:proofErr w:type="spellStart"/>
          <w:r w:rsidRPr="00482261">
            <w:rPr>
              <w:rFonts w:ascii="Aptos" w:hAnsi="Aptos"/>
              <w:color w:val="1F2937"/>
            </w:rPr>
            <w:t>gmail</w:t>
          </w:r>
          <w:proofErr w:type="spellEnd"/>
          <w:r w:rsidRPr="00482261">
            <w:rPr>
              <w:rFonts w:ascii="Aptos" w:hAnsi="Aptos"/>
              <w:color w:val="1F2937"/>
            </w:rPr>
            <w:t xml:space="preserve">, estableciendo su </w:t>
          </w:r>
          <w:proofErr w:type="spellStart"/>
          <w:r w:rsidRPr="00482261">
            <w:rPr>
              <w:rFonts w:ascii="Aptos" w:hAnsi="Aptos"/>
              <w:color w:val="1F2937"/>
            </w:rPr>
            <w:t>justificacion</w:t>
          </w:r>
          <w:proofErr w:type="spellEnd"/>
          <w:r w:rsidRPr="00482261">
            <w:rPr>
              <w:rFonts w:ascii="Aptos" w:hAnsi="Aptos"/>
              <w:color w:val="1F2937"/>
            </w:rPr>
            <w:t xml:space="preserve"> funcional, su forma esperada de operación y el momento o contexto en que deben intervenir.</w:t>
          </w:r>
        </w:p>
        <w:p w14:paraId="1B8244B6" w14:textId="77777777" w:rsidR="00482261" w:rsidRPr="00482261" w:rsidRDefault="00482261" w:rsidP="00482261">
          <w:pPr>
            <w:pStyle w:val="Ttulo2"/>
            <w:spacing w:after="120" w:line="240" w:lineRule="auto"/>
            <w:jc w:val="both"/>
            <w:divId w:val="1537963103"/>
            <w:rPr>
              <w:rFonts w:ascii="Aptos" w:eastAsia="Times New Roman" w:hAnsi="Aptos"/>
              <w:b/>
              <w:color w:val="325483"/>
              <w:sz w:val="26"/>
            </w:rPr>
          </w:pPr>
          <w:r w:rsidRPr="00482261">
            <w:rPr>
              <w:rFonts w:ascii="Aptos" w:eastAsia="Times New Roman" w:hAnsi="Aptos"/>
              <w:b/>
              <w:color w:val="325483"/>
              <w:sz w:val="26"/>
            </w:rPr>
            <w:t>3. Alcance</w:t>
          </w:r>
        </w:p>
        <w:p w14:paraId="6F92C39F" w14:textId="77777777" w:rsidR="00482261" w:rsidRPr="00482261" w:rsidRDefault="00482261" w:rsidP="00482261">
          <w:pPr>
            <w:pStyle w:val="NormalWeb"/>
            <w:spacing w:after="80"/>
            <w:divId w:val="1537963103"/>
            <w:rPr>
              <w:rFonts w:ascii="Aptos" w:hAnsi="Aptos"/>
              <w:color w:val="1F2937"/>
            </w:rPr>
          </w:pPr>
          <w:r w:rsidRPr="00482261">
            <w:rPr>
              <w:rFonts w:ascii="Aptos" w:hAnsi="Aptos"/>
              <w:color w:val="1F2937"/>
            </w:rPr>
            <w:t xml:space="preserve">Incluye backend Express y middlewares transversales del área, frontend React consumidor de seguridad, auditoria, firma y soporte documental, persistencia PostgreSQL asociada a identidad, auditoria, solicitudes, documentos y notificaciones, integraciones Google OAuth, Drive, </w:t>
          </w:r>
          <w:proofErr w:type="spellStart"/>
          <w:r w:rsidRPr="00482261">
            <w:rPr>
              <w:rFonts w:ascii="Aptos" w:hAnsi="Aptos"/>
              <w:color w:val="1F2937"/>
            </w:rPr>
            <w:t>Docs</w:t>
          </w:r>
          <w:proofErr w:type="spellEnd"/>
          <w:r w:rsidRPr="00482261">
            <w:rPr>
              <w:rFonts w:ascii="Aptos" w:hAnsi="Aptos"/>
              <w:color w:val="1F2937"/>
            </w:rPr>
            <w:t xml:space="preserve"> y Gmail, y validación documental y operativa de IQ, OQ y PQ para el área.</w:t>
          </w:r>
        </w:p>
        <w:p w14:paraId="6C678BDE" w14:textId="77777777" w:rsidR="00482261" w:rsidRPr="00482261" w:rsidRDefault="00482261" w:rsidP="00482261">
          <w:pPr>
            <w:pStyle w:val="NormalWeb"/>
            <w:spacing w:after="80"/>
            <w:divId w:val="1537963103"/>
            <w:rPr>
              <w:rFonts w:ascii="Aptos" w:hAnsi="Aptos"/>
              <w:color w:val="1F2937"/>
            </w:rPr>
          </w:pPr>
          <w:r w:rsidRPr="00482261">
            <w:rPr>
              <w:rFonts w:ascii="Aptos" w:hAnsi="Aptos"/>
              <w:color w:val="1F2937"/>
            </w:rPr>
            <w:t xml:space="preserve">Excluye flujos de negocio propios de otras </w:t>
          </w:r>
          <w:proofErr w:type="spellStart"/>
          <w:r w:rsidRPr="00482261">
            <w:rPr>
              <w:rFonts w:ascii="Aptos" w:hAnsi="Aptos"/>
              <w:color w:val="1F2937"/>
            </w:rPr>
            <w:t>areas</w:t>
          </w:r>
          <w:proofErr w:type="spellEnd"/>
          <w:r w:rsidRPr="00482261">
            <w:rPr>
              <w:rFonts w:ascii="Aptos" w:hAnsi="Aptos"/>
              <w:color w:val="1F2937"/>
            </w:rPr>
            <w:t>, automatizaciones de continuidad operativa e infraestructura y mecanismos de respaldo de base de datos.</w:t>
          </w:r>
        </w:p>
        <w:p w14:paraId="5B6DAD12" w14:textId="77777777" w:rsidR="00482261" w:rsidRPr="00482261" w:rsidRDefault="00482261" w:rsidP="00482261">
          <w:pPr>
            <w:pStyle w:val="Ttulo2"/>
            <w:spacing w:after="120" w:line="240" w:lineRule="auto"/>
            <w:jc w:val="both"/>
            <w:divId w:val="1537963103"/>
            <w:rPr>
              <w:rFonts w:ascii="Aptos" w:eastAsia="Times New Roman" w:hAnsi="Aptos"/>
              <w:b/>
              <w:color w:val="325483"/>
              <w:sz w:val="26"/>
            </w:rPr>
          </w:pPr>
          <w:r w:rsidRPr="00482261">
            <w:rPr>
              <w:rFonts w:ascii="Aptos" w:eastAsia="Times New Roman" w:hAnsi="Aptos"/>
              <w:b/>
              <w:color w:val="325483"/>
              <w:sz w:val="26"/>
            </w:rPr>
            <w:t>4. Actores</w:t>
          </w:r>
        </w:p>
        <w:p w14:paraId="19957B43" w14:textId="77777777" w:rsidR="00482261" w:rsidRPr="00482261" w:rsidRDefault="00482261" w:rsidP="00482261">
          <w:pPr>
            <w:numPr>
              <w:ilvl w:val="0"/>
              <w:numId w:val="4"/>
            </w:numPr>
            <w:spacing w:after="80" w:line="240" w:lineRule="auto"/>
            <w:jc w:val="both"/>
            <w:divId w:val="1537963103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Colaborador autenticado</w:t>
          </w:r>
        </w:p>
        <w:p w14:paraId="16A66626" w14:textId="77777777" w:rsidR="00482261" w:rsidRPr="00482261" w:rsidRDefault="00482261" w:rsidP="00482261">
          <w:pPr>
            <w:numPr>
              <w:ilvl w:val="0"/>
              <w:numId w:val="4"/>
            </w:numPr>
            <w:spacing w:after="80" w:line="240" w:lineRule="auto"/>
            <w:jc w:val="both"/>
            <w:divId w:val="1537963103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 xml:space="preserve">Usuario nuevo pendiente de </w:t>
          </w: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aceptacion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 xml:space="preserve"> LOPDP interna</w:t>
          </w:r>
        </w:p>
        <w:p w14:paraId="08A98B1C" w14:textId="77777777" w:rsidR="00482261" w:rsidRPr="00482261" w:rsidRDefault="00482261" w:rsidP="00482261">
          <w:pPr>
            <w:numPr>
              <w:ilvl w:val="0"/>
              <w:numId w:val="4"/>
            </w:numPr>
            <w:spacing w:after="80" w:line="240" w:lineRule="auto"/>
            <w:jc w:val="both"/>
            <w:divId w:val="1537963103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Equipo TI</w:t>
          </w:r>
        </w:p>
        <w:p w14:paraId="6B4A79B3" w14:textId="77777777" w:rsidR="00482261" w:rsidRPr="00482261" w:rsidRDefault="00482261" w:rsidP="00482261">
          <w:pPr>
            <w:numPr>
              <w:ilvl w:val="0"/>
              <w:numId w:val="4"/>
            </w:numPr>
            <w:spacing w:after="80" w:line="240" w:lineRule="auto"/>
            <w:jc w:val="both"/>
            <w:divId w:val="1537963103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Jefe TI o administrador TI</w:t>
          </w:r>
        </w:p>
        <w:p w14:paraId="232BC1A3" w14:textId="77777777" w:rsidR="00482261" w:rsidRPr="00482261" w:rsidRDefault="00482261" w:rsidP="00482261">
          <w:pPr>
            <w:numPr>
              <w:ilvl w:val="0"/>
              <w:numId w:val="4"/>
            </w:numPr>
            <w:spacing w:after="80" w:line="240" w:lineRule="auto"/>
            <w:jc w:val="both"/>
            <w:divId w:val="1537963103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Gerencia o Gerencia General</w:t>
          </w:r>
        </w:p>
        <w:p w14:paraId="60B05C8F" w14:textId="77777777" w:rsidR="00482261" w:rsidRPr="00482261" w:rsidRDefault="00482261" w:rsidP="00482261">
          <w:pPr>
            <w:numPr>
              <w:ilvl w:val="0"/>
              <w:numId w:val="4"/>
            </w:numPr>
            <w:spacing w:after="80" w:line="240" w:lineRule="auto"/>
            <w:jc w:val="both"/>
            <w:divId w:val="1537963103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Jefe técnico o jefe de servicio técnico</w:t>
          </w:r>
        </w:p>
        <w:p w14:paraId="68DBCBB0" w14:textId="77777777" w:rsidR="00482261" w:rsidRPr="00482261" w:rsidRDefault="00482261" w:rsidP="00482261">
          <w:pPr>
            <w:numPr>
              <w:ilvl w:val="0"/>
              <w:numId w:val="4"/>
            </w:numPr>
            <w:spacing w:after="80" w:line="240" w:lineRule="auto"/>
            <w:jc w:val="both"/>
            <w:divId w:val="1537963103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Firmante documental</w:t>
          </w:r>
        </w:p>
        <w:p w14:paraId="532214CD" w14:textId="77777777" w:rsidR="00482261" w:rsidRPr="00482261" w:rsidRDefault="00482261" w:rsidP="00482261">
          <w:pPr>
            <w:numPr>
              <w:ilvl w:val="0"/>
              <w:numId w:val="4"/>
            </w:numPr>
            <w:spacing w:after="80" w:line="240" w:lineRule="auto"/>
            <w:jc w:val="both"/>
            <w:divId w:val="1537963103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Revisor de seguridad</w:t>
          </w:r>
        </w:p>
        <w:p w14:paraId="5D84CB98" w14:textId="77777777" w:rsidR="00482261" w:rsidRPr="00482261" w:rsidRDefault="00482261" w:rsidP="00482261">
          <w:pPr>
            <w:numPr>
              <w:ilvl w:val="0"/>
              <w:numId w:val="4"/>
            </w:numPr>
            <w:spacing w:after="80" w:line="240" w:lineRule="auto"/>
            <w:jc w:val="both"/>
            <w:divId w:val="1537963103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Auditor externo temporal</w:t>
          </w:r>
        </w:p>
        <w:p w14:paraId="4A837F3A" w14:textId="77777777" w:rsidR="00482261" w:rsidRPr="00482261" w:rsidRDefault="00482261" w:rsidP="00482261">
          <w:pPr>
            <w:numPr>
              <w:ilvl w:val="0"/>
              <w:numId w:val="4"/>
            </w:numPr>
            <w:spacing w:after="80" w:line="240" w:lineRule="auto"/>
            <w:jc w:val="both"/>
            <w:divId w:val="1537963103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Usuario habilitado para correo con Gmail</w:t>
          </w:r>
        </w:p>
        <w:p w14:paraId="31B4BB53" w14:textId="77777777" w:rsidR="00482261" w:rsidRPr="00482261" w:rsidRDefault="00482261" w:rsidP="00482261">
          <w:pPr>
            <w:pStyle w:val="Ttulo2"/>
            <w:spacing w:after="120" w:line="240" w:lineRule="auto"/>
            <w:jc w:val="both"/>
            <w:divId w:val="1537963103"/>
            <w:rPr>
              <w:rFonts w:ascii="Aptos" w:eastAsia="Times New Roman" w:hAnsi="Aptos"/>
              <w:b/>
              <w:color w:val="325483"/>
              <w:sz w:val="26"/>
              <w:szCs w:val="26"/>
            </w:rPr>
          </w:pPr>
          <w:r w:rsidRPr="00482261">
            <w:rPr>
              <w:rFonts w:ascii="Aptos" w:eastAsia="Times New Roman" w:hAnsi="Aptos"/>
              <w:b/>
              <w:color w:val="325483"/>
              <w:sz w:val="26"/>
            </w:rPr>
            <w:t xml:space="preserve">5. </w:t>
          </w:r>
          <w:proofErr w:type="spellStart"/>
          <w:r w:rsidRPr="00482261">
            <w:rPr>
              <w:rFonts w:ascii="Aptos" w:eastAsia="Times New Roman" w:hAnsi="Aptos"/>
              <w:b/>
              <w:color w:val="325483"/>
              <w:sz w:val="26"/>
            </w:rPr>
            <w:t>Justificacion</w:t>
          </w:r>
          <w:proofErr w:type="spellEnd"/>
          <w:r w:rsidRPr="00482261">
            <w:rPr>
              <w:rFonts w:ascii="Aptos" w:eastAsia="Times New Roman" w:hAnsi="Aptos"/>
              <w:b/>
              <w:color w:val="325483"/>
              <w:sz w:val="26"/>
            </w:rPr>
            <w:t xml:space="preserve"> general del área</w:t>
          </w:r>
        </w:p>
        <w:p w14:paraId="7D831E2A" w14:textId="77777777" w:rsidR="00482261" w:rsidRPr="00482261" w:rsidRDefault="00482261" w:rsidP="00482261">
          <w:pPr>
            <w:pStyle w:val="NormalWeb"/>
            <w:spacing w:after="80"/>
            <w:divId w:val="1537963103"/>
            <w:rPr>
              <w:rFonts w:ascii="Aptos" w:hAnsi="Aptos"/>
              <w:color w:val="1F2937"/>
            </w:rPr>
          </w:pPr>
          <w:r w:rsidRPr="00482261">
            <w:rPr>
              <w:rFonts w:ascii="Aptos" w:hAnsi="Aptos"/>
              <w:color w:val="1F2937"/>
            </w:rPr>
            <w:t xml:space="preserve">El Área 01 existe para sostener las capacidades transversales sin las cuales SPI no puede operar con gobierno técnico verificable. El sistema necesita saber </w:t>
          </w:r>
          <w:proofErr w:type="spellStart"/>
          <w:r w:rsidRPr="00482261">
            <w:rPr>
              <w:rFonts w:ascii="Aptos" w:hAnsi="Aptos"/>
              <w:color w:val="1F2937"/>
            </w:rPr>
            <w:t>quien</w:t>
          </w:r>
          <w:proofErr w:type="spellEnd"/>
          <w:r w:rsidRPr="00482261">
            <w:rPr>
              <w:rFonts w:ascii="Aptos" w:hAnsi="Aptos"/>
              <w:color w:val="1F2937"/>
            </w:rPr>
            <w:t xml:space="preserve"> accede, bajo que rol, desde que sesión y con que evidencia; necesita registrar eventos auditables, aislar eventos de seguridad, preparar documentación para auditorias, notificar hechos operativos, custodiar adjuntos y documentos generados, formalizar firmas avanzadas y permitir </w:t>
          </w:r>
          <w:proofErr w:type="spellStart"/>
          <w:r w:rsidRPr="00482261">
            <w:rPr>
              <w:rFonts w:ascii="Aptos" w:hAnsi="Aptos"/>
              <w:color w:val="1F2937"/>
            </w:rPr>
            <w:lastRenderedPageBreak/>
            <w:t>verificacion</w:t>
          </w:r>
          <w:proofErr w:type="spellEnd"/>
          <w:r w:rsidRPr="00482261">
            <w:rPr>
              <w:rFonts w:ascii="Aptos" w:hAnsi="Aptos"/>
              <w:color w:val="1F2937"/>
            </w:rPr>
            <w:t xml:space="preserve"> posterior de documentos. El área </w:t>
          </w:r>
          <w:proofErr w:type="spellStart"/>
          <w:r w:rsidRPr="00482261">
            <w:rPr>
              <w:rFonts w:ascii="Aptos" w:hAnsi="Aptos"/>
              <w:color w:val="1F2937"/>
            </w:rPr>
            <w:t>tambien</w:t>
          </w:r>
          <w:proofErr w:type="spellEnd"/>
          <w:r w:rsidRPr="00482261">
            <w:rPr>
              <w:rFonts w:ascii="Aptos" w:hAnsi="Aptos"/>
              <w:color w:val="1F2937"/>
            </w:rPr>
            <w:t xml:space="preserve"> necesita exponer visibilidad ejecutiva de partes concretas del dominio y permitir, cuando el proceso lo exige, el </w:t>
          </w:r>
          <w:proofErr w:type="spellStart"/>
          <w:r w:rsidRPr="00482261">
            <w:rPr>
              <w:rFonts w:ascii="Aptos" w:hAnsi="Aptos"/>
              <w:color w:val="1F2937"/>
            </w:rPr>
            <w:t>envio</w:t>
          </w:r>
          <w:proofErr w:type="spellEnd"/>
          <w:r w:rsidRPr="00482261">
            <w:rPr>
              <w:rFonts w:ascii="Aptos" w:hAnsi="Aptos"/>
              <w:color w:val="1F2937"/>
            </w:rPr>
            <w:t xml:space="preserve"> de correo desde la cuenta autorizada del usuario.</w:t>
          </w:r>
        </w:p>
        <w:p w14:paraId="2A29283F" w14:textId="77777777" w:rsidR="00482261" w:rsidRPr="00482261" w:rsidRDefault="00482261" w:rsidP="00482261">
          <w:pPr>
            <w:pStyle w:val="Ttulo2"/>
            <w:spacing w:after="120" w:line="240" w:lineRule="auto"/>
            <w:jc w:val="both"/>
            <w:divId w:val="1537963103"/>
            <w:rPr>
              <w:rFonts w:ascii="Aptos" w:eastAsia="Times New Roman" w:hAnsi="Aptos"/>
              <w:b/>
              <w:color w:val="325483"/>
              <w:sz w:val="26"/>
            </w:rPr>
          </w:pPr>
          <w:r w:rsidRPr="00482261">
            <w:rPr>
              <w:rFonts w:ascii="Aptos" w:eastAsia="Times New Roman" w:hAnsi="Aptos"/>
              <w:b/>
              <w:color w:val="325483"/>
              <w:sz w:val="26"/>
            </w:rPr>
            <w:t xml:space="preserve">6. </w:t>
          </w:r>
          <w:proofErr w:type="spellStart"/>
          <w:r w:rsidRPr="00482261">
            <w:rPr>
              <w:rFonts w:ascii="Aptos" w:eastAsia="Times New Roman" w:hAnsi="Aptos"/>
              <w:b/>
              <w:color w:val="325483"/>
              <w:sz w:val="26"/>
            </w:rPr>
            <w:t>Justificacion</w:t>
          </w:r>
          <w:proofErr w:type="spellEnd"/>
          <w:r w:rsidRPr="00482261">
            <w:rPr>
              <w:rFonts w:ascii="Aptos" w:eastAsia="Times New Roman" w:hAnsi="Aptos"/>
              <w:b/>
              <w:color w:val="325483"/>
              <w:sz w:val="26"/>
            </w:rPr>
            <w:t xml:space="preserve"> por módulo</w:t>
          </w:r>
        </w:p>
        <w:tbl>
          <w:tblPr>
            <w:tblStyle w:val="Tablaconcuadrcula"/>
            <w:tblW w:w="5000" w:type="pct"/>
            <w:tblLook w:val="04A0" w:firstRow="1" w:lastRow="0" w:firstColumn="1" w:lastColumn="0" w:noHBand="0" w:noVBand="1"/>
          </w:tblPr>
          <w:tblGrid>
            <w:gridCol w:w="1247"/>
            <w:gridCol w:w="2645"/>
            <w:gridCol w:w="3025"/>
            <w:gridCol w:w="2711"/>
          </w:tblGrid>
          <w:tr w:rsidR="00482261" w:rsidRPr="00482261" w14:paraId="70E341C0" w14:textId="77777777" w:rsidTr="00482261">
            <w:trPr>
              <w:divId w:val="1537963103"/>
              <w:cantSplit/>
              <w:tblHeader/>
            </w:trPr>
            <w:tc>
              <w:tcPr>
                <w:tcW w:w="629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07F9BD73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Módulo</w:t>
                </w:r>
              </w:p>
            </w:tc>
            <w:tc>
              <w:tcPr>
                <w:tcW w:w="1380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12E59FF9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proofErr w:type="spellStart"/>
                <w:r w:rsidRPr="00482261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Por que</w:t>
                </w:r>
                <w:proofErr w:type="spellEnd"/>
                <w:r w:rsidRPr="00482261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 xml:space="preserve"> existe</w:t>
                </w:r>
              </w:p>
            </w:tc>
            <w:tc>
              <w:tcPr>
                <w:tcW w:w="1577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0E36D9F8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Como opera a alto nivel</w:t>
                </w:r>
              </w:p>
            </w:tc>
            <w:tc>
              <w:tcPr>
                <w:tcW w:w="1414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6954AFA5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Cuando aplica</w:t>
                </w:r>
              </w:p>
            </w:tc>
          </w:tr>
          <w:tr w:rsidR="00482261" w:rsidRPr="00482261" w14:paraId="2A7872F6" w14:textId="77777777" w:rsidTr="00482261">
            <w:trPr>
              <w:divId w:val="1537963103"/>
              <w:cantSplit/>
              <w:tblHeader/>
            </w:trPr>
            <w:tc>
              <w:tcPr>
                <w:tcW w:w="629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595E69C5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auth</w:t>
                </w:r>
                <w:proofErr w:type="spellEnd"/>
              </w:p>
            </w:tc>
            <w:tc>
              <w:tcPr>
                <w:tcW w:w="1380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160C90B2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Para autenticar usuarios y controlar sesiones.</w:t>
                </w:r>
              </w:p>
            </w:tc>
            <w:tc>
              <w:tcPr>
                <w:tcW w:w="1577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7B17C63E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Google OAuth, JWT, </w:t>
                </w: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refresh</w:t>
                </w:r>
                <w:proofErr w:type="spellEnd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, </w:t>
                </w: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logout</w:t>
                </w:r>
                <w:proofErr w:type="spellEnd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y perfil.</w:t>
                </w:r>
              </w:p>
            </w:tc>
            <w:tc>
              <w:tcPr>
                <w:tcW w:w="1414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5A1D2099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Al iniciar, mantener o cerrar sesión.</w:t>
                </w:r>
              </w:p>
            </w:tc>
          </w:tr>
          <w:tr w:rsidR="00482261" w:rsidRPr="00482261" w14:paraId="5FB34394" w14:textId="77777777" w:rsidTr="00482261">
            <w:trPr>
              <w:divId w:val="1537963103"/>
              <w:cantSplit/>
              <w:tblHeader/>
            </w:trPr>
            <w:tc>
              <w:tcPr>
                <w:tcW w:w="629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69DF17FD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security</w:t>
                </w:r>
                <w:proofErr w:type="spellEnd"/>
              </w:p>
            </w:tc>
            <w:tc>
              <w:tcPr>
                <w:tcW w:w="1380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2EA82FD6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Para detectar y revisar eventos de acceso sensibles.</w:t>
                </w:r>
              </w:p>
            </w:tc>
            <w:tc>
              <w:tcPr>
                <w:tcW w:w="1577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053FDFF1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Consulta auditoria, correlaciona notificaciones y permite </w:t>
                </w: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revision</w:t>
                </w:r>
                <w:proofErr w:type="spellEnd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TI.</w:t>
                </w:r>
              </w:p>
            </w:tc>
            <w:tc>
              <w:tcPr>
                <w:tcW w:w="1414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7E7EC0B1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Cuando TI necesita revisar actividad de riesgo.</w:t>
                </w:r>
              </w:p>
            </w:tc>
          </w:tr>
          <w:tr w:rsidR="00482261" w:rsidRPr="00482261" w14:paraId="1FC19903" w14:textId="77777777" w:rsidTr="00482261">
            <w:trPr>
              <w:divId w:val="1537963103"/>
              <w:cantSplit/>
              <w:tblHeader/>
            </w:trPr>
            <w:tc>
              <w:tcPr>
                <w:tcW w:w="629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7B347993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auditoria</w:t>
                </w:r>
              </w:p>
            </w:tc>
            <w:tc>
              <w:tcPr>
                <w:tcW w:w="1380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2729036D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Para sostener trazabilidad institucional.</w:t>
                </w:r>
              </w:p>
            </w:tc>
            <w:tc>
              <w:tcPr>
                <w:tcW w:w="1577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6B752C5C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Lista, filtra, detalla y exporta </w:t>
                </w: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bitacora</w:t>
                </w:r>
                <w:proofErr w:type="spellEnd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transversal.</w:t>
                </w:r>
              </w:p>
            </w:tc>
            <w:tc>
              <w:tcPr>
                <w:tcW w:w="1414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0933B55E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Cuando se requiere </w:t>
                </w: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investigacion</w:t>
                </w:r>
                <w:proofErr w:type="spellEnd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o evidencia.</w:t>
                </w:r>
              </w:p>
            </w:tc>
          </w:tr>
          <w:tr w:rsidR="00482261" w:rsidRPr="00482261" w14:paraId="0AC8F92B" w14:textId="77777777" w:rsidTr="00482261">
            <w:trPr>
              <w:divId w:val="1537963103"/>
              <w:cantSplit/>
              <w:tblHeader/>
            </w:trPr>
            <w:tc>
              <w:tcPr>
                <w:tcW w:w="629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6117D4F7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audit-prep</w:t>
                </w:r>
                <w:proofErr w:type="spellEnd"/>
              </w:p>
            </w:tc>
            <w:tc>
              <w:tcPr>
                <w:tcW w:w="1380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6A51EF81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Para preparar auditoria de forma controlada.</w:t>
                </w:r>
              </w:p>
            </w:tc>
            <w:tc>
              <w:tcPr>
                <w:tcW w:w="1577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645E17A8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Administra ventana, secciones, documentos y accesos externos.</w:t>
                </w:r>
              </w:p>
            </w:tc>
            <w:tc>
              <w:tcPr>
                <w:tcW w:w="1414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08BE622C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Antes y durante auditorias formales.</w:t>
                </w:r>
              </w:p>
            </w:tc>
          </w:tr>
          <w:tr w:rsidR="00482261" w:rsidRPr="00482261" w14:paraId="2F1DC7A4" w14:textId="77777777" w:rsidTr="00482261">
            <w:trPr>
              <w:divId w:val="1537963103"/>
              <w:cantSplit/>
              <w:tblHeader/>
            </w:trPr>
            <w:tc>
              <w:tcPr>
                <w:tcW w:w="629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5B0BAF86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approvals</w:t>
                </w:r>
                <w:proofErr w:type="spellEnd"/>
              </w:p>
            </w:tc>
            <w:tc>
              <w:tcPr>
                <w:tcW w:w="1380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6A599DC4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Para resolver decisiones del flujo técnico soportado.</w:t>
                </w:r>
              </w:p>
            </w:tc>
            <w:tc>
              <w:tcPr>
                <w:tcW w:w="1577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0B064C3C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Presenta pendientes y registra aprobaciones o rechazos.</w:t>
                </w:r>
              </w:p>
            </w:tc>
            <w:tc>
              <w:tcPr>
                <w:tcW w:w="1414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0BA76015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Cuando una solicitud requiere </w:t>
                </w: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decision</w:t>
                </w:r>
                <w:proofErr w:type="spellEnd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formal.</w:t>
                </w:r>
              </w:p>
            </w:tc>
          </w:tr>
          <w:tr w:rsidR="00482261" w:rsidRPr="00482261" w14:paraId="58AE9A97" w14:textId="77777777" w:rsidTr="00482261">
            <w:trPr>
              <w:divId w:val="1537963103"/>
              <w:cantSplit/>
              <w:tblHeader/>
            </w:trPr>
            <w:tc>
              <w:tcPr>
                <w:tcW w:w="629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2480B965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management</w:t>
                </w:r>
                <w:proofErr w:type="spellEnd"/>
              </w:p>
            </w:tc>
            <w:tc>
              <w:tcPr>
                <w:tcW w:w="1380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795510DC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Para entregar visibilidad gerencial del dominio.</w:t>
                </w:r>
              </w:p>
            </w:tc>
            <w:tc>
              <w:tcPr>
                <w:tcW w:w="1577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4F74B877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Expone </w:t>
                </w: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metricas</w:t>
                </w:r>
                <w:proofErr w:type="spellEnd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, listados, trazabilidad y documentos asociados.</w:t>
                </w:r>
              </w:p>
            </w:tc>
            <w:tc>
              <w:tcPr>
                <w:tcW w:w="1414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4BD5807A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Durante seguimiento ejecutivo.</w:t>
                </w:r>
              </w:p>
            </w:tc>
          </w:tr>
          <w:tr w:rsidR="00482261" w:rsidRPr="00482261" w14:paraId="46A3CB69" w14:textId="77777777" w:rsidTr="00482261">
            <w:trPr>
              <w:divId w:val="1537963103"/>
              <w:cantSplit/>
              <w:tblHeader/>
            </w:trPr>
            <w:tc>
              <w:tcPr>
                <w:tcW w:w="629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3D6D7DA1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signature</w:t>
                </w:r>
                <w:proofErr w:type="spellEnd"/>
              </w:p>
            </w:tc>
            <w:tc>
              <w:tcPr>
                <w:tcW w:w="1380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2C795D1C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Para garantizar integridad y verificabilidad documental.</w:t>
                </w:r>
              </w:p>
            </w:tc>
            <w:tc>
              <w:tcPr>
                <w:tcW w:w="1577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46F5C9EC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Calcula hash, firma, sella, genera QR y verifica.</w:t>
                </w:r>
              </w:p>
            </w:tc>
            <w:tc>
              <w:tcPr>
                <w:tcW w:w="1414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5E5038E6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Cuando un documento debe quedar formalizado.</w:t>
                </w:r>
              </w:p>
            </w:tc>
          </w:tr>
          <w:tr w:rsidR="00482261" w:rsidRPr="00482261" w14:paraId="20469B09" w14:textId="77777777" w:rsidTr="00482261">
            <w:trPr>
              <w:divId w:val="1537963103"/>
              <w:cantSplit/>
              <w:tblHeader/>
            </w:trPr>
            <w:tc>
              <w:tcPr>
                <w:tcW w:w="629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14BF5EA7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documents</w:t>
                </w:r>
                <w:proofErr w:type="spellEnd"/>
              </w:p>
            </w:tc>
            <w:tc>
              <w:tcPr>
                <w:tcW w:w="1380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0C9EE88A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Para generar documentos operativos controlados.</w:t>
                </w:r>
              </w:p>
            </w:tc>
            <w:tc>
              <w:tcPr>
                <w:tcW w:w="1577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474BAEA1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Crea desde plantilla, permite firma posicionada y exporta PDF.</w:t>
                </w:r>
              </w:p>
            </w:tc>
            <w:tc>
              <w:tcPr>
                <w:tcW w:w="1414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3D772EAE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Cuando una solicitud necesita documento formalizable.</w:t>
                </w:r>
              </w:p>
            </w:tc>
          </w:tr>
          <w:tr w:rsidR="00482261" w:rsidRPr="00482261" w14:paraId="7B967D0C" w14:textId="77777777" w:rsidTr="00482261">
            <w:trPr>
              <w:divId w:val="1537963103"/>
              <w:cantSplit/>
              <w:tblHeader/>
            </w:trPr>
            <w:tc>
              <w:tcPr>
                <w:tcW w:w="629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4FB6693B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files</w:t>
                </w:r>
              </w:p>
            </w:tc>
            <w:tc>
              <w:tcPr>
                <w:tcW w:w="1380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23EFE8C8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Para custodiar adjuntos por solicitud.</w:t>
                </w:r>
              </w:p>
            </w:tc>
            <w:tc>
              <w:tcPr>
                <w:tcW w:w="1577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45C20D28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Carga, lista, descarga y elimina archivos con control de rol.</w:t>
                </w:r>
              </w:p>
            </w:tc>
            <w:tc>
              <w:tcPr>
                <w:tcW w:w="1414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407FA2D4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Cuando un flujo requiere anexos.</w:t>
                </w:r>
              </w:p>
            </w:tc>
          </w:tr>
          <w:tr w:rsidR="00482261" w:rsidRPr="00482261" w14:paraId="653BEEEA" w14:textId="77777777" w:rsidTr="00482261">
            <w:trPr>
              <w:divId w:val="1537963103"/>
              <w:cantSplit/>
              <w:tblHeader/>
            </w:trPr>
            <w:tc>
              <w:tcPr>
                <w:tcW w:w="629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574833FD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notifications</w:t>
                </w:r>
                <w:proofErr w:type="spellEnd"/>
              </w:p>
            </w:tc>
            <w:tc>
              <w:tcPr>
                <w:tcW w:w="1380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07FF49DB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Para informar eventos operativos al usuario.</w:t>
                </w:r>
              </w:p>
            </w:tc>
            <w:tc>
              <w:tcPr>
                <w:tcW w:w="1577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67C0FAF9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Lista, crea, marca como </w:t>
                </w: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leidas</w:t>
                </w:r>
                <w:proofErr w:type="spellEnd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y elimina notificaciones.</w:t>
                </w:r>
              </w:p>
            </w:tc>
            <w:tc>
              <w:tcPr>
                <w:tcW w:w="1414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716906EF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Cuando el sistema o un rol autorizado debe avisar un evento.</w:t>
                </w:r>
              </w:p>
            </w:tc>
          </w:tr>
          <w:tr w:rsidR="00482261" w:rsidRPr="00482261" w14:paraId="75100199" w14:textId="77777777" w:rsidTr="00482261">
            <w:trPr>
              <w:divId w:val="1537963103"/>
              <w:cantSplit/>
              <w:tblHeader/>
            </w:trPr>
            <w:tc>
              <w:tcPr>
                <w:tcW w:w="629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47497D05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dashboard</w:t>
                </w:r>
                <w:proofErr w:type="spellEnd"/>
              </w:p>
            </w:tc>
            <w:tc>
              <w:tcPr>
                <w:tcW w:w="1380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694E05E0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Para exponer resumen operacional del dominio montado.</w:t>
                </w:r>
              </w:p>
            </w:tc>
            <w:tc>
              <w:tcPr>
                <w:tcW w:w="1577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71445324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Devuelve </w:t>
                </w: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metricas</w:t>
                </w:r>
                <w:proofErr w:type="spellEnd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agregadas del </w:t>
                </w: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dashboard</w:t>
                </w:r>
                <w:proofErr w:type="spellEnd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comercial.</w:t>
                </w:r>
              </w:p>
            </w:tc>
            <w:tc>
              <w:tcPr>
                <w:tcW w:w="1414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65367414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Cuando el rol autorizado requiere resumen ejecutivo.</w:t>
                </w:r>
              </w:p>
            </w:tc>
          </w:tr>
          <w:tr w:rsidR="00482261" w:rsidRPr="00482261" w14:paraId="6065E217" w14:textId="77777777" w:rsidTr="00482261">
            <w:trPr>
              <w:divId w:val="1537963103"/>
              <w:cantSplit/>
              <w:tblHeader/>
            </w:trPr>
            <w:tc>
              <w:tcPr>
                <w:tcW w:w="629" w:type="pct"/>
                <w:shd w:val="clear" w:color="auto" w:fill="FFFFFF"/>
                <w:hideMark/>
              </w:tcPr>
              <w:p w14:paraId="021A3EBA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gmail</w:t>
                </w:r>
                <w:proofErr w:type="spellEnd"/>
              </w:p>
            </w:tc>
            <w:tc>
              <w:tcPr>
                <w:tcW w:w="1380" w:type="pct"/>
                <w:shd w:val="clear" w:color="auto" w:fill="FFFFFF"/>
                <w:hideMark/>
              </w:tcPr>
              <w:p w14:paraId="43E507AA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Para enviar correo desde la cuenta real del usuario.</w:t>
                </w:r>
              </w:p>
            </w:tc>
            <w:tc>
              <w:tcPr>
                <w:tcW w:w="1577" w:type="pct"/>
                <w:shd w:val="clear" w:color="auto" w:fill="FFFFFF"/>
                <w:hideMark/>
              </w:tcPr>
              <w:p w14:paraId="4463D10A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Gestiona OAuth, estado, </w:t>
                </w: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envio</w:t>
                </w:r>
                <w:proofErr w:type="spellEnd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y </w:t>
                </w: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revocacion</w:t>
                </w:r>
                <w:proofErr w:type="spellEnd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.</w:t>
                </w:r>
              </w:p>
            </w:tc>
            <w:tc>
              <w:tcPr>
                <w:tcW w:w="1414" w:type="pct"/>
                <w:shd w:val="clear" w:color="auto" w:fill="FFFFFF"/>
                <w:hideMark/>
              </w:tcPr>
              <w:p w14:paraId="445733AA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Cuando el flujo requiere correo autenticado.</w:t>
                </w:r>
              </w:p>
            </w:tc>
          </w:tr>
        </w:tbl>
        <w:p w14:paraId="3F9F6452" w14:textId="77777777" w:rsidR="00482261" w:rsidRPr="00482261" w:rsidRDefault="00482261" w:rsidP="00482261">
          <w:pPr>
            <w:pStyle w:val="Ttulo2"/>
            <w:spacing w:after="120" w:line="240" w:lineRule="auto"/>
            <w:jc w:val="both"/>
            <w:divId w:val="1537963103"/>
            <w:rPr>
              <w:rFonts w:ascii="Aptos" w:eastAsia="Times New Roman" w:hAnsi="Aptos"/>
              <w:b/>
              <w:color w:val="325483"/>
              <w:sz w:val="26"/>
              <w:szCs w:val="26"/>
            </w:rPr>
          </w:pPr>
          <w:r w:rsidRPr="00482261">
            <w:rPr>
              <w:rFonts w:ascii="Aptos" w:eastAsia="Times New Roman" w:hAnsi="Aptos"/>
              <w:b/>
              <w:color w:val="325483"/>
              <w:sz w:val="26"/>
            </w:rPr>
            <w:lastRenderedPageBreak/>
            <w:t>7. Requerimientos funcionales del usuario</w:t>
          </w:r>
        </w:p>
        <w:p w14:paraId="60D88111" w14:textId="77777777" w:rsidR="00482261" w:rsidRPr="00482261" w:rsidRDefault="00482261" w:rsidP="00482261">
          <w:pPr>
            <w:numPr>
              <w:ilvl w:val="0"/>
              <w:numId w:val="5"/>
            </w:numPr>
            <w:spacing w:after="80" w:line="240" w:lineRule="auto"/>
            <w:jc w:val="both"/>
            <w:divId w:val="1537963103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REQ-GD-001: El sistema debe autenticar usuarios internos mediante Google OAuth y crear una sesión trazable.</w:t>
          </w:r>
        </w:p>
        <w:p w14:paraId="6CDC5CDD" w14:textId="77777777" w:rsidR="00482261" w:rsidRPr="00482261" w:rsidRDefault="00482261" w:rsidP="00482261">
          <w:pPr>
            <w:numPr>
              <w:ilvl w:val="0"/>
              <w:numId w:val="5"/>
            </w:numPr>
            <w:spacing w:after="80" w:line="240" w:lineRule="auto"/>
            <w:jc w:val="both"/>
            <w:divId w:val="1537963103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 xml:space="preserve">REQ-GD-002: El sistema debe emitir </w:t>
          </w: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accessToken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 xml:space="preserve"> y </w:t>
          </w: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refreshToken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 xml:space="preserve"> y permitir renovar la sesión activa valida.</w:t>
          </w:r>
        </w:p>
        <w:p w14:paraId="5CE37582" w14:textId="77777777" w:rsidR="00482261" w:rsidRPr="00482261" w:rsidRDefault="00482261" w:rsidP="00482261">
          <w:pPr>
            <w:numPr>
              <w:ilvl w:val="0"/>
              <w:numId w:val="5"/>
            </w:numPr>
            <w:spacing w:after="80" w:line="240" w:lineRule="auto"/>
            <w:jc w:val="both"/>
            <w:divId w:val="1537963103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REQ-GD-003: El sistema debe permitir consultar el perfil del usuario autenticado.</w:t>
          </w:r>
        </w:p>
        <w:p w14:paraId="1D1FD35F" w14:textId="77777777" w:rsidR="00482261" w:rsidRPr="00482261" w:rsidRDefault="00482261" w:rsidP="00482261">
          <w:pPr>
            <w:numPr>
              <w:ilvl w:val="0"/>
              <w:numId w:val="5"/>
            </w:numPr>
            <w:spacing w:after="80" w:line="240" w:lineRule="auto"/>
            <w:jc w:val="both"/>
            <w:divId w:val="1537963103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REQ-GD-004: El sistema debe permitir cerrar la sesión activa del usuario y registrar dicho cierre.</w:t>
          </w:r>
        </w:p>
        <w:p w14:paraId="68FCA080" w14:textId="77777777" w:rsidR="00482261" w:rsidRPr="00482261" w:rsidRDefault="00482261" w:rsidP="00482261">
          <w:pPr>
            <w:numPr>
              <w:ilvl w:val="0"/>
              <w:numId w:val="5"/>
            </w:numPr>
            <w:spacing w:after="80" w:line="240" w:lineRule="auto"/>
            <w:jc w:val="both"/>
            <w:divId w:val="1537963103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 xml:space="preserve">REQ-GD-005: El sistema debe permitir registrar la </w:t>
          </w: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aceptacion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 xml:space="preserve"> interna de LOPDP con evidencia documental.</w:t>
          </w:r>
        </w:p>
        <w:p w14:paraId="3EA64928" w14:textId="77777777" w:rsidR="00482261" w:rsidRPr="00482261" w:rsidRDefault="00482261" w:rsidP="00482261">
          <w:pPr>
            <w:numPr>
              <w:ilvl w:val="0"/>
              <w:numId w:val="5"/>
            </w:numPr>
            <w:spacing w:after="80" w:line="240" w:lineRule="auto"/>
            <w:jc w:val="both"/>
            <w:divId w:val="1537963103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 xml:space="preserve">REQ-GD-006: El sistema debe registrar eventos </w:t>
          </w: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criticos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 xml:space="preserve"> de </w:t>
          </w: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login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 xml:space="preserve"> y eventos fuera de horario en la </w:t>
          </w: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bitacora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 xml:space="preserve"> de </w:t>
          </w: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auditoria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.</w:t>
          </w:r>
        </w:p>
        <w:p w14:paraId="0C516AA3" w14:textId="77777777" w:rsidR="00482261" w:rsidRPr="00482261" w:rsidRDefault="00482261" w:rsidP="00482261">
          <w:pPr>
            <w:numPr>
              <w:ilvl w:val="0"/>
              <w:numId w:val="5"/>
            </w:numPr>
            <w:spacing w:after="80" w:line="240" w:lineRule="auto"/>
            <w:jc w:val="both"/>
            <w:divId w:val="1537963103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 xml:space="preserve">REQ-GD-007: El sistema debe permitir a TI consultar, revisar y exportar eventos de </w:t>
          </w: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login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 xml:space="preserve"> fuera de horario.</w:t>
          </w:r>
        </w:p>
        <w:p w14:paraId="2A74A04B" w14:textId="77777777" w:rsidR="00482261" w:rsidRPr="00482261" w:rsidRDefault="00482261" w:rsidP="00482261">
          <w:pPr>
            <w:numPr>
              <w:ilvl w:val="0"/>
              <w:numId w:val="5"/>
            </w:numPr>
            <w:spacing w:after="80" w:line="240" w:lineRule="auto"/>
            <w:jc w:val="both"/>
            <w:divId w:val="1537963103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 xml:space="preserve">REQ-GD-008: El sistema debe permitir activar o desactivar una ventana de </w:t>
          </w: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auditoria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 xml:space="preserve"> y definir sus fechas de vigencia.</w:t>
          </w:r>
        </w:p>
        <w:p w14:paraId="5736361C" w14:textId="77777777" w:rsidR="00482261" w:rsidRPr="00482261" w:rsidRDefault="00482261" w:rsidP="00482261">
          <w:pPr>
            <w:numPr>
              <w:ilvl w:val="0"/>
              <w:numId w:val="5"/>
            </w:numPr>
            <w:spacing w:after="80" w:line="240" w:lineRule="auto"/>
            <w:jc w:val="both"/>
            <w:divId w:val="1537963103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 xml:space="preserve">REQ-GD-009: El sistema debe permitir administrar secciones y documentos de auditoria </w:t>
          </w: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segun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 xml:space="preserve"> rol autorizado.</w:t>
          </w:r>
        </w:p>
        <w:p w14:paraId="55C6BA58" w14:textId="77777777" w:rsidR="00482261" w:rsidRPr="00482261" w:rsidRDefault="00482261" w:rsidP="00482261">
          <w:pPr>
            <w:numPr>
              <w:ilvl w:val="0"/>
              <w:numId w:val="5"/>
            </w:numPr>
            <w:spacing w:after="80" w:line="240" w:lineRule="auto"/>
            <w:jc w:val="both"/>
            <w:divId w:val="1537963103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 xml:space="preserve">REQ-GD-010: El sistema debe permitir aprobar o rechazar solicitudes del flujo técnico habilitado y persistir la </w:t>
          </w: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decision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.</w:t>
          </w:r>
        </w:p>
        <w:p w14:paraId="43E7AA92" w14:textId="77777777" w:rsidR="00482261" w:rsidRPr="00482261" w:rsidRDefault="00482261" w:rsidP="00482261">
          <w:pPr>
            <w:numPr>
              <w:ilvl w:val="0"/>
              <w:numId w:val="5"/>
            </w:numPr>
            <w:spacing w:after="80" w:line="240" w:lineRule="auto"/>
            <w:jc w:val="both"/>
            <w:divId w:val="1537963103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 xml:space="preserve">REQ-GD-011: El sistema debe permitir a gerencia consultar </w:t>
          </w: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metricas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, trazabilidad y documentos asociados a una solicitud.</w:t>
          </w:r>
        </w:p>
        <w:p w14:paraId="29876C65" w14:textId="77777777" w:rsidR="00482261" w:rsidRPr="00482261" w:rsidRDefault="00482261" w:rsidP="00482261">
          <w:pPr>
            <w:numPr>
              <w:ilvl w:val="0"/>
              <w:numId w:val="5"/>
            </w:numPr>
            <w:spacing w:after="80" w:line="240" w:lineRule="auto"/>
            <w:jc w:val="both"/>
            <w:divId w:val="1537963103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REQ-GD-012: El sistema debe permitir crear documentos desde plantilla y recuperarlos por solicitud o identificador.</w:t>
          </w:r>
        </w:p>
        <w:p w14:paraId="4B5631DD" w14:textId="77777777" w:rsidR="00482261" w:rsidRPr="00482261" w:rsidRDefault="00482261" w:rsidP="00482261">
          <w:pPr>
            <w:numPr>
              <w:ilvl w:val="0"/>
              <w:numId w:val="5"/>
            </w:numPr>
            <w:spacing w:after="80" w:line="240" w:lineRule="auto"/>
            <w:jc w:val="both"/>
            <w:divId w:val="1537963103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 xml:space="preserve">REQ-GD-013: El sistema debe permitir insertar firma posicionada, exportar PDF y escalar a firma avanzada </w:t>
          </w: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segun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 xml:space="preserve"> el flujo soportado.</w:t>
          </w:r>
        </w:p>
        <w:p w14:paraId="44C3B697" w14:textId="77777777" w:rsidR="00482261" w:rsidRPr="00482261" w:rsidRDefault="00482261" w:rsidP="00482261">
          <w:pPr>
            <w:numPr>
              <w:ilvl w:val="0"/>
              <w:numId w:val="5"/>
            </w:numPr>
            <w:spacing w:after="80" w:line="240" w:lineRule="auto"/>
            <w:jc w:val="both"/>
            <w:divId w:val="1537963103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 xml:space="preserve">REQ-GD-014: El sistema debe permitir subir, listar, descargar y eliminar adjuntos </w:t>
          </w: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segun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 xml:space="preserve"> rol.</w:t>
          </w:r>
        </w:p>
        <w:p w14:paraId="23408763" w14:textId="77777777" w:rsidR="00482261" w:rsidRPr="00482261" w:rsidRDefault="00482261" w:rsidP="00482261">
          <w:pPr>
            <w:numPr>
              <w:ilvl w:val="0"/>
              <w:numId w:val="5"/>
            </w:numPr>
            <w:spacing w:after="80" w:line="240" w:lineRule="auto"/>
            <w:jc w:val="both"/>
            <w:divId w:val="1537963103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 xml:space="preserve">REQ-GD-015: El sistema debe permitir listar notificaciones del usuario y conocer su conteo no </w:t>
          </w: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leido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.</w:t>
          </w:r>
        </w:p>
        <w:p w14:paraId="7D96B435" w14:textId="77777777" w:rsidR="00482261" w:rsidRPr="00482261" w:rsidRDefault="00482261" w:rsidP="00482261">
          <w:pPr>
            <w:numPr>
              <w:ilvl w:val="0"/>
              <w:numId w:val="5"/>
            </w:numPr>
            <w:spacing w:after="80" w:line="240" w:lineRule="auto"/>
            <w:jc w:val="both"/>
            <w:divId w:val="1537963103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REQ-GD-016: El sistema debe permitir crear notificaciones; solo roles privilegiados pueden direccionarlas a otros usuarios.</w:t>
          </w:r>
        </w:p>
        <w:p w14:paraId="198C4DE4" w14:textId="77777777" w:rsidR="00482261" w:rsidRPr="00482261" w:rsidRDefault="00482261" w:rsidP="00482261">
          <w:pPr>
            <w:numPr>
              <w:ilvl w:val="0"/>
              <w:numId w:val="5"/>
            </w:numPr>
            <w:spacing w:after="80" w:line="240" w:lineRule="auto"/>
            <w:jc w:val="both"/>
            <w:divId w:val="1537963103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 xml:space="preserve">REQ-GD-017: El sistema debe permitir consultar el resumen operacional disponible en </w:t>
          </w: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dashboard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 xml:space="preserve"> para roles autorizados.</w:t>
          </w:r>
        </w:p>
        <w:p w14:paraId="3694E863" w14:textId="77777777" w:rsidR="00482261" w:rsidRPr="00482261" w:rsidRDefault="00482261" w:rsidP="00482261">
          <w:pPr>
            <w:numPr>
              <w:ilvl w:val="0"/>
              <w:numId w:val="5"/>
            </w:numPr>
            <w:spacing w:after="80" w:line="240" w:lineRule="auto"/>
            <w:jc w:val="both"/>
            <w:divId w:val="1537963103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REQ-GD-018: El sistema debe permitir autorizar Gmail, validar si la autorización existe, enviar correos y revocar el acceso.</w:t>
          </w:r>
        </w:p>
        <w:p w14:paraId="09A3FF86" w14:textId="77777777" w:rsidR="00482261" w:rsidRPr="00482261" w:rsidRDefault="00482261" w:rsidP="00482261">
          <w:pPr>
            <w:numPr>
              <w:ilvl w:val="0"/>
              <w:numId w:val="5"/>
            </w:numPr>
            <w:spacing w:after="80" w:line="240" w:lineRule="auto"/>
            <w:jc w:val="both"/>
            <w:divId w:val="1537963103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 xml:space="preserve">REQ-GD-019: El sistema debe permitir firmar un documento con hash, sello institucional y QR de </w:t>
          </w: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verificacion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.</w:t>
          </w:r>
        </w:p>
        <w:p w14:paraId="738E7E2F" w14:textId="77777777" w:rsidR="00482261" w:rsidRPr="00482261" w:rsidRDefault="00482261" w:rsidP="00482261">
          <w:pPr>
            <w:numPr>
              <w:ilvl w:val="0"/>
              <w:numId w:val="5"/>
            </w:numPr>
            <w:spacing w:after="80" w:line="240" w:lineRule="auto"/>
            <w:jc w:val="both"/>
            <w:divId w:val="1537963103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 xml:space="preserve">REQ-GD-020: El sistema debe permitir verificar </w:t>
          </w: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publicamente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 xml:space="preserve"> un documento firmado mediante token de </w:t>
          </w: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verificacion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.</w:t>
          </w:r>
        </w:p>
        <w:p w14:paraId="3C8BCE5B" w14:textId="77777777" w:rsidR="00482261" w:rsidRPr="00482261" w:rsidRDefault="00482261" w:rsidP="00482261">
          <w:pPr>
            <w:pStyle w:val="Ttulo2"/>
            <w:spacing w:after="120" w:line="240" w:lineRule="auto"/>
            <w:jc w:val="both"/>
            <w:divId w:val="1537963103"/>
            <w:rPr>
              <w:rFonts w:ascii="Aptos" w:eastAsia="Times New Roman" w:hAnsi="Aptos"/>
              <w:b/>
              <w:color w:val="325483"/>
              <w:sz w:val="26"/>
              <w:szCs w:val="26"/>
            </w:rPr>
          </w:pPr>
          <w:r w:rsidRPr="00482261">
            <w:rPr>
              <w:rFonts w:ascii="Aptos" w:eastAsia="Times New Roman" w:hAnsi="Aptos"/>
              <w:b/>
              <w:color w:val="325483"/>
              <w:sz w:val="26"/>
            </w:rPr>
            <w:t>8. Requerimientos no funcionales</w:t>
          </w:r>
        </w:p>
        <w:p w14:paraId="5A784782" w14:textId="77777777" w:rsidR="00482261" w:rsidRPr="00482261" w:rsidRDefault="00482261" w:rsidP="00482261">
          <w:pPr>
            <w:numPr>
              <w:ilvl w:val="0"/>
              <w:numId w:val="6"/>
            </w:numPr>
            <w:spacing w:after="80" w:line="240" w:lineRule="auto"/>
            <w:jc w:val="both"/>
            <w:divId w:val="1537963103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Todo acceso autenticado debe pasar por validación JWT y control de rol aplicable.</w:t>
          </w:r>
        </w:p>
        <w:p w14:paraId="535C26E2" w14:textId="77777777" w:rsidR="00482261" w:rsidRPr="00482261" w:rsidRDefault="00482261" w:rsidP="00482261">
          <w:pPr>
            <w:numPr>
              <w:ilvl w:val="0"/>
              <w:numId w:val="6"/>
            </w:numPr>
            <w:spacing w:after="80" w:line="240" w:lineRule="auto"/>
            <w:jc w:val="both"/>
            <w:divId w:val="1537963103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 xml:space="preserve">Los eventos </w:t>
          </w: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criticos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 xml:space="preserve"> deben dejar evidencia en </w:t>
          </w: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auditoria.logs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 xml:space="preserve"> o en el log técnico propio del módulo.</w:t>
          </w:r>
        </w:p>
        <w:p w14:paraId="114C9215" w14:textId="77777777" w:rsidR="00482261" w:rsidRPr="00482261" w:rsidRDefault="00482261" w:rsidP="00482261">
          <w:pPr>
            <w:numPr>
              <w:ilvl w:val="0"/>
              <w:numId w:val="6"/>
            </w:numPr>
            <w:spacing w:after="80" w:line="240" w:lineRule="auto"/>
            <w:jc w:val="both"/>
            <w:divId w:val="1537963103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 xml:space="preserve">La </w:t>
          </w: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renovacion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 xml:space="preserve"> de sesión no debe operar sobre </w:t>
          </w: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refresh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 xml:space="preserve"> tokens ya invalidados o sin sesión activa.</w:t>
          </w:r>
        </w:p>
        <w:p w14:paraId="418CEB46" w14:textId="77777777" w:rsidR="00482261" w:rsidRPr="00482261" w:rsidRDefault="00482261" w:rsidP="00482261">
          <w:pPr>
            <w:numPr>
              <w:ilvl w:val="0"/>
              <w:numId w:val="6"/>
            </w:numPr>
            <w:spacing w:after="80" w:line="240" w:lineRule="auto"/>
            <w:jc w:val="both"/>
            <w:divId w:val="1537963103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 xml:space="preserve">Los documentos y archivos deben respetar restricciones de tipo, </w:t>
          </w: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tamano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 xml:space="preserve"> y permisos del flujo que los consuma.</w:t>
          </w:r>
        </w:p>
        <w:p w14:paraId="562AA662" w14:textId="77777777" w:rsidR="00482261" w:rsidRPr="00482261" w:rsidRDefault="00482261" w:rsidP="00482261">
          <w:pPr>
            <w:numPr>
              <w:ilvl w:val="0"/>
              <w:numId w:val="6"/>
            </w:numPr>
            <w:spacing w:after="80" w:line="240" w:lineRule="auto"/>
            <w:jc w:val="both"/>
            <w:divId w:val="1537963103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 xml:space="preserve">La </w:t>
          </w: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verificacion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 xml:space="preserve"> publica de firma debe estar protegida por </w:t>
          </w: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rate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 xml:space="preserve"> </w:t>
          </w: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limit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 xml:space="preserve"> y control de dependencias SQL.</w:t>
          </w:r>
        </w:p>
        <w:p w14:paraId="3D3DE228" w14:textId="77777777" w:rsidR="00482261" w:rsidRPr="00482261" w:rsidRDefault="00482261" w:rsidP="00482261">
          <w:pPr>
            <w:numPr>
              <w:ilvl w:val="0"/>
              <w:numId w:val="6"/>
            </w:numPr>
            <w:spacing w:after="80" w:line="240" w:lineRule="auto"/>
            <w:jc w:val="both"/>
            <w:divId w:val="1537963103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Las notificaciones a terceros deben quedar restringidas a roles privilegiados.</w:t>
          </w:r>
        </w:p>
        <w:p w14:paraId="0A19E93C" w14:textId="77777777" w:rsidR="00482261" w:rsidRPr="00482261" w:rsidRDefault="00482261" w:rsidP="00482261">
          <w:pPr>
            <w:numPr>
              <w:ilvl w:val="0"/>
              <w:numId w:val="6"/>
            </w:numPr>
            <w:spacing w:after="80" w:line="240" w:lineRule="auto"/>
            <w:jc w:val="both"/>
            <w:divId w:val="1537963103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El uso de Gmail debe depender de autorización valida del usuario y responder con error controlado cuando falte dicha autorización.</w:t>
          </w:r>
        </w:p>
        <w:p w14:paraId="1F1547F7" w14:textId="77777777" w:rsidR="00482261" w:rsidRPr="00482261" w:rsidRDefault="00482261" w:rsidP="00482261">
          <w:pPr>
            <w:pStyle w:val="Ttulo2"/>
            <w:spacing w:after="120" w:line="240" w:lineRule="auto"/>
            <w:jc w:val="both"/>
            <w:divId w:val="1537963103"/>
            <w:rPr>
              <w:rFonts w:ascii="Aptos" w:eastAsia="Times New Roman" w:hAnsi="Aptos"/>
              <w:b/>
              <w:color w:val="325483"/>
              <w:sz w:val="26"/>
              <w:szCs w:val="26"/>
            </w:rPr>
          </w:pPr>
          <w:r w:rsidRPr="00482261">
            <w:rPr>
              <w:rFonts w:ascii="Aptos" w:eastAsia="Times New Roman" w:hAnsi="Aptos"/>
              <w:b/>
              <w:color w:val="325483"/>
              <w:sz w:val="26"/>
            </w:rPr>
            <w:lastRenderedPageBreak/>
            <w:t xml:space="preserve">9. </w:t>
          </w:r>
          <w:proofErr w:type="spellStart"/>
          <w:r w:rsidRPr="00482261">
            <w:rPr>
              <w:rFonts w:ascii="Aptos" w:eastAsia="Times New Roman" w:hAnsi="Aptos"/>
              <w:b/>
              <w:color w:val="325483"/>
              <w:sz w:val="26"/>
            </w:rPr>
            <w:t>Conclusion</w:t>
          </w:r>
          <w:proofErr w:type="spellEnd"/>
        </w:p>
        <w:p w14:paraId="0E7685CE" w14:textId="77777777" w:rsidR="00482261" w:rsidRPr="00482261" w:rsidRDefault="00482261" w:rsidP="00482261">
          <w:pPr>
            <w:pStyle w:val="NormalWeb"/>
            <w:spacing w:after="80"/>
            <w:divId w:val="1537963103"/>
            <w:rPr>
              <w:rFonts w:ascii="Aptos" w:hAnsi="Aptos"/>
              <w:color w:val="1F2937"/>
            </w:rPr>
          </w:pPr>
          <w:r w:rsidRPr="00482261">
            <w:rPr>
              <w:rFonts w:ascii="Aptos" w:hAnsi="Aptos"/>
              <w:color w:val="1F2937"/>
            </w:rPr>
            <w:t xml:space="preserve">Los requerimientos de usuario del Área 01 se justifican por la necesidad institucional de mantener autenticación confiable, seguridad observable, trazabilidad transversal, </w:t>
          </w:r>
          <w:proofErr w:type="spellStart"/>
          <w:r w:rsidRPr="00482261">
            <w:rPr>
              <w:rFonts w:ascii="Aptos" w:hAnsi="Aptos"/>
              <w:color w:val="1F2937"/>
            </w:rPr>
            <w:t>preparacion</w:t>
          </w:r>
          <w:proofErr w:type="spellEnd"/>
          <w:r w:rsidRPr="00482261">
            <w:rPr>
              <w:rFonts w:ascii="Aptos" w:hAnsi="Aptos"/>
              <w:color w:val="1F2937"/>
            </w:rPr>
            <w:t xml:space="preserve"> documental de </w:t>
          </w:r>
          <w:proofErr w:type="spellStart"/>
          <w:r w:rsidRPr="00482261">
            <w:rPr>
              <w:rFonts w:ascii="Aptos" w:hAnsi="Aptos"/>
              <w:color w:val="1F2937"/>
            </w:rPr>
            <w:t>auditoria</w:t>
          </w:r>
          <w:proofErr w:type="spellEnd"/>
          <w:r w:rsidRPr="00482261">
            <w:rPr>
              <w:rFonts w:ascii="Aptos" w:hAnsi="Aptos"/>
              <w:color w:val="1F2937"/>
            </w:rPr>
            <w:t>, decisiones soportadas, custodia de documentos y adjuntos, notificaciones operativas, visibilidad ejecutiva del dominio y firma documental verificable.</w:t>
          </w:r>
        </w:p>
        <w:p w14:paraId="73F7F6B7" w14:textId="77777777" w:rsidR="00482261" w:rsidRPr="00482261" w:rsidRDefault="00482261" w:rsidP="00482261">
          <w:pPr>
            <w:pStyle w:val="Ttulo1"/>
            <w:shd w:val="clear" w:color="auto" w:fill="E6E6E6"/>
            <w:spacing w:before="200" w:after="200" w:line="240" w:lineRule="auto"/>
            <w:jc w:val="both"/>
            <w:divId w:val="1537963103"/>
            <w:rPr>
              <w:rFonts w:ascii="Aptos" w:eastAsia="Times New Roman" w:hAnsi="Aptos"/>
              <w:b/>
              <w:color w:val="325483"/>
              <w:sz w:val="32"/>
            </w:rPr>
          </w:pPr>
          <w:r w:rsidRPr="00482261">
            <w:rPr>
              <w:rFonts w:ascii="Aptos" w:eastAsia="Times New Roman" w:hAnsi="Aptos"/>
              <w:b/>
              <w:color w:val="325483"/>
              <w:sz w:val="32"/>
            </w:rPr>
            <w:t>FRS - AREA 01 GOBIERNO, SEGURIDAD, CUMPLIMIENTO Y GESTION DOCUMENTAL</w:t>
          </w:r>
        </w:p>
        <w:p w14:paraId="0AC0C43E" w14:textId="77777777" w:rsidR="00482261" w:rsidRPr="00482261" w:rsidRDefault="00482261" w:rsidP="00482261">
          <w:pPr>
            <w:pStyle w:val="NormalWeb"/>
            <w:spacing w:after="80"/>
            <w:divId w:val="1537963103"/>
            <w:rPr>
              <w:rFonts w:ascii="Aptos" w:hAnsi="Aptos"/>
              <w:color w:val="1F2937"/>
            </w:rPr>
          </w:pPr>
          <w:r w:rsidRPr="00482261">
            <w:rPr>
              <w:rFonts w:ascii="Aptos" w:hAnsi="Aptos"/>
              <w:color w:val="1F2937"/>
            </w:rPr>
            <w:t xml:space="preserve">Esta sección desarrolla la </w:t>
          </w:r>
          <w:proofErr w:type="spellStart"/>
          <w:r w:rsidRPr="00482261">
            <w:rPr>
              <w:rFonts w:ascii="Aptos" w:hAnsi="Aptos"/>
              <w:color w:val="1F2937"/>
            </w:rPr>
            <w:t>especificacion</w:t>
          </w:r>
          <w:proofErr w:type="spellEnd"/>
          <w:r w:rsidRPr="00482261">
            <w:rPr>
              <w:rFonts w:ascii="Aptos" w:hAnsi="Aptos"/>
              <w:color w:val="1F2937"/>
            </w:rPr>
            <w:t xml:space="preserve"> funcional del área, detallando el comportamiento esperado de cada módulo, las reglas de negocio observadas y los criterios que permiten validar que la </w:t>
          </w:r>
          <w:proofErr w:type="spellStart"/>
          <w:r w:rsidRPr="00482261">
            <w:rPr>
              <w:rFonts w:ascii="Aptos" w:hAnsi="Aptos"/>
              <w:color w:val="1F2937"/>
            </w:rPr>
            <w:t>implementacion</w:t>
          </w:r>
          <w:proofErr w:type="spellEnd"/>
          <w:r w:rsidRPr="00482261">
            <w:rPr>
              <w:rFonts w:ascii="Aptos" w:hAnsi="Aptos"/>
              <w:color w:val="1F2937"/>
            </w:rPr>
            <w:t xml:space="preserve"> responde a lo requerido.</w:t>
          </w:r>
        </w:p>
        <w:p w14:paraId="20353872" w14:textId="77777777" w:rsidR="00482261" w:rsidRPr="00482261" w:rsidRDefault="00482261" w:rsidP="00482261">
          <w:pPr>
            <w:pStyle w:val="Ttulo2"/>
            <w:spacing w:after="120" w:line="240" w:lineRule="auto"/>
            <w:jc w:val="both"/>
            <w:divId w:val="1537963103"/>
            <w:rPr>
              <w:rFonts w:ascii="Aptos" w:eastAsia="Times New Roman" w:hAnsi="Aptos"/>
              <w:b/>
              <w:color w:val="325483"/>
              <w:sz w:val="26"/>
            </w:rPr>
          </w:pPr>
          <w:r w:rsidRPr="00482261">
            <w:rPr>
              <w:rFonts w:ascii="Aptos" w:eastAsia="Times New Roman" w:hAnsi="Aptos"/>
              <w:b/>
              <w:color w:val="325483"/>
              <w:sz w:val="26"/>
            </w:rPr>
            <w:t>1. Introducción</w:t>
          </w:r>
        </w:p>
        <w:p w14:paraId="34C3308D" w14:textId="77777777" w:rsidR="00482261" w:rsidRPr="00482261" w:rsidRDefault="00482261" w:rsidP="00482261">
          <w:pPr>
            <w:pStyle w:val="NormalWeb"/>
            <w:spacing w:after="80"/>
            <w:divId w:val="1537963103"/>
            <w:rPr>
              <w:rFonts w:ascii="Aptos" w:hAnsi="Aptos"/>
              <w:color w:val="1F2937"/>
            </w:rPr>
          </w:pPr>
          <w:r w:rsidRPr="00482261">
            <w:rPr>
              <w:rFonts w:ascii="Aptos" w:hAnsi="Aptos"/>
              <w:color w:val="1F2937"/>
            </w:rPr>
            <w:t xml:space="preserve">La presente </w:t>
          </w:r>
          <w:proofErr w:type="spellStart"/>
          <w:r w:rsidRPr="00482261">
            <w:rPr>
              <w:rFonts w:ascii="Aptos" w:hAnsi="Aptos"/>
              <w:color w:val="1F2937"/>
            </w:rPr>
            <w:t>especificacion</w:t>
          </w:r>
          <w:proofErr w:type="spellEnd"/>
          <w:r w:rsidRPr="00482261">
            <w:rPr>
              <w:rFonts w:ascii="Aptos" w:hAnsi="Aptos"/>
              <w:color w:val="1F2937"/>
            </w:rPr>
            <w:t xml:space="preserve"> funcional describe el comportamiento verificable del Área 01 del sistema SPI. Su objetivo es traducir los requerimientos de usuario del dominio a funciones concretas observables en el sistema, explicando para cada módulo </w:t>
          </w:r>
          <w:proofErr w:type="spellStart"/>
          <w:r w:rsidRPr="00482261">
            <w:rPr>
              <w:rFonts w:ascii="Aptos" w:hAnsi="Aptos"/>
              <w:color w:val="1F2937"/>
            </w:rPr>
            <w:t>por que</w:t>
          </w:r>
          <w:proofErr w:type="spellEnd"/>
          <w:r w:rsidRPr="00482261">
            <w:rPr>
              <w:rFonts w:ascii="Aptos" w:hAnsi="Aptos"/>
              <w:color w:val="1F2937"/>
            </w:rPr>
            <w:t xml:space="preserve"> existe la </w:t>
          </w:r>
          <w:proofErr w:type="spellStart"/>
          <w:r w:rsidRPr="00482261">
            <w:rPr>
              <w:rFonts w:ascii="Aptos" w:hAnsi="Aptos"/>
              <w:color w:val="1F2937"/>
            </w:rPr>
            <w:t>funcion</w:t>
          </w:r>
          <w:proofErr w:type="spellEnd"/>
          <w:r w:rsidRPr="00482261">
            <w:rPr>
              <w:rFonts w:ascii="Aptos" w:hAnsi="Aptos"/>
              <w:color w:val="1F2937"/>
            </w:rPr>
            <w:t xml:space="preserve">, como debe ejecutarse y cuando debe intervenir dentro de la operación real. Esta FRS se </w:t>
          </w:r>
          <w:proofErr w:type="spellStart"/>
          <w:r w:rsidRPr="00482261">
            <w:rPr>
              <w:rFonts w:ascii="Aptos" w:hAnsi="Aptos"/>
              <w:color w:val="1F2937"/>
            </w:rPr>
            <w:t>elaboro</w:t>
          </w:r>
          <w:proofErr w:type="spellEnd"/>
          <w:r w:rsidRPr="00482261">
            <w:rPr>
              <w:rFonts w:ascii="Aptos" w:hAnsi="Aptos"/>
              <w:color w:val="1F2937"/>
            </w:rPr>
            <w:t xml:space="preserve"> a partir del código vigente y de los contratos efectivamente expuestos por backend y frontend.</w:t>
          </w:r>
        </w:p>
        <w:p w14:paraId="3F2A6179" w14:textId="77777777" w:rsidR="00482261" w:rsidRPr="00482261" w:rsidRDefault="00482261" w:rsidP="00482261">
          <w:pPr>
            <w:pStyle w:val="Ttulo2"/>
            <w:spacing w:after="120" w:line="240" w:lineRule="auto"/>
            <w:jc w:val="both"/>
            <w:divId w:val="1537963103"/>
            <w:rPr>
              <w:rFonts w:ascii="Aptos" w:eastAsia="Times New Roman" w:hAnsi="Aptos"/>
              <w:b/>
              <w:color w:val="325483"/>
              <w:sz w:val="26"/>
            </w:rPr>
          </w:pPr>
          <w:r w:rsidRPr="00482261">
            <w:rPr>
              <w:rFonts w:ascii="Aptos" w:eastAsia="Times New Roman" w:hAnsi="Aptos"/>
              <w:b/>
              <w:color w:val="325483"/>
              <w:sz w:val="26"/>
            </w:rPr>
            <w:t>2. Objetivo</w:t>
          </w:r>
        </w:p>
        <w:p w14:paraId="57EA2709" w14:textId="77777777" w:rsidR="00482261" w:rsidRPr="00482261" w:rsidRDefault="00482261" w:rsidP="00482261">
          <w:pPr>
            <w:pStyle w:val="NormalWeb"/>
            <w:spacing w:after="80"/>
            <w:divId w:val="1537963103"/>
            <w:rPr>
              <w:rFonts w:ascii="Aptos" w:hAnsi="Aptos"/>
              <w:color w:val="1F2937"/>
            </w:rPr>
          </w:pPr>
          <w:r w:rsidRPr="00482261">
            <w:rPr>
              <w:rFonts w:ascii="Aptos" w:hAnsi="Aptos"/>
              <w:color w:val="1F2937"/>
            </w:rPr>
            <w:t xml:space="preserve">Definir de manera funcional y verificable las capacidades del Área 01, detallando el comportamiento esperado de </w:t>
          </w:r>
          <w:proofErr w:type="spellStart"/>
          <w:r w:rsidRPr="00482261">
            <w:rPr>
              <w:rFonts w:ascii="Aptos" w:hAnsi="Aptos"/>
              <w:color w:val="1F2937"/>
            </w:rPr>
            <w:t>auth</w:t>
          </w:r>
          <w:proofErr w:type="spellEnd"/>
          <w:r w:rsidRPr="00482261">
            <w:rPr>
              <w:rFonts w:ascii="Aptos" w:hAnsi="Aptos"/>
              <w:color w:val="1F2937"/>
            </w:rPr>
            <w:t xml:space="preserve">, </w:t>
          </w:r>
          <w:proofErr w:type="spellStart"/>
          <w:r w:rsidRPr="00482261">
            <w:rPr>
              <w:rFonts w:ascii="Aptos" w:hAnsi="Aptos"/>
              <w:color w:val="1F2937"/>
            </w:rPr>
            <w:t>security</w:t>
          </w:r>
          <w:proofErr w:type="spellEnd"/>
          <w:r w:rsidRPr="00482261">
            <w:rPr>
              <w:rFonts w:ascii="Aptos" w:hAnsi="Aptos"/>
              <w:color w:val="1F2937"/>
            </w:rPr>
            <w:t xml:space="preserve">, auditoria, </w:t>
          </w:r>
          <w:proofErr w:type="spellStart"/>
          <w:r w:rsidRPr="00482261">
            <w:rPr>
              <w:rFonts w:ascii="Aptos" w:hAnsi="Aptos"/>
              <w:color w:val="1F2937"/>
            </w:rPr>
            <w:t>audit-prep</w:t>
          </w:r>
          <w:proofErr w:type="spellEnd"/>
          <w:r w:rsidRPr="00482261">
            <w:rPr>
              <w:rFonts w:ascii="Aptos" w:hAnsi="Aptos"/>
              <w:color w:val="1F2937"/>
            </w:rPr>
            <w:t xml:space="preserve">, </w:t>
          </w:r>
          <w:proofErr w:type="spellStart"/>
          <w:r w:rsidRPr="00482261">
            <w:rPr>
              <w:rFonts w:ascii="Aptos" w:hAnsi="Aptos"/>
              <w:color w:val="1F2937"/>
            </w:rPr>
            <w:t>approvals</w:t>
          </w:r>
          <w:proofErr w:type="spellEnd"/>
          <w:r w:rsidRPr="00482261">
            <w:rPr>
              <w:rFonts w:ascii="Aptos" w:hAnsi="Aptos"/>
              <w:color w:val="1F2937"/>
            </w:rPr>
            <w:t xml:space="preserve">, </w:t>
          </w:r>
          <w:proofErr w:type="spellStart"/>
          <w:r w:rsidRPr="00482261">
            <w:rPr>
              <w:rFonts w:ascii="Aptos" w:hAnsi="Aptos"/>
              <w:color w:val="1F2937"/>
            </w:rPr>
            <w:t>management</w:t>
          </w:r>
          <w:proofErr w:type="spellEnd"/>
          <w:r w:rsidRPr="00482261">
            <w:rPr>
              <w:rFonts w:ascii="Aptos" w:hAnsi="Aptos"/>
              <w:color w:val="1F2937"/>
            </w:rPr>
            <w:t xml:space="preserve">, </w:t>
          </w:r>
          <w:proofErr w:type="spellStart"/>
          <w:r w:rsidRPr="00482261">
            <w:rPr>
              <w:rFonts w:ascii="Aptos" w:hAnsi="Aptos"/>
              <w:color w:val="1F2937"/>
            </w:rPr>
            <w:t>signature</w:t>
          </w:r>
          <w:proofErr w:type="spellEnd"/>
          <w:r w:rsidRPr="00482261">
            <w:rPr>
              <w:rFonts w:ascii="Aptos" w:hAnsi="Aptos"/>
              <w:color w:val="1F2937"/>
            </w:rPr>
            <w:t xml:space="preserve">, </w:t>
          </w:r>
          <w:proofErr w:type="spellStart"/>
          <w:r w:rsidRPr="00482261">
            <w:rPr>
              <w:rFonts w:ascii="Aptos" w:hAnsi="Aptos"/>
              <w:color w:val="1F2937"/>
            </w:rPr>
            <w:t>documents</w:t>
          </w:r>
          <w:proofErr w:type="spellEnd"/>
          <w:r w:rsidRPr="00482261">
            <w:rPr>
              <w:rFonts w:ascii="Aptos" w:hAnsi="Aptos"/>
              <w:color w:val="1F2937"/>
            </w:rPr>
            <w:t xml:space="preserve">, files, </w:t>
          </w:r>
          <w:proofErr w:type="spellStart"/>
          <w:r w:rsidRPr="00482261">
            <w:rPr>
              <w:rFonts w:ascii="Aptos" w:hAnsi="Aptos"/>
              <w:color w:val="1F2937"/>
            </w:rPr>
            <w:t>notifications</w:t>
          </w:r>
          <w:proofErr w:type="spellEnd"/>
          <w:r w:rsidRPr="00482261">
            <w:rPr>
              <w:rFonts w:ascii="Aptos" w:hAnsi="Aptos"/>
              <w:color w:val="1F2937"/>
            </w:rPr>
            <w:t xml:space="preserve">, </w:t>
          </w:r>
          <w:proofErr w:type="spellStart"/>
          <w:r w:rsidRPr="00482261">
            <w:rPr>
              <w:rFonts w:ascii="Aptos" w:hAnsi="Aptos"/>
              <w:color w:val="1F2937"/>
            </w:rPr>
            <w:t>dashboard</w:t>
          </w:r>
          <w:proofErr w:type="spellEnd"/>
          <w:r w:rsidRPr="00482261">
            <w:rPr>
              <w:rFonts w:ascii="Aptos" w:hAnsi="Aptos"/>
              <w:color w:val="1F2937"/>
            </w:rPr>
            <w:t xml:space="preserve"> y </w:t>
          </w:r>
          <w:proofErr w:type="spellStart"/>
          <w:r w:rsidRPr="00482261">
            <w:rPr>
              <w:rFonts w:ascii="Aptos" w:hAnsi="Aptos"/>
              <w:color w:val="1F2937"/>
            </w:rPr>
            <w:t>gmail</w:t>
          </w:r>
          <w:proofErr w:type="spellEnd"/>
          <w:r w:rsidRPr="00482261">
            <w:rPr>
              <w:rFonts w:ascii="Aptos" w:hAnsi="Aptos"/>
              <w:color w:val="1F2937"/>
            </w:rPr>
            <w:t>, junto con sus entradas, salidas, validaciones y contexto de ejecución.</w:t>
          </w:r>
        </w:p>
        <w:p w14:paraId="4CE87A6E" w14:textId="77777777" w:rsidR="00482261" w:rsidRPr="00482261" w:rsidRDefault="00482261" w:rsidP="00482261">
          <w:pPr>
            <w:pStyle w:val="Ttulo2"/>
            <w:spacing w:after="120" w:line="240" w:lineRule="auto"/>
            <w:jc w:val="both"/>
            <w:divId w:val="1537963103"/>
            <w:rPr>
              <w:rFonts w:ascii="Aptos" w:eastAsia="Times New Roman" w:hAnsi="Aptos"/>
              <w:b/>
              <w:color w:val="325483"/>
              <w:sz w:val="26"/>
            </w:rPr>
          </w:pPr>
          <w:r w:rsidRPr="00482261">
            <w:rPr>
              <w:rFonts w:ascii="Aptos" w:eastAsia="Times New Roman" w:hAnsi="Aptos"/>
              <w:b/>
              <w:color w:val="325483"/>
              <w:sz w:val="26"/>
            </w:rPr>
            <w:t>3. Alcance funcional</w:t>
          </w:r>
        </w:p>
        <w:p w14:paraId="0DADB8F6" w14:textId="77777777" w:rsidR="00482261" w:rsidRPr="00482261" w:rsidRDefault="00482261" w:rsidP="00482261">
          <w:pPr>
            <w:pStyle w:val="NormalWeb"/>
            <w:spacing w:after="80"/>
            <w:divId w:val="1537963103"/>
            <w:rPr>
              <w:rFonts w:ascii="Aptos" w:hAnsi="Aptos"/>
              <w:color w:val="1F2937"/>
            </w:rPr>
          </w:pPr>
          <w:r w:rsidRPr="00482261">
            <w:rPr>
              <w:rFonts w:ascii="Aptos" w:hAnsi="Aptos"/>
              <w:color w:val="1F2937"/>
            </w:rPr>
            <w:t>El alcance de esta FRS comprende autenticación federada, control de sesión, monitoreo off-</w:t>
          </w:r>
          <w:proofErr w:type="spellStart"/>
          <w:r w:rsidRPr="00482261">
            <w:rPr>
              <w:rFonts w:ascii="Aptos" w:hAnsi="Aptos"/>
              <w:color w:val="1F2937"/>
            </w:rPr>
            <w:t>hours</w:t>
          </w:r>
          <w:proofErr w:type="spellEnd"/>
          <w:r w:rsidRPr="00482261">
            <w:rPr>
              <w:rFonts w:ascii="Aptos" w:hAnsi="Aptos"/>
              <w:color w:val="1F2937"/>
            </w:rPr>
            <w:t xml:space="preserve">, consulta y </w:t>
          </w:r>
          <w:proofErr w:type="spellStart"/>
          <w:r w:rsidRPr="00482261">
            <w:rPr>
              <w:rFonts w:ascii="Aptos" w:hAnsi="Aptos"/>
              <w:color w:val="1F2937"/>
            </w:rPr>
            <w:t>exportacion</w:t>
          </w:r>
          <w:proofErr w:type="spellEnd"/>
          <w:r w:rsidRPr="00482261">
            <w:rPr>
              <w:rFonts w:ascii="Aptos" w:hAnsi="Aptos"/>
              <w:color w:val="1F2937"/>
            </w:rPr>
            <w:t xml:space="preserve"> de </w:t>
          </w:r>
          <w:proofErr w:type="spellStart"/>
          <w:r w:rsidRPr="00482261">
            <w:rPr>
              <w:rFonts w:ascii="Aptos" w:hAnsi="Aptos"/>
              <w:color w:val="1F2937"/>
            </w:rPr>
            <w:t>auditoria</w:t>
          </w:r>
          <w:proofErr w:type="spellEnd"/>
          <w:r w:rsidRPr="00482261">
            <w:rPr>
              <w:rFonts w:ascii="Aptos" w:hAnsi="Aptos"/>
              <w:color w:val="1F2937"/>
            </w:rPr>
            <w:t xml:space="preserve">, </w:t>
          </w:r>
          <w:proofErr w:type="spellStart"/>
          <w:r w:rsidRPr="00482261">
            <w:rPr>
              <w:rFonts w:ascii="Aptos" w:hAnsi="Aptos"/>
              <w:color w:val="1F2937"/>
            </w:rPr>
            <w:t>preparacion</w:t>
          </w:r>
          <w:proofErr w:type="spellEnd"/>
          <w:r w:rsidRPr="00482261">
            <w:rPr>
              <w:rFonts w:ascii="Aptos" w:hAnsi="Aptos"/>
              <w:color w:val="1F2937"/>
            </w:rPr>
            <w:t xml:space="preserve"> documental, aprobaciones del flujo técnico soportado, visibilidad gerencial, gestión documental desde plantilla, custodia de adjuntos, notificaciones operativas, </w:t>
          </w:r>
          <w:proofErr w:type="spellStart"/>
          <w:r w:rsidRPr="00482261">
            <w:rPr>
              <w:rFonts w:ascii="Aptos" w:hAnsi="Aptos"/>
              <w:color w:val="1F2937"/>
            </w:rPr>
            <w:t>dashboard</w:t>
          </w:r>
          <w:proofErr w:type="spellEnd"/>
          <w:r w:rsidRPr="00482261">
            <w:rPr>
              <w:rFonts w:ascii="Aptos" w:hAnsi="Aptos"/>
              <w:color w:val="1F2937"/>
            </w:rPr>
            <w:t xml:space="preserve"> comercial montado y autorización/</w:t>
          </w:r>
          <w:proofErr w:type="spellStart"/>
          <w:r w:rsidRPr="00482261">
            <w:rPr>
              <w:rFonts w:ascii="Aptos" w:hAnsi="Aptos"/>
              <w:color w:val="1F2937"/>
            </w:rPr>
            <w:t>envio</w:t>
          </w:r>
          <w:proofErr w:type="spellEnd"/>
          <w:r w:rsidRPr="00482261">
            <w:rPr>
              <w:rFonts w:ascii="Aptos" w:hAnsi="Aptos"/>
              <w:color w:val="1F2937"/>
            </w:rPr>
            <w:t xml:space="preserve"> mediante Gmail.</w:t>
          </w:r>
        </w:p>
        <w:p w14:paraId="5C9D7787" w14:textId="77777777" w:rsidR="00482261" w:rsidRPr="00482261" w:rsidRDefault="00482261" w:rsidP="00482261">
          <w:pPr>
            <w:pStyle w:val="Ttulo2"/>
            <w:spacing w:after="120" w:line="240" w:lineRule="auto"/>
            <w:jc w:val="both"/>
            <w:divId w:val="1537963103"/>
            <w:rPr>
              <w:rFonts w:ascii="Aptos" w:eastAsia="Times New Roman" w:hAnsi="Aptos"/>
              <w:b/>
              <w:color w:val="325483"/>
              <w:sz w:val="26"/>
            </w:rPr>
          </w:pPr>
          <w:r w:rsidRPr="00482261">
            <w:rPr>
              <w:rFonts w:ascii="Aptos" w:eastAsia="Times New Roman" w:hAnsi="Aptos"/>
              <w:b/>
              <w:color w:val="325483"/>
              <w:sz w:val="26"/>
            </w:rPr>
            <w:t>4. Requerimientos funcionales detallados</w:t>
          </w:r>
        </w:p>
        <w:p w14:paraId="1FFF5ECC" w14:textId="77777777" w:rsidR="00482261" w:rsidRPr="00482261" w:rsidRDefault="00482261" w:rsidP="00482261">
          <w:pPr>
            <w:pStyle w:val="Ttulo3"/>
            <w:spacing w:before="120" w:line="240" w:lineRule="auto"/>
            <w:jc w:val="both"/>
            <w:divId w:val="1537963103"/>
            <w:rPr>
              <w:rFonts w:ascii="Aptos" w:eastAsia="Times New Roman" w:hAnsi="Aptos"/>
              <w:b/>
              <w:color w:val="8D648C"/>
              <w:sz w:val="22"/>
            </w:rPr>
          </w:pPr>
          <w:r w:rsidRPr="00482261">
            <w:rPr>
              <w:rFonts w:ascii="Aptos" w:eastAsia="Times New Roman" w:hAnsi="Aptos"/>
              <w:b/>
              <w:color w:val="8D648C"/>
              <w:sz w:val="22"/>
            </w:rPr>
            <w:t>FR-GD-001 Autenticación federada</w:t>
          </w:r>
        </w:p>
        <w:p w14:paraId="22E4690A" w14:textId="77777777" w:rsidR="00482261" w:rsidRPr="00482261" w:rsidRDefault="00482261" w:rsidP="00482261">
          <w:pPr>
            <w:numPr>
              <w:ilvl w:val="0"/>
              <w:numId w:val="7"/>
            </w:numPr>
            <w:spacing w:after="80" w:line="240" w:lineRule="auto"/>
            <w:jc w:val="both"/>
            <w:divId w:val="1537963103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Endpoints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: GET /api/v1/</w:t>
          </w: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auth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/</w:t>
          </w: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google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, GET /api/v1/</w:t>
          </w: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auth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/</w:t>
          </w: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google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/</w:t>
          </w: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callback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.</w:t>
          </w:r>
        </w:p>
        <w:p w14:paraId="2F9E6F90" w14:textId="77777777" w:rsidR="00482261" w:rsidRPr="00482261" w:rsidRDefault="00482261" w:rsidP="00482261">
          <w:pPr>
            <w:numPr>
              <w:ilvl w:val="0"/>
              <w:numId w:val="7"/>
            </w:numPr>
            <w:spacing w:after="80" w:line="240" w:lineRule="auto"/>
            <w:jc w:val="both"/>
            <w:divId w:val="1537963103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 xml:space="preserve">Proceso: intercambio de </w:t>
          </w: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code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 xml:space="preserve">, </w:t>
          </w: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resolucion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 xml:space="preserve"> de </w:t>
          </w: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userinfo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 xml:space="preserve">, </w:t>
          </w: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creacion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 xml:space="preserve"> o </w:t>
          </w: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actualizacion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 xml:space="preserve"> de usuario, </w:t>
          </w: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generacion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 xml:space="preserve"> de JWT, registro de sesión, auditoria y </w:t>
          </w: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redireccion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 xml:space="preserve"> al frontend.</w:t>
          </w:r>
        </w:p>
        <w:p w14:paraId="6C2AB35D" w14:textId="77777777" w:rsidR="00482261" w:rsidRPr="00482261" w:rsidRDefault="00482261" w:rsidP="00482261">
          <w:pPr>
            <w:numPr>
              <w:ilvl w:val="0"/>
              <w:numId w:val="7"/>
            </w:numPr>
            <w:spacing w:after="80" w:line="240" w:lineRule="auto"/>
            <w:jc w:val="both"/>
            <w:divId w:val="1537963103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Cuando aplica: cada vez que un usuario inicia sesión mediante el flujo corporativo.</w:t>
          </w:r>
        </w:p>
        <w:p w14:paraId="3D2FDEA3" w14:textId="77777777" w:rsidR="00482261" w:rsidRPr="00482261" w:rsidRDefault="00482261" w:rsidP="00482261">
          <w:pPr>
            <w:pStyle w:val="Ttulo3"/>
            <w:spacing w:before="120" w:line="240" w:lineRule="auto"/>
            <w:jc w:val="both"/>
            <w:divId w:val="1537963103"/>
            <w:rPr>
              <w:rFonts w:ascii="Aptos" w:eastAsia="Times New Roman" w:hAnsi="Aptos"/>
              <w:b/>
              <w:color w:val="8D648C"/>
              <w:sz w:val="22"/>
              <w:szCs w:val="22"/>
            </w:rPr>
          </w:pPr>
          <w:r w:rsidRPr="00482261">
            <w:rPr>
              <w:rFonts w:ascii="Aptos" w:eastAsia="Times New Roman" w:hAnsi="Aptos"/>
              <w:b/>
              <w:color w:val="8D648C"/>
              <w:sz w:val="22"/>
            </w:rPr>
            <w:t xml:space="preserve">FR-GD-002 Perfil, </w:t>
          </w:r>
          <w:proofErr w:type="spellStart"/>
          <w:r w:rsidRPr="00482261">
            <w:rPr>
              <w:rFonts w:ascii="Aptos" w:eastAsia="Times New Roman" w:hAnsi="Aptos"/>
              <w:b/>
              <w:color w:val="8D648C"/>
              <w:sz w:val="22"/>
            </w:rPr>
            <w:t>refresh</w:t>
          </w:r>
          <w:proofErr w:type="spellEnd"/>
          <w:r w:rsidRPr="00482261">
            <w:rPr>
              <w:rFonts w:ascii="Aptos" w:eastAsia="Times New Roman" w:hAnsi="Aptos"/>
              <w:b/>
              <w:color w:val="8D648C"/>
              <w:sz w:val="22"/>
            </w:rPr>
            <w:t xml:space="preserve"> y </w:t>
          </w:r>
          <w:proofErr w:type="spellStart"/>
          <w:r w:rsidRPr="00482261">
            <w:rPr>
              <w:rFonts w:ascii="Aptos" w:eastAsia="Times New Roman" w:hAnsi="Aptos"/>
              <w:b/>
              <w:color w:val="8D648C"/>
              <w:sz w:val="22"/>
            </w:rPr>
            <w:t>logout</w:t>
          </w:r>
          <w:proofErr w:type="spellEnd"/>
        </w:p>
        <w:p w14:paraId="707CE3C3" w14:textId="77777777" w:rsidR="00482261" w:rsidRPr="00482261" w:rsidRDefault="00482261" w:rsidP="00482261">
          <w:pPr>
            <w:numPr>
              <w:ilvl w:val="0"/>
              <w:numId w:val="8"/>
            </w:numPr>
            <w:spacing w:after="80" w:line="240" w:lineRule="auto"/>
            <w:jc w:val="both"/>
            <w:divId w:val="1537963103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Endpoints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: GET /api/v1/</w:t>
          </w: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auth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/me, POST /api/v1/</w:t>
          </w: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auth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/</w:t>
          </w: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refresh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, POST /api/v1/</w:t>
          </w: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auth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/</w:t>
          </w: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logout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.</w:t>
          </w:r>
        </w:p>
        <w:p w14:paraId="023A93CC" w14:textId="77777777" w:rsidR="00482261" w:rsidRPr="00482261" w:rsidRDefault="00482261" w:rsidP="00482261">
          <w:pPr>
            <w:numPr>
              <w:ilvl w:val="0"/>
              <w:numId w:val="8"/>
            </w:numPr>
            <w:spacing w:after="80" w:line="240" w:lineRule="auto"/>
            <w:jc w:val="both"/>
            <w:divId w:val="1537963103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 xml:space="preserve">me devuelve identidad y contexto; </w:t>
          </w: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refresh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 xml:space="preserve"> valida que el </w:t>
          </w: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refresh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 xml:space="preserve"> token corresponda a una sesión activa; </w:t>
          </w: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logout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 xml:space="preserve"> cierra la sesión o sesiones activas asociadas.</w:t>
          </w:r>
        </w:p>
        <w:p w14:paraId="1C44B893" w14:textId="77777777" w:rsidR="00482261" w:rsidRPr="00482261" w:rsidRDefault="00482261" w:rsidP="00482261">
          <w:pPr>
            <w:pStyle w:val="Ttulo3"/>
            <w:spacing w:before="120" w:line="240" w:lineRule="auto"/>
            <w:jc w:val="both"/>
            <w:divId w:val="1537963103"/>
            <w:rPr>
              <w:rFonts w:ascii="Aptos" w:eastAsia="Times New Roman" w:hAnsi="Aptos"/>
              <w:b/>
              <w:color w:val="8D648C"/>
              <w:sz w:val="22"/>
              <w:szCs w:val="22"/>
            </w:rPr>
          </w:pPr>
          <w:r w:rsidRPr="00482261">
            <w:rPr>
              <w:rFonts w:ascii="Aptos" w:eastAsia="Times New Roman" w:hAnsi="Aptos"/>
              <w:b/>
              <w:color w:val="8D648C"/>
              <w:sz w:val="22"/>
            </w:rPr>
            <w:t xml:space="preserve">FR-GD-003 </w:t>
          </w:r>
          <w:proofErr w:type="spellStart"/>
          <w:r w:rsidRPr="00482261">
            <w:rPr>
              <w:rFonts w:ascii="Aptos" w:eastAsia="Times New Roman" w:hAnsi="Aptos"/>
              <w:b/>
              <w:color w:val="8D648C"/>
              <w:sz w:val="22"/>
            </w:rPr>
            <w:t>Aceptacion</w:t>
          </w:r>
          <w:proofErr w:type="spellEnd"/>
          <w:r w:rsidRPr="00482261">
            <w:rPr>
              <w:rFonts w:ascii="Aptos" w:eastAsia="Times New Roman" w:hAnsi="Aptos"/>
              <w:b/>
              <w:color w:val="8D648C"/>
              <w:sz w:val="22"/>
            </w:rPr>
            <w:t xml:space="preserve"> interna LOPDP</w:t>
          </w:r>
        </w:p>
        <w:p w14:paraId="1369B37A" w14:textId="77777777" w:rsidR="00482261" w:rsidRPr="00482261" w:rsidRDefault="00482261" w:rsidP="00482261">
          <w:pPr>
            <w:numPr>
              <w:ilvl w:val="0"/>
              <w:numId w:val="9"/>
            </w:numPr>
            <w:spacing w:after="80" w:line="240" w:lineRule="auto"/>
            <w:jc w:val="both"/>
            <w:divId w:val="1537963103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Endpoint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: POST /api/v1/</w:t>
          </w: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auth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/</w:t>
          </w: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lopdp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/</w:t>
          </w: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accept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.</w:t>
          </w:r>
        </w:p>
        <w:p w14:paraId="59171228" w14:textId="77777777" w:rsidR="00482261" w:rsidRPr="00482261" w:rsidRDefault="00482261" w:rsidP="00482261">
          <w:pPr>
            <w:numPr>
              <w:ilvl w:val="0"/>
              <w:numId w:val="9"/>
            </w:numPr>
            <w:spacing w:after="80" w:line="240" w:lineRule="auto"/>
            <w:jc w:val="both"/>
            <w:divId w:val="1537963103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 xml:space="preserve">Valida </w:t>
          </w: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aceptacion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 xml:space="preserve"> y archivos, crea carpeta y evidencia en Drive, actualiza users e inserta fila en </w:t>
          </w: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user_lopdp_consents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.</w:t>
          </w:r>
        </w:p>
        <w:p w14:paraId="65206344" w14:textId="77777777" w:rsidR="00482261" w:rsidRPr="00482261" w:rsidRDefault="00482261" w:rsidP="00482261">
          <w:pPr>
            <w:pStyle w:val="Ttulo3"/>
            <w:spacing w:before="120" w:line="240" w:lineRule="auto"/>
            <w:jc w:val="both"/>
            <w:divId w:val="1537963103"/>
            <w:rPr>
              <w:rFonts w:ascii="Aptos" w:eastAsia="Times New Roman" w:hAnsi="Aptos"/>
              <w:b/>
              <w:color w:val="8D648C"/>
              <w:sz w:val="22"/>
              <w:szCs w:val="22"/>
            </w:rPr>
          </w:pPr>
          <w:r w:rsidRPr="00482261">
            <w:rPr>
              <w:rFonts w:ascii="Aptos" w:eastAsia="Times New Roman" w:hAnsi="Aptos"/>
              <w:b/>
              <w:color w:val="8D648C"/>
              <w:sz w:val="22"/>
            </w:rPr>
            <w:lastRenderedPageBreak/>
            <w:t>FR-GD-004 Monitoreo de seguridad off-</w:t>
          </w:r>
          <w:proofErr w:type="spellStart"/>
          <w:r w:rsidRPr="00482261">
            <w:rPr>
              <w:rFonts w:ascii="Aptos" w:eastAsia="Times New Roman" w:hAnsi="Aptos"/>
              <w:b/>
              <w:color w:val="8D648C"/>
              <w:sz w:val="22"/>
            </w:rPr>
            <w:t>hours</w:t>
          </w:r>
          <w:proofErr w:type="spellEnd"/>
        </w:p>
        <w:p w14:paraId="268D26A2" w14:textId="77777777" w:rsidR="00482261" w:rsidRPr="00482261" w:rsidRDefault="00482261" w:rsidP="00482261">
          <w:pPr>
            <w:numPr>
              <w:ilvl w:val="0"/>
              <w:numId w:val="10"/>
            </w:numPr>
            <w:spacing w:after="80" w:line="240" w:lineRule="auto"/>
            <w:jc w:val="both"/>
            <w:divId w:val="1537963103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Endpoints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: GET /api/v1/</w:t>
          </w: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security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/</w:t>
          </w: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offhours-logins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, GET /api/v1/</w:t>
          </w: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security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/</w:t>
          </w: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offhours-logins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/:id/timeline, POST /api/v1/</w:t>
          </w: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security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/</w:t>
          </w: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offhours-logins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/:id/</w:t>
          </w: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review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, GET /api/v1/</w:t>
          </w: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security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/</w:t>
          </w: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offhours-logins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/</w:t>
          </w: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export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.</w:t>
          </w:r>
        </w:p>
        <w:p w14:paraId="100FE328" w14:textId="77777777" w:rsidR="00482261" w:rsidRPr="00482261" w:rsidRDefault="00482261" w:rsidP="00482261">
          <w:pPr>
            <w:numPr>
              <w:ilvl w:val="0"/>
              <w:numId w:val="10"/>
            </w:numPr>
            <w:spacing w:after="80" w:line="240" w:lineRule="auto"/>
            <w:jc w:val="both"/>
            <w:divId w:val="1537963103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 xml:space="preserve">Lee </w:t>
          </w: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auditoria.logs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 xml:space="preserve">, correlaciona </w:t>
          </w: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notifications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 xml:space="preserve">, users y departments y permite </w:t>
          </w: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exportacion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 xml:space="preserve"> saneada.</w:t>
          </w:r>
        </w:p>
        <w:p w14:paraId="4C8A21E3" w14:textId="77777777" w:rsidR="00482261" w:rsidRPr="00482261" w:rsidRDefault="00482261" w:rsidP="00482261">
          <w:pPr>
            <w:pStyle w:val="Ttulo3"/>
            <w:spacing w:before="120" w:line="240" w:lineRule="auto"/>
            <w:jc w:val="both"/>
            <w:divId w:val="1537963103"/>
            <w:rPr>
              <w:rFonts w:ascii="Aptos" w:eastAsia="Times New Roman" w:hAnsi="Aptos"/>
              <w:b/>
              <w:color w:val="8D648C"/>
              <w:sz w:val="22"/>
              <w:szCs w:val="22"/>
            </w:rPr>
          </w:pPr>
          <w:r w:rsidRPr="00482261">
            <w:rPr>
              <w:rFonts w:ascii="Aptos" w:eastAsia="Times New Roman" w:hAnsi="Aptos"/>
              <w:b/>
              <w:color w:val="8D648C"/>
              <w:sz w:val="22"/>
            </w:rPr>
            <w:t>FR-GD-005 Consulta de auditoria</w:t>
          </w:r>
        </w:p>
        <w:p w14:paraId="6A42EFAF" w14:textId="77777777" w:rsidR="00482261" w:rsidRPr="00482261" w:rsidRDefault="00482261" w:rsidP="00482261">
          <w:pPr>
            <w:numPr>
              <w:ilvl w:val="0"/>
              <w:numId w:val="11"/>
            </w:numPr>
            <w:spacing w:after="80" w:line="240" w:lineRule="auto"/>
            <w:jc w:val="both"/>
            <w:divId w:val="1537963103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Endpoints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: GET /api/v1/auditoria, GET /api/v1/auditoria/:id, GET /api/v1/auditoria/</w:t>
          </w: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export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/</w:t>
          </w: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csv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.</w:t>
          </w:r>
        </w:p>
        <w:p w14:paraId="24F1EDD5" w14:textId="77777777" w:rsidR="00482261" w:rsidRPr="00482261" w:rsidRDefault="00482261" w:rsidP="00482261">
          <w:pPr>
            <w:numPr>
              <w:ilvl w:val="0"/>
              <w:numId w:val="11"/>
            </w:numPr>
            <w:spacing w:after="80" w:line="240" w:lineRule="auto"/>
            <w:jc w:val="both"/>
            <w:divId w:val="1537963103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 xml:space="preserve">Filtra, pagina, detalla y exporta </w:t>
          </w: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bitacora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 xml:space="preserve"> transversal.</w:t>
          </w:r>
        </w:p>
        <w:p w14:paraId="703DD560" w14:textId="77777777" w:rsidR="00482261" w:rsidRPr="00482261" w:rsidRDefault="00482261" w:rsidP="00482261">
          <w:pPr>
            <w:pStyle w:val="Ttulo3"/>
            <w:spacing w:before="120" w:line="240" w:lineRule="auto"/>
            <w:jc w:val="both"/>
            <w:divId w:val="1537963103"/>
            <w:rPr>
              <w:rFonts w:ascii="Aptos" w:eastAsia="Times New Roman" w:hAnsi="Aptos"/>
              <w:b/>
              <w:color w:val="8D648C"/>
              <w:sz w:val="22"/>
              <w:szCs w:val="22"/>
            </w:rPr>
          </w:pPr>
          <w:r w:rsidRPr="00482261">
            <w:rPr>
              <w:rFonts w:ascii="Aptos" w:eastAsia="Times New Roman" w:hAnsi="Aptos"/>
              <w:b/>
              <w:color w:val="8D648C"/>
              <w:sz w:val="22"/>
            </w:rPr>
            <w:t xml:space="preserve">FR-GD-006 </w:t>
          </w:r>
          <w:proofErr w:type="spellStart"/>
          <w:r w:rsidRPr="00482261">
            <w:rPr>
              <w:rFonts w:ascii="Aptos" w:eastAsia="Times New Roman" w:hAnsi="Aptos"/>
              <w:b/>
              <w:color w:val="8D648C"/>
              <w:sz w:val="22"/>
            </w:rPr>
            <w:t>Preparacion</w:t>
          </w:r>
          <w:proofErr w:type="spellEnd"/>
          <w:r w:rsidRPr="00482261">
            <w:rPr>
              <w:rFonts w:ascii="Aptos" w:eastAsia="Times New Roman" w:hAnsi="Aptos"/>
              <w:b/>
              <w:color w:val="8D648C"/>
              <w:sz w:val="22"/>
            </w:rPr>
            <w:t xml:space="preserve"> de auditoria</w:t>
          </w:r>
        </w:p>
        <w:p w14:paraId="0F2FAB48" w14:textId="77777777" w:rsidR="00482261" w:rsidRPr="00482261" w:rsidRDefault="00482261" w:rsidP="00482261">
          <w:pPr>
            <w:numPr>
              <w:ilvl w:val="0"/>
              <w:numId w:val="12"/>
            </w:numPr>
            <w:spacing w:after="80" w:line="240" w:lineRule="auto"/>
            <w:jc w:val="both"/>
            <w:divId w:val="1537963103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Endpoints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: GET/PUT /api/v1/</w:t>
          </w: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audit-prep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/status, GET/POST /api/v1/</w:t>
          </w: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audit-prep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/</w:t>
          </w: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sections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, GET/POST/PATCH /api/v1/</w:t>
          </w: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audit-prep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/</w:t>
          </w: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documents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, GET/POST/DELETE /api/v1/</w:t>
          </w: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audit-prep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/</w:t>
          </w: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external-access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.</w:t>
          </w:r>
        </w:p>
        <w:p w14:paraId="32CA8FBF" w14:textId="77777777" w:rsidR="00482261" w:rsidRPr="00482261" w:rsidRDefault="00482261" w:rsidP="00482261">
          <w:pPr>
            <w:numPr>
              <w:ilvl w:val="0"/>
              <w:numId w:val="12"/>
            </w:numPr>
            <w:spacing w:after="80" w:line="240" w:lineRule="auto"/>
            <w:jc w:val="both"/>
            <w:divId w:val="1537963103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 xml:space="preserve">Mantiene </w:t>
          </w: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settings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 xml:space="preserve">, filtra secciones, registra </w:t>
          </w: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audit_documents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, crea carpetas Drive y limita accesos externos activos a dos.</w:t>
          </w:r>
        </w:p>
        <w:p w14:paraId="1FF95AC5" w14:textId="77777777" w:rsidR="00482261" w:rsidRPr="00482261" w:rsidRDefault="00482261" w:rsidP="00482261">
          <w:pPr>
            <w:pStyle w:val="Ttulo3"/>
            <w:spacing w:before="120" w:line="240" w:lineRule="auto"/>
            <w:jc w:val="both"/>
            <w:divId w:val="1537963103"/>
            <w:rPr>
              <w:rFonts w:ascii="Aptos" w:eastAsia="Times New Roman" w:hAnsi="Aptos"/>
              <w:b/>
              <w:color w:val="8D648C"/>
              <w:sz w:val="22"/>
              <w:szCs w:val="22"/>
            </w:rPr>
          </w:pPr>
          <w:r w:rsidRPr="00482261">
            <w:rPr>
              <w:rFonts w:ascii="Aptos" w:eastAsia="Times New Roman" w:hAnsi="Aptos"/>
              <w:b/>
              <w:color w:val="8D648C"/>
              <w:sz w:val="22"/>
            </w:rPr>
            <w:t>FR-GD-007 Aprobaciones operativas soportadas</w:t>
          </w:r>
        </w:p>
        <w:p w14:paraId="3C1BFCE0" w14:textId="77777777" w:rsidR="00482261" w:rsidRPr="00482261" w:rsidRDefault="00482261" w:rsidP="00482261">
          <w:pPr>
            <w:numPr>
              <w:ilvl w:val="0"/>
              <w:numId w:val="13"/>
            </w:numPr>
            <w:spacing w:after="80" w:line="240" w:lineRule="auto"/>
            <w:jc w:val="both"/>
            <w:divId w:val="1537963103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Endpoints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: GET /api/v1/</w:t>
          </w: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approvals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/</w:t>
          </w: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pending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, POST /api/v1/</w:t>
          </w: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approvals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/:id/</w:t>
          </w: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approve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, POST /api/v1/</w:t>
          </w: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approvals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/:id/</w:t>
          </w: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reject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.</w:t>
          </w:r>
        </w:p>
        <w:p w14:paraId="18C0F7E4" w14:textId="77777777" w:rsidR="00482261" w:rsidRPr="00482261" w:rsidRDefault="00482261" w:rsidP="00482261">
          <w:pPr>
            <w:numPr>
              <w:ilvl w:val="0"/>
              <w:numId w:val="13"/>
            </w:numPr>
            <w:spacing w:after="80" w:line="240" w:lineRule="auto"/>
            <w:jc w:val="both"/>
            <w:divId w:val="1537963103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 xml:space="preserve">Lista pendientes, actualiza </w:t>
          </w: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requests.status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 xml:space="preserve">, registra </w:t>
          </w: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decision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 xml:space="preserve"> en </w:t>
          </w: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request_approvals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 xml:space="preserve"> y dispara correo.</w:t>
          </w:r>
        </w:p>
        <w:p w14:paraId="3DF2A97D" w14:textId="77777777" w:rsidR="00482261" w:rsidRPr="00482261" w:rsidRDefault="00482261" w:rsidP="00482261">
          <w:pPr>
            <w:pStyle w:val="Ttulo3"/>
            <w:spacing w:before="120" w:line="240" w:lineRule="auto"/>
            <w:jc w:val="both"/>
            <w:divId w:val="1537963103"/>
            <w:rPr>
              <w:rFonts w:ascii="Aptos" w:eastAsia="Times New Roman" w:hAnsi="Aptos"/>
              <w:b/>
              <w:color w:val="8D648C"/>
              <w:sz w:val="22"/>
              <w:szCs w:val="22"/>
            </w:rPr>
          </w:pPr>
          <w:r w:rsidRPr="00482261">
            <w:rPr>
              <w:rFonts w:ascii="Aptos" w:eastAsia="Times New Roman" w:hAnsi="Aptos"/>
              <w:b/>
              <w:color w:val="8D648C"/>
              <w:sz w:val="22"/>
            </w:rPr>
            <w:t>FR-GD-008 Gestión gerencial</w:t>
          </w:r>
        </w:p>
        <w:p w14:paraId="215CFB13" w14:textId="77777777" w:rsidR="00482261" w:rsidRPr="00482261" w:rsidRDefault="00482261" w:rsidP="00482261">
          <w:pPr>
            <w:numPr>
              <w:ilvl w:val="0"/>
              <w:numId w:val="14"/>
            </w:numPr>
            <w:spacing w:after="80" w:line="240" w:lineRule="auto"/>
            <w:jc w:val="both"/>
            <w:divId w:val="1537963103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Endpoints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: GET /api/v1/</w:t>
          </w: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management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/</w:t>
          </w: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stats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, GET /api/v1/</w:t>
          </w: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management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/</w:t>
          </w: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requests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, GET /api/v1/</w:t>
          </w: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management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/trace/:id, GET /api/v1/</w:t>
          </w: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management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/</w:t>
          </w: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documents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/:id.</w:t>
          </w:r>
        </w:p>
        <w:p w14:paraId="0718D981" w14:textId="77777777" w:rsidR="00482261" w:rsidRPr="00482261" w:rsidRDefault="00482261" w:rsidP="00482261">
          <w:pPr>
            <w:numPr>
              <w:ilvl w:val="0"/>
              <w:numId w:val="14"/>
            </w:numPr>
            <w:spacing w:after="80" w:line="240" w:lineRule="auto"/>
            <w:jc w:val="both"/>
            <w:divId w:val="1537963103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 xml:space="preserve">Entrega </w:t>
          </w: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metricas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, solicitudes, trazabilidad y soporte documental del dominio.</w:t>
          </w:r>
        </w:p>
        <w:p w14:paraId="5F5CD5EB" w14:textId="77777777" w:rsidR="00482261" w:rsidRPr="00482261" w:rsidRDefault="00482261" w:rsidP="00482261">
          <w:pPr>
            <w:pStyle w:val="Ttulo3"/>
            <w:spacing w:before="120" w:line="240" w:lineRule="auto"/>
            <w:jc w:val="both"/>
            <w:divId w:val="1537963103"/>
            <w:rPr>
              <w:rFonts w:ascii="Aptos" w:eastAsia="Times New Roman" w:hAnsi="Aptos"/>
              <w:b/>
              <w:color w:val="8D648C"/>
              <w:sz w:val="22"/>
              <w:szCs w:val="22"/>
            </w:rPr>
          </w:pPr>
          <w:r w:rsidRPr="00482261">
            <w:rPr>
              <w:rFonts w:ascii="Aptos" w:eastAsia="Times New Roman" w:hAnsi="Aptos"/>
              <w:b/>
              <w:color w:val="8D648C"/>
              <w:sz w:val="22"/>
            </w:rPr>
            <w:t>FR-GD-009 Gestión documental desde plantilla</w:t>
          </w:r>
        </w:p>
        <w:p w14:paraId="07879116" w14:textId="77777777" w:rsidR="00482261" w:rsidRPr="00482261" w:rsidRDefault="00482261" w:rsidP="00482261">
          <w:pPr>
            <w:numPr>
              <w:ilvl w:val="0"/>
              <w:numId w:val="15"/>
            </w:numPr>
            <w:spacing w:after="80" w:line="240" w:lineRule="auto"/>
            <w:jc w:val="both"/>
            <w:divId w:val="1537963103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Endpoints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: POST /api/v1/</w:t>
          </w: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documents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/</w:t>
          </w: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from-template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, GET /api/v1/</w:t>
          </w: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documents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/</w:t>
          </w: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by-request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/:</w:t>
          </w: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requestId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, GET /api/v1/</w:t>
          </w: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documents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/:</w:t>
          </w: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documentId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, POST /api/v1/</w:t>
          </w: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documents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/:</w:t>
          </w: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documentId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/</w:t>
          </w: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sign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, POST /api/v1/</w:t>
          </w: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documents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/:</w:t>
          </w: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documentId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/</w:t>
          </w: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sign-advanced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, POST /api/v1/</w:t>
          </w: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documents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/:</w:t>
          </w: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documentId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/</w:t>
          </w: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export-pdf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.</w:t>
          </w:r>
        </w:p>
        <w:p w14:paraId="76D59E01" w14:textId="77777777" w:rsidR="00482261" w:rsidRPr="00482261" w:rsidRDefault="00482261" w:rsidP="00482261">
          <w:pPr>
            <w:numPr>
              <w:ilvl w:val="0"/>
              <w:numId w:val="15"/>
            </w:numPr>
            <w:spacing w:after="80" w:line="240" w:lineRule="auto"/>
            <w:jc w:val="both"/>
            <w:divId w:val="1537963103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Crea documentos desde plantilla, permite firma posicionada o avanzada y exporta PDF.</w:t>
          </w:r>
        </w:p>
        <w:p w14:paraId="7C1B8239" w14:textId="77777777" w:rsidR="00482261" w:rsidRPr="00482261" w:rsidRDefault="00482261" w:rsidP="00482261">
          <w:pPr>
            <w:pStyle w:val="Ttulo3"/>
            <w:spacing w:before="120" w:line="240" w:lineRule="auto"/>
            <w:jc w:val="both"/>
            <w:divId w:val="1537963103"/>
            <w:rPr>
              <w:rFonts w:ascii="Aptos" w:eastAsia="Times New Roman" w:hAnsi="Aptos"/>
              <w:b/>
              <w:color w:val="8D648C"/>
              <w:sz w:val="22"/>
              <w:szCs w:val="22"/>
            </w:rPr>
          </w:pPr>
          <w:r w:rsidRPr="00482261">
            <w:rPr>
              <w:rFonts w:ascii="Aptos" w:eastAsia="Times New Roman" w:hAnsi="Aptos"/>
              <w:b/>
              <w:color w:val="8D648C"/>
              <w:sz w:val="22"/>
            </w:rPr>
            <w:t>FR-GD-010 Gestión de adjuntos</w:t>
          </w:r>
        </w:p>
        <w:p w14:paraId="465FBA45" w14:textId="77777777" w:rsidR="00482261" w:rsidRPr="00482261" w:rsidRDefault="00482261" w:rsidP="00482261">
          <w:pPr>
            <w:numPr>
              <w:ilvl w:val="0"/>
              <w:numId w:val="16"/>
            </w:numPr>
            <w:spacing w:after="80" w:line="240" w:lineRule="auto"/>
            <w:jc w:val="both"/>
            <w:divId w:val="1537963103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Endpoints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: POST /api/v1/files/</w:t>
          </w: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upload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/:</w:t>
          </w: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requestId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, GET /api/v1/files/</w:t>
          </w: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by-request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/:</w:t>
          </w: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requestId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, GET /api/v1/files/:</w:t>
          </w: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fileId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/</w:t>
          </w: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metadata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, GET /api/v1/files/:</w:t>
          </w: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fileId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/</w:t>
          </w: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download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, DELETE /api/v1/files/:</w:t>
          </w: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fileId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.</w:t>
          </w:r>
        </w:p>
        <w:p w14:paraId="6179C2C1" w14:textId="77777777" w:rsidR="00482261" w:rsidRPr="00482261" w:rsidRDefault="00482261" w:rsidP="00482261">
          <w:pPr>
            <w:numPr>
              <w:ilvl w:val="0"/>
              <w:numId w:val="16"/>
            </w:numPr>
            <w:spacing w:after="80" w:line="240" w:lineRule="auto"/>
            <w:jc w:val="both"/>
            <w:divId w:val="1537963103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 xml:space="preserve">Custodia anexos con carga </w:t>
          </w: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multiple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 xml:space="preserve">, </w:t>
          </w: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metadata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, descarga y borrado controlado.</w:t>
          </w:r>
        </w:p>
        <w:p w14:paraId="17315037" w14:textId="77777777" w:rsidR="00482261" w:rsidRPr="00482261" w:rsidRDefault="00482261" w:rsidP="00482261">
          <w:pPr>
            <w:pStyle w:val="Ttulo3"/>
            <w:spacing w:before="120" w:line="240" w:lineRule="auto"/>
            <w:jc w:val="both"/>
            <w:divId w:val="1537963103"/>
            <w:rPr>
              <w:rFonts w:ascii="Aptos" w:eastAsia="Times New Roman" w:hAnsi="Aptos"/>
              <w:b/>
              <w:color w:val="8D648C"/>
              <w:sz w:val="22"/>
              <w:szCs w:val="22"/>
            </w:rPr>
          </w:pPr>
          <w:r w:rsidRPr="00482261">
            <w:rPr>
              <w:rFonts w:ascii="Aptos" w:eastAsia="Times New Roman" w:hAnsi="Aptos"/>
              <w:b/>
              <w:color w:val="8D648C"/>
              <w:sz w:val="22"/>
            </w:rPr>
            <w:t>FR-GD-011 Notificaciones operativas</w:t>
          </w:r>
        </w:p>
        <w:p w14:paraId="59DF093F" w14:textId="77777777" w:rsidR="00482261" w:rsidRPr="00482261" w:rsidRDefault="00482261" w:rsidP="00482261">
          <w:pPr>
            <w:numPr>
              <w:ilvl w:val="0"/>
              <w:numId w:val="17"/>
            </w:numPr>
            <w:spacing w:after="80" w:line="240" w:lineRule="auto"/>
            <w:jc w:val="both"/>
            <w:divId w:val="1537963103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Endpoints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: GET /api/v1/</w:t>
          </w: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notifications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, POST /api/v1/</w:t>
          </w: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notifications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, PATCH /api/v1/</w:t>
          </w: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notifications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/</w:t>
          </w: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read-all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, PATCH /api/v1/</w:t>
          </w: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notifications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/:id/</w:t>
          </w: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read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, DELETE /api/v1/</w:t>
          </w: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notifications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/</w:t>
          </w: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clear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, DELETE /api/v1/</w:t>
          </w: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notifications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/:id.</w:t>
          </w:r>
        </w:p>
        <w:p w14:paraId="5C72A9B9" w14:textId="77777777" w:rsidR="00482261" w:rsidRPr="00482261" w:rsidRDefault="00482261" w:rsidP="00482261">
          <w:pPr>
            <w:numPr>
              <w:ilvl w:val="0"/>
              <w:numId w:val="17"/>
            </w:numPr>
            <w:spacing w:after="80" w:line="240" w:lineRule="auto"/>
            <w:jc w:val="both"/>
            <w:divId w:val="1537963103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 xml:space="preserve">Lista la bandeja del usuario, crea notificaciones y controla lectura o </w:t>
          </w: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eliminacion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.</w:t>
          </w:r>
        </w:p>
        <w:p w14:paraId="35E6175E" w14:textId="77777777" w:rsidR="00482261" w:rsidRPr="00482261" w:rsidRDefault="00482261" w:rsidP="00482261">
          <w:pPr>
            <w:pStyle w:val="Ttulo3"/>
            <w:spacing w:before="120" w:line="240" w:lineRule="auto"/>
            <w:jc w:val="both"/>
            <w:divId w:val="1537963103"/>
            <w:rPr>
              <w:rFonts w:ascii="Aptos" w:eastAsia="Times New Roman" w:hAnsi="Aptos"/>
              <w:b/>
              <w:color w:val="8D648C"/>
              <w:sz w:val="22"/>
              <w:szCs w:val="22"/>
            </w:rPr>
          </w:pPr>
          <w:r w:rsidRPr="00482261">
            <w:rPr>
              <w:rFonts w:ascii="Aptos" w:eastAsia="Times New Roman" w:hAnsi="Aptos"/>
              <w:b/>
              <w:color w:val="8D648C"/>
              <w:sz w:val="22"/>
            </w:rPr>
            <w:t xml:space="preserve">FR-GD-012 </w:t>
          </w:r>
          <w:proofErr w:type="spellStart"/>
          <w:r w:rsidRPr="00482261">
            <w:rPr>
              <w:rFonts w:ascii="Aptos" w:eastAsia="Times New Roman" w:hAnsi="Aptos"/>
              <w:b/>
              <w:color w:val="8D648C"/>
              <w:sz w:val="22"/>
            </w:rPr>
            <w:t>Dashboard</w:t>
          </w:r>
          <w:proofErr w:type="spellEnd"/>
          <w:r w:rsidRPr="00482261">
            <w:rPr>
              <w:rFonts w:ascii="Aptos" w:eastAsia="Times New Roman" w:hAnsi="Aptos"/>
              <w:b/>
              <w:color w:val="8D648C"/>
              <w:sz w:val="22"/>
            </w:rPr>
            <w:t xml:space="preserve"> operacional montado</w:t>
          </w:r>
        </w:p>
        <w:p w14:paraId="571B3FF9" w14:textId="77777777" w:rsidR="00482261" w:rsidRPr="00482261" w:rsidRDefault="00482261" w:rsidP="00482261">
          <w:pPr>
            <w:numPr>
              <w:ilvl w:val="0"/>
              <w:numId w:val="18"/>
            </w:numPr>
            <w:spacing w:after="80" w:line="240" w:lineRule="auto"/>
            <w:jc w:val="both"/>
            <w:divId w:val="1537963103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Endpoint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: GET /api/v1/</w:t>
          </w: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dashboard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/comercial/</w:t>
          </w: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summary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.</w:t>
          </w:r>
        </w:p>
        <w:p w14:paraId="4B721098" w14:textId="77777777" w:rsidR="00482261" w:rsidRPr="00482261" w:rsidRDefault="00482261" w:rsidP="00482261">
          <w:pPr>
            <w:numPr>
              <w:ilvl w:val="0"/>
              <w:numId w:val="18"/>
            </w:numPr>
            <w:spacing w:after="80" w:line="240" w:lineRule="auto"/>
            <w:jc w:val="both"/>
            <w:divId w:val="1537963103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 xml:space="preserve">Exige autenticación, rol permitido y permite </w:t>
          </w: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fresh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=1 para refresco de cache.</w:t>
          </w:r>
        </w:p>
        <w:p w14:paraId="71F36897" w14:textId="77777777" w:rsidR="00482261" w:rsidRPr="00482261" w:rsidRDefault="00482261" w:rsidP="00482261">
          <w:pPr>
            <w:pStyle w:val="Ttulo3"/>
            <w:spacing w:before="120" w:line="240" w:lineRule="auto"/>
            <w:jc w:val="both"/>
            <w:divId w:val="1537963103"/>
            <w:rPr>
              <w:rFonts w:ascii="Aptos" w:eastAsia="Times New Roman" w:hAnsi="Aptos"/>
              <w:b/>
              <w:color w:val="8D648C"/>
              <w:sz w:val="22"/>
              <w:szCs w:val="22"/>
            </w:rPr>
          </w:pPr>
          <w:r w:rsidRPr="00482261">
            <w:rPr>
              <w:rFonts w:ascii="Aptos" w:eastAsia="Times New Roman" w:hAnsi="Aptos"/>
              <w:b/>
              <w:color w:val="8D648C"/>
              <w:sz w:val="22"/>
            </w:rPr>
            <w:t xml:space="preserve">FR-GD-013 Autorización y </w:t>
          </w:r>
          <w:proofErr w:type="spellStart"/>
          <w:r w:rsidRPr="00482261">
            <w:rPr>
              <w:rFonts w:ascii="Aptos" w:eastAsia="Times New Roman" w:hAnsi="Aptos"/>
              <w:b/>
              <w:color w:val="8D648C"/>
              <w:sz w:val="22"/>
            </w:rPr>
            <w:t>envio</w:t>
          </w:r>
          <w:proofErr w:type="spellEnd"/>
          <w:r w:rsidRPr="00482261">
            <w:rPr>
              <w:rFonts w:ascii="Aptos" w:eastAsia="Times New Roman" w:hAnsi="Aptos"/>
              <w:b/>
              <w:color w:val="8D648C"/>
              <w:sz w:val="22"/>
            </w:rPr>
            <w:t xml:space="preserve"> mediante Gmail</w:t>
          </w:r>
        </w:p>
        <w:p w14:paraId="22004CBD" w14:textId="77777777" w:rsidR="00482261" w:rsidRPr="00482261" w:rsidRDefault="00482261" w:rsidP="00482261">
          <w:pPr>
            <w:numPr>
              <w:ilvl w:val="0"/>
              <w:numId w:val="19"/>
            </w:numPr>
            <w:spacing w:after="80" w:line="240" w:lineRule="auto"/>
            <w:jc w:val="both"/>
            <w:divId w:val="1537963103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Endpoints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: GET /api/v1/</w:t>
          </w: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gmail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/</w:t>
          </w: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auth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/</w:t>
          </w: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url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, GET /api/v1/</w:t>
          </w: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gmail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/</w:t>
          </w: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auth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/</w:t>
          </w: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callback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, GET /api/v1/</w:t>
          </w: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gmail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/</w:t>
          </w: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auth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/status, POST /api/v1/</w:t>
          </w: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gmail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/</w:t>
          </w: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send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, DELETE /api/v1/</w:t>
          </w: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gmail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/</w:t>
          </w: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auth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/</w:t>
          </w: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revoke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.</w:t>
          </w:r>
        </w:p>
        <w:p w14:paraId="008CA716" w14:textId="77777777" w:rsidR="00482261" w:rsidRPr="00482261" w:rsidRDefault="00482261" w:rsidP="00482261">
          <w:pPr>
            <w:numPr>
              <w:ilvl w:val="0"/>
              <w:numId w:val="19"/>
            </w:numPr>
            <w:spacing w:after="80" w:line="240" w:lineRule="auto"/>
            <w:jc w:val="both"/>
            <w:divId w:val="1537963103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lastRenderedPageBreak/>
            <w:t xml:space="preserve">Genera URL de autorización, guarda tokens en </w:t>
          </w: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user_gmail_tokens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 xml:space="preserve">, informa estado, </w:t>
          </w: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envia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 xml:space="preserve"> correo y revoca acceso.</w:t>
          </w:r>
        </w:p>
        <w:p w14:paraId="2EF2A1DA" w14:textId="77777777" w:rsidR="00482261" w:rsidRPr="00482261" w:rsidRDefault="00482261" w:rsidP="00482261">
          <w:pPr>
            <w:pStyle w:val="Ttulo3"/>
            <w:spacing w:before="120" w:line="240" w:lineRule="auto"/>
            <w:jc w:val="both"/>
            <w:divId w:val="1537963103"/>
            <w:rPr>
              <w:rFonts w:ascii="Aptos" w:eastAsia="Times New Roman" w:hAnsi="Aptos"/>
              <w:b/>
              <w:color w:val="8D648C"/>
              <w:sz w:val="22"/>
              <w:szCs w:val="22"/>
            </w:rPr>
          </w:pPr>
          <w:r w:rsidRPr="00482261">
            <w:rPr>
              <w:rFonts w:ascii="Aptos" w:eastAsia="Times New Roman" w:hAnsi="Aptos"/>
              <w:b/>
              <w:color w:val="8D648C"/>
              <w:sz w:val="22"/>
            </w:rPr>
            <w:t xml:space="preserve">FR-GD-014 Firma avanzada y </w:t>
          </w:r>
          <w:proofErr w:type="spellStart"/>
          <w:r w:rsidRPr="00482261">
            <w:rPr>
              <w:rFonts w:ascii="Aptos" w:eastAsia="Times New Roman" w:hAnsi="Aptos"/>
              <w:b/>
              <w:color w:val="8D648C"/>
              <w:sz w:val="22"/>
            </w:rPr>
            <w:t>verificacion</w:t>
          </w:r>
          <w:proofErr w:type="spellEnd"/>
          <w:r w:rsidRPr="00482261">
            <w:rPr>
              <w:rFonts w:ascii="Aptos" w:eastAsia="Times New Roman" w:hAnsi="Aptos"/>
              <w:b/>
              <w:color w:val="8D648C"/>
              <w:sz w:val="22"/>
            </w:rPr>
            <w:t xml:space="preserve"> publica</w:t>
          </w:r>
        </w:p>
        <w:p w14:paraId="2D37FE24" w14:textId="77777777" w:rsidR="00482261" w:rsidRPr="00482261" w:rsidRDefault="00482261" w:rsidP="00482261">
          <w:pPr>
            <w:numPr>
              <w:ilvl w:val="0"/>
              <w:numId w:val="20"/>
            </w:numPr>
            <w:spacing w:after="80" w:line="240" w:lineRule="auto"/>
            <w:jc w:val="both"/>
            <w:divId w:val="1537963103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Endpoints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: POST /api/v1/</w:t>
          </w: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signature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/</w:t>
          </w: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documents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/:</w:t>
          </w: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documentId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/</w:t>
          </w: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sign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, GET /api/v1/</w:t>
          </w: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signature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/verificar/:token, GET /api/v1/</w:t>
          </w: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signature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/</w:t>
          </w: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documents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/:</w:t>
          </w: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documentId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/</w:t>
          </w: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audit-trail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, GET /api/v1/</w:t>
          </w: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signature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/</w:t>
          </w: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dashboard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.</w:t>
          </w:r>
        </w:p>
        <w:p w14:paraId="581D772B" w14:textId="77777777" w:rsidR="00482261" w:rsidRPr="00482261" w:rsidRDefault="00482261" w:rsidP="00482261">
          <w:pPr>
            <w:numPr>
              <w:ilvl w:val="0"/>
              <w:numId w:val="20"/>
            </w:numPr>
            <w:spacing w:after="80" w:line="240" w:lineRule="auto"/>
            <w:jc w:val="both"/>
            <w:divId w:val="1537963103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 xml:space="preserve">Calcula hash, registra firma avanzada, genera sello y QR, bloquea documento, verifica y expone </w:t>
          </w: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metricas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.</w:t>
          </w:r>
        </w:p>
        <w:p w14:paraId="7D7184C5" w14:textId="77777777" w:rsidR="00482261" w:rsidRPr="00482261" w:rsidRDefault="00482261" w:rsidP="00482261">
          <w:pPr>
            <w:pStyle w:val="Ttulo2"/>
            <w:spacing w:after="120" w:line="240" w:lineRule="auto"/>
            <w:jc w:val="both"/>
            <w:divId w:val="1537963103"/>
            <w:rPr>
              <w:rFonts w:ascii="Aptos" w:eastAsia="Times New Roman" w:hAnsi="Aptos"/>
              <w:b/>
              <w:color w:val="325483"/>
              <w:sz w:val="26"/>
              <w:szCs w:val="26"/>
            </w:rPr>
          </w:pPr>
          <w:r w:rsidRPr="00482261">
            <w:rPr>
              <w:rFonts w:ascii="Aptos" w:eastAsia="Times New Roman" w:hAnsi="Aptos"/>
              <w:b/>
              <w:color w:val="325483"/>
              <w:sz w:val="26"/>
            </w:rPr>
            <w:t>5. Flujos principales</w:t>
          </w:r>
        </w:p>
        <w:p w14:paraId="06FF817D" w14:textId="77777777" w:rsidR="00482261" w:rsidRPr="00482261" w:rsidRDefault="00482261" w:rsidP="00482261">
          <w:pPr>
            <w:pStyle w:val="Ttulo3"/>
            <w:spacing w:before="120" w:line="240" w:lineRule="auto"/>
            <w:jc w:val="both"/>
            <w:divId w:val="1537963103"/>
            <w:rPr>
              <w:rFonts w:ascii="Aptos" w:eastAsia="Times New Roman" w:hAnsi="Aptos"/>
              <w:b/>
              <w:color w:val="8D648C"/>
              <w:sz w:val="22"/>
            </w:rPr>
          </w:pPr>
          <w:r w:rsidRPr="00482261">
            <w:rPr>
              <w:rFonts w:ascii="Aptos" w:eastAsia="Times New Roman" w:hAnsi="Aptos"/>
              <w:b/>
              <w:color w:val="8D648C"/>
              <w:sz w:val="22"/>
            </w:rPr>
            <w:t>Flujo A - Login corporativo</w:t>
          </w:r>
        </w:p>
        <w:tbl>
          <w:tblPr>
            <w:tblStyle w:val="Tablaconcuadrcula"/>
            <w:tblW w:w="5000" w:type="pct"/>
            <w:tblLook w:val="04A0" w:firstRow="1" w:lastRow="0" w:firstColumn="1" w:lastColumn="0" w:noHBand="0" w:noVBand="1"/>
          </w:tblPr>
          <w:tblGrid>
            <w:gridCol w:w="1155"/>
            <w:gridCol w:w="8473"/>
          </w:tblGrid>
          <w:tr w:rsidR="00482261" w:rsidRPr="00482261" w14:paraId="59EC9D1D" w14:textId="77777777" w:rsidTr="00482261">
            <w:trPr>
              <w:divId w:val="1537963103"/>
              <w:cantSplit/>
              <w:tblHeader/>
            </w:trPr>
            <w:tc>
              <w:tcPr>
                <w:tcW w:w="600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13175F12" w14:textId="77777777" w:rsidR="00482261" w:rsidRPr="00482261" w:rsidRDefault="00482261" w:rsidP="00482261">
                <w:pPr>
                  <w:spacing w:before="18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Paso</w:t>
                </w:r>
              </w:p>
            </w:tc>
            <w:tc>
              <w:tcPr>
                <w:tcW w:w="4400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02A6F409" w14:textId="77777777" w:rsidR="00482261" w:rsidRPr="00482261" w:rsidRDefault="00482261" w:rsidP="00482261">
                <w:pPr>
                  <w:spacing w:before="18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Actividad</w:t>
                </w:r>
              </w:p>
            </w:tc>
          </w:tr>
          <w:tr w:rsidR="00482261" w:rsidRPr="00482261" w14:paraId="46A74A81" w14:textId="77777777" w:rsidTr="00482261">
            <w:trPr>
              <w:divId w:val="1537963103"/>
              <w:cantSplit/>
              <w:tblHeader/>
            </w:trPr>
            <w:tc>
              <w:tcPr>
                <w:tcW w:w="600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655442F1" w14:textId="77777777" w:rsidR="00482261" w:rsidRPr="00482261" w:rsidRDefault="00482261" w:rsidP="00482261">
                <w:pPr>
                  <w:spacing w:before="180" w:after="80"/>
                  <w:jc w:val="both"/>
                  <w:rPr>
                    <w:rFonts w:ascii="Aptos" w:eastAsia="Times New Roman" w:hAnsi="Aptos"/>
                    <w:b/>
                    <w:bCs/>
                    <w:color w:val="0F3D63"/>
                    <w:sz w:val="18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b/>
                    <w:bCs/>
                    <w:color w:val="0F3D63"/>
                    <w:sz w:val="18"/>
                    <w:szCs w:val="18"/>
                  </w:rPr>
                  <w:t>1</w:t>
                </w:r>
              </w:p>
            </w:tc>
            <w:tc>
              <w:tcPr>
                <w:tcW w:w="4400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6C990D7C" w14:textId="77777777" w:rsidR="00482261" w:rsidRPr="00482261" w:rsidRDefault="00482261" w:rsidP="00482261">
                <w:pPr>
                  <w:spacing w:before="180" w:after="80"/>
                  <w:jc w:val="both"/>
                  <w:rPr>
                    <w:rFonts w:ascii="Aptos" w:eastAsia="Times New Roman" w:hAnsi="Aptos"/>
                    <w:b/>
                    <w:bCs/>
                    <w:color w:val="1F2937"/>
                    <w:sz w:val="18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b/>
                    <w:bCs/>
                    <w:color w:val="1F2937"/>
                    <w:sz w:val="18"/>
                    <w:szCs w:val="18"/>
                  </w:rPr>
                  <w:t xml:space="preserve">Usuario inicia </w:t>
                </w:r>
                <w:proofErr w:type="spellStart"/>
                <w:r w:rsidRPr="00482261">
                  <w:rPr>
                    <w:rFonts w:ascii="Aptos" w:eastAsia="Times New Roman" w:hAnsi="Aptos"/>
                    <w:b/>
                    <w:bCs/>
                    <w:color w:val="1F2937"/>
                    <w:sz w:val="18"/>
                    <w:szCs w:val="18"/>
                  </w:rPr>
                  <w:t>login</w:t>
                </w:r>
                <w:proofErr w:type="spellEnd"/>
              </w:p>
            </w:tc>
          </w:tr>
          <w:tr w:rsidR="00482261" w:rsidRPr="00482261" w14:paraId="6BF86E76" w14:textId="77777777" w:rsidTr="00482261">
            <w:trPr>
              <w:divId w:val="1537963103"/>
              <w:cantSplit/>
              <w:tblHeader/>
            </w:trPr>
            <w:tc>
              <w:tcPr>
                <w:tcW w:w="5000" w:type="pct"/>
                <w:gridSpan w:val="2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1AE20577" w14:textId="77777777" w:rsidR="00482261" w:rsidRPr="00482261" w:rsidRDefault="00482261" w:rsidP="00482261">
                <w:pPr>
                  <w:spacing w:before="180" w:after="80"/>
                  <w:jc w:val="both"/>
                  <w:rPr>
                    <w:rFonts w:ascii="Aptos" w:eastAsia="Times New Roman" w:hAnsi="Aptos"/>
                    <w:b/>
                    <w:bCs/>
                    <w:color w:val="0F3D63"/>
                    <w:sz w:val="18"/>
                    <w:szCs w:val="28"/>
                  </w:rPr>
                </w:pPr>
                <w:r w:rsidRPr="00482261">
                  <w:rPr>
                    <w:rFonts w:ascii="Aptos" w:eastAsia="Times New Roman" w:hAnsi="Aptos"/>
                    <w:b/>
                    <w:bCs/>
                    <w:color w:val="0F3D63"/>
                    <w:sz w:val="18"/>
                    <w:szCs w:val="28"/>
                  </w:rPr>
                  <w:t>Siguiente paso</w:t>
                </w:r>
              </w:p>
            </w:tc>
          </w:tr>
          <w:tr w:rsidR="00482261" w:rsidRPr="00482261" w14:paraId="75E10C2B" w14:textId="77777777" w:rsidTr="00482261">
            <w:trPr>
              <w:divId w:val="1537963103"/>
              <w:cantSplit/>
              <w:tblHeader/>
            </w:trPr>
            <w:tc>
              <w:tcPr>
                <w:tcW w:w="600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34B2829A" w14:textId="77777777" w:rsidR="00482261" w:rsidRPr="00482261" w:rsidRDefault="00482261" w:rsidP="00482261">
                <w:pPr>
                  <w:spacing w:before="180" w:after="80"/>
                  <w:jc w:val="both"/>
                  <w:rPr>
                    <w:rFonts w:ascii="Aptos" w:eastAsia="Times New Roman" w:hAnsi="Aptos"/>
                    <w:b/>
                    <w:bCs/>
                    <w:color w:val="0F3D63"/>
                    <w:sz w:val="18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b/>
                    <w:bCs/>
                    <w:color w:val="0F3D63"/>
                    <w:sz w:val="18"/>
                    <w:szCs w:val="18"/>
                  </w:rPr>
                  <w:t>2</w:t>
                </w:r>
              </w:p>
            </w:tc>
            <w:tc>
              <w:tcPr>
                <w:tcW w:w="4400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3F4930C7" w14:textId="77777777" w:rsidR="00482261" w:rsidRPr="00482261" w:rsidRDefault="00482261" w:rsidP="00482261">
                <w:pPr>
                  <w:spacing w:before="180" w:after="80"/>
                  <w:jc w:val="both"/>
                  <w:rPr>
                    <w:rFonts w:ascii="Aptos" w:eastAsia="Times New Roman" w:hAnsi="Aptos"/>
                    <w:b/>
                    <w:bCs/>
                    <w:color w:val="1F2937"/>
                    <w:sz w:val="18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b/>
                    <w:bCs/>
                    <w:color w:val="1F2937"/>
                    <w:sz w:val="18"/>
                    <w:szCs w:val="18"/>
                  </w:rPr>
                  <w:t>Google OAuth</w:t>
                </w:r>
              </w:p>
            </w:tc>
          </w:tr>
          <w:tr w:rsidR="00482261" w:rsidRPr="00482261" w14:paraId="7C20A2EE" w14:textId="77777777" w:rsidTr="00482261">
            <w:trPr>
              <w:divId w:val="1537963103"/>
              <w:cantSplit/>
              <w:tblHeader/>
            </w:trPr>
            <w:tc>
              <w:tcPr>
                <w:tcW w:w="5000" w:type="pct"/>
                <w:gridSpan w:val="2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559CD192" w14:textId="77777777" w:rsidR="00482261" w:rsidRPr="00482261" w:rsidRDefault="00482261" w:rsidP="00482261">
                <w:pPr>
                  <w:spacing w:before="180" w:after="80"/>
                  <w:jc w:val="both"/>
                  <w:rPr>
                    <w:rFonts w:ascii="Aptos" w:eastAsia="Times New Roman" w:hAnsi="Aptos"/>
                    <w:b/>
                    <w:bCs/>
                    <w:color w:val="0F3D63"/>
                    <w:sz w:val="18"/>
                    <w:szCs w:val="28"/>
                  </w:rPr>
                </w:pPr>
                <w:r w:rsidRPr="00482261">
                  <w:rPr>
                    <w:rFonts w:ascii="Aptos" w:eastAsia="Times New Roman" w:hAnsi="Aptos"/>
                    <w:b/>
                    <w:bCs/>
                    <w:color w:val="0F3D63"/>
                    <w:sz w:val="18"/>
                    <w:szCs w:val="28"/>
                  </w:rPr>
                  <w:t>Siguiente paso</w:t>
                </w:r>
              </w:p>
            </w:tc>
          </w:tr>
          <w:tr w:rsidR="00482261" w:rsidRPr="00482261" w14:paraId="56BE9D9C" w14:textId="77777777" w:rsidTr="00482261">
            <w:trPr>
              <w:divId w:val="1537963103"/>
              <w:cantSplit/>
              <w:tblHeader/>
            </w:trPr>
            <w:tc>
              <w:tcPr>
                <w:tcW w:w="600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0B177CF3" w14:textId="77777777" w:rsidR="00482261" w:rsidRPr="00482261" w:rsidRDefault="00482261" w:rsidP="00482261">
                <w:pPr>
                  <w:spacing w:before="180" w:after="80"/>
                  <w:jc w:val="both"/>
                  <w:rPr>
                    <w:rFonts w:ascii="Aptos" w:eastAsia="Times New Roman" w:hAnsi="Aptos"/>
                    <w:b/>
                    <w:bCs/>
                    <w:color w:val="0F3D63"/>
                    <w:sz w:val="18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b/>
                    <w:bCs/>
                    <w:color w:val="0F3D63"/>
                    <w:sz w:val="18"/>
                    <w:szCs w:val="18"/>
                  </w:rPr>
                  <w:t>3</w:t>
                </w:r>
              </w:p>
            </w:tc>
            <w:tc>
              <w:tcPr>
                <w:tcW w:w="4400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1F212CC1" w14:textId="77777777" w:rsidR="00482261" w:rsidRPr="00482261" w:rsidRDefault="00482261" w:rsidP="00482261">
                <w:pPr>
                  <w:spacing w:before="180" w:after="80"/>
                  <w:jc w:val="both"/>
                  <w:rPr>
                    <w:rFonts w:ascii="Aptos" w:eastAsia="Times New Roman" w:hAnsi="Aptos"/>
                    <w:b/>
                    <w:bCs/>
                    <w:color w:val="1F2937"/>
                    <w:sz w:val="18"/>
                    <w:szCs w:val="18"/>
                  </w:rPr>
                </w:pPr>
                <w:proofErr w:type="spellStart"/>
                <w:r w:rsidRPr="00482261">
                  <w:rPr>
                    <w:rFonts w:ascii="Aptos" w:eastAsia="Times New Roman" w:hAnsi="Aptos"/>
                    <w:b/>
                    <w:bCs/>
                    <w:color w:val="1F2937"/>
                    <w:sz w:val="18"/>
                    <w:szCs w:val="18"/>
                  </w:rPr>
                  <w:t>Callback</w:t>
                </w:r>
                <w:proofErr w:type="spellEnd"/>
                <w:r w:rsidRPr="00482261">
                  <w:rPr>
                    <w:rFonts w:ascii="Aptos" w:eastAsia="Times New Roman" w:hAnsi="Aptos"/>
                    <w:b/>
                    <w:bCs/>
                    <w:color w:val="1F2937"/>
                    <w:sz w:val="18"/>
                    <w:szCs w:val="18"/>
                  </w:rPr>
                  <w:t xml:space="preserve"> backend</w:t>
                </w:r>
              </w:p>
            </w:tc>
          </w:tr>
          <w:tr w:rsidR="00482261" w:rsidRPr="00482261" w14:paraId="54715C7B" w14:textId="77777777" w:rsidTr="00482261">
            <w:trPr>
              <w:divId w:val="1537963103"/>
              <w:cantSplit/>
              <w:tblHeader/>
            </w:trPr>
            <w:tc>
              <w:tcPr>
                <w:tcW w:w="5000" w:type="pct"/>
                <w:gridSpan w:val="2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69B15E09" w14:textId="77777777" w:rsidR="00482261" w:rsidRPr="00482261" w:rsidRDefault="00482261" w:rsidP="00482261">
                <w:pPr>
                  <w:spacing w:before="180" w:after="80"/>
                  <w:jc w:val="both"/>
                  <w:rPr>
                    <w:rFonts w:ascii="Aptos" w:eastAsia="Times New Roman" w:hAnsi="Aptos"/>
                    <w:b/>
                    <w:bCs/>
                    <w:color w:val="0F3D63"/>
                    <w:sz w:val="18"/>
                    <w:szCs w:val="28"/>
                  </w:rPr>
                </w:pPr>
                <w:r w:rsidRPr="00482261">
                  <w:rPr>
                    <w:rFonts w:ascii="Aptos" w:eastAsia="Times New Roman" w:hAnsi="Aptos"/>
                    <w:b/>
                    <w:bCs/>
                    <w:color w:val="0F3D63"/>
                    <w:sz w:val="18"/>
                    <w:szCs w:val="28"/>
                  </w:rPr>
                  <w:t>Siguiente paso</w:t>
                </w:r>
              </w:p>
            </w:tc>
          </w:tr>
          <w:tr w:rsidR="00482261" w:rsidRPr="00482261" w14:paraId="607FF245" w14:textId="77777777" w:rsidTr="00482261">
            <w:trPr>
              <w:divId w:val="1537963103"/>
              <w:cantSplit/>
              <w:tblHeader/>
            </w:trPr>
            <w:tc>
              <w:tcPr>
                <w:tcW w:w="600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1BF5B307" w14:textId="77777777" w:rsidR="00482261" w:rsidRPr="00482261" w:rsidRDefault="00482261" w:rsidP="00482261">
                <w:pPr>
                  <w:spacing w:before="180" w:after="80"/>
                  <w:jc w:val="both"/>
                  <w:rPr>
                    <w:rFonts w:ascii="Aptos" w:eastAsia="Times New Roman" w:hAnsi="Aptos"/>
                    <w:b/>
                    <w:bCs/>
                    <w:color w:val="0F3D63"/>
                    <w:sz w:val="18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b/>
                    <w:bCs/>
                    <w:color w:val="0F3D63"/>
                    <w:sz w:val="18"/>
                    <w:szCs w:val="18"/>
                  </w:rPr>
                  <w:t>4</w:t>
                </w:r>
              </w:p>
            </w:tc>
            <w:tc>
              <w:tcPr>
                <w:tcW w:w="4400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3BE1CCF0" w14:textId="77777777" w:rsidR="00482261" w:rsidRPr="00482261" w:rsidRDefault="00482261" w:rsidP="00482261">
                <w:pPr>
                  <w:spacing w:before="180" w:after="80"/>
                  <w:jc w:val="both"/>
                  <w:rPr>
                    <w:rFonts w:ascii="Aptos" w:eastAsia="Times New Roman" w:hAnsi="Aptos"/>
                    <w:b/>
                    <w:bCs/>
                    <w:color w:val="1F2937"/>
                    <w:sz w:val="18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b/>
                    <w:bCs/>
                    <w:color w:val="1F2937"/>
                    <w:sz w:val="18"/>
                    <w:szCs w:val="18"/>
                  </w:rPr>
                  <w:t>Crear/actualizar usuario</w:t>
                </w:r>
              </w:p>
            </w:tc>
          </w:tr>
          <w:tr w:rsidR="00482261" w:rsidRPr="00482261" w14:paraId="2EBDC6B8" w14:textId="77777777" w:rsidTr="00482261">
            <w:trPr>
              <w:divId w:val="1537963103"/>
              <w:cantSplit/>
              <w:tblHeader/>
            </w:trPr>
            <w:tc>
              <w:tcPr>
                <w:tcW w:w="5000" w:type="pct"/>
                <w:gridSpan w:val="2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277E2E2A" w14:textId="77777777" w:rsidR="00482261" w:rsidRPr="00482261" w:rsidRDefault="00482261" w:rsidP="00482261">
                <w:pPr>
                  <w:spacing w:before="180" w:after="80"/>
                  <w:jc w:val="both"/>
                  <w:rPr>
                    <w:rFonts w:ascii="Aptos" w:eastAsia="Times New Roman" w:hAnsi="Aptos"/>
                    <w:b/>
                    <w:bCs/>
                    <w:color w:val="0F3D63"/>
                    <w:sz w:val="18"/>
                    <w:szCs w:val="28"/>
                  </w:rPr>
                </w:pPr>
                <w:r w:rsidRPr="00482261">
                  <w:rPr>
                    <w:rFonts w:ascii="Aptos" w:eastAsia="Times New Roman" w:hAnsi="Aptos"/>
                    <w:b/>
                    <w:bCs/>
                    <w:color w:val="0F3D63"/>
                    <w:sz w:val="18"/>
                    <w:szCs w:val="28"/>
                  </w:rPr>
                  <w:t>Siguiente paso</w:t>
                </w:r>
              </w:p>
            </w:tc>
          </w:tr>
          <w:tr w:rsidR="00482261" w:rsidRPr="00482261" w14:paraId="5393D3EF" w14:textId="77777777" w:rsidTr="00482261">
            <w:trPr>
              <w:divId w:val="1537963103"/>
              <w:cantSplit/>
              <w:tblHeader/>
            </w:trPr>
            <w:tc>
              <w:tcPr>
                <w:tcW w:w="600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417D42EE" w14:textId="77777777" w:rsidR="00482261" w:rsidRPr="00482261" w:rsidRDefault="00482261" w:rsidP="00482261">
                <w:pPr>
                  <w:spacing w:before="180" w:after="80"/>
                  <w:jc w:val="both"/>
                  <w:rPr>
                    <w:rFonts w:ascii="Aptos" w:eastAsia="Times New Roman" w:hAnsi="Aptos"/>
                    <w:b/>
                    <w:bCs/>
                    <w:color w:val="0F3D63"/>
                    <w:sz w:val="18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b/>
                    <w:bCs/>
                    <w:color w:val="0F3D63"/>
                    <w:sz w:val="18"/>
                    <w:szCs w:val="18"/>
                  </w:rPr>
                  <w:t>5</w:t>
                </w:r>
              </w:p>
            </w:tc>
            <w:tc>
              <w:tcPr>
                <w:tcW w:w="4400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7D7D863D" w14:textId="77777777" w:rsidR="00482261" w:rsidRPr="00482261" w:rsidRDefault="00482261" w:rsidP="00482261">
                <w:pPr>
                  <w:spacing w:before="180" w:after="80"/>
                  <w:jc w:val="both"/>
                  <w:rPr>
                    <w:rFonts w:ascii="Aptos" w:eastAsia="Times New Roman" w:hAnsi="Aptos"/>
                    <w:b/>
                    <w:bCs/>
                    <w:color w:val="1F2937"/>
                    <w:sz w:val="18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b/>
                    <w:bCs/>
                    <w:color w:val="1F2937"/>
                    <w:sz w:val="18"/>
                    <w:szCs w:val="18"/>
                  </w:rPr>
                  <w:t>Crear sesión y tokens</w:t>
                </w:r>
              </w:p>
            </w:tc>
          </w:tr>
          <w:tr w:rsidR="00482261" w:rsidRPr="00482261" w14:paraId="675D1098" w14:textId="77777777" w:rsidTr="00482261">
            <w:trPr>
              <w:divId w:val="1537963103"/>
              <w:cantSplit/>
              <w:tblHeader/>
            </w:trPr>
            <w:tc>
              <w:tcPr>
                <w:tcW w:w="5000" w:type="pct"/>
                <w:gridSpan w:val="2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693668BD" w14:textId="77777777" w:rsidR="00482261" w:rsidRPr="00482261" w:rsidRDefault="00482261" w:rsidP="00482261">
                <w:pPr>
                  <w:spacing w:before="180" w:after="80"/>
                  <w:jc w:val="both"/>
                  <w:rPr>
                    <w:rFonts w:ascii="Aptos" w:eastAsia="Times New Roman" w:hAnsi="Aptos"/>
                    <w:b/>
                    <w:bCs/>
                    <w:color w:val="0F3D63"/>
                    <w:sz w:val="18"/>
                    <w:szCs w:val="28"/>
                  </w:rPr>
                </w:pPr>
                <w:r w:rsidRPr="00482261">
                  <w:rPr>
                    <w:rFonts w:ascii="Aptos" w:eastAsia="Times New Roman" w:hAnsi="Aptos"/>
                    <w:b/>
                    <w:bCs/>
                    <w:color w:val="0F3D63"/>
                    <w:sz w:val="18"/>
                    <w:szCs w:val="28"/>
                  </w:rPr>
                  <w:t>Siguiente paso</w:t>
                </w:r>
              </w:p>
            </w:tc>
          </w:tr>
          <w:tr w:rsidR="00482261" w:rsidRPr="00482261" w14:paraId="544B7E23" w14:textId="77777777" w:rsidTr="00482261">
            <w:trPr>
              <w:divId w:val="1537963103"/>
              <w:cantSplit/>
              <w:tblHeader/>
            </w:trPr>
            <w:tc>
              <w:tcPr>
                <w:tcW w:w="600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785293AC" w14:textId="77777777" w:rsidR="00482261" w:rsidRPr="00482261" w:rsidRDefault="00482261" w:rsidP="00482261">
                <w:pPr>
                  <w:spacing w:before="180" w:after="80"/>
                  <w:jc w:val="both"/>
                  <w:rPr>
                    <w:rFonts w:ascii="Aptos" w:eastAsia="Times New Roman" w:hAnsi="Aptos"/>
                    <w:b/>
                    <w:bCs/>
                    <w:color w:val="0F3D63"/>
                    <w:sz w:val="18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b/>
                    <w:bCs/>
                    <w:color w:val="0F3D63"/>
                    <w:sz w:val="18"/>
                    <w:szCs w:val="18"/>
                  </w:rPr>
                  <w:t>6</w:t>
                </w:r>
              </w:p>
            </w:tc>
            <w:tc>
              <w:tcPr>
                <w:tcW w:w="4400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12F82260" w14:textId="77777777" w:rsidR="00482261" w:rsidRPr="00482261" w:rsidRDefault="00482261" w:rsidP="00482261">
                <w:pPr>
                  <w:spacing w:before="180" w:after="80"/>
                  <w:jc w:val="both"/>
                  <w:rPr>
                    <w:rFonts w:ascii="Aptos" w:eastAsia="Times New Roman" w:hAnsi="Aptos"/>
                    <w:b/>
                    <w:bCs/>
                    <w:color w:val="1F2937"/>
                    <w:sz w:val="18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b/>
                    <w:bCs/>
                    <w:color w:val="1F2937"/>
                    <w:sz w:val="18"/>
                    <w:szCs w:val="18"/>
                  </w:rPr>
                  <w:t>Auditoria y off-</w:t>
                </w:r>
                <w:proofErr w:type="spellStart"/>
                <w:r w:rsidRPr="00482261">
                  <w:rPr>
                    <w:rFonts w:ascii="Aptos" w:eastAsia="Times New Roman" w:hAnsi="Aptos"/>
                    <w:b/>
                    <w:bCs/>
                    <w:color w:val="1F2937"/>
                    <w:sz w:val="18"/>
                    <w:szCs w:val="18"/>
                  </w:rPr>
                  <w:t>hours</w:t>
                </w:r>
                <w:proofErr w:type="spellEnd"/>
              </w:p>
            </w:tc>
          </w:tr>
          <w:tr w:rsidR="00482261" w:rsidRPr="00482261" w14:paraId="0EC4516C" w14:textId="77777777" w:rsidTr="00482261">
            <w:trPr>
              <w:divId w:val="1537963103"/>
              <w:cantSplit/>
              <w:tblHeader/>
            </w:trPr>
            <w:tc>
              <w:tcPr>
                <w:tcW w:w="5000" w:type="pct"/>
                <w:gridSpan w:val="2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6F32E692" w14:textId="77777777" w:rsidR="00482261" w:rsidRPr="00482261" w:rsidRDefault="00482261" w:rsidP="00482261">
                <w:pPr>
                  <w:spacing w:before="180" w:after="80"/>
                  <w:jc w:val="both"/>
                  <w:rPr>
                    <w:rFonts w:ascii="Aptos" w:eastAsia="Times New Roman" w:hAnsi="Aptos"/>
                    <w:b/>
                    <w:bCs/>
                    <w:color w:val="0F3D63"/>
                    <w:sz w:val="18"/>
                    <w:szCs w:val="28"/>
                  </w:rPr>
                </w:pPr>
                <w:r w:rsidRPr="00482261">
                  <w:rPr>
                    <w:rFonts w:ascii="Aptos" w:eastAsia="Times New Roman" w:hAnsi="Aptos"/>
                    <w:b/>
                    <w:bCs/>
                    <w:color w:val="0F3D63"/>
                    <w:sz w:val="18"/>
                    <w:szCs w:val="28"/>
                  </w:rPr>
                  <w:lastRenderedPageBreak/>
                  <w:t>Siguiente paso</w:t>
                </w:r>
              </w:p>
            </w:tc>
          </w:tr>
          <w:tr w:rsidR="00482261" w:rsidRPr="00482261" w14:paraId="7CA790FF" w14:textId="77777777" w:rsidTr="00482261">
            <w:trPr>
              <w:divId w:val="1537963103"/>
              <w:cantSplit/>
              <w:tblHeader/>
            </w:trPr>
            <w:tc>
              <w:tcPr>
                <w:tcW w:w="600" w:type="pct"/>
                <w:shd w:val="clear" w:color="auto" w:fill="F3F3F3"/>
                <w:hideMark/>
              </w:tcPr>
              <w:p w14:paraId="1C7462BF" w14:textId="77777777" w:rsidR="00482261" w:rsidRPr="00482261" w:rsidRDefault="00482261" w:rsidP="00482261">
                <w:pPr>
                  <w:spacing w:before="180" w:after="80"/>
                  <w:jc w:val="both"/>
                  <w:rPr>
                    <w:rFonts w:ascii="Aptos" w:eastAsia="Times New Roman" w:hAnsi="Aptos"/>
                    <w:b/>
                    <w:bCs/>
                    <w:color w:val="0F3D63"/>
                    <w:sz w:val="18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b/>
                    <w:bCs/>
                    <w:color w:val="0F3D63"/>
                    <w:sz w:val="18"/>
                    <w:szCs w:val="18"/>
                  </w:rPr>
                  <w:t>7</w:t>
                </w:r>
              </w:p>
            </w:tc>
            <w:tc>
              <w:tcPr>
                <w:tcW w:w="4400" w:type="pct"/>
                <w:shd w:val="clear" w:color="auto" w:fill="F3F3F3"/>
                <w:hideMark/>
              </w:tcPr>
              <w:p w14:paraId="37FCE9F1" w14:textId="77777777" w:rsidR="00482261" w:rsidRPr="00482261" w:rsidRDefault="00482261" w:rsidP="00482261">
                <w:pPr>
                  <w:spacing w:before="180" w:after="80"/>
                  <w:jc w:val="both"/>
                  <w:rPr>
                    <w:rFonts w:ascii="Aptos" w:eastAsia="Times New Roman" w:hAnsi="Aptos"/>
                    <w:b/>
                    <w:bCs/>
                    <w:color w:val="1F2937"/>
                    <w:sz w:val="18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b/>
                    <w:bCs/>
                    <w:color w:val="1F2937"/>
                    <w:sz w:val="18"/>
                    <w:szCs w:val="18"/>
                  </w:rPr>
                  <w:t>Frontend con sesión operativa</w:t>
                </w:r>
              </w:p>
            </w:tc>
          </w:tr>
        </w:tbl>
        <w:p w14:paraId="43728DA8" w14:textId="77777777" w:rsidR="00482261" w:rsidRPr="00482261" w:rsidRDefault="00482261" w:rsidP="00482261">
          <w:pPr>
            <w:pStyle w:val="Ttulo3"/>
            <w:spacing w:before="120" w:line="240" w:lineRule="auto"/>
            <w:jc w:val="both"/>
            <w:divId w:val="1537963103"/>
            <w:rPr>
              <w:rFonts w:ascii="Aptos" w:eastAsia="Times New Roman" w:hAnsi="Aptos"/>
              <w:b/>
              <w:bCs/>
              <w:color w:val="8D648C"/>
              <w:sz w:val="22"/>
              <w:szCs w:val="22"/>
            </w:rPr>
          </w:pPr>
          <w:r w:rsidRPr="00482261">
            <w:rPr>
              <w:rFonts w:ascii="Aptos" w:eastAsia="Times New Roman" w:hAnsi="Aptos"/>
              <w:b/>
              <w:color w:val="8D648C"/>
              <w:sz w:val="22"/>
            </w:rPr>
            <w:t xml:space="preserve">Flujo B - </w:t>
          </w:r>
          <w:proofErr w:type="spellStart"/>
          <w:r w:rsidRPr="00482261">
            <w:rPr>
              <w:rFonts w:ascii="Aptos" w:eastAsia="Times New Roman" w:hAnsi="Aptos"/>
              <w:b/>
              <w:color w:val="8D648C"/>
              <w:sz w:val="22"/>
            </w:rPr>
            <w:t>Revision</w:t>
          </w:r>
          <w:proofErr w:type="spellEnd"/>
          <w:r w:rsidRPr="00482261">
            <w:rPr>
              <w:rFonts w:ascii="Aptos" w:eastAsia="Times New Roman" w:hAnsi="Aptos"/>
              <w:b/>
              <w:color w:val="8D648C"/>
              <w:sz w:val="22"/>
            </w:rPr>
            <w:t xml:space="preserve"> off-</w:t>
          </w:r>
          <w:proofErr w:type="spellStart"/>
          <w:r w:rsidRPr="00482261">
            <w:rPr>
              <w:rFonts w:ascii="Aptos" w:eastAsia="Times New Roman" w:hAnsi="Aptos"/>
              <w:b/>
              <w:color w:val="8D648C"/>
              <w:sz w:val="22"/>
            </w:rPr>
            <w:t>hours</w:t>
          </w:r>
          <w:proofErr w:type="spellEnd"/>
        </w:p>
        <w:tbl>
          <w:tblPr>
            <w:tblStyle w:val="Tablaconcuadrcula"/>
            <w:tblW w:w="5000" w:type="pct"/>
            <w:tblLook w:val="04A0" w:firstRow="1" w:lastRow="0" w:firstColumn="1" w:lastColumn="0" w:noHBand="0" w:noVBand="1"/>
          </w:tblPr>
          <w:tblGrid>
            <w:gridCol w:w="1155"/>
            <w:gridCol w:w="8473"/>
          </w:tblGrid>
          <w:tr w:rsidR="00482261" w:rsidRPr="00482261" w14:paraId="60A42C08" w14:textId="77777777" w:rsidTr="00482261">
            <w:trPr>
              <w:divId w:val="1537963103"/>
              <w:cantSplit/>
              <w:tblHeader/>
            </w:trPr>
            <w:tc>
              <w:tcPr>
                <w:tcW w:w="600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1CB14C29" w14:textId="77777777" w:rsidR="00482261" w:rsidRPr="00482261" w:rsidRDefault="00482261" w:rsidP="00482261">
                <w:pPr>
                  <w:spacing w:before="18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Paso</w:t>
                </w:r>
              </w:p>
            </w:tc>
            <w:tc>
              <w:tcPr>
                <w:tcW w:w="4400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58C38A79" w14:textId="77777777" w:rsidR="00482261" w:rsidRPr="00482261" w:rsidRDefault="00482261" w:rsidP="00482261">
                <w:pPr>
                  <w:spacing w:before="18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Actividad</w:t>
                </w:r>
              </w:p>
            </w:tc>
          </w:tr>
          <w:tr w:rsidR="00482261" w:rsidRPr="00482261" w14:paraId="0270B71D" w14:textId="77777777" w:rsidTr="00482261">
            <w:trPr>
              <w:divId w:val="1537963103"/>
              <w:cantSplit/>
              <w:tblHeader/>
            </w:trPr>
            <w:tc>
              <w:tcPr>
                <w:tcW w:w="600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153A1436" w14:textId="77777777" w:rsidR="00482261" w:rsidRPr="00482261" w:rsidRDefault="00482261" w:rsidP="00482261">
                <w:pPr>
                  <w:spacing w:before="180" w:after="80"/>
                  <w:jc w:val="both"/>
                  <w:rPr>
                    <w:rFonts w:ascii="Aptos" w:eastAsia="Times New Roman" w:hAnsi="Aptos"/>
                    <w:b/>
                    <w:bCs/>
                    <w:color w:val="0F3D63"/>
                    <w:sz w:val="18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b/>
                    <w:bCs/>
                    <w:color w:val="0F3D63"/>
                    <w:sz w:val="18"/>
                    <w:szCs w:val="18"/>
                  </w:rPr>
                  <w:t>1</w:t>
                </w:r>
              </w:p>
            </w:tc>
            <w:tc>
              <w:tcPr>
                <w:tcW w:w="4400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70262545" w14:textId="77777777" w:rsidR="00482261" w:rsidRPr="00482261" w:rsidRDefault="00482261" w:rsidP="00482261">
                <w:pPr>
                  <w:spacing w:before="180" w:after="80"/>
                  <w:jc w:val="both"/>
                  <w:rPr>
                    <w:rFonts w:ascii="Aptos" w:eastAsia="Times New Roman" w:hAnsi="Aptos"/>
                    <w:b/>
                    <w:bCs/>
                    <w:color w:val="1F2937"/>
                    <w:sz w:val="18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b/>
                    <w:bCs/>
                    <w:color w:val="1F2937"/>
                    <w:sz w:val="18"/>
                    <w:szCs w:val="18"/>
                  </w:rPr>
                  <w:t>Login fuera de horario</w:t>
                </w:r>
              </w:p>
            </w:tc>
          </w:tr>
          <w:tr w:rsidR="00482261" w:rsidRPr="00482261" w14:paraId="23C0C2D5" w14:textId="77777777" w:rsidTr="00482261">
            <w:trPr>
              <w:divId w:val="1537963103"/>
              <w:cantSplit/>
              <w:tblHeader/>
            </w:trPr>
            <w:tc>
              <w:tcPr>
                <w:tcW w:w="5000" w:type="pct"/>
                <w:gridSpan w:val="2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392D8E81" w14:textId="77777777" w:rsidR="00482261" w:rsidRPr="00482261" w:rsidRDefault="00482261" w:rsidP="00482261">
                <w:pPr>
                  <w:spacing w:before="180" w:after="80"/>
                  <w:jc w:val="both"/>
                  <w:rPr>
                    <w:rFonts w:ascii="Aptos" w:eastAsia="Times New Roman" w:hAnsi="Aptos"/>
                    <w:b/>
                    <w:bCs/>
                    <w:color w:val="0F3D63"/>
                    <w:sz w:val="18"/>
                    <w:szCs w:val="28"/>
                  </w:rPr>
                </w:pPr>
                <w:r w:rsidRPr="00482261">
                  <w:rPr>
                    <w:rFonts w:ascii="Aptos" w:eastAsia="Times New Roman" w:hAnsi="Aptos"/>
                    <w:b/>
                    <w:bCs/>
                    <w:color w:val="0F3D63"/>
                    <w:sz w:val="18"/>
                    <w:szCs w:val="28"/>
                  </w:rPr>
                  <w:t>Siguiente paso</w:t>
                </w:r>
              </w:p>
            </w:tc>
          </w:tr>
          <w:tr w:rsidR="00482261" w:rsidRPr="00482261" w14:paraId="1EF6DA7C" w14:textId="77777777" w:rsidTr="00482261">
            <w:trPr>
              <w:divId w:val="1537963103"/>
              <w:cantSplit/>
              <w:tblHeader/>
            </w:trPr>
            <w:tc>
              <w:tcPr>
                <w:tcW w:w="600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34FF394D" w14:textId="77777777" w:rsidR="00482261" w:rsidRPr="00482261" w:rsidRDefault="00482261" w:rsidP="00482261">
                <w:pPr>
                  <w:spacing w:before="180" w:after="80"/>
                  <w:jc w:val="both"/>
                  <w:rPr>
                    <w:rFonts w:ascii="Aptos" w:eastAsia="Times New Roman" w:hAnsi="Aptos"/>
                    <w:b/>
                    <w:bCs/>
                    <w:color w:val="0F3D63"/>
                    <w:sz w:val="18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b/>
                    <w:bCs/>
                    <w:color w:val="0F3D63"/>
                    <w:sz w:val="18"/>
                    <w:szCs w:val="18"/>
                  </w:rPr>
                  <w:t>2</w:t>
                </w:r>
              </w:p>
            </w:tc>
            <w:tc>
              <w:tcPr>
                <w:tcW w:w="4400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3E46033C" w14:textId="77777777" w:rsidR="00482261" w:rsidRPr="00482261" w:rsidRDefault="00482261" w:rsidP="00482261">
                <w:pPr>
                  <w:spacing w:before="180" w:after="80"/>
                  <w:jc w:val="both"/>
                  <w:rPr>
                    <w:rFonts w:ascii="Aptos" w:eastAsia="Times New Roman" w:hAnsi="Aptos"/>
                    <w:b/>
                    <w:bCs/>
                    <w:color w:val="1F2937"/>
                    <w:sz w:val="18"/>
                    <w:szCs w:val="18"/>
                  </w:rPr>
                </w:pPr>
                <w:proofErr w:type="spellStart"/>
                <w:r w:rsidRPr="00482261">
                  <w:rPr>
                    <w:rFonts w:ascii="Aptos" w:eastAsia="Times New Roman" w:hAnsi="Aptos"/>
                    <w:b/>
                    <w:bCs/>
                    <w:color w:val="1F2937"/>
                    <w:sz w:val="18"/>
                    <w:szCs w:val="18"/>
                  </w:rPr>
                  <w:t>auditoria.logs</w:t>
                </w:r>
                <w:proofErr w:type="spellEnd"/>
              </w:p>
            </w:tc>
          </w:tr>
          <w:tr w:rsidR="00482261" w:rsidRPr="00482261" w14:paraId="4E83FD44" w14:textId="77777777" w:rsidTr="00482261">
            <w:trPr>
              <w:divId w:val="1537963103"/>
              <w:cantSplit/>
              <w:tblHeader/>
            </w:trPr>
            <w:tc>
              <w:tcPr>
                <w:tcW w:w="5000" w:type="pct"/>
                <w:gridSpan w:val="2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7F2877AC" w14:textId="77777777" w:rsidR="00482261" w:rsidRPr="00482261" w:rsidRDefault="00482261" w:rsidP="00482261">
                <w:pPr>
                  <w:spacing w:before="180" w:after="80"/>
                  <w:jc w:val="both"/>
                  <w:rPr>
                    <w:rFonts w:ascii="Aptos" w:eastAsia="Times New Roman" w:hAnsi="Aptos"/>
                    <w:b/>
                    <w:bCs/>
                    <w:color w:val="0F3D63"/>
                    <w:sz w:val="18"/>
                    <w:szCs w:val="28"/>
                  </w:rPr>
                </w:pPr>
                <w:r w:rsidRPr="00482261">
                  <w:rPr>
                    <w:rFonts w:ascii="Aptos" w:eastAsia="Times New Roman" w:hAnsi="Aptos"/>
                    <w:b/>
                    <w:bCs/>
                    <w:color w:val="0F3D63"/>
                    <w:sz w:val="18"/>
                    <w:szCs w:val="28"/>
                  </w:rPr>
                  <w:t>Siguiente paso</w:t>
                </w:r>
              </w:p>
            </w:tc>
          </w:tr>
          <w:tr w:rsidR="00482261" w:rsidRPr="00482261" w14:paraId="618C4813" w14:textId="77777777" w:rsidTr="00482261">
            <w:trPr>
              <w:divId w:val="1537963103"/>
              <w:cantSplit/>
              <w:tblHeader/>
            </w:trPr>
            <w:tc>
              <w:tcPr>
                <w:tcW w:w="600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3897F63E" w14:textId="77777777" w:rsidR="00482261" w:rsidRPr="00482261" w:rsidRDefault="00482261" w:rsidP="00482261">
                <w:pPr>
                  <w:spacing w:before="180" w:after="80"/>
                  <w:jc w:val="both"/>
                  <w:rPr>
                    <w:rFonts w:ascii="Aptos" w:eastAsia="Times New Roman" w:hAnsi="Aptos"/>
                    <w:b/>
                    <w:bCs/>
                    <w:color w:val="0F3D63"/>
                    <w:sz w:val="18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b/>
                    <w:bCs/>
                    <w:color w:val="0F3D63"/>
                    <w:sz w:val="18"/>
                    <w:szCs w:val="18"/>
                  </w:rPr>
                  <w:t>3</w:t>
                </w:r>
              </w:p>
            </w:tc>
            <w:tc>
              <w:tcPr>
                <w:tcW w:w="4400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38CE6883" w14:textId="77777777" w:rsidR="00482261" w:rsidRPr="00482261" w:rsidRDefault="00482261" w:rsidP="00482261">
                <w:pPr>
                  <w:spacing w:before="180" w:after="80"/>
                  <w:jc w:val="both"/>
                  <w:rPr>
                    <w:rFonts w:ascii="Aptos" w:eastAsia="Times New Roman" w:hAnsi="Aptos"/>
                    <w:b/>
                    <w:bCs/>
                    <w:color w:val="1F2937"/>
                    <w:sz w:val="18"/>
                    <w:szCs w:val="18"/>
                  </w:rPr>
                </w:pPr>
                <w:proofErr w:type="spellStart"/>
                <w:r w:rsidRPr="00482261">
                  <w:rPr>
                    <w:rFonts w:ascii="Aptos" w:eastAsia="Times New Roman" w:hAnsi="Aptos"/>
                    <w:b/>
                    <w:bCs/>
                    <w:color w:val="1F2937"/>
                    <w:sz w:val="18"/>
                    <w:szCs w:val="18"/>
                  </w:rPr>
                  <w:t>Relacion</w:t>
                </w:r>
                <w:proofErr w:type="spellEnd"/>
                <w:r w:rsidRPr="00482261">
                  <w:rPr>
                    <w:rFonts w:ascii="Aptos" w:eastAsia="Times New Roman" w:hAnsi="Aptos"/>
                    <w:b/>
                    <w:bCs/>
                    <w:color w:val="1F2937"/>
                    <w:sz w:val="18"/>
                    <w:szCs w:val="18"/>
                  </w:rPr>
                  <w:t xml:space="preserve"> con </w:t>
                </w:r>
                <w:proofErr w:type="spellStart"/>
                <w:r w:rsidRPr="00482261">
                  <w:rPr>
                    <w:rFonts w:ascii="Aptos" w:eastAsia="Times New Roman" w:hAnsi="Aptos"/>
                    <w:b/>
                    <w:bCs/>
                    <w:color w:val="1F2937"/>
                    <w:sz w:val="18"/>
                    <w:szCs w:val="18"/>
                  </w:rPr>
                  <w:t>notifications</w:t>
                </w:r>
                <w:proofErr w:type="spellEnd"/>
              </w:p>
            </w:tc>
          </w:tr>
          <w:tr w:rsidR="00482261" w:rsidRPr="00482261" w14:paraId="24DD5977" w14:textId="77777777" w:rsidTr="00482261">
            <w:trPr>
              <w:divId w:val="1537963103"/>
              <w:cantSplit/>
              <w:tblHeader/>
            </w:trPr>
            <w:tc>
              <w:tcPr>
                <w:tcW w:w="5000" w:type="pct"/>
                <w:gridSpan w:val="2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5DB5DC9D" w14:textId="77777777" w:rsidR="00482261" w:rsidRPr="00482261" w:rsidRDefault="00482261" w:rsidP="00482261">
                <w:pPr>
                  <w:spacing w:before="180" w:after="80"/>
                  <w:jc w:val="both"/>
                  <w:rPr>
                    <w:rFonts w:ascii="Aptos" w:eastAsia="Times New Roman" w:hAnsi="Aptos"/>
                    <w:b/>
                    <w:bCs/>
                    <w:color w:val="0F3D63"/>
                    <w:sz w:val="18"/>
                    <w:szCs w:val="28"/>
                  </w:rPr>
                </w:pPr>
                <w:r w:rsidRPr="00482261">
                  <w:rPr>
                    <w:rFonts w:ascii="Aptos" w:eastAsia="Times New Roman" w:hAnsi="Aptos"/>
                    <w:b/>
                    <w:bCs/>
                    <w:color w:val="0F3D63"/>
                    <w:sz w:val="18"/>
                    <w:szCs w:val="28"/>
                  </w:rPr>
                  <w:t>Siguiente paso</w:t>
                </w:r>
              </w:p>
            </w:tc>
          </w:tr>
          <w:tr w:rsidR="00482261" w:rsidRPr="00482261" w14:paraId="79435E09" w14:textId="77777777" w:rsidTr="00482261">
            <w:trPr>
              <w:divId w:val="1537963103"/>
              <w:cantSplit/>
              <w:tblHeader/>
            </w:trPr>
            <w:tc>
              <w:tcPr>
                <w:tcW w:w="600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5ABDE952" w14:textId="77777777" w:rsidR="00482261" w:rsidRPr="00482261" w:rsidRDefault="00482261" w:rsidP="00482261">
                <w:pPr>
                  <w:spacing w:before="180" w:after="80"/>
                  <w:jc w:val="both"/>
                  <w:rPr>
                    <w:rFonts w:ascii="Aptos" w:eastAsia="Times New Roman" w:hAnsi="Aptos"/>
                    <w:b/>
                    <w:bCs/>
                    <w:color w:val="0F3D63"/>
                    <w:sz w:val="18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b/>
                    <w:bCs/>
                    <w:color w:val="0F3D63"/>
                    <w:sz w:val="18"/>
                    <w:szCs w:val="18"/>
                  </w:rPr>
                  <w:t>4</w:t>
                </w:r>
              </w:p>
            </w:tc>
            <w:tc>
              <w:tcPr>
                <w:tcW w:w="4400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42ACC661" w14:textId="77777777" w:rsidR="00482261" w:rsidRPr="00482261" w:rsidRDefault="00482261" w:rsidP="00482261">
                <w:pPr>
                  <w:spacing w:before="180" w:after="80"/>
                  <w:jc w:val="both"/>
                  <w:rPr>
                    <w:rFonts w:ascii="Aptos" w:eastAsia="Times New Roman" w:hAnsi="Aptos"/>
                    <w:b/>
                    <w:bCs/>
                    <w:color w:val="1F2937"/>
                    <w:sz w:val="18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b/>
                    <w:bCs/>
                    <w:color w:val="1F2937"/>
                    <w:sz w:val="18"/>
                    <w:szCs w:val="18"/>
                  </w:rPr>
                  <w:t>Consulta TI</w:t>
                </w:r>
              </w:p>
            </w:tc>
          </w:tr>
          <w:tr w:rsidR="00482261" w:rsidRPr="00482261" w14:paraId="260C88BD" w14:textId="77777777" w:rsidTr="00482261">
            <w:trPr>
              <w:divId w:val="1537963103"/>
              <w:cantSplit/>
              <w:tblHeader/>
            </w:trPr>
            <w:tc>
              <w:tcPr>
                <w:tcW w:w="5000" w:type="pct"/>
                <w:gridSpan w:val="2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287B8791" w14:textId="77777777" w:rsidR="00482261" w:rsidRPr="00482261" w:rsidRDefault="00482261" w:rsidP="00482261">
                <w:pPr>
                  <w:spacing w:before="180" w:after="80"/>
                  <w:jc w:val="both"/>
                  <w:rPr>
                    <w:rFonts w:ascii="Aptos" w:eastAsia="Times New Roman" w:hAnsi="Aptos"/>
                    <w:b/>
                    <w:bCs/>
                    <w:color w:val="0F3D63"/>
                    <w:sz w:val="18"/>
                    <w:szCs w:val="28"/>
                  </w:rPr>
                </w:pPr>
                <w:r w:rsidRPr="00482261">
                  <w:rPr>
                    <w:rFonts w:ascii="Aptos" w:eastAsia="Times New Roman" w:hAnsi="Aptos"/>
                    <w:b/>
                    <w:bCs/>
                    <w:color w:val="0F3D63"/>
                    <w:sz w:val="18"/>
                    <w:szCs w:val="28"/>
                  </w:rPr>
                  <w:t>Siguiente paso</w:t>
                </w:r>
              </w:p>
            </w:tc>
          </w:tr>
          <w:tr w:rsidR="00482261" w:rsidRPr="00482261" w14:paraId="30383B8A" w14:textId="77777777" w:rsidTr="00482261">
            <w:trPr>
              <w:divId w:val="1537963103"/>
              <w:cantSplit/>
              <w:tblHeader/>
            </w:trPr>
            <w:tc>
              <w:tcPr>
                <w:tcW w:w="600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49E683F1" w14:textId="77777777" w:rsidR="00482261" w:rsidRPr="00482261" w:rsidRDefault="00482261" w:rsidP="00482261">
                <w:pPr>
                  <w:spacing w:before="180" w:after="80"/>
                  <w:jc w:val="both"/>
                  <w:rPr>
                    <w:rFonts w:ascii="Aptos" w:eastAsia="Times New Roman" w:hAnsi="Aptos"/>
                    <w:b/>
                    <w:bCs/>
                    <w:color w:val="0F3D63"/>
                    <w:sz w:val="18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b/>
                    <w:bCs/>
                    <w:color w:val="0F3D63"/>
                    <w:sz w:val="18"/>
                    <w:szCs w:val="18"/>
                  </w:rPr>
                  <w:t>5</w:t>
                </w:r>
              </w:p>
            </w:tc>
            <w:tc>
              <w:tcPr>
                <w:tcW w:w="4400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2B6080C1" w14:textId="77777777" w:rsidR="00482261" w:rsidRPr="00482261" w:rsidRDefault="00482261" w:rsidP="00482261">
                <w:pPr>
                  <w:spacing w:before="180" w:after="80"/>
                  <w:jc w:val="both"/>
                  <w:rPr>
                    <w:rFonts w:ascii="Aptos" w:eastAsia="Times New Roman" w:hAnsi="Aptos"/>
                    <w:b/>
                    <w:bCs/>
                    <w:color w:val="1F2937"/>
                    <w:sz w:val="18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b/>
                    <w:bCs/>
                    <w:color w:val="1F2937"/>
                    <w:sz w:val="18"/>
                    <w:szCs w:val="18"/>
                  </w:rPr>
                  <w:t>Timeline y detalle</w:t>
                </w:r>
              </w:p>
            </w:tc>
          </w:tr>
          <w:tr w:rsidR="00482261" w:rsidRPr="00482261" w14:paraId="52791EA6" w14:textId="77777777" w:rsidTr="00482261">
            <w:trPr>
              <w:divId w:val="1537963103"/>
              <w:cantSplit/>
              <w:tblHeader/>
            </w:trPr>
            <w:tc>
              <w:tcPr>
                <w:tcW w:w="5000" w:type="pct"/>
                <w:gridSpan w:val="2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7850E549" w14:textId="77777777" w:rsidR="00482261" w:rsidRPr="00482261" w:rsidRDefault="00482261" w:rsidP="00482261">
                <w:pPr>
                  <w:spacing w:before="180" w:after="80"/>
                  <w:jc w:val="both"/>
                  <w:rPr>
                    <w:rFonts w:ascii="Aptos" w:eastAsia="Times New Roman" w:hAnsi="Aptos"/>
                    <w:b/>
                    <w:bCs/>
                    <w:color w:val="0F3D63"/>
                    <w:sz w:val="18"/>
                    <w:szCs w:val="28"/>
                  </w:rPr>
                </w:pPr>
                <w:r w:rsidRPr="00482261">
                  <w:rPr>
                    <w:rFonts w:ascii="Aptos" w:eastAsia="Times New Roman" w:hAnsi="Aptos"/>
                    <w:b/>
                    <w:bCs/>
                    <w:color w:val="0F3D63"/>
                    <w:sz w:val="18"/>
                    <w:szCs w:val="28"/>
                  </w:rPr>
                  <w:t>Siguiente paso</w:t>
                </w:r>
              </w:p>
            </w:tc>
          </w:tr>
          <w:tr w:rsidR="00482261" w:rsidRPr="00482261" w14:paraId="61B267AE" w14:textId="77777777" w:rsidTr="00482261">
            <w:trPr>
              <w:divId w:val="1537963103"/>
              <w:cantSplit/>
              <w:tblHeader/>
            </w:trPr>
            <w:tc>
              <w:tcPr>
                <w:tcW w:w="600" w:type="pct"/>
                <w:shd w:val="clear" w:color="auto" w:fill="F3F3F3"/>
                <w:hideMark/>
              </w:tcPr>
              <w:p w14:paraId="0B99AD56" w14:textId="77777777" w:rsidR="00482261" w:rsidRPr="00482261" w:rsidRDefault="00482261" w:rsidP="00482261">
                <w:pPr>
                  <w:spacing w:before="180" w:after="80"/>
                  <w:jc w:val="both"/>
                  <w:rPr>
                    <w:rFonts w:ascii="Aptos" w:eastAsia="Times New Roman" w:hAnsi="Aptos"/>
                    <w:b/>
                    <w:bCs/>
                    <w:color w:val="0F3D63"/>
                    <w:sz w:val="18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b/>
                    <w:bCs/>
                    <w:color w:val="0F3D63"/>
                    <w:sz w:val="18"/>
                    <w:szCs w:val="18"/>
                  </w:rPr>
                  <w:t>6</w:t>
                </w:r>
              </w:p>
            </w:tc>
            <w:tc>
              <w:tcPr>
                <w:tcW w:w="4400" w:type="pct"/>
                <w:shd w:val="clear" w:color="auto" w:fill="F3F3F3"/>
                <w:hideMark/>
              </w:tcPr>
              <w:p w14:paraId="219B665B" w14:textId="77777777" w:rsidR="00482261" w:rsidRPr="00482261" w:rsidRDefault="00482261" w:rsidP="00482261">
                <w:pPr>
                  <w:spacing w:before="180" w:after="80"/>
                  <w:jc w:val="both"/>
                  <w:rPr>
                    <w:rFonts w:ascii="Aptos" w:eastAsia="Times New Roman" w:hAnsi="Aptos"/>
                    <w:b/>
                    <w:bCs/>
                    <w:color w:val="1F2937"/>
                    <w:sz w:val="18"/>
                    <w:szCs w:val="18"/>
                  </w:rPr>
                </w:pPr>
                <w:proofErr w:type="spellStart"/>
                <w:r w:rsidRPr="00482261">
                  <w:rPr>
                    <w:rFonts w:ascii="Aptos" w:eastAsia="Times New Roman" w:hAnsi="Aptos"/>
                    <w:b/>
                    <w:bCs/>
                    <w:color w:val="1F2937"/>
                    <w:sz w:val="18"/>
                    <w:szCs w:val="18"/>
                  </w:rPr>
                  <w:t>Revision</w:t>
                </w:r>
                <w:proofErr w:type="spellEnd"/>
                <w:r w:rsidRPr="00482261">
                  <w:rPr>
                    <w:rFonts w:ascii="Aptos" w:eastAsia="Times New Roman" w:hAnsi="Aptos"/>
                    <w:b/>
                    <w:bCs/>
                    <w:color w:val="1F2937"/>
                    <w:sz w:val="18"/>
                    <w:szCs w:val="18"/>
                  </w:rPr>
                  <w:t xml:space="preserve"> y cierre</w:t>
                </w:r>
              </w:p>
            </w:tc>
          </w:tr>
        </w:tbl>
        <w:p w14:paraId="14406803" w14:textId="77777777" w:rsidR="00482261" w:rsidRPr="00482261" w:rsidRDefault="00482261" w:rsidP="00482261">
          <w:pPr>
            <w:pStyle w:val="Ttulo3"/>
            <w:spacing w:before="120" w:line="240" w:lineRule="auto"/>
            <w:jc w:val="both"/>
            <w:divId w:val="1537963103"/>
            <w:rPr>
              <w:rFonts w:ascii="Aptos" w:eastAsia="Times New Roman" w:hAnsi="Aptos"/>
              <w:b/>
              <w:bCs/>
              <w:color w:val="8D648C"/>
              <w:sz w:val="22"/>
              <w:szCs w:val="22"/>
            </w:rPr>
          </w:pPr>
          <w:r w:rsidRPr="00482261">
            <w:rPr>
              <w:rFonts w:ascii="Aptos" w:eastAsia="Times New Roman" w:hAnsi="Aptos"/>
              <w:b/>
              <w:color w:val="8D648C"/>
              <w:sz w:val="22"/>
            </w:rPr>
            <w:lastRenderedPageBreak/>
            <w:t xml:space="preserve">Flujo C - </w:t>
          </w:r>
          <w:proofErr w:type="spellStart"/>
          <w:r w:rsidRPr="00482261">
            <w:rPr>
              <w:rFonts w:ascii="Aptos" w:eastAsia="Times New Roman" w:hAnsi="Aptos"/>
              <w:b/>
              <w:color w:val="8D648C"/>
              <w:sz w:val="22"/>
            </w:rPr>
            <w:t>Preparacion</w:t>
          </w:r>
          <w:proofErr w:type="spellEnd"/>
          <w:r w:rsidRPr="00482261">
            <w:rPr>
              <w:rFonts w:ascii="Aptos" w:eastAsia="Times New Roman" w:hAnsi="Aptos"/>
              <w:b/>
              <w:color w:val="8D648C"/>
              <w:sz w:val="22"/>
            </w:rPr>
            <w:t xml:space="preserve"> y custodia documental de auditoria</w:t>
          </w:r>
        </w:p>
        <w:tbl>
          <w:tblPr>
            <w:tblStyle w:val="Tablaconcuadrcula"/>
            <w:tblW w:w="5000" w:type="pct"/>
            <w:tblLook w:val="04A0" w:firstRow="1" w:lastRow="0" w:firstColumn="1" w:lastColumn="0" w:noHBand="0" w:noVBand="1"/>
          </w:tblPr>
          <w:tblGrid>
            <w:gridCol w:w="1155"/>
            <w:gridCol w:w="8473"/>
          </w:tblGrid>
          <w:tr w:rsidR="00482261" w:rsidRPr="00482261" w14:paraId="6D6ED70A" w14:textId="77777777" w:rsidTr="00482261">
            <w:trPr>
              <w:divId w:val="1537963103"/>
              <w:cantSplit/>
              <w:tblHeader/>
            </w:trPr>
            <w:tc>
              <w:tcPr>
                <w:tcW w:w="600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05E300DA" w14:textId="77777777" w:rsidR="00482261" w:rsidRPr="00482261" w:rsidRDefault="00482261" w:rsidP="00482261">
                <w:pPr>
                  <w:spacing w:before="18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Paso</w:t>
                </w:r>
              </w:p>
            </w:tc>
            <w:tc>
              <w:tcPr>
                <w:tcW w:w="4400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70A462CA" w14:textId="77777777" w:rsidR="00482261" w:rsidRPr="00482261" w:rsidRDefault="00482261" w:rsidP="00482261">
                <w:pPr>
                  <w:spacing w:before="18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Actividad</w:t>
                </w:r>
              </w:p>
            </w:tc>
          </w:tr>
          <w:tr w:rsidR="00482261" w:rsidRPr="00482261" w14:paraId="5EF45C2D" w14:textId="77777777" w:rsidTr="00482261">
            <w:trPr>
              <w:divId w:val="1537963103"/>
              <w:cantSplit/>
              <w:tblHeader/>
            </w:trPr>
            <w:tc>
              <w:tcPr>
                <w:tcW w:w="600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503C9DFB" w14:textId="77777777" w:rsidR="00482261" w:rsidRPr="00482261" w:rsidRDefault="00482261" w:rsidP="00482261">
                <w:pPr>
                  <w:spacing w:before="180" w:after="80"/>
                  <w:jc w:val="both"/>
                  <w:rPr>
                    <w:rFonts w:ascii="Aptos" w:eastAsia="Times New Roman" w:hAnsi="Aptos"/>
                    <w:b/>
                    <w:bCs/>
                    <w:color w:val="0F3D63"/>
                    <w:sz w:val="18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b/>
                    <w:bCs/>
                    <w:color w:val="0F3D63"/>
                    <w:sz w:val="18"/>
                    <w:szCs w:val="18"/>
                  </w:rPr>
                  <w:t>1</w:t>
                </w:r>
              </w:p>
            </w:tc>
            <w:tc>
              <w:tcPr>
                <w:tcW w:w="4400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4085900F" w14:textId="77777777" w:rsidR="00482261" w:rsidRPr="00482261" w:rsidRDefault="00482261" w:rsidP="00482261">
                <w:pPr>
                  <w:spacing w:before="180" w:after="80"/>
                  <w:jc w:val="both"/>
                  <w:rPr>
                    <w:rFonts w:ascii="Aptos" w:eastAsia="Times New Roman" w:hAnsi="Aptos"/>
                    <w:b/>
                    <w:bCs/>
                    <w:color w:val="1F2937"/>
                    <w:sz w:val="18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b/>
                    <w:bCs/>
                    <w:color w:val="1F2937"/>
                    <w:sz w:val="18"/>
                    <w:szCs w:val="18"/>
                  </w:rPr>
                  <w:t>Activar auditoria</w:t>
                </w:r>
              </w:p>
            </w:tc>
          </w:tr>
          <w:tr w:rsidR="00482261" w:rsidRPr="00482261" w14:paraId="738A771B" w14:textId="77777777" w:rsidTr="00482261">
            <w:trPr>
              <w:divId w:val="1537963103"/>
              <w:cantSplit/>
              <w:tblHeader/>
            </w:trPr>
            <w:tc>
              <w:tcPr>
                <w:tcW w:w="5000" w:type="pct"/>
                <w:gridSpan w:val="2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5F81042F" w14:textId="77777777" w:rsidR="00482261" w:rsidRPr="00482261" w:rsidRDefault="00482261" w:rsidP="00482261">
                <w:pPr>
                  <w:spacing w:before="180" w:after="80"/>
                  <w:jc w:val="both"/>
                  <w:rPr>
                    <w:rFonts w:ascii="Aptos" w:eastAsia="Times New Roman" w:hAnsi="Aptos"/>
                    <w:b/>
                    <w:bCs/>
                    <w:color w:val="0F3D63"/>
                    <w:sz w:val="18"/>
                    <w:szCs w:val="28"/>
                  </w:rPr>
                </w:pPr>
                <w:r w:rsidRPr="00482261">
                  <w:rPr>
                    <w:rFonts w:ascii="Aptos" w:eastAsia="Times New Roman" w:hAnsi="Aptos"/>
                    <w:b/>
                    <w:bCs/>
                    <w:color w:val="0F3D63"/>
                    <w:sz w:val="18"/>
                    <w:szCs w:val="28"/>
                  </w:rPr>
                  <w:t>Siguiente paso</w:t>
                </w:r>
              </w:p>
            </w:tc>
          </w:tr>
          <w:tr w:rsidR="00482261" w:rsidRPr="00482261" w14:paraId="1F5AE9C2" w14:textId="77777777" w:rsidTr="00482261">
            <w:trPr>
              <w:divId w:val="1537963103"/>
              <w:cantSplit/>
              <w:tblHeader/>
            </w:trPr>
            <w:tc>
              <w:tcPr>
                <w:tcW w:w="600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22084690" w14:textId="77777777" w:rsidR="00482261" w:rsidRPr="00482261" w:rsidRDefault="00482261" w:rsidP="00482261">
                <w:pPr>
                  <w:spacing w:before="180" w:after="80"/>
                  <w:jc w:val="both"/>
                  <w:rPr>
                    <w:rFonts w:ascii="Aptos" w:eastAsia="Times New Roman" w:hAnsi="Aptos"/>
                    <w:b/>
                    <w:bCs/>
                    <w:color w:val="0F3D63"/>
                    <w:sz w:val="18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b/>
                    <w:bCs/>
                    <w:color w:val="0F3D63"/>
                    <w:sz w:val="18"/>
                    <w:szCs w:val="18"/>
                  </w:rPr>
                  <w:t>2</w:t>
                </w:r>
              </w:p>
            </w:tc>
            <w:tc>
              <w:tcPr>
                <w:tcW w:w="4400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3287D09D" w14:textId="77777777" w:rsidR="00482261" w:rsidRPr="00482261" w:rsidRDefault="00482261" w:rsidP="00482261">
                <w:pPr>
                  <w:spacing w:before="180" w:after="80"/>
                  <w:jc w:val="both"/>
                  <w:rPr>
                    <w:rFonts w:ascii="Aptos" w:eastAsia="Times New Roman" w:hAnsi="Aptos"/>
                    <w:b/>
                    <w:bCs/>
                    <w:color w:val="1F2937"/>
                    <w:sz w:val="18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b/>
                    <w:bCs/>
                    <w:color w:val="1F2937"/>
                    <w:sz w:val="18"/>
                    <w:szCs w:val="18"/>
                  </w:rPr>
                  <w:t>Definir secciones</w:t>
                </w:r>
              </w:p>
            </w:tc>
          </w:tr>
          <w:tr w:rsidR="00482261" w:rsidRPr="00482261" w14:paraId="430FC123" w14:textId="77777777" w:rsidTr="00482261">
            <w:trPr>
              <w:divId w:val="1537963103"/>
              <w:cantSplit/>
              <w:tblHeader/>
            </w:trPr>
            <w:tc>
              <w:tcPr>
                <w:tcW w:w="5000" w:type="pct"/>
                <w:gridSpan w:val="2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7DC67F54" w14:textId="77777777" w:rsidR="00482261" w:rsidRPr="00482261" w:rsidRDefault="00482261" w:rsidP="00482261">
                <w:pPr>
                  <w:spacing w:before="180" w:after="80"/>
                  <w:jc w:val="both"/>
                  <w:rPr>
                    <w:rFonts w:ascii="Aptos" w:eastAsia="Times New Roman" w:hAnsi="Aptos"/>
                    <w:b/>
                    <w:bCs/>
                    <w:color w:val="0F3D63"/>
                    <w:sz w:val="18"/>
                    <w:szCs w:val="28"/>
                  </w:rPr>
                </w:pPr>
                <w:r w:rsidRPr="00482261">
                  <w:rPr>
                    <w:rFonts w:ascii="Aptos" w:eastAsia="Times New Roman" w:hAnsi="Aptos"/>
                    <w:b/>
                    <w:bCs/>
                    <w:color w:val="0F3D63"/>
                    <w:sz w:val="18"/>
                    <w:szCs w:val="28"/>
                  </w:rPr>
                  <w:t>Siguiente paso</w:t>
                </w:r>
              </w:p>
            </w:tc>
          </w:tr>
          <w:tr w:rsidR="00482261" w:rsidRPr="00482261" w14:paraId="444B740D" w14:textId="77777777" w:rsidTr="00482261">
            <w:trPr>
              <w:divId w:val="1537963103"/>
              <w:cantSplit/>
              <w:tblHeader/>
            </w:trPr>
            <w:tc>
              <w:tcPr>
                <w:tcW w:w="600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4E712CDD" w14:textId="77777777" w:rsidR="00482261" w:rsidRPr="00482261" w:rsidRDefault="00482261" w:rsidP="00482261">
                <w:pPr>
                  <w:spacing w:before="180" w:after="80"/>
                  <w:jc w:val="both"/>
                  <w:rPr>
                    <w:rFonts w:ascii="Aptos" w:eastAsia="Times New Roman" w:hAnsi="Aptos"/>
                    <w:b/>
                    <w:bCs/>
                    <w:color w:val="0F3D63"/>
                    <w:sz w:val="18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b/>
                    <w:bCs/>
                    <w:color w:val="0F3D63"/>
                    <w:sz w:val="18"/>
                    <w:szCs w:val="18"/>
                  </w:rPr>
                  <w:t>3</w:t>
                </w:r>
              </w:p>
            </w:tc>
            <w:tc>
              <w:tcPr>
                <w:tcW w:w="4400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66D2E942" w14:textId="77777777" w:rsidR="00482261" w:rsidRPr="00482261" w:rsidRDefault="00482261" w:rsidP="00482261">
                <w:pPr>
                  <w:spacing w:before="180" w:after="80"/>
                  <w:jc w:val="both"/>
                  <w:rPr>
                    <w:rFonts w:ascii="Aptos" w:eastAsia="Times New Roman" w:hAnsi="Aptos"/>
                    <w:b/>
                    <w:bCs/>
                    <w:color w:val="1F2937"/>
                    <w:sz w:val="18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b/>
                    <w:bCs/>
                    <w:color w:val="1F2937"/>
                    <w:sz w:val="18"/>
                    <w:szCs w:val="18"/>
                  </w:rPr>
                  <w:t>Cargar documento</w:t>
                </w:r>
              </w:p>
            </w:tc>
          </w:tr>
          <w:tr w:rsidR="00482261" w:rsidRPr="00482261" w14:paraId="7F2B92D2" w14:textId="77777777" w:rsidTr="00482261">
            <w:trPr>
              <w:divId w:val="1537963103"/>
              <w:cantSplit/>
              <w:tblHeader/>
            </w:trPr>
            <w:tc>
              <w:tcPr>
                <w:tcW w:w="5000" w:type="pct"/>
                <w:gridSpan w:val="2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1DAFDFDB" w14:textId="77777777" w:rsidR="00482261" w:rsidRPr="00482261" w:rsidRDefault="00482261" w:rsidP="00482261">
                <w:pPr>
                  <w:spacing w:before="180" w:after="80"/>
                  <w:jc w:val="both"/>
                  <w:rPr>
                    <w:rFonts w:ascii="Aptos" w:eastAsia="Times New Roman" w:hAnsi="Aptos"/>
                    <w:b/>
                    <w:bCs/>
                    <w:color w:val="0F3D63"/>
                    <w:sz w:val="18"/>
                    <w:szCs w:val="28"/>
                  </w:rPr>
                </w:pPr>
                <w:r w:rsidRPr="00482261">
                  <w:rPr>
                    <w:rFonts w:ascii="Aptos" w:eastAsia="Times New Roman" w:hAnsi="Aptos"/>
                    <w:b/>
                    <w:bCs/>
                    <w:color w:val="0F3D63"/>
                    <w:sz w:val="18"/>
                    <w:szCs w:val="28"/>
                  </w:rPr>
                  <w:t>Siguiente paso</w:t>
                </w:r>
              </w:p>
            </w:tc>
          </w:tr>
          <w:tr w:rsidR="00482261" w:rsidRPr="00482261" w14:paraId="3AABC8B7" w14:textId="77777777" w:rsidTr="00482261">
            <w:trPr>
              <w:divId w:val="1537963103"/>
              <w:cantSplit/>
              <w:tblHeader/>
            </w:trPr>
            <w:tc>
              <w:tcPr>
                <w:tcW w:w="600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45AC8052" w14:textId="77777777" w:rsidR="00482261" w:rsidRPr="00482261" w:rsidRDefault="00482261" w:rsidP="00482261">
                <w:pPr>
                  <w:spacing w:before="180" w:after="80"/>
                  <w:jc w:val="both"/>
                  <w:rPr>
                    <w:rFonts w:ascii="Aptos" w:eastAsia="Times New Roman" w:hAnsi="Aptos"/>
                    <w:b/>
                    <w:bCs/>
                    <w:color w:val="0F3D63"/>
                    <w:sz w:val="18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b/>
                    <w:bCs/>
                    <w:color w:val="0F3D63"/>
                    <w:sz w:val="18"/>
                    <w:szCs w:val="18"/>
                  </w:rPr>
                  <w:t>4</w:t>
                </w:r>
              </w:p>
            </w:tc>
            <w:tc>
              <w:tcPr>
                <w:tcW w:w="4400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05C39159" w14:textId="77777777" w:rsidR="00482261" w:rsidRPr="00482261" w:rsidRDefault="00482261" w:rsidP="00482261">
                <w:pPr>
                  <w:spacing w:before="180" w:after="80"/>
                  <w:jc w:val="both"/>
                  <w:rPr>
                    <w:rFonts w:ascii="Aptos" w:eastAsia="Times New Roman" w:hAnsi="Aptos"/>
                    <w:b/>
                    <w:bCs/>
                    <w:color w:val="1F2937"/>
                    <w:sz w:val="18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b/>
                    <w:bCs/>
                    <w:color w:val="1F2937"/>
                    <w:sz w:val="18"/>
                    <w:szCs w:val="18"/>
                  </w:rPr>
                  <w:t xml:space="preserve">Persistir </w:t>
                </w:r>
                <w:proofErr w:type="spellStart"/>
                <w:r w:rsidRPr="00482261">
                  <w:rPr>
                    <w:rFonts w:ascii="Aptos" w:eastAsia="Times New Roman" w:hAnsi="Aptos"/>
                    <w:b/>
                    <w:bCs/>
                    <w:color w:val="1F2937"/>
                    <w:sz w:val="18"/>
                    <w:szCs w:val="18"/>
                  </w:rPr>
                  <w:t>audit_documents</w:t>
                </w:r>
                <w:proofErr w:type="spellEnd"/>
                <w:r w:rsidRPr="00482261">
                  <w:rPr>
                    <w:rFonts w:ascii="Aptos" w:eastAsia="Times New Roman" w:hAnsi="Aptos"/>
                    <w:b/>
                    <w:bCs/>
                    <w:color w:val="1F2937"/>
                    <w:sz w:val="18"/>
                    <w:szCs w:val="18"/>
                  </w:rPr>
                  <w:t xml:space="preserve"> + Drive</w:t>
                </w:r>
              </w:p>
            </w:tc>
          </w:tr>
          <w:tr w:rsidR="00482261" w:rsidRPr="00482261" w14:paraId="0FCBC446" w14:textId="77777777" w:rsidTr="00482261">
            <w:trPr>
              <w:divId w:val="1537963103"/>
              <w:cantSplit/>
              <w:tblHeader/>
            </w:trPr>
            <w:tc>
              <w:tcPr>
                <w:tcW w:w="5000" w:type="pct"/>
                <w:gridSpan w:val="2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6B3FF5F6" w14:textId="77777777" w:rsidR="00482261" w:rsidRPr="00482261" w:rsidRDefault="00482261" w:rsidP="00482261">
                <w:pPr>
                  <w:spacing w:before="180" w:after="80"/>
                  <w:jc w:val="both"/>
                  <w:rPr>
                    <w:rFonts w:ascii="Aptos" w:eastAsia="Times New Roman" w:hAnsi="Aptos"/>
                    <w:b/>
                    <w:bCs/>
                    <w:color w:val="0F3D63"/>
                    <w:sz w:val="18"/>
                    <w:szCs w:val="28"/>
                  </w:rPr>
                </w:pPr>
                <w:r w:rsidRPr="00482261">
                  <w:rPr>
                    <w:rFonts w:ascii="Aptos" w:eastAsia="Times New Roman" w:hAnsi="Aptos"/>
                    <w:b/>
                    <w:bCs/>
                    <w:color w:val="0F3D63"/>
                    <w:sz w:val="18"/>
                    <w:szCs w:val="28"/>
                  </w:rPr>
                  <w:t>Siguiente paso</w:t>
                </w:r>
              </w:p>
            </w:tc>
          </w:tr>
          <w:tr w:rsidR="00482261" w:rsidRPr="00482261" w14:paraId="2FBEAD48" w14:textId="77777777" w:rsidTr="00482261">
            <w:trPr>
              <w:divId w:val="1537963103"/>
              <w:cantSplit/>
              <w:tblHeader/>
            </w:trPr>
            <w:tc>
              <w:tcPr>
                <w:tcW w:w="600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1735661B" w14:textId="77777777" w:rsidR="00482261" w:rsidRPr="00482261" w:rsidRDefault="00482261" w:rsidP="00482261">
                <w:pPr>
                  <w:spacing w:before="180" w:after="80"/>
                  <w:jc w:val="both"/>
                  <w:rPr>
                    <w:rFonts w:ascii="Aptos" w:eastAsia="Times New Roman" w:hAnsi="Aptos"/>
                    <w:b/>
                    <w:bCs/>
                    <w:color w:val="0F3D63"/>
                    <w:sz w:val="18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b/>
                    <w:bCs/>
                    <w:color w:val="0F3D63"/>
                    <w:sz w:val="18"/>
                    <w:szCs w:val="18"/>
                  </w:rPr>
                  <w:t>5</w:t>
                </w:r>
              </w:p>
            </w:tc>
            <w:tc>
              <w:tcPr>
                <w:tcW w:w="4400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769AE7E2" w14:textId="77777777" w:rsidR="00482261" w:rsidRPr="00482261" w:rsidRDefault="00482261" w:rsidP="00482261">
                <w:pPr>
                  <w:spacing w:before="180" w:after="80"/>
                  <w:jc w:val="both"/>
                  <w:rPr>
                    <w:rFonts w:ascii="Aptos" w:eastAsia="Times New Roman" w:hAnsi="Aptos"/>
                    <w:b/>
                    <w:bCs/>
                    <w:color w:val="1F2937"/>
                    <w:sz w:val="18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b/>
                    <w:bCs/>
                    <w:color w:val="1F2937"/>
                    <w:sz w:val="18"/>
                    <w:szCs w:val="18"/>
                  </w:rPr>
                  <w:t>Descarga por rol</w:t>
                </w:r>
              </w:p>
            </w:tc>
          </w:tr>
          <w:tr w:rsidR="00482261" w:rsidRPr="00482261" w14:paraId="49955DE1" w14:textId="77777777" w:rsidTr="00482261">
            <w:trPr>
              <w:divId w:val="1537963103"/>
              <w:cantSplit/>
              <w:tblHeader/>
            </w:trPr>
            <w:tc>
              <w:tcPr>
                <w:tcW w:w="5000" w:type="pct"/>
                <w:gridSpan w:val="2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410A7773" w14:textId="77777777" w:rsidR="00482261" w:rsidRPr="00482261" w:rsidRDefault="00482261" w:rsidP="00482261">
                <w:pPr>
                  <w:spacing w:before="180" w:after="80"/>
                  <w:jc w:val="both"/>
                  <w:rPr>
                    <w:rFonts w:ascii="Aptos" w:eastAsia="Times New Roman" w:hAnsi="Aptos"/>
                    <w:b/>
                    <w:bCs/>
                    <w:color w:val="0F3D63"/>
                    <w:sz w:val="18"/>
                    <w:szCs w:val="28"/>
                  </w:rPr>
                </w:pPr>
                <w:r w:rsidRPr="00482261">
                  <w:rPr>
                    <w:rFonts w:ascii="Aptos" w:eastAsia="Times New Roman" w:hAnsi="Aptos"/>
                    <w:b/>
                    <w:bCs/>
                    <w:color w:val="0F3D63"/>
                    <w:sz w:val="18"/>
                    <w:szCs w:val="28"/>
                  </w:rPr>
                  <w:t>Siguiente paso</w:t>
                </w:r>
              </w:p>
            </w:tc>
          </w:tr>
          <w:tr w:rsidR="00482261" w:rsidRPr="00482261" w14:paraId="0F10B295" w14:textId="77777777" w:rsidTr="00482261">
            <w:trPr>
              <w:divId w:val="1537963103"/>
              <w:cantSplit/>
              <w:tblHeader/>
            </w:trPr>
            <w:tc>
              <w:tcPr>
                <w:tcW w:w="600" w:type="pct"/>
                <w:shd w:val="clear" w:color="auto" w:fill="F3F3F3"/>
                <w:hideMark/>
              </w:tcPr>
              <w:p w14:paraId="023F582F" w14:textId="77777777" w:rsidR="00482261" w:rsidRPr="00482261" w:rsidRDefault="00482261" w:rsidP="00482261">
                <w:pPr>
                  <w:spacing w:before="180" w:after="80"/>
                  <w:jc w:val="both"/>
                  <w:rPr>
                    <w:rFonts w:ascii="Aptos" w:eastAsia="Times New Roman" w:hAnsi="Aptos"/>
                    <w:b/>
                    <w:bCs/>
                    <w:color w:val="0F3D63"/>
                    <w:sz w:val="18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b/>
                    <w:bCs/>
                    <w:color w:val="0F3D63"/>
                    <w:sz w:val="18"/>
                    <w:szCs w:val="18"/>
                  </w:rPr>
                  <w:t>6</w:t>
                </w:r>
              </w:p>
            </w:tc>
            <w:tc>
              <w:tcPr>
                <w:tcW w:w="4400" w:type="pct"/>
                <w:shd w:val="clear" w:color="auto" w:fill="F3F3F3"/>
                <w:hideMark/>
              </w:tcPr>
              <w:p w14:paraId="5326B593" w14:textId="77777777" w:rsidR="00482261" w:rsidRPr="00482261" w:rsidRDefault="00482261" w:rsidP="00482261">
                <w:pPr>
                  <w:spacing w:before="180" w:after="80"/>
                  <w:jc w:val="both"/>
                  <w:rPr>
                    <w:rFonts w:ascii="Aptos" w:eastAsia="Times New Roman" w:hAnsi="Aptos"/>
                    <w:b/>
                    <w:bCs/>
                    <w:color w:val="1F2937"/>
                    <w:sz w:val="18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b/>
                    <w:bCs/>
                    <w:color w:val="1F2937"/>
                    <w:sz w:val="18"/>
                    <w:szCs w:val="18"/>
                  </w:rPr>
                  <w:t>Alta/</w:t>
                </w:r>
                <w:proofErr w:type="spellStart"/>
                <w:r w:rsidRPr="00482261">
                  <w:rPr>
                    <w:rFonts w:ascii="Aptos" w:eastAsia="Times New Roman" w:hAnsi="Aptos"/>
                    <w:b/>
                    <w:bCs/>
                    <w:color w:val="1F2937"/>
                    <w:sz w:val="18"/>
                    <w:szCs w:val="18"/>
                  </w:rPr>
                  <w:t>revocacion</w:t>
                </w:r>
                <w:proofErr w:type="spellEnd"/>
                <w:r w:rsidRPr="00482261">
                  <w:rPr>
                    <w:rFonts w:ascii="Aptos" w:eastAsia="Times New Roman" w:hAnsi="Aptos"/>
                    <w:b/>
                    <w:bCs/>
                    <w:color w:val="1F2937"/>
                    <w:sz w:val="18"/>
                    <w:szCs w:val="18"/>
                  </w:rPr>
                  <w:t xml:space="preserve"> de acceso externo</w:t>
                </w:r>
              </w:p>
            </w:tc>
          </w:tr>
        </w:tbl>
        <w:p w14:paraId="0E9FB102" w14:textId="77777777" w:rsidR="00482261" w:rsidRPr="00482261" w:rsidRDefault="00482261" w:rsidP="00482261">
          <w:pPr>
            <w:pStyle w:val="Ttulo3"/>
            <w:spacing w:before="120" w:line="240" w:lineRule="auto"/>
            <w:jc w:val="both"/>
            <w:divId w:val="1537963103"/>
            <w:rPr>
              <w:rFonts w:ascii="Aptos" w:eastAsia="Times New Roman" w:hAnsi="Aptos"/>
              <w:b/>
              <w:bCs/>
              <w:color w:val="8D648C"/>
              <w:sz w:val="22"/>
              <w:szCs w:val="22"/>
            </w:rPr>
          </w:pPr>
          <w:r w:rsidRPr="00482261">
            <w:rPr>
              <w:rFonts w:ascii="Aptos" w:eastAsia="Times New Roman" w:hAnsi="Aptos"/>
              <w:b/>
              <w:color w:val="8D648C"/>
              <w:sz w:val="22"/>
            </w:rPr>
            <w:t>Flujo D - Gestión documental y firma</w:t>
          </w:r>
        </w:p>
        <w:tbl>
          <w:tblPr>
            <w:tblStyle w:val="Tablaconcuadrcula"/>
            <w:tblW w:w="5000" w:type="pct"/>
            <w:tblLook w:val="04A0" w:firstRow="1" w:lastRow="0" w:firstColumn="1" w:lastColumn="0" w:noHBand="0" w:noVBand="1"/>
          </w:tblPr>
          <w:tblGrid>
            <w:gridCol w:w="1155"/>
            <w:gridCol w:w="8473"/>
          </w:tblGrid>
          <w:tr w:rsidR="00482261" w:rsidRPr="00482261" w14:paraId="6E6B4A01" w14:textId="77777777" w:rsidTr="00482261">
            <w:trPr>
              <w:divId w:val="1537963103"/>
              <w:cantSplit/>
              <w:tblHeader/>
            </w:trPr>
            <w:tc>
              <w:tcPr>
                <w:tcW w:w="600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1F565A04" w14:textId="77777777" w:rsidR="00482261" w:rsidRPr="00482261" w:rsidRDefault="00482261" w:rsidP="00482261">
                <w:pPr>
                  <w:spacing w:before="18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Paso</w:t>
                </w:r>
              </w:p>
            </w:tc>
            <w:tc>
              <w:tcPr>
                <w:tcW w:w="4400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4EC81F72" w14:textId="77777777" w:rsidR="00482261" w:rsidRPr="00482261" w:rsidRDefault="00482261" w:rsidP="00482261">
                <w:pPr>
                  <w:spacing w:before="18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Actividad</w:t>
                </w:r>
              </w:p>
            </w:tc>
          </w:tr>
          <w:tr w:rsidR="00482261" w:rsidRPr="00482261" w14:paraId="4A9D2F04" w14:textId="77777777" w:rsidTr="00482261">
            <w:trPr>
              <w:divId w:val="1537963103"/>
              <w:cantSplit/>
              <w:tblHeader/>
            </w:trPr>
            <w:tc>
              <w:tcPr>
                <w:tcW w:w="600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2502F04A" w14:textId="77777777" w:rsidR="00482261" w:rsidRPr="00482261" w:rsidRDefault="00482261" w:rsidP="00482261">
                <w:pPr>
                  <w:spacing w:before="180" w:after="80"/>
                  <w:jc w:val="both"/>
                  <w:rPr>
                    <w:rFonts w:ascii="Aptos" w:eastAsia="Times New Roman" w:hAnsi="Aptos"/>
                    <w:b/>
                    <w:bCs/>
                    <w:color w:val="0F3D63"/>
                    <w:sz w:val="18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b/>
                    <w:bCs/>
                    <w:color w:val="0F3D63"/>
                    <w:sz w:val="18"/>
                    <w:szCs w:val="18"/>
                  </w:rPr>
                  <w:t>1</w:t>
                </w:r>
              </w:p>
            </w:tc>
            <w:tc>
              <w:tcPr>
                <w:tcW w:w="4400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7CC91E52" w14:textId="77777777" w:rsidR="00482261" w:rsidRPr="00482261" w:rsidRDefault="00482261" w:rsidP="00482261">
                <w:pPr>
                  <w:spacing w:before="180" w:after="80"/>
                  <w:jc w:val="both"/>
                  <w:rPr>
                    <w:rFonts w:ascii="Aptos" w:eastAsia="Times New Roman" w:hAnsi="Aptos"/>
                    <w:b/>
                    <w:bCs/>
                    <w:color w:val="1F2937"/>
                    <w:sz w:val="18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b/>
                    <w:bCs/>
                    <w:color w:val="1F2937"/>
                    <w:sz w:val="18"/>
                    <w:szCs w:val="18"/>
                  </w:rPr>
                  <w:t>Crear desde plantilla</w:t>
                </w:r>
              </w:p>
            </w:tc>
          </w:tr>
          <w:tr w:rsidR="00482261" w:rsidRPr="00482261" w14:paraId="22A22078" w14:textId="77777777" w:rsidTr="00482261">
            <w:trPr>
              <w:divId w:val="1537963103"/>
              <w:cantSplit/>
              <w:tblHeader/>
            </w:trPr>
            <w:tc>
              <w:tcPr>
                <w:tcW w:w="5000" w:type="pct"/>
                <w:gridSpan w:val="2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0B2196C8" w14:textId="77777777" w:rsidR="00482261" w:rsidRPr="00482261" w:rsidRDefault="00482261" w:rsidP="00482261">
                <w:pPr>
                  <w:spacing w:before="180" w:after="80"/>
                  <w:jc w:val="both"/>
                  <w:rPr>
                    <w:rFonts w:ascii="Aptos" w:eastAsia="Times New Roman" w:hAnsi="Aptos"/>
                    <w:b/>
                    <w:bCs/>
                    <w:color w:val="0F3D63"/>
                    <w:sz w:val="18"/>
                    <w:szCs w:val="28"/>
                  </w:rPr>
                </w:pPr>
                <w:r w:rsidRPr="00482261">
                  <w:rPr>
                    <w:rFonts w:ascii="Aptos" w:eastAsia="Times New Roman" w:hAnsi="Aptos"/>
                    <w:b/>
                    <w:bCs/>
                    <w:color w:val="0F3D63"/>
                    <w:sz w:val="18"/>
                    <w:szCs w:val="28"/>
                  </w:rPr>
                  <w:lastRenderedPageBreak/>
                  <w:t>Siguiente paso</w:t>
                </w:r>
              </w:p>
            </w:tc>
          </w:tr>
          <w:tr w:rsidR="00482261" w:rsidRPr="00482261" w14:paraId="5CD4341B" w14:textId="77777777" w:rsidTr="00482261">
            <w:trPr>
              <w:divId w:val="1537963103"/>
              <w:cantSplit/>
              <w:tblHeader/>
            </w:trPr>
            <w:tc>
              <w:tcPr>
                <w:tcW w:w="600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40C45CB5" w14:textId="77777777" w:rsidR="00482261" w:rsidRPr="00482261" w:rsidRDefault="00482261" w:rsidP="00482261">
                <w:pPr>
                  <w:spacing w:before="180" w:after="80"/>
                  <w:jc w:val="both"/>
                  <w:rPr>
                    <w:rFonts w:ascii="Aptos" w:eastAsia="Times New Roman" w:hAnsi="Aptos"/>
                    <w:b/>
                    <w:bCs/>
                    <w:color w:val="0F3D63"/>
                    <w:sz w:val="18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b/>
                    <w:bCs/>
                    <w:color w:val="0F3D63"/>
                    <w:sz w:val="18"/>
                    <w:szCs w:val="18"/>
                  </w:rPr>
                  <w:t>2</w:t>
                </w:r>
              </w:p>
            </w:tc>
            <w:tc>
              <w:tcPr>
                <w:tcW w:w="4400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48255FAC" w14:textId="77777777" w:rsidR="00482261" w:rsidRPr="00482261" w:rsidRDefault="00482261" w:rsidP="00482261">
                <w:pPr>
                  <w:spacing w:before="180" w:after="80"/>
                  <w:jc w:val="both"/>
                  <w:rPr>
                    <w:rFonts w:ascii="Aptos" w:eastAsia="Times New Roman" w:hAnsi="Aptos"/>
                    <w:b/>
                    <w:bCs/>
                    <w:color w:val="1F2937"/>
                    <w:sz w:val="18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b/>
                    <w:bCs/>
                    <w:color w:val="1F2937"/>
                    <w:sz w:val="18"/>
                    <w:szCs w:val="18"/>
                  </w:rPr>
                  <w:t>Recuperar documento</w:t>
                </w:r>
              </w:p>
            </w:tc>
          </w:tr>
          <w:tr w:rsidR="00482261" w:rsidRPr="00482261" w14:paraId="4E02378D" w14:textId="77777777" w:rsidTr="00482261">
            <w:trPr>
              <w:divId w:val="1537963103"/>
              <w:cantSplit/>
              <w:tblHeader/>
            </w:trPr>
            <w:tc>
              <w:tcPr>
                <w:tcW w:w="5000" w:type="pct"/>
                <w:gridSpan w:val="2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53DFDBDB" w14:textId="77777777" w:rsidR="00482261" w:rsidRPr="00482261" w:rsidRDefault="00482261" w:rsidP="00482261">
                <w:pPr>
                  <w:spacing w:before="180" w:after="80"/>
                  <w:jc w:val="both"/>
                  <w:rPr>
                    <w:rFonts w:ascii="Aptos" w:eastAsia="Times New Roman" w:hAnsi="Aptos"/>
                    <w:b/>
                    <w:bCs/>
                    <w:color w:val="0F3D63"/>
                    <w:sz w:val="18"/>
                    <w:szCs w:val="28"/>
                  </w:rPr>
                </w:pPr>
                <w:r w:rsidRPr="00482261">
                  <w:rPr>
                    <w:rFonts w:ascii="Aptos" w:eastAsia="Times New Roman" w:hAnsi="Aptos"/>
                    <w:b/>
                    <w:bCs/>
                    <w:color w:val="0F3D63"/>
                    <w:sz w:val="18"/>
                    <w:szCs w:val="28"/>
                  </w:rPr>
                  <w:t>Siguiente paso</w:t>
                </w:r>
              </w:p>
            </w:tc>
          </w:tr>
          <w:tr w:rsidR="00482261" w:rsidRPr="00482261" w14:paraId="069627E4" w14:textId="77777777" w:rsidTr="00482261">
            <w:trPr>
              <w:divId w:val="1537963103"/>
              <w:cantSplit/>
              <w:tblHeader/>
            </w:trPr>
            <w:tc>
              <w:tcPr>
                <w:tcW w:w="600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4619F1A4" w14:textId="77777777" w:rsidR="00482261" w:rsidRPr="00482261" w:rsidRDefault="00482261" w:rsidP="00482261">
                <w:pPr>
                  <w:spacing w:before="180" w:after="80"/>
                  <w:jc w:val="both"/>
                  <w:rPr>
                    <w:rFonts w:ascii="Aptos" w:eastAsia="Times New Roman" w:hAnsi="Aptos"/>
                    <w:b/>
                    <w:bCs/>
                    <w:color w:val="0F3D63"/>
                    <w:sz w:val="18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b/>
                    <w:bCs/>
                    <w:color w:val="0F3D63"/>
                    <w:sz w:val="18"/>
                    <w:szCs w:val="18"/>
                  </w:rPr>
                  <w:t>3</w:t>
                </w:r>
              </w:p>
            </w:tc>
            <w:tc>
              <w:tcPr>
                <w:tcW w:w="4400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6C57FD1D" w14:textId="77777777" w:rsidR="00482261" w:rsidRPr="00482261" w:rsidRDefault="00482261" w:rsidP="00482261">
                <w:pPr>
                  <w:spacing w:before="180" w:after="80"/>
                  <w:jc w:val="both"/>
                  <w:rPr>
                    <w:rFonts w:ascii="Aptos" w:eastAsia="Times New Roman" w:hAnsi="Aptos"/>
                    <w:b/>
                    <w:bCs/>
                    <w:color w:val="1F2937"/>
                    <w:sz w:val="18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b/>
                    <w:bCs/>
                    <w:color w:val="1F2937"/>
                    <w:sz w:val="18"/>
                    <w:szCs w:val="18"/>
                  </w:rPr>
                  <w:t>Firma posicionada o avanzada</w:t>
                </w:r>
              </w:p>
            </w:tc>
          </w:tr>
          <w:tr w:rsidR="00482261" w:rsidRPr="00482261" w14:paraId="107ABEBC" w14:textId="77777777" w:rsidTr="00482261">
            <w:trPr>
              <w:divId w:val="1537963103"/>
              <w:cantSplit/>
              <w:tblHeader/>
            </w:trPr>
            <w:tc>
              <w:tcPr>
                <w:tcW w:w="5000" w:type="pct"/>
                <w:gridSpan w:val="2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49850E19" w14:textId="77777777" w:rsidR="00482261" w:rsidRPr="00482261" w:rsidRDefault="00482261" w:rsidP="00482261">
                <w:pPr>
                  <w:spacing w:before="180" w:after="80"/>
                  <w:jc w:val="both"/>
                  <w:rPr>
                    <w:rFonts w:ascii="Aptos" w:eastAsia="Times New Roman" w:hAnsi="Aptos"/>
                    <w:b/>
                    <w:bCs/>
                    <w:color w:val="0F3D63"/>
                    <w:sz w:val="18"/>
                    <w:szCs w:val="28"/>
                  </w:rPr>
                </w:pPr>
                <w:r w:rsidRPr="00482261">
                  <w:rPr>
                    <w:rFonts w:ascii="Aptos" w:eastAsia="Times New Roman" w:hAnsi="Aptos"/>
                    <w:b/>
                    <w:bCs/>
                    <w:color w:val="0F3D63"/>
                    <w:sz w:val="18"/>
                    <w:szCs w:val="28"/>
                  </w:rPr>
                  <w:t>Siguiente paso</w:t>
                </w:r>
              </w:p>
            </w:tc>
          </w:tr>
          <w:tr w:rsidR="00482261" w:rsidRPr="00482261" w14:paraId="75A520FE" w14:textId="77777777" w:rsidTr="00482261">
            <w:trPr>
              <w:divId w:val="1537963103"/>
              <w:cantSplit/>
              <w:tblHeader/>
            </w:trPr>
            <w:tc>
              <w:tcPr>
                <w:tcW w:w="600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4FF3EA1E" w14:textId="77777777" w:rsidR="00482261" w:rsidRPr="00482261" w:rsidRDefault="00482261" w:rsidP="00482261">
                <w:pPr>
                  <w:spacing w:before="180" w:after="80"/>
                  <w:jc w:val="both"/>
                  <w:rPr>
                    <w:rFonts w:ascii="Aptos" w:eastAsia="Times New Roman" w:hAnsi="Aptos"/>
                    <w:b/>
                    <w:bCs/>
                    <w:color w:val="0F3D63"/>
                    <w:sz w:val="18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b/>
                    <w:bCs/>
                    <w:color w:val="0F3D63"/>
                    <w:sz w:val="18"/>
                    <w:szCs w:val="18"/>
                  </w:rPr>
                  <w:t>4</w:t>
                </w:r>
              </w:p>
            </w:tc>
            <w:tc>
              <w:tcPr>
                <w:tcW w:w="4400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5B696719" w14:textId="77777777" w:rsidR="00482261" w:rsidRPr="00482261" w:rsidRDefault="00482261" w:rsidP="00482261">
                <w:pPr>
                  <w:spacing w:before="180" w:after="80"/>
                  <w:jc w:val="both"/>
                  <w:rPr>
                    <w:rFonts w:ascii="Aptos" w:eastAsia="Times New Roman" w:hAnsi="Aptos"/>
                    <w:b/>
                    <w:bCs/>
                    <w:color w:val="1F2937"/>
                    <w:sz w:val="18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b/>
                    <w:bCs/>
                    <w:color w:val="1F2937"/>
                    <w:sz w:val="18"/>
                    <w:szCs w:val="18"/>
                  </w:rPr>
                  <w:t>Exportar PDF</w:t>
                </w:r>
              </w:p>
            </w:tc>
          </w:tr>
          <w:tr w:rsidR="00482261" w:rsidRPr="00482261" w14:paraId="34165AE6" w14:textId="77777777" w:rsidTr="00482261">
            <w:trPr>
              <w:divId w:val="1537963103"/>
              <w:cantSplit/>
              <w:tblHeader/>
            </w:trPr>
            <w:tc>
              <w:tcPr>
                <w:tcW w:w="5000" w:type="pct"/>
                <w:gridSpan w:val="2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5AEF943A" w14:textId="77777777" w:rsidR="00482261" w:rsidRPr="00482261" w:rsidRDefault="00482261" w:rsidP="00482261">
                <w:pPr>
                  <w:spacing w:before="180" w:after="80"/>
                  <w:jc w:val="both"/>
                  <w:rPr>
                    <w:rFonts w:ascii="Aptos" w:eastAsia="Times New Roman" w:hAnsi="Aptos"/>
                    <w:b/>
                    <w:bCs/>
                    <w:color w:val="0F3D63"/>
                    <w:sz w:val="18"/>
                    <w:szCs w:val="28"/>
                  </w:rPr>
                </w:pPr>
                <w:r w:rsidRPr="00482261">
                  <w:rPr>
                    <w:rFonts w:ascii="Aptos" w:eastAsia="Times New Roman" w:hAnsi="Aptos"/>
                    <w:b/>
                    <w:bCs/>
                    <w:color w:val="0F3D63"/>
                    <w:sz w:val="18"/>
                    <w:szCs w:val="28"/>
                  </w:rPr>
                  <w:t>Siguiente paso</w:t>
                </w:r>
              </w:p>
            </w:tc>
          </w:tr>
          <w:tr w:rsidR="00482261" w:rsidRPr="00482261" w14:paraId="4DFFEE98" w14:textId="77777777" w:rsidTr="00482261">
            <w:trPr>
              <w:divId w:val="1537963103"/>
              <w:cantSplit/>
              <w:tblHeader/>
            </w:trPr>
            <w:tc>
              <w:tcPr>
                <w:tcW w:w="600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58A9FDA0" w14:textId="77777777" w:rsidR="00482261" w:rsidRPr="00482261" w:rsidRDefault="00482261" w:rsidP="00482261">
                <w:pPr>
                  <w:spacing w:before="180" w:after="80"/>
                  <w:jc w:val="both"/>
                  <w:rPr>
                    <w:rFonts w:ascii="Aptos" w:eastAsia="Times New Roman" w:hAnsi="Aptos"/>
                    <w:b/>
                    <w:bCs/>
                    <w:color w:val="0F3D63"/>
                    <w:sz w:val="18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b/>
                    <w:bCs/>
                    <w:color w:val="0F3D63"/>
                    <w:sz w:val="18"/>
                    <w:szCs w:val="18"/>
                  </w:rPr>
                  <w:t>5</w:t>
                </w:r>
              </w:p>
            </w:tc>
            <w:tc>
              <w:tcPr>
                <w:tcW w:w="4400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0C73B553" w14:textId="77777777" w:rsidR="00482261" w:rsidRPr="00482261" w:rsidRDefault="00482261" w:rsidP="00482261">
                <w:pPr>
                  <w:spacing w:before="180" w:after="80"/>
                  <w:jc w:val="both"/>
                  <w:rPr>
                    <w:rFonts w:ascii="Aptos" w:eastAsia="Times New Roman" w:hAnsi="Aptos"/>
                    <w:b/>
                    <w:bCs/>
                    <w:color w:val="1F2937"/>
                    <w:sz w:val="18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b/>
                    <w:bCs/>
                    <w:color w:val="1F2937"/>
                    <w:sz w:val="18"/>
                    <w:szCs w:val="18"/>
                  </w:rPr>
                  <w:t>Sello, QR y bloqueo</w:t>
                </w:r>
              </w:p>
            </w:tc>
          </w:tr>
          <w:tr w:rsidR="00482261" w:rsidRPr="00482261" w14:paraId="033DEFBF" w14:textId="77777777" w:rsidTr="00482261">
            <w:trPr>
              <w:divId w:val="1537963103"/>
              <w:cantSplit/>
              <w:tblHeader/>
            </w:trPr>
            <w:tc>
              <w:tcPr>
                <w:tcW w:w="5000" w:type="pct"/>
                <w:gridSpan w:val="2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6E7114F5" w14:textId="77777777" w:rsidR="00482261" w:rsidRPr="00482261" w:rsidRDefault="00482261" w:rsidP="00482261">
                <w:pPr>
                  <w:spacing w:before="180" w:after="80"/>
                  <w:jc w:val="both"/>
                  <w:rPr>
                    <w:rFonts w:ascii="Aptos" w:eastAsia="Times New Roman" w:hAnsi="Aptos"/>
                    <w:b/>
                    <w:bCs/>
                    <w:color w:val="0F3D63"/>
                    <w:sz w:val="18"/>
                    <w:szCs w:val="28"/>
                  </w:rPr>
                </w:pPr>
                <w:r w:rsidRPr="00482261">
                  <w:rPr>
                    <w:rFonts w:ascii="Aptos" w:eastAsia="Times New Roman" w:hAnsi="Aptos"/>
                    <w:b/>
                    <w:bCs/>
                    <w:color w:val="0F3D63"/>
                    <w:sz w:val="18"/>
                    <w:szCs w:val="28"/>
                  </w:rPr>
                  <w:t>Siguiente paso</w:t>
                </w:r>
              </w:p>
            </w:tc>
          </w:tr>
          <w:tr w:rsidR="00482261" w:rsidRPr="00482261" w14:paraId="3F448779" w14:textId="77777777" w:rsidTr="00482261">
            <w:trPr>
              <w:divId w:val="1537963103"/>
              <w:cantSplit/>
              <w:tblHeader/>
            </w:trPr>
            <w:tc>
              <w:tcPr>
                <w:tcW w:w="600" w:type="pct"/>
                <w:shd w:val="clear" w:color="auto" w:fill="F3F3F3"/>
                <w:hideMark/>
              </w:tcPr>
              <w:p w14:paraId="7A2325DC" w14:textId="77777777" w:rsidR="00482261" w:rsidRPr="00482261" w:rsidRDefault="00482261" w:rsidP="00482261">
                <w:pPr>
                  <w:spacing w:before="180" w:after="80"/>
                  <w:jc w:val="both"/>
                  <w:rPr>
                    <w:rFonts w:ascii="Aptos" w:eastAsia="Times New Roman" w:hAnsi="Aptos"/>
                    <w:b/>
                    <w:bCs/>
                    <w:color w:val="0F3D63"/>
                    <w:sz w:val="18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b/>
                    <w:bCs/>
                    <w:color w:val="0F3D63"/>
                    <w:sz w:val="18"/>
                    <w:szCs w:val="18"/>
                  </w:rPr>
                  <w:t>6</w:t>
                </w:r>
              </w:p>
            </w:tc>
            <w:tc>
              <w:tcPr>
                <w:tcW w:w="4400" w:type="pct"/>
                <w:shd w:val="clear" w:color="auto" w:fill="F3F3F3"/>
                <w:hideMark/>
              </w:tcPr>
              <w:p w14:paraId="317060F6" w14:textId="77777777" w:rsidR="00482261" w:rsidRPr="00482261" w:rsidRDefault="00482261" w:rsidP="00482261">
                <w:pPr>
                  <w:spacing w:before="180" w:after="80"/>
                  <w:jc w:val="both"/>
                  <w:rPr>
                    <w:rFonts w:ascii="Aptos" w:eastAsia="Times New Roman" w:hAnsi="Aptos"/>
                    <w:b/>
                    <w:bCs/>
                    <w:color w:val="1F2937"/>
                    <w:sz w:val="18"/>
                    <w:szCs w:val="18"/>
                  </w:rPr>
                </w:pPr>
                <w:proofErr w:type="spellStart"/>
                <w:r w:rsidRPr="00482261">
                  <w:rPr>
                    <w:rFonts w:ascii="Aptos" w:eastAsia="Times New Roman" w:hAnsi="Aptos"/>
                    <w:b/>
                    <w:bCs/>
                    <w:color w:val="1F2937"/>
                    <w:sz w:val="18"/>
                    <w:szCs w:val="18"/>
                  </w:rPr>
                  <w:t>Verificacion</w:t>
                </w:r>
                <w:proofErr w:type="spellEnd"/>
                <w:r w:rsidRPr="00482261">
                  <w:rPr>
                    <w:rFonts w:ascii="Aptos" w:eastAsia="Times New Roman" w:hAnsi="Aptos"/>
                    <w:b/>
                    <w:bCs/>
                    <w:color w:val="1F2937"/>
                    <w:sz w:val="18"/>
                    <w:szCs w:val="18"/>
                  </w:rPr>
                  <w:t xml:space="preserve"> publica</w:t>
                </w:r>
              </w:p>
            </w:tc>
          </w:tr>
        </w:tbl>
        <w:p w14:paraId="430DF916" w14:textId="77777777" w:rsidR="00482261" w:rsidRPr="00482261" w:rsidRDefault="00482261" w:rsidP="00482261">
          <w:pPr>
            <w:pStyle w:val="Ttulo3"/>
            <w:spacing w:before="120" w:line="240" w:lineRule="auto"/>
            <w:jc w:val="both"/>
            <w:divId w:val="1537963103"/>
            <w:rPr>
              <w:rFonts w:ascii="Aptos" w:eastAsia="Times New Roman" w:hAnsi="Aptos"/>
              <w:b/>
              <w:bCs/>
              <w:color w:val="8D648C"/>
              <w:sz w:val="22"/>
              <w:szCs w:val="22"/>
            </w:rPr>
          </w:pPr>
          <w:r w:rsidRPr="00482261">
            <w:rPr>
              <w:rFonts w:ascii="Aptos" w:eastAsia="Times New Roman" w:hAnsi="Aptos"/>
              <w:b/>
              <w:color w:val="8D648C"/>
              <w:sz w:val="22"/>
            </w:rPr>
            <w:t xml:space="preserve">Flujo E - </w:t>
          </w:r>
          <w:proofErr w:type="spellStart"/>
          <w:r w:rsidRPr="00482261">
            <w:rPr>
              <w:rFonts w:ascii="Aptos" w:eastAsia="Times New Roman" w:hAnsi="Aptos"/>
              <w:b/>
              <w:color w:val="8D648C"/>
              <w:sz w:val="22"/>
            </w:rPr>
            <w:t>Notificacion</w:t>
          </w:r>
          <w:proofErr w:type="spellEnd"/>
          <w:r w:rsidRPr="00482261">
            <w:rPr>
              <w:rFonts w:ascii="Aptos" w:eastAsia="Times New Roman" w:hAnsi="Aptos"/>
              <w:b/>
              <w:color w:val="8D648C"/>
              <w:sz w:val="22"/>
            </w:rPr>
            <w:t xml:space="preserve"> y correo autenticado</w:t>
          </w:r>
        </w:p>
        <w:tbl>
          <w:tblPr>
            <w:tblStyle w:val="Tablaconcuadrcula"/>
            <w:tblW w:w="5000" w:type="pct"/>
            <w:tblLook w:val="04A0" w:firstRow="1" w:lastRow="0" w:firstColumn="1" w:lastColumn="0" w:noHBand="0" w:noVBand="1"/>
          </w:tblPr>
          <w:tblGrid>
            <w:gridCol w:w="1155"/>
            <w:gridCol w:w="8473"/>
          </w:tblGrid>
          <w:tr w:rsidR="00482261" w:rsidRPr="00482261" w14:paraId="6959687A" w14:textId="77777777" w:rsidTr="00482261">
            <w:trPr>
              <w:divId w:val="1537963103"/>
              <w:cantSplit/>
              <w:tblHeader/>
            </w:trPr>
            <w:tc>
              <w:tcPr>
                <w:tcW w:w="600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0A198974" w14:textId="77777777" w:rsidR="00482261" w:rsidRPr="00482261" w:rsidRDefault="00482261" w:rsidP="00482261">
                <w:pPr>
                  <w:spacing w:before="18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Paso</w:t>
                </w:r>
              </w:p>
            </w:tc>
            <w:tc>
              <w:tcPr>
                <w:tcW w:w="4400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10BACD0F" w14:textId="77777777" w:rsidR="00482261" w:rsidRPr="00482261" w:rsidRDefault="00482261" w:rsidP="00482261">
                <w:pPr>
                  <w:spacing w:before="18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Actividad</w:t>
                </w:r>
              </w:p>
            </w:tc>
          </w:tr>
          <w:tr w:rsidR="00482261" w:rsidRPr="00482261" w14:paraId="39DE15E7" w14:textId="77777777" w:rsidTr="00482261">
            <w:trPr>
              <w:divId w:val="1537963103"/>
              <w:cantSplit/>
              <w:tblHeader/>
            </w:trPr>
            <w:tc>
              <w:tcPr>
                <w:tcW w:w="600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2609FAB8" w14:textId="77777777" w:rsidR="00482261" w:rsidRPr="00482261" w:rsidRDefault="00482261" w:rsidP="00482261">
                <w:pPr>
                  <w:spacing w:before="180" w:after="80"/>
                  <w:jc w:val="both"/>
                  <w:rPr>
                    <w:rFonts w:ascii="Aptos" w:eastAsia="Times New Roman" w:hAnsi="Aptos"/>
                    <w:b/>
                    <w:bCs/>
                    <w:color w:val="0F3D63"/>
                    <w:sz w:val="18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b/>
                    <w:bCs/>
                    <w:color w:val="0F3D63"/>
                    <w:sz w:val="18"/>
                    <w:szCs w:val="18"/>
                  </w:rPr>
                  <w:t>1</w:t>
                </w:r>
              </w:p>
            </w:tc>
            <w:tc>
              <w:tcPr>
                <w:tcW w:w="4400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67E43BFC" w14:textId="77777777" w:rsidR="00482261" w:rsidRPr="00482261" w:rsidRDefault="00482261" w:rsidP="00482261">
                <w:pPr>
                  <w:spacing w:before="180" w:after="80"/>
                  <w:jc w:val="both"/>
                  <w:rPr>
                    <w:rFonts w:ascii="Aptos" w:eastAsia="Times New Roman" w:hAnsi="Aptos"/>
                    <w:b/>
                    <w:bCs/>
                    <w:color w:val="1F2937"/>
                    <w:sz w:val="18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b/>
                    <w:bCs/>
                    <w:color w:val="1F2937"/>
                    <w:sz w:val="18"/>
                    <w:szCs w:val="18"/>
                  </w:rPr>
                  <w:t>Evento operativo</w:t>
                </w:r>
              </w:p>
            </w:tc>
          </w:tr>
          <w:tr w:rsidR="00482261" w:rsidRPr="00482261" w14:paraId="161CE5B9" w14:textId="77777777" w:rsidTr="00482261">
            <w:trPr>
              <w:divId w:val="1537963103"/>
              <w:cantSplit/>
              <w:tblHeader/>
            </w:trPr>
            <w:tc>
              <w:tcPr>
                <w:tcW w:w="5000" w:type="pct"/>
                <w:gridSpan w:val="2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17FB1337" w14:textId="77777777" w:rsidR="00482261" w:rsidRPr="00482261" w:rsidRDefault="00482261" w:rsidP="00482261">
                <w:pPr>
                  <w:spacing w:before="180" w:after="80"/>
                  <w:jc w:val="both"/>
                  <w:rPr>
                    <w:rFonts w:ascii="Aptos" w:eastAsia="Times New Roman" w:hAnsi="Aptos"/>
                    <w:b/>
                    <w:bCs/>
                    <w:color w:val="0F3D63"/>
                    <w:sz w:val="18"/>
                    <w:szCs w:val="28"/>
                  </w:rPr>
                </w:pPr>
                <w:r w:rsidRPr="00482261">
                  <w:rPr>
                    <w:rFonts w:ascii="Aptos" w:eastAsia="Times New Roman" w:hAnsi="Aptos"/>
                    <w:b/>
                    <w:bCs/>
                    <w:color w:val="0F3D63"/>
                    <w:sz w:val="18"/>
                    <w:szCs w:val="28"/>
                  </w:rPr>
                  <w:t>Siguiente paso</w:t>
                </w:r>
              </w:p>
            </w:tc>
          </w:tr>
          <w:tr w:rsidR="00482261" w:rsidRPr="00482261" w14:paraId="7A0B51EC" w14:textId="77777777" w:rsidTr="00482261">
            <w:trPr>
              <w:divId w:val="1537963103"/>
              <w:cantSplit/>
              <w:tblHeader/>
            </w:trPr>
            <w:tc>
              <w:tcPr>
                <w:tcW w:w="600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6DA59B48" w14:textId="77777777" w:rsidR="00482261" w:rsidRPr="00482261" w:rsidRDefault="00482261" w:rsidP="00482261">
                <w:pPr>
                  <w:spacing w:before="180" w:after="80"/>
                  <w:jc w:val="both"/>
                  <w:rPr>
                    <w:rFonts w:ascii="Aptos" w:eastAsia="Times New Roman" w:hAnsi="Aptos"/>
                    <w:b/>
                    <w:bCs/>
                    <w:color w:val="0F3D63"/>
                    <w:sz w:val="18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b/>
                    <w:bCs/>
                    <w:color w:val="0F3D63"/>
                    <w:sz w:val="18"/>
                    <w:szCs w:val="18"/>
                  </w:rPr>
                  <w:t>2</w:t>
                </w:r>
              </w:p>
            </w:tc>
            <w:tc>
              <w:tcPr>
                <w:tcW w:w="4400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05431863" w14:textId="77777777" w:rsidR="00482261" w:rsidRPr="00482261" w:rsidRDefault="00482261" w:rsidP="00482261">
                <w:pPr>
                  <w:spacing w:before="180" w:after="80"/>
                  <w:jc w:val="both"/>
                  <w:rPr>
                    <w:rFonts w:ascii="Aptos" w:eastAsia="Times New Roman" w:hAnsi="Aptos"/>
                    <w:b/>
                    <w:bCs/>
                    <w:color w:val="1F2937"/>
                    <w:sz w:val="18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b/>
                    <w:bCs/>
                    <w:color w:val="1F2937"/>
                    <w:sz w:val="18"/>
                    <w:szCs w:val="18"/>
                  </w:rPr>
                  <w:t xml:space="preserve">Crear </w:t>
                </w:r>
                <w:proofErr w:type="spellStart"/>
                <w:r w:rsidRPr="00482261">
                  <w:rPr>
                    <w:rFonts w:ascii="Aptos" w:eastAsia="Times New Roman" w:hAnsi="Aptos"/>
                    <w:b/>
                    <w:bCs/>
                    <w:color w:val="1F2937"/>
                    <w:sz w:val="18"/>
                    <w:szCs w:val="18"/>
                  </w:rPr>
                  <w:t>notificacion</w:t>
                </w:r>
                <w:proofErr w:type="spellEnd"/>
              </w:p>
            </w:tc>
          </w:tr>
          <w:tr w:rsidR="00482261" w:rsidRPr="00482261" w14:paraId="44CD5BB1" w14:textId="77777777" w:rsidTr="00482261">
            <w:trPr>
              <w:divId w:val="1537963103"/>
              <w:cantSplit/>
              <w:tblHeader/>
            </w:trPr>
            <w:tc>
              <w:tcPr>
                <w:tcW w:w="5000" w:type="pct"/>
                <w:gridSpan w:val="2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1F52C146" w14:textId="77777777" w:rsidR="00482261" w:rsidRPr="00482261" w:rsidRDefault="00482261" w:rsidP="00482261">
                <w:pPr>
                  <w:spacing w:before="180" w:after="80"/>
                  <w:jc w:val="both"/>
                  <w:rPr>
                    <w:rFonts w:ascii="Aptos" w:eastAsia="Times New Roman" w:hAnsi="Aptos"/>
                    <w:b/>
                    <w:bCs/>
                    <w:color w:val="0F3D63"/>
                    <w:sz w:val="18"/>
                    <w:szCs w:val="28"/>
                  </w:rPr>
                </w:pPr>
                <w:r w:rsidRPr="00482261">
                  <w:rPr>
                    <w:rFonts w:ascii="Aptos" w:eastAsia="Times New Roman" w:hAnsi="Aptos"/>
                    <w:b/>
                    <w:bCs/>
                    <w:color w:val="0F3D63"/>
                    <w:sz w:val="18"/>
                    <w:szCs w:val="28"/>
                  </w:rPr>
                  <w:lastRenderedPageBreak/>
                  <w:t>Siguiente paso</w:t>
                </w:r>
              </w:p>
            </w:tc>
          </w:tr>
          <w:tr w:rsidR="00482261" w:rsidRPr="00482261" w14:paraId="081EA672" w14:textId="77777777" w:rsidTr="00482261">
            <w:trPr>
              <w:divId w:val="1537963103"/>
              <w:cantSplit/>
              <w:tblHeader/>
            </w:trPr>
            <w:tc>
              <w:tcPr>
                <w:tcW w:w="600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15437729" w14:textId="77777777" w:rsidR="00482261" w:rsidRPr="00482261" w:rsidRDefault="00482261" w:rsidP="00482261">
                <w:pPr>
                  <w:spacing w:before="180" w:after="80"/>
                  <w:jc w:val="both"/>
                  <w:rPr>
                    <w:rFonts w:ascii="Aptos" w:eastAsia="Times New Roman" w:hAnsi="Aptos"/>
                    <w:b/>
                    <w:bCs/>
                    <w:color w:val="0F3D63"/>
                    <w:sz w:val="18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b/>
                    <w:bCs/>
                    <w:color w:val="0F3D63"/>
                    <w:sz w:val="18"/>
                    <w:szCs w:val="18"/>
                  </w:rPr>
                  <w:t>3</w:t>
                </w:r>
              </w:p>
            </w:tc>
            <w:tc>
              <w:tcPr>
                <w:tcW w:w="4400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583F1BE9" w14:textId="77777777" w:rsidR="00482261" w:rsidRPr="00482261" w:rsidRDefault="00482261" w:rsidP="00482261">
                <w:pPr>
                  <w:spacing w:before="180" w:after="80"/>
                  <w:jc w:val="both"/>
                  <w:rPr>
                    <w:rFonts w:ascii="Aptos" w:eastAsia="Times New Roman" w:hAnsi="Aptos"/>
                    <w:b/>
                    <w:bCs/>
                    <w:color w:val="1F2937"/>
                    <w:sz w:val="18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b/>
                    <w:bCs/>
                    <w:color w:val="1F2937"/>
                    <w:sz w:val="18"/>
                    <w:szCs w:val="18"/>
                  </w:rPr>
                  <w:t>Usuario lista/lee/limpia</w:t>
                </w:r>
              </w:p>
            </w:tc>
          </w:tr>
          <w:tr w:rsidR="00482261" w:rsidRPr="00482261" w14:paraId="39D38B92" w14:textId="77777777" w:rsidTr="00482261">
            <w:trPr>
              <w:divId w:val="1537963103"/>
              <w:cantSplit/>
              <w:tblHeader/>
            </w:trPr>
            <w:tc>
              <w:tcPr>
                <w:tcW w:w="5000" w:type="pct"/>
                <w:gridSpan w:val="2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1AE40D00" w14:textId="77777777" w:rsidR="00482261" w:rsidRPr="00482261" w:rsidRDefault="00482261" w:rsidP="00482261">
                <w:pPr>
                  <w:spacing w:before="180" w:after="80"/>
                  <w:jc w:val="both"/>
                  <w:rPr>
                    <w:rFonts w:ascii="Aptos" w:eastAsia="Times New Roman" w:hAnsi="Aptos"/>
                    <w:b/>
                    <w:bCs/>
                    <w:color w:val="0F3D63"/>
                    <w:sz w:val="18"/>
                    <w:szCs w:val="28"/>
                  </w:rPr>
                </w:pPr>
                <w:r w:rsidRPr="00482261">
                  <w:rPr>
                    <w:rFonts w:ascii="Aptos" w:eastAsia="Times New Roman" w:hAnsi="Aptos"/>
                    <w:b/>
                    <w:bCs/>
                    <w:color w:val="0F3D63"/>
                    <w:sz w:val="18"/>
                    <w:szCs w:val="28"/>
                  </w:rPr>
                  <w:t>Siguiente paso</w:t>
                </w:r>
              </w:p>
            </w:tc>
          </w:tr>
          <w:tr w:rsidR="00482261" w:rsidRPr="00482261" w14:paraId="1D51AE22" w14:textId="77777777" w:rsidTr="00482261">
            <w:trPr>
              <w:divId w:val="1537963103"/>
              <w:cantSplit/>
              <w:tblHeader/>
            </w:trPr>
            <w:tc>
              <w:tcPr>
                <w:tcW w:w="600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039E4053" w14:textId="77777777" w:rsidR="00482261" w:rsidRPr="00482261" w:rsidRDefault="00482261" w:rsidP="00482261">
                <w:pPr>
                  <w:spacing w:before="180" w:after="80"/>
                  <w:jc w:val="both"/>
                  <w:rPr>
                    <w:rFonts w:ascii="Aptos" w:eastAsia="Times New Roman" w:hAnsi="Aptos"/>
                    <w:b/>
                    <w:bCs/>
                    <w:color w:val="0F3D63"/>
                    <w:sz w:val="18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b/>
                    <w:bCs/>
                    <w:color w:val="0F3D63"/>
                    <w:sz w:val="18"/>
                    <w:szCs w:val="18"/>
                  </w:rPr>
                  <w:t>4</w:t>
                </w:r>
              </w:p>
            </w:tc>
            <w:tc>
              <w:tcPr>
                <w:tcW w:w="4400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69167349" w14:textId="77777777" w:rsidR="00482261" w:rsidRPr="00482261" w:rsidRDefault="00482261" w:rsidP="00482261">
                <w:pPr>
                  <w:spacing w:before="180" w:after="80"/>
                  <w:jc w:val="both"/>
                  <w:rPr>
                    <w:rFonts w:ascii="Aptos" w:eastAsia="Times New Roman" w:hAnsi="Aptos"/>
                    <w:b/>
                    <w:bCs/>
                    <w:color w:val="1F2937"/>
                    <w:sz w:val="18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b/>
                    <w:bCs/>
                    <w:color w:val="1F2937"/>
                    <w:sz w:val="18"/>
                    <w:szCs w:val="18"/>
                  </w:rPr>
                  <w:t>Si requiere correo</w:t>
                </w:r>
              </w:p>
            </w:tc>
          </w:tr>
          <w:tr w:rsidR="00482261" w:rsidRPr="00482261" w14:paraId="3C737020" w14:textId="77777777" w:rsidTr="00482261">
            <w:trPr>
              <w:divId w:val="1537963103"/>
              <w:cantSplit/>
              <w:tblHeader/>
            </w:trPr>
            <w:tc>
              <w:tcPr>
                <w:tcW w:w="5000" w:type="pct"/>
                <w:gridSpan w:val="2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6192166E" w14:textId="77777777" w:rsidR="00482261" w:rsidRPr="00482261" w:rsidRDefault="00482261" w:rsidP="00482261">
                <w:pPr>
                  <w:spacing w:before="180" w:after="80"/>
                  <w:jc w:val="both"/>
                  <w:rPr>
                    <w:rFonts w:ascii="Aptos" w:eastAsia="Times New Roman" w:hAnsi="Aptos"/>
                    <w:b/>
                    <w:bCs/>
                    <w:color w:val="0F3D63"/>
                    <w:sz w:val="18"/>
                    <w:szCs w:val="28"/>
                  </w:rPr>
                </w:pPr>
                <w:r w:rsidRPr="00482261">
                  <w:rPr>
                    <w:rFonts w:ascii="Aptos" w:eastAsia="Times New Roman" w:hAnsi="Aptos"/>
                    <w:b/>
                    <w:bCs/>
                    <w:color w:val="0F3D63"/>
                    <w:sz w:val="18"/>
                    <w:szCs w:val="28"/>
                  </w:rPr>
                  <w:t>Siguiente paso</w:t>
                </w:r>
              </w:p>
            </w:tc>
          </w:tr>
          <w:tr w:rsidR="00482261" w:rsidRPr="00482261" w14:paraId="2A8B7340" w14:textId="77777777" w:rsidTr="00482261">
            <w:trPr>
              <w:divId w:val="1537963103"/>
              <w:cantSplit/>
              <w:tblHeader/>
            </w:trPr>
            <w:tc>
              <w:tcPr>
                <w:tcW w:w="600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33A14043" w14:textId="77777777" w:rsidR="00482261" w:rsidRPr="00482261" w:rsidRDefault="00482261" w:rsidP="00482261">
                <w:pPr>
                  <w:spacing w:before="180" w:after="80"/>
                  <w:jc w:val="both"/>
                  <w:rPr>
                    <w:rFonts w:ascii="Aptos" w:eastAsia="Times New Roman" w:hAnsi="Aptos"/>
                    <w:b/>
                    <w:bCs/>
                    <w:color w:val="0F3D63"/>
                    <w:sz w:val="18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b/>
                    <w:bCs/>
                    <w:color w:val="0F3D63"/>
                    <w:sz w:val="18"/>
                    <w:szCs w:val="18"/>
                  </w:rPr>
                  <w:t>5</w:t>
                </w:r>
              </w:p>
            </w:tc>
            <w:tc>
              <w:tcPr>
                <w:tcW w:w="4400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4C2B0C80" w14:textId="77777777" w:rsidR="00482261" w:rsidRPr="00482261" w:rsidRDefault="00482261" w:rsidP="00482261">
                <w:pPr>
                  <w:spacing w:before="180" w:after="80"/>
                  <w:jc w:val="both"/>
                  <w:rPr>
                    <w:rFonts w:ascii="Aptos" w:eastAsia="Times New Roman" w:hAnsi="Aptos"/>
                    <w:b/>
                    <w:bCs/>
                    <w:color w:val="1F2937"/>
                    <w:sz w:val="18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b/>
                    <w:bCs/>
                    <w:color w:val="1F2937"/>
                    <w:sz w:val="18"/>
                    <w:szCs w:val="18"/>
                  </w:rPr>
                  <w:t>OAuth Gmail</w:t>
                </w:r>
              </w:p>
            </w:tc>
          </w:tr>
          <w:tr w:rsidR="00482261" w:rsidRPr="00482261" w14:paraId="6EFFE06C" w14:textId="77777777" w:rsidTr="00482261">
            <w:trPr>
              <w:divId w:val="1537963103"/>
              <w:cantSplit/>
              <w:tblHeader/>
            </w:trPr>
            <w:tc>
              <w:tcPr>
                <w:tcW w:w="5000" w:type="pct"/>
                <w:gridSpan w:val="2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42D1358B" w14:textId="77777777" w:rsidR="00482261" w:rsidRPr="00482261" w:rsidRDefault="00482261" w:rsidP="00482261">
                <w:pPr>
                  <w:spacing w:before="180" w:after="80"/>
                  <w:jc w:val="both"/>
                  <w:rPr>
                    <w:rFonts w:ascii="Aptos" w:eastAsia="Times New Roman" w:hAnsi="Aptos"/>
                    <w:b/>
                    <w:bCs/>
                    <w:color w:val="0F3D63"/>
                    <w:sz w:val="18"/>
                    <w:szCs w:val="28"/>
                  </w:rPr>
                </w:pPr>
                <w:r w:rsidRPr="00482261">
                  <w:rPr>
                    <w:rFonts w:ascii="Aptos" w:eastAsia="Times New Roman" w:hAnsi="Aptos"/>
                    <w:b/>
                    <w:bCs/>
                    <w:color w:val="0F3D63"/>
                    <w:sz w:val="18"/>
                    <w:szCs w:val="28"/>
                  </w:rPr>
                  <w:t>Siguiente paso</w:t>
                </w:r>
              </w:p>
            </w:tc>
          </w:tr>
          <w:tr w:rsidR="00482261" w:rsidRPr="00482261" w14:paraId="2FBA9FCD" w14:textId="77777777" w:rsidTr="00482261">
            <w:trPr>
              <w:divId w:val="1537963103"/>
              <w:cantSplit/>
              <w:tblHeader/>
            </w:trPr>
            <w:tc>
              <w:tcPr>
                <w:tcW w:w="600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695181A6" w14:textId="77777777" w:rsidR="00482261" w:rsidRPr="00482261" w:rsidRDefault="00482261" w:rsidP="00482261">
                <w:pPr>
                  <w:spacing w:before="180" w:after="80"/>
                  <w:jc w:val="both"/>
                  <w:rPr>
                    <w:rFonts w:ascii="Aptos" w:eastAsia="Times New Roman" w:hAnsi="Aptos"/>
                    <w:b/>
                    <w:bCs/>
                    <w:color w:val="0F3D63"/>
                    <w:sz w:val="18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b/>
                    <w:bCs/>
                    <w:color w:val="0F3D63"/>
                    <w:sz w:val="18"/>
                    <w:szCs w:val="18"/>
                  </w:rPr>
                  <w:t>6</w:t>
                </w:r>
              </w:p>
            </w:tc>
            <w:tc>
              <w:tcPr>
                <w:tcW w:w="4400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76E7A53A" w14:textId="77777777" w:rsidR="00482261" w:rsidRPr="00482261" w:rsidRDefault="00482261" w:rsidP="00482261">
                <w:pPr>
                  <w:spacing w:before="180" w:after="80"/>
                  <w:jc w:val="both"/>
                  <w:rPr>
                    <w:rFonts w:ascii="Aptos" w:eastAsia="Times New Roman" w:hAnsi="Aptos"/>
                    <w:b/>
                    <w:bCs/>
                    <w:color w:val="1F2937"/>
                    <w:sz w:val="18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b/>
                    <w:bCs/>
                    <w:color w:val="1F2937"/>
                    <w:sz w:val="18"/>
                    <w:szCs w:val="18"/>
                  </w:rPr>
                  <w:t>Enviar email</w:t>
                </w:r>
              </w:p>
            </w:tc>
          </w:tr>
          <w:tr w:rsidR="00482261" w:rsidRPr="00482261" w14:paraId="5257BD2F" w14:textId="77777777" w:rsidTr="00482261">
            <w:trPr>
              <w:divId w:val="1537963103"/>
              <w:cantSplit/>
              <w:tblHeader/>
            </w:trPr>
            <w:tc>
              <w:tcPr>
                <w:tcW w:w="5000" w:type="pct"/>
                <w:gridSpan w:val="2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25914D85" w14:textId="77777777" w:rsidR="00482261" w:rsidRPr="00482261" w:rsidRDefault="00482261" w:rsidP="00482261">
                <w:pPr>
                  <w:spacing w:before="180" w:after="80"/>
                  <w:jc w:val="both"/>
                  <w:rPr>
                    <w:rFonts w:ascii="Aptos" w:eastAsia="Times New Roman" w:hAnsi="Aptos"/>
                    <w:b/>
                    <w:bCs/>
                    <w:color w:val="0F3D63"/>
                    <w:sz w:val="18"/>
                    <w:szCs w:val="28"/>
                  </w:rPr>
                </w:pPr>
                <w:r w:rsidRPr="00482261">
                  <w:rPr>
                    <w:rFonts w:ascii="Aptos" w:eastAsia="Times New Roman" w:hAnsi="Aptos"/>
                    <w:b/>
                    <w:bCs/>
                    <w:color w:val="0F3D63"/>
                    <w:sz w:val="18"/>
                    <w:szCs w:val="28"/>
                  </w:rPr>
                  <w:t>Siguiente paso</w:t>
                </w:r>
              </w:p>
            </w:tc>
          </w:tr>
          <w:tr w:rsidR="00482261" w:rsidRPr="00482261" w14:paraId="65F6A6A2" w14:textId="77777777" w:rsidTr="00482261">
            <w:trPr>
              <w:divId w:val="1537963103"/>
              <w:cantSplit/>
              <w:tblHeader/>
            </w:trPr>
            <w:tc>
              <w:tcPr>
                <w:tcW w:w="600" w:type="pct"/>
                <w:shd w:val="clear" w:color="auto" w:fill="F3F3F3"/>
                <w:hideMark/>
              </w:tcPr>
              <w:p w14:paraId="0B019410" w14:textId="77777777" w:rsidR="00482261" w:rsidRPr="00482261" w:rsidRDefault="00482261" w:rsidP="00482261">
                <w:pPr>
                  <w:spacing w:before="180" w:after="80"/>
                  <w:jc w:val="both"/>
                  <w:rPr>
                    <w:rFonts w:ascii="Aptos" w:eastAsia="Times New Roman" w:hAnsi="Aptos"/>
                    <w:b/>
                    <w:bCs/>
                    <w:color w:val="0F3D63"/>
                    <w:sz w:val="18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b/>
                    <w:bCs/>
                    <w:color w:val="0F3D63"/>
                    <w:sz w:val="18"/>
                    <w:szCs w:val="18"/>
                  </w:rPr>
                  <w:t>7</w:t>
                </w:r>
              </w:p>
            </w:tc>
            <w:tc>
              <w:tcPr>
                <w:tcW w:w="4400" w:type="pct"/>
                <w:shd w:val="clear" w:color="auto" w:fill="F3F3F3"/>
                <w:hideMark/>
              </w:tcPr>
              <w:p w14:paraId="5699D113" w14:textId="77777777" w:rsidR="00482261" w:rsidRPr="00482261" w:rsidRDefault="00482261" w:rsidP="00482261">
                <w:pPr>
                  <w:spacing w:before="180" w:after="80"/>
                  <w:jc w:val="both"/>
                  <w:rPr>
                    <w:rFonts w:ascii="Aptos" w:eastAsia="Times New Roman" w:hAnsi="Aptos"/>
                    <w:b/>
                    <w:bCs/>
                    <w:color w:val="1F2937"/>
                    <w:sz w:val="18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b/>
                    <w:bCs/>
                    <w:color w:val="1F2937"/>
                    <w:sz w:val="18"/>
                    <w:szCs w:val="18"/>
                  </w:rPr>
                  <w:t xml:space="preserve">Auditoria del </w:t>
                </w:r>
                <w:proofErr w:type="spellStart"/>
                <w:r w:rsidRPr="00482261">
                  <w:rPr>
                    <w:rFonts w:ascii="Aptos" w:eastAsia="Times New Roman" w:hAnsi="Aptos"/>
                    <w:b/>
                    <w:bCs/>
                    <w:color w:val="1F2937"/>
                    <w:sz w:val="18"/>
                    <w:szCs w:val="18"/>
                  </w:rPr>
                  <w:t>envio</w:t>
                </w:r>
                <w:proofErr w:type="spellEnd"/>
              </w:p>
            </w:tc>
          </w:tr>
        </w:tbl>
        <w:p w14:paraId="426381CC" w14:textId="77777777" w:rsidR="00482261" w:rsidRPr="00482261" w:rsidRDefault="00482261" w:rsidP="00482261">
          <w:pPr>
            <w:pStyle w:val="Ttulo2"/>
            <w:spacing w:after="120" w:line="240" w:lineRule="auto"/>
            <w:jc w:val="both"/>
            <w:divId w:val="1537963103"/>
            <w:rPr>
              <w:rFonts w:ascii="Aptos" w:eastAsia="Times New Roman" w:hAnsi="Aptos"/>
              <w:b/>
              <w:bCs/>
              <w:color w:val="325483"/>
              <w:sz w:val="26"/>
              <w:szCs w:val="26"/>
            </w:rPr>
          </w:pPr>
          <w:r w:rsidRPr="00482261">
            <w:rPr>
              <w:rFonts w:ascii="Aptos" w:eastAsia="Times New Roman" w:hAnsi="Aptos"/>
              <w:b/>
              <w:color w:val="325483"/>
              <w:sz w:val="26"/>
            </w:rPr>
            <w:t xml:space="preserve">6. </w:t>
          </w:r>
          <w:proofErr w:type="spellStart"/>
          <w:r w:rsidRPr="00482261">
            <w:rPr>
              <w:rFonts w:ascii="Aptos" w:eastAsia="Times New Roman" w:hAnsi="Aptos"/>
              <w:b/>
              <w:color w:val="325483"/>
              <w:sz w:val="26"/>
            </w:rPr>
            <w:t>Conclusion</w:t>
          </w:r>
          <w:proofErr w:type="spellEnd"/>
        </w:p>
        <w:p w14:paraId="7E774CFE" w14:textId="77777777" w:rsidR="00482261" w:rsidRPr="00482261" w:rsidRDefault="00482261" w:rsidP="00482261">
          <w:pPr>
            <w:pStyle w:val="NormalWeb"/>
            <w:spacing w:after="80"/>
            <w:divId w:val="1537963103"/>
            <w:rPr>
              <w:rFonts w:ascii="Aptos" w:hAnsi="Aptos"/>
              <w:color w:val="1F2937"/>
            </w:rPr>
          </w:pPr>
          <w:r w:rsidRPr="00482261">
            <w:rPr>
              <w:rFonts w:ascii="Aptos" w:hAnsi="Aptos"/>
              <w:color w:val="1F2937"/>
            </w:rPr>
            <w:t xml:space="preserve">La FRS del Área 01 deja descrito el comportamiento funcional real del dominio ampliado. El área incorpora gestión documental, notificaciones, adjuntos, </w:t>
          </w:r>
          <w:proofErr w:type="spellStart"/>
          <w:r w:rsidRPr="00482261">
            <w:rPr>
              <w:rFonts w:ascii="Aptos" w:hAnsi="Aptos"/>
              <w:color w:val="1F2937"/>
            </w:rPr>
            <w:t>dashboard</w:t>
          </w:r>
          <w:proofErr w:type="spellEnd"/>
          <w:r w:rsidRPr="00482261">
            <w:rPr>
              <w:rFonts w:ascii="Aptos" w:hAnsi="Aptos"/>
              <w:color w:val="1F2937"/>
            </w:rPr>
            <w:t xml:space="preserve"> operacional y Gmail donde existe evidencia técnica de montaje y consumo.</w:t>
          </w:r>
        </w:p>
        <w:p w14:paraId="41D19CF7" w14:textId="77777777" w:rsidR="00482261" w:rsidRPr="00482261" w:rsidRDefault="00482261" w:rsidP="00482261">
          <w:pPr>
            <w:pStyle w:val="Ttulo1"/>
            <w:shd w:val="clear" w:color="auto" w:fill="E6E6E6"/>
            <w:spacing w:before="200" w:after="200" w:line="240" w:lineRule="auto"/>
            <w:jc w:val="both"/>
            <w:divId w:val="1537963103"/>
            <w:rPr>
              <w:rFonts w:ascii="Aptos" w:eastAsia="Times New Roman" w:hAnsi="Aptos"/>
              <w:b/>
              <w:color w:val="325483"/>
              <w:sz w:val="32"/>
            </w:rPr>
          </w:pPr>
          <w:r w:rsidRPr="00482261">
            <w:rPr>
              <w:rFonts w:ascii="Aptos" w:eastAsia="Times New Roman" w:hAnsi="Aptos"/>
              <w:b/>
              <w:color w:val="325483"/>
              <w:sz w:val="32"/>
            </w:rPr>
            <w:t>DDS - AREA 01 GOBIERNO, SEGURIDAD, CUMPLIMIENTO Y GESTION DOCUMENTAL</w:t>
          </w:r>
        </w:p>
        <w:p w14:paraId="217F90C4" w14:textId="77777777" w:rsidR="00482261" w:rsidRPr="00482261" w:rsidRDefault="00482261" w:rsidP="00482261">
          <w:pPr>
            <w:pStyle w:val="NormalWeb"/>
            <w:spacing w:after="80"/>
            <w:divId w:val="1537963103"/>
            <w:rPr>
              <w:rFonts w:ascii="Aptos" w:hAnsi="Aptos"/>
              <w:color w:val="1F2937"/>
            </w:rPr>
          </w:pPr>
          <w:r w:rsidRPr="00482261">
            <w:rPr>
              <w:rFonts w:ascii="Aptos" w:hAnsi="Aptos"/>
              <w:color w:val="1F2937"/>
            </w:rPr>
            <w:t xml:space="preserve">En esta sección se describe el diseño técnico del área, incluyendo arquitectura aplicativa, responsabilidades por módulo, contratos relevantes, dependencias transversales y consideraciones de </w:t>
          </w:r>
          <w:proofErr w:type="spellStart"/>
          <w:r w:rsidRPr="00482261">
            <w:rPr>
              <w:rFonts w:ascii="Aptos" w:hAnsi="Aptos"/>
              <w:color w:val="1F2937"/>
            </w:rPr>
            <w:t>integracion</w:t>
          </w:r>
          <w:proofErr w:type="spellEnd"/>
          <w:r w:rsidRPr="00482261">
            <w:rPr>
              <w:rFonts w:ascii="Aptos" w:hAnsi="Aptos"/>
              <w:color w:val="1F2937"/>
            </w:rPr>
            <w:t xml:space="preserve"> necesarias para la validación técnica.</w:t>
          </w:r>
        </w:p>
        <w:p w14:paraId="35E16B4C" w14:textId="77777777" w:rsidR="00482261" w:rsidRPr="00482261" w:rsidRDefault="00482261" w:rsidP="00482261">
          <w:pPr>
            <w:pStyle w:val="Ttulo2"/>
            <w:spacing w:after="120" w:line="240" w:lineRule="auto"/>
            <w:jc w:val="both"/>
            <w:divId w:val="1537963103"/>
            <w:rPr>
              <w:rFonts w:ascii="Aptos" w:eastAsia="Times New Roman" w:hAnsi="Aptos"/>
              <w:b/>
              <w:color w:val="325483"/>
              <w:sz w:val="26"/>
            </w:rPr>
          </w:pPr>
          <w:r w:rsidRPr="00482261">
            <w:rPr>
              <w:rFonts w:ascii="Aptos" w:eastAsia="Times New Roman" w:hAnsi="Aptos"/>
              <w:b/>
              <w:color w:val="325483"/>
              <w:sz w:val="26"/>
            </w:rPr>
            <w:t>1. Introducción</w:t>
          </w:r>
        </w:p>
        <w:p w14:paraId="23DE1003" w14:textId="77777777" w:rsidR="00482261" w:rsidRPr="00482261" w:rsidRDefault="00482261" w:rsidP="00482261">
          <w:pPr>
            <w:pStyle w:val="NormalWeb"/>
            <w:spacing w:after="80"/>
            <w:divId w:val="1537963103"/>
            <w:rPr>
              <w:rFonts w:ascii="Aptos" w:hAnsi="Aptos"/>
              <w:color w:val="1F2937"/>
            </w:rPr>
          </w:pPr>
          <w:r w:rsidRPr="00482261">
            <w:rPr>
              <w:rFonts w:ascii="Aptos" w:hAnsi="Aptos"/>
              <w:color w:val="1F2937"/>
            </w:rPr>
            <w:t xml:space="preserve">El presente documento describe el diseño técnico real del Área 01 del sistema SPI. Su objetivo no es solamente enumerar archivos, rutas y tablas, sino explicar </w:t>
          </w:r>
          <w:proofErr w:type="spellStart"/>
          <w:r w:rsidRPr="00482261">
            <w:rPr>
              <w:rFonts w:ascii="Aptos" w:hAnsi="Aptos"/>
              <w:color w:val="1F2937"/>
            </w:rPr>
            <w:t>por que</w:t>
          </w:r>
          <w:proofErr w:type="spellEnd"/>
          <w:r w:rsidRPr="00482261">
            <w:rPr>
              <w:rFonts w:ascii="Aptos" w:hAnsi="Aptos"/>
              <w:color w:val="1F2937"/>
            </w:rPr>
            <w:t xml:space="preserve"> cada componente técnico existe dentro del dominio, </w:t>
          </w:r>
          <w:r w:rsidRPr="00482261">
            <w:rPr>
              <w:rFonts w:ascii="Aptos" w:hAnsi="Aptos"/>
              <w:color w:val="1F2937"/>
            </w:rPr>
            <w:lastRenderedPageBreak/>
            <w:t xml:space="preserve">como se relaciona con los </w:t>
          </w:r>
          <w:proofErr w:type="spellStart"/>
          <w:r w:rsidRPr="00482261">
            <w:rPr>
              <w:rFonts w:ascii="Aptos" w:hAnsi="Aptos"/>
              <w:color w:val="1F2937"/>
            </w:rPr>
            <w:t>demas</w:t>
          </w:r>
          <w:proofErr w:type="spellEnd"/>
          <w:r w:rsidRPr="00482261">
            <w:rPr>
              <w:rFonts w:ascii="Aptos" w:hAnsi="Aptos"/>
              <w:color w:val="1F2937"/>
            </w:rPr>
            <w:t xml:space="preserve"> módulos y cuando interviene dentro de los flujos transversales de autenticación, seguridad, auditoria, aprobaciones, gestión documental, notificaciones, </w:t>
          </w:r>
          <w:proofErr w:type="spellStart"/>
          <w:r w:rsidRPr="00482261">
            <w:rPr>
              <w:rFonts w:ascii="Aptos" w:hAnsi="Aptos"/>
              <w:color w:val="1F2937"/>
            </w:rPr>
            <w:t>dashboards</w:t>
          </w:r>
          <w:proofErr w:type="spellEnd"/>
          <w:r w:rsidRPr="00482261">
            <w:rPr>
              <w:rFonts w:ascii="Aptos" w:hAnsi="Aptos"/>
              <w:color w:val="1F2937"/>
            </w:rPr>
            <w:t xml:space="preserve"> y firma.</w:t>
          </w:r>
        </w:p>
        <w:p w14:paraId="19190EEC" w14:textId="77777777" w:rsidR="00482261" w:rsidRPr="00482261" w:rsidRDefault="00482261" w:rsidP="00482261">
          <w:pPr>
            <w:pStyle w:val="Ttulo2"/>
            <w:spacing w:after="120" w:line="240" w:lineRule="auto"/>
            <w:jc w:val="both"/>
            <w:divId w:val="1537963103"/>
            <w:rPr>
              <w:rFonts w:ascii="Aptos" w:eastAsia="Times New Roman" w:hAnsi="Aptos"/>
              <w:b/>
              <w:color w:val="325483"/>
              <w:sz w:val="26"/>
            </w:rPr>
          </w:pPr>
          <w:r w:rsidRPr="00482261">
            <w:rPr>
              <w:rFonts w:ascii="Aptos" w:eastAsia="Times New Roman" w:hAnsi="Aptos"/>
              <w:b/>
              <w:color w:val="325483"/>
              <w:sz w:val="26"/>
            </w:rPr>
            <w:t>2. Objetivo</w:t>
          </w:r>
        </w:p>
        <w:p w14:paraId="715E2050" w14:textId="77777777" w:rsidR="00482261" w:rsidRPr="00482261" w:rsidRDefault="00482261" w:rsidP="00482261">
          <w:pPr>
            <w:pStyle w:val="NormalWeb"/>
            <w:spacing w:after="80"/>
            <w:divId w:val="1537963103"/>
            <w:rPr>
              <w:rFonts w:ascii="Aptos" w:hAnsi="Aptos"/>
              <w:color w:val="1F2937"/>
            </w:rPr>
          </w:pPr>
          <w:r w:rsidRPr="00482261">
            <w:rPr>
              <w:rFonts w:ascii="Aptos" w:hAnsi="Aptos"/>
              <w:color w:val="1F2937"/>
            </w:rPr>
            <w:t>Documentar la arquitectura, los componentes técnicos, las dependencias, las integraciones y los mecanismos de control que soportan el Área 01.</w:t>
          </w:r>
        </w:p>
        <w:p w14:paraId="430AA030" w14:textId="77777777" w:rsidR="00482261" w:rsidRPr="00482261" w:rsidRDefault="00482261" w:rsidP="00482261">
          <w:pPr>
            <w:pStyle w:val="Ttulo2"/>
            <w:spacing w:after="120" w:line="240" w:lineRule="auto"/>
            <w:jc w:val="both"/>
            <w:divId w:val="1537963103"/>
            <w:rPr>
              <w:rFonts w:ascii="Aptos" w:eastAsia="Times New Roman" w:hAnsi="Aptos"/>
              <w:b/>
              <w:color w:val="325483"/>
              <w:sz w:val="26"/>
            </w:rPr>
          </w:pPr>
          <w:r w:rsidRPr="00482261">
            <w:rPr>
              <w:rFonts w:ascii="Aptos" w:eastAsia="Times New Roman" w:hAnsi="Aptos"/>
              <w:b/>
              <w:color w:val="325483"/>
              <w:sz w:val="26"/>
            </w:rPr>
            <w:t>3. Arquitectura del área</w:t>
          </w:r>
        </w:p>
        <w:p w14:paraId="09B0267C" w14:textId="77777777" w:rsidR="00482261" w:rsidRPr="00482261" w:rsidRDefault="00482261" w:rsidP="00482261">
          <w:pPr>
            <w:pStyle w:val="Ttulo3"/>
            <w:spacing w:before="120" w:line="240" w:lineRule="auto"/>
            <w:jc w:val="both"/>
            <w:divId w:val="1537963103"/>
            <w:rPr>
              <w:rFonts w:ascii="Aptos" w:eastAsia="Times New Roman" w:hAnsi="Aptos"/>
              <w:b/>
              <w:color w:val="8D648C"/>
              <w:sz w:val="22"/>
            </w:rPr>
          </w:pPr>
          <w:r w:rsidRPr="00482261">
            <w:rPr>
              <w:rFonts w:ascii="Aptos" w:eastAsia="Times New Roman" w:hAnsi="Aptos"/>
              <w:b/>
              <w:color w:val="8D648C"/>
              <w:sz w:val="22"/>
            </w:rPr>
            <w:t>3.1 Capas</w:t>
          </w:r>
        </w:p>
        <w:p w14:paraId="45C11CBE" w14:textId="77777777" w:rsidR="00482261" w:rsidRPr="00482261" w:rsidRDefault="00482261" w:rsidP="00482261">
          <w:pPr>
            <w:numPr>
              <w:ilvl w:val="0"/>
              <w:numId w:val="21"/>
            </w:numPr>
            <w:spacing w:after="80" w:line="240" w:lineRule="auto"/>
            <w:jc w:val="both"/>
            <w:divId w:val="1537963103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Frontend React.</w:t>
          </w:r>
        </w:p>
        <w:p w14:paraId="1C78799F" w14:textId="77777777" w:rsidR="00482261" w:rsidRPr="00482261" w:rsidRDefault="00482261" w:rsidP="00482261">
          <w:pPr>
            <w:numPr>
              <w:ilvl w:val="0"/>
              <w:numId w:val="21"/>
            </w:numPr>
            <w:spacing w:after="80" w:line="240" w:lineRule="auto"/>
            <w:jc w:val="both"/>
            <w:divId w:val="1537963103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API Express.</w:t>
          </w:r>
        </w:p>
        <w:p w14:paraId="54DE7F02" w14:textId="77777777" w:rsidR="00482261" w:rsidRPr="00482261" w:rsidRDefault="00482261" w:rsidP="00482261">
          <w:pPr>
            <w:numPr>
              <w:ilvl w:val="0"/>
              <w:numId w:val="21"/>
            </w:numPr>
            <w:spacing w:after="80" w:line="240" w:lineRule="auto"/>
            <w:jc w:val="both"/>
            <w:divId w:val="1537963103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Servicios de negocio por módulo.</w:t>
          </w:r>
        </w:p>
        <w:p w14:paraId="76BB5D0B" w14:textId="77777777" w:rsidR="00482261" w:rsidRPr="00482261" w:rsidRDefault="00482261" w:rsidP="00482261">
          <w:pPr>
            <w:numPr>
              <w:ilvl w:val="0"/>
              <w:numId w:val="21"/>
            </w:numPr>
            <w:spacing w:after="80" w:line="240" w:lineRule="auto"/>
            <w:jc w:val="both"/>
            <w:divId w:val="1537963103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Persistencia PostgreSQL.</w:t>
          </w:r>
        </w:p>
        <w:p w14:paraId="0CED6FBA" w14:textId="77777777" w:rsidR="00482261" w:rsidRPr="00482261" w:rsidRDefault="00482261" w:rsidP="00482261">
          <w:pPr>
            <w:numPr>
              <w:ilvl w:val="0"/>
              <w:numId w:val="21"/>
            </w:numPr>
            <w:spacing w:after="80" w:line="240" w:lineRule="auto"/>
            <w:jc w:val="both"/>
            <w:divId w:val="1537963103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 xml:space="preserve">Integraciones Google OAuth, Drive, </w:t>
          </w: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Docs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 xml:space="preserve"> y Gmail.</w:t>
          </w:r>
        </w:p>
        <w:p w14:paraId="0BE3E872" w14:textId="77777777" w:rsidR="00482261" w:rsidRPr="00482261" w:rsidRDefault="00482261" w:rsidP="00482261">
          <w:pPr>
            <w:numPr>
              <w:ilvl w:val="0"/>
              <w:numId w:val="21"/>
            </w:numPr>
            <w:spacing w:after="80" w:line="240" w:lineRule="auto"/>
            <w:jc w:val="both"/>
            <w:divId w:val="1537963103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Jobs internos y utilitarios de soporte.</w:t>
          </w:r>
        </w:p>
        <w:p w14:paraId="415927E5" w14:textId="77777777" w:rsidR="00482261" w:rsidRPr="00482261" w:rsidRDefault="00482261" w:rsidP="00482261">
          <w:pPr>
            <w:pStyle w:val="Ttulo3"/>
            <w:spacing w:before="120" w:line="240" w:lineRule="auto"/>
            <w:jc w:val="both"/>
            <w:divId w:val="1537963103"/>
            <w:rPr>
              <w:rFonts w:ascii="Aptos" w:eastAsia="Times New Roman" w:hAnsi="Aptos"/>
              <w:b/>
              <w:color w:val="8D648C"/>
              <w:sz w:val="22"/>
              <w:szCs w:val="22"/>
            </w:rPr>
          </w:pPr>
          <w:r w:rsidRPr="00482261">
            <w:rPr>
              <w:rFonts w:ascii="Aptos" w:eastAsia="Times New Roman" w:hAnsi="Aptos"/>
              <w:b/>
              <w:color w:val="8D648C"/>
              <w:sz w:val="22"/>
            </w:rPr>
            <w:t>3.2 Ruteo y seguridad global</w:t>
          </w:r>
        </w:p>
        <w:p w14:paraId="145C44CD" w14:textId="77777777" w:rsidR="00482261" w:rsidRPr="00482261" w:rsidRDefault="00482261" w:rsidP="00482261">
          <w:pPr>
            <w:numPr>
              <w:ilvl w:val="0"/>
              <w:numId w:val="22"/>
            </w:numPr>
            <w:spacing w:after="80" w:line="240" w:lineRule="auto"/>
            <w:jc w:val="both"/>
            <w:divId w:val="1537963103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app.js monta autenticación publica en /api/v1/</w:t>
          </w: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auth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.</w:t>
          </w:r>
        </w:p>
        <w:p w14:paraId="32C82053" w14:textId="77777777" w:rsidR="00482261" w:rsidRPr="00482261" w:rsidRDefault="00482261" w:rsidP="00482261">
          <w:pPr>
            <w:numPr>
              <w:ilvl w:val="0"/>
              <w:numId w:val="22"/>
            </w:numPr>
            <w:spacing w:after="80" w:line="240" w:lineRule="auto"/>
            <w:jc w:val="both"/>
            <w:divId w:val="1537963103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signature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 xml:space="preserve"> conserva montaje histórico en /api y expone alias versionado en /api/v1/</w:t>
          </w: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signature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.</w:t>
          </w:r>
        </w:p>
        <w:p w14:paraId="428CDE4D" w14:textId="77777777" w:rsidR="00482261" w:rsidRPr="00482261" w:rsidRDefault="00482261" w:rsidP="00482261">
          <w:pPr>
            <w:numPr>
              <w:ilvl w:val="0"/>
              <w:numId w:val="22"/>
            </w:numPr>
            <w:spacing w:after="80" w:line="240" w:lineRule="auto"/>
            <w:jc w:val="both"/>
            <w:divId w:val="1537963103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documents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 xml:space="preserve">, files, </w:t>
          </w: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notifications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 xml:space="preserve">, </w:t>
          </w: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dashboard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 xml:space="preserve"> y </w:t>
          </w: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gmail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 xml:space="preserve"> </w:t>
          </w: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estan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 xml:space="preserve"> montados en </w:t>
          </w: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runtime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 xml:space="preserve"> bajo /api/v1.</w:t>
          </w:r>
        </w:p>
        <w:p w14:paraId="31391B1F" w14:textId="77777777" w:rsidR="00482261" w:rsidRPr="00482261" w:rsidRDefault="00482261" w:rsidP="00482261">
          <w:pPr>
            <w:numPr>
              <w:ilvl w:val="0"/>
              <w:numId w:val="22"/>
            </w:numPr>
            <w:spacing w:after="80" w:line="240" w:lineRule="auto"/>
            <w:jc w:val="both"/>
            <w:divId w:val="1537963103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verifyToken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 xml:space="preserve"> protege todo lo no exceptuado.</w:t>
          </w:r>
        </w:p>
        <w:p w14:paraId="76D2445B" w14:textId="77777777" w:rsidR="00482261" w:rsidRPr="00482261" w:rsidRDefault="00482261" w:rsidP="00482261">
          <w:pPr>
            <w:numPr>
              <w:ilvl w:val="0"/>
              <w:numId w:val="22"/>
            </w:numPr>
            <w:spacing w:after="80" w:line="240" w:lineRule="auto"/>
            <w:jc w:val="both"/>
            <w:divId w:val="1537963103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requireRole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 xml:space="preserve"> concentra control de acceso por módulo.</w:t>
          </w:r>
        </w:p>
        <w:p w14:paraId="7B955DED" w14:textId="77777777" w:rsidR="00482261" w:rsidRPr="00482261" w:rsidRDefault="00482261" w:rsidP="00482261">
          <w:pPr>
            <w:numPr>
              <w:ilvl w:val="0"/>
              <w:numId w:val="22"/>
            </w:numPr>
            <w:spacing w:after="80" w:line="240" w:lineRule="auto"/>
            <w:jc w:val="both"/>
            <w:divId w:val="1537963103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auditMiddleware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 xml:space="preserve"> deja trazabilidad transversal.</w:t>
          </w:r>
        </w:p>
        <w:p w14:paraId="2C414B81" w14:textId="77777777" w:rsidR="00482261" w:rsidRPr="00482261" w:rsidRDefault="00482261" w:rsidP="00482261">
          <w:pPr>
            <w:pStyle w:val="Ttulo2"/>
            <w:spacing w:after="120" w:line="240" w:lineRule="auto"/>
            <w:jc w:val="both"/>
            <w:divId w:val="1537963103"/>
            <w:rPr>
              <w:rFonts w:ascii="Aptos" w:eastAsia="Times New Roman" w:hAnsi="Aptos"/>
              <w:b/>
              <w:color w:val="325483"/>
              <w:sz w:val="26"/>
              <w:szCs w:val="26"/>
            </w:rPr>
          </w:pPr>
          <w:r w:rsidRPr="00482261">
            <w:rPr>
              <w:rFonts w:ascii="Aptos" w:eastAsia="Times New Roman" w:hAnsi="Aptos"/>
              <w:b/>
              <w:color w:val="325483"/>
              <w:sz w:val="26"/>
            </w:rPr>
            <w:t>4. Integraciones del área</w:t>
          </w:r>
        </w:p>
        <w:tbl>
          <w:tblPr>
            <w:tblStyle w:val="Tablaconcuadrcula"/>
            <w:tblW w:w="5000" w:type="pct"/>
            <w:tblLook w:val="04A0" w:firstRow="1" w:lastRow="0" w:firstColumn="1" w:lastColumn="0" w:noHBand="0" w:noVBand="1"/>
          </w:tblPr>
          <w:tblGrid>
            <w:gridCol w:w="1470"/>
            <w:gridCol w:w="2663"/>
            <w:gridCol w:w="3121"/>
            <w:gridCol w:w="2374"/>
          </w:tblGrid>
          <w:tr w:rsidR="00482261" w:rsidRPr="00482261" w14:paraId="1EF5A2E8" w14:textId="77777777" w:rsidTr="00482261">
            <w:trPr>
              <w:divId w:val="1537963103"/>
              <w:cantSplit/>
              <w:tblHeader/>
            </w:trPr>
            <w:tc>
              <w:tcPr>
                <w:tcW w:w="763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5FFA57D2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proofErr w:type="spellStart"/>
                <w:r w:rsidRPr="00482261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Integracion</w:t>
                </w:r>
                <w:proofErr w:type="spellEnd"/>
              </w:p>
            </w:tc>
            <w:tc>
              <w:tcPr>
                <w:tcW w:w="1383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220809D4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proofErr w:type="spellStart"/>
                <w:r w:rsidRPr="00482261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Por que</w:t>
                </w:r>
                <w:proofErr w:type="spellEnd"/>
                <w:r w:rsidRPr="00482261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 xml:space="preserve"> existe</w:t>
                </w:r>
              </w:p>
            </w:tc>
            <w:tc>
              <w:tcPr>
                <w:tcW w:w="1621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296DCB21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Como se usa</w:t>
                </w:r>
              </w:p>
            </w:tc>
            <w:tc>
              <w:tcPr>
                <w:tcW w:w="1233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741684E8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Cuando interviene</w:t>
                </w:r>
              </w:p>
            </w:tc>
          </w:tr>
          <w:tr w:rsidR="00482261" w:rsidRPr="00482261" w14:paraId="6E30621D" w14:textId="77777777" w:rsidTr="00482261">
            <w:trPr>
              <w:divId w:val="1537963103"/>
              <w:cantSplit/>
              <w:tblHeader/>
            </w:trPr>
            <w:tc>
              <w:tcPr>
                <w:tcW w:w="763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5077640A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Google OAuth</w:t>
                </w:r>
              </w:p>
            </w:tc>
            <w:tc>
              <w:tcPr>
                <w:tcW w:w="1383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0F45B199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Para delegar autenticación federada y autorización de Gmail</w:t>
                </w:r>
              </w:p>
            </w:tc>
            <w:tc>
              <w:tcPr>
                <w:tcW w:w="1621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7FBAE583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Intercambio de </w:t>
                </w: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code</w:t>
                </w:r>
                <w:proofErr w:type="spellEnd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, consulta de </w:t>
                </w: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userinfo</w:t>
                </w:r>
                <w:proofErr w:type="spellEnd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y </w:t>
                </w: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obtencion</w:t>
                </w:r>
                <w:proofErr w:type="spellEnd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de tokens OAuth</w:t>
                </w:r>
              </w:p>
            </w:tc>
            <w:tc>
              <w:tcPr>
                <w:tcW w:w="1233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4003D5DD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Durante </w:t>
                </w: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login</w:t>
                </w:r>
                <w:proofErr w:type="spellEnd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y autorización Gmail</w:t>
                </w:r>
              </w:p>
            </w:tc>
          </w:tr>
          <w:tr w:rsidR="00482261" w:rsidRPr="00482261" w14:paraId="0BD9F4D0" w14:textId="77777777" w:rsidTr="00482261">
            <w:trPr>
              <w:divId w:val="1537963103"/>
              <w:cantSplit/>
              <w:tblHeader/>
            </w:trPr>
            <w:tc>
              <w:tcPr>
                <w:tcW w:w="763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5130E2C7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Google Drive</w:t>
                </w:r>
              </w:p>
            </w:tc>
            <w:tc>
              <w:tcPr>
                <w:tcW w:w="1383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5B78CA07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Para custodiar evidencia documental y archivos asociados</w:t>
                </w:r>
              </w:p>
            </w:tc>
            <w:tc>
              <w:tcPr>
                <w:tcW w:w="1621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43EB514C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Creacion</w:t>
                </w:r>
                <w:proofErr w:type="spellEnd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de carpetas, carga de archivos y enlace a metadatos persistidos</w:t>
                </w:r>
              </w:p>
            </w:tc>
            <w:tc>
              <w:tcPr>
                <w:tcW w:w="1233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359AB9E2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Durante LOPDP, </w:t>
                </w: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audit-prep</w:t>
                </w:r>
                <w:proofErr w:type="spellEnd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y </w:t>
                </w: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generacion</w:t>
                </w:r>
                <w:proofErr w:type="spellEnd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documental</w:t>
                </w:r>
              </w:p>
            </w:tc>
          </w:tr>
          <w:tr w:rsidR="00482261" w:rsidRPr="00482261" w14:paraId="4EDCBD4B" w14:textId="77777777" w:rsidTr="00482261">
            <w:trPr>
              <w:divId w:val="1537963103"/>
              <w:cantSplit/>
              <w:tblHeader/>
            </w:trPr>
            <w:tc>
              <w:tcPr>
                <w:tcW w:w="763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43917DA5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Google </w:t>
                </w: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Docs</w:t>
                </w:r>
                <w:proofErr w:type="spellEnd"/>
              </w:p>
            </w:tc>
            <w:tc>
              <w:tcPr>
                <w:tcW w:w="1383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3F8DF19E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Para generar o modificar documentos base</w:t>
                </w:r>
              </w:p>
            </w:tc>
            <w:tc>
              <w:tcPr>
                <w:tcW w:w="1621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437B0999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Plantillas, contenido y </w:t>
                </w: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exportacion</w:t>
                </w:r>
                <w:proofErr w:type="spellEnd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posterior</w:t>
                </w:r>
              </w:p>
            </w:tc>
            <w:tc>
              <w:tcPr>
                <w:tcW w:w="1233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622C0C32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Durante </w:t>
                </w: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documents</w:t>
                </w:r>
                <w:proofErr w:type="spellEnd"/>
              </w:p>
            </w:tc>
          </w:tr>
          <w:tr w:rsidR="00482261" w:rsidRPr="00482261" w14:paraId="1F15BE55" w14:textId="77777777" w:rsidTr="00482261">
            <w:trPr>
              <w:divId w:val="1537963103"/>
              <w:cantSplit/>
              <w:tblHeader/>
            </w:trPr>
            <w:tc>
              <w:tcPr>
                <w:tcW w:w="763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0556CC01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Gmail API</w:t>
                </w:r>
              </w:p>
            </w:tc>
            <w:tc>
              <w:tcPr>
                <w:tcW w:w="1383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6DDCE919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Para enviar correo desde la cuenta autorizada del usuario</w:t>
                </w:r>
              </w:p>
            </w:tc>
            <w:tc>
              <w:tcPr>
                <w:tcW w:w="1621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4EE760C3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OAuth por usuario, consulta de estado, </w:t>
                </w: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envio</w:t>
                </w:r>
                <w:proofErr w:type="spellEnd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y </w:t>
                </w: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revocacion</w:t>
                </w:r>
                <w:proofErr w:type="spellEnd"/>
              </w:p>
            </w:tc>
            <w:tc>
              <w:tcPr>
                <w:tcW w:w="1233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1D77FC46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Durante flujos que exigen correo autenticado</w:t>
                </w:r>
              </w:p>
            </w:tc>
          </w:tr>
          <w:tr w:rsidR="00482261" w:rsidRPr="00482261" w14:paraId="48800EE1" w14:textId="77777777" w:rsidTr="00482261">
            <w:trPr>
              <w:divId w:val="1537963103"/>
              <w:cantSplit/>
              <w:tblHeader/>
            </w:trPr>
            <w:tc>
              <w:tcPr>
                <w:tcW w:w="763" w:type="pct"/>
                <w:shd w:val="clear" w:color="auto" w:fill="F3F3F3"/>
                <w:hideMark/>
              </w:tcPr>
              <w:p w14:paraId="20337F80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Funciones SQL de firma</w:t>
                </w:r>
              </w:p>
            </w:tc>
            <w:tc>
              <w:tcPr>
                <w:tcW w:w="1383" w:type="pct"/>
                <w:shd w:val="clear" w:color="auto" w:fill="F3F3F3"/>
                <w:hideMark/>
              </w:tcPr>
              <w:p w14:paraId="72AF02F3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Para consolidar sello, QR y </w:t>
                </w: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verificacion</w:t>
                </w:r>
                <w:proofErr w:type="spellEnd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documental</w:t>
                </w:r>
              </w:p>
            </w:tc>
            <w:tc>
              <w:tcPr>
                <w:tcW w:w="1621" w:type="pct"/>
                <w:shd w:val="clear" w:color="auto" w:fill="F3F3F3"/>
                <w:hideMark/>
              </w:tcPr>
              <w:p w14:paraId="3F111FFC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Llamadas a funciones y vistas especializadas de base de datos</w:t>
                </w:r>
              </w:p>
            </w:tc>
            <w:tc>
              <w:tcPr>
                <w:tcW w:w="1233" w:type="pct"/>
                <w:shd w:val="clear" w:color="auto" w:fill="F3F3F3"/>
                <w:hideMark/>
              </w:tcPr>
              <w:p w14:paraId="0F04DC31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Durante firma y </w:t>
                </w: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verificacion</w:t>
                </w:r>
                <w:proofErr w:type="spellEnd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publica</w:t>
                </w:r>
              </w:p>
            </w:tc>
          </w:tr>
        </w:tbl>
        <w:p w14:paraId="73C7A7B9" w14:textId="77777777" w:rsidR="00482261" w:rsidRPr="00482261" w:rsidRDefault="00482261" w:rsidP="00482261">
          <w:pPr>
            <w:pStyle w:val="Ttulo3"/>
            <w:spacing w:before="120" w:line="240" w:lineRule="auto"/>
            <w:jc w:val="both"/>
            <w:divId w:val="1537963103"/>
            <w:rPr>
              <w:rFonts w:ascii="Aptos" w:eastAsia="Times New Roman" w:hAnsi="Aptos"/>
              <w:b/>
              <w:color w:val="8D648C"/>
              <w:sz w:val="22"/>
              <w:szCs w:val="22"/>
            </w:rPr>
          </w:pPr>
          <w:r w:rsidRPr="00482261">
            <w:rPr>
              <w:rFonts w:ascii="Aptos" w:eastAsia="Times New Roman" w:hAnsi="Aptos"/>
              <w:b/>
              <w:color w:val="8D648C"/>
              <w:sz w:val="22"/>
            </w:rPr>
            <w:lastRenderedPageBreak/>
            <w:t xml:space="preserve">4.1 </w:t>
          </w:r>
          <w:proofErr w:type="spellStart"/>
          <w:r w:rsidRPr="00482261">
            <w:rPr>
              <w:rFonts w:ascii="Aptos" w:eastAsia="Times New Roman" w:hAnsi="Aptos"/>
              <w:b/>
              <w:color w:val="8D648C"/>
              <w:sz w:val="22"/>
            </w:rPr>
            <w:t>Delimitacion</w:t>
          </w:r>
          <w:proofErr w:type="spellEnd"/>
          <w:r w:rsidRPr="00482261">
            <w:rPr>
              <w:rFonts w:ascii="Aptos" w:eastAsia="Times New Roman" w:hAnsi="Aptos"/>
              <w:b/>
              <w:color w:val="8D648C"/>
              <w:sz w:val="22"/>
            </w:rPr>
            <w:t xml:space="preserve"> frente a respaldo de base de datos</w:t>
          </w:r>
        </w:p>
        <w:p w14:paraId="4D7A6A2E" w14:textId="77777777" w:rsidR="00482261" w:rsidRPr="00482261" w:rsidRDefault="00482261" w:rsidP="00482261">
          <w:pPr>
            <w:pStyle w:val="NormalWeb"/>
            <w:spacing w:after="80"/>
            <w:divId w:val="1537963103"/>
            <w:rPr>
              <w:rFonts w:ascii="Aptos" w:hAnsi="Aptos"/>
              <w:color w:val="1F2937"/>
            </w:rPr>
          </w:pPr>
          <w:r w:rsidRPr="00482261">
            <w:rPr>
              <w:rFonts w:ascii="Aptos" w:hAnsi="Aptos"/>
              <w:color w:val="1F2937"/>
            </w:rPr>
            <w:t xml:space="preserve">El repositorio contiene un </w:t>
          </w:r>
          <w:proofErr w:type="spellStart"/>
          <w:r w:rsidRPr="00482261">
            <w:rPr>
              <w:rFonts w:ascii="Aptos" w:hAnsi="Aptos"/>
              <w:color w:val="1F2937"/>
            </w:rPr>
            <w:t>job</w:t>
          </w:r>
          <w:proofErr w:type="spellEnd"/>
          <w:r w:rsidRPr="00482261">
            <w:rPr>
              <w:rFonts w:ascii="Aptos" w:hAnsi="Aptos"/>
              <w:color w:val="1F2937"/>
            </w:rPr>
            <w:t xml:space="preserve"> técnico de respaldo de base de datos hacia Google Drive, expuesto por internalJobs.routes.js y materializado en databaseBackupToDrive.js. Ese mecanismo no forma parte del dominio funcional del Área 01 y debe tratarse en un expediente separado de infraestructura o continuidad TI.</w:t>
          </w:r>
        </w:p>
        <w:p w14:paraId="6C4837DB" w14:textId="77777777" w:rsidR="00482261" w:rsidRPr="00482261" w:rsidRDefault="00482261" w:rsidP="00482261">
          <w:pPr>
            <w:pStyle w:val="Ttulo2"/>
            <w:spacing w:after="120" w:line="240" w:lineRule="auto"/>
            <w:jc w:val="both"/>
            <w:divId w:val="1537963103"/>
            <w:rPr>
              <w:rFonts w:ascii="Aptos" w:eastAsia="Times New Roman" w:hAnsi="Aptos"/>
              <w:b/>
              <w:color w:val="325483"/>
              <w:sz w:val="26"/>
            </w:rPr>
          </w:pPr>
          <w:r w:rsidRPr="00482261">
            <w:rPr>
              <w:rFonts w:ascii="Aptos" w:eastAsia="Times New Roman" w:hAnsi="Aptos"/>
              <w:b/>
              <w:color w:val="325483"/>
              <w:sz w:val="26"/>
            </w:rPr>
            <w:t>5. Diseño por módulo</w:t>
          </w:r>
        </w:p>
        <w:p w14:paraId="2993C1E6" w14:textId="77777777" w:rsidR="00482261" w:rsidRPr="00482261" w:rsidRDefault="00482261" w:rsidP="00482261">
          <w:pPr>
            <w:pStyle w:val="Ttulo3"/>
            <w:spacing w:before="120" w:line="240" w:lineRule="auto"/>
            <w:jc w:val="both"/>
            <w:divId w:val="1537963103"/>
            <w:rPr>
              <w:rFonts w:ascii="Aptos" w:eastAsia="Times New Roman" w:hAnsi="Aptos"/>
              <w:b/>
              <w:color w:val="8D648C"/>
              <w:sz w:val="22"/>
            </w:rPr>
          </w:pPr>
          <w:proofErr w:type="spellStart"/>
          <w:r w:rsidRPr="00482261">
            <w:rPr>
              <w:rFonts w:ascii="Aptos" w:eastAsia="Times New Roman" w:hAnsi="Aptos"/>
              <w:b/>
              <w:color w:val="8D648C"/>
              <w:sz w:val="22"/>
            </w:rPr>
            <w:t>auth</w:t>
          </w:r>
          <w:proofErr w:type="spellEnd"/>
        </w:p>
        <w:p w14:paraId="2482596A" w14:textId="77777777" w:rsidR="00482261" w:rsidRPr="00482261" w:rsidRDefault="00482261" w:rsidP="00482261">
          <w:pPr>
            <w:pStyle w:val="NormalWeb"/>
            <w:spacing w:after="80"/>
            <w:divId w:val="1537963103"/>
            <w:rPr>
              <w:rFonts w:ascii="Aptos" w:hAnsi="Aptos"/>
              <w:color w:val="1F2937"/>
            </w:rPr>
          </w:pPr>
          <w:r w:rsidRPr="00482261">
            <w:rPr>
              <w:rFonts w:ascii="Aptos" w:hAnsi="Aptos"/>
              <w:color w:val="1F2937"/>
            </w:rPr>
            <w:t xml:space="preserve">Usa Google OAuth, crea o actualiza usuario, emite JWT, registra sesión y soporta perfil, </w:t>
          </w:r>
          <w:proofErr w:type="spellStart"/>
          <w:r w:rsidRPr="00482261">
            <w:rPr>
              <w:rFonts w:ascii="Aptos" w:hAnsi="Aptos"/>
              <w:color w:val="1F2937"/>
            </w:rPr>
            <w:t>refresh</w:t>
          </w:r>
          <w:proofErr w:type="spellEnd"/>
          <w:r w:rsidRPr="00482261">
            <w:rPr>
              <w:rFonts w:ascii="Aptos" w:hAnsi="Aptos"/>
              <w:color w:val="1F2937"/>
            </w:rPr>
            <w:t xml:space="preserve">, </w:t>
          </w:r>
          <w:proofErr w:type="spellStart"/>
          <w:r w:rsidRPr="00482261">
            <w:rPr>
              <w:rFonts w:ascii="Aptos" w:hAnsi="Aptos"/>
              <w:color w:val="1F2937"/>
            </w:rPr>
            <w:t>logout</w:t>
          </w:r>
          <w:proofErr w:type="spellEnd"/>
          <w:r w:rsidRPr="00482261">
            <w:rPr>
              <w:rFonts w:ascii="Aptos" w:hAnsi="Aptos"/>
              <w:color w:val="1F2937"/>
            </w:rPr>
            <w:t xml:space="preserve"> y </w:t>
          </w:r>
          <w:proofErr w:type="spellStart"/>
          <w:r w:rsidRPr="00482261">
            <w:rPr>
              <w:rFonts w:ascii="Aptos" w:hAnsi="Aptos"/>
              <w:color w:val="1F2937"/>
            </w:rPr>
            <w:t>aceptacion</w:t>
          </w:r>
          <w:proofErr w:type="spellEnd"/>
          <w:r w:rsidRPr="00482261">
            <w:rPr>
              <w:rFonts w:ascii="Aptos" w:hAnsi="Aptos"/>
              <w:color w:val="1F2937"/>
            </w:rPr>
            <w:t xml:space="preserve"> documental interna.</w:t>
          </w:r>
        </w:p>
        <w:p w14:paraId="37AD0E93" w14:textId="77777777" w:rsidR="00482261" w:rsidRPr="00482261" w:rsidRDefault="00482261" w:rsidP="00482261">
          <w:pPr>
            <w:pStyle w:val="Ttulo3"/>
            <w:spacing w:before="120" w:line="240" w:lineRule="auto"/>
            <w:jc w:val="both"/>
            <w:divId w:val="1537963103"/>
            <w:rPr>
              <w:rFonts w:ascii="Aptos" w:eastAsia="Times New Roman" w:hAnsi="Aptos"/>
              <w:b/>
              <w:color w:val="8D648C"/>
              <w:sz w:val="22"/>
            </w:rPr>
          </w:pPr>
          <w:proofErr w:type="spellStart"/>
          <w:r w:rsidRPr="00482261">
            <w:rPr>
              <w:rFonts w:ascii="Aptos" w:eastAsia="Times New Roman" w:hAnsi="Aptos"/>
              <w:b/>
              <w:color w:val="8D648C"/>
              <w:sz w:val="22"/>
            </w:rPr>
            <w:t>security</w:t>
          </w:r>
          <w:proofErr w:type="spellEnd"/>
        </w:p>
        <w:p w14:paraId="0514F9CB" w14:textId="77777777" w:rsidR="00482261" w:rsidRPr="00482261" w:rsidRDefault="00482261" w:rsidP="00482261">
          <w:pPr>
            <w:pStyle w:val="NormalWeb"/>
            <w:spacing w:after="80"/>
            <w:divId w:val="1537963103"/>
            <w:rPr>
              <w:rFonts w:ascii="Aptos" w:hAnsi="Aptos"/>
              <w:color w:val="1F2937"/>
            </w:rPr>
          </w:pPr>
          <w:r w:rsidRPr="00482261">
            <w:rPr>
              <w:rFonts w:ascii="Aptos" w:hAnsi="Aptos"/>
              <w:color w:val="1F2937"/>
            </w:rPr>
            <w:t xml:space="preserve">Lee eventos desde </w:t>
          </w:r>
          <w:proofErr w:type="spellStart"/>
          <w:r w:rsidRPr="00482261">
            <w:rPr>
              <w:rFonts w:ascii="Aptos" w:hAnsi="Aptos"/>
              <w:color w:val="1F2937"/>
            </w:rPr>
            <w:t>auditoria.logs</w:t>
          </w:r>
          <w:proofErr w:type="spellEnd"/>
          <w:r w:rsidRPr="00482261">
            <w:rPr>
              <w:rFonts w:ascii="Aptos" w:hAnsi="Aptos"/>
              <w:color w:val="1F2937"/>
            </w:rPr>
            <w:t xml:space="preserve">, enlaza notificaciones y contexto de usuario, sanea salida y permite consulta, </w:t>
          </w:r>
          <w:proofErr w:type="spellStart"/>
          <w:r w:rsidRPr="00482261">
            <w:rPr>
              <w:rFonts w:ascii="Aptos" w:hAnsi="Aptos"/>
              <w:color w:val="1F2937"/>
            </w:rPr>
            <w:t>revision</w:t>
          </w:r>
          <w:proofErr w:type="spellEnd"/>
          <w:r w:rsidRPr="00482261">
            <w:rPr>
              <w:rFonts w:ascii="Aptos" w:hAnsi="Aptos"/>
              <w:color w:val="1F2937"/>
            </w:rPr>
            <w:t xml:space="preserve">, timeline y </w:t>
          </w:r>
          <w:proofErr w:type="spellStart"/>
          <w:r w:rsidRPr="00482261">
            <w:rPr>
              <w:rFonts w:ascii="Aptos" w:hAnsi="Aptos"/>
              <w:color w:val="1F2937"/>
            </w:rPr>
            <w:t>exportacion</w:t>
          </w:r>
          <w:proofErr w:type="spellEnd"/>
          <w:r w:rsidRPr="00482261">
            <w:rPr>
              <w:rFonts w:ascii="Aptos" w:hAnsi="Aptos"/>
              <w:color w:val="1F2937"/>
            </w:rPr>
            <w:t>.</w:t>
          </w:r>
        </w:p>
        <w:p w14:paraId="10BF92CD" w14:textId="77777777" w:rsidR="00482261" w:rsidRPr="00482261" w:rsidRDefault="00482261" w:rsidP="00482261">
          <w:pPr>
            <w:pStyle w:val="Ttulo3"/>
            <w:spacing w:before="120" w:line="240" w:lineRule="auto"/>
            <w:jc w:val="both"/>
            <w:divId w:val="1537963103"/>
            <w:rPr>
              <w:rFonts w:ascii="Aptos" w:eastAsia="Times New Roman" w:hAnsi="Aptos"/>
              <w:b/>
              <w:color w:val="8D648C"/>
              <w:sz w:val="22"/>
            </w:rPr>
          </w:pPr>
          <w:r w:rsidRPr="00482261">
            <w:rPr>
              <w:rFonts w:ascii="Aptos" w:eastAsia="Times New Roman" w:hAnsi="Aptos"/>
              <w:b/>
              <w:color w:val="8D648C"/>
              <w:sz w:val="22"/>
            </w:rPr>
            <w:t>auditoria</w:t>
          </w:r>
        </w:p>
        <w:p w14:paraId="206F82D7" w14:textId="77777777" w:rsidR="00482261" w:rsidRPr="00482261" w:rsidRDefault="00482261" w:rsidP="00482261">
          <w:pPr>
            <w:pStyle w:val="NormalWeb"/>
            <w:spacing w:after="80"/>
            <w:divId w:val="1537963103"/>
            <w:rPr>
              <w:rFonts w:ascii="Aptos" w:hAnsi="Aptos"/>
              <w:color w:val="1F2937"/>
            </w:rPr>
          </w:pPr>
          <w:r w:rsidRPr="00482261">
            <w:rPr>
              <w:rFonts w:ascii="Aptos" w:hAnsi="Aptos"/>
              <w:color w:val="1F2937"/>
            </w:rPr>
            <w:t xml:space="preserve">Filtra, </w:t>
          </w:r>
          <w:proofErr w:type="spellStart"/>
          <w:r w:rsidRPr="00482261">
            <w:rPr>
              <w:rFonts w:ascii="Aptos" w:hAnsi="Aptos"/>
              <w:color w:val="1F2937"/>
            </w:rPr>
            <w:t>pagina</w:t>
          </w:r>
          <w:proofErr w:type="spellEnd"/>
          <w:r w:rsidRPr="00482261">
            <w:rPr>
              <w:rFonts w:ascii="Aptos" w:hAnsi="Aptos"/>
              <w:color w:val="1F2937"/>
            </w:rPr>
            <w:t xml:space="preserve"> y exporta registros de </w:t>
          </w:r>
          <w:proofErr w:type="spellStart"/>
          <w:r w:rsidRPr="00482261">
            <w:rPr>
              <w:rFonts w:ascii="Aptos" w:hAnsi="Aptos"/>
              <w:color w:val="1F2937"/>
            </w:rPr>
            <w:t>auditoria.logs</w:t>
          </w:r>
          <w:proofErr w:type="spellEnd"/>
          <w:r w:rsidRPr="00482261">
            <w:rPr>
              <w:rFonts w:ascii="Aptos" w:hAnsi="Aptos"/>
              <w:color w:val="1F2937"/>
            </w:rPr>
            <w:t xml:space="preserve"> para </w:t>
          </w:r>
          <w:proofErr w:type="spellStart"/>
          <w:r w:rsidRPr="00482261">
            <w:rPr>
              <w:rFonts w:ascii="Aptos" w:hAnsi="Aptos"/>
              <w:color w:val="1F2937"/>
            </w:rPr>
            <w:t>investigacion</w:t>
          </w:r>
          <w:proofErr w:type="spellEnd"/>
          <w:r w:rsidRPr="00482261">
            <w:rPr>
              <w:rFonts w:ascii="Aptos" w:hAnsi="Aptos"/>
              <w:color w:val="1F2937"/>
            </w:rPr>
            <w:t xml:space="preserve"> y evidencia.</w:t>
          </w:r>
        </w:p>
        <w:p w14:paraId="70FB26B4" w14:textId="77777777" w:rsidR="00482261" w:rsidRPr="00482261" w:rsidRDefault="00482261" w:rsidP="00482261">
          <w:pPr>
            <w:pStyle w:val="Ttulo3"/>
            <w:spacing w:before="120" w:line="240" w:lineRule="auto"/>
            <w:jc w:val="both"/>
            <w:divId w:val="1537963103"/>
            <w:rPr>
              <w:rFonts w:ascii="Aptos" w:eastAsia="Times New Roman" w:hAnsi="Aptos"/>
              <w:b/>
              <w:color w:val="8D648C"/>
              <w:sz w:val="22"/>
            </w:rPr>
          </w:pPr>
          <w:proofErr w:type="spellStart"/>
          <w:r w:rsidRPr="00482261">
            <w:rPr>
              <w:rFonts w:ascii="Aptos" w:eastAsia="Times New Roman" w:hAnsi="Aptos"/>
              <w:b/>
              <w:color w:val="8D648C"/>
              <w:sz w:val="22"/>
            </w:rPr>
            <w:t>audit-prep</w:t>
          </w:r>
          <w:proofErr w:type="spellEnd"/>
        </w:p>
        <w:p w14:paraId="6E08B4DC" w14:textId="77777777" w:rsidR="00482261" w:rsidRPr="00482261" w:rsidRDefault="00482261" w:rsidP="00482261">
          <w:pPr>
            <w:pStyle w:val="NormalWeb"/>
            <w:spacing w:after="80"/>
            <w:divId w:val="1537963103"/>
            <w:rPr>
              <w:rFonts w:ascii="Aptos" w:hAnsi="Aptos"/>
              <w:color w:val="1F2937"/>
            </w:rPr>
          </w:pPr>
          <w:r w:rsidRPr="00482261">
            <w:rPr>
              <w:rFonts w:ascii="Aptos" w:hAnsi="Aptos"/>
              <w:color w:val="1F2937"/>
            </w:rPr>
            <w:t xml:space="preserve">Mantiene </w:t>
          </w:r>
          <w:proofErr w:type="spellStart"/>
          <w:r w:rsidRPr="00482261">
            <w:rPr>
              <w:rFonts w:ascii="Aptos" w:hAnsi="Aptos"/>
              <w:color w:val="1F2937"/>
            </w:rPr>
            <w:t>audit_settings</w:t>
          </w:r>
          <w:proofErr w:type="spellEnd"/>
          <w:r w:rsidRPr="00482261">
            <w:rPr>
              <w:rFonts w:ascii="Aptos" w:hAnsi="Aptos"/>
              <w:color w:val="1F2937"/>
            </w:rPr>
            <w:t xml:space="preserve">, filtra </w:t>
          </w:r>
          <w:proofErr w:type="spellStart"/>
          <w:r w:rsidRPr="00482261">
            <w:rPr>
              <w:rFonts w:ascii="Aptos" w:hAnsi="Aptos"/>
              <w:color w:val="1F2937"/>
            </w:rPr>
            <w:t>audit_sections</w:t>
          </w:r>
          <w:proofErr w:type="spellEnd"/>
          <w:r w:rsidRPr="00482261">
            <w:rPr>
              <w:rFonts w:ascii="Aptos" w:hAnsi="Aptos"/>
              <w:color w:val="1F2937"/>
            </w:rPr>
            <w:t xml:space="preserve">, registra </w:t>
          </w:r>
          <w:proofErr w:type="spellStart"/>
          <w:r w:rsidRPr="00482261">
            <w:rPr>
              <w:rFonts w:ascii="Aptos" w:hAnsi="Aptos"/>
              <w:color w:val="1F2937"/>
            </w:rPr>
            <w:t>audit_documents</w:t>
          </w:r>
          <w:proofErr w:type="spellEnd"/>
          <w:r w:rsidRPr="00482261">
            <w:rPr>
              <w:rFonts w:ascii="Aptos" w:hAnsi="Aptos"/>
              <w:color w:val="1F2937"/>
            </w:rPr>
            <w:t xml:space="preserve"> y controla accesos externos temporales.</w:t>
          </w:r>
        </w:p>
        <w:p w14:paraId="5F0F444C" w14:textId="77777777" w:rsidR="00482261" w:rsidRPr="00482261" w:rsidRDefault="00482261" w:rsidP="00482261">
          <w:pPr>
            <w:pStyle w:val="Ttulo3"/>
            <w:spacing w:before="120" w:line="240" w:lineRule="auto"/>
            <w:jc w:val="both"/>
            <w:divId w:val="1537963103"/>
            <w:rPr>
              <w:rFonts w:ascii="Aptos" w:eastAsia="Times New Roman" w:hAnsi="Aptos"/>
              <w:b/>
              <w:color w:val="8D648C"/>
              <w:sz w:val="22"/>
            </w:rPr>
          </w:pPr>
          <w:proofErr w:type="spellStart"/>
          <w:r w:rsidRPr="00482261">
            <w:rPr>
              <w:rFonts w:ascii="Aptos" w:eastAsia="Times New Roman" w:hAnsi="Aptos"/>
              <w:b/>
              <w:color w:val="8D648C"/>
              <w:sz w:val="22"/>
            </w:rPr>
            <w:t>approvals</w:t>
          </w:r>
          <w:proofErr w:type="spellEnd"/>
        </w:p>
        <w:p w14:paraId="67BBF27F" w14:textId="77777777" w:rsidR="00482261" w:rsidRPr="00482261" w:rsidRDefault="00482261" w:rsidP="00482261">
          <w:pPr>
            <w:pStyle w:val="NormalWeb"/>
            <w:spacing w:after="80"/>
            <w:divId w:val="1537963103"/>
            <w:rPr>
              <w:rFonts w:ascii="Aptos" w:hAnsi="Aptos"/>
              <w:color w:val="1F2937"/>
            </w:rPr>
          </w:pPr>
          <w:r w:rsidRPr="00482261">
            <w:rPr>
              <w:rFonts w:ascii="Aptos" w:hAnsi="Aptos"/>
              <w:color w:val="1F2937"/>
            </w:rPr>
            <w:t xml:space="preserve">Consulta pendientes sobre </w:t>
          </w:r>
          <w:proofErr w:type="spellStart"/>
          <w:r w:rsidRPr="00482261">
            <w:rPr>
              <w:rFonts w:ascii="Aptos" w:hAnsi="Aptos"/>
              <w:color w:val="1F2937"/>
            </w:rPr>
            <w:t>requests</w:t>
          </w:r>
          <w:proofErr w:type="spellEnd"/>
          <w:r w:rsidRPr="00482261">
            <w:rPr>
              <w:rFonts w:ascii="Aptos" w:hAnsi="Aptos"/>
              <w:color w:val="1F2937"/>
            </w:rPr>
            <w:t xml:space="preserve">, registra decisiones en </w:t>
          </w:r>
          <w:proofErr w:type="spellStart"/>
          <w:r w:rsidRPr="00482261">
            <w:rPr>
              <w:rFonts w:ascii="Aptos" w:hAnsi="Aptos"/>
              <w:color w:val="1F2937"/>
            </w:rPr>
            <w:t>request_approvals</w:t>
          </w:r>
          <w:proofErr w:type="spellEnd"/>
          <w:r w:rsidRPr="00482261">
            <w:rPr>
              <w:rFonts w:ascii="Aptos" w:hAnsi="Aptos"/>
              <w:color w:val="1F2937"/>
            </w:rPr>
            <w:t xml:space="preserve">, actualiza estado y dispara </w:t>
          </w:r>
          <w:proofErr w:type="spellStart"/>
          <w:r w:rsidRPr="00482261">
            <w:rPr>
              <w:rFonts w:ascii="Aptos" w:hAnsi="Aptos"/>
              <w:color w:val="1F2937"/>
            </w:rPr>
            <w:t>notificacion</w:t>
          </w:r>
          <w:proofErr w:type="spellEnd"/>
          <w:r w:rsidRPr="00482261">
            <w:rPr>
              <w:rFonts w:ascii="Aptos" w:hAnsi="Aptos"/>
              <w:color w:val="1F2937"/>
            </w:rPr>
            <w:t xml:space="preserve"> o correo.</w:t>
          </w:r>
        </w:p>
        <w:p w14:paraId="3052D8A4" w14:textId="77777777" w:rsidR="00482261" w:rsidRPr="00482261" w:rsidRDefault="00482261" w:rsidP="00482261">
          <w:pPr>
            <w:pStyle w:val="Ttulo3"/>
            <w:spacing w:before="120" w:line="240" w:lineRule="auto"/>
            <w:jc w:val="both"/>
            <w:divId w:val="1537963103"/>
            <w:rPr>
              <w:rFonts w:ascii="Aptos" w:eastAsia="Times New Roman" w:hAnsi="Aptos"/>
              <w:b/>
              <w:color w:val="8D648C"/>
              <w:sz w:val="22"/>
            </w:rPr>
          </w:pPr>
          <w:proofErr w:type="spellStart"/>
          <w:r w:rsidRPr="00482261">
            <w:rPr>
              <w:rFonts w:ascii="Aptos" w:eastAsia="Times New Roman" w:hAnsi="Aptos"/>
              <w:b/>
              <w:color w:val="8D648C"/>
              <w:sz w:val="22"/>
            </w:rPr>
            <w:t>management</w:t>
          </w:r>
          <w:proofErr w:type="spellEnd"/>
        </w:p>
        <w:p w14:paraId="754DD1A2" w14:textId="77777777" w:rsidR="00482261" w:rsidRPr="00482261" w:rsidRDefault="00482261" w:rsidP="00482261">
          <w:pPr>
            <w:pStyle w:val="NormalWeb"/>
            <w:spacing w:after="80"/>
            <w:divId w:val="1537963103"/>
            <w:rPr>
              <w:rFonts w:ascii="Aptos" w:hAnsi="Aptos"/>
              <w:color w:val="1F2937"/>
            </w:rPr>
          </w:pPr>
          <w:r w:rsidRPr="00482261">
            <w:rPr>
              <w:rFonts w:ascii="Aptos" w:hAnsi="Aptos"/>
              <w:color w:val="1F2937"/>
            </w:rPr>
            <w:t xml:space="preserve">Agrega </w:t>
          </w:r>
          <w:proofErr w:type="spellStart"/>
          <w:r w:rsidRPr="00482261">
            <w:rPr>
              <w:rFonts w:ascii="Aptos" w:hAnsi="Aptos"/>
              <w:color w:val="1F2937"/>
            </w:rPr>
            <w:t>metricas</w:t>
          </w:r>
          <w:proofErr w:type="spellEnd"/>
          <w:r w:rsidRPr="00482261">
            <w:rPr>
              <w:rFonts w:ascii="Aptos" w:hAnsi="Aptos"/>
              <w:color w:val="1F2937"/>
            </w:rPr>
            <w:t xml:space="preserve"> desde </w:t>
          </w:r>
          <w:proofErr w:type="spellStart"/>
          <w:r w:rsidRPr="00482261">
            <w:rPr>
              <w:rFonts w:ascii="Aptos" w:hAnsi="Aptos"/>
              <w:color w:val="1F2937"/>
            </w:rPr>
            <w:t>requests</w:t>
          </w:r>
          <w:proofErr w:type="spellEnd"/>
          <w:r w:rsidRPr="00482261">
            <w:rPr>
              <w:rFonts w:ascii="Aptos" w:hAnsi="Aptos"/>
              <w:color w:val="1F2937"/>
            </w:rPr>
            <w:t xml:space="preserve">, lista solicitudes, consulta trazabilidad en </w:t>
          </w:r>
          <w:proofErr w:type="spellStart"/>
          <w:r w:rsidRPr="00482261">
            <w:rPr>
              <w:rFonts w:ascii="Aptos" w:hAnsi="Aptos"/>
              <w:color w:val="1F2937"/>
            </w:rPr>
            <w:t>auditoria.logs</w:t>
          </w:r>
          <w:proofErr w:type="spellEnd"/>
          <w:r w:rsidRPr="00482261">
            <w:rPr>
              <w:rFonts w:ascii="Aptos" w:hAnsi="Aptos"/>
              <w:color w:val="1F2937"/>
            </w:rPr>
            <w:t xml:space="preserve"> y relaciona adjuntos y versiones.</w:t>
          </w:r>
        </w:p>
        <w:p w14:paraId="45702DAF" w14:textId="77777777" w:rsidR="00482261" w:rsidRPr="00482261" w:rsidRDefault="00482261" w:rsidP="00482261">
          <w:pPr>
            <w:pStyle w:val="Ttulo3"/>
            <w:spacing w:before="120" w:line="240" w:lineRule="auto"/>
            <w:jc w:val="both"/>
            <w:divId w:val="1537963103"/>
            <w:rPr>
              <w:rFonts w:ascii="Aptos" w:eastAsia="Times New Roman" w:hAnsi="Aptos"/>
              <w:b/>
              <w:color w:val="8D648C"/>
              <w:sz w:val="22"/>
            </w:rPr>
          </w:pPr>
          <w:proofErr w:type="spellStart"/>
          <w:r w:rsidRPr="00482261">
            <w:rPr>
              <w:rFonts w:ascii="Aptos" w:eastAsia="Times New Roman" w:hAnsi="Aptos"/>
              <w:b/>
              <w:color w:val="8D648C"/>
              <w:sz w:val="22"/>
            </w:rPr>
            <w:t>documents</w:t>
          </w:r>
          <w:proofErr w:type="spellEnd"/>
        </w:p>
        <w:p w14:paraId="7B9579E6" w14:textId="77777777" w:rsidR="00482261" w:rsidRPr="00482261" w:rsidRDefault="00482261" w:rsidP="00482261">
          <w:pPr>
            <w:pStyle w:val="NormalWeb"/>
            <w:spacing w:after="80"/>
            <w:divId w:val="1537963103"/>
            <w:rPr>
              <w:rFonts w:ascii="Aptos" w:hAnsi="Aptos"/>
              <w:color w:val="1F2937"/>
            </w:rPr>
          </w:pPr>
          <w:proofErr w:type="spellStart"/>
          <w:r w:rsidRPr="00482261">
            <w:rPr>
              <w:rFonts w:ascii="Aptos" w:hAnsi="Aptos"/>
              <w:color w:val="1F2937"/>
            </w:rPr>
            <w:t>createFromTemplate</w:t>
          </w:r>
          <w:proofErr w:type="spellEnd"/>
          <w:r w:rsidRPr="00482261">
            <w:rPr>
              <w:rFonts w:ascii="Aptos" w:hAnsi="Aptos"/>
              <w:color w:val="1F2937"/>
            </w:rPr>
            <w:t xml:space="preserve"> crea documentos, </w:t>
          </w:r>
          <w:proofErr w:type="spellStart"/>
          <w:r w:rsidRPr="00482261">
            <w:rPr>
              <w:rFonts w:ascii="Aptos" w:hAnsi="Aptos"/>
              <w:color w:val="1F2937"/>
            </w:rPr>
            <w:t>signAtTag</w:t>
          </w:r>
          <w:proofErr w:type="spellEnd"/>
          <w:r w:rsidRPr="00482261">
            <w:rPr>
              <w:rFonts w:ascii="Aptos" w:hAnsi="Aptos"/>
              <w:color w:val="1F2937"/>
            </w:rPr>
            <w:t xml:space="preserve"> inserta firma </w:t>
          </w:r>
          <w:proofErr w:type="spellStart"/>
          <w:r w:rsidRPr="00482261">
            <w:rPr>
              <w:rFonts w:ascii="Aptos" w:hAnsi="Aptos"/>
              <w:color w:val="1F2937"/>
            </w:rPr>
            <w:t>grafica</w:t>
          </w:r>
          <w:proofErr w:type="spellEnd"/>
          <w:r w:rsidRPr="00482261">
            <w:rPr>
              <w:rFonts w:ascii="Aptos" w:hAnsi="Aptos"/>
              <w:color w:val="1F2937"/>
            </w:rPr>
            <w:t xml:space="preserve">, </w:t>
          </w:r>
          <w:proofErr w:type="spellStart"/>
          <w:r w:rsidRPr="00482261">
            <w:rPr>
              <w:rFonts w:ascii="Aptos" w:hAnsi="Aptos"/>
              <w:color w:val="1F2937"/>
            </w:rPr>
            <w:t>signAdvanced</w:t>
          </w:r>
          <w:proofErr w:type="spellEnd"/>
          <w:r w:rsidRPr="00482261">
            <w:rPr>
              <w:rFonts w:ascii="Aptos" w:hAnsi="Aptos"/>
              <w:color w:val="1F2937"/>
            </w:rPr>
            <w:t xml:space="preserve"> escala a firma avanzada, </w:t>
          </w:r>
          <w:proofErr w:type="spellStart"/>
          <w:r w:rsidRPr="00482261">
            <w:rPr>
              <w:rFonts w:ascii="Aptos" w:hAnsi="Aptos"/>
              <w:color w:val="1F2937"/>
            </w:rPr>
            <w:t>exportPdf</w:t>
          </w:r>
          <w:proofErr w:type="spellEnd"/>
          <w:r w:rsidRPr="00482261">
            <w:rPr>
              <w:rFonts w:ascii="Aptos" w:hAnsi="Aptos"/>
              <w:color w:val="1F2937"/>
            </w:rPr>
            <w:t xml:space="preserve"> genera salida PDF y los </w:t>
          </w:r>
          <w:proofErr w:type="spellStart"/>
          <w:r w:rsidRPr="00482261">
            <w:rPr>
              <w:rFonts w:ascii="Aptos" w:hAnsi="Aptos"/>
              <w:color w:val="1F2937"/>
            </w:rPr>
            <w:t>endpoints</w:t>
          </w:r>
          <w:proofErr w:type="spellEnd"/>
          <w:r w:rsidRPr="00482261">
            <w:rPr>
              <w:rFonts w:ascii="Aptos" w:hAnsi="Aptos"/>
              <w:color w:val="1F2937"/>
            </w:rPr>
            <w:t xml:space="preserve"> de lectura recuperan el documento por solicitud o identificador.</w:t>
          </w:r>
        </w:p>
        <w:p w14:paraId="307258E7" w14:textId="77777777" w:rsidR="00482261" w:rsidRPr="00482261" w:rsidRDefault="00482261" w:rsidP="00482261">
          <w:pPr>
            <w:pStyle w:val="Ttulo3"/>
            <w:spacing w:before="120" w:line="240" w:lineRule="auto"/>
            <w:jc w:val="both"/>
            <w:divId w:val="1537963103"/>
            <w:rPr>
              <w:rFonts w:ascii="Aptos" w:eastAsia="Times New Roman" w:hAnsi="Aptos"/>
              <w:b/>
              <w:color w:val="8D648C"/>
              <w:sz w:val="22"/>
            </w:rPr>
          </w:pPr>
          <w:r w:rsidRPr="00482261">
            <w:rPr>
              <w:rFonts w:ascii="Aptos" w:eastAsia="Times New Roman" w:hAnsi="Aptos"/>
              <w:b/>
              <w:color w:val="8D648C"/>
              <w:sz w:val="22"/>
            </w:rPr>
            <w:t>files</w:t>
          </w:r>
        </w:p>
        <w:p w14:paraId="2DC96292" w14:textId="77777777" w:rsidR="00482261" w:rsidRPr="00482261" w:rsidRDefault="00482261" w:rsidP="00482261">
          <w:pPr>
            <w:pStyle w:val="NormalWeb"/>
            <w:spacing w:after="80"/>
            <w:divId w:val="1537963103"/>
            <w:rPr>
              <w:rFonts w:ascii="Aptos" w:hAnsi="Aptos"/>
              <w:color w:val="1F2937"/>
            </w:rPr>
          </w:pPr>
          <w:r w:rsidRPr="00482261">
            <w:rPr>
              <w:rFonts w:ascii="Aptos" w:hAnsi="Aptos"/>
              <w:color w:val="1F2937"/>
            </w:rPr>
            <w:t xml:space="preserve">Usa </w:t>
          </w:r>
          <w:proofErr w:type="spellStart"/>
          <w:r w:rsidRPr="00482261">
            <w:rPr>
              <w:rFonts w:ascii="Aptos" w:hAnsi="Aptos"/>
              <w:color w:val="1F2937"/>
            </w:rPr>
            <w:t>multer</w:t>
          </w:r>
          <w:proofErr w:type="spellEnd"/>
          <w:r w:rsidRPr="00482261">
            <w:rPr>
              <w:rFonts w:ascii="Aptos" w:hAnsi="Aptos"/>
              <w:color w:val="1F2937"/>
            </w:rPr>
            <w:t xml:space="preserve"> con almacenamiento temporal en /</w:t>
          </w:r>
          <w:proofErr w:type="spellStart"/>
          <w:r w:rsidRPr="00482261">
            <w:rPr>
              <w:rFonts w:ascii="Aptos" w:hAnsi="Aptos"/>
              <w:color w:val="1F2937"/>
            </w:rPr>
            <w:t>tmp</w:t>
          </w:r>
          <w:proofErr w:type="spellEnd"/>
          <w:r w:rsidRPr="00482261">
            <w:rPr>
              <w:rFonts w:ascii="Aptos" w:hAnsi="Aptos"/>
              <w:color w:val="1F2937"/>
            </w:rPr>
            <w:t xml:space="preserve">, permite carga </w:t>
          </w:r>
          <w:proofErr w:type="spellStart"/>
          <w:r w:rsidRPr="00482261">
            <w:rPr>
              <w:rFonts w:ascii="Aptos" w:hAnsi="Aptos"/>
              <w:color w:val="1F2937"/>
            </w:rPr>
            <w:t>multiple</w:t>
          </w:r>
          <w:proofErr w:type="spellEnd"/>
          <w:r w:rsidRPr="00482261">
            <w:rPr>
              <w:rFonts w:ascii="Aptos" w:hAnsi="Aptos"/>
              <w:color w:val="1F2937"/>
            </w:rPr>
            <w:t xml:space="preserve">, listado por solicitud, </w:t>
          </w:r>
          <w:proofErr w:type="spellStart"/>
          <w:r w:rsidRPr="00482261">
            <w:rPr>
              <w:rFonts w:ascii="Aptos" w:hAnsi="Aptos"/>
              <w:color w:val="1F2937"/>
            </w:rPr>
            <w:t>metadata</w:t>
          </w:r>
          <w:proofErr w:type="spellEnd"/>
          <w:r w:rsidRPr="00482261">
            <w:rPr>
              <w:rFonts w:ascii="Aptos" w:hAnsi="Aptos"/>
              <w:color w:val="1F2937"/>
            </w:rPr>
            <w:t>, descarga y borrado controlado.</w:t>
          </w:r>
        </w:p>
        <w:p w14:paraId="21D74DE9" w14:textId="77777777" w:rsidR="00482261" w:rsidRPr="00482261" w:rsidRDefault="00482261" w:rsidP="00482261">
          <w:pPr>
            <w:pStyle w:val="Ttulo3"/>
            <w:spacing w:before="120" w:line="240" w:lineRule="auto"/>
            <w:jc w:val="both"/>
            <w:divId w:val="1537963103"/>
            <w:rPr>
              <w:rFonts w:ascii="Aptos" w:eastAsia="Times New Roman" w:hAnsi="Aptos"/>
              <w:b/>
              <w:color w:val="8D648C"/>
              <w:sz w:val="22"/>
            </w:rPr>
          </w:pPr>
          <w:proofErr w:type="spellStart"/>
          <w:r w:rsidRPr="00482261">
            <w:rPr>
              <w:rFonts w:ascii="Aptos" w:eastAsia="Times New Roman" w:hAnsi="Aptos"/>
              <w:b/>
              <w:color w:val="8D648C"/>
              <w:sz w:val="22"/>
            </w:rPr>
            <w:t>notifications</w:t>
          </w:r>
          <w:proofErr w:type="spellEnd"/>
        </w:p>
        <w:p w14:paraId="5BD4B970" w14:textId="77777777" w:rsidR="00482261" w:rsidRPr="00482261" w:rsidRDefault="00482261" w:rsidP="00482261">
          <w:pPr>
            <w:pStyle w:val="NormalWeb"/>
            <w:spacing w:after="80"/>
            <w:divId w:val="1537963103"/>
            <w:rPr>
              <w:rFonts w:ascii="Aptos" w:hAnsi="Aptos"/>
              <w:color w:val="1F2937"/>
            </w:rPr>
          </w:pPr>
          <w:r w:rsidRPr="00482261">
            <w:rPr>
              <w:rFonts w:ascii="Aptos" w:hAnsi="Aptos"/>
              <w:color w:val="1F2937"/>
            </w:rPr>
            <w:t xml:space="preserve">Lista notificaciones y conteo no </w:t>
          </w:r>
          <w:proofErr w:type="spellStart"/>
          <w:r w:rsidRPr="00482261">
            <w:rPr>
              <w:rFonts w:ascii="Aptos" w:hAnsi="Aptos"/>
              <w:color w:val="1F2937"/>
            </w:rPr>
            <w:t>leido</w:t>
          </w:r>
          <w:proofErr w:type="spellEnd"/>
          <w:r w:rsidRPr="00482261">
            <w:rPr>
              <w:rFonts w:ascii="Aptos" w:hAnsi="Aptos"/>
              <w:color w:val="1F2937"/>
            </w:rPr>
            <w:t xml:space="preserve">, crea notificaciones propias o cruzadas </w:t>
          </w:r>
          <w:proofErr w:type="spellStart"/>
          <w:r w:rsidRPr="00482261">
            <w:rPr>
              <w:rFonts w:ascii="Aptos" w:hAnsi="Aptos"/>
              <w:color w:val="1F2937"/>
            </w:rPr>
            <w:t>segun</w:t>
          </w:r>
          <w:proofErr w:type="spellEnd"/>
          <w:r w:rsidRPr="00482261">
            <w:rPr>
              <w:rFonts w:ascii="Aptos" w:hAnsi="Aptos"/>
              <w:color w:val="1F2937"/>
            </w:rPr>
            <w:t xml:space="preserve"> rol y permite marcar lectura, limpiar historial o eliminar una </w:t>
          </w:r>
          <w:proofErr w:type="spellStart"/>
          <w:r w:rsidRPr="00482261">
            <w:rPr>
              <w:rFonts w:ascii="Aptos" w:hAnsi="Aptos"/>
              <w:color w:val="1F2937"/>
            </w:rPr>
            <w:t>notificacion</w:t>
          </w:r>
          <w:proofErr w:type="spellEnd"/>
          <w:r w:rsidRPr="00482261">
            <w:rPr>
              <w:rFonts w:ascii="Aptos" w:hAnsi="Aptos"/>
              <w:color w:val="1F2937"/>
            </w:rPr>
            <w:t>.</w:t>
          </w:r>
        </w:p>
        <w:p w14:paraId="0ADAD6B5" w14:textId="77777777" w:rsidR="00482261" w:rsidRPr="00482261" w:rsidRDefault="00482261" w:rsidP="00482261">
          <w:pPr>
            <w:pStyle w:val="Ttulo3"/>
            <w:spacing w:before="120" w:line="240" w:lineRule="auto"/>
            <w:jc w:val="both"/>
            <w:divId w:val="1537963103"/>
            <w:rPr>
              <w:rFonts w:ascii="Aptos" w:eastAsia="Times New Roman" w:hAnsi="Aptos"/>
              <w:b/>
              <w:color w:val="8D648C"/>
              <w:sz w:val="22"/>
            </w:rPr>
          </w:pPr>
          <w:proofErr w:type="spellStart"/>
          <w:r w:rsidRPr="00482261">
            <w:rPr>
              <w:rFonts w:ascii="Aptos" w:eastAsia="Times New Roman" w:hAnsi="Aptos"/>
              <w:b/>
              <w:color w:val="8D648C"/>
              <w:sz w:val="22"/>
            </w:rPr>
            <w:t>dashboard</w:t>
          </w:r>
          <w:proofErr w:type="spellEnd"/>
        </w:p>
        <w:p w14:paraId="086B8924" w14:textId="77777777" w:rsidR="00482261" w:rsidRPr="00482261" w:rsidRDefault="00482261" w:rsidP="00482261">
          <w:pPr>
            <w:pStyle w:val="NormalWeb"/>
            <w:spacing w:after="80"/>
            <w:divId w:val="1537963103"/>
            <w:rPr>
              <w:rFonts w:ascii="Aptos" w:hAnsi="Aptos"/>
              <w:color w:val="1F2937"/>
            </w:rPr>
          </w:pPr>
          <w:r w:rsidRPr="00482261">
            <w:rPr>
              <w:rFonts w:ascii="Aptos" w:hAnsi="Aptos"/>
              <w:color w:val="1F2937"/>
            </w:rPr>
            <w:t>Expone GET /api/v1/</w:t>
          </w:r>
          <w:proofErr w:type="spellStart"/>
          <w:r w:rsidRPr="00482261">
            <w:rPr>
              <w:rFonts w:ascii="Aptos" w:hAnsi="Aptos"/>
              <w:color w:val="1F2937"/>
            </w:rPr>
            <w:t>dashboard</w:t>
          </w:r>
          <w:proofErr w:type="spellEnd"/>
          <w:r w:rsidRPr="00482261">
            <w:rPr>
              <w:rFonts w:ascii="Aptos" w:hAnsi="Aptos"/>
              <w:color w:val="1F2937"/>
            </w:rPr>
            <w:t>/comercial/</w:t>
          </w:r>
          <w:proofErr w:type="spellStart"/>
          <w:r w:rsidRPr="00482261">
            <w:rPr>
              <w:rFonts w:ascii="Aptos" w:hAnsi="Aptos"/>
              <w:color w:val="1F2937"/>
            </w:rPr>
            <w:t>summary</w:t>
          </w:r>
          <w:proofErr w:type="spellEnd"/>
          <w:r w:rsidRPr="00482261">
            <w:rPr>
              <w:rFonts w:ascii="Aptos" w:hAnsi="Aptos"/>
              <w:color w:val="1F2937"/>
            </w:rPr>
            <w:t>, usa cache opcional y clasifica errores de esquema o base de datos.</w:t>
          </w:r>
        </w:p>
        <w:p w14:paraId="2078E413" w14:textId="77777777" w:rsidR="00482261" w:rsidRPr="00482261" w:rsidRDefault="00482261" w:rsidP="00482261">
          <w:pPr>
            <w:pStyle w:val="Ttulo3"/>
            <w:spacing w:before="120" w:line="240" w:lineRule="auto"/>
            <w:jc w:val="both"/>
            <w:divId w:val="1537963103"/>
            <w:rPr>
              <w:rFonts w:ascii="Aptos" w:eastAsia="Times New Roman" w:hAnsi="Aptos"/>
              <w:b/>
              <w:color w:val="8D648C"/>
              <w:sz w:val="22"/>
            </w:rPr>
          </w:pPr>
          <w:proofErr w:type="spellStart"/>
          <w:r w:rsidRPr="00482261">
            <w:rPr>
              <w:rFonts w:ascii="Aptos" w:eastAsia="Times New Roman" w:hAnsi="Aptos"/>
              <w:b/>
              <w:color w:val="8D648C"/>
              <w:sz w:val="22"/>
            </w:rPr>
            <w:t>gmail</w:t>
          </w:r>
          <w:proofErr w:type="spellEnd"/>
        </w:p>
        <w:p w14:paraId="58D27701" w14:textId="77777777" w:rsidR="00482261" w:rsidRPr="00482261" w:rsidRDefault="00482261" w:rsidP="00482261">
          <w:pPr>
            <w:pStyle w:val="NormalWeb"/>
            <w:spacing w:after="80"/>
            <w:divId w:val="1537963103"/>
            <w:rPr>
              <w:rFonts w:ascii="Aptos" w:hAnsi="Aptos"/>
              <w:color w:val="1F2937"/>
            </w:rPr>
          </w:pPr>
          <w:r w:rsidRPr="00482261">
            <w:rPr>
              <w:rFonts w:ascii="Aptos" w:hAnsi="Aptos"/>
              <w:color w:val="1F2937"/>
            </w:rPr>
            <w:t xml:space="preserve">Genera URL de autorización OAuth, procesa </w:t>
          </w:r>
          <w:proofErr w:type="spellStart"/>
          <w:r w:rsidRPr="00482261">
            <w:rPr>
              <w:rFonts w:ascii="Aptos" w:hAnsi="Aptos"/>
              <w:color w:val="1F2937"/>
            </w:rPr>
            <w:t>callback</w:t>
          </w:r>
          <w:proofErr w:type="spellEnd"/>
          <w:r w:rsidRPr="00482261">
            <w:rPr>
              <w:rFonts w:ascii="Aptos" w:hAnsi="Aptos"/>
              <w:color w:val="1F2937"/>
            </w:rPr>
            <w:t xml:space="preserve"> </w:t>
          </w:r>
          <w:proofErr w:type="spellStart"/>
          <w:r w:rsidRPr="00482261">
            <w:rPr>
              <w:rFonts w:ascii="Aptos" w:hAnsi="Aptos"/>
              <w:color w:val="1F2937"/>
            </w:rPr>
            <w:t>publico</w:t>
          </w:r>
          <w:proofErr w:type="spellEnd"/>
          <w:r w:rsidRPr="00482261">
            <w:rPr>
              <w:rFonts w:ascii="Aptos" w:hAnsi="Aptos"/>
              <w:color w:val="1F2937"/>
            </w:rPr>
            <w:t xml:space="preserve">, persiste tokens en </w:t>
          </w:r>
          <w:proofErr w:type="spellStart"/>
          <w:r w:rsidRPr="00482261">
            <w:rPr>
              <w:rFonts w:ascii="Aptos" w:hAnsi="Aptos"/>
              <w:color w:val="1F2937"/>
            </w:rPr>
            <w:t>user_gmail_tokens</w:t>
          </w:r>
          <w:proofErr w:type="spellEnd"/>
          <w:r w:rsidRPr="00482261">
            <w:rPr>
              <w:rFonts w:ascii="Aptos" w:hAnsi="Aptos"/>
              <w:color w:val="1F2937"/>
            </w:rPr>
            <w:t xml:space="preserve">, verifica estado de autorización, </w:t>
          </w:r>
          <w:proofErr w:type="spellStart"/>
          <w:r w:rsidRPr="00482261">
            <w:rPr>
              <w:rFonts w:ascii="Aptos" w:hAnsi="Aptos"/>
              <w:color w:val="1F2937"/>
            </w:rPr>
            <w:t>envia</w:t>
          </w:r>
          <w:proofErr w:type="spellEnd"/>
          <w:r w:rsidRPr="00482261">
            <w:rPr>
              <w:rFonts w:ascii="Aptos" w:hAnsi="Aptos"/>
              <w:color w:val="1F2937"/>
            </w:rPr>
            <w:t xml:space="preserve"> correos y revoca acceso.</w:t>
          </w:r>
        </w:p>
        <w:p w14:paraId="1D2C53DB" w14:textId="77777777" w:rsidR="00482261" w:rsidRPr="00482261" w:rsidRDefault="00482261" w:rsidP="00482261">
          <w:pPr>
            <w:pStyle w:val="Ttulo3"/>
            <w:spacing w:before="120" w:line="240" w:lineRule="auto"/>
            <w:jc w:val="both"/>
            <w:divId w:val="1537963103"/>
            <w:rPr>
              <w:rFonts w:ascii="Aptos" w:eastAsia="Times New Roman" w:hAnsi="Aptos"/>
              <w:b/>
              <w:color w:val="8D648C"/>
              <w:sz w:val="22"/>
            </w:rPr>
          </w:pPr>
          <w:proofErr w:type="spellStart"/>
          <w:r w:rsidRPr="00482261">
            <w:rPr>
              <w:rFonts w:ascii="Aptos" w:eastAsia="Times New Roman" w:hAnsi="Aptos"/>
              <w:b/>
              <w:color w:val="8D648C"/>
              <w:sz w:val="22"/>
            </w:rPr>
            <w:lastRenderedPageBreak/>
            <w:t>signature</w:t>
          </w:r>
          <w:proofErr w:type="spellEnd"/>
        </w:p>
        <w:p w14:paraId="4899C104" w14:textId="77777777" w:rsidR="00482261" w:rsidRPr="00482261" w:rsidRDefault="00482261" w:rsidP="00482261">
          <w:pPr>
            <w:pStyle w:val="NormalWeb"/>
            <w:spacing w:after="80"/>
            <w:divId w:val="1537963103"/>
            <w:rPr>
              <w:rFonts w:ascii="Aptos" w:hAnsi="Aptos"/>
              <w:color w:val="1F2937"/>
            </w:rPr>
          </w:pPr>
          <w:r w:rsidRPr="00482261">
            <w:rPr>
              <w:rFonts w:ascii="Aptos" w:hAnsi="Aptos"/>
              <w:color w:val="1F2937"/>
            </w:rPr>
            <w:t xml:space="preserve">Calcula hash, registra firma avanzada, genera sello y QR, bloquea documento y expone </w:t>
          </w:r>
          <w:proofErr w:type="spellStart"/>
          <w:r w:rsidRPr="00482261">
            <w:rPr>
              <w:rFonts w:ascii="Aptos" w:hAnsi="Aptos"/>
              <w:color w:val="1F2937"/>
            </w:rPr>
            <w:t>verificacion</w:t>
          </w:r>
          <w:proofErr w:type="spellEnd"/>
          <w:r w:rsidRPr="00482261">
            <w:rPr>
              <w:rFonts w:ascii="Aptos" w:hAnsi="Aptos"/>
              <w:color w:val="1F2937"/>
            </w:rPr>
            <w:t xml:space="preserve"> publica y </w:t>
          </w:r>
          <w:proofErr w:type="spellStart"/>
          <w:r w:rsidRPr="00482261">
            <w:rPr>
              <w:rFonts w:ascii="Aptos" w:hAnsi="Aptos"/>
              <w:color w:val="1F2937"/>
            </w:rPr>
            <w:t>dashboard</w:t>
          </w:r>
          <w:proofErr w:type="spellEnd"/>
          <w:r w:rsidRPr="00482261">
            <w:rPr>
              <w:rFonts w:ascii="Aptos" w:hAnsi="Aptos"/>
              <w:color w:val="1F2937"/>
            </w:rPr>
            <w:t>.</w:t>
          </w:r>
        </w:p>
        <w:p w14:paraId="4D8E82BB" w14:textId="77777777" w:rsidR="00482261" w:rsidRPr="00482261" w:rsidRDefault="00482261" w:rsidP="00482261">
          <w:pPr>
            <w:pStyle w:val="Ttulo2"/>
            <w:spacing w:after="120" w:line="240" w:lineRule="auto"/>
            <w:jc w:val="both"/>
            <w:divId w:val="1537963103"/>
            <w:rPr>
              <w:rFonts w:ascii="Aptos" w:eastAsia="Times New Roman" w:hAnsi="Aptos"/>
              <w:b/>
              <w:color w:val="325483"/>
              <w:sz w:val="26"/>
            </w:rPr>
          </w:pPr>
          <w:r w:rsidRPr="00482261">
            <w:rPr>
              <w:rFonts w:ascii="Aptos" w:eastAsia="Times New Roman" w:hAnsi="Aptos"/>
              <w:b/>
              <w:color w:val="325483"/>
              <w:sz w:val="26"/>
            </w:rPr>
            <w:t>6. Modelo técnico de datos</w:t>
          </w:r>
        </w:p>
        <w:p w14:paraId="6F3A1653" w14:textId="77777777" w:rsidR="00482261" w:rsidRPr="00482261" w:rsidRDefault="00482261" w:rsidP="00482261">
          <w:pPr>
            <w:pStyle w:val="Ttulo3"/>
            <w:spacing w:before="120" w:line="240" w:lineRule="auto"/>
            <w:jc w:val="both"/>
            <w:divId w:val="1537963103"/>
            <w:rPr>
              <w:rFonts w:ascii="Aptos" w:eastAsia="Times New Roman" w:hAnsi="Aptos"/>
              <w:b/>
              <w:color w:val="8D648C"/>
              <w:sz w:val="22"/>
            </w:rPr>
          </w:pPr>
          <w:r w:rsidRPr="00482261">
            <w:rPr>
              <w:rFonts w:ascii="Aptos" w:eastAsia="Times New Roman" w:hAnsi="Aptos"/>
              <w:b/>
              <w:color w:val="8D648C"/>
              <w:sz w:val="22"/>
            </w:rPr>
            <w:t>Entidades principales</w:t>
          </w:r>
        </w:p>
        <w:p w14:paraId="2277588D" w14:textId="77777777" w:rsidR="00482261" w:rsidRPr="00482261" w:rsidRDefault="00482261" w:rsidP="00482261">
          <w:pPr>
            <w:numPr>
              <w:ilvl w:val="0"/>
              <w:numId w:val="23"/>
            </w:numPr>
            <w:spacing w:after="80" w:line="240" w:lineRule="auto"/>
            <w:jc w:val="both"/>
            <w:divId w:val="1537963103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users</w:t>
          </w:r>
        </w:p>
        <w:p w14:paraId="578CF05D" w14:textId="77777777" w:rsidR="00482261" w:rsidRPr="00482261" w:rsidRDefault="00482261" w:rsidP="00482261">
          <w:pPr>
            <w:numPr>
              <w:ilvl w:val="0"/>
              <w:numId w:val="23"/>
            </w:numPr>
            <w:spacing w:after="80" w:line="240" w:lineRule="auto"/>
            <w:jc w:val="both"/>
            <w:divId w:val="1537963103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departments</w:t>
          </w:r>
        </w:p>
        <w:p w14:paraId="54EE0324" w14:textId="77777777" w:rsidR="00482261" w:rsidRPr="00482261" w:rsidRDefault="00482261" w:rsidP="00482261">
          <w:pPr>
            <w:numPr>
              <w:ilvl w:val="0"/>
              <w:numId w:val="23"/>
            </w:numPr>
            <w:spacing w:after="80" w:line="240" w:lineRule="auto"/>
            <w:jc w:val="both"/>
            <w:divId w:val="1537963103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user_sessions</w:t>
          </w:r>
          <w:proofErr w:type="spellEnd"/>
        </w:p>
        <w:p w14:paraId="49FB505F" w14:textId="77777777" w:rsidR="00482261" w:rsidRPr="00482261" w:rsidRDefault="00482261" w:rsidP="00482261">
          <w:pPr>
            <w:numPr>
              <w:ilvl w:val="0"/>
              <w:numId w:val="23"/>
            </w:numPr>
            <w:spacing w:after="80" w:line="240" w:lineRule="auto"/>
            <w:jc w:val="both"/>
            <w:divId w:val="1537963103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user_lopdp_consents</w:t>
          </w:r>
          <w:proofErr w:type="spellEnd"/>
        </w:p>
        <w:p w14:paraId="4947339D" w14:textId="77777777" w:rsidR="00482261" w:rsidRPr="00482261" w:rsidRDefault="00482261" w:rsidP="00482261">
          <w:pPr>
            <w:numPr>
              <w:ilvl w:val="0"/>
              <w:numId w:val="23"/>
            </w:numPr>
            <w:spacing w:after="80" w:line="240" w:lineRule="auto"/>
            <w:jc w:val="both"/>
            <w:divId w:val="1537963103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user_gmail_tokens</w:t>
          </w:r>
          <w:proofErr w:type="spellEnd"/>
        </w:p>
        <w:p w14:paraId="4B93E57A" w14:textId="77777777" w:rsidR="00482261" w:rsidRPr="00482261" w:rsidRDefault="00482261" w:rsidP="00482261">
          <w:pPr>
            <w:numPr>
              <w:ilvl w:val="0"/>
              <w:numId w:val="23"/>
            </w:numPr>
            <w:spacing w:after="80" w:line="240" w:lineRule="auto"/>
            <w:jc w:val="both"/>
            <w:divId w:val="1537963103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auditoria.logs</w:t>
          </w:r>
          <w:proofErr w:type="spellEnd"/>
        </w:p>
        <w:p w14:paraId="03D75230" w14:textId="77777777" w:rsidR="00482261" w:rsidRPr="00482261" w:rsidRDefault="00482261" w:rsidP="00482261">
          <w:pPr>
            <w:numPr>
              <w:ilvl w:val="0"/>
              <w:numId w:val="23"/>
            </w:numPr>
            <w:spacing w:after="80" w:line="240" w:lineRule="auto"/>
            <w:jc w:val="both"/>
            <w:divId w:val="1537963103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notifications</w:t>
          </w:r>
          <w:proofErr w:type="spellEnd"/>
        </w:p>
        <w:p w14:paraId="7678BF3F" w14:textId="77777777" w:rsidR="00482261" w:rsidRPr="00482261" w:rsidRDefault="00482261" w:rsidP="00482261">
          <w:pPr>
            <w:numPr>
              <w:ilvl w:val="0"/>
              <w:numId w:val="23"/>
            </w:numPr>
            <w:spacing w:after="80" w:line="240" w:lineRule="auto"/>
            <w:jc w:val="both"/>
            <w:divId w:val="1537963103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requests</w:t>
          </w:r>
          <w:proofErr w:type="spellEnd"/>
        </w:p>
        <w:p w14:paraId="114DBC7D" w14:textId="77777777" w:rsidR="00482261" w:rsidRPr="00482261" w:rsidRDefault="00482261" w:rsidP="00482261">
          <w:pPr>
            <w:numPr>
              <w:ilvl w:val="0"/>
              <w:numId w:val="23"/>
            </w:numPr>
            <w:spacing w:after="80" w:line="240" w:lineRule="auto"/>
            <w:jc w:val="both"/>
            <w:divId w:val="1537963103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request_types</w:t>
          </w:r>
          <w:proofErr w:type="spellEnd"/>
        </w:p>
        <w:p w14:paraId="6E44D0C3" w14:textId="77777777" w:rsidR="00482261" w:rsidRPr="00482261" w:rsidRDefault="00482261" w:rsidP="00482261">
          <w:pPr>
            <w:numPr>
              <w:ilvl w:val="0"/>
              <w:numId w:val="23"/>
            </w:numPr>
            <w:spacing w:after="80" w:line="240" w:lineRule="auto"/>
            <w:jc w:val="both"/>
            <w:divId w:val="1537963103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request_approvals</w:t>
          </w:r>
          <w:proofErr w:type="spellEnd"/>
        </w:p>
        <w:p w14:paraId="6109C25F" w14:textId="77777777" w:rsidR="00482261" w:rsidRPr="00482261" w:rsidRDefault="00482261" w:rsidP="00482261">
          <w:pPr>
            <w:numPr>
              <w:ilvl w:val="0"/>
              <w:numId w:val="23"/>
            </w:numPr>
            <w:spacing w:after="80" w:line="240" w:lineRule="auto"/>
            <w:jc w:val="both"/>
            <w:divId w:val="1537963103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request_attachments</w:t>
          </w:r>
          <w:proofErr w:type="spellEnd"/>
        </w:p>
        <w:p w14:paraId="4E72A854" w14:textId="77777777" w:rsidR="00482261" w:rsidRPr="00482261" w:rsidRDefault="00482261" w:rsidP="00482261">
          <w:pPr>
            <w:numPr>
              <w:ilvl w:val="0"/>
              <w:numId w:val="23"/>
            </w:numPr>
            <w:spacing w:after="80" w:line="240" w:lineRule="auto"/>
            <w:jc w:val="both"/>
            <w:divId w:val="1537963103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request_versions</w:t>
          </w:r>
          <w:proofErr w:type="spellEnd"/>
        </w:p>
        <w:p w14:paraId="1FB074FC" w14:textId="77777777" w:rsidR="00482261" w:rsidRPr="00482261" w:rsidRDefault="00482261" w:rsidP="00482261">
          <w:pPr>
            <w:numPr>
              <w:ilvl w:val="0"/>
              <w:numId w:val="23"/>
            </w:numPr>
            <w:spacing w:after="80" w:line="240" w:lineRule="auto"/>
            <w:jc w:val="both"/>
            <w:divId w:val="1537963103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audit_settings</w:t>
          </w:r>
          <w:proofErr w:type="spellEnd"/>
        </w:p>
        <w:p w14:paraId="4F84B28D" w14:textId="77777777" w:rsidR="00482261" w:rsidRPr="00482261" w:rsidRDefault="00482261" w:rsidP="00482261">
          <w:pPr>
            <w:numPr>
              <w:ilvl w:val="0"/>
              <w:numId w:val="23"/>
            </w:numPr>
            <w:spacing w:after="80" w:line="240" w:lineRule="auto"/>
            <w:jc w:val="both"/>
            <w:divId w:val="1537963103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audit_sections</w:t>
          </w:r>
          <w:proofErr w:type="spellEnd"/>
        </w:p>
        <w:p w14:paraId="30C29E3F" w14:textId="77777777" w:rsidR="00482261" w:rsidRPr="00482261" w:rsidRDefault="00482261" w:rsidP="00482261">
          <w:pPr>
            <w:numPr>
              <w:ilvl w:val="0"/>
              <w:numId w:val="23"/>
            </w:numPr>
            <w:spacing w:after="80" w:line="240" w:lineRule="auto"/>
            <w:jc w:val="both"/>
            <w:divId w:val="1537963103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audit_documents</w:t>
          </w:r>
          <w:proofErr w:type="spellEnd"/>
        </w:p>
        <w:p w14:paraId="353D9441" w14:textId="77777777" w:rsidR="00482261" w:rsidRPr="00482261" w:rsidRDefault="00482261" w:rsidP="00482261">
          <w:pPr>
            <w:numPr>
              <w:ilvl w:val="0"/>
              <w:numId w:val="23"/>
            </w:numPr>
            <w:spacing w:after="80" w:line="240" w:lineRule="auto"/>
            <w:jc w:val="both"/>
            <w:divId w:val="1537963103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audit_access_grants</w:t>
          </w:r>
          <w:proofErr w:type="spellEnd"/>
        </w:p>
        <w:p w14:paraId="166D5264" w14:textId="77777777" w:rsidR="00482261" w:rsidRPr="00482261" w:rsidRDefault="00482261" w:rsidP="00482261">
          <w:pPr>
            <w:numPr>
              <w:ilvl w:val="0"/>
              <w:numId w:val="23"/>
            </w:numPr>
            <w:spacing w:after="80" w:line="240" w:lineRule="auto"/>
            <w:jc w:val="both"/>
            <w:divId w:val="1537963103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documents</w:t>
          </w:r>
          <w:proofErr w:type="spellEnd"/>
        </w:p>
        <w:p w14:paraId="7AFE7275" w14:textId="77777777" w:rsidR="00482261" w:rsidRPr="00482261" w:rsidRDefault="00482261" w:rsidP="00482261">
          <w:pPr>
            <w:numPr>
              <w:ilvl w:val="0"/>
              <w:numId w:val="23"/>
            </w:numPr>
            <w:spacing w:after="80" w:line="240" w:lineRule="auto"/>
            <w:jc w:val="both"/>
            <w:divId w:val="1537963103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document_hashes</w:t>
          </w:r>
          <w:proofErr w:type="spellEnd"/>
        </w:p>
        <w:p w14:paraId="0E79F22F" w14:textId="77777777" w:rsidR="00482261" w:rsidRPr="00482261" w:rsidRDefault="00482261" w:rsidP="00482261">
          <w:pPr>
            <w:numPr>
              <w:ilvl w:val="0"/>
              <w:numId w:val="23"/>
            </w:numPr>
            <w:spacing w:after="80" w:line="240" w:lineRule="auto"/>
            <w:jc w:val="both"/>
            <w:divId w:val="1537963103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document_signatures_advanced</w:t>
          </w:r>
          <w:proofErr w:type="spellEnd"/>
        </w:p>
        <w:p w14:paraId="774CBC54" w14:textId="77777777" w:rsidR="00482261" w:rsidRPr="00482261" w:rsidRDefault="00482261" w:rsidP="00482261">
          <w:pPr>
            <w:numPr>
              <w:ilvl w:val="0"/>
              <w:numId w:val="23"/>
            </w:numPr>
            <w:spacing w:after="80" w:line="240" w:lineRule="auto"/>
            <w:jc w:val="both"/>
            <w:divId w:val="1537963103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document_seals</w:t>
          </w:r>
          <w:proofErr w:type="spellEnd"/>
        </w:p>
        <w:p w14:paraId="55E1D8C0" w14:textId="77777777" w:rsidR="00482261" w:rsidRPr="00482261" w:rsidRDefault="00482261" w:rsidP="00482261">
          <w:pPr>
            <w:numPr>
              <w:ilvl w:val="0"/>
              <w:numId w:val="23"/>
            </w:numPr>
            <w:spacing w:after="80" w:line="240" w:lineRule="auto"/>
            <w:jc w:val="both"/>
            <w:divId w:val="1537963103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document_qr_codes</w:t>
          </w:r>
          <w:proofErr w:type="spellEnd"/>
        </w:p>
        <w:p w14:paraId="54452FDD" w14:textId="77777777" w:rsidR="00482261" w:rsidRPr="00482261" w:rsidRDefault="00482261" w:rsidP="00482261">
          <w:pPr>
            <w:numPr>
              <w:ilvl w:val="0"/>
              <w:numId w:val="23"/>
            </w:numPr>
            <w:spacing w:after="80" w:line="240" w:lineRule="auto"/>
            <w:jc w:val="both"/>
            <w:divId w:val="1537963103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document_signature_logs</w:t>
          </w:r>
          <w:proofErr w:type="spellEnd"/>
        </w:p>
        <w:p w14:paraId="7D4A239F" w14:textId="77777777" w:rsidR="00482261" w:rsidRPr="00482261" w:rsidRDefault="00482261" w:rsidP="00482261">
          <w:pPr>
            <w:numPr>
              <w:ilvl w:val="0"/>
              <w:numId w:val="23"/>
            </w:numPr>
            <w:spacing w:after="80" w:line="240" w:lineRule="auto"/>
            <w:jc w:val="both"/>
            <w:divId w:val="1537963103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document_verification_info</w:t>
          </w:r>
          <w:proofErr w:type="spellEnd"/>
        </w:p>
        <w:p w14:paraId="20459202" w14:textId="77777777" w:rsidR="00482261" w:rsidRPr="00482261" w:rsidRDefault="00482261" w:rsidP="00482261">
          <w:pPr>
            <w:pStyle w:val="Ttulo2"/>
            <w:spacing w:after="120" w:line="240" w:lineRule="auto"/>
            <w:jc w:val="both"/>
            <w:divId w:val="1537963103"/>
            <w:rPr>
              <w:rFonts w:ascii="Aptos" w:eastAsia="Times New Roman" w:hAnsi="Aptos"/>
              <w:b/>
              <w:color w:val="325483"/>
              <w:sz w:val="26"/>
              <w:szCs w:val="26"/>
            </w:rPr>
          </w:pPr>
          <w:r w:rsidRPr="00482261">
            <w:rPr>
              <w:rFonts w:ascii="Aptos" w:eastAsia="Times New Roman" w:hAnsi="Aptos"/>
              <w:b/>
              <w:color w:val="325483"/>
              <w:sz w:val="26"/>
            </w:rPr>
            <w:t>7. API real del área</w:t>
          </w:r>
        </w:p>
        <w:p w14:paraId="27FF2B53" w14:textId="77777777" w:rsidR="00482261" w:rsidRPr="00482261" w:rsidRDefault="00482261" w:rsidP="00482261">
          <w:pPr>
            <w:numPr>
              <w:ilvl w:val="0"/>
              <w:numId w:val="24"/>
            </w:numPr>
            <w:spacing w:after="80" w:line="240" w:lineRule="auto"/>
            <w:jc w:val="both"/>
            <w:divId w:val="1537963103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auth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: /api/v1/</w:t>
          </w: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auth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/*</w:t>
          </w:r>
        </w:p>
        <w:p w14:paraId="032DC568" w14:textId="77777777" w:rsidR="00482261" w:rsidRPr="00482261" w:rsidRDefault="00482261" w:rsidP="00482261">
          <w:pPr>
            <w:numPr>
              <w:ilvl w:val="0"/>
              <w:numId w:val="24"/>
            </w:numPr>
            <w:spacing w:after="80" w:line="240" w:lineRule="auto"/>
            <w:jc w:val="both"/>
            <w:divId w:val="1537963103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security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: /api/v1/</w:t>
          </w: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security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/*</w:t>
          </w:r>
        </w:p>
        <w:p w14:paraId="0DFAC761" w14:textId="77777777" w:rsidR="00482261" w:rsidRPr="00482261" w:rsidRDefault="00482261" w:rsidP="00482261">
          <w:pPr>
            <w:numPr>
              <w:ilvl w:val="0"/>
              <w:numId w:val="24"/>
            </w:numPr>
            <w:spacing w:after="80" w:line="240" w:lineRule="auto"/>
            <w:jc w:val="both"/>
            <w:divId w:val="1537963103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auditoria: /api/v1/auditoria/*</w:t>
          </w:r>
        </w:p>
        <w:p w14:paraId="68BF883D" w14:textId="77777777" w:rsidR="00482261" w:rsidRPr="00482261" w:rsidRDefault="00482261" w:rsidP="00482261">
          <w:pPr>
            <w:numPr>
              <w:ilvl w:val="0"/>
              <w:numId w:val="24"/>
            </w:numPr>
            <w:spacing w:after="80" w:line="240" w:lineRule="auto"/>
            <w:jc w:val="both"/>
            <w:divId w:val="1537963103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audit-prep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: /api/v1/</w:t>
          </w: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audit-prep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/*</w:t>
          </w:r>
        </w:p>
        <w:p w14:paraId="16DA7F41" w14:textId="77777777" w:rsidR="00482261" w:rsidRPr="00482261" w:rsidRDefault="00482261" w:rsidP="00482261">
          <w:pPr>
            <w:numPr>
              <w:ilvl w:val="0"/>
              <w:numId w:val="24"/>
            </w:numPr>
            <w:spacing w:after="80" w:line="240" w:lineRule="auto"/>
            <w:jc w:val="both"/>
            <w:divId w:val="1537963103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approvals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: /api/v1/</w:t>
          </w: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approvals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/*</w:t>
          </w:r>
        </w:p>
        <w:p w14:paraId="57509417" w14:textId="77777777" w:rsidR="00482261" w:rsidRPr="00482261" w:rsidRDefault="00482261" w:rsidP="00482261">
          <w:pPr>
            <w:numPr>
              <w:ilvl w:val="0"/>
              <w:numId w:val="24"/>
            </w:numPr>
            <w:spacing w:after="80" w:line="240" w:lineRule="auto"/>
            <w:jc w:val="both"/>
            <w:divId w:val="1537963103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management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: /api/v1/</w:t>
          </w: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management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/*</w:t>
          </w:r>
        </w:p>
        <w:p w14:paraId="494E0807" w14:textId="77777777" w:rsidR="00482261" w:rsidRPr="00482261" w:rsidRDefault="00482261" w:rsidP="00482261">
          <w:pPr>
            <w:numPr>
              <w:ilvl w:val="0"/>
              <w:numId w:val="24"/>
            </w:numPr>
            <w:spacing w:after="80" w:line="240" w:lineRule="auto"/>
            <w:jc w:val="both"/>
            <w:divId w:val="1537963103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documents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: /api/v1/</w:t>
          </w: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documents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/*</w:t>
          </w:r>
        </w:p>
        <w:p w14:paraId="5196CDEF" w14:textId="77777777" w:rsidR="00482261" w:rsidRPr="00482261" w:rsidRDefault="00482261" w:rsidP="00482261">
          <w:pPr>
            <w:numPr>
              <w:ilvl w:val="0"/>
              <w:numId w:val="24"/>
            </w:numPr>
            <w:spacing w:after="80" w:line="240" w:lineRule="auto"/>
            <w:jc w:val="both"/>
            <w:divId w:val="1537963103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files: /api/v1/files/*</w:t>
          </w:r>
        </w:p>
        <w:p w14:paraId="2167180D" w14:textId="77777777" w:rsidR="00482261" w:rsidRPr="00482261" w:rsidRDefault="00482261" w:rsidP="00482261">
          <w:pPr>
            <w:numPr>
              <w:ilvl w:val="0"/>
              <w:numId w:val="24"/>
            </w:numPr>
            <w:spacing w:after="80" w:line="240" w:lineRule="auto"/>
            <w:jc w:val="both"/>
            <w:divId w:val="1537963103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notifications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: /api/v1/</w:t>
          </w: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notifications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/*</w:t>
          </w:r>
        </w:p>
        <w:p w14:paraId="0B12767B" w14:textId="77777777" w:rsidR="00482261" w:rsidRPr="00482261" w:rsidRDefault="00482261" w:rsidP="00482261">
          <w:pPr>
            <w:numPr>
              <w:ilvl w:val="0"/>
              <w:numId w:val="24"/>
            </w:numPr>
            <w:spacing w:after="80" w:line="240" w:lineRule="auto"/>
            <w:jc w:val="both"/>
            <w:divId w:val="1537963103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dashboard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: /api/v1/</w:t>
          </w: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dashboard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/comercial/</w:t>
          </w: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summary</w:t>
          </w:r>
          <w:proofErr w:type="spellEnd"/>
        </w:p>
        <w:p w14:paraId="5E57F24C" w14:textId="77777777" w:rsidR="00482261" w:rsidRPr="00482261" w:rsidRDefault="00482261" w:rsidP="00482261">
          <w:pPr>
            <w:numPr>
              <w:ilvl w:val="0"/>
              <w:numId w:val="24"/>
            </w:numPr>
            <w:spacing w:after="80" w:line="240" w:lineRule="auto"/>
            <w:jc w:val="both"/>
            <w:divId w:val="1537963103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gmail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: /api/v1/</w:t>
          </w: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gmail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/*</w:t>
          </w:r>
        </w:p>
        <w:p w14:paraId="6EF72E7D" w14:textId="77777777" w:rsidR="00482261" w:rsidRPr="00482261" w:rsidRDefault="00482261" w:rsidP="00482261">
          <w:pPr>
            <w:numPr>
              <w:ilvl w:val="0"/>
              <w:numId w:val="24"/>
            </w:numPr>
            <w:spacing w:after="80" w:line="240" w:lineRule="auto"/>
            <w:jc w:val="both"/>
            <w:divId w:val="1537963103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signature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: /api/ y /api/v1/</w:t>
          </w: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signature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/</w:t>
          </w:r>
        </w:p>
        <w:p w14:paraId="1BBF6C4C" w14:textId="77777777" w:rsidR="00482261" w:rsidRPr="00482261" w:rsidRDefault="00482261" w:rsidP="00482261">
          <w:pPr>
            <w:pStyle w:val="Ttulo2"/>
            <w:spacing w:after="120" w:line="240" w:lineRule="auto"/>
            <w:jc w:val="both"/>
            <w:divId w:val="1537963103"/>
            <w:rPr>
              <w:rFonts w:ascii="Aptos" w:eastAsia="Times New Roman" w:hAnsi="Aptos"/>
              <w:b/>
              <w:color w:val="325483"/>
              <w:sz w:val="26"/>
              <w:szCs w:val="26"/>
            </w:rPr>
          </w:pPr>
          <w:r w:rsidRPr="00482261">
            <w:rPr>
              <w:rFonts w:ascii="Aptos" w:eastAsia="Times New Roman" w:hAnsi="Aptos"/>
              <w:b/>
              <w:color w:val="325483"/>
              <w:sz w:val="26"/>
            </w:rPr>
            <w:t>8. Frontend consumidor relevante</w:t>
          </w:r>
        </w:p>
        <w:p w14:paraId="19AA4EE4" w14:textId="77777777" w:rsidR="00482261" w:rsidRPr="00482261" w:rsidRDefault="00482261" w:rsidP="00482261">
          <w:pPr>
            <w:numPr>
              <w:ilvl w:val="0"/>
              <w:numId w:val="25"/>
            </w:numPr>
            <w:spacing w:after="80" w:line="240" w:lineRule="auto"/>
            <w:jc w:val="both"/>
            <w:divId w:val="1537963103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spi_front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/</w:t>
          </w: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src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/modules/</w:t>
          </w: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shared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/</w:t>
          </w: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pages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/</w:t>
          </w: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LoginCallback.jsx</w:t>
          </w:r>
          <w:proofErr w:type="spellEnd"/>
        </w:p>
        <w:p w14:paraId="35A14BE8" w14:textId="77777777" w:rsidR="00482261" w:rsidRPr="00482261" w:rsidRDefault="00482261" w:rsidP="00482261">
          <w:pPr>
            <w:numPr>
              <w:ilvl w:val="0"/>
              <w:numId w:val="25"/>
            </w:numPr>
            <w:spacing w:after="80" w:line="240" w:lineRule="auto"/>
            <w:jc w:val="both"/>
            <w:divId w:val="1537963103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lastRenderedPageBreak/>
            <w:t>spi_front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/</w:t>
          </w: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src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/modules/</w:t>
          </w: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audit-prep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/</w:t>
          </w: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AuditPrepPage.jsx</w:t>
          </w:r>
          <w:proofErr w:type="spellEnd"/>
        </w:p>
        <w:p w14:paraId="07E9DD46" w14:textId="77777777" w:rsidR="00482261" w:rsidRPr="00482261" w:rsidRDefault="00482261" w:rsidP="00482261">
          <w:pPr>
            <w:numPr>
              <w:ilvl w:val="0"/>
              <w:numId w:val="25"/>
            </w:numPr>
            <w:spacing w:after="80" w:line="240" w:lineRule="auto"/>
            <w:jc w:val="both"/>
            <w:divId w:val="1537963103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spi_front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/</w:t>
          </w: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src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/modules/auditoria/*</w:t>
          </w:r>
        </w:p>
        <w:p w14:paraId="31DA7FAD" w14:textId="77777777" w:rsidR="00482261" w:rsidRPr="00482261" w:rsidRDefault="00482261" w:rsidP="00482261">
          <w:pPr>
            <w:numPr>
              <w:ilvl w:val="0"/>
              <w:numId w:val="25"/>
            </w:numPr>
            <w:spacing w:after="80" w:line="240" w:lineRule="auto"/>
            <w:jc w:val="both"/>
            <w:divId w:val="1537963103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spi_front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/</w:t>
          </w: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src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/modules/</w:t>
          </w: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signature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/</w:t>
          </w: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pages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/</w:t>
          </w: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SignatureDashboard.jsx</w:t>
          </w:r>
          <w:proofErr w:type="spellEnd"/>
        </w:p>
        <w:p w14:paraId="2660E0FF" w14:textId="77777777" w:rsidR="00482261" w:rsidRPr="00482261" w:rsidRDefault="00482261" w:rsidP="00482261">
          <w:pPr>
            <w:numPr>
              <w:ilvl w:val="0"/>
              <w:numId w:val="25"/>
            </w:numPr>
            <w:spacing w:after="80" w:line="240" w:lineRule="auto"/>
            <w:jc w:val="both"/>
            <w:divId w:val="1537963103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spi_front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/</w:t>
          </w: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src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/core/</w:t>
          </w: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ui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/</w:t>
          </w: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NotificationContext.jsx</w:t>
          </w:r>
          <w:proofErr w:type="spellEnd"/>
        </w:p>
        <w:p w14:paraId="6DA4659C" w14:textId="77777777" w:rsidR="00482261" w:rsidRPr="00482261" w:rsidRDefault="00482261" w:rsidP="00482261">
          <w:pPr>
            <w:numPr>
              <w:ilvl w:val="0"/>
              <w:numId w:val="25"/>
            </w:numPr>
            <w:spacing w:after="80" w:line="240" w:lineRule="auto"/>
            <w:jc w:val="both"/>
            <w:divId w:val="1537963103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spi_front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/</w:t>
          </w: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src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/core/</w:t>
          </w: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ui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/</w:t>
          </w: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components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/</w:t>
          </w: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NotificationBell.jsx</w:t>
          </w:r>
          <w:proofErr w:type="spellEnd"/>
        </w:p>
        <w:p w14:paraId="56DAFCBE" w14:textId="77777777" w:rsidR="00482261" w:rsidRPr="00482261" w:rsidRDefault="00482261" w:rsidP="00482261">
          <w:pPr>
            <w:numPr>
              <w:ilvl w:val="0"/>
              <w:numId w:val="25"/>
            </w:numPr>
            <w:spacing w:after="80" w:line="240" w:lineRule="auto"/>
            <w:jc w:val="both"/>
            <w:divId w:val="1537963103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spi_front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/</w:t>
          </w: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src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/core/</w:t>
          </w: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ui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/widgets/</w:t>
          </w: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GmailAuthWidget.jsx</w:t>
          </w:r>
          <w:proofErr w:type="spellEnd"/>
        </w:p>
        <w:p w14:paraId="2A1EF498" w14:textId="77777777" w:rsidR="00482261" w:rsidRPr="00482261" w:rsidRDefault="00482261" w:rsidP="00482261">
          <w:pPr>
            <w:numPr>
              <w:ilvl w:val="0"/>
              <w:numId w:val="25"/>
            </w:numPr>
            <w:spacing w:after="80" w:line="240" w:lineRule="auto"/>
            <w:jc w:val="both"/>
            <w:divId w:val="1537963103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spi_front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/</w:t>
          </w: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src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/core/api/documentsApi.js</w:t>
          </w:r>
        </w:p>
        <w:p w14:paraId="009A3075" w14:textId="77777777" w:rsidR="00482261" w:rsidRPr="00482261" w:rsidRDefault="00482261" w:rsidP="00482261">
          <w:pPr>
            <w:numPr>
              <w:ilvl w:val="0"/>
              <w:numId w:val="25"/>
            </w:numPr>
            <w:spacing w:after="80" w:line="240" w:lineRule="auto"/>
            <w:jc w:val="both"/>
            <w:divId w:val="1537963103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spi_front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/</w:t>
          </w: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src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/core/api/filesApi.js</w:t>
          </w:r>
        </w:p>
        <w:p w14:paraId="3641A5B0" w14:textId="77777777" w:rsidR="00482261" w:rsidRPr="00482261" w:rsidRDefault="00482261" w:rsidP="00482261">
          <w:pPr>
            <w:numPr>
              <w:ilvl w:val="0"/>
              <w:numId w:val="25"/>
            </w:numPr>
            <w:spacing w:after="80" w:line="240" w:lineRule="auto"/>
            <w:jc w:val="both"/>
            <w:divId w:val="1537963103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spi_front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/</w:t>
          </w: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src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/core/api/notificationsApi.js</w:t>
          </w:r>
        </w:p>
        <w:p w14:paraId="0F7E18B9" w14:textId="77777777" w:rsidR="00482261" w:rsidRPr="00482261" w:rsidRDefault="00482261" w:rsidP="00482261">
          <w:pPr>
            <w:numPr>
              <w:ilvl w:val="0"/>
              <w:numId w:val="25"/>
            </w:numPr>
            <w:spacing w:after="80" w:line="240" w:lineRule="auto"/>
            <w:jc w:val="both"/>
            <w:divId w:val="1537963103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spi_front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/</w:t>
          </w: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src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/core/api/dashboardApi.js</w:t>
          </w:r>
        </w:p>
        <w:p w14:paraId="73873098" w14:textId="77777777" w:rsidR="00482261" w:rsidRPr="00482261" w:rsidRDefault="00482261" w:rsidP="00482261">
          <w:pPr>
            <w:pStyle w:val="Ttulo2"/>
            <w:spacing w:after="120" w:line="240" w:lineRule="auto"/>
            <w:jc w:val="both"/>
            <w:divId w:val="1537963103"/>
            <w:rPr>
              <w:rFonts w:ascii="Aptos" w:eastAsia="Times New Roman" w:hAnsi="Aptos"/>
              <w:b/>
              <w:color w:val="325483"/>
              <w:sz w:val="26"/>
              <w:szCs w:val="26"/>
            </w:rPr>
          </w:pPr>
          <w:r w:rsidRPr="00482261">
            <w:rPr>
              <w:rFonts w:ascii="Aptos" w:eastAsia="Times New Roman" w:hAnsi="Aptos"/>
              <w:b/>
              <w:color w:val="325483"/>
              <w:sz w:val="26"/>
            </w:rPr>
            <w:t xml:space="preserve">9. </w:t>
          </w:r>
          <w:proofErr w:type="spellStart"/>
          <w:r w:rsidRPr="00482261">
            <w:rPr>
              <w:rFonts w:ascii="Aptos" w:eastAsia="Times New Roman" w:hAnsi="Aptos"/>
              <w:b/>
              <w:color w:val="325483"/>
              <w:sz w:val="26"/>
            </w:rPr>
            <w:t>Conclusion</w:t>
          </w:r>
          <w:proofErr w:type="spellEnd"/>
        </w:p>
        <w:p w14:paraId="24602AAF" w14:textId="77777777" w:rsidR="00482261" w:rsidRPr="00482261" w:rsidRDefault="00482261" w:rsidP="00482261">
          <w:pPr>
            <w:pStyle w:val="NormalWeb"/>
            <w:spacing w:after="80"/>
            <w:divId w:val="1537963103"/>
            <w:rPr>
              <w:rFonts w:ascii="Aptos" w:hAnsi="Aptos"/>
              <w:color w:val="1F2937"/>
            </w:rPr>
          </w:pPr>
          <w:r w:rsidRPr="00482261">
            <w:rPr>
              <w:rFonts w:ascii="Aptos" w:hAnsi="Aptos"/>
              <w:color w:val="1F2937"/>
            </w:rPr>
            <w:t xml:space="preserve">El diseño técnico del Área 01 muestra un dominio transversal que articula autenticación, seguridad, auditoria, </w:t>
          </w:r>
          <w:proofErr w:type="spellStart"/>
          <w:r w:rsidRPr="00482261">
            <w:rPr>
              <w:rFonts w:ascii="Aptos" w:hAnsi="Aptos"/>
              <w:color w:val="1F2937"/>
            </w:rPr>
            <w:t>preparacion</w:t>
          </w:r>
          <w:proofErr w:type="spellEnd"/>
          <w:r w:rsidRPr="00482261">
            <w:rPr>
              <w:rFonts w:ascii="Aptos" w:hAnsi="Aptos"/>
              <w:color w:val="1F2937"/>
            </w:rPr>
            <w:t xml:space="preserve"> documental, documentos formales, adjuntos, notificaciones, </w:t>
          </w:r>
          <w:proofErr w:type="spellStart"/>
          <w:r w:rsidRPr="00482261">
            <w:rPr>
              <w:rFonts w:ascii="Aptos" w:hAnsi="Aptos"/>
              <w:color w:val="1F2937"/>
            </w:rPr>
            <w:t>dashboard</w:t>
          </w:r>
          <w:proofErr w:type="spellEnd"/>
          <w:r w:rsidRPr="00482261">
            <w:rPr>
              <w:rFonts w:ascii="Aptos" w:hAnsi="Aptos"/>
              <w:color w:val="1F2937"/>
            </w:rPr>
            <w:t xml:space="preserve"> y correo autenticado con una base técnica verificable en </w:t>
          </w:r>
          <w:proofErr w:type="spellStart"/>
          <w:r w:rsidRPr="00482261">
            <w:rPr>
              <w:rFonts w:ascii="Aptos" w:hAnsi="Aptos"/>
              <w:color w:val="1F2937"/>
            </w:rPr>
            <w:t>runtime</w:t>
          </w:r>
          <w:proofErr w:type="spellEnd"/>
          <w:r w:rsidRPr="00482261">
            <w:rPr>
              <w:rFonts w:ascii="Aptos" w:hAnsi="Aptos"/>
              <w:color w:val="1F2937"/>
            </w:rPr>
            <w:t>.</w:t>
          </w:r>
        </w:p>
        <w:p w14:paraId="185251F8" w14:textId="77777777" w:rsidR="00482261" w:rsidRPr="00482261" w:rsidRDefault="00482261" w:rsidP="00482261">
          <w:pPr>
            <w:pStyle w:val="Ttulo1"/>
            <w:shd w:val="clear" w:color="auto" w:fill="E6E6E6"/>
            <w:spacing w:before="200" w:after="200" w:line="240" w:lineRule="auto"/>
            <w:jc w:val="both"/>
            <w:divId w:val="1537963103"/>
            <w:rPr>
              <w:rFonts w:ascii="Aptos" w:eastAsia="Times New Roman" w:hAnsi="Aptos"/>
              <w:b/>
              <w:color w:val="325483"/>
              <w:sz w:val="32"/>
            </w:rPr>
          </w:pPr>
          <w:r w:rsidRPr="00482261">
            <w:rPr>
              <w:rFonts w:ascii="Aptos" w:eastAsia="Times New Roman" w:hAnsi="Aptos"/>
              <w:b/>
              <w:color w:val="325483"/>
              <w:sz w:val="32"/>
            </w:rPr>
            <w:t>DICCIONARIO DE DATOS</w:t>
          </w:r>
        </w:p>
        <w:p w14:paraId="291F5B21" w14:textId="77777777" w:rsidR="00482261" w:rsidRPr="00482261" w:rsidRDefault="00482261" w:rsidP="00482261">
          <w:pPr>
            <w:pStyle w:val="NormalWeb"/>
            <w:spacing w:after="80"/>
            <w:divId w:val="1537963103"/>
            <w:rPr>
              <w:rFonts w:ascii="Aptos" w:hAnsi="Aptos"/>
              <w:color w:val="1F2937"/>
            </w:rPr>
          </w:pPr>
          <w:r w:rsidRPr="00482261">
            <w:rPr>
              <w:rFonts w:ascii="Aptos" w:hAnsi="Aptos"/>
              <w:color w:val="1F2937"/>
            </w:rPr>
            <w:t xml:space="preserve">Esta sección documenta las entidades de datos, campos, relaciones e </w:t>
          </w:r>
          <w:proofErr w:type="spellStart"/>
          <w:r w:rsidRPr="00482261">
            <w:rPr>
              <w:rFonts w:ascii="Aptos" w:hAnsi="Aptos"/>
              <w:color w:val="1F2937"/>
            </w:rPr>
            <w:t>indices</w:t>
          </w:r>
          <w:proofErr w:type="spellEnd"/>
          <w:r w:rsidRPr="00482261">
            <w:rPr>
              <w:rFonts w:ascii="Aptos" w:hAnsi="Aptos"/>
              <w:color w:val="1F2937"/>
            </w:rPr>
            <w:t xml:space="preserve"> que soportan el funcionamiento real del área, tomando como fuente la estructura vigente de base de datos y su correspondencia con el código en operación.</w:t>
          </w:r>
        </w:p>
        <w:p w14:paraId="32F7D822" w14:textId="77777777" w:rsidR="00482261" w:rsidRPr="00482261" w:rsidRDefault="00482261" w:rsidP="00482261">
          <w:pPr>
            <w:pStyle w:val="Ttulo2"/>
            <w:spacing w:after="120" w:line="240" w:lineRule="auto"/>
            <w:jc w:val="both"/>
            <w:divId w:val="1537963103"/>
            <w:rPr>
              <w:rFonts w:ascii="Aptos" w:eastAsia="Times New Roman" w:hAnsi="Aptos"/>
              <w:b/>
              <w:color w:val="325483"/>
              <w:sz w:val="26"/>
            </w:rPr>
          </w:pPr>
          <w:r w:rsidRPr="00482261">
            <w:rPr>
              <w:rFonts w:ascii="Aptos" w:eastAsia="Times New Roman" w:hAnsi="Aptos"/>
              <w:b/>
              <w:color w:val="325483"/>
              <w:sz w:val="26"/>
            </w:rPr>
            <w:t>Área 01: Gobierno, Seguridad, Cumplimiento y Gestión Documental</w:t>
          </w:r>
        </w:p>
        <w:p w14:paraId="692B4D57" w14:textId="77777777" w:rsidR="00482261" w:rsidRPr="00482261" w:rsidRDefault="00482261" w:rsidP="00482261">
          <w:pPr>
            <w:pStyle w:val="Ttulo2"/>
            <w:spacing w:after="120" w:line="240" w:lineRule="auto"/>
            <w:jc w:val="both"/>
            <w:divId w:val="1537963103"/>
            <w:rPr>
              <w:rFonts w:ascii="Aptos" w:eastAsia="Times New Roman" w:hAnsi="Aptos"/>
              <w:b/>
              <w:color w:val="325483"/>
              <w:sz w:val="26"/>
            </w:rPr>
          </w:pPr>
          <w:r w:rsidRPr="00482261">
            <w:rPr>
              <w:rFonts w:ascii="Aptos" w:eastAsia="Times New Roman" w:hAnsi="Aptos"/>
              <w:b/>
              <w:color w:val="325483"/>
              <w:sz w:val="26"/>
            </w:rPr>
            <w:t>1. Introducción</w:t>
          </w:r>
        </w:p>
        <w:p w14:paraId="3D42FD43" w14:textId="77777777" w:rsidR="00482261" w:rsidRPr="00482261" w:rsidRDefault="00482261" w:rsidP="00482261">
          <w:pPr>
            <w:pStyle w:val="NormalWeb"/>
            <w:spacing w:after="80"/>
            <w:divId w:val="1537963103"/>
            <w:rPr>
              <w:rFonts w:ascii="Aptos" w:hAnsi="Aptos"/>
              <w:color w:val="1F2937"/>
            </w:rPr>
          </w:pPr>
          <w:r w:rsidRPr="00482261">
            <w:rPr>
              <w:rFonts w:ascii="Aptos" w:hAnsi="Aptos"/>
              <w:color w:val="1F2937"/>
            </w:rPr>
            <w:t xml:space="preserve">El presente diccionario de datos documenta las estructuras persistentes que soportan el funcionamiento real del Área 01. Su </w:t>
          </w:r>
          <w:proofErr w:type="spellStart"/>
          <w:r w:rsidRPr="00482261">
            <w:rPr>
              <w:rFonts w:ascii="Aptos" w:hAnsi="Aptos"/>
              <w:color w:val="1F2937"/>
            </w:rPr>
            <w:t>funcion</w:t>
          </w:r>
          <w:proofErr w:type="spellEnd"/>
          <w:r w:rsidRPr="00482261">
            <w:rPr>
              <w:rFonts w:ascii="Aptos" w:hAnsi="Aptos"/>
              <w:color w:val="1F2937"/>
            </w:rPr>
            <w:t xml:space="preserve"> es explicar no solo que tablas, vistas y campos existen, sino </w:t>
          </w:r>
          <w:proofErr w:type="spellStart"/>
          <w:r w:rsidRPr="00482261">
            <w:rPr>
              <w:rFonts w:ascii="Aptos" w:hAnsi="Aptos"/>
              <w:color w:val="1F2937"/>
            </w:rPr>
            <w:t>tambien</w:t>
          </w:r>
          <w:proofErr w:type="spellEnd"/>
          <w:r w:rsidRPr="00482261">
            <w:rPr>
              <w:rFonts w:ascii="Aptos" w:hAnsi="Aptos"/>
              <w:color w:val="1F2937"/>
            </w:rPr>
            <w:t xml:space="preserve"> por que forman parte del dominio, como se relacionan con los módulos del área y cuando intervienen dentro de los flujos auditables, gerenciales o documentales del sistema.</w:t>
          </w:r>
        </w:p>
        <w:p w14:paraId="4DFADA71" w14:textId="77777777" w:rsidR="00482261" w:rsidRPr="00482261" w:rsidRDefault="00482261" w:rsidP="00482261">
          <w:pPr>
            <w:pStyle w:val="Ttulo2"/>
            <w:spacing w:after="120" w:line="240" w:lineRule="auto"/>
            <w:jc w:val="both"/>
            <w:divId w:val="1537963103"/>
            <w:rPr>
              <w:rFonts w:ascii="Aptos" w:eastAsia="Times New Roman" w:hAnsi="Aptos"/>
              <w:b/>
              <w:color w:val="325483"/>
              <w:sz w:val="26"/>
            </w:rPr>
          </w:pPr>
          <w:r w:rsidRPr="00482261">
            <w:rPr>
              <w:rFonts w:ascii="Aptos" w:eastAsia="Times New Roman" w:hAnsi="Aptos"/>
              <w:b/>
              <w:color w:val="325483"/>
              <w:sz w:val="26"/>
            </w:rPr>
            <w:t>2. Objetivo</w:t>
          </w:r>
        </w:p>
        <w:p w14:paraId="2B9AF87E" w14:textId="77777777" w:rsidR="00482261" w:rsidRPr="00482261" w:rsidRDefault="00482261" w:rsidP="00482261">
          <w:pPr>
            <w:pStyle w:val="NormalWeb"/>
            <w:spacing w:after="80"/>
            <w:divId w:val="1537963103"/>
            <w:rPr>
              <w:rFonts w:ascii="Aptos" w:hAnsi="Aptos"/>
              <w:color w:val="1F2937"/>
            </w:rPr>
          </w:pPr>
          <w:r w:rsidRPr="00482261">
            <w:rPr>
              <w:rFonts w:ascii="Aptos" w:hAnsi="Aptos"/>
              <w:color w:val="1F2937"/>
            </w:rPr>
            <w:t xml:space="preserve">Documentar las estructuras de datos reales consumidas por los módulos </w:t>
          </w:r>
          <w:proofErr w:type="spellStart"/>
          <w:r w:rsidRPr="00482261">
            <w:rPr>
              <w:rFonts w:ascii="Aptos" w:hAnsi="Aptos"/>
              <w:color w:val="1F2937"/>
            </w:rPr>
            <w:t>auth</w:t>
          </w:r>
          <w:proofErr w:type="spellEnd"/>
          <w:r w:rsidRPr="00482261">
            <w:rPr>
              <w:rFonts w:ascii="Aptos" w:hAnsi="Aptos"/>
              <w:color w:val="1F2937"/>
            </w:rPr>
            <w:t xml:space="preserve">, </w:t>
          </w:r>
          <w:proofErr w:type="spellStart"/>
          <w:r w:rsidRPr="00482261">
            <w:rPr>
              <w:rFonts w:ascii="Aptos" w:hAnsi="Aptos"/>
              <w:color w:val="1F2937"/>
            </w:rPr>
            <w:t>security</w:t>
          </w:r>
          <w:proofErr w:type="spellEnd"/>
          <w:r w:rsidRPr="00482261">
            <w:rPr>
              <w:rFonts w:ascii="Aptos" w:hAnsi="Aptos"/>
              <w:color w:val="1F2937"/>
            </w:rPr>
            <w:t xml:space="preserve">, auditoria, </w:t>
          </w:r>
          <w:proofErr w:type="spellStart"/>
          <w:r w:rsidRPr="00482261">
            <w:rPr>
              <w:rFonts w:ascii="Aptos" w:hAnsi="Aptos"/>
              <w:color w:val="1F2937"/>
            </w:rPr>
            <w:t>audit-prep</w:t>
          </w:r>
          <w:proofErr w:type="spellEnd"/>
          <w:r w:rsidRPr="00482261">
            <w:rPr>
              <w:rFonts w:ascii="Aptos" w:hAnsi="Aptos"/>
              <w:color w:val="1F2937"/>
            </w:rPr>
            <w:t xml:space="preserve">, </w:t>
          </w:r>
          <w:proofErr w:type="spellStart"/>
          <w:r w:rsidRPr="00482261">
            <w:rPr>
              <w:rFonts w:ascii="Aptos" w:hAnsi="Aptos"/>
              <w:color w:val="1F2937"/>
            </w:rPr>
            <w:t>approvals</w:t>
          </w:r>
          <w:proofErr w:type="spellEnd"/>
          <w:r w:rsidRPr="00482261">
            <w:rPr>
              <w:rFonts w:ascii="Aptos" w:hAnsi="Aptos"/>
              <w:color w:val="1F2937"/>
            </w:rPr>
            <w:t xml:space="preserve">, </w:t>
          </w:r>
          <w:proofErr w:type="spellStart"/>
          <w:r w:rsidRPr="00482261">
            <w:rPr>
              <w:rFonts w:ascii="Aptos" w:hAnsi="Aptos"/>
              <w:color w:val="1F2937"/>
            </w:rPr>
            <w:t>management</w:t>
          </w:r>
          <w:proofErr w:type="spellEnd"/>
          <w:r w:rsidRPr="00482261">
            <w:rPr>
              <w:rFonts w:ascii="Aptos" w:hAnsi="Aptos"/>
              <w:color w:val="1F2937"/>
            </w:rPr>
            <w:t xml:space="preserve">, </w:t>
          </w:r>
          <w:proofErr w:type="spellStart"/>
          <w:r w:rsidRPr="00482261">
            <w:rPr>
              <w:rFonts w:ascii="Aptos" w:hAnsi="Aptos"/>
              <w:color w:val="1F2937"/>
            </w:rPr>
            <w:t>signature</w:t>
          </w:r>
          <w:proofErr w:type="spellEnd"/>
          <w:r w:rsidRPr="00482261">
            <w:rPr>
              <w:rFonts w:ascii="Aptos" w:hAnsi="Aptos"/>
              <w:color w:val="1F2937"/>
            </w:rPr>
            <w:t xml:space="preserve">, </w:t>
          </w:r>
          <w:proofErr w:type="spellStart"/>
          <w:r w:rsidRPr="00482261">
            <w:rPr>
              <w:rFonts w:ascii="Aptos" w:hAnsi="Aptos"/>
              <w:color w:val="1F2937"/>
            </w:rPr>
            <w:t>documents</w:t>
          </w:r>
          <w:proofErr w:type="spellEnd"/>
          <w:r w:rsidRPr="00482261">
            <w:rPr>
              <w:rFonts w:ascii="Aptos" w:hAnsi="Aptos"/>
              <w:color w:val="1F2937"/>
            </w:rPr>
            <w:t xml:space="preserve">, files, </w:t>
          </w:r>
          <w:proofErr w:type="spellStart"/>
          <w:r w:rsidRPr="00482261">
            <w:rPr>
              <w:rFonts w:ascii="Aptos" w:hAnsi="Aptos"/>
              <w:color w:val="1F2937"/>
            </w:rPr>
            <w:t>notifications</w:t>
          </w:r>
          <w:proofErr w:type="spellEnd"/>
          <w:r w:rsidRPr="00482261">
            <w:rPr>
              <w:rFonts w:ascii="Aptos" w:hAnsi="Aptos"/>
              <w:color w:val="1F2937"/>
            </w:rPr>
            <w:t xml:space="preserve">, </w:t>
          </w:r>
          <w:proofErr w:type="spellStart"/>
          <w:r w:rsidRPr="00482261">
            <w:rPr>
              <w:rFonts w:ascii="Aptos" w:hAnsi="Aptos"/>
              <w:color w:val="1F2937"/>
            </w:rPr>
            <w:t>dashboard</w:t>
          </w:r>
          <w:proofErr w:type="spellEnd"/>
          <w:r w:rsidRPr="00482261">
            <w:rPr>
              <w:rFonts w:ascii="Aptos" w:hAnsi="Aptos"/>
              <w:color w:val="1F2937"/>
            </w:rPr>
            <w:t xml:space="preserve"> y </w:t>
          </w:r>
          <w:proofErr w:type="spellStart"/>
          <w:r w:rsidRPr="00482261">
            <w:rPr>
              <w:rFonts w:ascii="Aptos" w:hAnsi="Aptos"/>
              <w:color w:val="1F2937"/>
            </w:rPr>
            <w:t>gmail</w:t>
          </w:r>
          <w:proofErr w:type="spellEnd"/>
          <w:r w:rsidRPr="00482261">
            <w:rPr>
              <w:rFonts w:ascii="Aptos" w:hAnsi="Aptos"/>
              <w:color w:val="1F2937"/>
            </w:rPr>
            <w:t>, tomando como fuente la base vigente en Neon y justificando su uso dentro del dominio de Gobierno, Seguridad, Cumplimiento y Gestión Documental.</w:t>
          </w:r>
        </w:p>
        <w:p w14:paraId="733BD2A3" w14:textId="77777777" w:rsidR="00482261" w:rsidRPr="00482261" w:rsidRDefault="00482261" w:rsidP="00482261">
          <w:pPr>
            <w:pStyle w:val="Ttulo2"/>
            <w:spacing w:after="120" w:line="240" w:lineRule="auto"/>
            <w:jc w:val="both"/>
            <w:divId w:val="1537963103"/>
            <w:rPr>
              <w:rFonts w:ascii="Aptos" w:eastAsia="Times New Roman" w:hAnsi="Aptos"/>
              <w:b/>
              <w:color w:val="325483"/>
              <w:sz w:val="26"/>
            </w:rPr>
          </w:pPr>
          <w:r w:rsidRPr="00482261">
            <w:rPr>
              <w:rFonts w:ascii="Aptos" w:eastAsia="Times New Roman" w:hAnsi="Aptos"/>
              <w:b/>
              <w:color w:val="325483"/>
              <w:sz w:val="26"/>
            </w:rPr>
            <w:t>3. Fuente de verdad</w:t>
          </w:r>
        </w:p>
        <w:p w14:paraId="590CA163" w14:textId="77777777" w:rsidR="00482261" w:rsidRPr="00482261" w:rsidRDefault="00482261" w:rsidP="00482261">
          <w:pPr>
            <w:numPr>
              <w:ilvl w:val="0"/>
              <w:numId w:val="26"/>
            </w:numPr>
            <w:spacing w:after="80" w:line="240" w:lineRule="auto"/>
            <w:jc w:val="both"/>
            <w:divId w:val="1537963103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Motor consultado: PostgreSQL en Neon.</w:t>
          </w:r>
        </w:p>
        <w:p w14:paraId="54983BA4" w14:textId="77777777" w:rsidR="00482261" w:rsidRPr="00482261" w:rsidRDefault="00482261" w:rsidP="00482261">
          <w:pPr>
            <w:numPr>
              <w:ilvl w:val="0"/>
              <w:numId w:val="26"/>
            </w:numPr>
            <w:spacing w:after="80" w:line="240" w:lineRule="auto"/>
            <w:jc w:val="both"/>
            <w:divId w:val="1537963103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 xml:space="preserve">Base consultada: </w:t>
          </w: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FamSPI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.</w:t>
          </w:r>
        </w:p>
        <w:p w14:paraId="6F34D2E6" w14:textId="77777777" w:rsidR="00482261" w:rsidRPr="00482261" w:rsidRDefault="00482261" w:rsidP="00482261">
          <w:pPr>
            <w:numPr>
              <w:ilvl w:val="0"/>
              <w:numId w:val="26"/>
            </w:numPr>
            <w:spacing w:after="80" w:line="240" w:lineRule="auto"/>
            <w:jc w:val="both"/>
            <w:divId w:val="1537963103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Extraccion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 xml:space="preserve"> realizada desde </w:t>
          </w: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catalogos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 xml:space="preserve"> reales (</w:t>
          </w: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information_schema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 xml:space="preserve">, </w:t>
          </w: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pg_catalog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).</w:t>
          </w:r>
        </w:p>
        <w:p w14:paraId="588BB6F7" w14:textId="77777777" w:rsidR="00482261" w:rsidRPr="00482261" w:rsidRDefault="00482261" w:rsidP="00482261">
          <w:pPr>
            <w:numPr>
              <w:ilvl w:val="0"/>
              <w:numId w:val="26"/>
            </w:numPr>
            <w:spacing w:after="80" w:line="240" w:lineRule="auto"/>
            <w:jc w:val="both"/>
            <w:divId w:val="1537963103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Regla aplicada: cuando el código usa objetos distintos a los existentes en Neon, se registra como discrepancia técnica.</w:t>
          </w:r>
        </w:p>
        <w:p w14:paraId="02F713DA" w14:textId="77777777" w:rsidR="00482261" w:rsidRPr="00482261" w:rsidRDefault="00482261" w:rsidP="00482261">
          <w:pPr>
            <w:pStyle w:val="Ttulo2"/>
            <w:spacing w:after="120" w:line="240" w:lineRule="auto"/>
            <w:jc w:val="both"/>
            <w:divId w:val="1537963103"/>
            <w:rPr>
              <w:rFonts w:ascii="Aptos" w:eastAsia="Times New Roman" w:hAnsi="Aptos"/>
              <w:b/>
              <w:color w:val="325483"/>
              <w:sz w:val="26"/>
              <w:szCs w:val="26"/>
            </w:rPr>
          </w:pPr>
          <w:r w:rsidRPr="00482261">
            <w:rPr>
              <w:rFonts w:ascii="Aptos" w:eastAsia="Times New Roman" w:hAnsi="Aptos"/>
              <w:b/>
              <w:color w:val="325483"/>
              <w:sz w:val="26"/>
            </w:rPr>
            <w:t xml:space="preserve">4. Criterio de </w:t>
          </w:r>
          <w:proofErr w:type="spellStart"/>
          <w:r w:rsidRPr="00482261">
            <w:rPr>
              <w:rFonts w:ascii="Aptos" w:eastAsia="Times New Roman" w:hAnsi="Aptos"/>
              <w:b/>
              <w:color w:val="325483"/>
              <w:sz w:val="26"/>
            </w:rPr>
            <w:t>inclusion</w:t>
          </w:r>
          <w:proofErr w:type="spellEnd"/>
        </w:p>
        <w:p w14:paraId="5BC137CF" w14:textId="77777777" w:rsidR="00482261" w:rsidRPr="00482261" w:rsidRDefault="00482261" w:rsidP="00482261">
          <w:pPr>
            <w:pStyle w:val="NormalWeb"/>
            <w:spacing w:after="80"/>
            <w:divId w:val="1537963103"/>
            <w:rPr>
              <w:rFonts w:ascii="Aptos" w:hAnsi="Aptos"/>
              <w:color w:val="1F2937"/>
            </w:rPr>
          </w:pPr>
          <w:r w:rsidRPr="00482261">
            <w:rPr>
              <w:rFonts w:ascii="Aptos" w:hAnsi="Aptos"/>
              <w:color w:val="1F2937"/>
            </w:rPr>
            <w:t>Las entidades incluidas en este diccionario fueron seleccionadas porque participan de manera directa en alguno de los siguientes escenarios:</w:t>
          </w:r>
        </w:p>
        <w:p w14:paraId="1E86E116" w14:textId="77777777" w:rsidR="00482261" w:rsidRPr="00482261" w:rsidRDefault="00482261" w:rsidP="00482261">
          <w:pPr>
            <w:numPr>
              <w:ilvl w:val="0"/>
              <w:numId w:val="27"/>
            </w:numPr>
            <w:spacing w:after="80" w:line="240" w:lineRule="auto"/>
            <w:jc w:val="both"/>
            <w:divId w:val="1537963103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autenticación y manejo de sesión</w:t>
          </w:r>
        </w:p>
        <w:p w14:paraId="3775CE27" w14:textId="77777777" w:rsidR="00482261" w:rsidRPr="00482261" w:rsidRDefault="00482261" w:rsidP="00482261">
          <w:pPr>
            <w:numPr>
              <w:ilvl w:val="0"/>
              <w:numId w:val="27"/>
            </w:numPr>
            <w:spacing w:after="80" w:line="240" w:lineRule="auto"/>
            <w:jc w:val="both"/>
            <w:divId w:val="1537963103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 xml:space="preserve">trazabilidad y </w:t>
          </w: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bitacora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 xml:space="preserve"> del sistema</w:t>
          </w:r>
        </w:p>
        <w:p w14:paraId="3D727ABF" w14:textId="77777777" w:rsidR="00482261" w:rsidRPr="00482261" w:rsidRDefault="00482261" w:rsidP="00482261">
          <w:pPr>
            <w:numPr>
              <w:ilvl w:val="0"/>
              <w:numId w:val="27"/>
            </w:numPr>
            <w:spacing w:after="80" w:line="240" w:lineRule="auto"/>
            <w:jc w:val="both"/>
            <w:divId w:val="1537963103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revision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 xml:space="preserve"> de seguridad</w:t>
          </w:r>
        </w:p>
        <w:p w14:paraId="6BDBBD49" w14:textId="77777777" w:rsidR="00482261" w:rsidRPr="00482261" w:rsidRDefault="00482261" w:rsidP="00482261">
          <w:pPr>
            <w:numPr>
              <w:ilvl w:val="0"/>
              <w:numId w:val="27"/>
            </w:numPr>
            <w:spacing w:after="80" w:line="240" w:lineRule="auto"/>
            <w:jc w:val="both"/>
            <w:divId w:val="1537963103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lastRenderedPageBreak/>
            <w:t>preparacion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 xml:space="preserve"> documental de auditoria</w:t>
          </w:r>
        </w:p>
        <w:p w14:paraId="67F999CB" w14:textId="77777777" w:rsidR="00482261" w:rsidRPr="00482261" w:rsidRDefault="00482261" w:rsidP="00482261">
          <w:pPr>
            <w:numPr>
              <w:ilvl w:val="0"/>
              <w:numId w:val="27"/>
            </w:numPr>
            <w:spacing w:after="80" w:line="240" w:lineRule="auto"/>
            <w:jc w:val="both"/>
            <w:divId w:val="1537963103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 xml:space="preserve">decisiones de </w:t>
          </w: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aprobacion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 xml:space="preserve"> del flujo soportado</w:t>
          </w:r>
        </w:p>
        <w:p w14:paraId="6D8DFFBF" w14:textId="77777777" w:rsidR="00482261" w:rsidRPr="00482261" w:rsidRDefault="00482261" w:rsidP="00482261">
          <w:pPr>
            <w:numPr>
              <w:ilvl w:val="0"/>
              <w:numId w:val="27"/>
            </w:numPr>
            <w:spacing w:after="80" w:line="240" w:lineRule="auto"/>
            <w:jc w:val="both"/>
            <w:divId w:val="1537963103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consulta gerencial de solicitudes y evidencia</w:t>
          </w:r>
        </w:p>
        <w:p w14:paraId="7B993E04" w14:textId="77777777" w:rsidR="00482261" w:rsidRPr="00482261" w:rsidRDefault="00482261" w:rsidP="00482261">
          <w:pPr>
            <w:numPr>
              <w:ilvl w:val="0"/>
              <w:numId w:val="27"/>
            </w:numPr>
            <w:spacing w:after="80" w:line="240" w:lineRule="auto"/>
            <w:jc w:val="both"/>
            <w:divId w:val="1537963103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generacion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 xml:space="preserve"> documental desde plantilla</w:t>
          </w:r>
        </w:p>
        <w:p w14:paraId="40ED1491" w14:textId="77777777" w:rsidR="00482261" w:rsidRPr="00482261" w:rsidRDefault="00482261" w:rsidP="00482261">
          <w:pPr>
            <w:numPr>
              <w:ilvl w:val="0"/>
              <w:numId w:val="27"/>
            </w:numPr>
            <w:spacing w:after="80" w:line="240" w:lineRule="auto"/>
            <w:jc w:val="both"/>
            <w:divId w:val="1537963103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custodia de adjuntos por solicitud</w:t>
          </w:r>
        </w:p>
        <w:p w14:paraId="623AD4EB" w14:textId="77777777" w:rsidR="00482261" w:rsidRPr="00482261" w:rsidRDefault="00482261" w:rsidP="00482261">
          <w:pPr>
            <w:numPr>
              <w:ilvl w:val="0"/>
              <w:numId w:val="27"/>
            </w:numPr>
            <w:spacing w:after="80" w:line="240" w:lineRule="auto"/>
            <w:jc w:val="both"/>
            <w:divId w:val="1537963103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notificaciones operativas por usuario</w:t>
          </w:r>
        </w:p>
        <w:p w14:paraId="060717D6" w14:textId="77777777" w:rsidR="00482261" w:rsidRPr="00482261" w:rsidRDefault="00482261" w:rsidP="00482261">
          <w:pPr>
            <w:numPr>
              <w:ilvl w:val="0"/>
              <w:numId w:val="27"/>
            </w:numPr>
            <w:spacing w:after="80" w:line="240" w:lineRule="auto"/>
            <w:jc w:val="both"/>
            <w:divId w:val="1537963103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autorización y uso de Gmail donde existe persistencia verificable</w:t>
          </w:r>
        </w:p>
        <w:p w14:paraId="592A25C3" w14:textId="77777777" w:rsidR="00482261" w:rsidRPr="00482261" w:rsidRDefault="00482261" w:rsidP="00482261">
          <w:pPr>
            <w:numPr>
              <w:ilvl w:val="0"/>
              <w:numId w:val="27"/>
            </w:numPr>
            <w:spacing w:after="80" w:line="240" w:lineRule="auto"/>
            <w:jc w:val="both"/>
            <w:divId w:val="1537963103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 xml:space="preserve">firma avanzada, </w:t>
          </w: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verificacion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 xml:space="preserve"> y auditoria documental</w:t>
          </w:r>
        </w:p>
        <w:p w14:paraId="40F78C72" w14:textId="77777777" w:rsidR="00482261" w:rsidRPr="00482261" w:rsidRDefault="00482261" w:rsidP="00482261">
          <w:pPr>
            <w:pStyle w:val="Ttulo2"/>
            <w:spacing w:after="120" w:line="240" w:lineRule="auto"/>
            <w:jc w:val="both"/>
            <w:divId w:val="1537963103"/>
            <w:rPr>
              <w:rFonts w:ascii="Aptos" w:eastAsia="Times New Roman" w:hAnsi="Aptos"/>
              <w:b/>
              <w:color w:val="325483"/>
              <w:sz w:val="26"/>
              <w:szCs w:val="26"/>
            </w:rPr>
          </w:pPr>
          <w:r w:rsidRPr="00482261">
            <w:rPr>
              <w:rFonts w:ascii="Aptos" w:eastAsia="Times New Roman" w:hAnsi="Aptos"/>
              <w:b/>
              <w:color w:val="325483"/>
              <w:sz w:val="26"/>
            </w:rPr>
            <w:t>5. Como leer este diccionario</w:t>
          </w:r>
        </w:p>
        <w:p w14:paraId="73D3CCC0" w14:textId="77777777" w:rsidR="00482261" w:rsidRPr="00482261" w:rsidRDefault="00482261" w:rsidP="00482261">
          <w:pPr>
            <w:pStyle w:val="NormalWeb"/>
            <w:spacing w:after="80"/>
            <w:divId w:val="1537963103"/>
            <w:rPr>
              <w:rFonts w:ascii="Aptos" w:hAnsi="Aptos"/>
              <w:color w:val="1F2937"/>
            </w:rPr>
          </w:pPr>
          <w:r w:rsidRPr="00482261">
            <w:rPr>
              <w:rFonts w:ascii="Aptos" w:hAnsi="Aptos"/>
              <w:color w:val="1F2937"/>
            </w:rPr>
            <w:t>Cada entidad documentada incluye:</w:t>
          </w:r>
        </w:p>
        <w:p w14:paraId="1F62CBB3" w14:textId="77777777" w:rsidR="00482261" w:rsidRPr="00482261" w:rsidRDefault="00482261" w:rsidP="00482261">
          <w:pPr>
            <w:numPr>
              <w:ilvl w:val="0"/>
              <w:numId w:val="28"/>
            </w:numPr>
            <w:spacing w:after="80" w:line="240" w:lineRule="auto"/>
            <w:jc w:val="both"/>
            <w:divId w:val="1537963103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tipo de objeto</w:t>
          </w:r>
        </w:p>
        <w:p w14:paraId="2C2D65E0" w14:textId="77777777" w:rsidR="00482261" w:rsidRPr="00482261" w:rsidRDefault="00482261" w:rsidP="00482261">
          <w:pPr>
            <w:numPr>
              <w:ilvl w:val="0"/>
              <w:numId w:val="28"/>
            </w:numPr>
            <w:spacing w:after="80" w:line="240" w:lineRule="auto"/>
            <w:jc w:val="both"/>
            <w:divId w:val="1537963103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módulos consumidores</w:t>
          </w:r>
        </w:p>
        <w:p w14:paraId="64A9FFAA" w14:textId="77777777" w:rsidR="00482261" w:rsidRPr="00482261" w:rsidRDefault="00482261" w:rsidP="00482261">
          <w:pPr>
            <w:numPr>
              <w:ilvl w:val="0"/>
              <w:numId w:val="28"/>
            </w:numPr>
            <w:spacing w:after="80" w:line="240" w:lineRule="auto"/>
            <w:jc w:val="both"/>
            <w:divId w:val="1537963103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justificacion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 xml:space="preserve"> funcional o técnica de uso</w:t>
          </w:r>
        </w:p>
        <w:p w14:paraId="68C20CEC" w14:textId="77777777" w:rsidR="00482261" w:rsidRPr="00482261" w:rsidRDefault="00482261" w:rsidP="00482261">
          <w:pPr>
            <w:numPr>
              <w:ilvl w:val="0"/>
              <w:numId w:val="28"/>
            </w:numPr>
            <w:spacing w:after="80" w:line="240" w:lineRule="auto"/>
            <w:jc w:val="both"/>
            <w:divId w:val="1537963103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clave primaria y relaciones visibles</w:t>
          </w:r>
        </w:p>
        <w:p w14:paraId="7776B6B6" w14:textId="77777777" w:rsidR="00482261" w:rsidRPr="00482261" w:rsidRDefault="00482261" w:rsidP="00482261">
          <w:pPr>
            <w:numPr>
              <w:ilvl w:val="0"/>
              <w:numId w:val="28"/>
            </w:numPr>
            <w:spacing w:after="80" w:line="240" w:lineRule="auto"/>
            <w:jc w:val="both"/>
            <w:divId w:val="1537963103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definicion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 xml:space="preserve"> de campos relevantes</w:t>
          </w:r>
        </w:p>
        <w:p w14:paraId="204C636C" w14:textId="77777777" w:rsidR="00482261" w:rsidRPr="00482261" w:rsidRDefault="00482261" w:rsidP="00482261">
          <w:pPr>
            <w:numPr>
              <w:ilvl w:val="0"/>
              <w:numId w:val="28"/>
            </w:numPr>
            <w:spacing w:after="80" w:line="240" w:lineRule="auto"/>
            <w:jc w:val="both"/>
            <w:divId w:val="1537963103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indices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 xml:space="preserve"> visibles cuando aportan criterio de desempeño o trazabilidad</w:t>
          </w:r>
        </w:p>
        <w:p w14:paraId="2D8EF117" w14:textId="77777777" w:rsidR="00482261" w:rsidRPr="00482261" w:rsidRDefault="00482261" w:rsidP="00482261">
          <w:pPr>
            <w:pStyle w:val="Ttulo2"/>
            <w:spacing w:after="120" w:line="240" w:lineRule="auto"/>
            <w:jc w:val="both"/>
            <w:divId w:val="1537963103"/>
            <w:rPr>
              <w:rFonts w:ascii="Aptos" w:eastAsia="Times New Roman" w:hAnsi="Aptos"/>
              <w:b/>
              <w:color w:val="325483"/>
              <w:sz w:val="26"/>
              <w:szCs w:val="26"/>
            </w:rPr>
          </w:pPr>
          <w:r w:rsidRPr="00482261">
            <w:rPr>
              <w:rFonts w:ascii="Aptos" w:eastAsia="Times New Roman" w:hAnsi="Aptos"/>
              <w:b/>
              <w:color w:val="325483"/>
              <w:sz w:val="26"/>
            </w:rPr>
            <w:t>6. Tablas y vistas incluidas</w:t>
          </w:r>
        </w:p>
        <w:p w14:paraId="5FC3C470" w14:textId="77777777" w:rsidR="00482261" w:rsidRPr="00482261" w:rsidRDefault="00482261" w:rsidP="00482261">
          <w:pPr>
            <w:numPr>
              <w:ilvl w:val="0"/>
              <w:numId w:val="29"/>
            </w:numPr>
            <w:spacing w:after="80" w:line="240" w:lineRule="auto"/>
            <w:jc w:val="both"/>
            <w:divId w:val="1537963103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auditoria.logs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 xml:space="preserve"> (table)</w:t>
          </w:r>
        </w:p>
        <w:p w14:paraId="7453E8A8" w14:textId="77777777" w:rsidR="00482261" w:rsidRPr="00482261" w:rsidRDefault="00482261" w:rsidP="00482261">
          <w:pPr>
            <w:numPr>
              <w:ilvl w:val="0"/>
              <w:numId w:val="29"/>
            </w:numPr>
            <w:spacing w:after="80" w:line="240" w:lineRule="auto"/>
            <w:jc w:val="both"/>
            <w:divId w:val="1537963103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public.audit_access_grants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 xml:space="preserve"> (table)</w:t>
          </w:r>
        </w:p>
        <w:p w14:paraId="52116B6B" w14:textId="77777777" w:rsidR="00482261" w:rsidRPr="00482261" w:rsidRDefault="00482261" w:rsidP="00482261">
          <w:pPr>
            <w:numPr>
              <w:ilvl w:val="0"/>
              <w:numId w:val="29"/>
            </w:numPr>
            <w:spacing w:after="80" w:line="240" w:lineRule="auto"/>
            <w:jc w:val="both"/>
            <w:divId w:val="1537963103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public.audit_documents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 xml:space="preserve"> (table)</w:t>
          </w:r>
        </w:p>
        <w:p w14:paraId="0152C16A" w14:textId="77777777" w:rsidR="00482261" w:rsidRPr="00482261" w:rsidRDefault="00482261" w:rsidP="00482261">
          <w:pPr>
            <w:numPr>
              <w:ilvl w:val="0"/>
              <w:numId w:val="29"/>
            </w:numPr>
            <w:spacing w:after="80" w:line="240" w:lineRule="auto"/>
            <w:jc w:val="both"/>
            <w:divId w:val="1537963103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public.audit_sections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 xml:space="preserve"> (table)</w:t>
          </w:r>
        </w:p>
        <w:p w14:paraId="5ED2B54E" w14:textId="77777777" w:rsidR="00482261" w:rsidRPr="00482261" w:rsidRDefault="00482261" w:rsidP="00482261">
          <w:pPr>
            <w:numPr>
              <w:ilvl w:val="0"/>
              <w:numId w:val="29"/>
            </w:numPr>
            <w:spacing w:after="80" w:line="240" w:lineRule="auto"/>
            <w:jc w:val="both"/>
            <w:divId w:val="1537963103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public.audit_settings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 xml:space="preserve"> (table)</w:t>
          </w:r>
        </w:p>
        <w:p w14:paraId="54825B36" w14:textId="77777777" w:rsidR="00482261" w:rsidRPr="00482261" w:rsidRDefault="00482261" w:rsidP="00482261">
          <w:pPr>
            <w:numPr>
              <w:ilvl w:val="0"/>
              <w:numId w:val="29"/>
            </w:numPr>
            <w:spacing w:after="80" w:line="240" w:lineRule="auto"/>
            <w:jc w:val="both"/>
            <w:divId w:val="1537963103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public.departments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 xml:space="preserve"> (table)</w:t>
          </w:r>
        </w:p>
        <w:p w14:paraId="27F1FECF" w14:textId="77777777" w:rsidR="00482261" w:rsidRPr="00482261" w:rsidRDefault="00482261" w:rsidP="00482261">
          <w:pPr>
            <w:numPr>
              <w:ilvl w:val="0"/>
              <w:numId w:val="29"/>
            </w:numPr>
            <w:spacing w:after="80" w:line="240" w:lineRule="auto"/>
            <w:jc w:val="both"/>
            <w:divId w:val="1537963103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public.document_hashes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 xml:space="preserve"> (table)</w:t>
          </w:r>
        </w:p>
        <w:p w14:paraId="09C91D06" w14:textId="77777777" w:rsidR="00482261" w:rsidRPr="00482261" w:rsidRDefault="00482261" w:rsidP="00482261">
          <w:pPr>
            <w:numPr>
              <w:ilvl w:val="0"/>
              <w:numId w:val="29"/>
            </w:numPr>
            <w:spacing w:after="80" w:line="240" w:lineRule="auto"/>
            <w:jc w:val="both"/>
            <w:divId w:val="1537963103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public.document_qr_codes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 xml:space="preserve"> (table)</w:t>
          </w:r>
        </w:p>
        <w:p w14:paraId="036B3026" w14:textId="77777777" w:rsidR="00482261" w:rsidRPr="00482261" w:rsidRDefault="00482261" w:rsidP="00482261">
          <w:pPr>
            <w:numPr>
              <w:ilvl w:val="0"/>
              <w:numId w:val="29"/>
            </w:numPr>
            <w:spacing w:after="80" w:line="240" w:lineRule="auto"/>
            <w:jc w:val="both"/>
            <w:divId w:val="1537963103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public.document_seals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 xml:space="preserve"> (table)</w:t>
          </w:r>
        </w:p>
        <w:p w14:paraId="4222C16D" w14:textId="77777777" w:rsidR="00482261" w:rsidRPr="00482261" w:rsidRDefault="00482261" w:rsidP="00482261">
          <w:pPr>
            <w:numPr>
              <w:ilvl w:val="0"/>
              <w:numId w:val="29"/>
            </w:numPr>
            <w:spacing w:after="80" w:line="240" w:lineRule="auto"/>
            <w:jc w:val="both"/>
            <w:divId w:val="1537963103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public.document_signature_logs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 xml:space="preserve"> (table)</w:t>
          </w:r>
        </w:p>
        <w:p w14:paraId="4A633F19" w14:textId="77777777" w:rsidR="00482261" w:rsidRPr="00482261" w:rsidRDefault="00482261" w:rsidP="00482261">
          <w:pPr>
            <w:numPr>
              <w:ilvl w:val="0"/>
              <w:numId w:val="29"/>
            </w:numPr>
            <w:spacing w:after="80" w:line="240" w:lineRule="auto"/>
            <w:jc w:val="both"/>
            <w:divId w:val="1537963103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public.document_signatures_advanced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 xml:space="preserve"> (table)</w:t>
          </w:r>
        </w:p>
        <w:p w14:paraId="5C788D61" w14:textId="77777777" w:rsidR="00482261" w:rsidRPr="00482261" w:rsidRDefault="00482261" w:rsidP="00482261">
          <w:pPr>
            <w:numPr>
              <w:ilvl w:val="0"/>
              <w:numId w:val="29"/>
            </w:numPr>
            <w:spacing w:after="80" w:line="240" w:lineRule="auto"/>
            <w:jc w:val="both"/>
            <w:divId w:val="1537963103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public.document_verification_info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 xml:space="preserve"> (</w:t>
          </w: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view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)</w:t>
          </w:r>
        </w:p>
        <w:p w14:paraId="17D4A047" w14:textId="77777777" w:rsidR="00482261" w:rsidRPr="00482261" w:rsidRDefault="00482261" w:rsidP="00482261">
          <w:pPr>
            <w:numPr>
              <w:ilvl w:val="0"/>
              <w:numId w:val="29"/>
            </w:numPr>
            <w:spacing w:after="80" w:line="240" w:lineRule="auto"/>
            <w:jc w:val="both"/>
            <w:divId w:val="1537963103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public.documents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 xml:space="preserve"> (table)</w:t>
          </w:r>
        </w:p>
        <w:p w14:paraId="531575B2" w14:textId="77777777" w:rsidR="00482261" w:rsidRPr="00482261" w:rsidRDefault="00482261" w:rsidP="00482261">
          <w:pPr>
            <w:numPr>
              <w:ilvl w:val="0"/>
              <w:numId w:val="29"/>
            </w:numPr>
            <w:spacing w:after="80" w:line="240" w:lineRule="auto"/>
            <w:jc w:val="both"/>
            <w:divId w:val="1537963103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public.notifications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 xml:space="preserve"> (table)</w:t>
          </w:r>
        </w:p>
        <w:p w14:paraId="79510673" w14:textId="77777777" w:rsidR="00482261" w:rsidRPr="00482261" w:rsidRDefault="00482261" w:rsidP="00482261">
          <w:pPr>
            <w:numPr>
              <w:ilvl w:val="0"/>
              <w:numId w:val="29"/>
            </w:numPr>
            <w:spacing w:after="80" w:line="240" w:lineRule="auto"/>
            <w:jc w:val="both"/>
            <w:divId w:val="1537963103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public.request_approvals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 xml:space="preserve"> (table)</w:t>
          </w:r>
        </w:p>
        <w:p w14:paraId="34717359" w14:textId="77777777" w:rsidR="00482261" w:rsidRPr="00482261" w:rsidRDefault="00482261" w:rsidP="00482261">
          <w:pPr>
            <w:numPr>
              <w:ilvl w:val="0"/>
              <w:numId w:val="29"/>
            </w:numPr>
            <w:spacing w:after="80" w:line="240" w:lineRule="auto"/>
            <w:jc w:val="both"/>
            <w:divId w:val="1537963103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public.request_attachments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 xml:space="preserve"> (table)</w:t>
          </w:r>
        </w:p>
        <w:p w14:paraId="7F62E3B0" w14:textId="77777777" w:rsidR="00482261" w:rsidRPr="00482261" w:rsidRDefault="00482261" w:rsidP="00482261">
          <w:pPr>
            <w:numPr>
              <w:ilvl w:val="0"/>
              <w:numId w:val="29"/>
            </w:numPr>
            <w:spacing w:after="80" w:line="240" w:lineRule="auto"/>
            <w:jc w:val="both"/>
            <w:divId w:val="1537963103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public.request_types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 xml:space="preserve"> (table)</w:t>
          </w:r>
        </w:p>
        <w:p w14:paraId="0FC5C649" w14:textId="77777777" w:rsidR="00482261" w:rsidRPr="00482261" w:rsidRDefault="00482261" w:rsidP="00482261">
          <w:pPr>
            <w:numPr>
              <w:ilvl w:val="0"/>
              <w:numId w:val="29"/>
            </w:numPr>
            <w:spacing w:after="80" w:line="240" w:lineRule="auto"/>
            <w:jc w:val="both"/>
            <w:divId w:val="1537963103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public.request_versions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 xml:space="preserve"> (table)</w:t>
          </w:r>
        </w:p>
        <w:p w14:paraId="31548F00" w14:textId="77777777" w:rsidR="00482261" w:rsidRPr="00482261" w:rsidRDefault="00482261" w:rsidP="00482261">
          <w:pPr>
            <w:numPr>
              <w:ilvl w:val="0"/>
              <w:numId w:val="29"/>
            </w:numPr>
            <w:spacing w:after="80" w:line="240" w:lineRule="auto"/>
            <w:jc w:val="both"/>
            <w:divId w:val="1537963103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public.requests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 xml:space="preserve"> (table)</w:t>
          </w:r>
        </w:p>
        <w:p w14:paraId="13FEBA7C" w14:textId="77777777" w:rsidR="00482261" w:rsidRPr="00482261" w:rsidRDefault="00482261" w:rsidP="00482261">
          <w:pPr>
            <w:numPr>
              <w:ilvl w:val="0"/>
              <w:numId w:val="29"/>
            </w:numPr>
            <w:spacing w:after="80" w:line="240" w:lineRule="auto"/>
            <w:jc w:val="both"/>
            <w:divId w:val="1537963103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public.user_attendance_records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 xml:space="preserve"> (table)</w:t>
          </w:r>
        </w:p>
        <w:p w14:paraId="2E44E577" w14:textId="77777777" w:rsidR="00482261" w:rsidRPr="00482261" w:rsidRDefault="00482261" w:rsidP="00482261">
          <w:pPr>
            <w:numPr>
              <w:ilvl w:val="0"/>
              <w:numId w:val="29"/>
            </w:numPr>
            <w:spacing w:after="80" w:line="240" w:lineRule="auto"/>
            <w:jc w:val="both"/>
            <w:divId w:val="1537963103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public.user_lopdp_consents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 xml:space="preserve"> (table)</w:t>
          </w:r>
        </w:p>
        <w:p w14:paraId="2423C579" w14:textId="77777777" w:rsidR="00482261" w:rsidRPr="00482261" w:rsidRDefault="00482261" w:rsidP="00482261">
          <w:pPr>
            <w:numPr>
              <w:ilvl w:val="0"/>
              <w:numId w:val="29"/>
            </w:numPr>
            <w:spacing w:after="80" w:line="240" w:lineRule="auto"/>
            <w:jc w:val="both"/>
            <w:divId w:val="1537963103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public.user_profile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 xml:space="preserve"> (table)</w:t>
          </w:r>
        </w:p>
        <w:p w14:paraId="0B5B7220" w14:textId="77777777" w:rsidR="00482261" w:rsidRPr="00482261" w:rsidRDefault="00482261" w:rsidP="00482261">
          <w:pPr>
            <w:numPr>
              <w:ilvl w:val="0"/>
              <w:numId w:val="29"/>
            </w:numPr>
            <w:spacing w:after="80" w:line="240" w:lineRule="auto"/>
            <w:jc w:val="both"/>
            <w:divId w:val="1537963103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public.user_sessions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 xml:space="preserve"> (table)</w:t>
          </w:r>
        </w:p>
        <w:p w14:paraId="4E35EDD2" w14:textId="77777777" w:rsidR="00482261" w:rsidRPr="00482261" w:rsidRDefault="00482261" w:rsidP="00482261">
          <w:pPr>
            <w:numPr>
              <w:ilvl w:val="0"/>
              <w:numId w:val="29"/>
            </w:numPr>
            <w:spacing w:after="80" w:line="240" w:lineRule="auto"/>
            <w:jc w:val="both"/>
            <w:divId w:val="1537963103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public.users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 xml:space="preserve"> (table)</w:t>
          </w:r>
        </w:p>
        <w:p w14:paraId="05F173F9" w14:textId="77777777" w:rsidR="00482261" w:rsidRPr="00482261" w:rsidRDefault="00482261" w:rsidP="00482261">
          <w:pPr>
            <w:pStyle w:val="Ttulo2"/>
            <w:spacing w:after="120" w:line="240" w:lineRule="auto"/>
            <w:jc w:val="both"/>
            <w:divId w:val="1537963103"/>
            <w:rPr>
              <w:rFonts w:ascii="Aptos" w:eastAsia="Times New Roman" w:hAnsi="Aptos"/>
              <w:b/>
              <w:color w:val="325483"/>
              <w:sz w:val="26"/>
              <w:szCs w:val="26"/>
            </w:rPr>
          </w:pPr>
          <w:r w:rsidRPr="00482261">
            <w:rPr>
              <w:rFonts w:ascii="Aptos" w:eastAsia="Times New Roman" w:hAnsi="Aptos"/>
              <w:b/>
              <w:color w:val="325483"/>
              <w:sz w:val="26"/>
            </w:rPr>
            <w:t>7. Cuando intervienen estas entidades</w:t>
          </w:r>
        </w:p>
        <w:p w14:paraId="1AFAD367" w14:textId="77777777" w:rsidR="00482261" w:rsidRPr="00482261" w:rsidRDefault="00482261" w:rsidP="00482261">
          <w:pPr>
            <w:numPr>
              <w:ilvl w:val="0"/>
              <w:numId w:val="30"/>
            </w:numPr>
            <w:spacing w:after="80" w:line="240" w:lineRule="auto"/>
            <w:jc w:val="both"/>
            <w:divId w:val="1537963103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 xml:space="preserve">users, departments, </w:t>
          </w: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user_sessions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 xml:space="preserve">, </w:t>
          </w: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user_profile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 xml:space="preserve"> y </w:t>
          </w: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user_lopdp_consents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 xml:space="preserve"> intervienen durante autenticación, perfil, sesiones y aceptación interna.</w:t>
          </w:r>
        </w:p>
        <w:p w14:paraId="238CD5E2" w14:textId="77777777" w:rsidR="00482261" w:rsidRPr="00482261" w:rsidRDefault="00482261" w:rsidP="00482261">
          <w:pPr>
            <w:numPr>
              <w:ilvl w:val="0"/>
              <w:numId w:val="30"/>
            </w:numPr>
            <w:spacing w:after="80" w:line="240" w:lineRule="auto"/>
            <w:jc w:val="both"/>
            <w:divId w:val="1537963103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auditoria.logs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 xml:space="preserve"> y </w:t>
          </w: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notifications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 xml:space="preserve"> intervienen cuando el sistema registra, expone o revisa eventos relevantes.</w:t>
          </w:r>
        </w:p>
        <w:p w14:paraId="6CF6132B" w14:textId="77777777" w:rsidR="00482261" w:rsidRPr="00482261" w:rsidRDefault="00482261" w:rsidP="00482261">
          <w:pPr>
            <w:numPr>
              <w:ilvl w:val="0"/>
              <w:numId w:val="30"/>
            </w:numPr>
            <w:spacing w:after="80" w:line="240" w:lineRule="auto"/>
            <w:jc w:val="both"/>
            <w:divId w:val="1537963103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lastRenderedPageBreak/>
            <w:t>audit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_* intervienen durante preparación documental y control de auditoría.</w:t>
          </w:r>
        </w:p>
        <w:p w14:paraId="374A512E" w14:textId="77777777" w:rsidR="00482261" w:rsidRPr="00482261" w:rsidRDefault="00482261" w:rsidP="00482261">
          <w:pPr>
            <w:numPr>
              <w:ilvl w:val="0"/>
              <w:numId w:val="30"/>
            </w:numPr>
            <w:spacing w:after="80" w:line="240" w:lineRule="auto"/>
            <w:jc w:val="both"/>
            <w:divId w:val="1537963103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requests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 xml:space="preserve">, </w:t>
          </w: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request_types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 xml:space="preserve">, </w:t>
          </w: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request_approvals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 xml:space="preserve">, </w:t>
          </w: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request_attachments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 xml:space="preserve"> y </w:t>
          </w: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request_versions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 xml:space="preserve"> intervienen durante decisiones operativas y visibilidad gerencial.</w:t>
          </w:r>
        </w:p>
        <w:p w14:paraId="39193597" w14:textId="77777777" w:rsidR="00482261" w:rsidRPr="00482261" w:rsidRDefault="00482261" w:rsidP="00482261">
          <w:pPr>
            <w:numPr>
              <w:ilvl w:val="0"/>
              <w:numId w:val="30"/>
            </w:numPr>
            <w:spacing w:after="80" w:line="240" w:lineRule="auto"/>
            <w:jc w:val="both"/>
            <w:divId w:val="1537963103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documents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 xml:space="preserve"> y </w:t>
          </w: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document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 xml:space="preserve">_* intervienen durante firma avanzada, verificación pública y </w:t>
          </w: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audit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 xml:space="preserve"> </w:t>
          </w: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trail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 xml:space="preserve"> documental.</w:t>
          </w:r>
        </w:p>
        <w:p w14:paraId="1729C091" w14:textId="77777777" w:rsidR="00482261" w:rsidRPr="00482261" w:rsidRDefault="00482261" w:rsidP="00482261">
          <w:pPr>
            <w:pStyle w:val="Ttulo2"/>
            <w:spacing w:after="120" w:line="240" w:lineRule="auto"/>
            <w:jc w:val="both"/>
            <w:divId w:val="1537963103"/>
            <w:rPr>
              <w:rFonts w:ascii="Aptos" w:eastAsia="Times New Roman" w:hAnsi="Aptos"/>
              <w:b/>
              <w:color w:val="325483"/>
              <w:sz w:val="26"/>
              <w:szCs w:val="26"/>
            </w:rPr>
          </w:pPr>
          <w:r w:rsidRPr="00482261">
            <w:rPr>
              <w:rFonts w:ascii="Aptos" w:eastAsia="Times New Roman" w:hAnsi="Aptos"/>
              <w:b/>
              <w:color w:val="325483"/>
              <w:sz w:val="26"/>
            </w:rPr>
            <w:t>8. Diccionario por entidad</w:t>
          </w:r>
        </w:p>
        <w:p w14:paraId="37CD44EE" w14:textId="77777777" w:rsidR="00482261" w:rsidRPr="00482261" w:rsidRDefault="00482261" w:rsidP="00482261">
          <w:pPr>
            <w:pStyle w:val="Ttulo3"/>
            <w:spacing w:before="120" w:line="240" w:lineRule="auto"/>
            <w:jc w:val="both"/>
            <w:divId w:val="1537963103"/>
            <w:rPr>
              <w:rFonts w:ascii="Aptos" w:eastAsia="Times New Roman" w:hAnsi="Aptos"/>
              <w:b/>
              <w:color w:val="8D648C"/>
              <w:sz w:val="22"/>
            </w:rPr>
          </w:pPr>
          <w:proofErr w:type="spellStart"/>
          <w:r w:rsidRPr="00482261">
            <w:rPr>
              <w:rFonts w:ascii="Aptos" w:eastAsia="Times New Roman" w:hAnsi="Aptos"/>
              <w:b/>
              <w:color w:val="8D648C"/>
              <w:sz w:val="22"/>
            </w:rPr>
            <w:t>auditoria.logs</w:t>
          </w:r>
          <w:proofErr w:type="spellEnd"/>
        </w:p>
        <w:p w14:paraId="58DA3886" w14:textId="77777777" w:rsidR="00482261" w:rsidRPr="00482261" w:rsidRDefault="00482261" w:rsidP="00482261">
          <w:pPr>
            <w:numPr>
              <w:ilvl w:val="0"/>
              <w:numId w:val="31"/>
            </w:numPr>
            <w:spacing w:after="80" w:line="240" w:lineRule="auto"/>
            <w:jc w:val="both"/>
            <w:divId w:val="1537963103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Tipo de objeto: table.</w:t>
          </w:r>
        </w:p>
        <w:p w14:paraId="46B75342" w14:textId="77777777" w:rsidR="00482261" w:rsidRPr="00482261" w:rsidRDefault="00482261" w:rsidP="00482261">
          <w:pPr>
            <w:numPr>
              <w:ilvl w:val="0"/>
              <w:numId w:val="31"/>
            </w:numPr>
            <w:spacing w:after="80" w:line="240" w:lineRule="auto"/>
            <w:jc w:val="both"/>
            <w:divId w:val="1537963103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 xml:space="preserve">Módulos que la consumen: </w:t>
          </w: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auth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 xml:space="preserve">, auditoria, </w:t>
          </w: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security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 xml:space="preserve">, </w:t>
          </w: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approvals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.</w:t>
          </w:r>
        </w:p>
        <w:p w14:paraId="0201D802" w14:textId="77777777" w:rsidR="00482261" w:rsidRPr="00482261" w:rsidRDefault="00482261" w:rsidP="00482261">
          <w:pPr>
            <w:numPr>
              <w:ilvl w:val="0"/>
              <w:numId w:val="31"/>
            </w:numPr>
            <w:spacing w:after="80" w:line="240" w:lineRule="auto"/>
            <w:jc w:val="both"/>
            <w:divId w:val="1537963103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Descripcion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 xml:space="preserve">: Registra todas las acciones de usuarios del sistema SPI Fam (creaciones, modificaciones, </w:t>
          </w: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logins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, etc.)</w:t>
          </w:r>
        </w:p>
        <w:p w14:paraId="1BC86DB7" w14:textId="77777777" w:rsidR="00482261" w:rsidRPr="00482261" w:rsidRDefault="00482261" w:rsidP="00482261">
          <w:pPr>
            <w:numPr>
              <w:ilvl w:val="0"/>
              <w:numId w:val="31"/>
            </w:numPr>
            <w:spacing w:after="80" w:line="240" w:lineRule="auto"/>
            <w:jc w:val="both"/>
            <w:divId w:val="1537963103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Clave primaria: id</w:t>
          </w:r>
        </w:p>
        <w:p w14:paraId="7325C6AB" w14:textId="77777777" w:rsidR="00482261" w:rsidRPr="00482261" w:rsidRDefault="00482261" w:rsidP="00482261">
          <w:pPr>
            <w:numPr>
              <w:ilvl w:val="0"/>
              <w:numId w:val="31"/>
            </w:numPr>
            <w:spacing w:after="80" w:line="240" w:lineRule="auto"/>
            <w:jc w:val="both"/>
            <w:divId w:val="1537963103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 xml:space="preserve">Relaciones </w:t>
          </w: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foraneas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: no aplica o no visibles.</w:t>
          </w:r>
        </w:p>
        <w:tbl>
          <w:tblPr>
            <w:tblStyle w:val="Tablaconcuadrcula"/>
            <w:tblW w:w="5000" w:type="pct"/>
            <w:tblLook w:val="04A0" w:firstRow="1" w:lastRow="0" w:firstColumn="1" w:lastColumn="0" w:noHBand="0" w:noVBand="1"/>
          </w:tblPr>
          <w:tblGrid>
            <w:gridCol w:w="1633"/>
            <w:gridCol w:w="1388"/>
            <w:gridCol w:w="651"/>
            <w:gridCol w:w="3351"/>
            <w:gridCol w:w="2605"/>
          </w:tblGrid>
          <w:tr w:rsidR="00482261" w:rsidRPr="00482261" w14:paraId="3289C0B7" w14:textId="77777777" w:rsidTr="00482261">
            <w:trPr>
              <w:divId w:val="1537963103"/>
              <w:cantSplit/>
              <w:tblHeader/>
            </w:trPr>
            <w:tc>
              <w:tcPr>
                <w:tcW w:w="830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0B438004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Campo</w:t>
                </w:r>
              </w:p>
            </w:tc>
            <w:tc>
              <w:tcPr>
                <w:tcW w:w="759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3792D087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Tipo</w:t>
                </w:r>
              </w:p>
            </w:tc>
            <w:tc>
              <w:tcPr>
                <w:tcW w:w="297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165691EE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Nulo</w:t>
                </w:r>
              </w:p>
            </w:tc>
            <w:tc>
              <w:tcPr>
                <w:tcW w:w="1723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1229047F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Default</w:t>
                </w:r>
              </w:p>
            </w:tc>
            <w:tc>
              <w:tcPr>
                <w:tcW w:w="1392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4A9E35FB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Comentario</w:t>
                </w:r>
              </w:p>
            </w:tc>
          </w:tr>
          <w:tr w:rsidR="00482261" w:rsidRPr="00482261" w14:paraId="294FF2C0" w14:textId="77777777" w:rsidTr="00482261">
            <w:trPr>
              <w:divId w:val="1537963103"/>
              <w:cantSplit/>
              <w:tblHeader/>
            </w:trPr>
            <w:tc>
              <w:tcPr>
                <w:tcW w:w="830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69B300D9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id</w:t>
                </w:r>
              </w:p>
            </w:tc>
            <w:tc>
              <w:tcPr>
                <w:tcW w:w="759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133472E8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integer</w:t>
                </w:r>
                <w:proofErr w:type="spellEnd"/>
              </w:p>
            </w:tc>
            <w:tc>
              <w:tcPr>
                <w:tcW w:w="297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5E28DB3D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NO</w:t>
                </w:r>
              </w:p>
            </w:tc>
            <w:tc>
              <w:tcPr>
                <w:tcW w:w="1723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606F8C66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nextval</w:t>
                </w:r>
                <w:proofErr w:type="spellEnd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('</w:t>
                </w: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auditoria.logs_id_seq</w:t>
                </w:r>
                <w:proofErr w:type="spellEnd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'::</w:t>
                </w: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regclass</w:t>
                </w:r>
                <w:proofErr w:type="spellEnd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)</w:t>
                </w:r>
              </w:p>
            </w:tc>
            <w:tc>
              <w:tcPr>
                <w:tcW w:w="1392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326A0BB5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</w:tr>
          <w:tr w:rsidR="00482261" w:rsidRPr="00482261" w14:paraId="788F933E" w14:textId="77777777" w:rsidTr="00482261">
            <w:trPr>
              <w:divId w:val="1537963103"/>
              <w:cantSplit/>
              <w:tblHeader/>
            </w:trPr>
            <w:tc>
              <w:tcPr>
                <w:tcW w:w="830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7B207AFA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usuario_id</w:t>
                </w:r>
                <w:proofErr w:type="spellEnd"/>
              </w:p>
            </w:tc>
            <w:tc>
              <w:tcPr>
                <w:tcW w:w="759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281AB0BF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integer</w:t>
                </w:r>
                <w:proofErr w:type="spellEnd"/>
              </w:p>
            </w:tc>
            <w:tc>
              <w:tcPr>
                <w:tcW w:w="297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22FB66D5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1723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21A4ABE2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1392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4562C0E9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482261" w:rsidRPr="00482261" w14:paraId="6F806E26" w14:textId="77777777" w:rsidTr="00482261">
            <w:trPr>
              <w:divId w:val="1537963103"/>
              <w:cantSplit/>
              <w:tblHeader/>
            </w:trPr>
            <w:tc>
              <w:tcPr>
                <w:tcW w:w="830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3710A13E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usuario_email</w:t>
                </w:r>
                <w:proofErr w:type="spellEnd"/>
              </w:p>
            </w:tc>
            <w:tc>
              <w:tcPr>
                <w:tcW w:w="759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14069AC6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character</w:t>
                </w:r>
                <w:proofErr w:type="spellEnd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varying</w:t>
                </w:r>
                <w:proofErr w:type="spellEnd"/>
              </w:p>
            </w:tc>
            <w:tc>
              <w:tcPr>
                <w:tcW w:w="297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5C6C49D6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1723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41598184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1392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21CA7893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Correo del usuario que realizó la acción</w:t>
                </w:r>
              </w:p>
            </w:tc>
          </w:tr>
          <w:tr w:rsidR="00482261" w:rsidRPr="00482261" w14:paraId="3C59D72E" w14:textId="77777777" w:rsidTr="00482261">
            <w:trPr>
              <w:divId w:val="1537963103"/>
              <w:cantSplit/>
              <w:tblHeader/>
            </w:trPr>
            <w:tc>
              <w:tcPr>
                <w:tcW w:w="830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2D0EA456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rol</w:t>
                </w:r>
              </w:p>
            </w:tc>
            <w:tc>
              <w:tcPr>
                <w:tcW w:w="759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25C34CE3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character</w:t>
                </w:r>
                <w:proofErr w:type="spellEnd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varying</w:t>
                </w:r>
                <w:proofErr w:type="spellEnd"/>
              </w:p>
            </w:tc>
            <w:tc>
              <w:tcPr>
                <w:tcW w:w="297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50696B8B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1723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774F8D7B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1392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41F3ADA8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482261" w:rsidRPr="00482261" w14:paraId="53F3031B" w14:textId="77777777" w:rsidTr="00482261">
            <w:trPr>
              <w:divId w:val="1537963103"/>
              <w:cantSplit/>
              <w:tblHeader/>
            </w:trPr>
            <w:tc>
              <w:tcPr>
                <w:tcW w:w="830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5DA0CEAF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módulo</w:t>
                </w:r>
              </w:p>
            </w:tc>
            <w:tc>
              <w:tcPr>
                <w:tcW w:w="759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7D25FAA5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character</w:t>
                </w:r>
                <w:proofErr w:type="spellEnd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varying</w:t>
                </w:r>
                <w:proofErr w:type="spellEnd"/>
              </w:p>
            </w:tc>
            <w:tc>
              <w:tcPr>
                <w:tcW w:w="297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350D7B70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1723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614535F4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1392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3733A94F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Módulo afectado (</w:t>
                </w: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auth</w:t>
                </w:r>
                <w:proofErr w:type="spellEnd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, solicitudes, mantenimientos, etc.)</w:t>
                </w:r>
              </w:p>
            </w:tc>
          </w:tr>
          <w:tr w:rsidR="00482261" w:rsidRPr="00482261" w14:paraId="46441519" w14:textId="77777777" w:rsidTr="00482261">
            <w:trPr>
              <w:divId w:val="1537963103"/>
              <w:cantSplit/>
              <w:tblHeader/>
            </w:trPr>
            <w:tc>
              <w:tcPr>
                <w:tcW w:w="830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2CCB009F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accion</w:t>
                </w:r>
                <w:proofErr w:type="spellEnd"/>
              </w:p>
            </w:tc>
            <w:tc>
              <w:tcPr>
                <w:tcW w:w="759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02E39720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character</w:t>
                </w:r>
                <w:proofErr w:type="spellEnd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varying</w:t>
                </w:r>
                <w:proofErr w:type="spellEnd"/>
              </w:p>
            </w:tc>
            <w:tc>
              <w:tcPr>
                <w:tcW w:w="297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7029656A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1723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7F247596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1392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34C009C8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Tipo de acción (CREATE, UPDATE, DELETE, LOGIN, APPROVE, etc.)</w:t>
                </w:r>
              </w:p>
            </w:tc>
          </w:tr>
          <w:tr w:rsidR="00482261" w:rsidRPr="00482261" w14:paraId="63AB4AEB" w14:textId="77777777" w:rsidTr="00482261">
            <w:trPr>
              <w:divId w:val="1537963103"/>
              <w:cantSplit/>
              <w:tblHeader/>
            </w:trPr>
            <w:tc>
              <w:tcPr>
                <w:tcW w:w="830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3CEA38F3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descripcion</w:t>
                </w:r>
                <w:proofErr w:type="spellEnd"/>
              </w:p>
            </w:tc>
            <w:tc>
              <w:tcPr>
                <w:tcW w:w="759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00978617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text</w:t>
                </w:r>
                <w:proofErr w:type="spellEnd"/>
              </w:p>
            </w:tc>
            <w:tc>
              <w:tcPr>
                <w:tcW w:w="297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4FFFE297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1723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26A4AA94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1392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1630A80A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Descripción amigable de la acción realizada</w:t>
                </w:r>
              </w:p>
            </w:tc>
          </w:tr>
          <w:tr w:rsidR="00482261" w:rsidRPr="00482261" w14:paraId="7F38EEA4" w14:textId="77777777" w:rsidTr="00482261">
            <w:trPr>
              <w:divId w:val="1537963103"/>
              <w:cantSplit/>
              <w:tblHeader/>
            </w:trPr>
            <w:tc>
              <w:tcPr>
                <w:tcW w:w="830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3D65F78E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datos_anteriores</w:t>
                </w:r>
                <w:proofErr w:type="spellEnd"/>
              </w:p>
            </w:tc>
            <w:tc>
              <w:tcPr>
                <w:tcW w:w="759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0BD6E8CB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jsonb</w:t>
                </w:r>
                <w:proofErr w:type="spellEnd"/>
              </w:p>
            </w:tc>
            <w:tc>
              <w:tcPr>
                <w:tcW w:w="297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4EAD5DEE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1723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6BF9576A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1392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579B632F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JSON con los datos antes del cambio</w:t>
                </w:r>
              </w:p>
            </w:tc>
          </w:tr>
          <w:tr w:rsidR="00482261" w:rsidRPr="00482261" w14:paraId="35E448B6" w14:textId="77777777" w:rsidTr="00482261">
            <w:trPr>
              <w:divId w:val="1537963103"/>
              <w:cantSplit/>
              <w:tblHeader/>
            </w:trPr>
            <w:tc>
              <w:tcPr>
                <w:tcW w:w="830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46281159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datos_nuevos</w:t>
                </w:r>
                <w:proofErr w:type="spellEnd"/>
              </w:p>
            </w:tc>
            <w:tc>
              <w:tcPr>
                <w:tcW w:w="759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0A2E6245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jsonb</w:t>
                </w:r>
                <w:proofErr w:type="spellEnd"/>
              </w:p>
            </w:tc>
            <w:tc>
              <w:tcPr>
                <w:tcW w:w="297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307CA9DD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1723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398D50FD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1392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7D68BB3F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JSON con los datos después del cambio</w:t>
                </w:r>
              </w:p>
            </w:tc>
          </w:tr>
          <w:tr w:rsidR="00482261" w:rsidRPr="00482261" w14:paraId="728B76F7" w14:textId="77777777" w:rsidTr="00482261">
            <w:trPr>
              <w:divId w:val="1537963103"/>
              <w:cantSplit/>
              <w:tblHeader/>
            </w:trPr>
            <w:tc>
              <w:tcPr>
                <w:tcW w:w="830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11C64C74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ip</w:t>
                </w:r>
                <w:proofErr w:type="spellEnd"/>
              </w:p>
            </w:tc>
            <w:tc>
              <w:tcPr>
                <w:tcW w:w="759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7F6FCBEA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character</w:t>
                </w:r>
                <w:proofErr w:type="spellEnd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varying</w:t>
                </w:r>
                <w:proofErr w:type="spellEnd"/>
              </w:p>
            </w:tc>
            <w:tc>
              <w:tcPr>
                <w:tcW w:w="297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7EEEBEAC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1723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2815D7A1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1392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68FDFACD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482261" w:rsidRPr="00482261" w14:paraId="3B9CE217" w14:textId="77777777" w:rsidTr="00482261">
            <w:trPr>
              <w:divId w:val="1537963103"/>
              <w:cantSplit/>
              <w:tblHeader/>
            </w:trPr>
            <w:tc>
              <w:tcPr>
                <w:tcW w:w="830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6B5FE288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lastRenderedPageBreak/>
                  <w:t>user_agent</w:t>
                </w:r>
                <w:proofErr w:type="spellEnd"/>
              </w:p>
            </w:tc>
            <w:tc>
              <w:tcPr>
                <w:tcW w:w="759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58825E89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text</w:t>
                </w:r>
                <w:proofErr w:type="spellEnd"/>
              </w:p>
            </w:tc>
            <w:tc>
              <w:tcPr>
                <w:tcW w:w="297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1C719399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1723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4C3828A7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1392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217C60DE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482261" w:rsidRPr="00482261" w14:paraId="2825F7FD" w14:textId="77777777" w:rsidTr="00482261">
            <w:trPr>
              <w:divId w:val="1537963103"/>
              <w:cantSplit/>
              <w:tblHeader/>
            </w:trPr>
            <w:tc>
              <w:tcPr>
                <w:tcW w:w="830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0C9A641A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fecha</w:t>
                </w:r>
              </w:p>
            </w:tc>
            <w:tc>
              <w:tcPr>
                <w:tcW w:w="759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19FEE176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timestamp</w:t>
                </w:r>
                <w:proofErr w:type="spellEnd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without</w:t>
                </w:r>
                <w:proofErr w:type="spellEnd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time </w:t>
                </w: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zone</w:t>
                </w:r>
                <w:proofErr w:type="spellEnd"/>
              </w:p>
            </w:tc>
            <w:tc>
              <w:tcPr>
                <w:tcW w:w="297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621C1F31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1723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6BE584E6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CURRENT_TIMESTAMP</w:t>
                </w:r>
              </w:p>
            </w:tc>
            <w:tc>
              <w:tcPr>
                <w:tcW w:w="1392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5F284D2F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Fecha y hora del evento registrado</w:t>
                </w:r>
              </w:p>
            </w:tc>
          </w:tr>
          <w:tr w:rsidR="00482261" w:rsidRPr="00482261" w14:paraId="6E9B09D8" w14:textId="77777777" w:rsidTr="00482261">
            <w:trPr>
              <w:divId w:val="1537963103"/>
              <w:cantSplit/>
              <w:tblHeader/>
            </w:trPr>
            <w:tc>
              <w:tcPr>
                <w:tcW w:w="830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53A77EAC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duracion_ms</w:t>
                </w:r>
                <w:proofErr w:type="spellEnd"/>
              </w:p>
            </w:tc>
            <w:tc>
              <w:tcPr>
                <w:tcW w:w="759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5BB37D8D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integer</w:t>
                </w:r>
                <w:proofErr w:type="spellEnd"/>
              </w:p>
            </w:tc>
            <w:tc>
              <w:tcPr>
                <w:tcW w:w="297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0FE467BD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1723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486C6526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1392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01713215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482261" w:rsidRPr="00482261" w14:paraId="4E9062C2" w14:textId="77777777" w:rsidTr="00482261">
            <w:trPr>
              <w:divId w:val="1537963103"/>
              <w:cantSplit/>
              <w:tblHeader/>
            </w:trPr>
            <w:tc>
              <w:tcPr>
                <w:tcW w:w="830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4CD5A8D8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request_id</w:t>
                </w:r>
                <w:proofErr w:type="spellEnd"/>
              </w:p>
            </w:tc>
            <w:tc>
              <w:tcPr>
                <w:tcW w:w="759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3BBB31C6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integer</w:t>
                </w:r>
                <w:proofErr w:type="spellEnd"/>
              </w:p>
            </w:tc>
            <w:tc>
              <w:tcPr>
                <w:tcW w:w="297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17714177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1723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6EE91F1C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1392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005B6DD0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482261" w:rsidRPr="00482261" w14:paraId="7C481C12" w14:textId="77777777" w:rsidTr="00482261">
            <w:trPr>
              <w:divId w:val="1537963103"/>
              <w:cantSplit/>
              <w:tblHeader/>
            </w:trPr>
            <w:tc>
              <w:tcPr>
                <w:tcW w:w="830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14298E0A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mantenimiento_id</w:t>
                </w:r>
                <w:proofErr w:type="spellEnd"/>
              </w:p>
            </w:tc>
            <w:tc>
              <w:tcPr>
                <w:tcW w:w="759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193AC42A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integer</w:t>
                </w:r>
                <w:proofErr w:type="spellEnd"/>
              </w:p>
            </w:tc>
            <w:tc>
              <w:tcPr>
                <w:tcW w:w="297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7E845160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1723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3532D313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1392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79D85BD6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482261" w:rsidRPr="00482261" w14:paraId="28182D1E" w14:textId="77777777" w:rsidTr="00482261">
            <w:trPr>
              <w:divId w:val="1537963103"/>
              <w:cantSplit/>
              <w:tblHeader/>
            </w:trPr>
            <w:tc>
              <w:tcPr>
                <w:tcW w:w="830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7569DE24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inventario_id</w:t>
                </w:r>
                <w:proofErr w:type="spellEnd"/>
              </w:p>
            </w:tc>
            <w:tc>
              <w:tcPr>
                <w:tcW w:w="759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797BF1CD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integer</w:t>
                </w:r>
                <w:proofErr w:type="spellEnd"/>
              </w:p>
            </w:tc>
            <w:tc>
              <w:tcPr>
                <w:tcW w:w="297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22F846E0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1723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29C3CD87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1392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57B078D3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482261" w:rsidRPr="00482261" w14:paraId="45FFBF8E" w14:textId="77777777" w:rsidTr="00482261">
            <w:trPr>
              <w:divId w:val="1537963103"/>
              <w:cantSplit/>
              <w:tblHeader/>
            </w:trPr>
            <w:tc>
              <w:tcPr>
                <w:tcW w:w="830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4287920B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auto</w:t>
                </w:r>
              </w:p>
            </w:tc>
            <w:tc>
              <w:tcPr>
                <w:tcW w:w="759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65FA8809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boolean</w:t>
                </w:r>
                <w:proofErr w:type="spellEnd"/>
              </w:p>
            </w:tc>
            <w:tc>
              <w:tcPr>
                <w:tcW w:w="297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5741AB84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1723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0D5DD686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false</w:t>
                </w:r>
              </w:p>
            </w:tc>
            <w:tc>
              <w:tcPr>
                <w:tcW w:w="1392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63FB97E9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</w:tr>
          <w:tr w:rsidR="00482261" w:rsidRPr="00482261" w14:paraId="28C7EDAB" w14:textId="77777777" w:rsidTr="00482261">
            <w:trPr>
              <w:divId w:val="1537963103"/>
              <w:cantSplit/>
              <w:tblHeader/>
            </w:trPr>
            <w:tc>
              <w:tcPr>
                <w:tcW w:w="830" w:type="pct"/>
                <w:shd w:val="clear" w:color="auto" w:fill="FFFFFF"/>
                <w:hideMark/>
              </w:tcPr>
              <w:p w14:paraId="7F64725D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creado_en</w:t>
                </w:r>
                <w:proofErr w:type="spellEnd"/>
              </w:p>
            </w:tc>
            <w:tc>
              <w:tcPr>
                <w:tcW w:w="759" w:type="pct"/>
                <w:shd w:val="clear" w:color="auto" w:fill="FFFFFF"/>
                <w:hideMark/>
              </w:tcPr>
              <w:p w14:paraId="4B845A70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timestamp</w:t>
                </w:r>
                <w:proofErr w:type="spellEnd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with</w:t>
                </w:r>
                <w:proofErr w:type="spellEnd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time </w:t>
                </w: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zone</w:t>
                </w:r>
                <w:proofErr w:type="spellEnd"/>
              </w:p>
            </w:tc>
            <w:tc>
              <w:tcPr>
                <w:tcW w:w="297" w:type="pct"/>
                <w:shd w:val="clear" w:color="auto" w:fill="FFFFFF"/>
                <w:hideMark/>
              </w:tcPr>
              <w:p w14:paraId="2F8E4FE2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1723" w:type="pct"/>
                <w:shd w:val="clear" w:color="auto" w:fill="FFFFFF"/>
                <w:hideMark/>
              </w:tcPr>
              <w:p w14:paraId="019B58BD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now</w:t>
                </w:r>
                <w:proofErr w:type="spellEnd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()</w:t>
                </w:r>
              </w:p>
            </w:tc>
            <w:tc>
              <w:tcPr>
                <w:tcW w:w="1392" w:type="pct"/>
                <w:shd w:val="clear" w:color="auto" w:fill="FFFFFF"/>
                <w:hideMark/>
              </w:tcPr>
              <w:p w14:paraId="3FA7F0A6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</w:tr>
        </w:tbl>
        <w:p w14:paraId="18F58480" w14:textId="77777777" w:rsidR="00482261" w:rsidRPr="00482261" w:rsidRDefault="00482261" w:rsidP="00482261">
          <w:pPr>
            <w:numPr>
              <w:ilvl w:val="0"/>
              <w:numId w:val="32"/>
            </w:numPr>
            <w:spacing w:after="80" w:line="240" w:lineRule="auto"/>
            <w:jc w:val="both"/>
            <w:divId w:val="1537963103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Indices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 xml:space="preserve"> visibles:</w:t>
          </w:r>
        </w:p>
        <w:p w14:paraId="1DE8F200" w14:textId="77777777" w:rsidR="00482261" w:rsidRPr="00482261" w:rsidRDefault="00482261" w:rsidP="00482261">
          <w:pPr>
            <w:numPr>
              <w:ilvl w:val="0"/>
              <w:numId w:val="32"/>
            </w:numPr>
            <w:spacing w:after="80" w:line="240" w:lineRule="auto"/>
            <w:jc w:val="both"/>
            <w:divId w:val="1537963103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idx_auditoria_accion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 xml:space="preserve">: CREATE INDEX </w:t>
          </w: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idx_auditoria_accion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 xml:space="preserve"> ON </w:t>
          </w: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auditoria.logs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 xml:space="preserve"> USING </w:t>
          </w: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btree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 xml:space="preserve"> (</w:t>
          </w: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accion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)</w:t>
          </w:r>
        </w:p>
        <w:p w14:paraId="0C98B921" w14:textId="77777777" w:rsidR="00482261" w:rsidRPr="00482261" w:rsidRDefault="00482261" w:rsidP="00482261">
          <w:pPr>
            <w:numPr>
              <w:ilvl w:val="0"/>
              <w:numId w:val="32"/>
            </w:numPr>
            <w:spacing w:after="80" w:line="240" w:lineRule="auto"/>
            <w:jc w:val="both"/>
            <w:divId w:val="1537963103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idx_auditoria_fecha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 xml:space="preserve">: CREATE INDEX </w:t>
          </w: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idx_auditoria_fecha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 xml:space="preserve"> ON </w:t>
          </w: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auditoria.logs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 xml:space="preserve"> USING </w:t>
          </w: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btree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 xml:space="preserve"> (fecha DESC)</w:t>
          </w:r>
        </w:p>
        <w:p w14:paraId="5A02D345" w14:textId="77777777" w:rsidR="00482261" w:rsidRPr="00482261" w:rsidRDefault="00482261" w:rsidP="00482261">
          <w:pPr>
            <w:numPr>
              <w:ilvl w:val="0"/>
              <w:numId w:val="32"/>
            </w:numPr>
            <w:spacing w:after="80" w:line="240" w:lineRule="auto"/>
            <w:jc w:val="both"/>
            <w:divId w:val="1537963103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idx_auditoria_modulo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 xml:space="preserve">: CREATE INDEX </w:t>
          </w: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idx_auditoria_modulo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 xml:space="preserve"> ON </w:t>
          </w: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auditoria.logs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 xml:space="preserve"> USING </w:t>
          </w: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btree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 xml:space="preserve"> (módulo)</w:t>
          </w:r>
        </w:p>
        <w:p w14:paraId="396FE551" w14:textId="77777777" w:rsidR="00482261" w:rsidRPr="00482261" w:rsidRDefault="00482261" w:rsidP="00482261">
          <w:pPr>
            <w:numPr>
              <w:ilvl w:val="0"/>
              <w:numId w:val="32"/>
            </w:numPr>
            <w:spacing w:after="80" w:line="240" w:lineRule="auto"/>
            <w:jc w:val="both"/>
            <w:divId w:val="1537963103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idx_auditoria_usuario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 xml:space="preserve">: CREATE INDEX </w:t>
          </w: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idx_auditoria_usuario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 xml:space="preserve"> ON </w:t>
          </w: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auditoria.logs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 xml:space="preserve"> USING </w:t>
          </w: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btree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 xml:space="preserve"> (</w:t>
          </w: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usuario_email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)</w:t>
          </w:r>
        </w:p>
        <w:p w14:paraId="14BD39CF" w14:textId="77777777" w:rsidR="00482261" w:rsidRPr="00482261" w:rsidRDefault="00482261" w:rsidP="00482261">
          <w:pPr>
            <w:numPr>
              <w:ilvl w:val="0"/>
              <w:numId w:val="32"/>
            </w:numPr>
            <w:spacing w:after="80" w:line="240" w:lineRule="auto"/>
            <w:jc w:val="both"/>
            <w:divId w:val="1537963103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logs_pkey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 xml:space="preserve">: CREATE UNIQUE INDEX </w:t>
          </w: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logs_pkey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 xml:space="preserve"> ON </w:t>
          </w: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auditoria.logs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 xml:space="preserve"> USING </w:t>
          </w: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btree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 xml:space="preserve"> (id)</w:t>
          </w:r>
        </w:p>
        <w:p w14:paraId="3A5F6476" w14:textId="77777777" w:rsidR="00482261" w:rsidRPr="00482261" w:rsidRDefault="00482261" w:rsidP="00482261">
          <w:pPr>
            <w:pStyle w:val="Ttulo3"/>
            <w:spacing w:before="120" w:line="240" w:lineRule="auto"/>
            <w:jc w:val="both"/>
            <w:divId w:val="1537963103"/>
            <w:rPr>
              <w:rFonts w:ascii="Aptos" w:eastAsia="Times New Roman" w:hAnsi="Aptos"/>
              <w:b/>
              <w:color w:val="8D648C"/>
              <w:sz w:val="22"/>
              <w:szCs w:val="22"/>
            </w:rPr>
          </w:pPr>
          <w:proofErr w:type="spellStart"/>
          <w:r w:rsidRPr="00482261">
            <w:rPr>
              <w:rFonts w:ascii="Aptos" w:eastAsia="Times New Roman" w:hAnsi="Aptos"/>
              <w:b/>
              <w:color w:val="8D648C"/>
              <w:sz w:val="22"/>
            </w:rPr>
            <w:t>public.audit_access_grants</w:t>
          </w:r>
          <w:proofErr w:type="spellEnd"/>
        </w:p>
        <w:p w14:paraId="789DC76C" w14:textId="77777777" w:rsidR="00482261" w:rsidRPr="00482261" w:rsidRDefault="00482261" w:rsidP="00482261">
          <w:pPr>
            <w:numPr>
              <w:ilvl w:val="0"/>
              <w:numId w:val="33"/>
            </w:numPr>
            <w:spacing w:after="80" w:line="240" w:lineRule="auto"/>
            <w:jc w:val="both"/>
            <w:divId w:val="1537963103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Tipo de objeto: table.</w:t>
          </w:r>
        </w:p>
        <w:p w14:paraId="57F88227" w14:textId="77777777" w:rsidR="00482261" w:rsidRPr="00482261" w:rsidRDefault="00482261" w:rsidP="00482261">
          <w:pPr>
            <w:numPr>
              <w:ilvl w:val="0"/>
              <w:numId w:val="33"/>
            </w:numPr>
            <w:spacing w:after="80" w:line="240" w:lineRule="auto"/>
            <w:jc w:val="both"/>
            <w:divId w:val="1537963103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 xml:space="preserve">Módulos que la consumen: </w:t>
          </w: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audit-prep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.</w:t>
          </w:r>
        </w:p>
        <w:p w14:paraId="73A5FF30" w14:textId="77777777" w:rsidR="00482261" w:rsidRPr="00482261" w:rsidRDefault="00482261" w:rsidP="00482261">
          <w:pPr>
            <w:numPr>
              <w:ilvl w:val="0"/>
              <w:numId w:val="33"/>
            </w:numPr>
            <w:spacing w:after="80" w:line="240" w:lineRule="auto"/>
            <w:jc w:val="both"/>
            <w:divId w:val="1537963103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Descripcion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 xml:space="preserve">: Sin comentario de </w:t>
          </w: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catalogo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.</w:t>
          </w:r>
        </w:p>
        <w:p w14:paraId="423BB94B" w14:textId="77777777" w:rsidR="00482261" w:rsidRPr="00482261" w:rsidRDefault="00482261" w:rsidP="00482261">
          <w:pPr>
            <w:numPr>
              <w:ilvl w:val="0"/>
              <w:numId w:val="33"/>
            </w:numPr>
            <w:spacing w:after="80" w:line="240" w:lineRule="auto"/>
            <w:jc w:val="both"/>
            <w:divId w:val="1537963103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Clave primaria: id</w:t>
          </w:r>
        </w:p>
        <w:p w14:paraId="0840389C" w14:textId="77777777" w:rsidR="00482261" w:rsidRPr="00482261" w:rsidRDefault="00482261" w:rsidP="00482261">
          <w:pPr>
            <w:numPr>
              <w:ilvl w:val="0"/>
              <w:numId w:val="33"/>
            </w:numPr>
            <w:spacing w:after="80" w:line="240" w:lineRule="auto"/>
            <w:jc w:val="both"/>
            <w:divId w:val="1537963103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 xml:space="preserve">Relaciones </w:t>
          </w: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foraneas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:</w:t>
          </w:r>
        </w:p>
        <w:p w14:paraId="22C85B4A" w14:textId="77777777" w:rsidR="00482261" w:rsidRPr="00482261" w:rsidRDefault="00482261" w:rsidP="00482261">
          <w:pPr>
            <w:numPr>
              <w:ilvl w:val="0"/>
              <w:numId w:val="33"/>
            </w:numPr>
            <w:spacing w:after="80" w:line="240" w:lineRule="auto"/>
            <w:jc w:val="both"/>
            <w:divId w:val="1537963103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created_by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 xml:space="preserve"> -&gt; </w:t>
          </w: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public.users.id</w:t>
          </w:r>
          <w:proofErr w:type="spellEnd"/>
        </w:p>
        <w:p w14:paraId="7B62FC92" w14:textId="77777777" w:rsidR="00482261" w:rsidRPr="00482261" w:rsidRDefault="00482261" w:rsidP="00482261">
          <w:pPr>
            <w:numPr>
              <w:ilvl w:val="0"/>
              <w:numId w:val="33"/>
            </w:numPr>
            <w:spacing w:after="80" w:line="240" w:lineRule="auto"/>
            <w:jc w:val="both"/>
            <w:divId w:val="1537963103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revoked_by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 xml:space="preserve"> -&gt; </w:t>
          </w: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public.users.id</w:t>
          </w:r>
          <w:proofErr w:type="spellEnd"/>
        </w:p>
        <w:tbl>
          <w:tblPr>
            <w:tblStyle w:val="Tablaconcuadrcula"/>
            <w:tblW w:w="5000" w:type="pct"/>
            <w:tblLook w:val="04A0" w:firstRow="1" w:lastRow="0" w:firstColumn="1" w:lastColumn="0" w:noHBand="0" w:noVBand="1"/>
          </w:tblPr>
          <w:tblGrid>
            <w:gridCol w:w="1310"/>
            <w:gridCol w:w="2292"/>
            <w:gridCol w:w="651"/>
            <w:gridCol w:w="4074"/>
            <w:gridCol w:w="1301"/>
          </w:tblGrid>
          <w:tr w:rsidR="00482261" w:rsidRPr="00482261" w14:paraId="3DFCAAB2" w14:textId="77777777" w:rsidTr="00482261">
            <w:trPr>
              <w:divId w:val="1537963103"/>
              <w:cantSplit/>
              <w:tblHeader/>
            </w:trPr>
            <w:tc>
              <w:tcPr>
                <w:tcW w:w="699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1F807350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Campo</w:t>
                </w:r>
              </w:p>
            </w:tc>
            <w:tc>
              <w:tcPr>
                <w:tcW w:w="1209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1DD48AB9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Tipo</w:t>
                </w:r>
              </w:p>
            </w:tc>
            <w:tc>
              <w:tcPr>
                <w:tcW w:w="317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7DDA99B2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Nulo</w:t>
                </w:r>
              </w:p>
            </w:tc>
            <w:tc>
              <w:tcPr>
                <w:tcW w:w="2134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46472E3C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Default</w:t>
                </w:r>
              </w:p>
            </w:tc>
            <w:tc>
              <w:tcPr>
                <w:tcW w:w="641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33C59548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Comentario</w:t>
                </w:r>
              </w:p>
            </w:tc>
          </w:tr>
          <w:tr w:rsidR="00482261" w:rsidRPr="00482261" w14:paraId="6498FEEE" w14:textId="77777777" w:rsidTr="00482261">
            <w:trPr>
              <w:divId w:val="1537963103"/>
              <w:cantSplit/>
              <w:tblHeader/>
            </w:trPr>
            <w:tc>
              <w:tcPr>
                <w:tcW w:w="699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212D49B4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id</w:t>
                </w:r>
              </w:p>
            </w:tc>
            <w:tc>
              <w:tcPr>
                <w:tcW w:w="1209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61714C77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integer</w:t>
                </w:r>
                <w:proofErr w:type="spellEnd"/>
              </w:p>
            </w:tc>
            <w:tc>
              <w:tcPr>
                <w:tcW w:w="317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528F5569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NO</w:t>
                </w:r>
              </w:p>
            </w:tc>
            <w:tc>
              <w:tcPr>
                <w:tcW w:w="2134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5FCC715D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nextval</w:t>
                </w:r>
                <w:proofErr w:type="spellEnd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('</w:t>
                </w: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audit_access_grants_id_seq</w:t>
                </w:r>
                <w:proofErr w:type="spellEnd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'::</w:t>
                </w: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regclass</w:t>
                </w:r>
                <w:proofErr w:type="spellEnd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)</w:t>
                </w:r>
              </w:p>
            </w:tc>
            <w:tc>
              <w:tcPr>
                <w:tcW w:w="641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4125DCEB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</w:tr>
          <w:tr w:rsidR="00482261" w:rsidRPr="00482261" w14:paraId="706AE612" w14:textId="77777777" w:rsidTr="00482261">
            <w:trPr>
              <w:divId w:val="1537963103"/>
              <w:cantSplit/>
              <w:tblHeader/>
            </w:trPr>
            <w:tc>
              <w:tcPr>
                <w:tcW w:w="699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5C78EF50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email</w:t>
                </w:r>
              </w:p>
            </w:tc>
            <w:tc>
              <w:tcPr>
                <w:tcW w:w="1209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2681BDC2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text</w:t>
                </w:r>
                <w:proofErr w:type="spellEnd"/>
              </w:p>
            </w:tc>
            <w:tc>
              <w:tcPr>
                <w:tcW w:w="317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5A599251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NO</w:t>
                </w:r>
              </w:p>
            </w:tc>
            <w:tc>
              <w:tcPr>
                <w:tcW w:w="2134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394F1B45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641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2AD60AD9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482261" w:rsidRPr="00482261" w14:paraId="59083994" w14:textId="77777777" w:rsidTr="00482261">
            <w:trPr>
              <w:divId w:val="1537963103"/>
              <w:cantSplit/>
              <w:tblHeader/>
            </w:trPr>
            <w:tc>
              <w:tcPr>
                <w:tcW w:w="699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50092611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display_name</w:t>
                </w:r>
                <w:proofErr w:type="spellEnd"/>
              </w:p>
            </w:tc>
            <w:tc>
              <w:tcPr>
                <w:tcW w:w="1209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0A0638D0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text</w:t>
                </w:r>
                <w:proofErr w:type="spellEnd"/>
              </w:p>
            </w:tc>
            <w:tc>
              <w:tcPr>
                <w:tcW w:w="317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2BBE46DA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2134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3DB0D104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641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434F6CA8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482261" w:rsidRPr="00482261" w14:paraId="67C4B85F" w14:textId="77777777" w:rsidTr="00482261">
            <w:trPr>
              <w:divId w:val="1537963103"/>
              <w:cantSplit/>
              <w:tblHeader/>
            </w:trPr>
            <w:tc>
              <w:tcPr>
                <w:tcW w:w="699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2B95C6B9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expires_at</w:t>
                </w:r>
                <w:proofErr w:type="spellEnd"/>
              </w:p>
            </w:tc>
            <w:tc>
              <w:tcPr>
                <w:tcW w:w="1209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2BF56686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timestamp</w:t>
                </w:r>
                <w:proofErr w:type="spellEnd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with</w:t>
                </w:r>
                <w:proofErr w:type="spellEnd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time </w:t>
                </w: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zone</w:t>
                </w:r>
                <w:proofErr w:type="spellEnd"/>
              </w:p>
            </w:tc>
            <w:tc>
              <w:tcPr>
                <w:tcW w:w="317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006AE8D1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2134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20724E01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641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5C27390E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482261" w:rsidRPr="00482261" w14:paraId="337294E9" w14:textId="77777777" w:rsidTr="00482261">
            <w:trPr>
              <w:divId w:val="1537963103"/>
              <w:cantSplit/>
              <w:tblHeader/>
            </w:trPr>
            <w:tc>
              <w:tcPr>
                <w:tcW w:w="699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00E1F46D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lastRenderedPageBreak/>
                  <w:t>active</w:t>
                </w:r>
              </w:p>
            </w:tc>
            <w:tc>
              <w:tcPr>
                <w:tcW w:w="1209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776A99E4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boolean</w:t>
                </w:r>
                <w:proofErr w:type="spellEnd"/>
              </w:p>
            </w:tc>
            <w:tc>
              <w:tcPr>
                <w:tcW w:w="317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4F9EA4AF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NO</w:t>
                </w:r>
              </w:p>
            </w:tc>
            <w:tc>
              <w:tcPr>
                <w:tcW w:w="2134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14209F53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true</w:t>
                </w:r>
              </w:p>
            </w:tc>
            <w:tc>
              <w:tcPr>
                <w:tcW w:w="641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428CED26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</w:tr>
          <w:tr w:rsidR="00482261" w:rsidRPr="00482261" w14:paraId="430B5FB4" w14:textId="77777777" w:rsidTr="00482261">
            <w:trPr>
              <w:divId w:val="1537963103"/>
              <w:cantSplit/>
              <w:tblHeader/>
            </w:trPr>
            <w:tc>
              <w:tcPr>
                <w:tcW w:w="699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4DC77AC5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created_by</w:t>
                </w:r>
                <w:proofErr w:type="spellEnd"/>
              </w:p>
            </w:tc>
            <w:tc>
              <w:tcPr>
                <w:tcW w:w="1209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78BDC662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integer</w:t>
                </w:r>
                <w:proofErr w:type="spellEnd"/>
              </w:p>
            </w:tc>
            <w:tc>
              <w:tcPr>
                <w:tcW w:w="317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2370903E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2134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305A7111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641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18B06B26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482261" w:rsidRPr="00482261" w14:paraId="3079EBCF" w14:textId="77777777" w:rsidTr="00482261">
            <w:trPr>
              <w:divId w:val="1537963103"/>
              <w:cantSplit/>
              <w:tblHeader/>
            </w:trPr>
            <w:tc>
              <w:tcPr>
                <w:tcW w:w="699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2663607F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created_at</w:t>
                </w:r>
                <w:proofErr w:type="spellEnd"/>
              </w:p>
            </w:tc>
            <w:tc>
              <w:tcPr>
                <w:tcW w:w="1209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4D79B563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timestamp</w:t>
                </w:r>
                <w:proofErr w:type="spellEnd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with</w:t>
                </w:r>
                <w:proofErr w:type="spellEnd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time </w:t>
                </w: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zone</w:t>
                </w:r>
                <w:proofErr w:type="spellEnd"/>
              </w:p>
            </w:tc>
            <w:tc>
              <w:tcPr>
                <w:tcW w:w="317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51307B38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NO</w:t>
                </w:r>
              </w:p>
            </w:tc>
            <w:tc>
              <w:tcPr>
                <w:tcW w:w="2134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4BF3EE88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now</w:t>
                </w:r>
                <w:proofErr w:type="spellEnd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()</w:t>
                </w:r>
              </w:p>
            </w:tc>
            <w:tc>
              <w:tcPr>
                <w:tcW w:w="641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6812B36B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</w:tr>
          <w:tr w:rsidR="00482261" w:rsidRPr="00482261" w14:paraId="5F71BF58" w14:textId="77777777" w:rsidTr="00482261">
            <w:trPr>
              <w:divId w:val="1537963103"/>
              <w:cantSplit/>
              <w:tblHeader/>
            </w:trPr>
            <w:tc>
              <w:tcPr>
                <w:tcW w:w="699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5058392B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revoked_at</w:t>
                </w:r>
                <w:proofErr w:type="spellEnd"/>
              </w:p>
            </w:tc>
            <w:tc>
              <w:tcPr>
                <w:tcW w:w="1209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6395FFB6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timestamp</w:t>
                </w:r>
                <w:proofErr w:type="spellEnd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with</w:t>
                </w:r>
                <w:proofErr w:type="spellEnd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time </w:t>
                </w: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zone</w:t>
                </w:r>
                <w:proofErr w:type="spellEnd"/>
              </w:p>
            </w:tc>
            <w:tc>
              <w:tcPr>
                <w:tcW w:w="317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0C7FC1D6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2134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1C3BE49E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641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40BE4BE1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482261" w:rsidRPr="00482261" w14:paraId="2FA81A2E" w14:textId="77777777" w:rsidTr="00482261">
            <w:trPr>
              <w:divId w:val="1537963103"/>
              <w:cantSplit/>
              <w:tblHeader/>
            </w:trPr>
            <w:tc>
              <w:tcPr>
                <w:tcW w:w="699" w:type="pct"/>
                <w:shd w:val="clear" w:color="auto" w:fill="F3F3F3"/>
                <w:hideMark/>
              </w:tcPr>
              <w:p w14:paraId="29C66D2F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revoked_by</w:t>
                </w:r>
                <w:proofErr w:type="spellEnd"/>
              </w:p>
            </w:tc>
            <w:tc>
              <w:tcPr>
                <w:tcW w:w="1209" w:type="pct"/>
                <w:shd w:val="clear" w:color="auto" w:fill="F3F3F3"/>
                <w:hideMark/>
              </w:tcPr>
              <w:p w14:paraId="3C57723A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integer</w:t>
                </w:r>
                <w:proofErr w:type="spellEnd"/>
              </w:p>
            </w:tc>
            <w:tc>
              <w:tcPr>
                <w:tcW w:w="317" w:type="pct"/>
                <w:shd w:val="clear" w:color="auto" w:fill="F3F3F3"/>
                <w:hideMark/>
              </w:tcPr>
              <w:p w14:paraId="01C5DFDC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2134" w:type="pct"/>
                <w:shd w:val="clear" w:color="auto" w:fill="F3F3F3"/>
                <w:hideMark/>
              </w:tcPr>
              <w:p w14:paraId="1F29A4A9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641" w:type="pct"/>
                <w:shd w:val="clear" w:color="auto" w:fill="F3F3F3"/>
                <w:hideMark/>
              </w:tcPr>
              <w:p w14:paraId="1B9EA18B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</w:tbl>
        <w:p w14:paraId="5F011187" w14:textId="77777777" w:rsidR="00482261" w:rsidRPr="00482261" w:rsidRDefault="00482261" w:rsidP="00482261">
          <w:pPr>
            <w:numPr>
              <w:ilvl w:val="0"/>
              <w:numId w:val="34"/>
            </w:numPr>
            <w:spacing w:after="80" w:line="240" w:lineRule="auto"/>
            <w:jc w:val="both"/>
            <w:divId w:val="1537963103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Indices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 xml:space="preserve"> visibles:</w:t>
          </w:r>
        </w:p>
        <w:p w14:paraId="470A586F" w14:textId="77777777" w:rsidR="00482261" w:rsidRPr="00482261" w:rsidRDefault="00482261" w:rsidP="00482261">
          <w:pPr>
            <w:numPr>
              <w:ilvl w:val="0"/>
              <w:numId w:val="34"/>
            </w:numPr>
            <w:spacing w:after="80" w:line="240" w:lineRule="auto"/>
            <w:jc w:val="both"/>
            <w:divId w:val="1537963103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audit_access_grants_pkey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 xml:space="preserve">: CREATE UNIQUE INDEX </w:t>
          </w: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audit_access_grants_pkey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 xml:space="preserve"> ON </w:t>
          </w: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public.audit_access_grants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 xml:space="preserve"> USING </w:t>
          </w: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btree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 xml:space="preserve"> (id)</w:t>
          </w:r>
        </w:p>
        <w:p w14:paraId="72EF85D8" w14:textId="77777777" w:rsidR="00482261" w:rsidRPr="00482261" w:rsidRDefault="00482261" w:rsidP="00482261">
          <w:pPr>
            <w:pStyle w:val="Ttulo3"/>
            <w:spacing w:before="120" w:line="240" w:lineRule="auto"/>
            <w:jc w:val="both"/>
            <w:divId w:val="1537963103"/>
            <w:rPr>
              <w:rFonts w:ascii="Aptos" w:eastAsia="Times New Roman" w:hAnsi="Aptos"/>
              <w:b/>
              <w:color w:val="8D648C"/>
              <w:sz w:val="22"/>
              <w:szCs w:val="22"/>
            </w:rPr>
          </w:pPr>
          <w:proofErr w:type="spellStart"/>
          <w:r w:rsidRPr="00482261">
            <w:rPr>
              <w:rFonts w:ascii="Aptos" w:eastAsia="Times New Roman" w:hAnsi="Aptos"/>
              <w:b/>
              <w:color w:val="8D648C"/>
              <w:sz w:val="22"/>
            </w:rPr>
            <w:t>public.audit_documents</w:t>
          </w:r>
          <w:proofErr w:type="spellEnd"/>
        </w:p>
        <w:p w14:paraId="69EEA268" w14:textId="77777777" w:rsidR="00482261" w:rsidRPr="00482261" w:rsidRDefault="00482261" w:rsidP="00482261">
          <w:pPr>
            <w:numPr>
              <w:ilvl w:val="0"/>
              <w:numId w:val="35"/>
            </w:numPr>
            <w:spacing w:after="80" w:line="240" w:lineRule="auto"/>
            <w:jc w:val="both"/>
            <w:divId w:val="1537963103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Tipo de objeto: table.</w:t>
          </w:r>
        </w:p>
        <w:p w14:paraId="02D96233" w14:textId="77777777" w:rsidR="00482261" w:rsidRPr="00482261" w:rsidRDefault="00482261" w:rsidP="00482261">
          <w:pPr>
            <w:numPr>
              <w:ilvl w:val="0"/>
              <w:numId w:val="35"/>
            </w:numPr>
            <w:spacing w:after="80" w:line="240" w:lineRule="auto"/>
            <w:jc w:val="both"/>
            <w:divId w:val="1537963103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 xml:space="preserve">Módulos que la consumen: </w:t>
          </w: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audit-prep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.</w:t>
          </w:r>
        </w:p>
        <w:p w14:paraId="68990003" w14:textId="77777777" w:rsidR="00482261" w:rsidRPr="00482261" w:rsidRDefault="00482261" w:rsidP="00482261">
          <w:pPr>
            <w:numPr>
              <w:ilvl w:val="0"/>
              <w:numId w:val="35"/>
            </w:numPr>
            <w:spacing w:after="80" w:line="240" w:lineRule="auto"/>
            <w:jc w:val="both"/>
            <w:divId w:val="1537963103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Descripcion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 xml:space="preserve">: Sin comentario de </w:t>
          </w: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catalogo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.</w:t>
          </w:r>
        </w:p>
        <w:p w14:paraId="50A269DA" w14:textId="77777777" w:rsidR="00482261" w:rsidRPr="00482261" w:rsidRDefault="00482261" w:rsidP="00482261">
          <w:pPr>
            <w:numPr>
              <w:ilvl w:val="0"/>
              <w:numId w:val="35"/>
            </w:numPr>
            <w:spacing w:after="80" w:line="240" w:lineRule="auto"/>
            <w:jc w:val="both"/>
            <w:divId w:val="1537963103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Clave primaria: id</w:t>
          </w:r>
        </w:p>
        <w:p w14:paraId="01C3BD38" w14:textId="77777777" w:rsidR="00482261" w:rsidRPr="00482261" w:rsidRDefault="00482261" w:rsidP="00482261">
          <w:pPr>
            <w:numPr>
              <w:ilvl w:val="0"/>
              <w:numId w:val="35"/>
            </w:numPr>
            <w:spacing w:after="80" w:line="240" w:lineRule="auto"/>
            <w:jc w:val="both"/>
            <w:divId w:val="1537963103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 xml:space="preserve">Relaciones </w:t>
          </w: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foraneas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:</w:t>
          </w:r>
        </w:p>
        <w:p w14:paraId="4D3ECBD5" w14:textId="77777777" w:rsidR="00482261" w:rsidRPr="00482261" w:rsidRDefault="00482261" w:rsidP="00482261">
          <w:pPr>
            <w:numPr>
              <w:ilvl w:val="0"/>
              <w:numId w:val="35"/>
            </w:numPr>
            <w:spacing w:after="80" w:line="240" w:lineRule="auto"/>
            <w:jc w:val="both"/>
            <w:divId w:val="1537963103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section_code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 xml:space="preserve"> -&gt; </w:t>
          </w: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public.audit_sections.code</w:t>
          </w:r>
          <w:proofErr w:type="spellEnd"/>
        </w:p>
        <w:p w14:paraId="7D1E96F3" w14:textId="77777777" w:rsidR="00482261" w:rsidRPr="00482261" w:rsidRDefault="00482261" w:rsidP="00482261">
          <w:pPr>
            <w:numPr>
              <w:ilvl w:val="0"/>
              <w:numId w:val="35"/>
            </w:numPr>
            <w:spacing w:after="80" w:line="240" w:lineRule="auto"/>
            <w:jc w:val="both"/>
            <w:divId w:val="1537963103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uploaded_by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 xml:space="preserve"> -&gt; </w:t>
          </w: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public.users.id</w:t>
          </w:r>
          <w:proofErr w:type="spellEnd"/>
        </w:p>
        <w:tbl>
          <w:tblPr>
            <w:tblStyle w:val="Tablaconcuadrcula"/>
            <w:tblW w:w="5000" w:type="pct"/>
            <w:tblLook w:val="04A0" w:firstRow="1" w:lastRow="0" w:firstColumn="1" w:lastColumn="0" w:noHBand="0" w:noVBand="1"/>
          </w:tblPr>
          <w:tblGrid>
            <w:gridCol w:w="1414"/>
            <w:gridCol w:w="2348"/>
            <w:gridCol w:w="651"/>
            <w:gridCol w:w="3914"/>
            <w:gridCol w:w="1301"/>
          </w:tblGrid>
          <w:tr w:rsidR="00482261" w:rsidRPr="00482261" w14:paraId="0BDA2BFA" w14:textId="77777777" w:rsidTr="00482261">
            <w:trPr>
              <w:divId w:val="1537963103"/>
              <w:cantSplit/>
              <w:tblHeader/>
            </w:trPr>
            <w:tc>
              <w:tcPr>
                <w:tcW w:w="747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1991E0B1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Campo</w:t>
                </w:r>
              </w:p>
            </w:tc>
            <w:tc>
              <w:tcPr>
                <w:tcW w:w="1232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0C6595E2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Tipo</w:t>
                </w:r>
              </w:p>
            </w:tc>
            <w:tc>
              <w:tcPr>
                <w:tcW w:w="323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3033BFB1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Nulo</w:t>
                </w:r>
              </w:p>
            </w:tc>
            <w:tc>
              <w:tcPr>
                <w:tcW w:w="2045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4C4DB2CE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Default</w:t>
                </w:r>
              </w:p>
            </w:tc>
            <w:tc>
              <w:tcPr>
                <w:tcW w:w="653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5BD169F1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Comentario</w:t>
                </w:r>
              </w:p>
            </w:tc>
          </w:tr>
          <w:tr w:rsidR="00482261" w:rsidRPr="00482261" w14:paraId="7C012E23" w14:textId="77777777" w:rsidTr="00482261">
            <w:trPr>
              <w:divId w:val="1537963103"/>
              <w:cantSplit/>
              <w:tblHeader/>
            </w:trPr>
            <w:tc>
              <w:tcPr>
                <w:tcW w:w="747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4BD5DF1A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id</w:t>
                </w:r>
              </w:p>
            </w:tc>
            <w:tc>
              <w:tcPr>
                <w:tcW w:w="1232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66DCB4A5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integer</w:t>
                </w:r>
                <w:proofErr w:type="spellEnd"/>
              </w:p>
            </w:tc>
            <w:tc>
              <w:tcPr>
                <w:tcW w:w="323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3C0B13BB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NO</w:t>
                </w:r>
              </w:p>
            </w:tc>
            <w:tc>
              <w:tcPr>
                <w:tcW w:w="2045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1000B518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nextval</w:t>
                </w:r>
                <w:proofErr w:type="spellEnd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('</w:t>
                </w: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audit_documents_id_seq</w:t>
                </w:r>
                <w:proofErr w:type="spellEnd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'::</w:t>
                </w: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regclass</w:t>
                </w:r>
                <w:proofErr w:type="spellEnd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)</w:t>
                </w:r>
              </w:p>
            </w:tc>
            <w:tc>
              <w:tcPr>
                <w:tcW w:w="653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06300A20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</w:tr>
          <w:tr w:rsidR="00482261" w:rsidRPr="00482261" w14:paraId="4570FEA9" w14:textId="77777777" w:rsidTr="00482261">
            <w:trPr>
              <w:divId w:val="1537963103"/>
              <w:cantSplit/>
              <w:tblHeader/>
            </w:trPr>
            <w:tc>
              <w:tcPr>
                <w:tcW w:w="747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5453DD9D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section_code</w:t>
                </w:r>
                <w:proofErr w:type="spellEnd"/>
              </w:p>
            </w:tc>
            <w:tc>
              <w:tcPr>
                <w:tcW w:w="1232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3069B544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text</w:t>
                </w:r>
                <w:proofErr w:type="spellEnd"/>
              </w:p>
            </w:tc>
            <w:tc>
              <w:tcPr>
                <w:tcW w:w="323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625BB463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NO</w:t>
                </w:r>
              </w:p>
            </w:tc>
            <w:tc>
              <w:tcPr>
                <w:tcW w:w="2045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73242D20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653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4DE42BCC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482261" w:rsidRPr="00482261" w14:paraId="47B670A5" w14:textId="77777777" w:rsidTr="00482261">
            <w:trPr>
              <w:divId w:val="1537963103"/>
              <w:cantSplit/>
              <w:tblHeader/>
            </w:trPr>
            <w:tc>
              <w:tcPr>
                <w:tcW w:w="747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1AE67329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name</w:t>
                </w:r>
                <w:proofErr w:type="spellEnd"/>
              </w:p>
            </w:tc>
            <w:tc>
              <w:tcPr>
                <w:tcW w:w="1232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15DCB69A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text</w:t>
                </w:r>
                <w:proofErr w:type="spellEnd"/>
              </w:p>
            </w:tc>
            <w:tc>
              <w:tcPr>
                <w:tcW w:w="323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4F55E918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NO</w:t>
                </w:r>
              </w:p>
            </w:tc>
            <w:tc>
              <w:tcPr>
                <w:tcW w:w="2045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2DDC0B92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653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6DB4AF50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482261" w:rsidRPr="00482261" w14:paraId="0969A05B" w14:textId="77777777" w:rsidTr="00482261">
            <w:trPr>
              <w:divId w:val="1537963103"/>
              <w:cantSplit/>
              <w:tblHeader/>
            </w:trPr>
            <w:tc>
              <w:tcPr>
                <w:tcW w:w="747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3D0C4907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status</w:t>
                </w:r>
              </w:p>
            </w:tc>
            <w:tc>
              <w:tcPr>
                <w:tcW w:w="1232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1B5A5847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text</w:t>
                </w:r>
                <w:proofErr w:type="spellEnd"/>
              </w:p>
            </w:tc>
            <w:tc>
              <w:tcPr>
                <w:tcW w:w="323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73F96140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NO</w:t>
                </w:r>
              </w:p>
            </w:tc>
            <w:tc>
              <w:tcPr>
                <w:tcW w:w="2045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4114BCB3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'pendiente'::</w:t>
                </w: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text</w:t>
                </w:r>
                <w:proofErr w:type="spellEnd"/>
              </w:p>
            </w:tc>
            <w:tc>
              <w:tcPr>
                <w:tcW w:w="653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539800F5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</w:tr>
          <w:tr w:rsidR="00482261" w:rsidRPr="00482261" w14:paraId="42D10D63" w14:textId="77777777" w:rsidTr="00482261">
            <w:trPr>
              <w:divId w:val="1537963103"/>
              <w:cantSplit/>
              <w:tblHeader/>
            </w:trPr>
            <w:tc>
              <w:tcPr>
                <w:tcW w:w="747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3439855F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drive_file_id</w:t>
                </w:r>
                <w:proofErr w:type="spellEnd"/>
              </w:p>
            </w:tc>
            <w:tc>
              <w:tcPr>
                <w:tcW w:w="1232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1DBE5DD6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text</w:t>
                </w:r>
                <w:proofErr w:type="spellEnd"/>
              </w:p>
            </w:tc>
            <w:tc>
              <w:tcPr>
                <w:tcW w:w="323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2B22A9CB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2045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6BD89C6C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653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6FF5C69B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482261" w:rsidRPr="00482261" w14:paraId="5047F808" w14:textId="77777777" w:rsidTr="00482261">
            <w:trPr>
              <w:divId w:val="1537963103"/>
              <w:cantSplit/>
              <w:tblHeader/>
            </w:trPr>
            <w:tc>
              <w:tcPr>
                <w:tcW w:w="747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68FB6A27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drive_folder_id</w:t>
                </w:r>
                <w:proofErr w:type="spellEnd"/>
              </w:p>
            </w:tc>
            <w:tc>
              <w:tcPr>
                <w:tcW w:w="1232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1024362F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text</w:t>
                </w:r>
                <w:proofErr w:type="spellEnd"/>
              </w:p>
            </w:tc>
            <w:tc>
              <w:tcPr>
                <w:tcW w:w="323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583F5EA6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2045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121EDB47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653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44CEE585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482261" w:rsidRPr="00482261" w14:paraId="1F743B3E" w14:textId="77777777" w:rsidTr="00482261">
            <w:trPr>
              <w:divId w:val="1537963103"/>
              <w:cantSplit/>
              <w:tblHeader/>
            </w:trPr>
            <w:tc>
              <w:tcPr>
                <w:tcW w:w="747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74032724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uploaded_by</w:t>
                </w:r>
                <w:proofErr w:type="spellEnd"/>
              </w:p>
            </w:tc>
            <w:tc>
              <w:tcPr>
                <w:tcW w:w="1232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380180EC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integer</w:t>
                </w:r>
                <w:proofErr w:type="spellEnd"/>
              </w:p>
            </w:tc>
            <w:tc>
              <w:tcPr>
                <w:tcW w:w="323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2CBBA67E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2045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35EEF190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653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2AB5E739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482261" w:rsidRPr="00482261" w14:paraId="57952322" w14:textId="77777777" w:rsidTr="00482261">
            <w:trPr>
              <w:divId w:val="1537963103"/>
              <w:cantSplit/>
              <w:tblHeader/>
            </w:trPr>
            <w:tc>
              <w:tcPr>
                <w:tcW w:w="747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49118294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uploaded_at</w:t>
                </w:r>
                <w:proofErr w:type="spellEnd"/>
              </w:p>
            </w:tc>
            <w:tc>
              <w:tcPr>
                <w:tcW w:w="1232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3FCB456D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timestamp</w:t>
                </w:r>
                <w:proofErr w:type="spellEnd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with</w:t>
                </w:r>
                <w:proofErr w:type="spellEnd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time </w:t>
                </w: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zone</w:t>
                </w:r>
                <w:proofErr w:type="spellEnd"/>
              </w:p>
            </w:tc>
            <w:tc>
              <w:tcPr>
                <w:tcW w:w="323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74334262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2045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6D8696FF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653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5F5B95F8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482261" w:rsidRPr="00482261" w14:paraId="019ECFE2" w14:textId="77777777" w:rsidTr="00482261">
            <w:trPr>
              <w:divId w:val="1537963103"/>
              <w:cantSplit/>
              <w:tblHeader/>
            </w:trPr>
            <w:tc>
              <w:tcPr>
                <w:tcW w:w="747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0F71B99A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metadata</w:t>
                </w:r>
                <w:proofErr w:type="spellEnd"/>
              </w:p>
            </w:tc>
            <w:tc>
              <w:tcPr>
                <w:tcW w:w="1232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18EA1227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jsonb</w:t>
                </w:r>
                <w:proofErr w:type="spellEnd"/>
              </w:p>
            </w:tc>
            <w:tc>
              <w:tcPr>
                <w:tcW w:w="323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66C72766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NO</w:t>
                </w:r>
              </w:p>
            </w:tc>
            <w:tc>
              <w:tcPr>
                <w:tcW w:w="2045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013F6DF8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'{}'::</w:t>
                </w: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jsonb</w:t>
                </w:r>
                <w:proofErr w:type="spellEnd"/>
              </w:p>
            </w:tc>
            <w:tc>
              <w:tcPr>
                <w:tcW w:w="653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796A6482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</w:tr>
          <w:tr w:rsidR="00482261" w:rsidRPr="00482261" w14:paraId="7A079C6F" w14:textId="77777777" w:rsidTr="00482261">
            <w:trPr>
              <w:divId w:val="1537963103"/>
              <w:cantSplit/>
              <w:tblHeader/>
            </w:trPr>
            <w:tc>
              <w:tcPr>
                <w:tcW w:w="747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4499CB79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lastRenderedPageBreak/>
                  <w:t>created_at</w:t>
                </w:r>
                <w:proofErr w:type="spellEnd"/>
              </w:p>
            </w:tc>
            <w:tc>
              <w:tcPr>
                <w:tcW w:w="1232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5B1FA78A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timestamp</w:t>
                </w:r>
                <w:proofErr w:type="spellEnd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with</w:t>
                </w:r>
                <w:proofErr w:type="spellEnd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time </w:t>
                </w: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zone</w:t>
                </w:r>
                <w:proofErr w:type="spellEnd"/>
              </w:p>
            </w:tc>
            <w:tc>
              <w:tcPr>
                <w:tcW w:w="323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686B427B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NO</w:t>
                </w:r>
              </w:p>
            </w:tc>
            <w:tc>
              <w:tcPr>
                <w:tcW w:w="2045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75E2515B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now</w:t>
                </w:r>
                <w:proofErr w:type="spellEnd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()</w:t>
                </w:r>
              </w:p>
            </w:tc>
            <w:tc>
              <w:tcPr>
                <w:tcW w:w="653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065806C0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</w:tr>
          <w:tr w:rsidR="00482261" w:rsidRPr="00482261" w14:paraId="39291568" w14:textId="77777777" w:rsidTr="00482261">
            <w:trPr>
              <w:divId w:val="1537963103"/>
              <w:cantSplit/>
              <w:tblHeader/>
            </w:trPr>
            <w:tc>
              <w:tcPr>
                <w:tcW w:w="747" w:type="pct"/>
                <w:shd w:val="clear" w:color="auto" w:fill="F3F3F3"/>
                <w:hideMark/>
              </w:tcPr>
              <w:p w14:paraId="1109405E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updated_at</w:t>
                </w:r>
                <w:proofErr w:type="spellEnd"/>
              </w:p>
            </w:tc>
            <w:tc>
              <w:tcPr>
                <w:tcW w:w="1232" w:type="pct"/>
                <w:shd w:val="clear" w:color="auto" w:fill="F3F3F3"/>
                <w:hideMark/>
              </w:tcPr>
              <w:p w14:paraId="2AF71B4F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timestamp</w:t>
                </w:r>
                <w:proofErr w:type="spellEnd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with</w:t>
                </w:r>
                <w:proofErr w:type="spellEnd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time </w:t>
                </w: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zone</w:t>
                </w:r>
                <w:proofErr w:type="spellEnd"/>
              </w:p>
            </w:tc>
            <w:tc>
              <w:tcPr>
                <w:tcW w:w="323" w:type="pct"/>
                <w:shd w:val="clear" w:color="auto" w:fill="F3F3F3"/>
                <w:hideMark/>
              </w:tcPr>
              <w:p w14:paraId="64DF7246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NO</w:t>
                </w:r>
              </w:p>
            </w:tc>
            <w:tc>
              <w:tcPr>
                <w:tcW w:w="2045" w:type="pct"/>
                <w:shd w:val="clear" w:color="auto" w:fill="F3F3F3"/>
                <w:hideMark/>
              </w:tcPr>
              <w:p w14:paraId="6B2FD9B1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now</w:t>
                </w:r>
                <w:proofErr w:type="spellEnd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()</w:t>
                </w:r>
              </w:p>
            </w:tc>
            <w:tc>
              <w:tcPr>
                <w:tcW w:w="653" w:type="pct"/>
                <w:shd w:val="clear" w:color="auto" w:fill="F3F3F3"/>
                <w:hideMark/>
              </w:tcPr>
              <w:p w14:paraId="25BF5B94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</w:tr>
        </w:tbl>
        <w:p w14:paraId="78270C0C" w14:textId="77777777" w:rsidR="00482261" w:rsidRPr="00482261" w:rsidRDefault="00482261" w:rsidP="00482261">
          <w:pPr>
            <w:numPr>
              <w:ilvl w:val="0"/>
              <w:numId w:val="36"/>
            </w:numPr>
            <w:spacing w:after="80" w:line="240" w:lineRule="auto"/>
            <w:jc w:val="both"/>
            <w:divId w:val="1537963103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Indices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 xml:space="preserve"> visibles:</w:t>
          </w:r>
        </w:p>
        <w:p w14:paraId="0D061D53" w14:textId="77777777" w:rsidR="00482261" w:rsidRPr="00482261" w:rsidRDefault="00482261" w:rsidP="00482261">
          <w:pPr>
            <w:numPr>
              <w:ilvl w:val="0"/>
              <w:numId w:val="36"/>
            </w:numPr>
            <w:spacing w:after="80" w:line="240" w:lineRule="auto"/>
            <w:jc w:val="both"/>
            <w:divId w:val="1537963103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audit_documents_pkey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 xml:space="preserve">: CREATE UNIQUE INDEX </w:t>
          </w: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audit_documents_pkey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 xml:space="preserve"> ON </w:t>
          </w: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public.audit_documents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 xml:space="preserve"> USING </w:t>
          </w: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btree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 xml:space="preserve"> (id)</w:t>
          </w:r>
        </w:p>
        <w:p w14:paraId="3E9FC175" w14:textId="77777777" w:rsidR="00482261" w:rsidRPr="00482261" w:rsidRDefault="00482261" w:rsidP="00482261">
          <w:pPr>
            <w:numPr>
              <w:ilvl w:val="0"/>
              <w:numId w:val="36"/>
            </w:numPr>
            <w:spacing w:after="80" w:line="240" w:lineRule="auto"/>
            <w:jc w:val="both"/>
            <w:divId w:val="1537963103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idx_audit_documents_section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 xml:space="preserve">: CREATE INDEX </w:t>
          </w: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idx_audit_documents_section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 xml:space="preserve"> ON </w:t>
          </w: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public.audit_documents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 xml:space="preserve"> USING </w:t>
          </w: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btree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 xml:space="preserve"> (</w:t>
          </w: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section_code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)</w:t>
          </w:r>
        </w:p>
        <w:p w14:paraId="11CD8A36" w14:textId="77777777" w:rsidR="00482261" w:rsidRPr="00482261" w:rsidRDefault="00482261" w:rsidP="00482261">
          <w:pPr>
            <w:numPr>
              <w:ilvl w:val="0"/>
              <w:numId w:val="36"/>
            </w:numPr>
            <w:spacing w:after="80" w:line="240" w:lineRule="auto"/>
            <w:jc w:val="both"/>
            <w:divId w:val="1537963103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idx_audit_documents_status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 xml:space="preserve">: CREATE INDEX </w:t>
          </w: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idx_audit_documents_status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 xml:space="preserve"> ON </w:t>
          </w: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public.audit_documents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 xml:space="preserve"> USING </w:t>
          </w: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btree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 xml:space="preserve"> (status)</w:t>
          </w:r>
        </w:p>
        <w:p w14:paraId="153BF1E4" w14:textId="77777777" w:rsidR="00482261" w:rsidRPr="00482261" w:rsidRDefault="00482261" w:rsidP="00482261">
          <w:pPr>
            <w:pStyle w:val="Ttulo3"/>
            <w:spacing w:before="120" w:line="240" w:lineRule="auto"/>
            <w:jc w:val="both"/>
            <w:divId w:val="1537963103"/>
            <w:rPr>
              <w:rFonts w:ascii="Aptos" w:eastAsia="Times New Roman" w:hAnsi="Aptos"/>
              <w:b/>
              <w:color w:val="8D648C"/>
              <w:sz w:val="22"/>
              <w:szCs w:val="22"/>
            </w:rPr>
          </w:pPr>
          <w:proofErr w:type="spellStart"/>
          <w:r w:rsidRPr="00482261">
            <w:rPr>
              <w:rFonts w:ascii="Aptos" w:eastAsia="Times New Roman" w:hAnsi="Aptos"/>
              <w:b/>
              <w:color w:val="8D648C"/>
              <w:sz w:val="22"/>
            </w:rPr>
            <w:t>public.audit_sections</w:t>
          </w:r>
          <w:proofErr w:type="spellEnd"/>
        </w:p>
        <w:p w14:paraId="37BB7B1D" w14:textId="77777777" w:rsidR="00482261" w:rsidRPr="00482261" w:rsidRDefault="00482261" w:rsidP="00482261">
          <w:pPr>
            <w:numPr>
              <w:ilvl w:val="0"/>
              <w:numId w:val="37"/>
            </w:numPr>
            <w:spacing w:after="80" w:line="240" w:lineRule="auto"/>
            <w:jc w:val="both"/>
            <w:divId w:val="1537963103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Tipo de objeto: table.</w:t>
          </w:r>
        </w:p>
        <w:p w14:paraId="2E6EE5B9" w14:textId="77777777" w:rsidR="00482261" w:rsidRPr="00482261" w:rsidRDefault="00482261" w:rsidP="00482261">
          <w:pPr>
            <w:numPr>
              <w:ilvl w:val="0"/>
              <w:numId w:val="37"/>
            </w:numPr>
            <w:spacing w:after="80" w:line="240" w:lineRule="auto"/>
            <w:jc w:val="both"/>
            <w:divId w:val="1537963103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 xml:space="preserve">Módulos que la consumen: </w:t>
          </w: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audit-prep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.</w:t>
          </w:r>
        </w:p>
        <w:p w14:paraId="6F6FAA0B" w14:textId="77777777" w:rsidR="00482261" w:rsidRPr="00482261" w:rsidRDefault="00482261" w:rsidP="00482261">
          <w:pPr>
            <w:numPr>
              <w:ilvl w:val="0"/>
              <w:numId w:val="37"/>
            </w:numPr>
            <w:spacing w:after="80" w:line="240" w:lineRule="auto"/>
            <w:jc w:val="both"/>
            <w:divId w:val="1537963103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Descripcion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 xml:space="preserve">: Sin comentario de </w:t>
          </w: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catalogo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.</w:t>
          </w:r>
        </w:p>
        <w:p w14:paraId="29DB5EE9" w14:textId="77777777" w:rsidR="00482261" w:rsidRPr="00482261" w:rsidRDefault="00482261" w:rsidP="00482261">
          <w:pPr>
            <w:numPr>
              <w:ilvl w:val="0"/>
              <w:numId w:val="37"/>
            </w:numPr>
            <w:spacing w:after="80" w:line="240" w:lineRule="auto"/>
            <w:jc w:val="both"/>
            <w:divId w:val="1537963103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Clave primaria: id</w:t>
          </w:r>
        </w:p>
        <w:p w14:paraId="5FD4CE4F" w14:textId="77777777" w:rsidR="00482261" w:rsidRPr="00482261" w:rsidRDefault="00482261" w:rsidP="00482261">
          <w:pPr>
            <w:numPr>
              <w:ilvl w:val="0"/>
              <w:numId w:val="37"/>
            </w:numPr>
            <w:spacing w:after="80" w:line="240" w:lineRule="auto"/>
            <w:jc w:val="both"/>
            <w:divId w:val="1537963103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 xml:space="preserve">Relaciones </w:t>
          </w: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foraneas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: no aplica o no visibles.</w:t>
          </w:r>
        </w:p>
        <w:tbl>
          <w:tblPr>
            <w:tblStyle w:val="Tablaconcuadrcula"/>
            <w:tblW w:w="5000" w:type="pct"/>
            <w:tblLook w:val="04A0" w:firstRow="1" w:lastRow="0" w:firstColumn="1" w:lastColumn="0" w:noHBand="0" w:noVBand="1"/>
          </w:tblPr>
          <w:tblGrid>
            <w:gridCol w:w="1410"/>
            <w:gridCol w:w="2450"/>
            <w:gridCol w:w="651"/>
            <w:gridCol w:w="3816"/>
            <w:gridCol w:w="1301"/>
          </w:tblGrid>
          <w:tr w:rsidR="00482261" w:rsidRPr="00482261" w14:paraId="208570CA" w14:textId="77777777" w:rsidTr="00482261">
            <w:trPr>
              <w:divId w:val="1537963103"/>
              <w:cantSplit/>
              <w:tblHeader/>
            </w:trPr>
            <w:tc>
              <w:tcPr>
                <w:tcW w:w="734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01FB9959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Campo</w:t>
                </w:r>
              </w:p>
            </w:tc>
            <w:tc>
              <w:tcPr>
                <w:tcW w:w="1274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2C36AD58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Tipo</w:t>
                </w:r>
              </w:p>
            </w:tc>
            <w:tc>
              <w:tcPr>
                <w:tcW w:w="334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48A4E3C9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Nulo</w:t>
                </w:r>
              </w:p>
            </w:tc>
            <w:tc>
              <w:tcPr>
                <w:tcW w:w="1983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78C36631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Default</w:t>
                </w:r>
              </w:p>
            </w:tc>
            <w:tc>
              <w:tcPr>
                <w:tcW w:w="675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7B344D46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Comentario</w:t>
                </w:r>
              </w:p>
            </w:tc>
          </w:tr>
          <w:tr w:rsidR="00482261" w:rsidRPr="00482261" w14:paraId="39C35ED1" w14:textId="77777777" w:rsidTr="00482261">
            <w:trPr>
              <w:divId w:val="1537963103"/>
              <w:cantSplit/>
              <w:tblHeader/>
            </w:trPr>
            <w:tc>
              <w:tcPr>
                <w:tcW w:w="734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3A44C0B0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id</w:t>
                </w:r>
              </w:p>
            </w:tc>
            <w:tc>
              <w:tcPr>
                <w:tcW w:w="1274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7AA0E877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integer</w:t>
                </w:r>
                <w:proofErr w:type="spellEnd"/>
              </w:p>
            </w:tc>
            <w:tc>
              <w:tcPr>
                <w:tcW w:w="334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0A0316D8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NO</w:t>
                </w:r>
              </w:p>
            </w:tc>
            <w:tc>
              <w:tcPr>
                <w:tcW w:w="1983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33900874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nextval</w:t>
                </w:r>
                <w:proofErr w:type="spellEnd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('</w:t>
                </w: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audit_sections_id_seq</w:t>
                </w:r>
                <w:proofErr w:type="spellEnd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'::</w:t>
                </w: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regclass</w:t>
                </w:r>
                <w:proofErr w:type="spellEnd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)</w:t>
                </w:r>
              </w:p>
            </w:tc>
            <w:tc>
              <w:tcPr>
                <w:tcW w:w="675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37A11585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</w:tr>
          <w:tr w:rsidR="00482261" w:rsidRPr="00482261" w14:paraId="3DF137D6" w14:textId="77777777" w:rsidTr="00482261">
            <w:trPr>
              <w:divId w:val="1537963103"/>
              <w:cantSplit/>
              <w:tblHeader/>
            </w:trPr>
            <w:tc>
              <w:tcPr>
                <w:tcW w:w="734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1719470E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code</w:t>
                </w:r>
                <w:proofErr w:type="spellEnd"/>
              </w:p>
            </w:tc>
            <w:tc>
              <w:tcPr>
                <w:tcW w:w="1274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3FC7905E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text</w:t>
                </w:r>
                <w:proofErr w:type="spellEnd"/>
              </w:p>
            </w:tc>
            <w:tc>
              <w:tcPr>
                <w:tcW w:w="334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65FA4D66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NO</w:t>
                </w:r>
              </w:p>
            </w:tc>
            <w:tc>
              <w:tcPr>
                <w:tcW w:w="1983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4E78276F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675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728D9DF2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482261" w:rsidRPr="00482261" w14:paraId="7D03074A" w14:textId="77777777" w:rsidTr="00482261">
            <w:trPr>
              <w:divId w:val="1537963103"/>
              <w:cantSplit/>
              <w:tblHeader/>
            </w:trPr>
            <w:tc>
              <w:tcPr>
                <w:tcW w:w="734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69F7EE5F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title</w:t>
                </w:r>
                <w:proofErr w:type="spellEnd"/>
              </w:p>
            </w:tc>
            <w:tc>
              <w:tcPr>
                <w:tcW w:w="1274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6780A659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text</w:t>
                </w:r>
                <w:proofErr w:type="spellEnd"/>
              </w:p>
            </w:tc>
            <w:tc>
              <w:tcPr>
                <w:tcW w:w="334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4D7A9D7E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NO</w:t>
                </w:r>
              </w:p>
            </w:tc>
            <w:tc>
              <w:tcPr>
                <w:tcW w:w="1983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73F8B998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675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27F4FFB8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482261" w:rsidRPr="00482261" w14:paraId="2F42ADFA" w14:textId="77777777" w:rsidTr="00482261">
            <w:trPr>
              <w:divId w:val="1537963103"/>
              <w:cantSplit/>
              <w:tblHeader/>
            </w:trPr>
            <w:tc>
              <w:tcPr>
                <w:tcW w:w="734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783B8CBA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description</w:t>
                </w:r>
                <w:proofErr w:type="spellEnd"/>
              </w:p>
            </w:tc>
            <w:tc>
              <w:tcPr>
                <w:tcW w:w="1274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1F92BCAD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text</w:t>
                </w:r>
                <w:proofErr w:type="spellEnd"/>
              </w:p>
            </w:tc>
            <w:tc>
              <w:tcPr>
                <w:tcW w:w="334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5B5CEB20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1983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16B4FFE5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675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38C9C2CB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482261" w:rsidRPr="00482261" w14:paraId="19E33999" w14:textId="77777777" w:rsidTr="00482261">
            <w:trPr>
              <w:divId w:val="1537963103"/>
              <w:cantSplit/>
              <w:tblHeader/>
            </w:trPr>
            <w:tc>
              <w:tcPr>
                <w:tcW w:w="734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2C192D8F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área</w:t>
                </w:r>
              </w:p>
            </w:tc>
            <w:tc>
              <w:tcPr>
                <w:tcW w:w="1274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5CF58357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text</w:t>
                </w:r>
                <w:proofErr w:type="spellEnd"/>
              </w:p>
            </w:tc>
            <w:tc>
              <w:tcPr>
                <w:tcW w:w="334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51BC89E1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1983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49025E72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675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7AEE0FDB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482261" w:rsidRPr="00482261" w14:paraId="65EADE16" w14:textId="77777777" w:rsidTr="00482261">
            <w:trPr>
              <w:divId w:val="1537963103"/>
              <w:cantSplit/>
              <w:tblHeader/>
            </w:trPr>
            <w:tc>
              <w:tcPr>
                <w:tcW w:w="734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3D2571EE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storage_path</w:t>
                </w:r>
                <w:proofErr w:type="spellEnd"/>
              </w:p>
            </w:tc>
            <w:tc>
              <w:tcPr>
                <w:tcW w:w="1274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60909F03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text</w:t>
                </w:r>
                <w:proofErr w:type="spellEnd"/>
              </w:p>
            </w:tc>
            <w:tc>
              <w:tcPr>
                <w:tcW w:w="334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273110FB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1983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20652D53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675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64888F35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482261" w:rsidRPr="00482261" w14:paraId="08479A8C" w14:textId="77777777" w:rsidTr="00482261">
            <w:trPr>
              <w:divId w:val="1537963103"/>
              <w:cantSplit/>
              <w:tblHeader/>
            </w:trPr>
            <w:tc>
              <w:tcPr>
                <w:tcW w:w="734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7E56D92A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allowed_roles</w:t>
                </w:r>
                <w:proofErr w:type="spellEnd"/>
              </w:p>
            </w:tc>
            <w:tc>
              <w:tcPr>
                <w:tcW w:w="1274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64D62507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_</w:t>
                </w: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text</w:t>
                </w:r>
                <w:proofErr w:type="spellEnd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[]</w:t>
                </w:r>
              </w:p>
            </w:tc>
            <w:tc>
              <w:tcPr>
                <w:tcW w:w="334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065778A7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NO</w:t>
                </w:r>
              </w:p>
            </w:tc>
            <w:tc>
              <w:tcPr>
                <w:tcW w:w="1983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64BC62DA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'{}'::</w:t>
                </w: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text</w:t>
                </w:r>
                <w:proofErr w:type="spellEnd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[]</w:t>
                </w:r>
              </w:p>
            </w:tc>
            <w:tc>
              <w:tcPr>
                <w:tcW w:w="675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2A292A46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</w:tr>
          <w:tr w:rsidR="00482261" w:rsidRPr="00482261" w14:paraId="7092D29B" w14:textId="77777777" w:rsidTr="00482261">
            <w:trPr>
              <w:divId w:val="1537963103"/>
              <w:cantSplit/>
              <w:tblHeader/>
            </w:trPr>
            <w:tc>
              <w:tcPr>
                <w:tcW w:w="734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3E009B8A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ordering</w:t>
                </w:r>
                <w:proofErr w:type="spellEnd"/>
              </w:p>
            </w:tc>
            <w:tc>
              <w:tcPr>
                <w:tcW w:w="1274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385BDD31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integer</w:t>
                </w:r>
                <w:proofErr w:type="spellEnd"/>
              </w:p>
            </w:tc>
            <w:tc>
              <w:tcPr>
                <w:tcW w:w="334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37417565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NO</w:t>
                </w:r>
              </w:p>
            </w:tc>
            <w:tc>
              <w:tcPr>
                <w:tcW w:w="1983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6541804D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0</w:t>
                </w:r>
              </w:p>
            </w:tc>
            <w:tc>
              <w:tcPr>
                <w:tcW w:w="675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1CE3F74C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</w:tr>
          <w:tr w:rsidR="00482261" w:rsidRPr="00482261" w14:paraId="067B84D9" w14:textId="77777777" w:rsidTr="00482261">
            <w:trPr>
              <w:divId w:val="1537963103"/>
              <w:cantSplit/>
              <w:tblHeader/>
            </w:trPr>
            <w:tc>
              <w:tcPr>
                <w:tcW w:w="734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4BA686C2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active</w:t>
                </w:r>
              </w:p>
            </w:tc>
            <w:tc>
              <w:tcPr>
                <w:tcW w:w="1274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4E8CA375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boolean</w:t>
                </w:r>
                <w:proofErr w:type="spellEnd"/>
              </w:p>
            </w:tc>
            <w:tc>
              <w:tcPr>
                <w:tcW w:w="334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04679753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NO</w:t>
                </w:r>
              </w:p>
            </w:tc>
            <w:tc>
              <w:tcPr>
                <w:tcW w:w="1983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1524FA23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true</w:t>
                </w:r>
              </w:p>
            </w:tc>
            <w:tc>
              <w:tcPr>
                <w:tcW w:w="675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469CBFEB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</w:tr>
          <w:tr w:rsidR="00482261" w:rsidRPr="00482261" w14:paraId="1CE6B798" w14:textId="77777777" w:rsidTr="00482261">
            <w:trPr>
              <w:divId w:val="1537963103"/>
              <w:cantSplit/>
              <w:tblHeader/>
            </w:trPr>
            <w:tc>
              <w:tcPr>
                <w:tcW w:w="734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4BA43094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metadata</w:t>
                </w:r>
                <w:proofErr w:type="spellEnd"/>
              </w:p>
            </w:tc>
            <w:tc>
              <w:tcPr>
                <w:tcW w:w="1274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74E87CFF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jsonb</w:t>
                </w:r>
                <w:proofErr w:type="spellEnd"/>
              </w:p>
            </w:tc>
            <w:tc>
              <w:tcPr>
                <w:tcW w:w="334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16103DAC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NO</w:t>
                </w:r>
              </w:p>
            </w:tc>
            <w:tc>
              <w:tcPr>
                <w:tcW w:w="1983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081AACDB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'{}'::</w:t>
                </w: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jsonb</w:t>
                </w:r>
                <w:proofErr w:type="spellEnd"/>
              </w:p>
            </w:tc>
            <w:tc>
              <w:tcPr>
                <w:tcW w:w="675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0265F7F9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</w:tr>
          <w:tr w:rsidR="00482261" w:rsidRPr="00482261" w14:paraId="749994BB" w14:textId="77777777" w:rsidTr="00482261">
            <w:trPr>
              <w:divId w:val="1537963103"/>
              <w:cantSplit/>
              <w:tblHeader/>
            </w:trPr>
            <w:tc>
              <w:tcPr>
                <w:tcW w:w="734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5A1DF52C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created_at</w:t>
                </w:r>
                <w:proofErr w:type="spellEnd"/>
              </w:p>
            </w:tc>
            <w:tc>
              <w:tcPr>
                <w:tcW w:w="1274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4A53773E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timestamp</w:t>
                </w:r>
                <w:proofErr w:type="spellEnd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with</w:t>
                </w:r>
                <w:proofErr w:type="spellEnd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time </w:t>
                </w: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zone</w:t>
                </w:r>
                <w:proofErr w:type="spellEnd"/>
              </w:p>
            </w:tc>
            <w:tc>
              <w:tcPr>
                <w:tcW w:w="334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7F1272B1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NO</w:t>
                </w:r>
              </w:p>
            </w:tc>
            <w:tc>
              <w:tcPr>
                <w:tcW w:w="1983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01C6E318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now</w:t>
                </w:r>
                <w:proofErr w:type="spellEnd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()</w:t>
                </w:r>
              </w:p>
            </w:tc>
            <w:tc>
              <w:tcPr>
                <w:tcW w:w="675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4602CDAF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</w:tr>
          <w:tr w:rsidR="00482261" w:rsidRPr="00482261" w14:paraId="6C9E4BE3" w14:textId="77777777" w:rsidTr="00482261">
            <w:trPr>
              <w:divId w:val="1537963103"/>
              <w:cantSplit/>
              <w:tblHeader/>
            </w:trPr>
            <w:tc>
              <w:tcPr>
                <w:tcW w:w="734" w:type="pct"/>
                <w:shd w:val="clear" w:color="auto" w:fill="FFFFFF"/>
                <w:hideMark/>
              </w:tcPr>
              <w:p w14:paraId="42EBB8D4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updated_at</w:t>
                </w:r>
                <w:proofErr w:type="spellEnd"/>
              </w:p>
            </w:tc>
            <w:tc>
              <w:tcPr>
                <w:tcW w:w="1274" w:type="pct"/>
                <w:shd w:val="clear" w:color="auto" w:fill="FFFFFF"/>
                <w:hideMark/>
              </w:tcPr>
              <w:p w14:paraId="681E7042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timestamp</w:t>
                </w:r>
                <w:proofErr w:type="spellEnd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with</w:t>
                </w:r>
                <w:proofErr w:type="spellEnd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time </w:t>
                </w: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zone</w:t>
                </w:r>
                <w:proofErr w:type="spellEnd"/>
              </w:p>
            </w:tc>
            <w:tc>
              <w:tcPr>
                <w:tcW w:w="334" w:type="pct"/>
                <w:shd w:val="clear" w:color="auto" w:fill="FFFFFF"/>
                <w:hideMark/>
              </w:tcPr>
              <w:p w14:paraId="72C58C9C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NO</w:t>
                </w:r>
              </w:p>
            </w:tc>
            <w:tc>
              <w:tcPr>
                <w:tcW w:w="1983" w:type="pct"/>
                <w:shd w:val="clear" w:color="auto" w:fill="FFFFFF"/>
                <w:hideMark/>
              </w:tcPr>
              <w:p w14:paraId="1FB02772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now</w:t>
                </w:r>
                <w:proofErr w:type="spellEnd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()</w:t>
                </w:r>
              </w:p>
            </w:tc>
            <w:tc>
              <w:tcPr>
                <w:tcW w:w="675" w:type="pct"/>
                <w:shd w:val="clear" w:color="auto" w:fill="FFFFFF"/>
                <w:hideMark/>
              </w:tcPr>
              <w:p w14:paraId="43E6141C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</w:tr>
        </w:tbl>
        <w:p w14:paraId="0FD23BE1" w14:textId="77777777" w:rsidR="00482261" w:rsidRPr="00482261" w:rsidRDefault="00482261" w:rsidP="00482261">
          <w:pPr>
            <w:numPr>
              <w:ilvl w:val="0"/>
              <w:numId w:val="38"/>
            </w:numPr>
            <w:spacing w:after="80" w:line="240" w:lineRule="auto"/>
            <w:jc w:val="both"/>
            <w:divId w:val="1537963103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lastRenderedPageBreak/>
            <w:t>Indices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 xml:space="preserve"> visibles:</w:t>
          </w:r>
        </w:p>
        <w:p w14:paraId="0F4FD652" w14:textId="77777777" w:rsidR="00482261" w:rsidRPr="00482261" w:rsidRDefault="00482261" w:rsidP="00482261">
          <w:pPr>
            <w:numPr>
              <w:ilvl w:val="0"/>
              <w:numId w:val="38"/>
            </w:numPr>
            <w:spacing w:after="80" w:line="240" w:lineRule="auto"/>
            <w:jc w:val="both"/>
            <w:divId w:val="1537963103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audit_sections_code_key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 xml:space="preserve">: CREATE UNIQUE INDEX </w:t>
          </w: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audit_sections_code_key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 xml:space="preserve"> ON </w:t>
          </w: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public.audit_sections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 xml:space="preserve"> USING </w:t>
          </w: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btree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 xml:space="preserve"> (</w:t>
          </w: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code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)</w:t>
          </w:r>
        </w:p>
        <w:p w14:paraId="04DDC862" w14:textId="77777777" w:rsidR="00482261" w:rsidRPr="00482261" w:rsidRDefault="00482261" w:rsidP="00482261">
          <w:pPr>
            <w:numPr>
              <w:ilvl w:val="0"/>
              <w:numId w:val="38"/>
            </w:numPr>
            <w:spacing w:after="80" w:line="240" w:lineRule="auto"/>
            <w:jc w:val="both"/>
            <w:divId w:val="1537963103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audit_sections_pkey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 xml:space="preserve">: CREATE UNIQUE INDEX </w:t>
          </w: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audit_sections_pkey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 xml:space="preserve"> ON </w:t>
          </w: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public.audit_sections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 xml:space="preserve"> USING </w:t>
          </w: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btree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 xml:space="preserve"> (id)</w:t>
          </w:r>
        </w:p>
        <w:p w14:paraId="4B5CFABE" w14:textId="77777777" w:rsidR="00482261" w:rsidRPr="00482261" w:rsidRDefault="00482261" w:rsidP="00482261">
          <w:pPr>
            <w:pStyle w:val="Ttulo3"/>
            <w:spacing w:before="120" w:line="240" w:lineRule="auto"/>
            <w:jc w:val="both"/>
            <w:divId w:val="1537963103"/>
            <w:rPr>
              <w:rFonts w:ascii="Aptos" w:eastAsia="Times New Roman" w:hAnsi="Aptos"/>
              <w:b/>
              <w:color w:val="8D648C"/>
              <w:sz w:val="22"/>
              <w:szCs w:val="22"/>
            </w:rPr>
          </w:pPr>
          <w:proofErr w:type="spellStart"/>
          <w:r w:rsidRPr="00482261">
            <w:rPr>
              <w:rFonts w:ascii="Aptos" w:eastAsia="Times New Roman" w:hAnsi="Aptos"/>
              <w:b/>
              <w:color w:val="8D648C"/>
              <w:sz w:val="22"/>
            </w:rPr>
            <w:t>public.audit_settings</w:t>
          </w:r>
          <w:proofErr w:type="spellEnd"/>
        </w:p>
        <w:p w14:paraId="490C2C21" w14:textId="77777777" w:rsidR="00482261" w:rsidRPr="00482261" w:rsidRDefault="00482261" w:rsidP="00482261">
          <w:pPr>
            <w:numPr>
              <w:ilvl w:val="0"/>
              <w:numId w:val="39"/>
            </w:numPr>
            <w:spacing w:after="80" w:line="240" w:lineRule="auto"/>
            <w:jc w:val="both"/>
            <w:divId w:val="1537963103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Tipo de objeto: table.</w:t>
          </w:r>
        </w:p>
        <w:p w14:paraId="7305D769" w14:textId="77777777" w:rsidR="00482261" w:rsidRPr="00482261" w:rsidRDefault="00482261" w:rsidP="00482261">
          <w:pPr>
            <w:numPr>
              <w:ilvl w:val="0"/>
              <w:numId w:val="39"/>
            </w:numPr>
            <w:spacing w:after="80" w:line="240" w:lineRule="auto"/>
            <w:jc w:val="both"/>
            <w:divId w:val="1537963103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 xml:space="preserve">Módulos que la consumen: </w:t>
          </w: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audit-prep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.</w:t>
          </w:r>
        </w:p>
        <w:p w14:paraId="4225C6CA" w14:textId="77777777" w:rsidR="00482261" w:rsidRPr="00482261" w:rsidRDefault="00482261" w:rsidP="00482261">
          <w:pPr>
            <w:numPr>
              <w:ilvl w:val="0"/>
              <w:numId w:val="39"/>
            </w:numPr>
            <w:spacing w:after="80" w:line="240" w:lineRule="auto"/>
            <w:jc w:val="both"/>
            <w:divId w:val="1537963103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Descripcion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 xml:space="preserve">: Sin comentario de </w:t>
          </w: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catalogo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.</w:t>
          </w:r>
        </w:p>
        <w:p w14:paraId="3E47FFBC" w14:textId="77777777" w:rsidR="00482261" w:rsidRPr="00482261" w:rsidRDefault="00482261" w:rsidP="00482261">
          <w:pPr>
            <w:numPr>
              <w:ilvl w:val="0"/>
              <w:numId w:val="39"/>
            </w:numPr>
            <w:spacing w:after="80" w:line="240" w:lineRule="auto"/>
            <w:jc w:val="both"/>
            <w:divId w:val="1537963103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Clave primaria: id</w:t>
          </w:r>
        </w:p>
        <w:p w14:paraId="6B2AACA8" w14:textId="77777777" w:rsidR="00482261" w:rsidRPr="00482261" w:rsidRDefault="00482261" w:rsidP="00482261">
          <w:pPr>
            <w:numPr>
              <w:ilvl w:val="0"/>
              <w:numId w:val="39"/>
            </w:numPr>
            <w:spacing w:after="80" w:line="240" w:lineRule="auto"/>
            <w:jc w:val="both"/>
            <w:divId w:val="1537963103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 xml:space="preserve">Relaciones </w:t>
          </w: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foraneas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: no aplica o no visibles.</w:t>
          </w:r>
        </w:p>
        <w:tbl>
          <w:tblPr>
            <w:tblStyle w:val="Tablaconcuadrcula"/>
            <w:tblW w:w="5000" w:type="pct"/>
            <w:tblLook w:val="04A0" w:firstRow="1" w:lastRow="0" w:firstColumn="1" w:lastColumn="0" w:noHBand="0" w:noVBand="1"/>
          </w:tblPr>
          <w:tblGrid>
            <w:gridCol w:w="2393"/>
            <w:gridCol w:w="3287"/>
            <w:gridCol w:w="861"/>
            <w:gridCol w:w="1346"/>
            <w:gridCol w:w="1741"/>
          </w:tblGrid>
          <w:tr w:rsidR="00482261" w:rsidRPr="00482261" w14:paraId="2F091B71" w14:textId="77777777" w:rsidTr="00482261">
            <w:trPr>
              <w:divId w:val="1537963103"/>
              <w:cantSplit/>
              <w:tblHeader/>
            </w:trPr>
            <w:tc>
              <w:tcPr>
                <w:tcW w:w="1243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5F2E8F4F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Campo</w:t>
                </w:r>
              </w:p>
            </w:tc>
            <w:tc>
              <w:tcPr>
                <w:tcW w:w="1707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183CA14B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Tipo</w:t>
                </w:r>
              </w:p>
            </w:tc>
            <w:tc>
              <w:tcPr>
                <w:tcW w:w="447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69047AAF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Nulo</w:t>
                </w:r>
              </w:p>
            </w:tc>
            <w:tc>
              <w:tcPr>
                <w:tcW w:w="699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6BE36D81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Default</w:t>
                </w:r>
              </w:p>
            </w:tc>
            <w:tc>
              <w:tcPr>
                <w:tcW w:w="904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0EECD737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Comentario</w:t>
                </w:r>
              </w:p>
            </w:tc>
          </w:tr>
          <w:tr w:rsidR="00482261" w:rsidRPr="00482261" w14:paraId="7AD36E8F" w14:textId="77777777" w:rsidTr="00482261">
            <w:trPr>
              <w:divId w:val="1537963103"/>
              <w:cantSplit/>
              <w:tblHeader/>
            </w:trPr>
            <w:tc>
              <w:tcPr>
                <w:tcW w:w="1243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0B6E9C50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id</w:t>
                </w:r>
              </w:p>
            </w:tc>
            <w:tc>
              <w:tcPr>
                <w:tcW w:w="1707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2D6F6FDF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smallint</w:t>
                </w:r>
                <w:proofErr w:type="spellEnd"/>
              </w:p>
            </w:tc>
            <w:tc>
              <w:tcPr>
                <w:tcW w:w="447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27238A71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NO</w:t>
                </w:r>
              </w:p>
            </w:tc>
            <w:tc>
              <w:tcPr>
                <w:tcW w:w="699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1982CF05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1</w:t>
                </w:r>
              </w:p>
            </w:tc>
            <w:tc>
              <w:tcPr>
                <w:tcW w:w="904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4A4CAE9C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</w:tr>
          <w:tr w:rsidR="00482261" w:rsidRPr="00482261" w14:paraId="4DD9D0E5" w14:textId="77777777" w:rsidTr="00482261">
            <w:trPr>
              <w:divId w:val="1537963103"/>
              <w:cantSplit/>
              <w:tblHeader/>
            </w:trPr>
            <w:tc>
              <w:tcPr>
                <w:tcW w:w="1243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1C4566A0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audit_mode</w:t>
                </w:r>
                <w:proofErr w:type="spellEnd"/>
              </w:p>
            </w:tc>
            <w:tc>
              <w:tcPr>
                <w:tcW w:w="1707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2D7ED993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boolean</w:t>
                </w:r>
                <w:proofErr w:type="spellEnd"/>
              </w:p>
            </w:tc>
            <w:tc>
              <w:tcPr>
                <w:tcW w:w="447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766DA0E2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NO</w:t>
                </w:r>
              </w:p>
            </w:tc>
            <w:tc>
              <w:tcPr>
                <w:tcW w:w="699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66C1FF0D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false</w:t>
                </w:r>
              </w:p>
            </w:tc>
            <w:tc>
              <w:tcPr>
                <w:tcW w:w="904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3B6286CA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</w:tr>
          <w:tr w:rsidR="00482261" w:rsidRPr="00482261" w14:paraId="566C2A61" w14:textId="77777777" w:rsidTr="00482261">
            <w:trPr>
              <w:divId w:val="1537963103"/>
              <w:cantSplit/>
              <w:tblHeader/>
            </w:trPr>
            <w:tc>
              <w:tcPr>
                <w:tcW w:w="1243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382FAF0B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audit_start_date</w:t>
                </w:r>
                <w:proofErr w:type="spellEnd"/>
              </w:p>
            </w:tc>
            <w:tc>
              <w:tcPr>
                <w:tcW w:w="1707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185B0846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timestamp</w:t>
                </w:r>
                <w:proofErr w:type="spellEnd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with</w:t>
                </w:r>
                <w:proofErr w:type="spellEnd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time </w:t>
                </w: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zone</w:t>
                </w:r>
                <w:proofErr w:type="spellEnd"/>
              </w:p>
            </w:tc>
            <w:tc>
              <w:tcPr>
                <w:tcW w:w="447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77591FA5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699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31200251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904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34059D31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482261" w:rsidRPr="00482261" w14:paraId="5EA720BE" w14:textId="77777777" w:rsidTr="00482261">
            <w:trPr>
              <w:divId w:val="1537963103"/>
              <w:cantSplit/>
              <w:tblHeader/>
            </w:trPr>
            <w:tc>
              <w:tcPr>
                <w:tcW w:w="1243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0EA2B351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audit_end_date</w:t>
                </w:r>
                <w:proofErr w:type="spellEnd"/>
              </w:p>
            </w:tc>
            <w:tc>
              <w:tcPr>
                <w:tcW w:w="1707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12C5E95E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timestamp</w:t>
                </w:r>
                <w:proofErr w:type="spellEnd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with</w:t>
                </w:r>
                <w:proofErr w:type="spellEnd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time </w:t>
                </w: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zone</w:t>
                </w:r>
                <w:proofErr w:type="spellEnd"/>
              </w:p>
            </w:tc>
            <w:tc>
              <w:tcPr>
                <w:tcW w:w="447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4D9684CD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699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22719B85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904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7B67F822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482261" w:rsidRPr="00482261" w14:paraId="3145C586" w14:textId="77777777" w:rsidTr="00482261">
            <w:trPr>
              <w:divId w:val="1537963103"/>
              <w:cantSplit/>
              <w:tblHeader/>
            </w:trPr>
            <w:tc>
              <w:tcPr>
                <w:tcW w:w="1243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4CA0048C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drive_root_id</w:t>
                </w:r>
                <w:proofErr w:type="spellEnd"/>
              </w:p>
            </w:tc>
            <w:tc>
              <w:tcPr>
                <w:tcW w:w="1707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31DB3B70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text</w:t>
                </w:r>
                <w:proofErr w:type="spellEnd"/>
              </w:p>
            </w:tc>
            <w:tc>
              <w:tcPr>
                <w:tcW w:w="447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42840397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699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5D8A91C5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904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28070B35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482261" w:rsidRPr="00482261" w14:paraId="7A5D7B2A" w14:textId="77777777" w:rsidTr="00482261">
            <w:trPr>
              <w:divId w:val="1537963103"/>
              <w:cantSplit/>
              <w:tblHeader/>
            </w:trPr>
            <w:tc>
              <w:tcPr>
                <w:tcW w:w="1243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5CB77447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checklist_schema</w:t>
                </w:r>
                <w:proofErr w:type="spellEnd"/>
              </w:p>
            </w:tc>
            <w:tc>
              <w:tcPr>
                <w:tcW w:w="1707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04F4B664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jsonb</w:t>
                </w:r>
                <w:proofErr w:type="spellEnd"/>
              </w:p>
            </w:tc>
            <w:tc>
              <w:tcPr>
                <w:tcW w:w="447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3B05D1B3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NO</w:t>
                </w:r>
              </w:p>
            </w:tc>
            <w:tc>
              <w:tcPr>
                <w:tcW w:w="699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694AA2C8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'{}'::</w:t>
                </w: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jsonb</w:t>
                </w:r>
                <w:proofErr w:type="spellEnd"/>
              </w:p>
            </w:tc>
            <w:tc>
              <w:tcPr>
                <w:tcW w:w="904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6F53BBEE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</w:tr>
          <w:tr w:rsidR="00482261" w:rsidRPr="00482261" w14:paraId="5512D28E" w14:textId="77777777" w:rsidTr="00482261">
            <w:trPr>
              <w:divId w:val="1537963103"/>
              <w:cantSplit/>
              <w:tblHeader/>
            </w:trPr>
            <w:tc>
              <w:tcPr>
                <w:tcW w:w="1243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6F4AF510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created_at</w:t>
                </w:r>
                <w:proofErr w:type="spellEnd"/>
              </w:p>
            </w:tc>
            <w:tc>
              <w:tcPr>
                <w:tcW w:w="1707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29A85BED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timestamp</w:t>
                </w:r>
                <w:proofErr w:type="spellEnd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with</w:t>
                </w:r>
                <w:proofErr w:type="spellEnd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time </w:t>
                </w: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zone</w:t>
                </w:r>
                <w:proofErr w:type="spellEnd"/>
              </w:p>
            </w:tc>
            <w:tc>
              <w:tcPr>
                <w:tcW w:w="447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3ADB6957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NO</w:t>
                </w:r>
              </w:p>
            </w:tc>
            <w:tc>
              <w:tcPr>
                <w:tcW w:w="699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0E650B12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now</w:t>
                </w:r>
                <w:proofErr w:type="spellEnd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()</w:t>
                </w:r>
              </w:p>
            </w:tc>
            <w:tc>
              <w:tcPr>
                <w:tcW w:w="904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55666A8F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</w:tr>
          <w:tr w:rsidR="00482261" w:rsidRPr="00482261" w14:paraId="4D0AAF0B" w14:textId="77777777" w:rsidTr="00482261">
            <w:trPr>
              <w:divId w:val="1537963103"/>
              <w:cantSplit/>
              <w:tblHeader/>
            </w:trPr>
            <w:tc>
              <w:tcPr>
                <w:tcW w:w="1243" w:type="pct"/>
                <w:shd w:val="clear" w:color="auto" w:fill="FFFFFF"/>
                <w:hideMark/>
              </w:tcPr>
              <w:p w14:paraId="4E246CEC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updated_at</w:t>
                </w:r>
                <w:proofErr w:type="spellEnd"/>
              </w:p>
            </w:tc>
            <w:tc>
              <w:tcPr>
                <w:tcW w:w="1707" w:type="pct"/>
                <w:shd w:val="clear" w:color="auto" w:fill="FFFFFF"/>
                <w:hideMark/>
              </w:tcPr>
              <w:p w14:paraId="667383AE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timestamp</w:t>
                </w:r>
                <w:proofErr w:type="spellEnd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with</w:t>
                </w:r>
                <w:proofErr w:type="spellEnd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time </w:t>
                </w: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zone</w:t>
                </w:r>
                <w:proofErr w:type="spellEnd"/>
              </w:p>
            </w:tc>
            <w:tc>
              <w:tcPr>
                <w:tcW w:w="447" w:type="pct"/>
                <w:shd w:val="clear" w:color="auto" w:fill="FFFFFF"/>
                <w:hideMark/>
              </w:tcPr>
              <w:p w14:paraId="788FA444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NO</w:t>
                </w:r>
              </w:p>
            </w:tc>
            <w:tc>
              <w:tcPr>
                <w:tcW w:w="699" w:type="pct"/>
                <w:shd w:val="clear" w:color="auto" w:fill="FFFFFF"/>
                <w:hideMark/>
              </w:tcPr>
              <w:p w14:paraId="399DC0C9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now</w:t>
                </w:r>
                <w:proofErr w:type="spellEnd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()</w:t>
                </w:r>
              </w:p>
            </w:tc>
            <w:tc>
              <w:tcPr>
                <w:tcW w:w="904" w:type="pct"/>
                <w:shd w:val="clear" w:color="auto" w:fill="FFFFFF"/>
                <w:hideMark/>
              </w:tcPr>
              <w:p w14:paraId="73F9B110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</w:tr>
        </w:tbl>
        <w:p w14:paraId="2DEA1921" w14:textId="77777777" w:rsidR="00482261" w:rsidRPr="00482261" w:rsidRDefault="00482261" w:rsidP="00482261">
          <w:pPr>
            <w:numPr>
              <w:ilvl w:val="0"/>
              <w:numId w:val="40"/>
            </w:numPr>
            <w:spacing w:after="80" w:line="240" w:lineRule="auto"/>
            <w:jc w:val="both"/>
            <w:divId w:val="1537963103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Indices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 xml:space="preserve"> visibles:</w:t>
          </w:r>
        </w:p>
        <w:p w14:paraId="08D2E28E" w14:textId="77777777" w:rsidR="00482261" w:rsidRPr="00482261" w:rsidRDefault="00482261" w:rsidP="00482261">
          <w:pPr>
            <w:numPr>
              <w:ilvl w:val="0"/>
              <w:numId w:val="40"/>
            </w:numPr>
            <w:spacing w:after="80" w:line="240" w:lineRule="auto"/>
            <w:jc w:val="both"/>
            <w:divId w:val="1537963103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audit_settings_pkey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 xml:space="preserve">: CREATE UNIQUE INDEX </w:t>
          </w: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audit_settings_pkey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 xml:space="preserve"> ON </w:t>
          </w: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public.audit_settings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 xml:space="preserve"> USING </w:t>
          </w: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btree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 xml:space="preserve"> (id)</w:t>
          </w:r>
        </w:p>
        <w:p w14:paraId="1D4A13B7" w14:textId="77777777" w:rsidR="00482261" w:rsidRPr="00482261" w:rsidRDefault="00482261" w:rsidP="00482261">
          <w:pPr>
            <w:pStyle w:val="Ttulo3"/>
            <w:spacing w:before="120" w:line="240" w:lineRule="auto"/>
            <w:jc w:val="both"/>
            <w:divId w:val="1537963103"/>
            <w:rPr>
              <w:rFonts w:ascii="Aptos" w:eastAsia="Times New Roman" w:hAnsi="Aptos"/>
              <w:b/>
              <w:color w:val="8D648C"/>
              <w:sz w:val="22"/>
              <w:szCs w:val="22"/>
            </w:rPr>
          </w:pPr>
          <w:proofErr w:type="spellStart"/>
          <w:r w:rsidRPr="00482261">
            <w:rPr>
              <w:rFonts w:ascii="Aptos" w:eastAsia="Times New Roman" w:hAnsi="Aptos"/>
              <w:b/>
              <w:color w:val="8D648C"/>
              <w:sz w:val="22"/>
            </w:rPr>
            <w:t>public.departments</w:t>
          </w:r>
          <w:proofErr w:type="spellEnd"/>
        </w:p>
        <w:p w14:paraId="3DE31AD0" w14:textId="77777777" w:rsidR="00482261" w:rsidRPr="00482261" w:rsidRDefault="00482261" w:rsidP="00482261">
          <w:pPr>
            <w:numPr>
              <w:ilvl w:val="0"/>
              <w:numId w:val="41"/>
            </w:numPr>
            <w:spacing w:after="80" w:line="240" w:lineRule="auto"/>
            <w:jc w:val="both"/>
            <w:divId w:val="1537963103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Tipo de objeto: table.</w:t>
          </w:r>
        </w:p>
        <w:p w14:paraId="4C887467" w14:textId="77777777" w:rsidR="00482261" w:rsidRPr="00482261" w:rsidRDefault="00482261" w:rsidP="00482261">
          <w:pPr>
            <w:numPr>
              <w:ilvl w:val="0"/>
              <w:numId w:val="41"/>
            </w:numPr>
            <w:spacing w:after="80" w:line="240" w:lineRule="auto"/>
            <w:jc w:val="both"/>
            <w:divId w:val="1537963103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 xml:space="preserve">Módulos que la consumen: </w:t>
          </w: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auth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.</w:t>
          </w:r>
        </w:p>
        <w:p w14:paraId="29E68144" w14:textId="77777777" w:rsidR="00482261" w:rsidRPr="00482261" w:rsidRDefault="00482261" w:rsidP="00482261">
          <w:pPr>
            <w:numPr>
              <w:ilvl w:val="0"/>
              <w:numId w:val="41"/>
            </w:numPr>
            <w:spacing w:after="80" w:line="240" w:lineRule="auto"/>
            <w:jc w:val="both"/>
            <w:divId w:val="1537963103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Descripcion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 xml:space="preserve">: Sin comentario de </w:t>
          </w: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catalogo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.</w:t>
          </w:r>
        </w:p>
        <w:p w14:paraId="0AF9CC1F" w14:textId="77777777" w:rsidR="00482261" w:rsidRPr="00482261" w:rsidRDefault="00482261" w:rsidP="00482261">
          <w:pPr>
            <w:numPr>
              <w:ilvl w:val="0"/>
              <w:numId w:val="41"/>
            </w:numPr>
            <w:spacing w:after="80" w:line="240" w:lineRule="auto"/>
            <w:jc w:val="both"/>
            <w:divId w:val="1537963103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Clave primaria: id</w:t>
          </w:r>
        </w:p>
        <w:p w14:paraId="2C188081" w14:textId="77777777" w:rsidR="00482261" w:rsidRPr="00482261" w:rsidRDefault="00482261" w:rsidP="00482261">
          <w:pPr>
            <w:numPr>
              <w:ilvl w:val="0"/>
              <w:numId w:val="41"/>
            </w:numPr>
            <w:spacing w:after="80" w:line="240" w:lineRule="auto"/>
            <w:jc w:val="both"/>
            <w:divId w:val="1537963103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 xml:space="preserve">Relaciones </w:t>
          </w: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foraneas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: no aplica o no visibles.</w:t>
          </w:r>
        </w:p>
        <w:tbl>
          <w:tblPr>
            <w:tblStyle w:val="Tablaconcuadrcula"/>
            <w:tblW w:w="5000" w:type="pct"/>
            <w:tblLook w:val="04A0" w:firstRow="1" w:lastRow="0" w:firstColumn="1" w:lastColumn="0" w:noHBand="0" w:noVBand="1"/>
          </w:tblPr>
          <w:tblGrid>
            <w:gridCol w:w="1208"/>
            <w:gridCol w:w="2765"/>
            <w:gridCol w:w="651"/>
            <w:gridCol w:w="3693"/>
            <w:gridCol w:w="1311"/>
          </w:tblGrid>
          <w:tr w:rsidR="00482261" w:rsidRPr="00482261" w14:paraId="054140D9" w14:textId="77777777" w:rsidTr="00482261">
            <w:trPr>
              <w:divId w:val="1537963103"/>
              <w:cantSplit/>
              <w:tblHeader/>
            </w:trPr>
            <w:tc>
              <w:tcPr>
                <w:tcW w:w="627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43069407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Campo</w:t>
                </w:r>
              </w:p>
            </w:tc>
            <w:tc>
              <w:tcPr>
                <w:tcW w:w="1436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6E69AF1A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Tipo</w:t>
                </w:r>
              </w:p>
            </w:tc>
            <w:tc>
              <w:tcPr>
                <w:tcW w:w="337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676F5B20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Nulo</w:t>
                </w:r>
              </w:p>
            </w:tc>
            <w:tc>
              <w:tcPr>
                <w:tcW w:w="1918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3607BD02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Default</w:t>
                </w:r>
              </w:p>
            </w:tc>
            <w:tc>
              <w:tcPr>
                <w:tcW w:w="681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61EABC28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Comentario</w:t>
                </w:r>
              </w:p>
            </w:tc>
          </w:tr>
          <w:tr w:rsidR="00482261" w:rsidRPr="00482261" w14:paraId="68E50037" w14:textId="77777777" w:rsidTr="00482261">
            <w:trPr>
              <w:divId w:val="1537963103"/>
              <w:cantSplit/>
              <w:tblHeader/>
            </w:trPr>
            <w:tc>
              <w:tcPr>
                <w:tcW w:w="627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3361710A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id</w:t>
                </w:r>
              </w:p>
            </w:tc>
            <w:tc>
              <w:tcPr>
                <w:tcW w:w="1436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3C3A6CEB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integer</w:t>
                </w:r>
                <w:proofErr w:type="spellEnd"/>
              </w:p>
            </w:tc>
            <w:tc>
              <w:tcPr>
                <w:tcW w:w="337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28713682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NO</w:t>
                </w:r>
              </w:p>
            </w:tc>
            <w:tc>
              <w:tcPr>
                <w:tcW w:w="1918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1A44E97A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nextval</w:t>
                </w:r>
                <w:proofErr w:type="spellEnd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('</w:t>
                </w: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departments_id_seq</w:t>
                </w:r>
                <w:proofErr w:type="spellEnd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'::</w:t>
                </w: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regclass</w:t>
                </w:r>
                <w:proofErr w:type="spellEnd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)</w:t>
                </w:r>
              </w:p>
            </w:tc>
            <w:tc>
              <w:tcPr>
                <w:tcW w:w="681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60BDB566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</w:tr>
          <w:tr w:rsidR="00482261" w:rsidRPr="00482261" w14:paraId="05668C4B" w14:textId="77777777" w:rsidTr="00482261">
            <w:trPr>
              <w:divId w:val="1537963103"/>
              <w:cantSplit/>
              <w:tblHeader/>
            </w:trPr>
            <w:tc>
              <w:tcPr>
                <w:tcW w:w="627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344628FB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lastRenderedPageBreak/>
                  <w:t>code</w:t>
                </w:r>
                <w:proofErr w:type="spellEnd"/>
              </w:p>
            </w:tc>
            <w:tc>
              <w:tcPr>
                <w:tcW w:w="1436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029EE759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character</w:t>
                </w:r>
                <w:proofErr w:type="spellEnd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varying</w:t>
                </w:r>
                <w:proofErr w:type="spellEnd"/>
              </w:p>
            </w:tc>
            <w:tc>
              <w:tcPr>
                <w:tcW w:w="337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251E03B8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NO</w:t>
                </w:r>
              </w:p>
            </w:tc>
            <w:tc>
              <w:tcPr>
                <w:tcW w:w="1918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0B818124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681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0243FDA6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482261" w:rsidRPr="00482261" w14:paraId="52B8A508" w14:textId="77777777" w:rsidTr="00482261">
            <w:trPr>
              <w:divId w:val="1537963103"/>
              <w:cantSplit/>
              <w:tblHeader/>
            </w:trPr>
            <w:tc>
              <w:tcPr>
                <w:tcW w:w="627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4A20DB8F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name</w:t>
                </w:r>
                <w:proofErr w:type="spellEnd"/>
              </w:p>
            </w:tc>
            <w:tc>
              <w:tcPr>
                <w:tcW w:w="1436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6993E444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character</w:t>
                </w:r>
                <w:proofErr w:type="spellEnd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varying</w:t>
                </w:r>
                <w:proofErr w:type="spellEnd"/>
              </w:p>
            </w:tc>
            <w:tc>
              <w:tcPr>
                <w:tcW w:w="337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69A8E1C3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NO</w:t>
                </w:r>
              </w:p>
            </w:tc>
            <w:tc>
              <w:tcPr>
                <w:tcW w:w="1918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0EE9E69C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681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3E40B04F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482261" w:rsidRPr="00482261" w14:paraId="7AD9DEFC" w14:textId="77777777" w:rsidTr="00482261">
            <w:trPr>
              <w:divId w:val="1537963103"/>
              <w:cantSplit/>
              <w:tblHeader/>
            </w:trPr>
            <w:tc>
              <w:tcPr>
                <w:tcW w:w="627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10A0180C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description</w:t>
                </w:r>
                <w:proofErr w:type="spellEnd"/>
              </w:p>
            </w:tc>
            <w:tc>
              <w:tcPr>
                <w:tcW w:w="1436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68C74CAA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text</w:t>
                </w:r>
                <w:proofErr w:type="spellEnd"/>
              </w:p>
            </w:tc>
            <w:tc>
              <w:tcPr>
                <w:tcW w:w="337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40D4FA76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1918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45995F80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681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27F19B27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482261" w:rsidRPr="00482261" w14:paraId="7FB8CF18" w14:textId="77777777" w:rsidTr="00482261">
            <w:trPr>
              <w:divId w:val="1537963103"/>
              <w:cantSplit/>
              <w:tblHeader/>
            </w:trPr>
            <w:tc>
              <w:tcPr>
                <w:tcW w:w="627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134C761E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created_at</w:t>
                </w:r>
                <w:proofErr w:type="spellEnd"/>
              </w:p>
            </w:tc>
            <w:tc>
              <w:tcPr>
                <w:tcW w:w="1436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775C0714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timestamp</w:t>
                </w:r>
                <w:proofErr w:type="spellEnd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without</w:t>
                </w:r>
                <w:proofErr w:type="spellEnd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time </w:t>
                </w: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zone</w:t>
                </w:r>
                <w:proofErr w:type="spellEnd"/>
              </w:p>
            </w:tc>
            <w:tc>
              <w:tcPr>
                <w:tcW w:w="337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20889496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1918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32B8FDF5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now</w:t>
                </w:r>
                <w:proofErr w:type="spellEnd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()</w:t>
                </w:r>
              </w:p>
            </w:tc>
            <w:tc>
              <w:tcPr>
                <w:tcW w:w="681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7DF37412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</w:tr>
          <w:tr w:rsidR="00482261" w:rsidRPr="00482261" w14:paraId="141F3B87" w14:textId="77777777" w:rsidTr="00482261">
            <w:trPr>
              <w:divId w:val="1537963103"/>
              <w:cantSplit/>
              <w:tblHeader/>
            </w:trPr>
            <w:tc>
              <w:tcPr>
                <w:tcW w:w="627" w:type="pct"/>
                <w:shd w:val="clear" w:color="auto" w:fill="FFFFFF"/>
                <w:hideMark/>
              </w:tcPr>
              <w:p w14:paraId="6FEDD5F5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updated_at</w:t>
                </w:r>
                <w:proofErr w:type="spellEnd"/>
              </w:p>
            </w:tc>
            <w:tc>
              <w:tcPr>
                <w:tcW w:w="1436" w:type="pct"/>
                <w:shd w:val="clear" w:color="auto" w:fill="FFFFFF"/>
                <w:hideMark/>
              </w:tcPr>
              <w:p w14:paraId="12361D28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timestamp</w:t>
                </w:r>
                <w:proofErr w:type="spellEnd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without</w:t>
                </w:r>
                <w:proofErr w:type="spellEnd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time </w:t>
                </w: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zone</w:t>
                </w:r>
                <w:proofErr w:type="spellEnd"/>
              </w:p>
            </w:tc>
            <w:tc>
              <w:tcPr>
                <w:tcW w:w="337" w:type="pct"/>
                <w:shd w:val="clear" w:color="auto" w:fill="FFFFFF"/>
                <w:hideMark/>
              </w:tcPr>
              <w:p w14:paraId="41093277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1918" w:type="pct"/>
                <w:shd w:val="clear" w:color="auto" w:fill="FFFFFF"/>
                <w:hideMark/>
              </w:tcPr>
              <w:p w14:paraId="18E1DC25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now</w:t>
                </w:r>
                <w:proofErr w:type="spellEnd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()</w:t>
                </w:r>
              </w:p>
            </w:tc>
            <w:tc>
              <w:tcPr>
                <w:tcW w:w="681" w:type="pct"/>
                <w:shd w:val="clear" w:color="auto" w:fill="FFFFFF"/>
                <w:hideMark/>
              </w:tcPr>
              <w:p w14:paraId="2BC733E9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</w:tr>
        </w:tbl>
        <w:p w14:paraId="0D3B6145" w14:textId="77777777" w:rsidR="00482261" w:rsidRPr="00482261" w:rsidRDefault="00482261" w:rsidP="00482261">
          <w:pPr>
            <w:numPr>
              <w:ilvl w:val="0"/>
              <w:numId w:val="42"/>
            </w:numPr>
            <w:spacing w:after="80" w:line="240" w:lineRule="auto"/>
            <w:jc w:val="both"/>
            <w:divId w:val="1537963103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Indices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 xml:space="preserve"> visibles:</w:t>
          </w:r>
        </w:p>
        <w:p w14:paraId="3A0F4286" w14:textId="77777777" w:rsidR="00482261" w:rsidRPr="00482261" w:rsidRDefault="00482261" w:rsidP="00482261">
          <w:pPr>
            <w:numPr>
              <w:ilvl w:val="0"/>
              <w:numId w:val="42"/>
            </w:numPr>
            <w:spacing w:after="80" w:line="240" w:lineRule="auto"/>
            <w:jc w:val="both"/>
            <w:divId w:val="1537963103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departments_code_key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 xml:space="preserve">: CREATE UNIQUE INDEX </w:t>
          </w: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departments_code_key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 xml:space="preserve"> ON </w:t>
          </w: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public.departments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 xml:space="preserve"> USING </w:t>
          </w: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btree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 xml:space="preserve"> (</w:t>
          </w: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code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)</w:t>
          </w:r>
        </w:p>
        <w:p w14:paraId="7677D9D4" w14:textId="77777777" w:rsidR="00482261" w:rsidRPr="00482261" w:rsidRDefault="00482261" w:rsidP="00482261">
          <w:pPr>
            <w:numPr>
              <w:ilvl w:val="0"/>
              <w:numId w:val="42"/>
            </w:numPr>
            <w:spacing w:after="80" w:line="240" w:lineRule="auto"/>
            <w:jc w:val="both"/>
            <w:divId w:val="1537963103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departments_pkey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 xml:space="preserve">: CREATE UNIQUE INDEX </w:t>
          </w: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departments_pkey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 xml:space="preserve"> ON </w:t>
          </w: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public.departments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 xml:space="preserve"> USING </w:t>
          </w: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btree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 xml:space="preserve"> (id)</w:t>
          </w:r>
        </w:p>
        <w:p w14:paraId="6EECA155" w14:textId="77777777" w:rsidR="00482261" w:rsidRPr="00482261" w:rsidRDefault="00482261" w:rsidP="00482261">
          <w:pPr>
            <w:pStyle w:val="Ttulo3"/>
            <w:spacing w:before="120" w:line="240" w:lineRule="auto"/>
            <w:jc w:val="both"/>
            <w:divId w:val="1537963103"/>
            <w:rPr>
              <w:rFonts w:ascii="Aptos" w:eastAsia="Times New Roman" w:hAnsi="Aptos"/>
              <w:b/>
              <w:color w:val="8D648C"/>
              <w:sz w:val="22"/>
              <w:szCs w:val="22"/>
            </w:rPr>
          </w:pPr>
          <w:proofErr w:type="spellStart"/>
          <w:r w:rsidRPr="00482261">
            <w:rPr>
              <w:rFonts w:ascii="Aptos" w:eastAsia="Times New Roman" w:hAnsi="Aptos"/>
              <w:b/>
              <w:color w:val="8D648C"/>
              <w:sz w:val="22"/>
            </w:rPr>
            <w:t>public.document_hashes</w:t>
          </w:r>
          <w:proofErr w:type="spellEnd"/>
        </w:p>
        <w:p w14:paraId="06F63BE2" w14:textId="77777777" w:rsidR="00482261" w:rsidRPr="00482261" w:rsidRDefault="00482261" w:rsidP="00482261">
          <w:pPr>
            <w:numPr>
              <w:ilvl w:val="0"/>
              <w:numId w:val="43"/>
            </w:numPr>
            <w:spacing w:after="80" w:line="240" w:lineRule="auto"/>
            <w:jc w:val="both"/>
            <w:divId w:val="1537963103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Tipo de objeto: table.</w:t>
          </w:r>
        </w:p>
        <w:p w14:paraId="2F640646" w14:textId="77777777" w:rsidR="00482261" w:rsidRPr="00482261" w:rsidRDefault="00482261" w:rsidP="00482261">
          <w:pPr>
            <w:numPr>
              <w:ilvl w:val="0"/>
              <w:numId w:val="43"/>
            </w:numPr>
            <w:spacing w:after="80" w:line="240" w:lineRule="auto"/>
            <w:jc w:val="both"/>
            <w:divId w:val="1537963103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 xml:space="preserve">Módulos que la consumen: </w:t>
          </w: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signature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.</w:t>
          </w:r>
        </w:p>
        <w:p w14:paraId="2B51759C" w14:textId="77777777" w:rsidR="00482261" w:rsidRPr="00482261" w:rsidRDefault="00482261" w:rsidP="00482261">
          <w:pPr>
            <w:numPr>
              <w:ilvl w:val="0"/>
              <w:numId w:val="43"/>
            </w:numPr>
            <w:spacing w:after="80" w:line="240" w:lineRule="auto"/>
            <w:jc w:val="both"/>
            <w:divId w:val="1537963103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Descripcion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 xml:space="preserve">: </w:t>
          </w: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Cryptographic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 xml:space="preserve"> hashes </w:t>
          </w: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for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 xml:space="preserve"> </w:t>
          </w: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document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 xml:space="preserve"> </w:t>
          </w: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integrity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 xml:space="preserve"> </w:t>
          </w: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verification</w:t>
          </w:r>
          <w:proofErr w:type="spellEnd"/>
        </w:p>
        <w:p w14:paraId="6F19B4C4" w14:textId="77777777" w:rsidR="00482261" w:rsidRPr="00482261" w:rsidRDefault="00482261" w:rsidP="00482261">
          <w:pPr>
            <w:numPr>
              <w:ilvl w:val="0"/>
              <w:numId w:val="43"/>
            </w:numPr>
            <w:spacing w:after="80" w:line="240" w:lineRule="auto"/>
            <w:jc w:val="both"/>
            <w:divId w:val="1537963103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Clave primaria: id</w:t>
          </w:r>
        </w:p>
        <w:p w14:paraId="4838ADE7" w14:textId="77777777" w:rsidR="00482261" w:rsidRPr="00482261" w:rsidRDefault="00482261" w:rsidP="00482261">
          <w:pPr>
            <w:numPr>
              <w:ilvl w:val="0"/>
              <w:numId w:val="43"/>
            </w:numPr>
            <w:spacing w:after="80" w:line="240" w:lineRule="auto"/>
            <w:jc w:val="both"/>
            <w:divId w:val="1537963103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 xml:space="preserve">Relaciones </w:t>
          </w: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foraneas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:</w:t>
          </w:r>
        </w:p>
        <w:p w14:paraId="41744392" w14:textId="77777777" w:rsidR="00482261" w:rsidRPr="00482261" w:rsidRDefault="00482261" w:rsidP="00482261">
          <w:pPr>
            <w:numPr>
              <w:ilvl w:val="0"/>
              <w:numId w:val="43"/>
            </w:numPr>
            <w:spacing w:after="80" w:line="240" w:lineRule="auto"/>
            <w:jc w:val="both"/>
            <w:divId w:val="1537963103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calculated_by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 xml:space="preserve"> -&gt; </w:t>
          </w: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public.users.id</w:t>
          </w:r>
          <w:proofErr w:type="spellEnd"/>
        </w:p>
        <w:tbl>
          <w:tblPr>
            <w:tblStyle w:val="Tablaconcuadrcula"/>
            <w:tblW w:w="5000" w:type="pct"/>
            <w:tblLook w:val="04A0" w:firstRow="1" w:lastRow="0" w:firstColumn="1" w:lastColumn="0" w:noHBand="0" w:noVBand="1"/>
          </w:tblPr>
          <w:tblGrid>
            <w:gridCol w:w="1435"/>
            <w:gridCol w:w="1436"/>
            <w:gridCol w:w="651"/>
            <w:gridCol w:w="3735"/>
            <w:gridCol w:w="2371"/>
          </w:tblGrid>
          <w:tr w:rsidR="00482261" w:rsidRPr="00482261" w14:paraId="00527029" w14:textId="77777777" w:rsidTr="00482261">
            <w:trPr>
              <w:divId w:val="1537963103"/>
              <w:cantSplit/>
              <w:tblHeader/>
            </w:trPr>
            <w:tc>
              <w:tcPr>
                <w:tcW w:w="727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24510AE9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Campo</w:t>
                </w:r>
              </w:p>
            </w:tc>
            <w:tc>
              <w:tcPr>
                <w:tcW w:w="784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541C6270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Tipo</w:t>
                </w:r>
              </w:p>
            </w:tc>
            <w:tc>
              <w:tcPr>
                <w:tcW w:w="297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5FF93BB3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Nulo</w:t>
                </w:r>
              </w:p>
            </w:tc>
            <w:tc>
              <w:tcPr>
                <w:tcW w:w="1922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77743A22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Default</w:t>
                </w:r>
              </w:p>
            </w:tc>
            <w:tc>
              <w:tcPr>
                <w:tcW w:w="1269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40E73113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Comentario</w:t>
                </w:r>
              </w:p>
            </w:tc>
          </w:tr>
          <w:tr w:rsidR="00482261" w:rsidRPr="00482261" w14:paraId="7D0E38CE" w14:textId="77777777" w:rsidTr="00482261">
            <w:trPr>
              <w:divId w:val="1537963103"/>
              <w:cantSplit/>
              <w:tblHeader/>
            </w:trPr>
            <w:tc>
              <w:tcPr>
                <w:tcW w:w="727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75A58898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id</w:t>
                </w:r>
              </w:p>
            </w:tc>
            <w:tc>
              <w:tcPr>
                <w:tcW w:w="784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6A7615CB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integer</w:t>
                </w:r>
                <w:proofErr w:type="spellEnd"/>
              </w:p>
            </w:tc>
            <w:tc>
              <w:tcPr>
                <w:tcW w:w="297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4F2F0E99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NO</w:t>
                </w:r>
              </w:p>
            </w:tc>
            <w:tc>
              <w:tcPr>
                <w:tcW w:w="1922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5B4FD51A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nextval</w:t>
                </w:r>
                <w:proofErr w:type="spellEnd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('</w:t>
                </w: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document_hashes_id_seq</w:t>
                </w:r>
                <w:proofErr w:type="spellEnd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'::</w:t>
                </w: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regclass</w:t>
                </w:r>
                <w:proofErr w:type="spellEnd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)</w:t>
                </w:r>
              </w:p>
            </w:tc>
            <w:tc>
              <w:tcPr>
                <w:tcW w:w="1269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20AF3843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</w:tr>
          <w:tr w:rsidR="00482261" w:rsidRPr="00482261" w14:paraId="42FD5928" w14:textId="77777777" w:rsidTr="00482261">
            <w:trPr>
              <w:divId w:val="1537963103"/>
              <w:cantSplit/>
              <w:tblHeader/>
            </w:trPr>
            <w:tc>
              <w:tcPr>
                <w:tcW w:w="727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25A62834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document_id</w:t>
                </w:r>
                <w:proofErr w:type="spellEnd"/>
              </w:p>
            </w:tc>
            <w:tc>
              <w:tcPr>
                <w:tcW w:w="784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726125FC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bigint</w:t>
                </w:r>
                <w:proofErr w:type="spellEnd"/>
              </w:p>
            </w:tc>
            <w:tc>
              <w:tcPr>
                <w:tcW w:w="297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13FB1F3F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NO</w:t>
                </w:r>
              </w:p>
            </w:tc>
            <w:tc>
              <w:tcPr>
                <w:tcW w:w="1922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23EA808A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1269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76520100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482261" w:rsidRPr="00482261" w14:paraId="40551CF7" w14:textId="77777777" w:rsidTr="00482261">
            <w:trPr>
              <w:divId w:val="1537963103"/>
              <w:cantSplit/>
              <w:tblHeader/>
            </w:trPr>
            <w:tc>
              <w:tcPr>
                <w:tcW w:w="727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0C522CA0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document_type</w:t>
                </w:r>
                <w:proofErr w:type="spellEnd"/>
              </w:p>
            </w:tc>
            <w:tc>
              <w:tcPr>
                <w:tcW w:w="784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4786A87A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character</w:t>
                </w:r>
                <w:proofErr w:type="spellEnd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varying</w:t>
                </w:r>
                <w:proofErr w:type="spellEnd"/>
              </w:p>
            </w:tc>
            <w:tc>
              <w:tcPr>
                <w:tcW w:w="297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13FA2C8F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NO</w:t>
                </w:r>
              </w:p>
            </w:tc>
            <w:tc>
              <w:tcPr>
                <w:tcW w:w="1922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7F8C346D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1269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40C42891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Type</w:t>
                </w:r>
                <w:proofErr w:type="spellEnd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of</w:t>
                </w:r>
                <w:proofErr w:type="spellEnd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document</w:t>
                </w:r>
                <w:proofErr w:type="spellEnd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: </w:t>
                </w: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pdf</w:t>
                </w:r>
                <w:proofErr w:type="spellEnd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, docx, </w:t>
                </w: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excel</w:t>
                </w:r>
                <w:proofErr w:type="spellEnd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, etc.</w:t>
                </w:r>
              </w:p>
            </w:tc>
          </w:tr>
          <w:tr w:rsidR="00482261" w:rsidRPr="00482261" w14:paraId="7E5E920F" w14:textId="77777777" w:rsidTr="00482261">
            <w:trPr>
              <w:divId w:val="1537963103"/>
              <w:cantSplit/>
              <w:tblHeader/>
            </w:trPr>
            <w:tc>
              <w:tcPr>
                <w:tcW w:w="727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1C4504DA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hash_sha256</w:t>
                </w:r>
              </w:p>
            </w:tc>
            <w:tc>
              <w:tcPr>
                <w:tcW w:w="784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1ED7DFDC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character</w:t>
                </w:r>
                <w:proofErr w:type="spellEnd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varying</w:t>
                </w:r>
                <w:proofErr w:type="spellEnd"/>
              </w:p>
            </w:tc>
            <w:tc>
              <w:tcPr>
                <w:tcW w:w="297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5AB3CB65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NO</w:t>
                </w:r>
              </w:p>
            </w:tc>
            <w:tc>
              <w:tcPr>
                <w:tcW w:w="1922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3E8EBEAE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1269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0535DCA6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SHA-256 hash </w:t>
                </w: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of</w:t>
                </w:r>
                <w:proofErr w:type="spellEnd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the</w:t>
                </w:r>
                <w:proofErr w:type="spellEnd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document</w:t>
                </w:r>
                <w:proofErr w:type="spellEnd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content</w:t>
                </w:r>
                <w:proofErr w:type="spellEnd"/>
              </w:p>
            </w:tc>
          </w:tr>
          <w:tr w:rsidR="00482261" w:rsidRPr="00482261" w14:paraId="6AD3B712" w14:textId="77777777" w:rsidTr="00482261">
            <w:trPr>
              <w:divId w:val="1537963103"/>
              <w:cantSplit/>
              <w:tblHeader/>
            </w:trPr>
            <w:tc>
              <w:tcPr>
                <w:tcW w:w="727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0D164DC7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hash_algorithm</w:t>
                </w:r>
                <w:proofErr w:type="spellEnd"/>
              </w:p>
            </w:tc>
            <w:tc>
              <w:tcPr>
                <w:tcW w:w="784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2BB27661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character</w:t>
                </w:r>
                <w:proofErr w:type="spellEnd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varying</w:t>
                </w:r>
                <w:proofErr w:type="spellEnd"/>
              </w:p>
            </w:tc>
            <w:tc>
              <w:tcPr>
                <w:tcW w:w="297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78742BB8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1922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1BBE32CC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'SHA-256'::</w:t>
                </w: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character</w:t>
                </w:r>
                <w:proofErr w:type="spellEnd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varying</w:t>
                </w:r>
                <w:proofErr w:type="spellEnd"/>
              </w:p>
            </w:tc>
            <w:tc>
              <w:tcPr>
                <w:tcW w:w="1269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6AAF86D0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</w:tr>
          <w:tr w:rsidR="00482261" w:rsidRPr="00482261" w14:paraId="56ECB02C" w14:textId="77777777" w:rsidTr="00482261">
            <w:trPr>
              <w:divId w:val="1537963103"/>
              <w:cantSplit/>
              <w:tblHeader/>
            </w:trPr>
            <w:tc>
              <w:tcPr>
                <w:tcW w:w="727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572321C0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calculated_at</w:t>
                </w:r>
                <w:proofErr w:type="spellEnd"/>
              </w:p>
            </w:tc>
            <w:tc>
              <w:tcPr>
                <w:tcW w:w="784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79D2B876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timestamp</w:t>
                </w:r>
                <w:proofErr w:type="spellEnd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with</w:t>
                </w:r>
                <w:proofErr w:type="spellEnd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time </w:t>
                </w: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zone</w:t>
                </w:r>
                <w:proofErr w:type="spellEnd"/>
              </w:p>
            </w:tc>
            <w:tc>
              <w:tcPr>
                <w:tcW w:w="297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23FB6E6C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1922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7FC7D9E8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now</w:t>
                </w:r>
                <w:proofErr w:type="spellEnd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()</w:t>
                </w:r>
              </w:p>
            </w:tc>
            <w:tc>
              <w:tcPr>
                <w:tcW w:w="1269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30FF8DB9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</w:tr>
          <w:tr w:rsidR="00482261" w:rsidRPr="00482261" w14:paraId="46D45BD4" w14:textId="77777777" w:rsidTr="00482261">
            <w:trPr>
              <w:divId w:val="1537963103"/>
              <w:cantSplit/>
              <w:tblHeader/>
            </w:trPr>
            <w:tc>
              <w:tcPr>
                <w:tcW w:w="727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512F6A24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calculated_by</w:t>
                </w:r>
                <w:proofErr w:type="spellEnd"/>
              </w:p>
            </w:tc>
            <w:tc>
              <w:tcPr>
                <w:tcW w:w="784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2307BEF9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integer</w:t>
                </w:r>
                <w:proofErr w:type="spellEnd"/>
              </w:p>
            </w:tc>
            <w:tc>
              <w:tcPr>
                <w:tcW w:w="297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7B360C67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1922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6386C33A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1269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43FC72FE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482261" w:rsidRPr="00482261" w14:paraId="6F511EFC" w14:textId="77777777" w:rsidTr="00482261">
            <w:trPr>
              <w:divId w:val="1537963103"/>
              <w:cantSplit/>
              <w:tblHeader/>
            </w:trPr>
            <w:tc>
              <w:tcPr>
                <w:tcW w:w="727" w:type="pct"/>
                <w:shd w:val="clear" w:color="auto" w:fill="FFFFFF"/>
                <w:hideMark/>
              </w:tcPr>
              <w:p w14:paraId="5BD3C0E3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is_current</w:t>
                </w:r>
                <w:proofErr w:type="spellEnd"/>
              </w:p>
            </w:tc>
            <w:tc>
              <w:tcPr>
                <w:tcW w:w="784" w:type="pct"/>
                <w:shd w:val="clear" w:color="auto" w:fill="FFFFFF"/>
                <w:hideMark/>
              </w:tcPr>
              <w:p w14:paraId="659B9B61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boolean</w:t>
                </w:r>
                <w:proofErr w:type="spellEnd"/>
              </w:p>
            </w:tc>
            <w:tc>
              <w:tcPr>
                <w:tcW w:w="297" w:type="pct"/>
                <w:shd w:val="clear" w:color="auto" w:fill="FFFFFF"/>
                <w:hideMark/>
              </w:tcPr>
              <w:p w14:paraId="1DA4CD0E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1922" w:type="pct"/>
                <w:shd w:val="clear" w:color="auto" w:fill="FFFFFF"/>
                <w:hideMark/>
              </w:tcPr>
              <w:p w14:paraId="565B4C61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true</w:t>
                </w:r>
              </w:p>
            </w:tc>
            <w:tc>
              <w:tcPr>
                <w:tcW w:w="1269" w:type="pct"/>
                <w:shd w:val="clear" w:color="auto" w:fill="FFFFFF"/>
                <w:hideMark/>
              </w:tcPr>
              <w:p w14:paraId="078E0B38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True </w:t>
                </w: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if</w:t>
                </w:r>
                <w:proofErr w:type="spellEnd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this</w:t>
                </w:r>
                <w:proofErr w:type="spellEnd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is</w:t>
                </w:r>
                <w:proofErr w:type="spellEnd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the</w:t>
                </w:r>
                <w:proofErr w:type="spellEnd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current</w:t>
                </w:r>
                <w:proofErr w:type="spellEnd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valid</w:t>
                </w:r>
                <w:proofErr w:type="spellEnd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hash </w:t>
                </w: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for</w:t>
                </w:r>
                <w:proofErr w:type="spellEnd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the</w:t>
                </w:r>
                <w:proofErr w:type="spellEnd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document</w:t>
                </w:r>
                <w:proofErr w:type="spellEnd"/>
              </w:p>
            </w:tc>
          </w:tr>
        </w:tbl>
        <w:p w14:paraId="161E99DE" w14:textId="77777777" w:rsidR="00482261" w:rsidRPr="00482261" w:rsidRDefault="00482261" w:rsidP="00482261">
          <w:pPr>
            <w:numPr>
              <w:ilvl w:val="0"/>
              <w:numId w:val="44"/>
            </w:numPr>
            <w:spacing w:after="80" w:line="240" w:lineRule="auto"/>
            <w:jc w:val="both"/>
            <w:divId w:val="1537963103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lastRenderedPageBreak/>
            <w:t>Indices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 xml:space="preserve"> visibles:</w:t>
          </w:r>
        </w:p>
        <w:p w14:paraId="2F0197EA" w14:textId="77777777" w:rsidR="00482261" w:rsidRPr="00482261" w:rsidRDefault="00482261" w:rsidP="00482261">
          <w:pPr>
            <w:numPr>
              <w:ilvl w:val="0"/>
              <w:numId w:val="44"/>
            </w:numPr>
            <w:spacing w:after="80" w:line="240" w:lineRule="auto"/>
            <w:jc w:val="both"/>
            <w:divId w:val="1537963103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document_hashes_pkey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 xml:space="preserve">: CREATE UNIQUE INDEX </w:t>
          </w: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document_hashes_pkey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 xml:space="preserve"> ON </w:t>
          </w: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public.document_hashes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 xml:space="preserve"> USING </w:t>
          </w: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btree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 xml:space="preserve"> (id)</w:t>
          </w:r>
        </w:p>
        <w:p w14:paraId="6B2DC3AC" w14:textId="77777777" w:rsidR="00482261" w:rsidRPr="00482261" w:rsidRDefault="00482261" w:rsidP="00482261">
          <w:pPr>
            <w:numPr>
              <w:ilvl w:val="0"/>
              <w:numId w:val="44"/>
            </w:numPr>
            <w:spacing w:after="80" w:line="240" w:lineRule="auto"/>
            <w:jc w:val="both"/>
            <w:divId w:val="1537963103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idx_document_hashes_current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 xml:space="preserve">: CREATE INDEX </w:t>
          </w: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idx_document_hashes_current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 xml:space="preserve"> ON </w:t>
          </w: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public.document_hashes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 xml:space="preserve"> USING </w:t>
          </w: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btree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 xml:space="preserve"> (</w:t>
          </w: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document_id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 xml:space="preserve">, </w:t>
          </w: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is_current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) WHERE (</w:t>
          </w: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is_current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 xml:space="preserve"> = true)</w:t>
          </w:r>
        </w:p>
        <w:p w14:paraId="55B88B41" w14:textId="77777777" w:rsidR="00482261" w:rsidRPr="00482261" w:rsidRDefault="00482261" w:rsidP="00482261">
          <w:pPr>
            <w:numPr>
              <w:ilvl w:val="0"/>
              <w:numId w:val="44"/>
            </w:numPr>
            <w:spacing w:after="80" w:line="240" w:lineRule="auto"/>
            <w:jc w:val="both"/>
            <w:divId w:val="1537963103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idx_document_hashes_document_id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 xml:space="preserve">: CREATE INDEX </w:t>
          </w: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idx_document_hashes_document_id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 xml:space="preserve"> ON </w:t>
          </w: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public.document_hashes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 xml:space="preserve"> USING </w:t>
          </w: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btree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 xml:space="preserve"> (</w:t>
          </w: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document_id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)</w:t>
          </w:r>
        </w:p>
        <w:p w14:paraId="23C31A80" w14:textId="77777777" w:rsidR="00482261" w:rsidRPr="00482261" w:rsidRDefault="00482261" w:rsidP="00482261">
          <w:pPr>
            <w:numPr>
              <w:ilvl w:val="0"/>
              <w:numId w:val="44"/>
            </w:numPr>
            <w:spacing w:after="80" w:line="240" w:lineRule="auto"/>
            <w:jc w:val="both"/>
            <w:divId w:val="1537963103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unique_current_hash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 xml:space="preserve">: CREATE UNIQUE INDEX </w:t>
          </w: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unique_current_hash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 xml:space="preserve"> ON </w:t>
          </w: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public.document_hashes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 xml:space="preserve"> USING </w:t>
          </w: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btree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 xml:space="preserve"> (</w:t>
          </w: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document_id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 xml:space="preserve">, </w:t>
          </w: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is_current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)</w:t>
          </w:r>
        </w:p>
        <w:p w14:paraId="0EDC6AD5" w14:textId="77777777" w:rsidR="00482261" w:rsidRPr="00482261" w:rsidRDefault="00482261" w:rsidP="00482261">
          <w:pPr>
            <w:pStyle w:val="Ttulo3"/>
            <w:spacing w:before="120" w:line="240" w:lineRule="auto"/>
            <w:jc w:val="both"/>
            <w:divId w:val="1537963103"/>
            <w:rPr>
              <w:rFonts w:ascii="Aptos" w:eastAsia="Times New Roman" w:hAnsi="Aptos"/>
              <w:b/>
              <w:color w:val="8D648C"/>
              <w:sz w:val="22"/>
              <w:szCs w:val="22"/>
            </w:rPr>
          </w:pPr>
          <w:proofErr w:type="spellStart"/>
          <w:r w:rsidRPr="00482261">
            <w:rPr>
              <w:rFonts w:ascii="Aptos" w:eastAsia="Times New Roman" w:hAnsi="Aptos"/>
              <w:b/>
              <w:color w:val="8D648C"/>
              <w:sz w:val="22"/>
            </w:rPr>
            <w:t>public.document_qr_codes</w:t>
          </w:r>
          <w:proofErr w:type="spellEnd"/>
        </w:p>
        <w:p w14:paraId="38FB280C" w14:textId="77777777" w:rsidR="00482261" w:rsidRPr="00482261" w:rsidRDefault="00482261" w:rsidP="00482261">
          <w:pPr>
            <w:numPr>
              <w:ilvl w:val="0"/>
              <w:numId w:val="45"/>
            </w:numPr>
            <w:spacing w:after="80" w:line="240" w:lineRule="auto"/>
            <w:jc w:val="both"/>
            <w:divId w:val="1537963103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Tipo de objeto: table.</w:t>
          </w:r>
        </w:p>
        <w:p w14:paraId="163C36D1" w14:textId="77777777" w:rsidR="00482261" w:rsidRPr="00482261" w:rsidRDefault="00482261" w:rsidP="00482261">
          <w:pPr>
            <w:numPr>
              <w:ilvl w:val="0"/>
              <w:numId w:val="45"/>
            </w:numPr>
            <w:spacing w:after="80" w:line="240" w:lineRule="auto"/>
            <w:jc w:val="both"/>
            <w:divId w:val="1537963103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 xml:space="preserve">Módulos que la consumen: </w:t>
          </w: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signature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.</w:t>
          </w:r>
        </w:p>
        <w:p w14:paraId="1F0FBD54" w14:textId="77777777" w:rsidR="00482261" w:rsidRPr="00482261" w:rsidRDefault="00482261" w:rsidP="00482261">
          <w:pPr>
            <w:numPr>
              <w:ilvl w:val="0"/>
              <w:numId w:val="45"/>
            </w:numPr>
            <w:spacing w:after="80" w:line="240" w:lineRule="auto"/>
            <w:jc w:val="both"/>
            <w:divId w:val="1537963103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Descripcion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 xml:space="preserve">: QR </w:t>
          </w: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codes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 xml:space="preserve"> </w:t>
          </w: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for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 xml:space="preserve"> </w:t>
          </w: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public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 xml:space="preserve"> </w:t>
          </w: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document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 xml:space="preserve"> </w:t>
          </w: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verification</w:t>
          </w:r>
          <w:proofErr w:type="spellEnd"/>
        </w:p>
        <w:p w14:paraId="39DF0B58" w14:textId="77777777" w:rsidR="00482261" w:rsidRPr="00482261" w:rsidRDefault="00482261" w:rsidP="00482261">
          <w:pPr>
            <w:numPr>
              <w:ilvl w:val="0"/>
              <w:numId w:val="45"/>
            </w:numPr>
            <w:spacing w:after="80" w:line="240" w:lineRule="auto"/>
            <w:jc w:val="both"/>
            <w:divId w:val="1537963103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Clave primaria: id</w:t>
          </w:r>
        </w:p>
        <w:p w14:paraId="3CC301EA" w14:textId="77777777" w:rsidR="00482261" w:rsidRPr="00482261" w:rsidRDefault="00482261" w:rsidP="00482261">
          <w:pPr>
            <w:numPr>
              <w:ilvl w:val="0"/>
              <w:numId w:val="45"/>
            </w:numPr>
            <w:spacing w:after="80" w:line="240" w:lineRule="auto"/>
            <w:jc w:val="both"/>
            <w:divId w:val="1537963103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 xml:space="preserve">Relaciones </w:t>
          </w: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foraneas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:</w:t>
          </w:r>
        </w:p>
        <w:p w14:paraId="202D4AC5" w14:textId="77777777" w:rsidR="00482261" w:rsidRPr="00482261" w:rsidRDefault="00482261" w:rsidP="00482261">
          <w:pPr>
            <w:numPr>
              <w:ilvl w:val="0"/>
              <w:numId w:val="45"/>
            </w:numPr>
            <w:spacing w:after="80" w:line="240" w:lineRule="auto"/>
            <w:jc w:val="both"/>
            <w:divId w:val="1537963103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document_id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 xml:space="preserve"> -&gt; </w:t>
          </w: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public.documents.id</w:t>
          </w:r>
          <w:proofErr w:type="spellEnd"/>
        </w:p>
        <w:p w14:paraId="049A3C77" w14:textId="77777777" w:rsidR="00482261" w:rsidRPr="00482261" w:rsidRDefault="00482261" w:rsidP="00482261">
          <w:pPr>
            <w:numPr>
              <w:ilvl w:val="0"/>
              <w:numId w:val="45"/>
            </w:numPr>
            <w:spacing w:after="80" w:line="240" w:lineRule="auto"/>
            <w:jc w:val="both"/>
            <w:divId w:val="1537963103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seal_id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 xml:space="preserve"> -&gt; </w:t>
          </w: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public.document_seals.id</w:t>
          </w:r>
          <w:proofErr w:type="spellEnd"/>
        </w:p>
        <w:tbl>
          <w:tblPr>
            <w:tblStyle w:val="Tablaconcuadrcula"/>
            <w:tblW w:w="5000" w:type="pct"/>
            <w:tblLook w:val="04A0" w:firstRow="1" w:lastRow="0" w:firstColumn="1" w:lastColumn="0" w:noHBand="0" w:noVBand="1"/>
          </w:tblPr>
          <w:tblGrid>
            <w:gridCol w:w="1595"/>
            <w:gridCol w:w="1507"/>
            <w:gridCol w:w="651"/>
            <w:gridCol w:w="3892"/>
            <w:gridCol w:w="1983"/>
          </w:tblGrid>
          <w:tr w:rsidR="00482261" w:rsidRPr="00482261" w14:paraId="13B66136" w14:textId="77777777" w:rsidTr="00482261">
            <w:trPr>
              <w:divId w:val="1537963103"/>
              <w:cantSplit/>
              <w:tblHeader/>
            </w:trPr>
            <w:tc>
              <w:tcPr>
                <w:tcW w:w="810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2C0E4CFD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Campo</w:t>
                </w:r>
              </w:p>
            </w:tc>
            <w:tc>
              <w:tcPr>
                <w:tcW w:w="821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3BAC62BF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Tipo</w:t>
                </w:r>
              </w:p>
            </w:tc>
            <w:tc>
              <w:tcPr>
                <w:tcW w:w="297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5F55153F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Nulo</w:t>
                </w:r>
              </w:p>
            </w:tc>
            <w:tc>
              <w:tcPr>
                <w:tcW w:w="2004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5E1D0640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Default</w:t>
                </w:r>
              </w:p>
            </w:tc>
            <w:tc>
              <w:tcPr>
                <w:tcW w:w="1068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1A85A277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Comentario</w:t>
                </w:r>
              </w:p>
            </w:tc>
          </w:tr>
          <w:tr w:rsidR="00482261" w:rsidRPr="00482261" w14:paraId="2F3FB8D5" w14:textId="77777777" w:rsidTr="00482261">
            <w:trPr>
              <w:divId w:val="1537963103"/>
              <w:cantSplit/>
              <w:tblHeader/>
            </w:trPr>
            <w:tc>
              <w:tcPr>
                <w:tcW w:w="810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56BC0E03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id</w:t>
                </w:r>
              </w:p>
            </w:tc>
            <w:tc>
              <w:tcPr>
                <w:tcW w:w="821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0772682D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integer</w:t>
                </w:r>
                <w:proofErr w:type="spellEnd"/>
              </w:p>
            </w:tc>
            <w:tc>
              <w:tcPr>
                <w:tcW w:w="297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4B134D14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NO</w:t>
                </w:r>
              </w:p>
            </w:tc>
            <w:tc>
              <w:tcPr>
                <w:tcW w:w="2004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3E80E416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nextval</w:t>
                </w:r>
                <w:proofErr w:type="spellEnd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('</w:t>
                </w: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document_qr_codes_id_seq</w:t>
                </w:r>
                <w:proofErr w:type="spellEnd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'::</w:t>
                </w: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regclass</w:t>
                </w:r>
                <w:proofErr w:type="spellEnd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)</w:t>
                </w:r>
              </w:p>
            </w:tc>
            <w:tc>
              <w:tcPr>
                <w:tcW w:w="1068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71BB0871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</w:tr>
          <w:tr w:rsidR="00482261" w:rsidRPr="00482261" w14:paraId="5E3661CA" w14:textId="77777777" w:rsidTr="00482261">
            <w:trPr>
              <w:divId w:val="1537963103"/>
              <w:cantSplit/>
              <w:tblHeader/>
            </w:trPr>
            <w:tc>
              <w:tcPr>
                <w:tcW w:w="810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3AA29EDE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document_id</w:t>
                </w:r>
                <w:proofErr w:type="spellEnd"/>
              </w:p>
            </w:tc>
            <w:tc>
              <w:tcPr>
                <w:tcW w:w="821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0BB57C2D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bigint</w:t>
                </w:r>
                <w:proofErr w:type="spellEnd"/>
              </w:p>
            </w:tc>
            <w:tc>
              <w:tcPr>
                <w:tcW w:w="297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4C696F70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NO</w:t>
                </w:r>
              </w:p>
            </w:tc>
            <w:tc>
              <w:tcPr>
                <w:tcW w:w="2004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03E4F229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1068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012AB38A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482261" w:rsidRPr="00482261" w14:paraId="72EE68E1" w14:textId="77777777" w:rsidTr="00482261">
            <w:trPr>
              <w:divId w:val="1537963103"/>
              <w:cantSplit/>
              <w:tblHeader/>
            </w:trPr>
            <w:tc>
              <w:tcPr>
                <w:tcW w:w="810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6752661D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seal_id</w:t>
                </w:r>
                <w:proofErr w:type="spellEnd"/>
              </w:p>
            </w:tc>
            <w:tc>
              <w:tcPr>
                <w:tcW w:w="821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5F2442C5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integer</w:t>
                </w:r>
                <w:proofErr w:type="spellEnd"/>
              </w:p>
            </w:tc>
            <w:tc>
              <w:tcPr>
                <w:tcW w:w="297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0D227069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2004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7D3F34BF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1068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7CD783F6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482261" w:rsidRPr="00482261" w14:paraId="5A0F0CAF" w14:textId="77777777" w:rsidTr="00482261">
            <w:trPr>
              <w:divId w:val="1537963103"/>
              <w:cantSplit/>
              <w:tblHeader/>
            </w:trPr>
            <w:tc>
              <w:tcPr>
                <w:tcW w:w="810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3F3A6AF6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qr_code</w:t>
                </w:r>
                <w:proofErr w:type="spellEnd"/>
              </w:p>
            </w:tc>
            <w:tc>
              <w:tcPr>
                <w:tcW w:w="821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3F263682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text</w:t>
                </w:r>
                <w:proofErr w:type="spellEnd"/>
              </w:p>
            </w:tc>
            <w:tc>
              <w:tcPr>
                <w:tcW w:w="297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3805FC95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NO</w:t>
                </w:r>
              </w:p>
            </w:tc>
            <w:tc>
              <w:tcPr>
                <w:tcW w:w="2004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58B7B46C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1068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1A917A57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Base64 </w:t>
                </w: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encoded</w:t>
                </w:r>
                <w:proofErr w:type="spellEnd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QR </w:t>
                </w: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code</w:t>
                </w:r>
                <w:proofErr w:type="spellEnd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image</w:t>
                </w:r>
                <w:proofErr w:type="spellEnd"/>
              </w:p>
            </w:tc>
          </w:tr>
          <w:tr w:rsidR="00482261" w:rsidRPr="00482261" w14:paraId="62DD8C5A" w14:textId="77777777" w:rsidTr="00482261">
            <w:trPr>
              <w:divId w:val="1537963103"/>
              <w:cantSplit/>
              <w:tblHeader/>
            </w:trPr>
            <w:tc>
              <w:tcPr>
                <w:tcW w:w="810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0E666E71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qr_url</w:t>
                </w:r>
                <w:proofErr w:type="spellEnd"/>
              </w:p>
            </w:tc>
            <w:tc>
              <w:tcPr>
                <w:tcW w:w="821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0AA7A8DD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text</w:t>
                </w:r>
                <w:proofErr w:type="spellEnd"/>
              </w:p>
            </w:tc>
            <w:tc>
              <w:tcPr>
                <w:tcW w:w="297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5D05E885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NO</w:t>
                </w:r>
              </w:p>
            </w:tc>
            <w:tc>
              <w:tcPr>
                <w:tcW w:w="2004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46B62609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1068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54DDFA70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Public URL </w:t>
                </w: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for</w:t>
                </w:r>
                <w:proofErr w:type="spellEnd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document</w:t>
                </w:r>
                <w:proofErr w:type="spellEnd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verification</w:t>
                </w:r>
                <w:proofErr w:type="spellEnd"/>
              </w:p>
            </w:tc>
          </w:tr>
          <w:tr w:rsidR="00482261" w:rsidRPr="00482261" w14:paraId="440ACA8C" w14:textId="77777777" w:rsidTr="00482261">
            <w:trPr>
              <w:divId w:val="1537963103"/>
              <w:cantSplit/>
              <w:tblHeader/>
            </w:trPr>
            <w:tc>
              <w:tcPr>
                <w:tcW w:w="810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685E4796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verification_token</w:t>
                </w:r>
                <w:proofErr w:type="spellEnd"/>
              </w:p>
            </w:tc>
            <w:tc>
              <w:tcPr>
                <w:tcW w:w="821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03ED3F1B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uuid</w:t>
                </w:r>
                <w:proofErr w:type="spellEnd"/>
              </w:p>
            </w:tc>
            <w:tc>
              <w:tcPr>
                <w:tcW w:w="297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3F9A9AB8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2004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292E4941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gen_random_uuid</w:t>
                </w:r>
                <w:proofErr w:type="spellEnd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()</w:t>
                </w:r>
              </w:p>
            </w:tc>
            <w:tc>
              <w:tcPr>
                <w:tcW w:w="1068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6FBD163B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Token </w:t>
                </w: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for</w:t>
                </w:r>
                <w:proofErr w:type="spellEnd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public</w:t>
                </w:r>
                <w:proofErr w:type="spellEnd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verification</w:t>
                </w:r>
                <w:proofErr w:type="spellEnd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endpoint</w:t>
                </w:r>
                <w:proofErr w:type="spellEnd"/>
              </w:p>
            </w:tc>
          </w:tr>
          <w:tr w:rsidR="00482261" w:rsidRPr="00482261" w14:paraId="2725219E" w14:textId="77777777" w:rsidTr="00482261">
            <w:trPr>
              <w:divId w:val="1537963103"/>
              <w:cantSplit/>
              <w:tblHeader/>
            </w:trPr>
            <w:tc>
              <w:tcPr>
                <w:tcW w:w="810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6D093319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generated_at</w:t>
                </w:r>
                <w:proofErr w:type="spellEnd"/>
              </w:p>
            </w:tc>
            <w:tc>
              <w:tcPr>
                <w:tcW w:w="821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14FA48E9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timestamp</w:t>
                </w:r>
                <w:proofErr w:type="spellEnd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with</w:t>
                </w:r>
                <w:proofErr w:type="spellEnd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time </w:t>
                </w: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zone</w:t>
                </w:r>
                <w:proofErr w:type="spellEnd"/>
              </w:p>
            </w:tc>
            <w:tc>
              <w:tcPr>
                <w:tcW w:w="297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60CBCBD0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2004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0556DB1C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now</w:t>
                </w:r>
                <w:proofErr w:type="spellEnd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()</w:t>
                </w:r>
              </w:p>
            </w:tc>
            <w:tc>
              <w:tcPr>
                <w:tcW w:w="1068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70206DE7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</w:tr>
          <w:tr w:rsidR="00482261" w:rsidRPr="00482261" w14:paraId="16162E06" w14:textId="77777777" w:rsidTr="00482261">
            <w:trPr>
              <w:divId w:val="1537963103"/>
              <w:cantSplit/>
              <w:tblHeader/>
            </w:trPr>
            <w:tc>
              <w:tcPr>
                <w:tcW w:w="810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5687770D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expires_at</w:t>
                </w:r>
                <w:proofErr w:type="spellEnd"/>
              </w:p>
            </w:tc>
            <w:tc>
              <w:tcPr>
                <w:tcW w:w="821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25EF0098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timestamp</w:t>
                </w:r>
                <w:proofErr w:type="spellEnd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with</w:t>
                </w:r>
                <w:proofErr w:type="spellEnd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time </w:t>
                </w: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zone</w:t>
                </w:r>
                <w:proofErr w:type="spellEnd"/>
              </w:p>
            </w:tc>
            <w:tc>
              <w:tcPr>
                <w:tcW w:w="297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5CF69D03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2004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7BF2551A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1068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1AB7BE8F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482261" w:rsidRPr="00482261" w14:paraId="6C5B3993" w14:textId="77777777" w:rsidTr="00482261">
            <w:trPr>
              <w:divId w:val="1537963103"/>
              <w:cantSplit/>
              <w:tblHeader/>
            </w:trPr>
            <w:tc>
              <w:tcPr>
                <w:tcW w:w="810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6BF046E3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is_active</w:t>
                </w:r>
                <w:proofErr w:type="spellEnd"/>
              </w:p>
            </w:tc>
            <w:tc>
              <w:tcPr>
                <w:tcW w:w="821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7BDC60D5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boolean</w:t>
                </w:r>
                <w:proofErr w:type="spellEnd"/>
              </w:p>
            </w:tc>
            <w:tc>
              <w:tcPr>
                <w:tcW w:w="297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507BBAA6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2004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35B4421B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true</w:t>
                </w:r>
              </w:p>
            </w:tc>
            <w:tc>
              <w:tcPr>
                <w:tcW w:w="1068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5F58CA71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</w:tr>
          <w:tr w:rsidR="00482261" w:rsidRPr="00482261" w14:paraId="539D41F5" w14:textId="77777777" w:rsidTr="00482261">
            <w:trPr>
              <w:divId w:val="1537963103"/>
              <w:cantSplit/>
              <w:tblHeader/>
            </w:trPr>
            <w:tc>
              <w:tcPr>
                <w:tcW w:w="810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02BCA528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access_count</w:t>
                </w:r>
                <w:proofErr w:type="spellEnd"/>
              </w:p>
            </w:tc>
            <w:tc>
              <w:tcPr>
                <w:tcW w:w="821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1A18A09D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integer</w:t>
                </w:r>
                <w:proofErr w:type="spellEnd"/>
              </w:p>
            </w:tc>
            <w:tc>
              <w:tcPr>
                <w:tcW w:w="297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3DD6598A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2004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6335DDF2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0</w:t>
                </w:r>
              </w:p>
            </w:tc>
            <w:tc>
              <w:tcPr>
                <w:tcW w:w="1068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24906C73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</w:tr>
          <w:tr w:rsidR="00482261" w:rsidRPr="00482261" w14:paraId="7BA58064" w14:textId="77777777" w:rsidTr="00482261">
            <w:trPr>
              <w:divId w:val="1537963103"/>
              <w:cantSplit/>
              <w:tblHeader/>
            </w:trPr>
            <w:tc>
              <w:tcPr>
                <w:tcW w:w="810" w:type="pct"/>
                <w:shd w:val="clear" w:color="auto" w:fill="F3F3F3"/>
                <w:hideMark/>
              </w:tcPr>
              <w:p w14:paraId="52F82719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lastRenderedPageBreak/>
                  <w:t>last_accessed_at</w:t>
                </w:r>
                <w:proofErr w:type="spellEnd"/>
              </w:p>
            </w:tc>
            <w:tc>
              <w:tcPr>
                <w:tcW w:w="821" w:type="pct"/>
                <w:shd w:val="clear" w:color="auto" w:fill="F3F3F3"/>
                <w:hideMark/>
              </w:tcPr>
              <w:p w14:paraId="1500D4C8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timestamp</w:t>
                </w:r>
                <w:proofErr w:type="spellEnd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with</w:t>
                </w:r>
                <w:proofErr w:type="spellEnd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time </w:t>
                </w: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zone</w:t>
                </w:r>
                <w:proofErr w:type="spellEnd"/>
              </w:p>
            </w:tc>
            <w:tc>
              <w:tcPr>
                <w:tcW w:w="297" w:type="pct"/>
                <w:shd w:val="clear" w:color="auto" w:fill="F3F3F3"/>
                <w:hideMark/>
              </w:tcPr>
              <w:p w14:paraId="5BEFC94E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2004" w:type="pct"/>
                <w:shd w:val="clear" w:color="auto" w:fill="F3F3F3"/>
                <w:hideMark/>
              </w:tcPr>
              <w:p w14:paraId="190AAE93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1068" w:type="pct"/>
                <w:shd w:val="clear" w:color="auto" w:fill="F3F3F3"/>
                <w:hideMark/>
              </w:tcPr>
              <w:p w14:paraId="49D7ECD5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</w:tbl>
        <w:p w14:paraId="173B7471" w14:textId="77777777" w:rsidR="00482261" w:rsidRPr="00482261" w:rsidRDefault="00482261" w:rsidP="00482261">
          <w:pPr>
            <w:numPr>
              <w:ilvl w:val="0"/>
              <w:numId w:val="46"/>
            </w:numPr>
            <w:spacing w:after="80" w:line="240" w:lineRule="auto"/>
            <w:jc w:val="both"/>
            <w:divId w:val="1537963103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Indices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 xml:space="preserve"> visibles:</w:t>
          </w:r>
        </w:p>
        <w:p w14:paraId="5EEECD1E" w14:textId="77777777" w:rsidR="00482261" w:rsidRPr="00482261" w:rsidRDefault="00482261" w:rsidP="00482261">
          <w:pPr>
            <w:numPr>
              <w:ilvl w:val="0"/>
              <w:numId w:val="46"/>
            </w:numPr>
            <w:spacing w:after="80" w:line="240" w:lineRule="auto"/>
            <w:jc w:val="both"/>
            <w:divId w:val="1537963103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document_qr_codes_pkey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 xml:space="preserve">: CREATE UNIQUE INDEX </w:t>
          </w: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document_qr_codes_pkey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 xml:space="preserve"> ON </w:t>
          </w: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public.document_qr_codes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 xml:space="preserve"> USING </w:t>
          </w: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btree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 xml:space="preserve"> (id)</w:t>
          </w:r>
        </w:p>
        <w:p w14:paraId="0A3FEF56" w14:textId="77777777" w:rsidR="00482261" w:rsidRPr="00482261" w:rsidRDefault="00482261" w:rsidP="00482261">
          <w:pPr>
            <w:numPr>
              <w:ilvl w:val="0"/>
              <w:numId w:val="46"/>
            </w:numPr>
            <w:spacing w:after="80" w:line="240" w:lineRule="auto"/>
            <w:jc w:val="both"/>
            <w:divId w:val="1537963103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idx_document_qr_codes_active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 xml:space="preserve">: CREATE INDEX </w:t>
          </w: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idx_document_qr_codes_active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 xml:space="preserve"> ON </w:t>
          </w: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public.document_qr_codes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 xml:space="preserve"> USING </w:t>
          </w: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btree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 xml:space="preserve"> (</w:t>
          </w: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is_active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) WHERE (</w:t>
          </w: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is_active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 xml:space="preserve"> = true)</w:t>
          </w:r>
        </w:p>
        <w:p w14:paraId="51CD7E3F" w14:textId="77777777" w:rsidR="00482261" w:rsidRPr="00482261" w:rsidRDefault="00482261" w:rsidP="00482261">
          <w:pPr>
            <w:numPr>
              <w:ilvl w:val="0"/>
              <w:numId w:val="46"/>
            </w:numPr>
            <w:spacing w:after="80" w:line="240" w:lineRule="auto"/>
            <w:jc w:val="both"/>
            <w:divId w:val="1537963103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idx_document_qr_codes_document_id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 xml:space="preserve">: CREATE INDEX </w:t>
          </w: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idx_document_qr_codes_document_id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 xml:space="preserve"> ON </w:t>
          </w: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public.document_qr_codes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 xml:space="preserve"> USING </w:t>
          </w: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btree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 xml:space="preserve"> (</w:t>
          </w: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document_id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)</w:t>
          </w:r>
        </w:p>
        <w:p w14:paraId="53712614" w14:textId="77777777" w:rsidR="00482261" w:rsidRPr="00482261" w:rsidRDefault="00482261" w:rsidP="00482261">
          <w:pPr>
            <w:numPr>
              <w:ilvl w:val="0"/>
              <w:numId w:val="46"/>
            </w:numPr>
            <w:spacing w:after="80" w:line="240" w:lineRule="auto"/>
            <w:jc w:val="both"/>
            <w:divId w:val="1537963103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idx_document_qr_codes_seal_id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 xml:space="preserve">: CREATE INDEX </w:t>
          </w: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idx_document_qr_codes_seal_id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 xml:space="preserve"> ON </w:t>
          </w: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public.document_qr_codes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 xml:space="preserve"> USING </w:t>
          </w: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btree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 xml:space="preserve"> (</w:t>
          </w: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seal_id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)</w:t>
          </w:r>
        </w:p>
        <w:p w14:paraId="36CEBC63" w14:textId="77777777" w:rsidR="00482261" w:rsidRPr="00482261" w:rsidRDefault="00482261" w:rsidP="00482261">
          <w:pPr>
            <w:numPr>
              <w:ilvl w:val="0"/>
              <w:numId w:val="46"/>
            </w:numPr>
            <w:spacing w:after="80" w:line="240" w:lineRule="auto"/>
            <w:jc w:val="both"/>
            <w:divId w:val="1537963103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idx_document_qr_codes_token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 xml:space="preserve">: CREATE INDEX </w:t>
          </w: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idx_document_qr_codes_token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 xml:space="preserve"> ON </w:t>
          </w: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public.document_qr_codes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 xml:space="preserve"> USING </w:t>
          </w: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btree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 xml:space="preserve"> (</w:t>
          </w: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verification_token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)</w:t>
          </w:r>
        </w:p>
        <w:p w14:paraId="341DE3C1" w14:textId="77777777" w:rsidR="00482261" w:rsidRPr="00482261" w:rsidRDefault="00482261" w:rsidP="00482261">
          <w:pPr>
            <w:numPr>
              <w:ilvl w:val="0"/>
              <w:numId w:val="46"/>
            </w:numPr>
            <w:spacing w:after="80" w:line="240" w:lineRule="auto"/>
            <w:jc w:val="both"/>
            <w:divId w:val="1537963103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idx_document_qr_codes_verification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 xml:space="preserve">: CREATE INDEX </w:t>
          </w: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idx_document_qr_codes_verification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 xml:space="preserve"> ON </w:t>
          </w: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public.document_qr_codes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 xml:space="preserve"> USING </w:t>
          </w: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btree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 xml:space="preserve"> (</w:t>
          </w: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document_id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 xml:space="preserve">, </w:t>
          </w: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is_active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 xml:space="preserve">, </w:t>
          </w: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verification_token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)</w:t>
          </w:r>
        </w:p>
        <w:p w14:paraId="79B72905" w14:textId="77777777" w:rsidR="00482261" w:rsidRPr="00482261" w:rsidRDefault="00482261" w:rsidP="00482261">
          <w:pPr>
            <w:pStyle w:val="Ttulo3"/>
            <w:spacing w:before="120" w:line="240" w:lineRule="auto"/>
            <w:jc w:val="both"/>
            <w:divId w:val="1537963103"/>
            <w:rPr>
              <w:rFonts w:ascii="Aptos" w:eastAsia="Times New Roman" w:hAnsi="Aptos"/>
              <w:b/>
              <w:color w:val="8D648C"/>
              <w:sz w:val="22"/>
              <w:szCs w:val="22"/>
            </w:rPr>
          </w:pPr>
          <w:proofErr w:type="spellStart"/>
          <w:r w:rsidRPr="00482261">
            <w:rPr>
              <w:rFonts w:ascii="Aptos" w:eastAsia="Times New Roman" w:hAnsi="Aptos"/>
              <w:b/>
              <w:color w:val="8D648C"/>
              <w:sz w:val="22"/>
            </w:rPr>
            <w:t>public.document_seals</w:t>
          </w:r>
          <w:proofErr w:type="spellEnd"/>
        </w:p>
        <w:p w14:paraId="02AD90B8" w14:textId="77777777" w:rsidR="00482261" w:rsidRPr="00482261" w:rsidRDefault="00482261" w:rsidP="00482261">
          <w:pPr>
            <w:numPr>
              <w:ilvl w:val="0"/>
              <w:numId w:val="47"/>
            </w:numPr>
            <w:spacing w:after="80" w:line="240" w:lineRule="auto"/>
            <w:jc w:val="both"/>
            <w:divId w:val="1537963103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Tipo de objeto: table.</w:t>
          </w:r>
        </w:p>
        <w:p w14:paraId="57958589" w14:textId="77777777" w:rsidR="00482261" w:rsidRPr="00482261" w:rsidRDefault="00482261" w:rsidP="00482261">
          <w:pPr>
            <w:numPr>
              <w:ilvl w:val="0"/>
              <w:numId w:val="47"/>
            </w:numPr>
            <w:spacing w:after="80" w:line="240" w:lineRule="auto"/>
            <w:jc w:val="both"/>
            <w:divId w:val="1537963103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 xml:space="preserve">Módulos que la consumen: </w:t>
          </w: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signature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.</w:t>
          </w:r>
        </w:p>
        <w:p w14:paraId="1E30B66F" w14:textId="77777777" w:rsidR="00482261" w:rsidRPr="00482261" w:rsidRDefault="00482261" w:rsidP="00482261">
          <w:pPr>
            <w:numPr>
              <w:ilvl w:val="0"/>
              <w:numId w:val="47"/>
            </w:numPr>
            <w:spacing w:after="80" w:line="240" w:lineRule="auto"/>
            <w:jc w:val="both"/>
            <w:divId w:val="1537963103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Descripcion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 xml:space="preserve">: </w:t>
          </w: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Institutional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 xml:space="preserve"> digital </w:t>
          </w: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seals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 xml:space="preserve"> </w:t>
          </w: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for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 xml:space="preserve"> </w:t>
          </w: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document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 xml:space="preserve"> </w:t>
          </w: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authentication</w:t>
          </w:r>
          <w:proofErr w:type="spellEnd"/>
        </w:p>
        <w:p w14:paraId="4DD38CC0" w14:textId="77777777" w:rsidR="00482261" w:rsidRPr="00482261" w:rsidRDefault="00482261" w:rsidP="00482261">
          <w:pPr>
            <w:numPr>
              <w:ilvl w:val="0"/>
              <w:numId w:val="47"/>
            </w:numPr>
            <w:spacing w:after="80" w:line="240" w:lineRule="auto"/>
            <w:jc w:val="both"/>
            <w:divId w:val="1537963103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Clave primaria: id</w:t>
          </w:r>
        </w:p>
        <w:p w14:paraId="47CB8614" w14:textId="77777777" w:rsidR="00482261" w:rsidRPr="00482261" w:rsidRDefault="00482261" w:rsidP="00482261">
          <w:pPr>
            <w:numPr>
              <w:ilvl w:val="0"/>
              <w:numId w:val="47"/>
            </w:numPr>
            <w:spacing w:after="80" w:line="240" w:lineRule="auto"/>
            <w:jc w:val="both"/>
            <w:divId w:val="1537963103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 xml:space="preserve">Relaciones </w:t>
          </w: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foraneas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:</w:t>
          </w:r>
        </w:p>
        <w:p w14:paraId="65E38F6B" w14:textId="77777777" w:rsidR="00482261" w:rsidRPr="00482261" w:rsidRDefault="00482261" w:rsidP="00482261">
          <w:pPr>
            <w:numPr>
              <w:ilvl w:val="0"/>
              <w:numId w:val="47"/>
            </w:numPr>
            <w:spacing w:after="80" w:line="240" w:lineRule="auto"/>
            <w:jc w:val="both"/>
            <w:divId w:val="1537963103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authorized_user_id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 xml:space="preserve"> -&gt; </w:t>
          </w: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public.users.id</w:t>
          </w:r>
          <w:proofErr w:type="spellEnd"/>
        </w:p>
        <w:p w14:paraId="6601FA20" w14:textId="77777777" w:rsidR="00482261" w:rsidRPr="00482261" w:rsidRDefault="00482261" w:rsidP="00482261">
          <w:pPr>
            <w:numPr>
              <w:ilvl w:val="0"/>
              <w:numId w:val="47"/>
            </w:numPr>
            <w:spacing w:after="80" w:line="240" w:lineRule="auto"/>
            <w:jc w:val="both"/>
            <w:divId w:val="1537963103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document_hash_id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 xml:space="preserve"> -&gt; </w:t>
          </w: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public.document_hashes.id</w:t>
          </w:r>
          <w:proofErr w:type="spellEnd"/>
        </w:p>
        <w:p w14:paraId="74E579EF" w14:textId="77777777" w:rsidR="00482261" w:rsidRPr="00482261" w:rsidRDefault="00482261" w:rsidP="00482261">
          <w:pPr>
            <w:numPr>
              <w:ilvl w:val="0"/>
              <w:numId w:val="47"/>
            </w:numPr>
            <w:spacing w:after="80" w:line="240" w:lineRule="auto"/>
            <w:jc w:val="both"/>
            <w:divId w:val="1537963103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document_id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 xml:space="preserve"> -&gt; </w:t>
          </w: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public.documents.id</w:t>
          </w:r>
          <w:proofErr w:type="spellEnd"/>
        </w:p>
        <w:tbl>
          <w:tblPr>
            <w:tblStyle w:val="Tablaconcuadrcula"/>
            <w:tblW w:w="5000" w:type="pct"/>
            <w:tblLook w:val="04A0" w:firstRow="1" w:lastRow="0" w:firstColumn="1" w:lastColumn="0" w:noHBand="0" w:noVBand="1"/>
          </w:tblPr>
          <w:tblGrid>
            <w:gridCol w:w="1708"/>
            <w:gridCol w:w="1328"/>
            <w:gridCol w:w="651"/>
            <w:gridCol w:w="3583"/>
            <w:gridCol w:w="2358"/>
          </w:tblGrid>
          <w:tr w:rsidR="00482261" w:rsidRPr="00482261" w14:paraId="506CFF55" w14:textId="77777777" w:rsidTr="00482261">
            <w:trPr>
              <w:divId w:val="1537963103"/>
              <w:cantSplit/>
              <w:tblHeader/>
            </w:trPr>
            <w:tc>
              <w:tcPr>
                <w:tcW w:w="869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2283BDA3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Campo</w:t>
                </w:r>
              </w:p>
            </w:tc>
            <w:tc>
              <w:tcPr>
                <w:tcW w:w="728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330EDAC6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Tipo</w:t>
                </w:r>
              </w:p>
            </w:tc>
            <w:tc>
              <w:tcPr>
                <w:tcW w:w="297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5BEBBF7C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Nulo</w:t>
                </w:r>
              </w:p>
            </w:tc>
            <w:tc>
              <w:tcPr>
                <w:tcW w:w="1843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7E1DE4EA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Default</w:t>
                </w:r>
              </w:p>
            </w:tc>
            <w:tc>
              <w:tcPr>
                <w:tcW w:w="1263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5BE3E249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Comentario</w:t>
                </w:r>
              </w:p>
            </w:tc>
          </w:tr>
          <w:tr w:rsidR="00482261" w:rsidRPr="00482261" w14:paraId="2832CB04" w14:textId="77777777" w:rsidTr="00482261">
            <w:trPr>
              <w:divId w:val="1537963103"/>
              <w:cantSplit/>
              <w:tblHeader/>
            </w:trPr>
            <w:tc>
              <w:tcPr>
                <w:tcW w:w="869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008C408A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id</w:t>
                </w:r>
              </w:p>
            </w:tc>
            <w:tc>
              <w:tcPr>
                <w:tcW w:w="728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1F94ADC0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integer</w:t>
                </w:r>
                <w:proofErr w:type="spellEnd"/>
              </w:p>
            </w:tc>
            <w:tc>
              <w:tcPr>
                <w:tcW w:w="297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25DA5A65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NO</w:t>
                </w:r>
              </w:p>
            </w:tc>
            <w:tc>
              <w:tcPr>
                <w:tcW w:w="1843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44CAAA26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nextval</w:t>
                </w:r>
                <w:proofErr w:type="spellEnd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('</w:t>
                </w: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document_seals_id_seq</w:t>
                </w:r>
                <w:proofErr w:type="spellEnd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'::</w:t>
                </w: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regclass</w:t>
                </w:r>
                <w:proofErr w:type="spellEnd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)</w:t>
                </w:r>
              </w:p>
            </w:tc>
            <w:tc>
              <w:tcPr>
                <w:tcW w:w="1263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2DEE40A5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</w:tr>
          <w:tr w:rsidR="00482261" w:rsidRPr="00482261" w14:paraId="798ECEBE" w14:textId="77777777" w:rsidTr="00482261">
            <w:trPr>
              <w:divId w:val="1537963103"/>
              <w:cantSplit/>
              <w:tblHeader/>
            </w:trPr>
            <w:tc>
              <w:tcPr>
                <w:tcW w:w="869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3FA32076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document_id</w:t>
                </w:r>
                <w:proofErr w:type="spellEnd"/>
              </w:p>
            </w:tc>
            <w:tc>
              <w:tcPr>
                <w:tcW w:w="728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702117B2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bigint</w:t>
                </w:r>
                <w:proofErr w:type="spellEnd"/>
              </w:p>
            </w:tc>
            <w:tc>
              <w:tcPr>
                <w:tcW w:w="297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4096F6C8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NO</w:t>
                </w:r>
              </w:p>
            </w:tc>
            <w:tc>
              <w:tcPr>
                <w:tcW w:w="1843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7A863EE1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1263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0B2730FB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482261" w:rsidRPr="00482261" w14:paraId="3EE544BB" w14:textId="77777777" w:rsidTr="00482261">
            <w:trPr>
              <w:divId w:val="1537963103"/>
              <w:cantSplit/>
              <w:tblHeader/>
            </w:trPr>
            <w:tc>
              <w:tcPr>
                <w:tcW w:w="869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769E4CC0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seal_code</w:t>
                </w:r>
                <w:proofErr w:type="spellEnd"/>
              </w:p>
            </w:tc>
            <w:tc>
              <w:tcPr>
                <w:tcW w:w="728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31F35A29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character</w:t>
                </w:r>
                <w:proofErr w:type="spellEnd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varying</w:t>
                </w:r>
                <w:proofErr w:type="spellEnd"/>
              </w:p>
            </w:tc>
            <w:tc>
              <w:tcPr>
                <w:tcW w:w="297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5FD6ACD6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NO</w:t>
                </w:r>
              </w:p>
            </w:tc>
            <w:tc>
              <w:tcPr>
                <w:tcW w:w="1843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49B174B2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1263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37D69A2B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Unique </w:t>
                </w: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institutional</w:t>
                </w:r>
                <w:proofErr w:type="spellEnd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seal</w:t>
                </w:r>
                <w:proofErr w:type="spellEnd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code</w:t>
                </w:r>
                <w:proofErr w:type="spellEnd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(</w:t>
                </w: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format</w:t>
                </w:r>
                <w:proofErr w:type="spellEnd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: SPI-YYYY-TYPE-NNNNN)</w:t>
                </w:r>
              </w:p>
            </w:tc>
          </w:tr>
          <w:tr w:rsidR="00482261" w:rsidRPr="00482261" w14:paraId="31E95828" w14:textId="77777777" w:rsidTr="00482261">
            <w:trPr>
              <w:divId w:val="1537963103"/>
              <w:cantSplit/>
              <w:tblHeader/>
            </w:trPr>
            <w:tc>
              <w:tcPr>
                <w:tcW w:w="869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7C8A7CFE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seal_type</w:t>
                </w:r>
                <w:proofErr w:type="spellEnd"/>
              </w:p>
            </w:tc>
            <w:tc>
              <w:tcPr>
                <w:tcW w:w="728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67EA0BEA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character</w:t>
                </w:r>
                <w:proofErr w:type="spellEnd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varying</w:t>
                </w:r>
                <w:proofErr w:type="spellEnd"/>
              </w:p>
            </w:tc>
            <w:tc>
              <w:tcPr>
                <w:tcW w:w="297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18D802BA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1843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31ED5092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'</w:t>
                </w: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institutional</w:t>
                </w:r>
                <w:proofErr w:type="spellEnd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'::</w:t>
                </w: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character</w:t>
                </w:r>
                <w:proofErr w:type="spellEnd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varying</w:t>
                </w:r>
                <w:proofErr w:type="spellEnd"/>
              </w:p>
            </w:tc>
            <w:tc>
              <w:tcPr>
                <w:tcW w:w="1263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7838B0F3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</w:tr>
          <w:tr w:rsidR="00482261" w:rsidRPr="00482261" w14:paraId="43848978" w14:textId="77777777" w:rsidTr="00482261">
            <w:trPr>
              <w:divId w:val="1537963103"/>
              <w:cantSplit/>
              <w:tblHeader/>
            </w:trPr>
            <w:tc>
              <w:tcPr>
                <w:tcW w:w="869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5FE7D65D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issued_by</w:t>
                </w:r>
                <w:proofErr w:type="spellEnd"/>
              </w:p>
            </w:tc>
            <w:tc>
              <w:tcPr>
                <w:tcW w:w="728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5C1793D6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character</w:t>
                </w:r>
                <w:proofErr w:type="spellEnd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varying</w:t>
                </w:r>
                <w:proofErr w:type="spellEnd"/>
              </w:p>
            </w:tc>
            <w:tc>
              <w:tcPr>
                <w:tcW w:w="297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0F8F61B8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1843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0AA495AE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'SPI Fam'::</w:t>
                </w: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character</w:t>
                </w:r>
                <w:proofErr w:type="spellEnd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varying</w:t>
                </w:r>
                <w:proofErr w:type="spellEnd"/>
              </w:p>
            </w:tc>
            <w:tc>
              <w:tcPr>
                <w:tcW w:w="1263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670EF2C6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</w:tr>
          <w:tr w:rsidR="00482261" w:rsidRPr="00482261" w14:paraId="54B87776" w14:textId="77777777" w:rsidTr="00482261">
            <w:trPr>
              <w:divId w:val="1537963103"/>
              <w:cantSplit/>
              <w:tblHeader/>
            </w:trPr>
            <w:tc>
              <w:tcPr>
                <w:tcW w:w="869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4E9A9DE1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authorized_role</w:t>
                </w:r>
                <w:proofErr w:type="spellEnd"/>
              </w:p>
            </w:tc>
            <w:tc>
              <w:tcPr>
                <w:tcW w:w="728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1CA7A00D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character</w:t>
                </w:r>
                <w:proofErr w:type="spellEnd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varying</w:t>
                </w:r>
                <w:proofErr w:type="spellEnd"/>
              </w:p>
            </w:tc>
            <w:tc>
              <w:tcPr>
                <w:tcW w:w="297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65B3C7FF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NO</w:t>
                </w:r>
              </w:p>
            </w:tc>
            <w:tc>
              <w:tcPr>
                <w:tcW w:w="1843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3D0C6119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1263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1EF5BF4C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Role </w:t>
                </w: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that</w:t>
                </w:r>
                <w:proofErr w:type="spellEnd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authorized</w:t>
                </w:r>
                <w:proofErr w:type="spellEnd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the</w:t>
                </w:r>
                <w:proofErr w:type="spellEnd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seal</w:t>
                </w:r>
                <w:proofErr w:type="spellEnd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(DPD, Manager, etc.)</w:t>
                </w:r>
              </w:p>
            </w:tc>
          </w:tr>
          <w:tr w:rsidR="00482261" w:rsidRPr="00482261" w14:paraId="64E6F8E0" w14:textId="77777777" w:rsidTr="00482261">
            <w:trPr>
              <w:divId w:val="1537963103"/>
              <w:cantSplit/>
              <w:tblHeader/>
            </w:trPr>
            <w:tc>
              <w:tcPr>
                <w:tcW w:w="869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43CBD431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authorized_user_id</w:t>
                </w:r>
                <w:proofErr w:type="spellEnd"/>
              </w:p>
            </w:tc>
            <w:tc>
              <w:tcPr>
                <w:tcW w:w="728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7D982BF8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integer</w:t>
                </w:r>
                <w:proofErr w:type="spellEnd"/>
              </w:p>
            </w:tc>
            <w:tc>
              <w:tcPr>
                <w:tcW w:w="297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51DBD6EF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1843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79D162D1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1263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70C8DD84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482261" w:rsidRPr="00482261" w14:paraId="103F4604" w14:textId="77777777" w:rsidTr="00482261">
            <w:trPr>
              <w:divId w:val="1537963103"/>
              <w:cantSplit/>
              <w:tblHeader/>
            </w:trPr>
            <w:tc>
              <w:tcPr>
                <w:tcW w:w="869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0BE6A72F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lastRenderedPageBreak/>
                  <w:t>seal_token</w:t>
                </w:r>
                <w:proofErr w:type="spellEnd"/>
              </w:p>
            </w:tc>
            <w:tc>
              <w:tcPr>
                <w:tcW w:w="728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2AA86894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uuid</w:t>
                </w:r>
                <w:proofErr w:type="spellEnd"/>
              </w:p>
            </w:tc>
            <w:tc>
              <w:tcPr>
                <w:tcW w:w="297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19C0B994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1843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119C2501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gen_random_uuid</w:t>
                </w:r>
                <w:proofErr w:type="spellEnd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()</w:t>
                </w:r>
              </w:p>
            </w:tc>
            <w:tc>
              <w:tcPr>
                <w:tcW w:w="1263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2E4460B8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Unique token </w:t>
                </w: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for</w:t>
                </w:r>
                <w:proofErr w:type="spellEnd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seal</w:t>
                </w:r>
                <w:proofErr w:type="spellEnd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verification</w:t>
                </w:r>
                <w:proofErr w:type="spellEnd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and API </w:t>
                </w: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access</w:t>
                </w:r>
                <w:proofErr w:type="spellEnd"/>
              </w:p>
            </w:tc>
          </w:tr>
          <w:tr w:rsidR="00482261" w:rsidRPr="00482261" w14:paraId="3103E797" w14:textId="77777777" w:rsidTr="00482261">
            <w:trPr>
              <w:divId w:val="1537963103"/>
              <w:cantSplit/>
              <w:tblHeader/>
            </w:trPr>
            <w:tc>
              <w:tcPr>
                <w:tcW w:w="869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666DD2C1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document_hash_id</w:t>
                </w:r>
                <w:proofErr w:type="spellEnd"/>
              </w:p>
            </w:tc>
            <w:tc>
              <w:tcPr>
                <w:tcW w:w="728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1E3B2502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integer</w:t>
                </w:r>
                <w:proofErr w:type="spellEnd"/>
              </w:p>
            </w:tc>
            <w:tc>
              <w:tcPr>
                <w:tcW w:w="297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5E0790F8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1843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635172BA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1263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46AB3458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482261" w:rsidRPr="00482261" w14:paraId="341D3A70" w14:textId="77777777" w:rsidTr="00482261">
            <w:trPr>
              <w:divId w:val="1537963103"/>
              <w:cantSplit/>
              <w:tblHeader/>
            </w:trPr>
            <w:tc>
              <w:tcPr>
                <w:tcW w:w="869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7DD85A9A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issued_at</w:t>
                </w:r>
                <w:proofErr w:type="spellEnd"/>
              </w:p>
            </w:tc>
            <w:tc>
              <w:tcPr>
                <w:tcW w:w="728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7018C279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timestamp</w:t>
                </w:r>
                <w:proofErr w:type="spellEnd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with</w:t>
                </w:r>
                <w:proofErr w:type="spellEnd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time </w:t>
                </w: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zone</w:t>
                </w:r>
                <w:proofErr w:type="spellEnd"/>
              </w:p>
            </w:tc>
            <w:tc>
              <w:tcPr>
                <w:tcW w:w="297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00E997F8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1843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1C77A9E3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now</w:t>
                </w:r>
                <w:proofErr w:type="spellEnd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()</w:t>
                </w:r>
              </w:p>
            </w:tc>
            <w:tc>
              <w:tcPr>
                <w:tcW w:w="1263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35BD2410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</w:tr>
          <w:tr w:rsidR="00482261" w:rsidRPr="00482261" w14:paraId="7BD77107" w14:textId="77777777" w:rsidTr="00482261">
            <w:trPr>
              <w:divId w:val="1537963103"/>
              <w:cantSplit/>
              <w:tblHeader/>
            </w:trPr>
            <w:tc>
              <w:tcPr>
                <w:tcW w:w="869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6057BAE5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expires_at</w:t>
                </w:r>
                <w:proofErr w:type="spellEnd"/>
              </w:p>
            </w:tc>
            <w:tc>
              <w:tcPr>
                <w:tcW w:w="728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20A9C5B9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timestamp</w:t>
                </w:r>
                <w:proofErr w:type="spellEnd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with</w:t>
                </w:r>
                <w:proofErr w:type="spellEnd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time </w:t>
                </w: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zone</w:t>
                </w:r>
                <w:proofErr w:type="spellEnd"/>
              </w:p>
            </w:tc>
            <w:tc>
              <w:tcPr>
                <w:tcW w:w="297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2C131E94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1843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7488DB78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1263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41588447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482261" w:rsidRPr="00482261" w14:paraId="25F66E92" w14:textId="77777777" w:rsidTr="00482261">
            <w:trPr>
              <w:divId w:val="1537963103"/>
              <w:cantSplit/>
              <w:tblHeader/>
            </w:trPr>
            <w:tc>
              <w:tcPr>
                <w:tcW w:w="869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13182690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is_active</w:t>
                </w:r>
                <w:proofErr w:type="spellEnd"/>
              </w:p>
            </w:tc>
            <w:tc>
              <w:tcPr>
                <w:tcW w:w="728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208C1019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boolean</w:t>
                </w:r>
                <w:proofErr w:type="spellEnd"/>
              </w:p>
            </w:tc>
            <w:tc>
              <w:tcPr>
                <w:tcW w:w="297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385241E2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1843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46B65AC9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true</w:t>
                </w:r>
              </w:p>
            </w:tc>
            <w:tc>
              <w:tcPr>
                <w:tcW w:w="1263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5CC5A922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</w:tr>
          <w:tr w:rsidR="00482261" w:rsidRPr="00482261" w14:paraId="530B4650" w14:textId="77777777" w:rsidTr="00482261">
            <w:trPr>
              <w:divId w:val="1537963103"/>
              <w:cantSplit/>
              <w:tblHeader/>
            </w:trPr>
            <w:tc>
              <w:tcPr>
                <w:tcW w:w="869" w:type="pct"/>
                <w:shd w:val="clear" w:color="auto" w:fill="F3F3F3"/>
                <w:hideMark/>
              </w:tcPr>
              <w:p w14:paraId="79FC9C1F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created_at</w:t>
                </w:r>
                <w:proofErr w:type="spellEnd"/>
              </w:p>
            </w:tc>
            <w:tc>
              <w:tcPr>
                <w:tcW w:w="728" w:type="pct"/>
                <w:shd w:val="clear" w:color="auto" w:fill="F3F3F3"/>
                <w:hideMark/>
              </w:tcPr>
              <w:p w14:paraId="6AFE3D3B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timestamp</w:t>
                </w:r>
                <w:proofErr w:type="spellEnd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with</w:t>
                </w:r>
                <w:proofErr w:type="spellEnd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time </w:t>
                </w: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zone</w:t>
                </w:r>
                <w:proofErr w:type="spellEnd"/>
              </w:p>
            </w:tc>
            <w:tc>
              <w:tcPr>
                <w:tcW w:w="297" w:type="pct"/>
                <w:shd w:val="clear" w:color="auto" w:fill="F3F3F3"/>
                <w:hideMark/>
              </w:tcPr>
              <w:p w14:paraId="367FF6E5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1843" w:type="pct"/>
                <w:shd w:val="clear" w:color="auto" w:fill="F3F3F3"/>
                <w:hideMark/>
              </w:tcPr>
              <w:p w14:paraId="662F8FC6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now</w:t>
                </w:r>
                <w:proofErr w:type="spellEnd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()</w:t>
                </w:r>
              </w:p>
            </w:tc>
            <w:tc>
              <w:tcPr>
                <w:tcW w:w="1263" w:type="pct"/>
                <w:shd w:val="clear" w:color="auto" w:fill="F3F3F3"/>
                <w:hideMark/>
              </w:tcPr>
              <w:p w14:paraId="49AB7DF0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</w:tr>
        </w:tbl>
        <w:p w14:paraId="72955B01" w14:textId="77777777" w:rsidR="00482261" w:rsidRPr="00482261" w:rsidRDefault="00482261" w:rsidP="00482261">
          <w:pPr>
            <w:numPr>
              <w:ilvl w:val="0"/>
              <w:numId w:val="48"/>
            </w:numPr>
            <w:spacing w:after="80" w:line="240" w:lineRule="auto"/>
            <w:jc w:val="both"/>
            <w:divId w:val="1537963103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Indices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 xml:space="preserve"> visibles:</w:t>
          </w:r>
        </w:p>
        <w:p w14:paraId="66D11D70" w14:textId="77777777" w:rsidR="00482261" w:rsidRPr="00482261" w:rsidRDefault="00482261" w:rsidP="00482261">
          <w:pPr>
            <w:numPr>
              <w:ilvl w:val="0"/>
              <w:numId w:val="48"/>
            </w:numPr>
            <w:spacing w:after="80" w:line="240" w:lineRule="auto"/>
            <w:jc w:val="both"/>
            <w:divId w:val="1537963103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document_seals_pkey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 xml:space="preserve">: CREATE UNIQUE INDEX </w:t>
          </w: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document_seals_pkey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 xml:space="preserve"> ON </w:t>
          </w: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public.document_seals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 xml:space="preserve"> USING </w:t>
          </w: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btree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 xml:space="preserve"> (id)</w:t>
          </w:r>
        </w:p>
        <w:p w14:paraId="7F633710" w14:textId="77777777" w:rsidR="00482261" w:rsidRPr="00482261" w:rsidRDefault="00482261" w:rsidP="00482261">
          <w:pPr>
            <w:numPr>
              <w:ilvl w:val="0"/>
              <w:numId w:val="48"/>
            </w:numPr>
            <w:spacing w:after="80" w:line="240" w:lineRule="auto"/>
            <w:jc w:val="both"/>
            <w:divId w:val="1537963103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document_seals_seal_code_key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 xml:space="preserve">: CREATE UNIQUE INDEX </w:t>
          </w: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document_seals_seal_code_key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 xml:space="preserve"> ON </w:t>
          </w: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public.document_seals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 xml:space="preserve"> USING </w:t>
          </w: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btree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 xml:space="preserve"> (</w:t>
          </w: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seal_code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)</w:t>
          </w:r>
        </w:p>
        <w:p w14:paraId="1C4457CD" w14:textId="77777777" w:rsidR="00482261" w:rsidRPr="00482261" w:rsidRDefault="00482261" w:rsidP="00482261">
          <w:pPr>
            <w:numPr>
              <w:ilvl w:val="0"/>
              <w:numId w:val="48"/>
            </w:numPr>
            <w:spacing w:after="80" w:line="240" w:lineRule="auto"/>
            <w:jc w:val="both"/>
            <w:divId w:val="1537963103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idx_document_seals_active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 xml:space="preserve">: CREATE INDEX </w:t>
          </w: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idx_document_seals_active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 xml:space="preserve"> ON </w:t>
          </w: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public.document_seals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 xml:space="preserve"> USING </w:t>
          </w: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btree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 xml:space="preserve"> (</w:t>
          </w: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is_active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) WHERE (</w:t>
          </w: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is_active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 xml:space="preserve"> = true)</w:t>
          </w:r>
        </w:p>
        <w:p w14:paraId="04E91809" w14:textId="77777777" w:rsidR="00482261" w:rsidRPr="00482261" w:rsidRDefault="00482261" w:rsidP="00482261">
          <w:pPr>
            <w:numPr>
              <w:ilvl w:val="0"/>
              <w:numId w:val="48"/>
            </w:numPr>
            <w:spacing w:after="80" w:line="240" w:lineRule="auto"/>
            <w:jc w:val="both"/>
            <w:divId w:val="1537963103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idx_document_seals_document_id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 xml:space="preserve">: CREATE INDEX </w:t>
          </w: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idx_document_seals_document_id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 xml:space="preserve"> ON </w:t>
          </w: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public.document_seals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 xml:space="preserve"> USING </w:t>
          </w: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btree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 xml:space="preserve"> (</w:t>
          </w: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document_id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)</w:t>
          </w:r>
        </w:p>
        <w:p w14:paraId="7D4BCC76" w14:textId="77777777" w:rsidR="00482261" w:rsidRPr="00482261" w:rsidRDefault="00482261" w:rsidP="00482261">
          <w:pPr>
            <w:numPr>
              <w:ilvl w:val="0"/>
              <w:numId w:val="48"/>
            </w:numPr>
            <w:spacing w:after="80" w:line="240" w:lineRule="auto"/>
            <w:jc w:val="both"/>
            <w:divId w:val="1537963103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idx_document_seals_seal_code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 xml:space="preserve">: CREATE INDEX </w:t>
          </w: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idx_document_seals_seal_code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 xml:space="preserve"> ON </w:t>
          </w: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public.document_seals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 xml:space="preserve"> USING </w:t>
          </w: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btree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 xml:space="preserve"> (</w:t>
          </w: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seal_code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)</w:t>
          </w:r>
        </w:p>
        <w:p w14:paraId="5FEFB7BD" w14:textId="77777777" w:rsidR="00482261" w:rsidRPr="00482261" w:rsidRDefault="00482261" w:rsidP="00482261">
          <w:pPr>
            <w:numPr>
              <w:ilvl w:val="0"/>
              <w:numId w:val="48"/>
            </w:numPr>
            <w:spacing w:after="80" w:line="240" w:lineRule="auto"/>
            <w:jc w:val="both"/>
            <w:divId w:val="1537963103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idx_document_seals_token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 xml:space="preserve">: CREATE INDEX </w:t>
          </w: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idx_document_seals_token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 xml:space="preserve"> ON </w:t>
          </w: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public.document_seals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 xml:space="preserve"> USING </w:t>
          </w: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btree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 xml:space="preserve"> (</w:t>
          </w: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seal_token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)</w:t>
          </w:r>
        </w:p>
        <w:p w14:paraId="0A68A4A8" w14:textId="77777777" w:rsidR="00482261" w:rsidRPr="00482261" w:rsidRDefault="00482261" w:rsidP="00482261">
          <w:pPr>
            <w:numPr>
              <w:ilvl w:val="0"/>
              <w:numId w:val="48"/>
            </w:numPr>
            <w:spacing w:after="80" w:line="240" w:lineRule="auto"/>
            <w:jc w:val="both"/>
            <w:divId w:val="1537963103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idx_document_seals_verification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 xml:space="preserve">: CREATE INDEX </w:t>
          </w: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idx_document_seals_verification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 xml:space="preserve"> ON </w:t>
          </w: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public.document_seals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 xml:space="preserve"> USING </w:t>
          </w: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btree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 xml:space="preserve"> (</w:t>
          </w: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document_id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 xml:space="preserve">, </w:t>
          </w: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is_active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 xml:space="preserve">, </w:t>
          </w: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seal_token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)</w:t>
          </w:r>
        </w:p>
        <w:p w14:paraId="6B817015" w14:textId="77777777" w:rsidR="00482261" w:rsidRPr="00482261" w:rsidRDefault="00482261" w:rsidP="00482261">
          <w:pPr>
            <w:pStyle w:val="Ttulo3"/>
            <w:spacing w:before="120" w:line="240" w:lineRule="auto"/>
            <w:jc w:val="both"/>
            <w:divId w:val="1537963103"/>
            <w:rPr>
              <w:rFonts w:ascii="Aptos" w:eastAsia="Times New Roman" w:hAnsi="Aptos"/>
              <w:b/>
              <w:color w:val="8D648C"/>
              <w:sz w:val="22"/>
              <w:szCs w:val="22"/>
            </w:rPr>
          </w:pPr>
          <w:proofErr w:type="spellStart"/>
          <w:r w:rsidRPr="00482261">
            <w:rPr>
              <w:rFonts w:ascii="Aptos" w:eastAsia="Times New Roman" w:hAnsi="Aptos"/>
              <w:b/>
              <w:color w:val="8D648C"/>
              <w:sz w:val="22"/>
            </w:rPr>
            <w:t>public.document_signature_logs</w:t>
          </w:r>
          <w:proofErr w:type="spellEnd"/>
        </w:p>
        <w:p w14:paraId="5FB5D887" w14:textId="77777777" w:rsidR="00482261" w:rsidRPr="00482261" w:rsidRDefault="00482261" w:rsidP="00482261">
          <w:pPr>
            <w:numPr>
              <w:ilvl w:val="0"/>
              <w:numId w:val="49"/>
            </w:numPr>
            <w:spacing w:after="80" w:line="240" w:lineRule="auto"/>
            <w:jc w:val="both"/>
            <w:divId w:val="1537963103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Tipo de objeto: table.</w:t>
          </w:r>
        </w:p>
        <w:p w14:paraId="5E409978" w14:textId="77777777" w:rsidR="00482261" w:rsidRPr="00482261" w:rsidRDefault="00482261" w:rsidP="00482261">
          <w:pPr>
            <w:numPr>
              <w:ilvl w:val="0"/>
              <w:numId w:val="49"/>
            </w:numPr>
            <w:spacing w:after="80" w:line="240" w:lineRule="auto"/>
            <w:jc w:val="both"/>
            <w:divId w:val="1537963103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 xml:space="preserve">Módulos que la consumen: </w:t>
          </w: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signature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.</w:t>
          </w:r>
        </w:p>
        <w:p w14:paraId="6F4C760B" w14:textId="77777777" w:rsidR="00482261" w:rsidRPr="00482261" w:rsidRDefault="00482261" w:rsidP="00482261">
          <w:pPr>
            <w:numPr>
              <w:ilvl w:val="0"/>
              <w:numId w:val="49"/>
            </w:numPr>
            <w:spacing w:after="80" w:line="240" w:lineRule="auto"/>
            <w:jc w:val="both"/>
            <w:divId w:val="1537963103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Descripcion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 xml:space="preserve">: Sin comentario de </w:t>
          </w: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catalogo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.</w:t>
          </w:r>
        </w:p>
        <w:p w14:paraId="635981F3" w14:textId="77777777" w:rsidR="00482261" w:rsidRPr="00482261" w:rsidRDefault="00482261" w:rsidP="00482261">
          <w:pPr>
            <w:numPr>
              <w:ilvl w:val="0"/>
              <w:numId w:val="49"/>
            </w:numPr>
            <w:spacing w:after="80" w:line="240" w:lineRule="auto"/>
            <w:jc w:val="both"/>
            <w:divId w:val="1537963103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Clave primaria: id</w:t>
          </w:r>
        </w:p>
        <w:p w14:paraId="7BDB2E27" w14:textId="77777777" w:rsidR="00482261" w:rsidRPr="00482261" w:rsidRDefault="00482261" w:rsidP="00482261">
          <w:pPr>
            <w:numPr>
              <w:ilvl w:val="0"/>
              <w:numId w:val="49"/>
            </w:numPr>
            <w:spacing w:after="80" w:line="240" w:lineRule="auto"/>
            <w:jc w:val="both"/>
            <w:divId w:val="1537963103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 xml:space="preserve">Relaciones </w:t>
          </w: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foraneas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:</w:t>
          </w:r>
        </w:p>
        <w:p w14:paraId="22867712" w14:textId="77777777" w:rsidR="00482261" w:rsidRPr="00482261" w:rsidRDefault="00482261" w:rsidP="00482261">
          <w:pPr>
            <w:numPr>
              <w:ilvl w:val="0"/>
              <w:numId w:val="49"/>
            </w:numPr>
            <w:spacing w:after="80" w:line="240" w:lineRule="auto"/>
            <w:jc w:val="both"/>
            <w:divId w:val="1537963103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user_id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 xml:space="preserve"> -&gt; </w:t>
          </w: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public.users.id</w:t>
          </w:r>
          <w:proofErr w:type="spellEnd"/>
        </w:p>
        <w:tbl>
          <w:tblPr>
            <w:tblStyle w:val="Tablaconcuadrcula"/>
            <w:tblW w:w="5000" w:type="pct"/>
            <w:tblLook w:val="04A0" w:firstRow="1" w:lastRow="0" w:firstColumn="1" w:lastColumn="0" w:noHBand="0" w:noVBand="1"/>
          </w:tblPr>
          <w:tblGrid>
            <w:gridCol w:w="1854"/>
            <w:gridCol w:w="1527"/>
            <w:gridCol w:w="651"/>
            <w:gridCol w:w="4295"/>
            <w:gridCol w:w="1301"/>
          </w:tblGrid>
          <w:tr w:rsidR="00482261" w:rsidRPr="00482261" w14:paraId="03C9AF7E" w14:textId="77777777" w:rsidTr="00482261">
            <w:trPr>
              <w:divId w:val="1537963103"/>
              <w:cantSplit/>
              <w:tblHeader/>
            </w:trPr>
            <w:tc>
              <w:tcPr>
                <w:tcW w:w="945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1B92AC68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Campo</w:t>
                </w:r>
              </w:p>
            </w:tc>
            <w:tc>
              <w:tcPr>
                <w:tcW w:w="944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64ECD477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Tipo</w:t>
                </w:r>
              </w:p>
            </w:tc>
            <w:tc>
              <w:tcPr>
                <w:tcW w:w="297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6C9FCC65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Nulo</w:t>
                </w:r>
              </w:p>
            </w:tc>
            <w:tc>
              <w:tcPr>
                <w:tcW w:w="2213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49711F80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Default</w:t>
                </w:r>
              </w:p>
            </w:tc>
            <w:tc>
              <w:tcPr>
                <w:tcW w:w="601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13D23F0E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Comentario</w:t>
                </w:r>
              </w:p>
            </w:tc>
          </w:tr>
          <w:tr w:rsidR="00482261" w:rsidRPr="00482261" w14:paraId="63E56D27" w14:textId="77777777" w:rsidTr="00482261">
            <w:trPr>
              <w:divId w:val="1537963103"/>
              <w:cantSplit/>
              <w:tblHeader/>
            </w:trPr>
            <w:tc>
              <w:tcPr>
                <w:tcW w:w="945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6B5E191D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id</w:t>
                </w:r>
              </w:p>
            </w:tc>
            <w:tc>
              <w:tcPr>
                <w:tcW w:w="944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13F64B0C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integer</w:t>
                </w:r>
                <w:proofErr w:type="spellEnd"/>
              </w:p>
            </w:tc>
            <w:tc>
              <w:tcPr>
                <w:tcW w:w="297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6AA9D935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NO</w:t>
                </w:r>
              </w:p>
            </w:tc>
            <w:tc>
              <w:tcPr>
                <w:tcW w:w="2213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10FEBBE5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nextval</w:t>
                </w:r>
                <w:proofErr w:type="spellEnd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('</w:t>
                </w: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document_signature_logs_id_seq</w:t>
                </w:r>
                <w:proofErr w:type="spellEnd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'::</w:t>
                </w: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regclass</w:t>
                </w:r>
                <w:proofErr w:type="spellEnd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)</w:t>
                </w:r>
              </w:p>
            </w:tc>
            <w:tc>
              <w:tcPr>
                <w:tcW w:w="601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177AFA6A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</w:tr>
          <w:tr w:rsidR="00482261" w:rsidRPr="00482261" w14:paraId="5AD91AA8" w14:textId="77777777" w:rsidTr="00482261">
            <w:trPr>
              <w:divId w:val="1537963103"/>
              <w:cantSplit/>
              <w:tblHeader/>
            </w:trPr>
            <w:tc>
              <w:tcPr>
                <w:tcW w:w="945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7399574B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document_id</w:t>
                </w:r>
                <w:proofErr w:type="spellEnd"/>
              </w:p>
            </w:tc>
            <w:tc>
              <w:tcPr>
                <w:tcW w:w="944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5CB6C830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bigint</w:t>
                </w:r>
                <w:proofErr w:type="spellEnd"/>
              </w:p>
            </w:tc>
            <w:tc>
              <w:tcPr>
                <w:tcW w:w="297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6B2AC1A9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NO</w:t>
                </w:r>
              </w:p>
            </w:tc>
            <w:tc>
              <w:tcPr>
                <w:tcW w:w="2213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625463A2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601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5A7F25C7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482261" w:rsidRPr="00482261" w14:paraId="4FAFBB78" w14:textId="77777777" w:rsidTr="00482261">
            <w:trPr>
              <w:divId w:val="1537963103"/>
              <w:cantSplit/>
              <w:tblHeader/>
            </w:trPr>
            <w:tc>
              <w:tcPr>
                <w:tcW w:w="945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55E0974A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event_type</w:t>
                </w:r>
                <w:proofErr w:type="spellEnd"/>
              </w:p>
            </w:tc>
            <w:tc>
              <w:tcPr>
                <w:tcW w:w="944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2418E02E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character</w:t>
                </w:r>
                <w:proofErr w:type="spellEnd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varying</w:t>
                </w:r>
                <w:proofErr w:type="spellEnd"/>
              </w:p>
            </w:tc>
            <w:tc>
              <w:tcPr>
                <w:tcW w:w="297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695D0692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NO</w:t>
                </w:r>
              </w:p>
            </w:tc>
            <w:tc>
              <w:tcPr>
                <w:tcW w:w="2213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30D20248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601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03AE4593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482261" w:rsidRPr="00482261" w14:paraId="36C96D08" w14:textId="77777777" w:rsidTr="00482261">
            <w:trPr>
              <w:divId w:val="1537963103"/>
              <w:cantSplit/>
              <w:tblHeader/>
            </w:trPr>
            <w:tc>
              <w:tcPr>
                <w:tcW w:w="945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23B7C4BC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lastRenderedPageBreak/>
                  <w:t>event_description</w:t>
                </w:r>
                <w:proofErr w:type="spellEnd"/>
              </w:p>
            </w:tc>
            <w:tc>
              <w:tcPr>
                <w:tcW w:w="944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5C03277A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text</w:t>
                </w:r>
                <w:proofErr w:type="spellEnd"/>
              </w:p>
            </w:tc>
            <w:tc>
              <w:tcPr>
                <w:tcW w:w="297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000E6298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2213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42E90A94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601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0147B3CD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482261" w:rsidRPr="00482261" w14:paraId="09DD1D3C" w14:textId="77777777" w:rsidTr="00482261">
            <w:trPr>
              <w:divId w:val="1537963103"/>
              <w:cantSplit/>
              <w:tblHeader/>
            </w:trPr>
            <w:tc>
              <w:tcPr>
                <w:tcW w:w="945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6868902A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user_id</w:t>
                </w:r>
                <w:proofErr w:type="spellEnd"/>
              </w:p>
            </w:tc>
            <w:tc>
              <w:tcPr>
                <w:tcW w:w="944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0E6F92C6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integer</w:t>
                </w:r>
                <w:proofErr w:type="spellEnd"/>
              </w:p>
            </w:tc>
            <w:tc>
              <w:tcPr>
                <w:tcW w:w="297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695E5E8A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2213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645DBF34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601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7B7D1D61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482261" w:rsidRPr="00482261" w14:paraId="249DFB04" w14:textId="77777777" w:rsidTr="00482261">
            <w:trPr>
              <w:divId w:val="1537963103"/>
              <w:cantSplit/>
              <w:tblHeader/>
            </w:trPr>
            <w:tc>
              <w:tcPr>
                <w:tcW w:w="945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02B7382E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user_name</w:t>
                </w:r>
                <w:proofErr w:type="spellEnd"/>
              </w:p>
            </w:tc>
            <w:tc>
              <w:tcPr>
                <w:tcW w:w="944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49F2E4B9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character</w:t>
                </w:r>
                <w:proofErr w:type="spellEnd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varying</w:t>
                </w:r>
                <w:proofErr w:type="spellEnd"/>
              </w:p>
            </w:tc>
            <w:tc>
              <w:tcPr>
                <w:tcW w:w="297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063D66E7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2213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7CA1604A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601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55F7F5CF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482261" w:rsidRPr="00482261" w14:paraId="77A640D3" w14:textId="77777777" w:rsidTr="00482261">
            <w:trPr>
              <w:divId w:val="1537963103"/>
              <w:cantSplit/>
              <w:tblHeader/>
            </w:trPr>
            <w:tc>
              <w:tcPr>
                <w:tcW w:w="945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5BB382BF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user_role</w:t>
                </w:r>
                <w:proofErr w:type="spellEnd"/>
              </w:p>
            </w:tc>
            <w:tc>
              <w:tcPr>
                <w:tcW w:w="944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10ABBF5E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character</w:t>
                </w:r>
                <w:proofErr w:type="spellEnd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varying</w:t>
                </w:r>
                <w:proofErr w:type="spellEnd"/>
              </w:p>
            </w:tc>
            <w:tc>
              <w:tcPr>
                <w:tcW w:w="297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27D934CB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2213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52CB19B3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601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54A5CC95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482261" w:rsidRPr="00482261" w14:paraId="5D1E2E9E" w14:textId="77777777" w:rsidTr="00482261">
            <w:trPr>
              <w:divId w:val="1537963103"/>
              <w:cantSplit/>
              <w:tblHeader/>
            </w:trPr>
            <w:tc>
              <w:tcPr>
                <w:tcW w:w="945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4011D08B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user_email</w:t>
                </w:r>
                <w:proofErr w:type="spellEnd"/>
              </w:p>
            </w:tc>
            <w:tc>
              <w:tcPr>
                <w:tcW w:w="944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067A41EF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character</w:t>
                </w:r>
                <w:proofErr w:type="spellEnd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varying</w:t>
                </w:r>
                <w:proofErr w:type="spellEnd"/>
              </w:p>
            </w:tc>
            <w:tc>
              <w:tcPr>
                <w:tcW w:w="297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1B4034B5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2213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0932D727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601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7E74AD02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482261" w:rsidRPr="00482261" w14:paraId="2D097150" w14:textId="77777777" w:rsidTr="00482261">
            <w:trPr>
              <w:divId w:val="1537963103"/>
              <w:cantSplit/>
              <w:tblHeader/>
            </w:trPr>
            <w:tc>
              <w:tcPr>
                <w:tcW w:w="945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69EF5E34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ip_address</w:t>
                </w:r>
                <w:proofErr w:type="spellEnd"/>
              </w:p>
            </w:tc>
            <w:tc>
              <w:tcPr>
                <w:tcW w:w="944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1EFDE5EE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inet</w:t>
                </w:r>
                <w:proofErr w:type="spellEnd"/>
              </w:p>
            </w:tc>
            <w:tc>
              <w:tcPr>
                <w:tcW w:w="297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0D6AAAAA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2213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5021EF02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601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40DB02DB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482261" w:rsidRPr="00482261" w14:paraId="1C07E782" w14:textId="77777777" w:rsidTr="00482261">
            <w:trPr>
              <w:divId w:val="1537963103"/>
              <w:cantSplit/>
              <w:tblHeader/>
            </w:trPr>
            <w:tc>
              <w:tcPr>
                <w:tcW w:w="945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5E4CD72A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user_agent</w:t>
                </w:r>
                <w:proofErr w:type="spellEnd"/>
              </w:p>
            </w:tc>
            <w:tc>
              <w:tcPr>
                <w:tcW w:w="944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44E73C93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text</w:t>
                </w:r>
                <w:proofErr w:type="spellEnd"/>
              </w:p>
            </w:tc>
            <w:tc>
              <w:tcPr>
                <w:tcW w:w="297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760BB6D4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2213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3A71E4A4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601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3E5D4AB5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482261" w:rsidRPr="00482261" w14:paraId="6124BC89" w14:textId="77777777" w:rsidTr="00482261">
            <w:trPr>
              <w:divId w:val="1537963103"/>
              <w:cantSplit/>
              <w:tblHeader/>
            </w:trPr>
            <w:tc>
              <w:tcPr>
                <w:tcW w:w="945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76493353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session_id</w:t>
                </w:r>
                <w:proofErr w:type="spellEnd"/>
              </w:p>
            </w:tc>
            <w:tc>
              <w:tcPr>
                <w:tcW w:w="944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7142F3D5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character</w:t>
                </w:r>
                <w:proofErr w:type="spellEnd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varying</w:t>
                </w:r>
                <w:proofErr w:type="spellEnd"/>
              </w:p>
            </w:tc>
            <w:tc>
              <w:tcPr>
                <w:tcW w:w="297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309115CF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2213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48FE8189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601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66BC4EB7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482261" w:rsidRPr="00482261" w14:paraId="32DDAEAC" w14:textId="77777777" w:rsidTr="00482261">
            <w:trPr>
              <w:divId w:val="1537963103"/>
              <w:cantSplit/>
              <w:tblHeader/>
            </w:trPr>
            <w:tc>
              <w:tcPr>
                <w:tcW w:w="945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5961CFD9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event_hash</w:t>
                </w:r>
                <w:proofErr w:type="spellEnd"/>
              </w:p>
            </w:tc>
            <w:tc>
              <w:tcPr>
                <w:tcW w:w="944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186FB03F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character</w:t>
                </w:r>
                <w:proofErr w:type="spellEnd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varying</w:t>
                </w:r>
                <w:proofErr w:type="spellEnd"/>
              </w:p>
            </w:tc>
            <w:tc>
              <w:tcPr>
                <w:tcW w:w="297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0FC91065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NO</w:t>
                </w:r>
              </w:p>
            </w:tc>
            <w:tc>
              <w:tcPr>
                <w:tcW w:w="2213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2F86AC50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601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5C8D46B0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482261" w:rsidRPr="00482261" w14:paraId="38EE7918" w14:textId="77777777" w:rsidTr="00482261">
            <w:trPr>
              <w:divId w:val="1537963103"/>
              <w:cantSplit/>
              <w:tblHeader/>
            </w:trPr>
            <w:tc>
              <w:tcPr>
                <w:tcW w:w="945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7D82C310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previous_event_hash</w:t>
                </w:r>
                <w:proofErr w:type="spellEnd"/>
              </w:p>
            </w:tc>
            <w:tc>
              <w:tcPr>
                <w:tcW w:w="944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1C824110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character</w:t>
                </w:r>
                <w:proofErr w:type="spellEnd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varying</w:t>
                </w:r>
                <w:proofErr w:type="spellEnd"/>
              </w:p>
            </w:tc>
            <w:tc>
              <w:tcPr>
                <w:tcW w:w="297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4C06CD37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2213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3BFB9EFB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601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3F0EE185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482261" w:rsidRPr="00482261" w14:paraId="2D09B049" w14:textId="77777777" w:rsidTr="00482261">
            <w:trPr>
              <w:divId w:val="1537963103"/>
              <w:cantSplit/>
              <w:tblHeader/>
            </w:trPr>
            <w:tc>
              <w:tcPr>
                <w:tcW w:w="945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2FA85607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event_data</w:t>
                </w:r>
                <w:proofErr w:type="spellEnd"/>
              </w:p>
            </w:tc>
            <w:tc>
              <w:tcPr>
                <w:tcW w:w="944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67F908E2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jsonb</w:t>
                </w:r>
                <w:proofErr w:type="spellEnd"/>
              </w:p>
            </w:tc>
            <w:tc>
              <w:tcPr>
                <w:tcW w:w="297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57D6A4BC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2213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607AA9F2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601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5CD68719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482261" w:rsidRPr="00482261" w14:paraId="74EFA3C6" w14:textId="77777777" w:rsidTr="00482261">
            <w:trPr>
              <w:divId w:val="1537963103"/>
              <w:cantSplit/>
              <w:tblHeader/>
            </w:trPr>
            <w:tc>
              <w:tcPr>
                <w:tcW w:w="945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67BCB111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event_timestamp</w:t>
                </w:r>
                <w:proofErr w:type="spellEnd"/>
              </w:p>
            </w:tc>
            <w:tc>
              <w:tcPr>
                <w:tcW w:w="944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4CE1BD21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timestamp</w:t>
                </w:r>
                <w:proofErr w:type="spellEnd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with</w:t>
                </w:r>
                <w:proofErr w:type="spellEnd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time </w:t>
                </w: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zone</w:t>
                </w:r>
                <w:proofErr w:type="spellEnd"/>
              </w:p>
            </w:tc>
            <w:tc>
              <w:tcPr>
                <w:tcW w:w="297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0B2180AB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2213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1F51E642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now</w:t>
                </w:r>
                <w:proofErr w:type="spellEnd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()</w:t>
                </w:r>
              </w:p>
            </w:tc>
            <w:tc>
              <w:tcPr>
                <w:tcW w:w="601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23FB260E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</w:tr>
          <w:tr w:rsidR="00482261" w:rsidRPr="00482261" w14:paraId="7B374AAC" w14:textId="77777777" w:rsidTr="00482261">
            <w:trPr>
              <w:divId w:val="1537963103"/>
              <w:cantSplit/>
              <w:tblHeader/>
            </w:trPr>
            <w:tc>
              <w:tcPr>
                <w:tcW w:w="945" w:type="pct"/>
                <w:shd w:val="clear" w:color="auto" w:fill="FFFFFF"/>
                <w:hideMark/>
              </w:tcPr>
              <w:p w14:paraId="286AE814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created_at</w:t>
                </w:r>
                <w:proofErr w:type="spellEnd"/>
              </w:p>
            </w:tc>
            <w:tc>
              <w:tcPr>
                <w:tcW w:w="944" w:type="pct"/>
                <w:shd w:val="clear" w:color="auto" w:fill="FFFFFF"/>
                <w:hideMark/>
              </w:tcPr>
              <w:p w14:paraId="28561891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timestamp</w:t>
                </w:r>
                <w:proofErr w:type="spellEnd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with</w:t>
                </w:r>
                <w:proofErr w:type="spellEnd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time </w:t>
                </w: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zone</w:t>
                </w:r>
                <w:proofErr w:type="spellEnd"/>
              </w:p>
            </w:tc>
            <w:tc>
              <w:tcPr>
                <w:tcW w:w="297" w:type="pct"/>
                <w:shd w:val="clear" w:color="auto" w:fill="FFFFFF"/>
                <w:hideMark/>
              </w:tcPr>
              <w:p w14:paraId="09F9293A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2213" w:type="pct"/>
                <w:shd w:val="clear" w:color="auto" w:fill="FFFFFF"/>
                <w:hideMark/>
              </w:tcPr>
              <w:p w14:paraId="36AF528A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now</w:t>
                </w:r>
                <w:proofErr w:type="spellEnd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()</w:t>
                </w:r>
              </w:p>
            </w:tc>
            <w:tc>
              <w:tcPr>
                <w:tcW w:w="601" w:type="pct"/>
                <w:shd w:val="clear" w:color="auto" w:fill="FFFFFF"/>
                <w:hideMark/>
              </w:tcPr>
              <w:p w14:paraId="7EFE4202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</w:tr>
        </w:tbl>
        <w:p w14:paraId="1338A3BF" w14:textId="77777777" w:rsidR="00482261" w:rsidRPr="00482261" w:rsidRDefault="00482261" w:rsidP="00482261">
          <w:pPr>
            <w:numPr>
              <w:ilvl w:val="0"/>
              <w:numId w:val="50"/>
            </w:numPr>
            <w:spacing w:after="80" w:line="240" w:lineRule="auto"/>
            <w:jc w:val="both"/>
            <w:divId w:val="1537963103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Indices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 xml:space="preserve"> visibles:</w:t>
          </w:r>
        </w:p>
        <w:p w14:paraId="7EEE8237" w14:textId="77777777" w:rsidR="00482261" w:rsidRPr="00482261" w:rsidRDefault="00482261" w:rsidP="00482261">
          <w:pPr>
            <w:numPr>
              <w:ilvl w:val="0"/>
              <w:numId w:val="50"/>
            </w:numPr>
            <w:spacing w:after="80" w:line="240" w:lineRule="auto"/>
            <w:jc w:val="both"/>
            <w:divId w:val="1537963103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document_signature_logs_pkey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 xml:space="preserve">: CREATE UNIQUE INDEX </w:t>
          </w: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document_signature_logs_pkey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 xml:space="preserve"> ON </w:t>
          </w: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public.document_signature_logs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 xml:space="preserve"> USING </w:t>
          </w: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btree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 xml:space="preserve"> (id)</w:t>
          </w:r>
        </w:p>
        <w:p w14:paraId="1F068227" w14:textId="77777777" w:rsidR="00482261" w:rsidRPr="00482261" w:rsidRDefault="00482261" w:rsidP="00482261">
          <w:pPr>
            <w:pStyle w:val="Ttulo3"/>
            <w:spacing w:before="120" w:line="240" w:lineRule="auto"/>
            <w:jc w:val="both"/>
            <w:divId w:val="1537963103"/>
            <w:rPr>
              <w:rFonts w:ascii="Aptos" w:eastAsia="Times New Roman" w:hAnsi="Aptos"/>
              <w:b/>
              <w:color w:val="8D648C"/>
              <w:sz w:val="22"/>
              <w:szCs w:val="22"/>
            </w:rPr>
          </w:pPr>
          <w:proofErr w:type="spellStart"/>
          <w:r w:rsidRPr="00482261">
            <w:rPr>
              <w:rFonts w:ascii="Aptos" w:eastAsia="Times New Roman" w:hAnsi="Aptos"/>
              <w:b/>
              <w:color w:val="8D648C"/>
              <w:sz w:val="22"/>
            </w:rPr>
            <w:t>public.document_signatures_advanced</w:t>
          </w:r>
          <w:proofErr w:type="spellEnd"/>
        </w:p>
        <w:p w14:paraId="57BBC38B" w14:textId="77777777" w:rsidR="00482261" w:rsidRPr="00482261" w:rsidRDefault="00482261" w:rsidP="00482261">
          <w:pPr>
            <w:numPr>
              <w:ilvl w:val="0"/>
              <w:numId w:val="51"/>
            </w:numPr>
            <w:spacing w:after="80" w:line="240" w:lineRule="auto"/>
            <w:jc w:val="both"/>
            <w:divId w:val="1537963103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Tipo de objeto: table.</w:t>
          </w:r>
        </w:p>
        <w:p w14:paraId="5949A03C" w14:textId="77777777" w:rsidR="00482261" w:rsidRPr="00482261" w:rsidRDefault="00482261" w:rsidP="00482261">
          <w:pPr>
            <w:numPr>
              <w:ilvl w:val="0"/>
              <w:numId w:val="51"/>
            </w:numPr>
            <w:spacing w:after="80" w:line="240" w:lineRule="auto"/>
            <w:jc w:val="both"/>
            <w:divId w:val="1537963103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 xml:space="preserve">Módulos que la consumen: </w:t>
          </w: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signature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.</w:t>
          </w:r>
        </w:p>
        <w:p w14:paraId="7894F77C" w14:textId="77777777" w:rsidR="00482261" w:rsidRPr="00482261" w:rsidRDefault="00482261" w:rsidP="00482261">
          <w:pPr>
            <w:numPr>
              <w:ilvl w:val="0"/>
              <w:numId w:val="51"/>
            </w:numPr>
            <w:spacing w:after="80" w:line="240" w:lineRule="auto"/>
            <w:jc w:val="both"/>
            <w:divId w:val="1537963103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Descripcion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 xml:space="preserve">: </w:t>
          </w: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Advanced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 xml:space="preserve"> </w:t>
          </w: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electronic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 xml:space="preserve"> </w:t>
          </w: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signatures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 xml:space="preserve"> </w:t>
          </w: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with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 xml:space="preserve"> full </w:t>
          </w: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audit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 xml:space="preserve"> </w:t>
          </w: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trail</w:t>
          </w:r>
          <w:proofErr w:type="spellEnd"/>
        </w:p>
        <w:p w14:paraId="05E73A26" w14:textId="77777777" w:rsidR="00482261" w:rsidRPr="00482261" w:rsidRDefault="00482261" w:rsidP="00482261">
          <w:pPr>
            <w:numPr>
              <w:ilvl w:val="0"/>
              <w:numId w:val="51"/>
            </w:numPr>
            <w:spacing w:after="80" w:line="240" w:lineRule="auto"/>
            <w:jc w:val="both"/>
            <w:divId w:val="1537963103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Clave primaria: id</w:t>
          </w:r>
        </w:p>
        <w:p w14:paraId="12AE7F13" w14:textId="77777777" w:rsidR="00482261" w:rsidRPr="00482261" w:rsidRDefault="00482261" w:rsidP="00482261">
          <w:pPr>
            <w:numPr>
              <w:ilvl w:val="0"/>
              <w:numId w:val="51"/>
            </w:numPr>
            <w:spacing w:after="80" w:line="240" w:lineRule="auto"/>
            <w:jc w:val="both"/>
            <w:divId w:val="1537963103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 xml:space="preserve">Relaciones </w:t>
          </w: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foraneas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:</w:t>
          </w:r>
        </w:p>
        <w:p w14:paraId="4B4DC961" w14:textId="77777777" w:rsidR="00482261" w:rsidRPr="00482261" w:rsidRDefault="00482261" w:rsidP="00482261">
          <w:pPr>
            <w:numPr>
              <w:ilvl w:val="0"/>
              <w:numId w:val="51"/>
            </w:numPr>
            <w:spacing w:after="80" w:line="240" w:lineRule="auto"/>
            <w:jc w:val="both"/>
            <w:divId w:val="1537963103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document_hash_id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 xml:space="preserve"> -&gt; </w:t>
          </w: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public.document_hashes.id</w:t>
          </w:r>
          <w:proofErr w:type="spellEnd"/>
        </w:p>
        <w:p w14:paraId="0233610A" w14:textId="77777777" w:rsidR="00482261" w:rsidRPr="00482261" w:rsidRDefault="00482261" w:rsidP="00482261">
          <w:pPr>
            <w:numPr>
              <w:ilvl w:val="0"/>
              <w:numId w:val="51"/>
            </w:numPr>
            <w:spacing w:after="80" w:line="240" w:lineRule="auto"/>
            <w:jc w:val="both"/>
            <w:divId w:val="1537963103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document_id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 xml:space="preserve"> -&gt; </w:t>
          </w: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public.documents.id</w:t>
          </w:r>
          <w:proofErr w:type="spellEnd"/>
        </w:p>
        <w:p w14:paraId="081E6519" w14:textId="77777777" w:rsidR="00482261" w:rsidRPr="00482261" w:rsidRDefault="00482261" w:rsidP="00482261">
          <w:pPr>
            <w:numPr>
              <w:ilvl w:val="0"/>
              <w:numId w:val="51"/>
            </w:numPr>
            <w:spacing w:after="80" w:line="240" w:lineRule="auto"/>
            <w:jc w:val="both"/>
            <w:divId w:val="1537963103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signer_user_id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 xml:space="preserve"> -&gt; </w:t>
          </w: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public.users.id</w:t>
          </w:r>
          <w:proofErr w:type="spellEnd"/>
        </w:p>
        <w:tbl>
          <w:tblPr>
            <w:tblStyle w:val="Tablaconcuadrcula"/>
            <w:tblW w:w="5000" w:type="pct"/>
            <w:tblLook w:val="04A0" w:firstRow="1" w:lastRow="0" w:firstColumn="1" w:lastColumn="0" w:noHBand="0" w:noVBand="1"/>
          </w:tblPr>
          <w:tblGrid>
            <w:gridCol w:w="1646"/>
            <w:gridCol w:w="1009"/>
            <w:gridCol w:w="625"/>
            <w:gridCol w:w="4555"/>
            <w:gridCol w:w="1793"/>
          </w:tblGrid>
          <w:tr w:rsidR="00482261" w:rsidRPr="00482261" w14:paraId="75FC19A8" w14:textId="77777777" w:rsidTr="00482261">
            <w:trPr>
              <w:divId w:val="1537963103"/>
              <w:cantSplit/>
              <w:tblHeader/>
            </w:trPr>
            <w:tc>
              <w:tcPr>
                <w:tcW w:w="856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111926DC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Campo</w:t>
                </w:r>
              </w:p>
            </w:tc>
            <w:tc>
              <w:tcPr>
                <w:tcW w:w="516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0CF487EE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Tipo</w:t>
                </w:r>
              </w:p>
            </w:tc>
            <w:tc>
              <w:tcPr>
                <w:tcW w:w="290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1C0F5AAA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Nulo</w:t>
                </w:r>
              </w:p>
            </w:tc>
            <w:tc>
              <w:tcPr>
                <w:tcW w:w="2405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1415F980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Default</w:t>
                </w:r>
              </w:p>
            </w:tc>
            <w:tc>
              <w:tcPr>
                <w:tcW w:w="933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2A115524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Comentario</w:t>
                </w:r>
              </w:p>
            </w:tc>
          </w:tr>
          <w:tr w:rsidR="00482261" w:rsidRPr="00482261" w14:paraId="4924AC5A" w14:textId="77777777" w:rsidTr="00482261">
            <w:trPr>
              <w:divId w:val="1537963103"/>
              <w:cantSplit/>
              <w:tblHeader/>
            </w:trPr>
            <w:tc>
              <w:tcPr>
                <w:tcW w:w="856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637146D7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lastRenderedPageBreak/>
                  <w:t>id</w:t>
                </w:r>
              </w:p>
            </w:tc>
            <w:tc>
              <w:tcPr>
                <w:tcW w:w="516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0BB791A2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integer</w:t>
                </w:r>
                <w:proofErr w:type="spellEnd"/>
              </w:p>
            </w:tc>
            <w:tc>
              <w:tcPr>
                <w:tcW w:w="290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1C5A9A11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NO</w:t>
                </w:r>
              </w:p>
            </w:tc>
            <w:tc>
              <w:tcPr>
                <w:tcW w:w="2405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5AD54A14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nextval</w:t>
                </w:r>
                <w:proofErr w:type="spellEnd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('</w:t>
                </w: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document_signatures_advanced_id_seq</w:t>
                </w:r>
                <w:proofErr w:type="spellEnd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'::</w:t>
                </w: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regclass</w:t>
                </w:r>
                <w:proofErr w:type="spellEnd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)</w:t>
                </w:r>
              </w:p>
            </w:tc>
            <w:tc>
              <w:tcPr>
                <w:tcW w:w="933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4387BB2E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</w:tr>
          <w:tr w:rsidR="00482261" w:rsidRPr="00482261" w14:paraId="725F888B" w14:textId="77777777" w:rsidTr="00482261">
            <w:trPr>
              <w:divId w:val="1537963103"/>
              <w:cantSplit/>
              <w:tblHeader/>
            </w:trPr>
            <w:tc>
              <w:tcPr>
                <w:tcW w:w="856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1EF4CDF7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document_id</w:t>
                </w:r>
                <w:proofErr w:type="spellEnd"/>
              </w:p>
            </w:tc>
            <w:tc>
              <w:tcPr>
                <w:tcW w:w="516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308E4B55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bigint</w:t>
                </w:r>
                <w:proofErr w:type="spellEnd"/>
              </w:p>
            </w:tc>
            <w:tc>
              <w:tcPr>
                <w:tcW w:w="290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5DECC41C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NO</w:t>
                </w:r>
              </w:p>
            </w:tc>
            <w:tc>
              <w:tcPr>
                <w:tcW w:w="2405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5F2C43E8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933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4035FE09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482261" w:rsidRPr="00482261" w14:paraId="2FCE1BAC" w14:textId="77777777" w:rsidTr="00482261">
            <w:trPr>
              <w:divId w:val="1537963103"/>
              <w:cantSplit/>
              <w:tblHeader/>
            </w:trPr>
            <w:tc>
              <w:tcPr>
                <w:tcW w:w="856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56061E34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signer_user_id</w:t>
                </w:r>
                <w:proofErr w:type="spellEnd"/>
              </w:p>
            </w:tc>
            <w:tc>
              <w:tcPr>
                <w:tcW w:w="516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43C18556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integer</w:t>
                </w:r>
                <w:proofErr w:type="spellEnd"/>
              </w:p>
            </w:tc>
            <w:tc>
              <w:tcPr>
                <w:tcW w:w="290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722502EA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NO</w:t>
                </w:r>
              </w:p>
            </w:tc>
            <w:tc>
              <w:tcPr>
                <w:tcW w:w="2405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10EDC093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933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0C017ABB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482261" w:rsidRPr="00482261" w14:paraId="2E5B5705" w14:textId="77777777" w:rsidTr="00482261">
            <w:trPr>
              <w:divId w:val="1537963103"/>
              <w:cantSplit/>
              <w:tblHeader/>
            </w:trPr>
            <w:tc>
              <w:tcPr>
                <w:tcW w:w="856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110850C1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signer_role</w:t>
                </w:r>
                <w:proofErr w:type="spellEnd"/>
              </w:p>
            </w:tc>
            <w:tc>
              <w:tcPr>
                <w:tcW w:w="516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070EC998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character</w:t>
                </w:r>
                <w:proofErr w:type="spellEnd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varying</w:t>
                </w:r>
                <w:proofErr w:type="spellEnd"/>
              </w:p>
            </w:tc>
            <w:tc>
              <w:tcPr>
                <w:tcW w:w="290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5D5878A6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NO</w:t>
                </w:r>
              </w:p>
            </w:tc>
            <w:tc>
              <w:tcPr>
                <w:tcW w:w="2405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26196D7F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933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388A57E9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Role </w:t>
                </w: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of</w:t>
                </w:r>
                <w:proofErr w:type="spellEnd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the</w:t>
                </w:r>
                <w:proofErr w:type="spellEnd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signer</w:t>
                </w:r>
                <w:proofErr w:type="spellEnd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at </w:t>
                </w: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the</w:t>
                </w:r>
                <w:proofErr w:type="spellEnd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time </w:t>
                </w: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of</w:t>
                </w:r>
                <w:proofErr w:type="spellEnd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signing</w:t>
                </w:r>
                <w:proofErr w:type="spellEnd"/>
              </w:p>
            </w:tc>
          </w:tr>
          <w:tr w:rsidR="00482261" w:rsidRPr="00482261" w14:paraId="26CFC81F" w14:textId="77777777" w:rsidTr="00482261">
            <w:trPr>
              <w:divId w:val="1537963103"/>
              <w:cantSplit/>
              <w:tblHeader/>
            </w:trPr>
            <w:tc>
              <w:tcPr>
                <w:tcW w:w="856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01261856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signature_type</w:t>
                </w:r>
                <w:proofErr w:type="spellEnd"/>
              </w:p>
            </w:tc>
            <w:tc>
              <w:tcPr>
                <w:tcW w:w="516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2D805397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character</w:t>
                </w:r>
                <w:proofErr w:type="spellEnd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varying</w:t>
                </w:r>
                <w:proofErr w:type="spellEnd"/>
              </w:p>
            </w:tc>
            <w:tc>
              <w:tcPr>
                <w:tcW w:w="290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2F13921D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2405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1CD921BD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'</w:t>
                </w: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advanced_electronic</w:t>
                </w:r>
                <w:proofErr w:type="spellEnd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'::</w:t>
                </w: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character</w:t>
                </w:r>
                <w:proofErr w:type="spellEnd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varying</w:t>
                </w:r>
                <w:proofErr w:type="spellEnd"/>
              </w:p>
            </w:tc>
            <w:tc>
              <w:tcPr>
                <w:tcW w:w="933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50F01E85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Type</w:t>
                </w:r>
                <w:proofErr w:type="spellEnd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of</w:t>
                </w:r>
                <w:proofErr w:type="spellEnd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signature</w:t>
                </w:r>
                <w:proofErr w:type="spellEnd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: </w:t>
                </w: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advanced_electronic</w:t>
                </w:r>
                <w:proofErr w:type="spellEnd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, </w:t>
                </w: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qualified</w:t>
                </w:r>
                <w:proofErr w:type="spellEnd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, etc.</w:t>
                </w:r>
              </w:p>
            </w:tc>
          </w:tr>
          <w:tr w:rsidR="00482261" w:rsidRPr="00482261" w14:paraId="01C67E39" w14:textId="77777777" w:rsidTr="00482261">
            <w:trPr>
              <w:divId w:val="1537963103"/>
              <w:cantSplit/>
              <w:tblHeader/>
            </w:trPr>
            <w:tc>
              <w:tcPr>
                <w:tcW w:w="856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0C3D095C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signer_name</w:t>
                </w:r>
                <w:proofErr w:type="spellEnd"/>
              </w:p>
            </w:tc>
            <w:tc>
              <w:tcPr>
                <w:tcW w:w="516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1C9CB576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character</w:t>
                </w:r>
                <w:proofErr w:type="spellEnd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varying</w:t>
                </w:r>
                <w:proofErr w:type="spellEnd"/>
              </w:p>
            </w:tc>
            <w:tc>
              <w:tcPr>
                <w:tcW w:w="290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42EA3BB2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NO</w:t>
                </w:r>
              </w:p>
            </w:tc>
            <w:tc>
              <w:tcPr>
                <w:tcW w:w="2405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2F00EE9C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933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51CEB36F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482261" w:rsidRPr="00482261" w14:paraId="78C49B66" w14:textId="77777777" w:rsidTr="00482261">
            <w:trPr>
              <w:divId w:val="1537963103"/>
              <w:cantSplit/>
              <w:tblHeader/>
            </w:trPr>
            <w:tc>
              <w:tcPr>
                <w:tcW w:w="856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36E4FC77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signer_email</w:t>
                </w:r>
                <w:proofErr w:type="spellEnd"/>
              </w:p>
            </w:tc>
            <w:tc>
              <w:tcPr>
                <w:tcW w:w="516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09B63E13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character</w:t>
                </w:r>
                <w:proofErr w:type="spellEnd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varying</w:t>
                </w:r>
                <w:proofErr w:type="spellEnd"/>
              </w:p>
            </w:tc>
            <w:tc>
              <w:tcPr>
                <w:tcW w:w="290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2F78050B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NO</w:t>
                </w:r>
              </w:p>
            </w:tc>
            <w:tc>
              <w:tcPr>
                <w:tcW w:w="2405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2A663BEF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933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2F15F77F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482261" w:rsidRPr="00482261" w14:paraId="6A6090C8" w14:textId="77777777" w:rsidTr="00482261">
            <w:trPr>
              <w:divId w:val="1537963103"/>
              <w:cantSplit/>
              <w:tblHeader/>
            </w:trPr>
            <w:tc>
              <w:tcPr>
                <w:tcW w:w="856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298A9736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signer_department</w:t>
                </w:r>
                <w:proofErr w:type="spellEnd"/>
              </w:p>
            </w:tc>
            <w:tc>
              <w:tcPr>
                <w:tcW w:w="516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44D7AF89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character</w:t>
                </w:r>
                <w:proofErr w:type="spellEnd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varying</w:t>
                </w:r>
                <w:proofErr w:type="spellEnd"/>
              </w:p>
            </w:tc>
            <w:tc>
              <w:tcPr>
                <w:tcW w:w="290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2175E819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2405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4355CBF1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933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4D7DB39E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482261" w:rsidRPr="00482261" w14:paraId="5D450174" w14:textId="77777777" w:rsidTr="00482261">
            <w:trPr>
              <w:divId w:val="1537963103"/>
              <w:cantSplit/>
              <w:tblHeader/>
            </w:trPr>
            <w:tc>
              <w:tcPr>
                <w:tcW w:w="856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159F4770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signed_at</w:t>
                </w:r>
                <w:proofErr w:type="spellEnd"/>
              </w:p>
            </w:tc>
            <w:tc>
              <w:tcPr>
                <w:tcW w:w="516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1A84540E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timestamp</w:t>
                </w:r>
                <w:proofErr w:type="spellEnd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with</w:t>
                </w:r>
                <w:proofErr w:type="spellEnd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time </w:t>
                </w: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zone</w:t>
                </w:r>
                <w:proofErr w:type="spellEnd"/>
              </w:p>
            </w:tc>
            <w:tc>
              <w:tcPr>
                <w:tcW w:w="290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619951AF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2405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51DF940B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now</w:t>
                </w:r>
                <w:proofErr w:type="spellEnd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()</w:t>
                </w:r>
              </w:p>
            </w:tc>
            <w:tc>
              <w:tcPr>
                <w:tcW w:w="933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093F524D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</w:tr>
          <w:tr w:rsidR="00482261" w:rsidRPr="00482261" w14:paraId="69E1261E" w14:textId="77777777" w:rsidTr="00482261">
            <w:trPr>
              <w:divId w:val="1537963103"/>
              <w:cantSplit/>
              <w:tblHeader/>
            </w:trPr>
            <w:tc>
              <w:tcPr>
                <w:tcW w:w="856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3B55A2CC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ip_address</w:t>
                </w:r>
                <w:proofErr w:type="spellEnd"/>
              </w:p>
            </w:tc>
            <w:tc>
              <w:tcPr>
                <w:tcW w:w="516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5F5335EA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inet</w:t>
                </w:r>
                <w:proofErr w:type="spellEnd"/>
              </w:p>
            </w:tc>
            <w:tc>
              <w:tcPr>
                <w:tcW w:w="290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164828A1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NO</w:t>
                </w:r>
              </w:p>
            </w:tc>
            <w:tc>
              <w:tcPr>
                <w:tcW w:w="2405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694B5B10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933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0AF165F5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482261" w:rsidRPr="00482261" w14:paraId="7CD88D64" w14:textId="77777777" w:rsidTr="00482261">
            <w:trPr>
              <w:divId w:val="1537963103"/>
              <w:cantSplit/>
              <w:tblHeader/>
            </w:trPr>
            <w:tc>
              <w:tcPr>
                <w:tcW w:w="856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7D803CFD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user_agent</w:t>
                </w:r>
                <w:proofErr w:type="spellEnd"/>
              </w:p>
            </w:tc>
            <w:tc>
              <w:tcPr>
                <w:tcW w:w="516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3BB0ABEC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text</w:t>
                </w:r>
                <w:proofErr w:type="spellEnd"/>
              </w:p>
            </w:tc>
            <w:tc>
              <w:tcPr>
                <w:tcW w:w="290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03C059E0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2405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05449163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933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328A407B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482261" w:rsidRPr="00482261" w14:paraId="4868DEBD" w14:textId="77777777" w:rsidTr="00482261">
            <w:trPr>
              <w:divId w:val="1537963103"/>
              <w:cantSplit/>
              <w:tblHeader/>
            </w:trPr>
            <w:tc>
              <w:tcPr>
                <w:tcW w:w="856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1AB525F3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session_id</w:t>
                </w:r>
                <w:proofErr w:type="spellEnd"/>
              </w:p>
            </w:tc>
            <w:tc>
              <w:tcPr>
                <w:tcW w:w="516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327D8F0E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character</w:t>
                </w:r>
                <w:proofErr w:type="spellEnd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varying</w:t>
                </w:r>
                <w:proofErr w:type="spellEnd"/>
              </w:p>
            </w:tc>
            <w:tc>
              <w:tcPr>
                <w:tcW w:w="290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15E5D345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2405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2CE6C6F9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933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2C6C0E2F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482261" w:rsidRPr="00482261" w14:paraId="1C0EFB60" w14:textId="77777777" w:rsidTr="00482261">
            <w:trPr>
              <w:divId w:val="1537963103"/>
              <w:cantSplit/>
              <w:tblHeader/>
            </w:trPr>
            <w:tc>
              <w:tcPr>
                <w:tcW w:w="856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7A35E54E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auth_method</w:t>
                </w:r>
                <w:proofErr w:type="spellEnd"/>
              </w:p>
            </w:tc>
            <w:tc>
              <w:tcPr>
                <w:tcW w:w="516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00AAC9B7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character</w:t>
                </w:r>
                <w:proofErr w:type="spellEnd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varying</w:t>
                </w:r>
                <w:proofErr w:type="spellEnd"/>
              </w:p>
            </w:tc>
            <w:tc>
              <w:tcPr>
                <w:tcW w:w="290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33092602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2405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0103DADF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'</w:t>
                </w: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oauth_corporate</w:t>
                </w:r>
                <w:proofErr w:type="spellEnd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'::</w:t>
                </w: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character</w:t>
                </w:r>
                <w:proofErr w:type="spellEnd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varying</w:t>
                </w:r>
                <w:proofErr w:type="spellEnd"/>
              </w:p>
            </w:tc>
            <w:tc>
              <w:tcPr>
                <w:tcW w:w="933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0BF04836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Authentication</w:t>
                </w:r>
                <w:proofErr w:type="spellEnd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method</w:t>
                </w:r>
                <w:proofErr w:type="spellEnd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used</w:t>
                </w:r>
                <w:proofErr w:type="spellEnd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: </w:t>
                </w: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oauth_corporate</w:t>
                </w:r>
                <w:proofErr w:type="spellEnd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, </w:t>
                </w: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certificate</w:t>
                </w:r>
                <w:proofErr w:type="spellEnd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, etc.</w:t>
                </w:r>
              </w:p>
            </w:tc>
          </w:tr>
          <w:tr w:rsidR="00482261" w:rsidRPr="00482261" w14:paraId="040A54CD" w14:textId="77777777" w:rsidTr="00482261">
            <w:trPr>
              <w:divId w:val="1537963103"/>
              <w:cantSplit/>
              <w:tblHeader/>
            </w:trPr>
            <w:tc>
              <w:tcPr>
                <w:tcW w:w="856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05CE5E9B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document_hash_id</w:t>
                </w:r>
                <w:proofErr w:type="spellEnd"/>
              </w:p>
            </w:tc>
            <w:tc>
              <w:tcPr>
                <w:tcW w:w="516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591013C8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integer</w:t>
                </w:r>
                <w:proofErr w:type="spellEnd"/>
              </w:p>
            </w:tc>
            <w:tc>
              <w:tcPr>
                <w:tcW w:w="290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58D3D7B1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2405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52067AB1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933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5D9DA686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Reference </w:t>
                </w: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to</w:t>
                </w:r>
                <w:proofErr w:type="spellEnd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the</w:t>
                </w:r>
                <w:proofErr w:type="spellEnd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document</w:t>
                </w:r>
                <w:proofErr w:type="spellEnd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hash at time </w:t>
                </w: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of</w:t>
                </w:r>
                <w:proofErr w:type="spellEnd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signing</w:t>
                </w:r>
                <w:proofErr w:type="spellEnd"/>
              </w:p>
            </w:tc>
          </w:tr>
          <w:tr w:rsidR="00482261" w:rsidRPr="00482261" w14:paraId="155B3348" w14:textId="77777777" w:rsidTr="00482261">
            <w:trPr>
              <w:divId w:val="1537963103"/>
              <w:cantSplit/>
              <w:tblHeader/>
            </w:trPr>
            <w:tc>
              <w:tcPr>
                <w:tcW w:w="856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1B63E217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signature_hash</w:t>
                </w:r>
                <w:proofErr w:type="spellEnd"/>
              </w:p>
            </w:tc>
            <w:tc>
              <w:tcPr>
                <w:tcW w:w="516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61E546DF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character</w:t>
                </w:r>
                <w:proofErr w:type="spellEnd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varying</w:t>
                </w:r>
                <w:proofErr w:type="spellEnd"/>
              </w:p>
            </w:tc>
            <w:tc>
              <w:tcPr>
                <w:tcW w:w="290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33DCD3E5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2405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39B9CDD6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933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281A55D2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Hash </w:t>
                </w: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of</w:t>
                </w:r>
                <w:proofErr w:type="spellEnd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the</w:t>
                </w:r>
                <w:proofErr w:type="spellEnd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complete </w:t>
                </w: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signature</w:t>
                </w:r>
                <w:proofErr w:type="spellEnd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lastRenderedPageBreak/>
                  <w:t>record</w:t>
                </w:r>
                <w:proofErr w:type="spellEnd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for</w:t>
                </w:r>
                <w:proofErr w:type="spellEnd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tamper</w:t>
                </w:r>
                <w:proofErr w:type="spellEnd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detection</w:t>
                </w:r>
                <w:proofErr w:type="spellEnd"/>
              </w:p>
            </w:tc>
          </w:tr>
          <w:tr w:rsidR="00482261" w:rsidRPr="00482261" w14:paraId="2D9456C7" w14:textId="77777777" w:rsidTr="00482261">
            <w:trPr>
              <w:divId w:val="1537963103"/>
              <w:cantSplit/>
              <w:tblHeader/>
            </w:trPr>
            <w:tc>
              <w:tcPr>
                <w:tcW w:w="856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66CB0A66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lastRenderedPageBreak/>
                  <w:t>is_valid</w:t>
                </w:r>
                <w:proofErr w:type="spellEnd"/>
              </w:p>
            </w:tc>
            <w:tc>
              <w:tcPr>
                <w:tcW w:w="516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165AE291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boolean</w:t>
                </w:r>
                <w:proofErr w:type="spellEnd"/>
              </w:p>
            </w:tc>
            <w:tc>
              <w:tcPr>
                <w:tcW w:w="290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37B2A3A7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2405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5B3D0260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true</w:t>
                </w:r>
              </w:p>
            </w:tc>
            <w:tc>
              <w:tcPr>
                <w:tcW w:w="933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4E910C5E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</w:tr>
          <w:tr w:rsidR="00482261" w:rsidRPr="00482261" w14:paraId="6F2BFA23" w14:textId="77777777" w:rsidTr="00482261">
            <w:trPr>
              <w:divId w:val="1537963103"/>
              <w:cantSplit/>
              <w:tblHeader/>
            </w:trPr>
            <w:tc>
              <w:tcPr>
                <w:tcW w:w="856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2ED1E7F6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invalidated_at</w:t>
                </w:r>
                <w:proofErr w:type="spellEnd"/>
              </w:p>
            </w:tc>
            <w:tc>
              <w:tcPr>
                <w:tcW w:w="516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45BC8FC6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timestamp</w:t>
                </w:r>
                <w:proofErr w:type="spellEnd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with</w:t>
                </w:r>
                <w:proofErr w:type="spellEnd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time </w:t>
                </w: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zone</w:t>
                </w:r>
                <w:proofErr w:type="spellEnd"/>
              </w:p>
            </w:tc>
            <w:tc>
              <w:tcPr>
                <w:tcW w:w="290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6DE47CBD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2405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71924862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933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13EFBCD5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482261" w:rsidRPr="00482261" w14:paraId="3C0D89A9" w14:textId="77777777" w:rsidTr="00482261">
            <w:trPr>
              <w:divId w:val="1537963103"/>
              <w:cantSplit/>
              <w:tblHeader/>
            </w:trPr>
            <w:tc>
              <w:tcPr>
                <w:tcW w:w="856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05280ADA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invalidation_reason</w:t>
                </w:r>
                <w:proofErr w:type="spellEnd"/>
              </w:p>
            </w:tc>
            <w:tc>
              <w:tcPr>
                <w:tcW w:w="516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6C3503AA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text</w:t>
                </w:r>
                <w:proofErr w:type="spellEnd"/>
              </w:p>
            </w:tc>
            <w:tc>
              <w:tcPr>
                <w:tcW w:w="290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48DA92FC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2405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04459BB3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933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7D72E6CF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482261" w:rsidRPr="00482261" w14:paraId="6F903605" w14:textId="77777777" w:rsidTr="00482261">
            <w:trPr>
              <w:divId w:val="1537963103"/>
              <w:cantSplit/>
              <w:tblHeader/>
            </w:trPr>
            <w:tc>
              <w:tcPr>
                <w:tcW w:w="856" w:type="pct"/>
                <w:shd w:val="clear" w:color="auto" w:fill="F3F3F3"/>
                <w:hideMark/>
              </w:tcPr>
              <w:p w14:paraId="6E66F8F9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created_at</w:t>
                </w:r>
                <w:proofErr w:type="spellEnd"/>
              </w:p>
            </w:tc>
            <w:tc>
              <w:tcPr>
                <w:tcW w:w="516" w:type="pct"/>
                <w:shd w:val="clear" w:color="auto" w:fill="F3F3F3"/>
                <w:hideMark/>
              </w:tcPr>
              <w:p w14:paraId="7F6A6DD3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timestamp</w:t>
                </w:r>
                <w:proofErr w:type="spellEnd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with</w:t>
                </w:r>
                <w:proofErr w:type="spellEnd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time </w:t>
                </w: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zone</w:t>
                </w:r>
                <w:proofErr w:type="spellEnd"/>
              </w:p>
            </w:tc>
            <w:tc>
              <w:tcPr>
                <w:tcW w:w="290" w:type="pct"/>
                <w:shd w:val="clear" w:color="auto" w:fill="F3F3F3"/>
                <w:hideMark/>
              </w:tcPr>
              <w:p w14:paraId="31044425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2405" w:type="pct"/>
                <w:shd w:val="clear" w:color="auto" w:fill="F3F3F3"/>
                <w:hideMark/>
              </w:tcPr>
              <w:p w14:paraId="0BB70919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now</w:t>
                </w:r>
                <w:proofErr w:type="spellEnd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()</w:t>
                </w:r>
              </w:p>
            </w:tc>
            <w:tc>
              <w:tcPr>
                <w:tcW w:w="933" w:type="pct"/>
                <w:shd w:val="clear" w:color="auto" w:fill="F3F3F3"/>
                <w:hideMark/>
              </w:tcPr>
              <w:p w14:paraId="07E4CCC4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</w:tr>
        </w:tbl>
        <w:p w14:paraId="0A754E36" w14:textId="77777777" w:rsidR="00482261" w:rsidRPr="00482261" w:rsidRDefault="00482261" w:rsidP="00482261">
          <w:pPr>
            <w:numPr>
              <w:ilvl w:val="0"/>
              <w:numId w:val="52"/>
            </w:numPr>
            <w:spacing w:after="80" w:line="240" w:lineRule="auto"/>
            <w:jc w:val="both"/>
            <w:divId w:val="1537963103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Indices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 xml:space="preserve"> visibles:</w:t>
          </w:r>
        </w:p>
        <w:p w14:paraId="514632C6" w14:textId="77777777" w:rsidR="00482261" w:rsidRPr="00482261" w:rsidRDefault="00482261" w:rsidP="00482261">
          <w:pPr>
            <w:numPr>
              <w:ilvl w:val="0"/>
              <w:numId w:val="52"/>
            </w:numPr>
            <w:spacing w:after="80" w:line="240" w:lineRule="auto"/>
            <w:jc w:val="both"/>
            <w:divId w:val="1537963103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document_signatures_advanced_pkey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 xml:space="preserve">: CREATE UNIQUE INDEX </w:t>
          </w: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document_signatures_advanced_pkey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 xml:space="preserve"> ON </w:t>
          </w: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public.document_signatures_advanced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 xml:space="preserve"> USING </w:t>
          </w: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btree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 xml:space="preserve"> (id)</w:t>
          </w:r>
        </w:p>
        <w:p w14:paraId="0D16C8E0" w14:textId="77777777" w:rsidR="00482261" w:rsidRPr="00482261" w:rsidRDefault="00482261" w:rsidP="00482261">
          <w:pPr>
            <w:numPr>
              <w:ilvl w:val="0"/>
              <w:numId w:val="52"/>
            </w:numPr>
            <w:spacing w:after="80" w:line="240" w:lineRule="auto"/>
            <w:jc w:val="both"/>
            <w:divId w:val="1537963103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idx_document_signatures_advanced_document_id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 xml:space="preserve">: CREATE INDEX </w:t>
          </w: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idx_document_signatures_advanced_document_id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 xml:space="preserve"> ON </w:t>
          </w: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public.document_signatures_advanced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 xml:space="preserve"> USING </w:t>
          </w: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btree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 xml:space="preserve"> (</w:t>
          </w: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document_id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)</w:t>
          </w:r>
        </w:p>
        <w:p w14:paraId="3E24DEEA" w14:textId="77777777" w:rsidR="00482261" w:rsidRPr="00482261" w:rsidRDefault="00482261" w:rsidP="00482261">
          <w:pPr>
            <w:numPr>
              <w:ilvl w:val="0"/>
              <w:numId w:val="52"/>
            </w:numPr>
            <w:spacing w:after="80" w:line="240" w:lineRule="auto"/>
            <w:jc w:val="both"/>
            <w:divId w:val="1537963103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idx_document_signatures_advanced_signed_at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 xml:space="preserve">: CREATE INDEX </w:t>
          </w: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idx_document_signatures_advanced_signed_at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 xml:space="preserve"> ON </w:t>
          </w: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public.document_signatures_advanced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 xml:space="preserve"> USING </w:t>
          </w: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btree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 xml:space="preserve"> (</w:t>
          </w: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signed_at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 xml:space="preserve"> DESC)</w:t>
          </w:r>
        </w:p>
        <w:p w14:paraId="278890EC" w14:textId="77777777" w:rsidR="00482261" w:rsidRPr="00482261" w:rsidRDefault="00482261" w:rsidP="00482261">
          <w:pPr>
            <w:numPr>
              <w:ilvl w:val="0"/>
              <w:numId w:val="52"/>
            </w:numPr>
            <w:spacing w:after="80" w:line="240" w:lineRule="auto"/>
            <w:jc w:val="both"/>
            <w:divId w:val="1537963103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idx_document_signatures_advanced_signer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 xml:space="preserve">: CREATE INDEX </w:t>
          </w: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idx_document_signatures_advanced_signer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 xml:space="preserve"> ON </w:t>
          </w: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public.document_signatures_advanced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 xml:space="preserve"> USING </w:t>
          </w: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btree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 xml:space="preserve"> (</w:t>
          </w: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signer_user_id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)</w:t>
          </w:r>
        </w:p>
        <w:p w14:paraId="3D2C8660" w14:textId="77777777" w:rsidR="00482261" w:rsidRPr="00482261" w:rsidRDefault="00482261" w:rsidP="00482261">
          <w:pPr>
            <w:numPr>
              <w:ilvl w:val="0"/>
              <w:numId w:val="52"/>
            </w:numPr>
            <w:spacing w:after="80" w:line="240" w:lineRule="auto"/>
            <w:jc w:val="both"/>
            <w:divId w:val="1537963103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idx_document_signatures_advanced_valid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 xml:space="preserve">: CREATE INDEX </w:t>
          </w: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idx_document_signatures_advanced_valid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 xml:space="preserve"> ON </w:t>
          </w: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public.document_signatures_advanced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 xml:space="preserve"> USING </w:t>
          </w: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btree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 xml:space="preserve"> (</w:t>
          </w: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is_valid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) WHERE (</w:t>
          </w: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is_valid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 xml:space="preserve"> = true)</w:t>
          </w:r>
        </w:p>
        <w:p w14:paraId="702BE624" w14:textId="77777777" w:rsidR="00482261" w:rsidRPr="00482261" w:rsidRDefault="00482261" w:rsidP="00482261">
          <w:pPr>
            <w:pStyle w:val="Ttulo3"/>
            <w:spacing w:before="120" w:line="240" w:lineRule="auto"/>
            <w:jc w:val="both"/>
            <w:divId w:val="1537963103"/>
            <w:rPr>
              <w:rFonts w:ascii="Aptos" w:eastAsia="Times New Roman" w:hAnsi="Aptos"/>
              <w:b/>
              <w:color w:val="8D648C"/>
              <w:sz w:val="22"/>
              <w:szCs w:val="22"/>
            </w:rPr>
          </w:pPr>
          <w:proofErr w:type="spellStart"/>
          <w:r w:rsidRPr="00482261">
            <w:rPr>
              <w:rFonts w:ascii="Aptos" w:eastAsia="Times New Roman" w:hAnsi="Aptos"/>
              <w:b/>
              <w:color w:val="8D648C"/>
              <w:sz w:val="22"/>
            </w:rPr>
            <w:t>public.document_verification_info</w:t>
          </w:r>
          <w:proofErr w:type="spellEnd"/>
        </w:p>
        <w:p w14:paraId="5F28E80A" w14:textId="77777777" w:rsidR="00482261" w:rsidRPr="00482261" w:rsidRDefault="00482261" w:rsidP="00482261">
          <w:pPr>
            <w:numPr>
              <w:ilvl w:val="0"/>
              <w:numId w:val="53"/>
            </w:numPr>
            <w:spacing w:after="80" w:line="240" w:lineRule="auto"/>
            <w:jc w:val="both"/>
            <w:divId w:val="1537963103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 xml:space="preserve">Tipo de objeto: </w:t>
          </w: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view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.</w:t>
          </w:r>
        </w:p>
        <w:p w14:paraId="3F5AB64D" w14:textId="77777777" w:rsidR="00482261" w:rsidRPr="00482261" w:rsidRDefault="00482261" w:rsidP="00482261">
          <w:pPr>
            <w:numPr>
              <w:ilvl w:val="0"/>
              <w:numId w:val="53"/>
            </w:numPr>
            <w:spacing w:after="80" w:line="240" w:lineRule="auto"/>
            <w:jc w:val="both"/>
            <w:divId w:val="1537963103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 xml:space="preserve">Módulos que la consumen: </w:t>
          </w: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signature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.</w:t>
          </w:r>
        </w:p>
        <w:p w14:paraId="16108CAE" w14:textId="77777777" w:rsidR="00482261" w:rsidRPr="00482261" w:rsidRDefault="00482261" w:rsidP="00482261">
          <w:pPr>
            <w:numPr>
              <w:ilvl w:val="0"/>
              <w:numId w:val="53"/>
            </w:numPr>
            <w:spacing w:after="80" w:line="240" w:lineRule="auto"/>
            <w:jc w:val="both"/>
            <w:divId w:val="1537963103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Descripcion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 xml:space="preserve">: Complete </w:t>
          </w: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verification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 xml:space="preserve"> </w:t>
          </w: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information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 xml:space="preserve"> </w:t>
          </w: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for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 xml:space="preserve"> </w:t>
          </w: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documents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 xml:space="preserve"> </w:t>
          </w: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with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 xml:space="preserve"> </w:t>
          </w: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seals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 xml:space="preserve"> and QR </w:t>
          </w: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codes</w:t>
          </w:r>
          <w:proofErr w:type="spellEnd"/>
        </w:p>
        <w:p w14:paraId="13F1A77C" w14:textId="77777777" w:rsidR="00482261" w:rsidRPr="00482261" w:rsidRDefault="00482261" w:rsidP="00482261">
          <w:pPr>
            <w:numPr>
              <w:ilvl w:val="0"/>
              <w:numId w:val="53"/>
            </w:numPr>
            <w:spacing w:after="80" w:line="240" w:lineRule="auto"/>
            <w:jc w:val="both"/>
            <w:divId w:val="1537963103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Clave primaria: No aplica / no visible.</w:t>
          </w:r>
        </w:p>
        <w:p w14:paraId="38B30355" w14:textId="77777777" w:rsidR="00482261" w:rsidRPr="00482261" w:rsidRDefault="00482261" w:rsidP="00482261">
          <w:pPr>
            <w:numPr>
              <w:ilvl w:val="0"/>
              <w:numId w:val="53"/>
            </w:numPr>
            <w:spacing w:after="80" w:line="240" w:lineRule="auto"/>
            <w:jc w:val="both"/>
            <w:divId w:val="1537963103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 xml:space="preserve">Relaciones </w:t>
          </w: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foraneas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: no aplica o no visibles.</w:t>
          </w:r>
        </w:p>
        <w:tbl>
          <w:tblPr>
            <w:tblStyle w:val="Tablaconcuadrcula"/>
            <w:tblW w:w="5000" w:type="pct"/>
            <w:tblLook w:val="04A0" w:firstRow="1" w:lastRow="0" w:firstColumn="1" w:lastColumn="0" w:noHBand="0" w:noVBand="1"/>
          </w:tblPr>
          <w:tblGrid>
            <w:gridCol w:w="2563"/>
            <w:gridCol w:w="3283"/>
            <w:gridCol w:w="861"/>
            <w:gridCol w:w="1182"/>
            <w:gridCol w:w="1739"/>
          </w:tblGrid>
          <w:tr w:rsidR="00482261" w:rsidRPr="00482261" w14:paraId="59E7D0A9" w14:textId="77777777" w:rsidTr="00482261">
            <w:trPr>
              <w:divId w:val="1537963103"/>
              <w:cantSplit/>
              <w:tblHeader/>
            </w:trPr>
            <w:tc>
              <w:tcPr>
                <w:tcW w:w="1331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4693B210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Campo</w:t>
                </w:r>
              </w:p>
            </w:tc>
            <w:tc>
              <w:tcPr>
                <w:tcW w:w="1705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2B22F604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Tipo</w:t>
                </w:r>
              </w:p>
            </w:tc>
            <w:tc>
              <w:tcPr>
                <w:tcW w:w="447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7744C7FF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Nulo</w:t>
                </w:r>
              </w:p>
            </w:tc>
            <w:tc>
              <w:tcPr>
                <w:tcW w:w="614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24B98BF5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Default</w:t>
                </w:r>
              </w:p>
            </w:tc>
            <w:tc>
              <w:tcPr>
                <w:tcW w:w="903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7D3AF577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Comentario</w:t>
                </w:r>
              </w:p>
            </w:tc>
          </w:tr>
          <w:tr w:rsidR="00482261" w:rsidRPr="00482261" w14:paraId="38EAE301" w14:textId="77777777" w:rsidTr="00482261">
            <w:trPr>
              <w:divId w:val="1537963103"/>
              <w:cantSplit/>
              <w:tblHeader/>
            </w:trPr>
            <w:tc>
              <w:tcPr>
                <w:tcW w:w="1331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2D3CDC1B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document_id</w:t>
                </w:r>
                <w:proofErr w:type="spellEnd"/>
              </w:p>
            </w:tc>
            <w:tc>
              <w:tcPr>
                <w:tcW w:w="1705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12D4C331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bigint</w:t>
                </w:r>
                <w:proofErr w:type="spellEnd"/>
              </w:p>
            </w:tc>
            <w:tc>
              <w:tcPr>
                <w:tcW w:w="447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0750D7F1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614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4378E150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903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0F688CB6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482261" w:rsidRPr="00482261" w14:paraId="2FC7BFD0" w14:textId="77777777" w:rsidTr="00482261">
            <w:trPr>
              <w:divId w:val="1537963103"/>
              <w:cantSplit/>
              <w:tblHeader/>
            </w:trPr>
            <w:tc>
              <w:tcPr>
                <w:tcW w:w="1331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261382BE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doc_drive_id</w:t>
                </w:r>
                <w:proofErr w:type="spellEnd"/>
              </w:p>
            </w:tc>
            <w:tc>
              <w:tcPr>
                <w:tcW w:w="1705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558B83A5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text</w:t>
                </w:r>
                <w:proofErr w:type="spellEnd"/>
              </w:p>
            </w:tc>
            <w:tc>
              <w:tcPr>
                <w:tcW w:w="447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64463BDD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614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75736ED7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903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68701AF9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482261" w:rsidRPr="00482261" w14:paraId="09C3A8AA" w14:textId="77777777" w:rsidTr="00482261">
            <w:trPr>
              <w:divId w:val="1537963103"/>
              <w:cantSplit/>
              <w:tblHeader/>
            </w:trPr>
            <w:tc>
              <w:tcPr>
                <w:tcW w:w="1331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1D1663FC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pdf_drive_id</w:t>
                </w:r>
                <w:proofErr w:type="spellEnd"/>
              </w:p>
            </w:tc>
            <w:tc>
              <w:tcPr>
                <w:tcW w:w="1705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7F0670B7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text</w:t>
                </w:r>
                <w:proofErr w:type="spellEnd"/>
              </w:p>
            </w:tc>
            <w:tc>
              <w:tcPr>
                <w:tcW w:w="447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351F2932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614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077C41CD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903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44F518C2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482261" w:rsidRPr="00482261" w14:paraId="62386D1D" w14:textId="77777777" w:rsidTr="00482261">
            <w:trPr>
              <w:divId w:val="1537963103"/>
              <w:cantSplit/>
              <w:tblHeader/>
            </w:trPr>
            <w:tc>
              <w:tcPr>
                <w:tcW w:w="1331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322A4199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signature_status</w:t>
                </w:r>
                <w:proofErr w:type="spellEnd"/>
              </w:p>
            </w:tc>
            <w:tc>
              <w:tcPr>
                <w:tcW w:w="1705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1A235B22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character</w:t>
                </w:r>
                <w:proofErr w:type="spellEnd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varying</w:t>
                </w:r>
                <w:proofErr w:type="spellEnd"/>
              </w:p>
            </w:tc>
            <w:tc>
              <w:tcPr>
                <w:tcW w:w="447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596BE4F1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614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1B3AD73B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903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3B5FB891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482261" w:rsidRPr="00482261" w14:paraId="04BAE287" w14:textId="77777777" w:rsidTr="00482261">
            <w:trPr>
              <w:divId w:val="1537963103"/>
              <w:cantSplit/>
              <w:tblHeader/>
            </w:trPr>
            <w:tc>
              <w:tcPr>
                <w:tcW w:w="1331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29BED498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lastRenderedPageBreak/>
                  <w:t>is_locked</w:t>
                </w:r>
                <w:proofErr w:type="spellEnd"/>
              </w:p>
            </w:tc>
            <w:tc>
              <w:tcPr>
                <w:tcW w:w="1705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18EE83A4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boolean</w:t>
                </w:r>
                <w:proofErr w:type="spellEnd"/>
              </w:p>
            </w:tc>
            <w:tc>
              <w:tcPr>
                <w:tcW w:w="447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113CFBCE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614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6B94BD6A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903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44337276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482261" w:rsidRPr="00482261" w14:paraId="01CEAA90" w14:textId="77777777" w:rsidTr="00482261">
            <w:trPr>
              <w:divId w:val="1537963103"/>
              <w:cantSplit/>
              <w:tblHeader/>
            </w:trPr>
            <w:tc>
              <w:tcPr>
                <w:tcW w:w="1331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1090F75D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seal_code</w:t>
                </w:r>
                <w:proofErr w:type="spellEnd"/>
              </w:p>
            </w:tc>
            <w:tc>
              <w:tcPr>
                <w:tcW w:w="1705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246E659B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character</w:t>
                </w:r>
                <w:proofErr w:type="spellEnd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varying</w:t>
                </w:r>
                <w:proofErr w:type="spellEnd"/>
              </w:p>
            </w:tc>
            <w:tc>
              <w:tcPr>
                <w:tcW w:w="447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3A3CB557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614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46058FC4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903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5E691EC7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482261" w:rsidRPr="00482261" w14:paraId="6455CE2B" w14:textId="77777777" w:rsidTr="00482261">
            <w:trPr>
              <w:divId w:val="1537963103"/>
              <w:cantSplit/>
              <w:tblHeader/>
            </w:trPr>
            <w:tc>
              <w:tcPr>
                <w:tcW w:w="1331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707209DC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seal_token</w:t>
                </w:r>
                <w:proofErr w:type="spellEnd"/>
              </w:p>
            </w:tc>
            <w:tc>
              <w:tcPr>
                <w:tcW w:w="1705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61F13BED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uuid</w:t>
                </w:r>
                <w:proofErr w:type="spellEnd"/>
              </w:p>
            </w:tc>
            <w:tc>
              <w:tcPr>
                <w:tcW w:w="447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7E94DF5E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614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304A050C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903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22B0666B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482261" w:rsidRPr="00482261" w14:paraId="3E01228E" w14:textId="77777777" w:rsidTr="00482261">
            <w:trPr>
              <w:divId w:val="1537963103"/>
              <w:cantSplit/>
              <w:tblHeader/>
            </w:trPr>
            <w:tc>
              <w:tcPr>
                <w:tcW w:w="1331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4AD32368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issued_by</w:t>
                </w:r>
                <w:proofErr w:type="spellEnd"/>
              </w:p>
            </w:tc>
            <w:tc>
              <w:tcPr>
                <w:tcW w:w="1705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21023A2E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character</w:t>
                </w:r>
                <w:proofErr w:type="spellEnd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varying</w:t>
                </w:r>
                <w:proofErr w:type="spellEnd"/>
              </w:p>
            </w:tc>
            <w:tc>
              <w:tcPr>
                <w:tcW w:w="447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6D7EB1AD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614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3073382E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903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4F3EF9C7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482261" w:rsidRPr="00482261" w14:paraId="04559165" w14:textId="77777777" w:rsidTr="00482261">
            <w:trPr>
              <w:divId w:val="1537963103"/>
              <w:cantSplit/>
              <w:tblHeader/>
            </w:trPr>
            <w:tc>
              <w:tcPr>
                <w:tcW w:w="1331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4C978491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authorized_role</w:t>
                </w:r>
                <w:proofErr w:type="spellEnd"/>
              </w:p>
            </w:tc>
            <w:tc>
              <w:tcPr>
                <w:tcW w:w="1705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6BC5867D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character</w:t>
                </w:r>
                <w:proofErr w:type="spellEnd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varying</w:t>
                </w:r>
                <w:proofErr w:type="spellEnd"/>
              </w:p>
            </w:tc>
            <w:tc>
              <w:tcPr>
                <w:tcW w:w="447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13C5651F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614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16C5058B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903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1F727094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482261" w:rsidRPr="00482261" w14:paraId="7190179B" w14:textId="77777777" w:rsidTr="00482261">
            <w:trPr>
              <w:divId w:val="1537963103"/>
              <w:cantSplit/>
              <w:tblHeader/>
            </w:trPr>
            <w:tc>
              <w:tcPr>
                <w:tcW w:w="1331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61B788EF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issued_at</w:t>
                </w:r>
                <w:proofErr w:type="spellEnd"/>
              </w:p>
            </w:tc>
            <w:tc>
              <w:tcPr>
                <w:tcW w:w="1705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590D3055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timestamp</w:t>
                </w:r>
                <w:proofErr w:type="spellEnd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with</w:t>
                </w:r>
                <w:proofErr w:type="spellEnd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time </w:t>
                </w: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zone</w:t>
                </w:r>
                <w:proofErr w:type="spellEnd"/>
              </w:p>
            </w:tc>
            <w:tc>
              <w:tcPr>
                <w:tcW w:w="447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6A042237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614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3BA1830E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903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3E2D7937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482261" w:rsidRPr="00482261" w14:paraId="1756ADBC" w14:textId="77777777" w:rsidTr="00482261">
            <w:trPr>
              <w:divId w:val="1537963103"/>
              <w:cantSplit/>
              <w:tblHeader/>
            </w:trPr>
            <w:tc>
              <w:tcPr>
                <w:tcW w:w="1331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3FE69357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seal_active</w:t>
                </w:r>
                <w:proofErr w:type="spellEnd"/>
              </w:p>
            </w:tc>
            <w:tc>
              <w:tcPr>
                <w:tcW w:w="1705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0BAF382A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boolean</w:t>
                </w:r>
                <w:proofErr w:type="spellEnd"/>
              </w:p>
            </w:tc>
            <w:tc>
              <w:tcPr>
                <w:tcW w:w="447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5C0A68A4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614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165D3D10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903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11FC4E5B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482261" w:rsidRPr="00482261" w14:paraId="5184EE30" w14:textId="77777777" w:rsidTr="00482261">
            <w:trPr>
              <w:divId w:val="1537963103"/>
              <w:cantSplit/>
              <w:tblHeader/>
            </w:trPr>
            <w:tc>
              <w:tcPr>
                <w:tcW w:w="1331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7353D35F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qr_url</w:t>
                </w:r>
                <w:proofErr w:type="spellEnd"/>
              </w:p>
            </w:tc>
            <w:tc>
              <w:tcPr>
                <w:tcW w:w="1705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71E0C7B0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text</w:t>
                </w:r>
                <w:proofErr w:type="spellEnd"/>
              </w:p>
            </w:tc>
            <w:tc>
              <w:tcPr>
                <w:tcW w:w="447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5759A598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614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25329F66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903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2219C41A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482261" w:rsidRPr="00482261" w14:paraId="0A306014" w14:textId="77777777" w:rsidTr="00482261">
            <w:trPr>
              <w:divId w:val="1537963103"/>
              <w:cantSplit/>
              <w:tblHeader/>
            </w:trPr>
            <w:tc>
              <w:tcPr>
                <w:tcW w:w="1331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73B291FC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verification_token</w:t>
                </w:r>
                <w:proofErr w:type="spellEnd"/>
              </w:p>
            </w:tc>
            <w:tc>
              <w:tcPr>
                <w:tcW w:w="1705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249755A1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uuid</w:t>
                </w:r>
                <w:proofErr w:type="spellEnd"/>
              </w:p>
            </w:tc>
            <w:tc>
              <w:tcPr>
                <w:tcW w:w="447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5CBCB650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614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4EAAF713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903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0FD56FD8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482261" w:rsidRPr="00482261" w14:paraId="0606B9D8" w14:textId="77777777" w:rsidTr="00482261">
            <w:trPr>
              <w:divId w:val="1537963103"/>
              <w:cantSplit/>
              <w:tblHeader/>
            </w:trPr>
            <w:tc>
              <w:tcPr>
                <w:tcW w:w="1331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7CE291FD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access_count</w:t>
                </w:r>
                <w:proofErr w:type="spellEnd"/>
              </w:p>
            </w:tc>
            <w:tc>
              <w:tcPr>
                <w:tcW w:w="1705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1B0795FE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integer</w:t>
                </w:r>
                <w:proofErr w:type="spellEnd"/>
              </w:p>
            </w:tc>
            <w:tc>
              <w:tcPr>
                <w:tcW w:w="447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0D11E726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614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02DD674A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903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02D02421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482261" w:rsidRPr="00482261" w14:paraId="7416CA63" w14:textId="77777777" w:rsidTr="00482261">
            <w:trPr>
              <w:divId w:val="1537963103"/>
              <w:cantSplit/>
              <w:tblHeader/>
            </w:trPr>
            <w:tc>
              <w:tcPr>
                <w:tcW w:w="1331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4B145241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last_accessed_at</w:t>
                </w:r>
                <w:proofErr w:type="spellEnd"/>
              </w:p>
            </w:tc>
            <w:tc>
              <w:tcPr>
                <w:tcW w:w="1705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65A46210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timestamp</w:t>
                </w:r>
                <w:proofErr w:type="spellEnd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with</w:t>
                </w:r>
                <w:proofErr w:type="spellEnd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time </w:t>
                </w: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zone</w:t>
                </w:r>
                <w:proofErr w:type="spellEnd"/>
              </w:p>
            </w:tc>
            <w:tc>
              <w:tcPr>
                <w:tcW w:w="447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6E52F9B8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614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0042F5FE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903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23E3C55A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482261" w:rsidRPr="00482261" w14:paraId="6129DDD1" w14:textId="77777777" w:rsidTr="00482261">
            <w:trPr>
              <w:divId w:val="1537963103"/>
              <w:cantSplit/>
              <w:tblHeader/>
            </w:trPr>
            <w:tc>
              <w:tcPr>
                <w:tcW w:w="1331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295F2523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qr_active</w:t>
                </w:r>
                <w:proofErr w:type="spellEnd"/>
              </w:p>
            </w:tc>
            <w:tc>
              <w:tcPr>
                <w:tcW w:w="1705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42207C38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boolean</w:t>
                </w:r>
                <w:proofErr w:type="spellEnd"/>
              </w:p>
            </w:tc>
            <w:tc>
              <w:tcPr>
                <w:tcW w:w="447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734A3546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614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00EAC2D5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903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4941175B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482261" w:rsidRPr="00482261" w14:paraId="5B574698" w14:textId="77777777" w:rsidTr="00482261">
            <w:trPr>
              <w:divId w:val="1537963103"/>
              <w:cantSplit/>
              <w:tblHeader/>
            </w:trPr>
            <w:tc>
              <w:tcPr>
                <w:tcW w:w="1331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1E2F857A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hash_sha256</w:t>
                </w:r>
              </w:p>
            </w:tc>
            <w:tc>
              <w:tcPr>
                <w:tcW w:w="1705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2020580A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character</w:t>
                </w:r>
                <w:proofErr w:type="spellEnd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varying</w:t>
                </w:r>
                <w:proofErr w:type="spellEnd"/>
              </w:p>
            </w:tc>
            <w:tc>
              <w:tcPr>
                <w:tcW w:w="447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13DE2C63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614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4D5980A5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903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7DA919FF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482261" w:rsidRPr="00482261" w14:paraId="606A9813" w14:textId="77777777" w:rsidTr="00482261">
            <w:trPr>
              <w:divId w:val="1537963103"/>
              <w:cantSplit/>
              <w:tblHeader/>
            </w:trPr>
            <w:tc>
              <w:tcPr>
                <w:tcW w:w="1331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3E3C11E8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hash_calculated_at</w:t>
                </w:r>
                <w:proofErr w:type="spellEnd"/>
              </w:p>
            </w:tc>
            <w:tc>
              <w:tcPr>
                <w:tcW w:w="1705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2187BF35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timestamp</w:t>
                </w:r>
                <w:proofErr w:type="spellEnd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with</w:t>
                </w:r>
                <w:proofErr w:type="spellEnd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time </w:t>
                </w: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zone</w:t>
                </w:r>
                <w:proofErr w:type="spellEnd"/>
              </w:p>
            </w:tc>
            <w:tc>
              <w:tcPr>
                <w:tcW w:w="447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6FBF2A7E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614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13CE269A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903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66AB9B1D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482261" w:rsidRPr="00482261" w14:paraId="03CCD92B" w14:textId="77777777" w:rsidTr="00482261">
            <w:trPr>
              <w:divId w:val="1537963103"/>
              <w:cantSplit/>
              <w:tblHeader/>
            </w:trPr>
            <w:tc>
              <w:tcPr>
                <w:tcW w:w="1331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74590A5C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last_signed_at</w:t>
                </w:r>
                <w:proofErr w:type="spellEnd"/>
              </w:p>
            </w:tc>
            <w:tc>
              <w:tcPr>
                <w:tcW w:w="1705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16EF561F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timestamp</w:t>
                </w:r>
                <w:proofErr w:type="spellEnd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with</w:t>
                </w:r>
                <w:proofErr w:type="spellEnd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time </w:t>
                </w: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zone</w:t>
                </w:r>
                <w:proofErr w:type="spellEnd"/>
              </w:p>
            </w:tc>
            <w:tc>
              <w:tcPr>
                <w:tcW w:w="447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76C7AFE9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614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65B476E0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903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57416BAE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482261" w:rsidRPr="00482261" w14:paraId="7293A049" w14:textId="77777777" w:rsidTr="00482261">
            <w:trPr>
              <w:divId w:val="1537963103"/>
              <w:cantSplit/>
              <w:tblHeader/>
            </w:trPr>
            <w:tc>
              <w:tcPr>
                <w:tcW w:w="1331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64B3E9C3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last_signer_name</w:t>
                </w:r>
                <w:proofErr w:type="spellEnd"/>
              </w:p>
            </w:tc>
            <w:tc>
              <w:tcPr>
                <w:tcW w:w="1705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651BBEF2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character</w:t>
                </w:r>
                <w:proofErr w:type="spellEnd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varying</w:t>
                </w:r>
                <w:proofErr w:type="spellEnd"/>
              </w:p>
            </w:tc>
            <w:tc>
              <w:tcPr>
                <w:tcW w:w="447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74793356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614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68B359E2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903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438C25D1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482261" w:rsidRPr="00482261" w14:paraId="0CE0B605" w14:textId="77777777" w:rsidTr="00482261">
            <w:trPr>
              <w:divId w:val="1537963103"/>
              <w:cantSplit/>
              <w:tblHeader/>
            </w:trPr>
            <w:tc>
              <w:tcPr>
                <w:tcW w:w="1331" w:type="pct"/>
                <w:shd w:val="clear" w:color="auto" w:fill="F3F3F3"/>
                <w:hideMark/>
              </w:tcPr>
              <w:p w14:paraId="2478F6CC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last_signer_role</w:t>
                </w:r>
                <w:proofErr w:type="spellEnd"/>
              </w:p>
            </w:tc>
            <w:tc>
              <w:tcPr>
                <w:tcW w:w="1705" w:type="pct"/>
                <w:shd w:val="clear" w:color="auto" w:fill="F3F3F3"/>
                <w:hideMark/>
              </w:tcPr>
              <w:p w14:paraId="4FA0C7B3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character</w:t>
                </w:r>
                <w:proofErr w:type="spellEnd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varying</w:t>
                </w:r>
                <w:proofErr w:type="spellEnd"/>
              </w:p>
            </w:tc>
            <w:tc>
              <w:tcPr>
                <w:tcW w:w="447" w:type="pct"/>
                <w:shd w:val="clear" w:color="auto" w:fill="F3F3F3"/>
                <w:hideMark/>
              </w:tcPr>
              <w:p w14:paraId="661A04D4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614" w:type="pct"/>
                <w:shd w:val="clear" w:color="auto" w:fill="F3F3F3"/>
                <w:hideMark/>
              </w:tcPr>
              <w:p w14:paraId="0F381AF3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903" w:type="pct"/>
                <w:shd w:val="clear" w:color="auto" w:fill="F3F3F3"/>
                <w:hideMark/>
              </w:tcPr>
              <w:p w14:paraId="766E9F43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</w:tbl>
        <w:p w14:paraId="23B387DA" w14:textId="77777777" w:rsidR="00482261" w:rsidRPr="00482261" w:rsidRDefault="00482261" w:rsidP="00482261">
          <w:pPr>
            <w:pStyle w:val="Ttulo3"/>
            <w:spacing w:before="120" w:line="240" w:lineRule="auto"/>
            <w:jc w:val="both"/>
            <w:divId w:val="1537963103"/>
            <w:rPr>
              <w:rFonts w:ascii="Aptos" w:eastAsia="Times New Roman" w:hAnsi="Aptos"/>
              <w:b/>
              <w:color w:val="8D648C"/>
              <w:sz w:val="22"/>
              <w:szCs w:val="22"/>
            </w:rPr>
          </w:pPr>
          <w:proofErr w:type="spellStart"/>
          <w:r w:rsidRPr="00482261">
            <w:rPr>
              <w:rFonts w:ascii="Aptos" w:eastAsia="Times New Roman" w:hAnsi="Aptos"/>
              <w:b/>
              <w:color w:val="8D648C"/>
              <w:sz w:val="22"/>
            </w:rPr>
            <w:t>public.documents</w:t>
          </w:r>
          <w:proofErr w:type="spellEnd"/>
        </w:p>
        <w:p w14:paraId="396F8C37" w14:textId="77777777" w:rsidR="00482261" w:rsidRPr="00482261" w:rsidRDefault="00482261" w:rsidP="00482261">
          <w:pPr>
            <w:numPr>
              <w:ilvl w:val="0"/>
              <w:numId w:val="54"/>
            </w:numPr>
            <w:spacing w:after="80" w:line="240" w:lineRule="auto"/>
            <w:jc w:val="both"/>
            <w:divId w:val="1537963103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Tipo de objeto: table.</w:t>
          </w:r>
        </w:p>
        <w:p w14:paraId="0762E18A" w14:textId="77777777" w:rsidR="00482261" w:rsidRPr="00482261" w:rsidRDefault="00482261" w:rsidP="00482261">
          <w:pPr>
            <w:numPr>
              <w:ilvl w:val="0"/>
              <w:numId w:val="54"/>
            </w:numPr>
            <w:spacing w:after="80" w:line="240" w:lineRule="auto"/>
            <w:jc w:val="both"/>
            <w:divId w:val="1537963103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 xml:space="preserve">Módulos que la consumen: </w:t>
          </w: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signature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.</w:t>
          </w:r>
        </w:p>
        <w:p w14:paraId="77733083" w14:textId="77777777" w:rsidR="00482261" w:rsidRPr="00482261" w:rsidRDefault="00482261" w:rsidP="00482261">
          <w:pPr>
            <w:numPr>
              <w:ilvl w:val="0"/>
              <w:numId w:val="54"/>
            </w:numPr>
            <w:spacing w:after="80" w:line="240" w:lineRule="auto"/>
            <w:jc w:val="both"/>
            <w:divId w:val="1537963103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Descripcion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 xml:space="preserve">: Documentos generados desde plantillas: DOCX/PDF/firma y carpeta Drive por </w:t>
          </w: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request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.</w:t>
          </w:r>
        </w:p>
        <w:p w14:paraId="19191970" w14:textId="77777777" w:rsidR="00482261" w:rsidRPr="00482261" w:rsidRDefault="00482261" w:rsidP="00482261">
          <w:pPr>
            <w:numPr>
              <w:ilvl w:val="0"/>
              <w:numId w:val="54"/>
            </w:numPr>
            <w:spacing w:after="80" w:line="240" w:lineRule="auto"/>
            <w:jc w:val="both"/>
            <w:divId w:val="1537963103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Clave primaria: id</w:t>
          </w:r>
        </w:p>
        <w:p w14:paraId="72F19D4D" w14:textId="77777777" w:rsidR="00482261" w:rsidRPr="00482261" w:rsidRDefault="00482261" w:rsidP="00482261">
          <w:pPr>
            <w:numPr>
              <w:ilvl w:val="0"/>
              <w:numId w:val="54"/>
            </w:numPr>
            <w:spacing w:after="80" w:line="240" w:lineRule="auto"/>
            <w:jc w:val="both"/>
            <w:divId w:val="1537963103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 xml:space="preserve">Relaciones </w:t>
          </w: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foraneas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:</w:t>
          </w:r>
        </w:p>
        <w:p w14:paraId="3A2C74FB" w14:textId="77777777" w:rsidR="00482261" w:rsidRPr="00482261" w:rsidRDefault="00482261" w:rsidP="00482261">
          <w:pPr>
            <w:numPr>
              <w:ilvl w:val="0"/>
              <w:numId w:val="54"/>
            </w:numPr>
            <w:spacing w:after="80" w:line="240" w:lineRule="auto"/>
            <w:jc w:val="both"/>
            <w:divId w:val="1537963103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current_hash_id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 xml:space="preserve"> -&gt; </w:t>
          </w: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public.document_hashes.id</w:t>
          </w:r>
          <w:proofErr w:type="spellEnd"/>
        </w:p>
        <w:p w14:paraId="56908B23" w14:textId="77777777" w:rsidR="00482261" w:rsidRPr="00482261" w:rsidRDefault="00482261" w:rsidP="00482261">
          <w:pPr>
            <w:numPr>
              <w:ilvl w:val="0"/>
              <w:numId w:val="54"/>
            </w:numPr>
            <w:spacing w:after="80" w:line="240" w:lineRule="auto"/>
            <w:jc w:val="both"/>
            <w:divId w:val="1537963103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locked_by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 xml:space="preserve"> -&gt; </w:t>
          </w: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public.users.id</w:t>
          </w:r>
          <w:proofErr w:type="spellEnd"/>
        </w:p>
        <w:p w14:paraId="0236A246" w14:textId="77777777" w:rsidR="00482261" w:rsidRPr="00482261" w:rsidRDefault="00482261" w:rsidP="00482261">
          <w:pPr>
            <w:numPr>
              <w:ilvl w:val="0"/>
              <w:numId w:val="54"/>
            </w:numPr>
            <w:spacing w:after="80" w:line="240" w:lineRule="auto"/>
            <w:jc w:val="both"/>
            <w:divId w:val="1537963103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lastRenderedPageBreak/>
            <w:t>request_id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 xml:space="preserve"> -&gt; </w:t>
          </w: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public.requests.id</w:t>
          </w:r>
          <w:proofErr w:type="spellEnd"/>
        </w:p>
        <w:p w14:paraId="04FC01C5" w14:textId="77777777" w:rsidR="00482261" w:rsidRPr="00482261" w:rsidRDefault="00482261" w:rsidP="00482261">
          <w:pPr>
            <w:numPr>
              <w:ilvl w:val="0"/>
              <w:numId w:val="54"/>
            </w:numPr>
            <w:spacing w:after="80" w:line="240" w:lineRule="auto"/>
            <w:jc w:val="both"/>
            <w:divId w:val="1537963103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request_type_id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 xml:space="preserve"> -&gt; </w:t>
          </w: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public.request_types.id</w:t>
          </w:r>
          <w:proofErr w:type="spellEnd"/>
        </w:p>
        <w:tbl>
          <w:tblPr>
            <w:tblStyle w:val="Tablaconcuadrcula"/>
            <w:tblW w:w="5000" w:type="pct"/>
            <w:tblLook w:val="04A0" w:firstRow="1" w:lastRow="0" w:firstColumn="1" w:lastColumn="0" w:noHBand="0" w:noVBand="1"/>
          </w:tblPr>
          <w:tblGrid>
            <w:gridCol w:w="1506"/>
            <w:gridCol w:w="1846"/>
            <w:gridCol w:w="651"/>
            <w:gridCol w:w="3176"/>
            <w:gridCol w:w="2449"/>
          </w:tblGrid>
          <w:tr w:rsidR="00482261" w:rsidRPr="00482261" w14:paraId="6308FD3B" w14:textId="77777777" w:rsidTr="00482261">
            <w:trPr>
              <w:divId w:val="1537963103"/>
              <w:cantSplit/>
              <w:tblHeader/>
            </w:trPr>
            <w:tc>
              <w:tcPr>
                <w:tcW w:w="764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52DC87BB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Campo</w:t>
                </w:r>
              </w:p>
            </w:tc>
            <w:tc>
              <w:tcPr>
                <w:tcW w:w="997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7150055C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Tipo</w:t>
                </w:r>
              </w:p>
            </w:tc>
            <w:tc>
              <w:tcPr>
                <w:tcW w:w="297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25EA95AE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Nulo</w:t>
                </w:r>
              </w:p>
            </w:tc>
            <w:tc>
              <w:tcPr>
                <w:tcW w:w="1632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337D0669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Default</w:t>
                </w:r>
              </w:p>
            </w:tc>
            <w:tc>
              <w:tcPr>
                <w:tcW w:w="1310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5E6BA796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Comentario</w:t>
                </w:r>
              </w:p>
            </w:tc>
          </w:tr>
          <w:tr w:rsidR="00482261" w:rsidRPr="00482261" w14:paraId="17595381" w14:textId="77777777" w:rsidTr="00482261">
            <w:trPr>
              <w:divId w:val="1537963103"/>
              <w:cantSplit/>
              <w:tblHeader/>
            </w:trPr>
            <w:tc>
              <w:tcPr>
                <w:tcW w:w="764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6AE7B52B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id</w:t>
                </w:r>
              </w:p>
            </w:tc>
            <w:tc>
              <w:tcPr>
                <w:tcW w:w="997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561E32AC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bigint</w:t>
                </w:r>
                <w:proofErr w:type="spellEnd"/>
              </w:p>
            </w:tc>
            <w:tc>
              <w:tcPr>
                <w:tcW w:w="297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5F8ADAA8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NO</w:t>
                </w:r>
              </w:p>
            </w:tc>
            <w:tc>
              <w:tcPr>
                <w:tcW w:w="1632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6CF347A1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nextval</w:t>
                </w:r>
                <w:proofErr w:type="spellEnd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('</w:t>
                </w: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documents_id_seq</w:t>
                </w:r>
                <w:proofErr w:type="spellEnd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'::</w:t>
                </w: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regclass</w:t>
                </w:r>
                <w:proofErr w:type="spellEnd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)</w:t>
                </w:r>
              </w:p>
            </w:tc>
            <w:tc>
              <w:tcPr>
                <w:tcW w:w="1310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4C0FDB35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</w:tr>
          <w:tr w:rsidR="00482261" w:rsidRPr="00482261" w14:paraId="2C164726" w14:textId="77777777" w:rsidTr="00482261">
            <w:trPr>
              <w:divId w:val="1537963103"/>
              <w:cantSplit/>
              <w:tblHeader/>
            </w:trPr>
            <w:tc>
              <w:tcPr>
                <w:tcW w:w="764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58E527C5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request_id</w:t>
                </w:r>
                <w:proofErr w:type="spellEnd"/>
              </w:p>
            </w:tc>
            <w:tc>
              <w:tcPr>
                <w:tcW w:w="997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6A339B56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integer</w:t>
                </w:r>
                <w:proofErr w:type="spellEnd"/>
              </w:p>
            </w:tc>
            <w:tc>
              <w:tcPr>
                <w:tcW w:w="297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58DB2C39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NO</w:t>
                </w:r>
              </w:p>
            </w:tc>
            <w:tc>
              <w:tcPr>
                <w:tcW w:w="1632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6B3C7BD1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1310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0A66FD76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482261" w:rsidRPr="00482261" w14:paraId="72B22B77" w14:textId="77777777" w:rsidTr="00482261">
            <w:trPr>
              <w:divId w:val="1537963103"/>
              <w:cantSplit/>
              <w:tblHeader/>
            </w:trPr>
            <w:tc>
              <w:tcPr>
                <w:tcW w:w="764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6DB447E1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request_type_id</w:t>
                </w:r>
                <w:proofErr w:type="spellEnd"/>
              </w:p>
            </w:tc>
            <w:tc>
              <w:tcPr>
                <w:tcW w:w="997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38368317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integer</w:t>
                </w:r>
                <w:proofErr w:type="spellEnd"/>
              </w:p>
            </w:tc>
            <w:tc>
              <w:tcPr>
                <w:tcW w:w="297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1E4FE90B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NO</w:t>
                </w:r>
              </w:p>
            </w:tc>
            <w:tc>
              <w:tcPr>
                <w:tcW w:w="1632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7AABFCBF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1310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330C1C9B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482261" w:rsidRPr="00482261" w14:paraId="29FD8FF0" w14:textId="77777777" w:rsidTr="00482261">
            <w:trPr>
              <w:divId w:val="1537963103"/>
              <w:cantSplit/>
              <w:tblHeader/>
            </w:trPr>
            <w:tc>
              <w:tcPr>
                <w:tcW w:w="764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383A672C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doc_drive_id</w:t>
                </w:r>
                <w:proofErr w:type="spellEnd"/>
              </w:p>
            </w:tc>
            <w:tc>
              <w:tcPr>
                <w:tcW w:w="997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3394CF0A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text</w:t>
                </w:r>
                <w:proofErr w:type="spellEnd"/>
              </w:p>
            </w:tc>
            <w:tc>
              <w:tcPr>
                <w:tcW w:w="297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6ED7741E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1632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5A8E99A9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1310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2BA9BE7D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482261" w:rsidRPr="00482261" w14:paraId="69567A93" w14:textId="77777777" w:rsidTr="00482261">
            <w:trPr>
              <w:divId w:val="1537963103"/>
              <w:cantSplit/>
              <w:tblHeader/>
            </w:trPr>
            <w:tc>
              <w:tcPr>
                <w:tcW w:w="764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7F87AB72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pdf_drive_id</w:t>
                </w:r>
                <w:proofErr w:type="spellEnd"/>
              </w:p>
            </w:tc>
            <w:tc>
              <w:tcPr>
                <w:tcW w:w="997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12C93CA3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text</w:t>
                </w:r>
                <w:proofErr w:type="spellEnd"/>
              </w:p>
            </w:tc>
            <w:tc>
              <w:tcPr>
                <w:tcW w:w="297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4D27F562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1632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10FD84F9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1310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68E30C29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482261" w:rsidRPr="00482261" w14:paraId="6819A63F" w14:textId="77777777" w:rsidTr="00482261">
            <w:trPr>
              <w:divId w:val="1537963103"/>
              <w:cantSplit/>
              <w:tblHeader/>
            </w:trPr>
            <w:tc>
              <w:tcPr>
                <w:tcW w:w="764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35A95902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folder_drive_id</w:t>
                </w:r>
                <w:proofErr w:type="spellEnd"/>
              </w:p>
            </w:tc>
            <w:tc>
              <w:tcPr>
                <w:tcW w:w="997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3CC86204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text</w:t>
                </w:r>
                <w:proofErr w:type="spellEnd"/>
              </w:p>
            </w:tc>
            <w:tc>
              <w:tcPr>
                <w:tcW w:w="297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6E650772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1632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34DB9202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1310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667D1849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482261" w:rsidRPr="00482261" w14:paraId="65DB0D37" w14:textId="77777777" w:rsidTr="00482261">
            <w:trPr>
              <w:divId w:val="1537963103"/>
              <w:cantSplit/>
              <w:tblHeader/>
            </w:trPr>
            <w:tc>
              <w:tcPr>
                <w:tcW w:w="764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3B0BB726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version_number</w:t>
                </w:r>
                <w:proofErr w:type="spellEnd"/>
              </w:p>
            </w:tc>
            <w:tc>
              <w:tcPr>
                <w:tcW w:w="997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4B7DF4BC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integer</w:t>
                </w:r>
                <w:proofErr w:type="spellEnd"/>
              </w:p>
            </w:tc>
            <w:tc>
              <w:tcPr>
                <w:tcW w:w="297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3A22B886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1632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610DB98E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1</w:t>
                </w:r>
              </w:p>
            </w:tc>
            <w:tc>
              <w:tcPr>
                <w:tcW w:w="1310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6694645C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</w:tr>
          <w:tr w:rsidR="00482261" w:rsidRPr="00482261" w14:paraId="2DF0F4F0" w14:textId="77777777" w:rsidTr="00482261">
            <w:trPr>
              <w:divId w:val="1537963103"/>
              <w:cantSplit/>
              <w:tblHeader/>
            </w:trPr>
            <w:tc>
              <w:tcPr>
                <w:tcW w:w="764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1F96D11F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signed</w:t>
                </w:r>
                <w:proofErr w:type="spellEnd"/>
              </w:p>
            </w:tc>
            <w:tc>
              <w:tcPr>
                <w:tcW w:w="997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77E15971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boolean</w:t>
                </w:r>
                <w:proofErr w:type="spellEnd"/>
              </w:p>
            </w:tc>
            <w:tc>
              <w:tcPr>
                <w:tcW w:w="297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1B313352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1632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498AA096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false</w:t>
                </w:r>
              </w:p>
            </w:tc>
            <w:tc>
              <w:tcPr>
                <w:tcW w:w="1310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663F857D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</w:tr>
          <w:tr w:rsidR="00482261" w:rsidRPr="00482261" w14:paraId="3E90A2C5" w14:textId="77777777" w:rsidTr="00482261">
            <w:trPr>
              <w:divId w:val="1537963103"/>
              <w:cantSplit/>
              <w:tblHeader/>
            </w:trPr>
            <w:tc>
              <w:tcPr>
                <w:tcW w:w="764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0FF15D94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created_at</w:t>
                </w:r>
                <w:proofErr w:type="spellEnd"/>
              </w:p>
            </w:tc>
            <w:tc>
              <w:tcPr>
                <w:tcW w:w="997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399FA7B2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timestamp</w:t>
                </w:r>
                <w:proofErr w:type="spellEnd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without</w:t>
                </w:r>
                <w:proofErr w:type="spellEnd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time </w:t>
                </w: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zone</w:t>
                </w:r>
                <w:proofErr w:type="spellEnd"/>
              </w:p>
            </w:tc>
            <w:tc>
              <w:tcPr>
                <w:tcW w:w="297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3CF12298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1632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09C8ED46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now</w:t>
                </w:r>
                <w:proofErr w:type="spellEnd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()</w:t>
                </w:r>
              </w:p>
            </w:tc>
            <w:tc>
              <w:tcPr>
                <w:tcW w:w="1310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7C4357EA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</w:tr>
          <w:tr w:rsidR="00482261" w:rsidRPr="00482261" w14:paraId="081D68F8" w14:textId="77777777" w:rsidTr="00482261">
            <w:trPr>
              <w:divId w:val="1537963103"/>
              <w:cantSplit/>
              <w:tblHeader/>
            </w:trPr>
            <w:tc>
              <w:tcPr>
                <w:tcW w:w="764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4DC135A9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updated_at</w:t>
                </w:r>
                <w:proofErr w:type="spellEnd"/>
              </w:p>
            </w:tc>
            <w:tc>
              <w:tcPr>
                <w:tcW w:w="997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083462EC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timestamp</w:t>
                </w:r>
                <w:proofErr w:type="spellEnd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without</w:t>
                </w:r>
                <w:proofErr w:type="spellEnd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time </w:t>
                </w: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zone</w:t>
                </w:r>
                <w:proofErr w:type="spellEnd"/>
              </w:p>
            </w:tc>
            <w:tc>
              <w:tcPr>
                <w:tcW w:w="297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5CC3B8FF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1632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5B9CF07E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now</w:t>
                </w:r>
                <w:proofErr w:type="spellEnd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()</w:t>
                </w:r>
              </w:p>
            </w:tc>
            <w:tc>
              <w:tcPr>
                <w:tcW w:w="1310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2EC2F428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</w:tr>
          <w:tr w:rsidR="00482261" w:rsidRPr="00482261" w14:paraId="3DB695ED" w14:textId="77777777" w:rsidTr="00482261">
            <w:trPr>
              <w:divId w:val="1537963103"/>
              <w:cantSplit/>
              <w:tblHeader/>
            </w:trPr>
            <w:tc>
              <w:tcPr>
                <w:tcW w:w="764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6B509BAD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signature_status</w:t>
                </w:r>
                <w:proofErr w:type="spellEnd"/>
              </w:p>
            </w:tc>
            <w:tc>
              <w:tcPr>
                <w:tcW w:w="997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0E7134C9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character</w:t>
                </w:r>
                <w:proofErr w:type="spellEnd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varying</w:t>
                </w:r>
                <w:proofErr w:type="spellEnd"/>
              </w:p>
            </w:tc>
            <w:tc>
              <w:tcPr>
                <w:tcW w:w="297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2802BD17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1632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0C1CEC6E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'</w:t>
                </w: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pending</w:t>
                </w:r>
                <w:proofErr w:type="spellEnd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'::</w:t>
                </w: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character</w:t>
                </w:r>
                <w:proofErr w:type="spellEnd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varying</w:t>
                </w:r>
                <w:proofErr w:type="spellEnd"/>
              </w:p>
            </w:tc>
            <w:tc>
              <w:tcPr>
                <w:tcW w:w="1310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4CA6FFF7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Status: </w:t>
                </w: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pending</w:t>
                </w:r>
                <w:proofErr w:type="spellEnd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, </w:t>
                </w: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signed</w:t>
                </w:r>
                <w:proofErr w:type="spellEnd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, </w:t>
                </w: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locked</w:t>
                </w:r>
                <w:proofErr w:type="spellEnd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, </w:t>
                </w: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expired</w:t>
                </w:r>
                <w:proofErr w:type="spellEnd"/>
              </w:p>
            </w:tc>
          </w:tr>
          <w:tr w:rsidR="00482261" w:rsidRPr="00482261" w14:paraId="25102287" w14:textId="77777777" w:rsidTr="00482261">
            <w:trPr>
              <w:divId w:val="1537963103"/>
              <w:cantSplit/>
              <w:tblHeader/>
            </w:trPr>
            <w:tc>
              <w:tcPr>
                <w:tcW w:w="764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20A26DDB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current_hash_id</w:t>
                </w:r>
                <w:proofErr w:type="spellEnd"/>
              </w:p>
            </w:tc>
            <w:tc>
              <w:tcPr>
                <w:tcW w:w="997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125D2C59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integer</w:t>
                </w:r>
                <w:proofErr w:type="spellEnd"/>
              </w:p>
            </w:tc>
            <w:tc>
              <w:tcPr>
                <w:tcW w:w="297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1B7B183E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1632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5C5DC80E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1310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14D0B082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Reference </w:t>
                </w: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to</w:t>
                </w:r>
                <w:proofErr w:type="spellEnd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the</w:t>
                </w:r>
                <w:proofErr w:type="spellEnd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current</w:t>
                </w:r>
                <w:proofErr w:type="spellEnd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document</w:t>
                </w:r>
                <w:proofErr w:type="spellEnd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hash</w:t>
                </w:r>
              </w:p>
            </w:tc>
          </w:tr>
          <w:tr w:rsidR="00482261" w:rsidRPr="00482261" w14:paraId="4BFE8FB3" w14:textId="77777777" w:rsidTr="00482261">
            <w:trPr>
              <w:divId w:val="1537963103"/>
              <w:cantSplit/>
              <w:tblHeader/>
            </w:trPr>
            <w:tc>
              <w:tcPr>
                <w:tcW w:w="764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77094A77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is_locked</w:t>
                </w:r>
                <w:proofErr w:type="spellEnd"/>
              </w:p>
            </w:tc>
            <w:tc>
              <w:tcPr>
                <w:tcW w:w="997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3A7AA4A0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boolean</w:t>
                </w:r>
                <w:proofErr w:type="spellEnd"/>
              </w:p>
            </w:tc>
            <w:tc>
              <w:tcPr>
                <w:tcW w:w="297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0E0A6F76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1632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4162B378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false</w:t>
                </w:r>
              </w:p>
            </w:tc>
            <w:tc>
              <w:tcPr>
                <w:tcW w:w="1310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028BE5E1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True </w:t>
                </w: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if</w:t>
                </w:r>
                <w:proofErr w:type="spellEnd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document</w:t>
                </w:r>
                <w:proofErr w:type="spellEnd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is</w:t>
                </w:r>
                <w:proofErr w:type="spellEnd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locked</w:t>
                </w:r>
                <w:proofErr w:type="spellEnd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after </w:t>
                </w: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signing</w:t>
                </w:r>
                <w:proofErr w:type="spellEnd"/>
              </w:p>
            </w:tc>
          </w:tr>
          <w:tr w:rsidR="00482261" w:rsidRPr="00482261" w14:paraId="1ED5364F" w14:textId="77777777" w:rsidTr="00482261">
            <w:trPr>
              <w:divId w:val="1537963103"/>
              <w:cantSplit/>
              <w:tblHeader/>
            </w:trPr>
            <w:tc>
              <w:tcPr>
                <w:tcW w:w="764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7FDBB140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locked_at</w:t>
                </w:r>
                <w:proofErr w:type="spellEnd"/>
              </w:p>
            </w:tc>
            <w:tc>
              <w:tcPr>
                <w:tcW w:w="997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2A2BD252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timestamp</w:t>
                </w:r>
                <w:proofErr w:type="spellEnd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with</w:t>
                </w:r>
                <w:proofErr w:type="spellEnd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time </w:t>
                </w: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zone</w:t>
                </w:r>
                <w:proofErr w:type="spellEnd"/>
              </w:p>
            </w:tc>
            <w:tc>
              <w:tcPr>
                <w:tcW w:w="297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6E30672F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1632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51F35648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1310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7F41EAAF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Timestamp</w:t>
                </w:r>
                <w:proofErr w:type="spellEnd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when</w:t>
                </w:r>
                <w:proofErr w:type="spellEnd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document</w:t>
                </w:r>
                <w:proofErr w:type="spellEnd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was</w:t>
                </w:r>
                <w:proofErr w:type="spellEnd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locked</w:t>
                </w:r>
                <w:proofErr w:type="spellEnd"/>
              </w:p>
            </w:tc>
          </w:tr>
          <w:tr w:rsidR="00482261" w:rsidRPr="00482261" w14:paraId="138705E9" w14:textId="77777777" w:rsidTr="00482261">
            <w:trPr>
              <w:divId w:val="1537963103"/>
              <w:cantSplit/>
              <w:tblHeader/>
            </w:trPr>
            <w:tc>
              <w:tcPr>
                <w:tcW w:w="764" w:type="pct"/>
                <w:shd w:val="clear" w:color="auto" w:fill="F3F3F3"/>
                <w:hideMark/>
              </w:tcPr>
              <w:p w14:paraId="74913C8D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locked_by</w:t>
                </w:r>
                <w:proofErr w:type="spellEnd"/>
              </w:p>
            </w:tc>
            <w:tc>
              <w:tcPr>
                <w:tcW w:w="997" w:type="pct"/>
                <w:shd w:val="clear" w:color="auto" w:fill="F3F3F3"/>
                <w:hideMark/>
              </w:tcPr>
              <w:p w14:paraId="02CCF4D9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integer</w:t>
                </w:r>
                <w:proofErr w:type="spellEnd"/>
              </w:p>
            </w:tc>
            <w:tc>
              <w:tcPr>
                <w:tcW w:w="297" w:type="pct"/>
                <w:shd w:val="clear" w:color="auto" w:fill="F3F3F3"/>
                <w:hideMark/>
              </w:tcPr>
              <w:p w14:paraId="0BD9D39F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1632" w:type="pct"/>
                <w:shd w:val="clear" w:color="auto" w:fill="F3F3F3"/>
                <w:hideMark/>
              </w:tcPr>
              <w:p w14:paraId="3E982360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1310" w:type="pct"/>
                <w:shd w:val="clear" w:color="auto" w:fill="F3F3F3"/>
                <w:hideMark/>
              </w:tcPr>
              <w:p w14:paraId="6D91F593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User</w:t>
                </w:r>
                <w:proofErr w:type="spellEnd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who</w:t>
                </w:r>
                <w:proofErr w:type="spellEnd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locked</w:t>
                </w:r>
                <w:proofErr w:type="spellEnd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the</w:t>
                </w:r>
                <w:proofErr w:type="spellEnd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document</w:t>
                </w:r>
                <w:proofErr w:type="spellEnd"/>
              </w:p>
            </w:tc>
          </w:tr>
        </w:tbl>
        <w:p w14:paraId="3DFA78B6" w14:textId="77777777" w:rsidR="00482261" w:rsidRPr="00482261" w:rsidRDefault="00482261" w:rsidP="00482261">
          <w:pPr>
            <w:numPr>
              <w:ilvl w:val="0"/>
              <w:numId w:val="55"/>
            </w:numPr>
            <w:spacing w:after="80" w:line="240" w:lineRule="auto"/>
            <w:jc w:val="both"/>
            <w:divId w:val="1537963103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Indices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 xml:space="preserve"> visibles:</w:t>
          </w:r>
        </w:p>
        <w:p w14:paraId="4CF5B961" w14:textId="77777777" w:rsidR="00482261" w:rsidRPr="00482261" w:rsidRDefault="00482261" w:rsidP="00482261">
          <w:pPr>
            <w:numPr>
              <w:ilvl w:val="0"/>
              <w:numId w:val="55"/>
            </w:numPr>
            <w:spacing w:after="80" w:line="240" w:lineRule="auto"/>
            <w:jc w:val="both"/>
            <w:divId w:val="1537963103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documents_pkey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 xml:space="preserve">: CREATE UNIQUE INDEX </w:t>
          </w: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documents_pkey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 xml:space="preserve"> ON </w:t>
          </w: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public.documents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 xml:space="preserve"> USING </w:t>
          </w: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btree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 xml:space="preserve"> (id)</w:t>
          </w:r>
        </w:p>
        <w:p w14:paraId="09D5A139" w14:textId="77777777" w:rsidR="00482261" w:rsidRPr="00482261" w:rsidRDefault="00482261" w:rsidP="00482261">
          <w:pPr>
            <w:numPr>
              <w:ilvl w:val="0"/>
              <w:numId w:val="55"/>
            </w:numPr>
            <w:spacing w:after="80" w:line="240" w:lineRule="auto"/>
            <w:jc w:val="both"/>
            <w:divId w:val="1537963103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idx_documents_request_id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 xml:space="preserve">: CREATE INDEX </w:t>
          </w: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idx_documents_request_id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 xml:space="preserve"> ON </w:t>
          </w: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public.documents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 xml:space="preserve"> USING </w:t>
          </w: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btree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 xml:space="preserve"> (</w:t>
          </w: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request_id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)</w:t>
          </w:r>
        </w:p>
        <w:p w14:paraId="6396B928" w14:textId="77777777" w:rsidR="00482261" w:rsidRPr="00482261" w:rsidRDefault="00482261" w:rsidP="00482261">
          <w:pPr>
            <w:pStyle w:val="Ttulo3"/>
            <w:spacing w:before="120" w:line="240" w:lineRule="auto"/>
            <w:jc w:val="both"/>
            <w:divId w:val="1537963103"/>
            <w:rPr>
              <w:rFonts w:ascii="Aptos" w:eastAsia="Times New Roman" w:hAnsi="Aptos"/>
              <w:b/>
              <w:color w:val="8D648C"/>
              <w:sz w:val="22"/>
              <w:szCs w:val="22"/>
            </w:rPr>
          </w:pPr>
          <w:proofErr w:type="spellStart"/>
          <w:r w:rsidRPr="00482261">
            <w:rPr>
              <w:rFonts w:ascii="Aptos" w:eastAsia="Times New Roman" w:hAnsi="Aptos"/>
              <w:b/>
              <w:color w:val="8D648C"/>
              <w:sz w:val="22"/>
            </w:rPr>
            <w:lastRenderedPageBreak/>
            <w:t>public.notifications</w:t>
          </w:r>
          <w:proofErr w:type="spellEnd"/>
        </w:p>
        <w:p w14:paraId="284A2F3D" w14:textId="77777777" w:rsidR="00482261" w:rsidRPr="00482261" w:rsidRDefault="00482261" w:rsidP="00482261">
          <w:pPr>
            <w:numPr>
              <w:ilvl w:val="0"/>
              <w:numId w:val="56"/>
            </w:numPr>
            <w:spacing w:after="80" w:line="240" w:lineRule="auto"/>
            <w:jc w:val="both"/>
            <w:divId w:val="1537963103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Tipo de objeto: table.</w:t>
          </w:r>
        </w:p>
        <w:p w14:paraId="41030CBB" w14:textId="77777777" w:rsidR="00482261" w:rsidRPr="00482261" w:rsidRDefault="00482261" w:rsidP="00482261">
          <w:pPr>
            <w:numPr>
              <w:ilvl w:val="0"/>
              <w:numId w:val="56"/>
            </w:numPr>
            <w:spacing w:after="80" w:line="240" w:lineRule="auto"/>
            <w:jc w:val="both"/>
            <w:divId w:val="1537963103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 xml:space="preserve">Módulos que la consumen: </w:t>
          </w: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auth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 xml:space="preserve">, </w:t>
          </w: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security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 xml:space="preserve">, </w:t>
          </w: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approvals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.</w:t>
          </w:r>
        </w:p>
        <w:p w14:paraId="2D0C260B" w14:textId="77777777" w:rsidR="00482261" w:rsidRPr="00482261" w:rsidRDefault="00482261" w:rsidP="00482261">
          <w:pPr>
            <w:numPr>
              <w:ilvl w:val="0"/>
              <w:numId w:val="56"/>
            </w:numPr>
            <w:spacing w:after="80" w:line="240" w:lineRule="auto"/>
            <w:jc w:val="both"/>
            <w:divId w:val="1537963103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Descripcion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 xml:space="preserve">: Sin comentario de </w:t>
          </w: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catalogo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.</w:t>
          </w:r>
        </w:p>
        <w:p w14:paraId="461C521B" w14:textId="77777777" w:rsidR="00482261" w:rsidRPr="00482261" w:rsidRDefault="00482261" w:rsidP="00482261">
          <w:pPr>
            <w:numPr>
              <w:ilvl w:val="0"/>
              <w:numId w:val="56"/>
            </w:numPr>
            <w:spacing w:after="80" w:line="240" w:lineRule="auto"/>
            <w:jc w:val="both"/>
            <w:divId w:val="1537963103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Clave primaria: id</w:t>
          </w:r>
        </w:p>
        <w:p w14:paraId="4786B50B" w14:textId="77777777" w:rsidR="00482261" w:rsidRPr="00482261" w:rsidRDefault="00482261" w:rsidP="00482261">
          <w:pPr>
            <w:numPr>
              <w:ilvl w:val="0"/>
              <w:numId w:val="56"/>
            </w:numPr>
            <w:spacing w:after="80" w:line="240" w:lineRule="auto"/>
            <w:jc w:val="both"/>
            <w:divId w:val="1537963103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 xml:space="preserve">Relaciones </w:t>
          </w: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foraneas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:</w:t>
          </w:r>
        </w:p>
        <w:p w14:paraId="15DC3BAB" w14:textId="77777777" w:rsidR="00482261" w:rsidRPr="00482261" w:rsidRDefault="00482261" w:rsidP="00482261">
          <w:pPr>
            <w:numPr>
              <w:ilvl w:val="0"/>
              <w:numId w:val="56"/>
            </w:numPr>
            <w:spacing w:after="80" w:line="240" w:lineRule="auto"/>
            <w:jc w:val="both"/>
            <w:divId w:val="1537963103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user_id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 xml:space="preserve"> -&gt; </w:t>
          </w: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public.users.id</w:t>
          </w:r>
          <w:proofErr w:type="spellEnd"/>
        </w:p>
        <w:tbl>
          <w:tblPr>
            <w:tblStyle w:val="Tablaconcuadrcula"/>
            <w:tblW w:w="5000" w:type="pct"/>
            <w:tblLook w:val="04A0" w:firstRow="1" w:lastRow="0" w:firstColumn="1" w:lastColumn="0" w:noHBand="0" w:noVBand="1"/>
          </w:tblPr>
          <w:tblGrid>
            <w:gridCol w:w="1195"/>
            <w:gridCol w:w="2579"/>
            <w:gridCol w:w="676"/>
            <w:gridCol w:w="3813"/>
            <w:gridCol w:w="1365"/>
          </w:tblGrid>
          <w:tr w:rsidR="00482261" w:rsidRPr="00482261" w14:paraId="3BE2BC40" w14:textId="77777777" w:rsidTr="00482261">
            <w:trPr>
              <w:divId w:val="1537963103"/>
              <w:cantSplit/>
              <w:tblHeader/>
            </w:trPr>
            <w:tc>
              <w:tcPr>
                <w:tcW w:w="620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3CE9CC57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Campo</w:t>
                </w:r>
              </w:p>
            </w:tc>
            <w:tc>
              <w:tcPr>
                <w:tcW w:w="1339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7050E870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Tipo</w:t>
                </w:r>
              </w:p>
            </w:tc>
            <w:tc>
              <w:tcPr>
                <w:tcW w:w="351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6AF211C9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Nulo</w:t>
                </w:r>
              </w:p>
            </w:tc>
            <w:tc>
              <w:tcPr>
                <w:tcW w:w="1980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63A14B05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Default</w:t>
                </w:r>
              </w:p>
            </w:tc>
            <w:tc>
              <w:tcPr>
                <w:tcW w:w="709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3DC7FA86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Comentario</w:t>
                </w:r>
              </w:p>
            </w:tc>
          </w:tr>
          <w:tr w:rsidR="00482261" w:rsidRPr="00482261" w14:paraId="49248652" w14:textId="77777777" w:rsidTr="00482261">
            <w:trPr>
              <w:divId w:val="1537963103"/>
              <w:cantSplit/>
              <w:tblHeader/>
            </w:trPr>
            <w:tc>
              <w:tcPr>
                <w:tcW w:w="620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045CA75D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id</w:t>
                </w:r>
              </w:p>
            </w:tc>
            <w:tc>
              <w:tcPr>
                <w:tcW w:w="1339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718D5287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integer</w:t>
                </w:r>
                <w:proofErr w:type="spellEnd"/>
              </w:p>
            </w:tc>
            <w:tc>
              <w:tcPr>
                <w:tcW w:w="351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55A40AA4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NO</w:t>
                </w:r>
              </w:p>
            </w:tc>
            <w:tc>
              <w:tcPr>
                <w:tcW w:w="1980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11390A53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nextval</w:t>
                </w:r>
                <w:proofErr w:type="spellEnd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('</w:t>
                </w: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notifications_id_seq</w:t>
                </w:r>
                <w:proofErr w:type="spellEnd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'::</w:t>
                </w: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regclass</w:t>
                </w:r>
                <w:proofErr w:type="spellEnd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)</w:t>
                </w:r>
              </w:p>
            </w:tc>
            <w:tc>
              <w:tcPr>
                <w:tcW w:w="709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544DD656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</w:tr>
          <w:tr w:rsidR="00482261" w:rsidRPr="00482261" w14:paraId="4075B477" w14:textId="77777777" w:rsidTr="00482261">
            <w:trPr>
              <w:divId w:val="1537963103"/>
              <w:cantSplit/>
              <w:tblHeader/>
            </w:trPr>
            <w:tc>
              <w:tcPr>
                <w:tcW w:w="620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1941D2E8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user_id</w:t>
                </w:r>
                <w:proofErr w:type="spellEnd"/>
              </w:p>
            </w:tc>
            <w:tc>
              <w:tcPr>
                <w:tcW w:w="1339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0D44BCF7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integer</w:t>
                </w:r>
                <w:proofErr w:type="spellEnd"/>
              </w:p>
            </w:tc>
            <w:tc>
              <w:tcPr>
                <w:tcW w:w="351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2112096D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NO</w:t>
                </w:r>
              </w:p>
            </w:tc>
            <w:tc>
              <w:tcPr>
                <w:tcW w:w="1980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4C006F31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709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47B68769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482261" w:rsidRPr="00482261" w14:paraId="0167F938" w14:textId="77777777" w:rsidTr="00482261">
            <w:trPr>
              <w:divId w:val="1537963103"/>
              <w:cantSplit/>
              <w:tblHeader/>
            </w:trPr>
            <w:tc>
              <w:tcPr>
                <w:tcW w:w="620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7E991397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title</w:t>
                </w:r>
                <w:proofErr w:type="spellEnd"/>
              </w:p>
            </w:tc>
            <w:tc>
              <w:tcPr>
                <w:tcW w:w="1339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51918A4E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character</w:t>
                </w:r>
                <w:proofErr w:type="spellEnd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varying</w:t>
                </w:r>
                <w:proofErr w:type="spellEnd"/>
              </w:p>
            </w:tc>
            <w:tc>
              <w:tcPr>
                <w:tcW w:w="351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5773B551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NO</w:t>
                </w:r>
              </w:p>
            </w:tc>
            <w:tc>
              <w:tcPr>
                <w:tcW w:w="1980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0CFFBC3F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709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49E56BDE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482261" w:rsidRPr="00482261" w14:paraId="24A7DCB8" w14:textId="77777777" w:rsidTr="00482261">
            <w:trPr>
              <w:divId w:val="1537963103"/>
              <w:cantSplit/>
              <w:tblHeader/>
            </w:trPr>
            <w:tc>
              <w:tcPr>
                <w:tcW w:w="620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0CD09D75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message</w:t>
                </w:r>
                <w:proofErr w:type="spellEnd"/>
              </w:p>
            </w:tc>
            <w:tc>
              <w:tcPr>
                <w:tcW w:w="1339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3A354941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text</w:t>
                </w:r>
                <w:proofErr w:type="spellEnd"/>
              </w:p>
            </w:tc>
            <w:tc>
              <w:tcPr>
                <w:tcW w:w="351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294806FD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1980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4B40D4E7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709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11347637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482261" w:rsidRPr="00482261" w14:paraId="35E73603" w14:textId="77777777" w:rsidTr="00482261">
            <w:trPr>
              <w:divId w:val="1537963103"/>
              <w:cantSplit/>
              <w:tblHeader/>
            </w:trPr>
            <w:tc>
              <w:tcPr>
                <w:tcW w:w="620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56CB5649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type</w:t>
                </w:r>
                <w:proofErr w:type="spellEnd"/>
              </w:p>
            </w:tc>
            <w:tc>
              <w:tcPr>
                <w:tcW w:w="1339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51BA0762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character</w:t>
                </w:r>
                <w:proofErr w:type="spellEnd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varying</w:t>
                </w:r>
                <w:proofErr w:type="spellEnd"/>
              </w:p>
            </w:tc>
            <w:tc>
              <w:tcPr>
                <w:tcW w:w="351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68BA24C6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1980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4821A888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'</w:t>
                </w: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info</w:t>
                </w:r>
                <w:proofErr w:type="spellEnd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'::</w:t>
                </w: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character</w:t>
                </w:r>
                <w:proofErr w:type="spellEnd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varying</w:t>
                </w:r>
                <w:proofErr w:type="spellEnd"/>
              </w:p>
            </w:tc>
            <w:tc>
              <w:tcPr>
                <w:tcW w:w="709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4E4B32C3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</w:tr>
          <w:tr w:rsidR="00482261" w:rsidRPr="00482261" w14:paraId="735583EC" w14:textId="77777777" w:rsidTr="00482261">
            <w:trPr>
              <w:divId w:val="1537963103"/>
              <w:cantSplit/>
              <w:tblHeader/>
            </w:trPr>
            <w:tc>
              <w:tcPr>
                <w:tcW w:w="620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020FDC66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source</w:t>
                </w:r>
                <w:proofErr w:type="spellEnd"/>
              </w:p>
            </w:tc>
            <w:tc>
              <w:tcPr>
                <w:tcW w:w="1339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3586D739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character</w:t>
                </w:r>
                <w:proofErr w:type="spellEnd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varying</w:t>
                </w:r>
                <w:proofErr w:type="spellEnd"/>
              </w:p>
            </w:tc>
            <w:tc>
              <w:tcPr>
                <w:tcW w:w="351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10FB78F5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1980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1A5C11EB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709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59281FB7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482261" w:rsidRPr="00482261" w14:paraId="0DC5CBE0" w14:textId="77777777" w:rsidTr="00482261">
            <w:trPr>
              <w:divId w:val="1537963103"/>
              <w:cantSplit/>
              <w:tblHeader/>
            </w:trPr>
            <w:tc>
              <w:tcPr>
                <w:tcW w:w="620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32B2E9C6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status</w:t>
                </w:r>
              </w:p>
            </w:tc>
            <w:tc>
              <w:tcPr>
                <w:tcW w:w="1339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14BF2048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character</w:t>
                </w:r>
                <w:proofErr w:type="spellEnd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varying</w:t>
                </w:r>
                <w:proofErr w:type="spellEnd"/>
              </w:p>
            </w:tc>
            <w:tc>
              <w:tcPr>
                <w:tcW w:w="351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03462B59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1980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35F9A9DC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'</w:t>
                </w: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unread</w:t>
                </w:r>
                <w:proofErr w:type="spellEnd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'::</w:t>
                </w: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character</w:t>
                </w:r>
                <w:proofErr w:type="spellEnd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varying</w:t>
                </w:r>
                <w:proofErr w:type="spellEnd"/>
              </w:p>
            </w:tc>
            <w:tc>
              <w:tcPr>
                <w:tcW w:w="709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45F61D10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</w:tr>
          <w:tr w:rsidR="00482261" w:rsidRPr="00482261" w14:paraId="366A9732" w14:textId="77777777" w:rsidTr="00482261">
            <w:trPr>
              <w:divId w:val="1537963103"/>
              <w:cantSplit/>
              <w:tblHeader/>
            </w:trPr>
            <w:tc>
              <w:tcPr>
                <w:tcW w:w="620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782B1AC7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priority</w:t>
                </w:r>
                <w:proofErr w:type="spellEnd"/>
              </w:p>
            </w:tc>
            <w:tc>
              <w:tcPr>
                <w:tcW w:w="1339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28AF2C4C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integer</w:t>
                </w:r>
                <w:proofErr w:type="spellEnd"/>
              </w:p>
            </w:tc>
            <w:tc>
              <w:tcPr>
                <w:tcW w:w="351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63431794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1980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1FEC7CE8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0</w:t>
                </w:r>
              </w:p>
            </w:tc>
            <w:tc>
              <w:tcPr>
                <w:tcW w:w="709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4E809896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</w:tr>
          <w:tr w:rsidR="00482261" w:rsidRPr="00482261" w14:paraId="6929A2F1" w14:textId="77777777" w:rsidTr="00482261">
            <w:trPr>
              <w:divId w:val="1537963103"/>
              <w:cantSplit/>
              <w:tblHeader/>
            </w:trPr>
            <w:tc>
              <w:tcPr>
                <w:tcW w:w="620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323737CD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meta</w:t>
                </w:r>
              </w:p>
            </w:tc>
            <w:tc>
              <w:tcPr>
                <w:tcW w:w="1339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0B6476C3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jsonb</w:t>
                </w:r>
                <w:proofErr w:type="spellEnd"/>
              </w:p>
            </w:tc>
            <w:tc>
              <w:tcPr>
                <w:tcW w:w="351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282CCEAA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1980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5A010F98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'{}'::</w:t>
                </w: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jsonb</w:t>
                </w:r>
                <w:proofErr w:type="spellEnd"/>
              </w:p>
            </w:tc>
            <w:tc>
              <w:tcPr>
                <w:tcW w:w="709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75C03121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</w:tr>
          <w:tr w:rsidR="00482261" w:rsidRPr="00482261" w14:paraId="00D019EA" w14:textId="77777777" w:rsidTr="00482261">
            <w:trPr>
              <w:divId w:val="1537963103"/>
              <w:cantSplit/>
              <w:tblHeader/>
            </w:trPr>
            <w:tc>
              <w:tcPr>
                <w:tcW w:w="620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7D5CDD60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created_at</w:t>
                </w:r>
                <w:proofErr w:type="spellEnd"/>
              </w:p>
            </w:tc>
            <w:tc>
              <w:tcPr>
                <w:tcW w:w="1339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6EA5A64E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timestamp</w:t>
                </w:r>
                <w:proofErr w:type="spellEnd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with</w:t>
                </w:r>
                <w:proofErr w:type="spellEnd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time </w:t>
                </w: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zone</w:t>
                </w:r>
                <w:proofErr w:type="spellEnd"/>
              </w:p>
            </w:tc>
            <w:tc>
              <w:tcPr>
                <w:tcW w:w="351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63E9F70B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1980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21B752D0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now</w:t>
                </w:r>
                <w:proofErr w:type="spellEnd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()</w:t>
                </w:r>
              </w:p>
            </w:tc>
            <w:tc>
              <w:tcPr>
                <w:tcW w:w="709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10F0CC08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</w:tr>
          <w:tr w:rsidR="00482261" w:rsidRPr="00482261" w14:paraId="7555CD19" w14:textId="77777777" w:rsidTr="00482261">
            <w:trPr>
              <w:divId w:val="1537963103"/>
              <w:cantSplit/>
              <w:tblHeader/>
            </w:trPr>
            <w:tc>
              <w:tcPr>
                <w:tcW w:w="620" w:type="pct"/>
                <w:shd w:val="clear" w:color="auto" w:fill="F3F3F3"/>
                <w:hideMark/>
              </w:tcPr>
              <w:p w14:paraId="4A7ED2AA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read_at</w:t>
                </w:r>
                <w:proofErr w:type="spellEnd"/>
              </w:p>
            </w:tc>
            <w:tc>
              <w:tcPr>
                <w:tcW w:w="1339" w:type="pct"/>
                <w:shd w:val="clear" w:color="auto" w:fill="F3F3F3"/>
                <w:hideMark/>
              </w:tcPr>
              <w:p w14:paraId="7E64A77C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timestamp</w:t>
                </w:r>
                <w:proofErr w:type="spellEnd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with</w:t>
                </w:r>
                <w:proofErr w:type="spellEnd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time </w:t>
                </w: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zone</w:t>
                </w:r>
                <w:proofErr w:type="spellEnd"/>
              </w:p>
            </w:tc>
            <w:tc>
              <w:tcPr>
                <w:tcW w:w="351" w:type="pct"/>
                <w:shd w:val="clear" w:color="auto" w:fill="F3F3F3"/>
                <w:hideMark/>
              </w:tcPr>
              <w:p w14:paraId="767A42A5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1980" w:type="pct"/>
                <w:shd w:val="clear" w:color="auto" w:fill="F3F3F3"/>
                <w:hideMark/>
              </w:tcPr>
              <w:p w14:paraId="4B5BA4DC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709" w:type="pct"/>
                <w:shd w:val="clear" w:color="auto" w:fill="F3F3F3"/>
                <w:hideMark/>
              </w:tcPr>
              <w:p w14:paraId="15D05B93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</w:tbl>
        <w:p w14:paraId="77AA28D9" w14:textId="77777777" w:rsidR="00482261" w:rsidRPr="00482261" w:rsidRDefault="00482261" w:rsidP="00482261">
          <w:pPr>
            <w:numPr>
              <w:ilvl w:val="0"/>
              <w:numId w:val="57"/>
            </w:numPr>
            <w:spacing w:after="80" w:line="240" w:lineRule="auto"/>
            <w:jc w:val="both"/>
            <w:divId w:val="1537963103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Indices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 xml:space="preserve"> visibles:</w:t>
          </w:r>
        </w:p>
        <w:p w14:paraId="55EDF4E8" w14:textId="77777777" w:rsidR="00482261" w:rsidRPr="00482261" w:rsidRDefault="00482261" w:rsidP="00482261">
          <w:pPr>
            <w:numPr>
              <w:ilvl w:val="0"/>
              <w:numId w:val="57"/>
            </w:numPr>
            <w:spacing w:after="80" w:line="240" w:lineRule="auto"/>
            <w:jc w:val="both"/>
            <w:divId w:val="1537963103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idx_notifications_status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 xml:space="preserve">: CREATE INDEX </w:t>
          </w: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idx_notifications_status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 xml:space="preserve"> ON </w:t>
          </w: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public.notifications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 xml:space="preserve"> USING </w:t>
          </w: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btree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 xml:space="preserve"> (status)</w:t>
          </w:r>
        </w:p>
        <w:p w14:paraId="24D94DA9" w14:textId="77777777" w:rsidR="00482261" w:rsidRPr="00482261" w:rsidRDefault="00482261" w:rsidP="00482261">
          <w:pPr>
            <w:numPr>
              <w:ilvl w:val="0"/>
              <w:numId w:val="57"/>
            </w:numPr>
            <w:spacing w:after="80" w:line="240" w:lineRule="auto"/>
            <w:jc w:val="both"/>
            <w:divId w:val="1537963103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idx_notifications_user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 xml:space="preserve">: CREATE INDEX </w:t>
          </w: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idx_notifications_user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 xml:space="preserve"> ON </w:t>
          </w: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public.notifications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 xml:space="preserve"> USING </w:t>
          </w: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btree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 xml:space="preserve"> (</w:t>
          </w: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user_id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)</w:t>
          </w:r>
        </w:p>
        <w:p w14:paraId="3F851D05" w14:textId="77777777" w:rsidR="00482261" w:rsidRPr="00482261" w:rsidRDefault="00482261" w:rsidP="00482261">
          <w:pPr>
            <w:numPr>
              <w:ilvl w:val="0"/>
              <w:numId w:val="57"/>
            </w:numPr>
            <w:spacing w:after="80" w:line="240" w:lineRule="auto"/>
            <w:jc w:val="both"/>
            <w:divId w:val="1537963103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notifications_pkey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 xml:space="preserve">: CREATE UNIQUE INDEX </w:t>
          </w: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notifications_pkey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 xml:space="preserve"> ON </w:t>
          </w: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public.notifications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 xml:space="preserve"> USING </w:t>
          </w: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btree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 xml:space="preserve"> (id)</w:t>
          </w:r>
        </w:p>
        <w:p w14:paraId="70B70D60" w14:textId="77777777" w:rsidR="00482261" w:rsidRPr="00482261" w:rsidRDefault="00482261" w:rsidP="00482261">
          <w:pPr>
            <w:pStyle w:val="Ttulo3"/>
            <w:spacing w:before="120" w:line="240" w:lineRule="auto"/>
            <w:jc w:val="both"/>
            <w:divId w:val="1537963103"/>
            <w:rPr>
              <w:rFonts w:ascii="Aptos" w:eastAsia="Times New Roman" w:hAnsi="Aptos"/>
              <w:b/>
              <w:color w:val="8D648C"/>
              <w:sz w:val="22"/>
              <w:szCs w:val="22"/>
            </w:rPr>
          </w:pPr>
          <w:proofErr w:type="spellStart"/>
          <w:r w:rsidRPr="00482261">
            <w:rPr>
              <w:rFonts w:ascii="Aptos" w:eastAsia="Times New Roman" w:hAnsi="Aptos"/>
              <w:b/>
              <w:color w:val="8D648C"/>
              <w:sz w:val="22"/>
            </w:rPr>
            <w:t>public.request_approvals</w:t>
          </w:r>
          <w:proofErr w:type="spellEnd"/>
        </w:p>
        <w:p w14:paraId="3988FD6F" w14:textId="77777777" w:rsidR="00482261" w:rsidRPr="00482261" w:rsidRDefault="00482261" w:rsidP="00482261">
          <w:pPr>
            <w:numPr>
              <w:ilvl w:val="0"/>
              <w:numId w:val="58"/>
            </w:numPr>
            <w:spacing w:after="80" w:line="240" w:lineRule="auto"/>
            <w:jc w:val="both"/>
            <w:divId w:val="1537963103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Tipo de objeto: table.</w:t>
          </w:r>
        </w:p>
        <w:p w14:paraId="576F51FB" w14:textId="77777777" w:rsidR="00482261" w:rsidRPr="00482261" w:rsidRDefault="00482261" w:rsidP="00482261">
          <w:pPr>
            <w:numPr>
              <w:ilvl w:val="0"/>
              <w:numId w:val="58"/>
            </w:numPr>
            <w:spacing w:after="80" w:line="240" w:lineRule="auto"/>
            <w:jc w:val="both"/>
            <w:divId w:val="1537963103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 xml:space="preserve">Módulos que la consumen: </w:t>
          </w: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approvals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.</w:t>
          </w:r>
        </w:p>
        <w:p w14:paraId="64A8EF09" w14:textId="77777777" w:rsidR="00482261" w:rsidRPr="00482261" w:rsidRDefault="00482261" w:rsidP="00482261">
          <w:pPr>
            <w:numPr>
              <w:ilvl w:val="0"/>
              <w:numId w:val="58"/>
            </w:numPr>
            <w:spacing w:after="80" w:line="240" w:lineRule="auto"/>
            <w:jc w:val="both"/>
            <w:divId w:val="1537963103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Descripcion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 xml:space="preserve">: Sin comentario de </w:t>
          </w: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catalogo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.</w:t>
          </w:r>
        </w:p>
        <w:p w14:paraId="3FE718D7" w14:textId="77777777" w:rsidR="00482261" w:rsidRPr="00482261" w:rsidRDefault="00482261" w:rsidP="00482261">
          <w:pPr>
            <w:numPr>
              <w:ilvl w:val="0"/>
              <w:numId w:val="58"/>
            </w:numPr>
            <w:spacing w:after="80" w:line="240" w:lineRule="auto"/>
            <w:jc w:val="both"/>
            <w:divId w:val="1537963103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Clave primaria: id</w:t>
          </w:r>
        </w:p>
        <w:p w14:paraId="1FB0D184" w14:textId="77777777" w:rsidR="00482261" w:rsidRPr="00482261" w:rsidRDefault="00482261" w:rsidP="00482261">
          <w:pPr>
            <w:numPr>
              <w:ilvl w:val="0"/>
              <w:numId w:val="58"/>
            </w:numPr>
            <w:spacing w:after="80" w:line="240" w:lineRule="auto"/>
            <w:jc w:val="both"/>
            <w:divId w:val="1537963103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 xml:space="preserve">Relaciones </w:t>
          </w: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foraneas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:</w:t>
          </w:r>
        </w:p>
        <w:p w14:paraId="5D626D86" w14:textId="77777777" w:rsidR="00482261" w:rsidRPr="00482261" w:rsidRDefault="00482261" w:rsidP="00482261">
          <w:pPr>
            <w:numPr>
              <w:ilvl w:val="0"/>
              <w:numId w:val="58"/>
            </w:numPr>
            <w:spacing w:after="80" w:line="240" w:lineRule="auto"/>
            <w:jc w:val="both"/>
            <w:divId w:val="1537963103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lastRenderedPageBreak/>
            <w:t>approver_id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 xml:space="preserve"> -&gt; </w:t>
          </w: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public.users.id</w:t>
          </w:r>
          <w:proofErr w:type="spellEnd"/>
        </w:p>
        <w:p w14:paraId="24108CD7" w14:textId="77777777" w:rsidR="00482261" w:rsidRPr="00482261" w:rsidRDefault="00482261" w:rsidP="00482261">
          <w:pPr>
            <w:numPr>
              <w:ilvl w:val="0"/>
              <w:numId w:val="58"/>
            </w:numPr>
            <w:spacing w:after="80" w:line="240" w:lineRule="auto"/>
            <w:jc w:val="both"/>
            <w:divId w:val="1537963103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request_id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 xml:space="preserve"> -&gt; </w:t>
          </w: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public.requests.id</w:t>
          </w:r>
          <w:proofErr w:type="spellEnd"/>
        </w:p>
        <w:p w14:paraId="29F7E1CF" w14:textId="77777777" w:rsidR="00482261" w:rsidRPr="00482261" w:rsidRDefault="00482261" w:rsidP="00482261">
          <w:pPr>
            <w:numPr>
              <w:ilvl w:val="0"/>
              <w:numId w:val="58"/>
            </w:numPr>
            <w:spacing w:after="80" w:line="240" w:lineRule="auto"/>
            <w:jc w:val="both"/>
            <w:divId w:val="1537963103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Restricciones CHECK relevantes:</w:t>
          </w:r>
        </w:p>
        <w:p w14:paraId="259E838A" w14:textId="77777777" w:rsidR="00482261" w:rsidRPr="00482261" w:rsidRDefault="00482261" w:rsidP="00482261">
          <w:pPr>
            <w:numPr>
              <w:ilvl w:val="0"/>
              <w:numId w:val="58"/>
            </w:numPr>
            <w:spacing w:after="80" w:line="240" w:lineRule="auto"/>
            <w:jc w:val="both"/>
            <w:divId w:val="1537963103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CHECK (((</w:t>
          </w: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action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 xml:space="preserve"> IS NULL) OR (</w:t>
          </w: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action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 xml:space="preserve"> = ANY (ARRAY['</w:t>
          </w: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approve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'::</w:t>
          </w: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text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, '</w:t>
          </w: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reject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'::</w:t>
          </w: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text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])))) NOT VALID</w:t>
          </w:r>
        </w:p>
        <w:tbl>
          <w:tblPr>
            <w:tblStyle w:val="Tablaconcuadrcula"/>
            <w:tblW w:w="5000" w:type="pct"/>
            <w:tblLook w:val="04A0" w:firstRow="1" w:lastRow="0" w:firstColumn="1" w:lastColumn="0" w:noHBand="0" w:noVBand="1"/>
          </w:tblPr>
          <w:tblGrid>
            <w:gridCol w:w="1523"/>
            <w:gridCol w:w="2405"/>
            <w:gridCol w:w="651"/>
            <w:gridCol w:w="3748"/>
            <w:gridCol w:w="1301"/>
          </w:tblGrid>
          <w:tr w:rsidR="00482261" w:rsidRPr="00482261" w14:paraId="08C8F2B8" w14:textId="77777777" w:rsidTr="00482261">
            <w:trPr>
              <w:divId w:val="1537963103"/>
              <w:cantSplit/>
              <w:tblHeader/>
            </w:trPr>
            <w:tc>
              <w:tcPr>
                <w:tcW w:w="795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4D290798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Campo</w:t>
                </w:r>
              </w:p>
            </w:tc>
            <w:tc>
              <w:tcPr>
                <w:tcW w:w="1304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3A15307B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Tipo</w:t>
                </w:r>
              </w:p>
            </w:tc>
            <w:tc>
              <w:tcPr>
                <w:tcW w:w="306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59F1A57D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Nulo</w:t>
                </w:r>
              </w:p>
            </w:tc>
            <w:tc>
              <w:tcPr>
                <w:tcW w:w="1976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26669F34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Default</w:t>
                </w:r>
              </w:p>
            </w:tc>
            <w:tc>
              <w:tcPr>
                <w:tcW w:w="618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49F64BDB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Comentario</w:t>
                </w:r>
              </w:p>
            </w:tc>
          </w:tr>
          <w:tr w:rsidR="00482261" w:rsidRPr="00482261" w14:paraId="32E21D5A" w14:textId="77777777" w:rsidTr="00482261">
            <w:trPr>
              <w:divId w:val="1537963103"/>
              <w:cantSplit/>
              <w:tblHeader/>
            </w:trPr>
            <w:tc>
              <w:tcPr>
                <w:tcW w:w="795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20142E60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id</w:t>
                </w:r>
              </w:p>
            </w:tc>
            <w:tc>
              <w:tcPr>
                <w:tcW w:w="1304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4143CED3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integer</w:t>
                </w:r>
                <w:proofErr w:type="spellEnd"/>
              </w:p>
            </w:tc>
            <w:tc>
              <w:tcPr>
                <w:tcW w:w="306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61624619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NO</w:t>
                </w:r>
              </w:p>
            </w:tc>
            <w:tc>
              <w:tcPr>
                <w:tcW w:w="1976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122817EF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nextval</w:t>
                </w:r>
                <w:proofErr w:type="spellEnd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('</w:t>
                </w: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request_approvals_id_seq</w:t>
                </w:r>
                <w:proofErr w:type="spellEnd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'::</w:t>
                </w: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regclass</w:t>
                </w:r>
                <w:proofErr w:type="spellEnd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)</w:t>
                </w:r>
              </w:p>
            </w:tc>
            <w:tc>
              <w:tcPr>
                <w:tcW w:w="618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272AE00D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</w:tr>
          <w:tr w:rsidR="00482261" w:rsidRPr="00482261" w14:paraId="357A02F4" w14:textId="77777777" w:rsidTr="00482261">
            <w:trPr>
              <w:divId w:val="1537963103"/>
              <w:cantSplit/>
              <w:tblHeader/>
            </w:trPr>
            <w:tc>
              <w:tcPr>
                <w:tcW w:w="795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278CDC3D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request_id</w:t>
                </w:r>
                <w:proofErr w:type="spellEnd"/>
              </w:p>
            </w:tc>
            <w:tc>
              <w:tcPr>
                <w:tcW w:w="1304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61E9E221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integer</w:t>
                </w:r>
                <w:proofErr w:type="spellEnd"/>
              </w:p>
            </w:tc>
            <w:tc>
              <w:tcPr>
                <w:tcW w:w="306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64950140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1976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435DD85B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618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0241E850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482261" w:rsidRPr="00482261" w14:paraId="5D850979" w14:textId="77777777" w:rsidTr="00482261">
            <w:trPr>
              <w:divId w:val="1537963103"/>
              <w:cantSplit/>
              <w:tblHeader/>
            </w:trPr>
            <w:tc>
              <w:tcPr>
                <w:tcW w:w="795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24D025D5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approver_id</w:t>
                </w:r>
                <w:proofErr w:type="spellEnd"/>
              </w:p>
            </w:tc>
            <w:tc>
              <w:tcPr>
                <w:tcW w:w="1304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60482907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integer</w:t>
                </w:r>
                <w:proofErr w:type="spellEnd"/>
              </w:p>
            </w:tc>
            <w:tc>
              <w:tcPr>
                <w:tcW w:w="306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4B5AEAC7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1976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79EDAA15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618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2DA2E702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482261" w:rsidRPr="00482261" w14:paraId="2BAB95BB" w14:textId="77777777" w:rsidTr="00482261">
            <w:trPr>
              <w:divId w:val="1537963103"/>
              <w:cantSplit/>
              <w:tblHeader/>
            </w:trPr>
            <w:tc>
              <w:tcPr>
                <w:tcW w:w="795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53C94750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token</w:t>
                </w:r>
              </w:p>
            </w:tc>
            <w:tc>
              <w:tcPr>
                <w:tcW w:w="1304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6BC1B887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text</w:t>
                </w:r>
                <w:proofErr w:type="spellEnd"/>
              </w:p>
            </w:tc>
            <w:tc>
              <w:tcPr>
                <w:tcW w:w="306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01D1058A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1976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4ACE213A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618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60DD7A59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482261" w:rsidRPr="00482261" w14:paraId="7CF30742" w14:textId="77777777" w:rsidTr="00482261">
            <w:trPr>
              <w:divId w:val="1537963103"/>
              <w:cantSplit/>
              <w:tblHeader/>
            </w:trPr>
            <w:tc>
              <w:tcPr>
                <w:tcW w:w="795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709BE1E6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token_expires_at</w:t>
                </w:r>
                <w:proofErr w:type="spellEnd"/>
              </w:p>
            </w:tc>
            <w:tc>
              <w:tcPr>
                <w:tcW w:w="1304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273632E3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timestamp</w:t>
                </w:r>
                <w:proofErr w:type="spellEnd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without</w:t>
                </w:r>
                <w:proofErr w:type="spellEnd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time </w:t>
                </w: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zone</w:t>
                </w:r>
                <w:proofErr w:type="spellEnd"/>
              </w:p>
            </w:tc>
            <w:tc>
              <w:tcPr>
                <w:tcW w:w="306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654AEB88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1976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063A9BAC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618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1172D21B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482261" w:rsidRPr="00482261" w14:paraId="6177D392" w14:textId="77777777" w:rsidTr="00482261">
            <w:trPr>
              <w:divId w:val="1537963103"/>
              <w:cantSplit/>
              <w:tblHeader/>
            </w:trPr>
            <w:tc>
              <w:tcPr>
                <w:tcW w:w="795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126A6AB0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used</w:t>
                </w:r>
                <w:proofErr w:type="spellEnd"/>
              </w:p>
            </w:tc>
            <w:tc>
              <w:tcPr>
                <w:tcW w:w="1304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178B9138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boolean</w:t>
                </w:r>
                <w:proofErr w:type="spellEnd"/>
              </w:p>
            </w:tc>
            <w:tc>
              <w:tcPr>
                <w:tcW w:w="306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604EDC6C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1976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4C6AF539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false</w:t>
                </w:r>
              </w:p>
            </w:tc>
            <w:tc>
              <w:tcPr>
                <w:tcW w:w="618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3E4E6B51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</w:tr>
          <w:tr w:rsidR="00482261" w:rsidRPr="00482261" w14:paraId="6D6BB91E" w14:textId="77777777" w:rsidTr="00482261">
            <w:trPr>
              <w:divId w:val="1537963103"/>
              <w:cantSplit/>
              <w:tblHeader/>
            </w:trPr>
            <w:tc>
              <w:tcPr>
                <w:tcW w:w="795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4CFC7D60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action</w:t>
                </w:r>
                <w:proofErr w:type="spellEnd"/>
              </w:p>
            </w:tc>
            <w:tc>
              <w:tcPr>
                <w:tcW w:w="1304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0D62B6F3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text</w:t>
                </w:r>
                <w:proofErr w:type="spellEnd"/>
              </w:p>
            </w:tc>
            <w:tc>
              <w:tcPr>
                <w:tcW w:w="306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1F115169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1976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766CE768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618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4AF67ECF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482261" w:rsidRPr="00482261" w14:paraId="4B27F223" w14:textId="77777777" w:rsidTr="00482261">
            <w:trPr>
              <w:divId w:val="1537963103"/>
              <w:cantSplit/>
              <w:tblHeader/>
            </w:trPr>
            <w:tc>
              <w:tcPr>
                <w:tcW w:w="795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58A99FA5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comments</w:t>
                </w:r>
                <w:proofErr w:type="spellEnd"/>
              </w:p>
            </w:tc>
            <w:tc>
              <w:tcPr>
                <w:tcW w:w="1304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7E5E5E92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text</w:t>
                </w:r>
                <w:proofErr w:type="spellEnd"/>
              </w:p>
            </w:tc>
            <w:tc>
              <w:tcPr>
                <w:tcW w:w="306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055EFAE2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1976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27CB5CB0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618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3FAF8256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482261" w:rsidRPr="00482261" w14:paraId="5A0AAF1A" w14:textId="77777777" w:rsidTr="00482261">
            <w:trPr>
              <w:divId w:val="1537963103"/>
              <w:cantSplit/>
              <w:tblHeader/>
            </w:trPr>
            <w:tc>
              <w:tcPr>
                <w:tcW w:w="795" w:type="pct"/>
                <w:shd w:val="clear" w:color="auto" w:fill="F3F3F3"/>
                <w:hideMark/>
              </w:tcPr>
              <w:p w14:paraId="5680FAD6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acted_at</w:t>
                </w:r>
                <w:proofErr w:type="spellEnd"/>
              </w:p>
            </w:tc>
            <w:tc>
              <w:tcPr>
                <w:tcW w:w="1304" w:type="pct"/>
                <w:shd w:val="clear" w:color="auto" w:fill="F3F3F3"/>
                <w:hideMark/>
              </w:tcPr>
              <w:p w14:paraId="2D23C094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timestamp</w:t>
                </w:r>
                <w:proofErr w:type="spellEnd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without</w:t>
                </w:r>
                <w:proofErr w:type="spellEnd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time </w:t>
                </w: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zone</w:t>
                </w:r>
                <w:proofErr w:type="spellEnd"/>
              </w:p>
            </w:tc>
            <w:tc>
              <w:tcPr>
                <w:tcW w:w="306" w:type="pct"/>
                <w:shd w:val="clear" w:color="auto" w:fill="F3F3F3"/>
                <w:hideMark/>
              </w:tcPr>
              <w:p w14:paraId="4F9FC9A1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1976" w:type="pct"/>
                <w:shd w:val="clear" w:color="auto" w:fill="F3F3F3"/>
                <w:hideMark/>
              </w:tcPr>
              <w:p w14:paraId="4006F37D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618" w:type="pct"/>
                <w:shd w:val="clear" w:color="auto" w:fill="F3F3F3"/>
                <w:hideMark/>
              </w:tcPr>
              <w:p w14:paraId="65B7DF9E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</w:tbl>
        <w:p w14:paraId="66EC5834" w14:textId="77777777" w:rsidR="00482261" w:rsidRPr="00482261" w:rsidRDefault="00482261" w:rsidP="00482261">
          <w:pPr>
            <w:numPr>
              <w:ilvl w:val="0"/>
              <w:numId w:val="59"/>
            </w:numPr>
            <w:spacing w:after="80" w:line="240" w:lineRule="auto"/>
            <w:jc w:val="both"/>
            <w:divId w:val="1537963103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Indices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 xml:space="preserve"> visibles:</w:t>
          </w:r>
        </w:p>
        <w:p w14:paraId="1400A1FA" w14:textId="77777777" w:rsidR="00482261" w:rsidRPr="00482261" w:rsidRDefault="00482261" w:rsidP="00482261">
          <w:pPr>
            <w:numPr>
              <w:ilvl w:val="0"/>
              <w:numId w:val="59"/>
            </w:numPr>
            <w:spacing w:after="80" w:line="240" w:lineRule="auto"/>
            <w:jc w:val="both"/>
            <w:divId w:val="1537963103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idx_request_approvals_pending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 xml:space="preserve">: CREATE INDEX </w:t>
          </w: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idx_request_approvals_pending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 xml:space="preserve"> ON </w:t>
          </w: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public.request_approvals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 xml:space="preserve"> USING </w:t>
          </w: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btree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 xml:space="preserve"> (</w:t>
          </w: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used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 xml:space="preserve">, </w:t>
          </w: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token_expires_at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)</w:t>
          </w:r>
        </w:p>
        <w:p w14:paraId="7752BA8D" w14:textId="77777777" w:rsidR="00482261" w:rsidRPr="00482261" w:rsidRDefault="00482261" w:rsidP="00482261">
          <w:pPr>
            <w:numPr>
              <w:ilvl w:val="0"/>
              <w:numId w:val="59"/>
            </w:numPr>
            <w:spacing w:after="80" w:line="240" w:lineRule="auto"/>
            <w:jc w:val="both"/>
            <w:divId w:val="1537963103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request_approvals_pkey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 xml:space="preserve">: CREATE UNIQUE INDEX </w:t>
          </w: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request_approvals_pkey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 xml:space="preserve"> ON </w:t>
          </w: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public.request_approvals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 xml:space="preserve"> USING </w:t>
          </w: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btree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 xml:space="preserve"> (id)</w:t>
          </w:r>
        </w:p>
        <w:p w14:paraId="3BCB9F0C" w14:textId="77777777" w:rsidR="00482261" w:rsidRPr="00482261" w:rsidRDefault="00482261" w:rsidP="00482261">
          <w:pPr>
            <w:numPr>
              <w:ilvl w:val="0"/>
              <w:numId w:val="59"/>
            </w:numPr>
            <w:spacing w:after="80" w:line="240" w:lineRule="auto"/>
            <w:jc w:val="both"/>
            <w:divId w:val="1537963103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request_approvals_token_key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 xml:space="preserve">: CREATE UNIQUE INDEX </w:t>
          </w: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request_approvals_token_key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 xml:space="preserve"> ON </w:t>
          </w: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public.request_approvals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 xml:space="preserve"> USING </w:t>
          </w: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btree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 xml:space="preserve"> (token)</w:t>
          </w:r>
        </w:p>
        <w:p w14:paraId="0DA15186" w14:textId="77777777" w:rsidR="00482261" w:rsidRPr="00482261" w:rsidRDefault="00482261" w:rsidP="00482261">
          <w:pPr>
            <w:pStyle w:val="Ttulo3"/>
            <w:spacing w:before="120" w:line="240" w:lineRule="auto"/>
            <w:jc w:val="both"/>
            <w:divId w:val="1537963103"/>
            <w:rPr>
              <w:rFonts w:ascii="Aptos" w:eastAsia="Times New Roman" w:hAnsi="Aptos"/>
              <w:b/>
              <w:color w:val="8D648C"/>
              <w:sz w:val="22"/>
              <w:szCs w:val="22"/>
            </w:rPr>
          </w:pPr>
          <w:proofErr w:type="spellStart"/>
          <w:r w:rsidRPr="00482261">
            <w:rPr>
              <w:rFonts w:ascii="Aptos" w:eastAsia="Times New Roman" w:hAnsi="Aptos"/>
              <w:b/>
              <w:color w:val="8D648C"/>
              <w:sz w:val="22"/>
            </w:rPr>
            <w:t>public.request_attachments</w:t>
          </w:r>
          <w:proofErr w:type="spellEnd"/>
        </w:p>
        <w:p w14:paraId="00C14412" w14:textId="77777777" w:rsidR="00482261" w:rsidRPr="00482261" w:rsidRDefault="00482261" w:rsidP="00482261">
          <w:pPr>
            <w:numPr>
              <w:ilvl w:val="0"/>
              <w:numId w:val="60"/>
            </w:numPr>
            <w:spacing w:after="80" w:line="240" w:lineRule="auto"/>
            <w:jc w:val="both"/>
            <w:divId w:val="1537963103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Tipo de objeto: table.</w:t>
          </w:r>
        </w:p>
        <w:p w14:paraId="115D1778" w14:textId="77777777" w:rsidR="00482261" w:rsidRPr="00482261" w:rsidRDefault="00482261" w:rsidP="00482261">
          <w:pPr>
            <w:numPr>
              <w:ilvl w:val="0"/>
              <w:numId w:val="60"/>
            </w:numPr>
            <w:spacing w:after="80" w:line="240" w:lineRule="auto"/>
            <w:jc w:val="both"/>
            <w:divId w:val="1537963103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 xml:space="preserve">Módulos que la consumen: </w:t>
          </w: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management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.</w:t>
          </w:r>
        </w:p>
        <w:p w14:paraId="3B5A2186" w14:textId="77777777" w:rsidR="00482261" w:rsidRPr="00482261" w:rsidRDefault="00482261" w:rsidP="00482261">
          <w:pPr>
            <w:numPr>
              <w:ilvl w:val="0"/>
              <w:numId w:val="60"/>
            </w:numPr>
            <w:spacing w:after="80" w:line="240" w:lineRule="auto"/>
            <w:jc w:val="both"/>
            <w:divId w:val="1537963103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Descripcion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 xml:space="preserve">: Sin comentario de </w:t>
          </w: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catalogo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.</w:t>
          </w:r>
        </w:p>
        <w:p w14:paraId="0BC4E93D" w14:textId="77777777" w:rsidR="00482261" w:rsidRPr="00482261" w:rsidRDefault="00482261" w:rsidP="00482261">
          <w:pPr>
            <w:numPr>
              <w:ilvl w:val="0"/>
              <w:numId w:val="60"/>
            </w:numPr>
            <w:spacing w:after="80" w:line="240" w:lineRule="auto"/>
            <w:jc w:val="both"/>
            <w:divId w:val="1537963103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Clave primaria: id</w:t>
          </w:r>
        </w:p>
        <w:p w14:paraId="1C3472F9" w14:textId="77777777" w:rsidR="00482261" w:rsidRPr="00482261" w:rsidRDefault="00482261" w:rsidP="00482261">
          <w:pPr>
            <w:numPr>
              <w:ilvl w:val="0"/>
              <w:numId w:val="60"/>
            </w:numPr>
            <w:spacing w:after="80" w:line="240" w:lineRule="auto"/>
            <w:jc w:val="both"/>
            <w:divId w:val="1537963103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 xml:space="preserve">Relaciones </w:t>
          </w: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foraneas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:</w:t>
          </w:r>
        </w:p>
        <w:p w14:paraId="232B7B92" w14:textId="77777777" w:rsidR="00482261" w:rsidRPr="00482261" w:rsidRDefault="00482261" w:rsidP="00482261">
          <w:pPr>
            <w:numPr>
              <w:ilvl w:val="0"/>
              <w:numId w:val="60"/>
            </w:numPr>
            <w:spacing w:after="80" w:line="240" w:lineRule="auto"/>
            <w:jc w:val="both"/>
            <w:divId w:val="1537963103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request_id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 xml:space="preserve"> -&gt; </w:t>
          </w: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public.requests.id</w:t>
          </w:r>
          <w:proofErr w:type="spellEnd"/>
        </w:p>
        <w:p w14:paraId="563063F5" w14:textId="77777777" w:rsidR="00482261" w:rsidRPr="00482261" w:rsidRDefault="00482261" w:rsidP="00482261">
          <w:pPr>
            <w:numPr>
              <w:ilvl w:val="0"/>
              <w:numId w:val="60"/>
            </w:numPr>
            <w:spacing w:after="80" w:line="240" w:lineRule="auto"/>
            <w:jc w:val="both"/>
            <w:divId w:val="1537963103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uploaded_by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 xml:space="preserve"> -&gt; </w:t>
          </w: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public.users.id</w:t>
          </w:r>
          <w:proofErr w:type="spellEnd"/>
        </w:p>
        <w:tbl>
          <w:tblPr>
            <w:tblStyle w:val="Tablaconcuadrcula"/>
            <w:tblW w:w="5000" w:type="pct"/>
            <w:tblLook w:val="04A0" w:firstRow="1" w:lastRow="0" w:firstColumn="1" w:lastColumn="0" w:noHBand="0" w:noVBand="1"/>
          </w:tblPr>
          <w:tblGrid>
            <w:gridCol w:w="1219"/>
            <w:gridCol w:w="2436"/>
            <w:gridCol w:w="651"/>
            <w:gridCol w:w="4021"/>
            <w:gridCol w:w="1301"/>
          </w:tblGrid>
          <w:tr w:rsidR="00482261" w:rsidRPr="00482261" w14:paraId="3F11E304" w14:textId="77777777" w:rsidTr="00482261">
            <w:trPr>
              <w:divId w:val="1537963103"/>
              <w:cantSplit/>
              <w:tblHeader/>
            </w:trPr>
            <w:tc>
              <w:tcPr>
                <w:tcW w:w="638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197798A1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Campo</w:t>
                </w:r>
              </w:p>
            </w:tc>
            <w:tc>
              <w:tcPr>
                <w:tcW w:w="1315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1C271E2D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Tipo</w:t>
                </w:r>
              </w:p>
            </w:tc>
            <w:tc>
              <w:tcPr>
                <w:tcW w:w="309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23BD54FA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Nulo</w:t>
                </w:r>
              </w:p>
            </w:tc>
            <w:tc>
              <w:tcPr>
                <w:tcW w:w="2115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3171D03D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Default</w:t>
                </w:r>
              </w:p>
            </w:tc>
            <w:tc>
              <w:tcPr>
                <w:tcW w:w="624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764E90B2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Comentario</w:t>
                </w:r>
              </w:p>
            </w:tc>
          </w:tr>
          <w:tr w:rsidR="00482261" w:rsidRPr="00482261" w14:paraId="6B34AA73" w14:textId="77777777" w:rsidTr="00482261">
            <w:trPr>
              <w:divId w:val="1537963103"/>
              <w:cantSplit/>
              <w:tblHeader/>
            </w:trPr>
            <w:tc>
              <w:tcPr>
                <w:tcW w:w="638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2C3EEF17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id</w:t>
                </w:r>
              </w:p>
            </w:tc>
            <w:tc>
              <w:tcPr>
                <w:tcW w:w="1315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056708A5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integer</w:t>
                </w:r>
                <w:proofErr w:type="spellEnd"/>
              </w:p>
            </w:tc>
            <w:tc>
              <w:tcPr>
                <w:tcW w:w="309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5CC359C3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NO</w:t>
                </w:r>
              </w:p>
            </w:tc>
            <w:tc>
              <w:tcPr>
                <w:tcW w:w="2115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4D57740B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nextval</w:t>
                </w:r>
                <w:proofErr w:type="spellEnd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('</w:t>
                </w: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request_attachments_id_seq</w:t>
                </w:r>
                <w:proofErr w:type="spellEnd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'::</w:t>
                </w: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regclass</w:t>
                </w:r>
                <w:proofErr w:type="spellEnd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)</w:t>
                </w:r>
              </w:p>
            </w:tc>
            <w:tc>
              <w:tcPr>
                <w:tcW w:w="624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2F0B9A8C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</w:tr>
          <w:tr w:rsidR="00482261" w:rsidRPr="00482261" w14:paraId="297F9CBD" w14:textId="77777777" w:rsidTr="00482261">
            <w:trPr>
              <w:divId w:val="1537963103"/>
              <w:cantSplit/>
              <w:tblHeader/>
            </w:trPr>
            <w:tc>
              <w:tcPr>
                <w:tcW w:w="638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5E7BE374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lastRenderedPageBreak/>
                  <w:t>request_id</w:t>
                </w:r>
                <w:proofErr w:type="spellEnd"/>
              </w:p>
            </w:tc>
            <w:tc>
              <w:tcPr>
                <w:tcW w:w="1315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51D1C5B6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integer</w:t>
                </w:r>
                <w:proofErr w:type="spellEnd"/>
              </w:p>
            </w:tc>
            <w:tc>
              <w:tcPr>
                <w:tcW w:w="309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779AB885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2115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05A5CB9E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624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44812545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482261" w:rsidRPr="00482261" w14:paraId="3DC68D3F" w14:textId="77777777" w:rsidTr="00482261">
            <w:trPr>
              <w:divId w:val="1537963103"/>
              <w:cantSplit/>
              <w:tblHeader/>
            </w:trPr>
            <w:tc>
              <w:tcPr>
                <w:tcW w:w="638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1FACBBE1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drive_file_id</w:t>
                </w:r>
                <w:proofErr w:type="spellEnd"/>
              </w:p>
            </w:tc>
            <w:tc>
              <w:tcPr>
                <w:tcW w:w="1315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40B06993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text</w:t>
                </w:r>
                <w:proofErr w:type="spellEnd"/>
              </w:p>
            </w:tc>
            <w:tc>
              <w:tcPr>
                <w:tcW w:w="309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4ACF0724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2115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0351C8A6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624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738B303D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482261" w:rsidRPr="00482261" w14:paraId="2B6945D7" w14:textId="77777777" w:rsidTr="00482261">
            <w:trPr>
              <w:divId w:val="1537963103"/>
              <w:cantSplit/>
              <w:tblHeader/>
            </w:trPr>
            <w:tc>
              <w:tcPr>
                <w:tcW w:w="638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052588D3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filename</w:t>
                </w:r>
                <w:proofErr w:type="spellEnd"/>
              </w:p>
            </w:tc>
            <w:tc>
              <w:tcPr>
                <w:tcW w:w="1315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0BFEBF74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text</w:t>
                </w:r>
                <w:proofErr w:type="spellEnd"/>
              </w:p>
            </w:tc>
            <w:tc>
              <w:tcPr>
                <w:tcW w:w="309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47036C7A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2115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69656C05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624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72EDE4A3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482261" w:rsidRPr="00482261" w14:paraId="6212278B" w14:textId="77777777" w:rsidTr="00482261">
            <w:trPr>
              <w:divId w:val="1537963103"/>
              <w:cantSplit/>
              <w:tblHeader/>
            </w:trPr>
            <w:tc>
              <w:tcPr>
                <w:tcW w:w="638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00A91011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mimetype</w:t>
                </w:r>
                <w:proofErr w:type="spellEnd"/>
              </w:p>
            </w:tc>
            <w:tc>
              <w:tcPr>
                <w:tcW w:w="1315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70DA102C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text</w:t>
                </w:r>
                <w:proofErr w:type="spellEnd"/>
              </w:p>
            </w:tc>
            <w:tc>
              <w:tcPr>
                <w:tcW w:w="309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78AB6A6F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2115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631F12D7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624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3A22BF50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482261" w:rsidRPr="00482261" w14:paraId="5B13E3DA" w14:textId="77777777" w:rsidTr="00482261">
            <w:trPr>
              <w:divId w:val="1537963103"/>
              <w:cantSplit/>
              <w:tblHeader/>
            </w:trPr>
            <w:tc>
              <w:tcPr>
                <w:tcW w:w="638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6D83E446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uploaded_by</w:t>
                </w:r>
                <w:proofErr w:type="spellEnd"/>
              </w:p>
            </w:tc>
            <w:tc>
              <w:tcPr>
                <w:tcW w:w="1315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77D93708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integer</w:t>
                </w:r>
                <w:proofErr w:type="spellEnd"/>
              </w:p>
            </w:tc>
            <w:tc>
              <w:tcPr>
                <w:tcW w:w="309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6321136F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2115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06F367F6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624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42E80BA7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482261" w:rsidRPr="00482261" w14:paraId="4F9B04E6" w14:textId="77777777" w:rsidTr="00482261">
            <w:trPr>
              <w:divId w:val="1537963103"/>
              <w:cantSplit/>
              <w:tblHeader/>
            </w:trPr>
            <w:tc>
              <w:tcPr>
                <w:tcW w:w="638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25190866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created_at</w:t>
                </w:r>
                <w:proofErr w:type="spellEnd"/>
              </w:p>
            </w:tc>
            <w:tc>
              <w:tcPr>
                <w:tcW w:w="1315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4C64019A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timestamp</w:t>
                </w:r>
                <w:proofErr w:type="spellEnd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without</w:t>
                </w:r>
                <w:proofErr w:type="spellEnd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time </w:t>
                </w: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zone</w:t>
                </w:r>
                <w:proofErr w:type="spellEnd"/>
              </w:p>
            </w:tc>
            <w:tc>
              <w:tcPr>
                <w:tcW w:w="309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339E54E7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2115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5C2BE13B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now</w:t>
                </w:r>
                <w:proofErr w:type="spellEnd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()</w:t>
                </w:r>
              </w:p>
            </w:tc>
            <w:tc>
              <w:tcPr>
                <w:tcW w:w="624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1A6C80EF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</w:tr>
          <w:tr w:rsidR="00482261" w:rsidRPr="00482261" w14:paraId="561C0500" w14:textId="77777777" w:rsidTr="00482261">
            <w:trPr>
              <w:divId w:val="1537963103"/>
              <w:cantSplit/>
              <w:tblHeader/>
            </w:trPr>
            <w:tc>
              <w:tcPr>
                <w:tcW w:w="638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0917CE9D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drive_link</w:t>
                </w:r>
                <w:proofErr w:type="spellEnd"/>
              </w:p>
            </w:tc>
            <w:tc>
              <w:tcPr>
                <w:tcW w:w="1315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715E1574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text</w:t>
                </w:r>
                <w:proofErr w:type="spellEnd"/>
              </w:p>
            </w:tc>
            <w:tc>
              <w:tcPr>
                <w:tcW w:w="309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4169FABA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2115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19C48784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624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238F938B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482261" w:rsidRPr="00482261" w14:paraId="33E95BF9" w14:textId="77777777" w:rsidTr="00482261">
            <w:trPr>
              <w:divId w:val="1537963103"/>
              <w:cantSplit/>
              <w:tblHeader/>
            </w:trPr>
            <w:tc>
              <w:tcPr>
                <w:tcW w:w="638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0BF8B21C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mime_type</w:t>
                </w:r>
                <w:proofErr w:type="spellEnd"/>
              </w:p>
            </w:tc>
            <w:tc>
              <w:tcPr>
                <w:tcW w:w="1315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5ED59F3B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text</w:t>
                </w:r>
                <w:proofErr w:type="spellEnd"/>
              </w:p>
            </w:tc>
            <w:tc>
              <w:tcPr>
                <w:tcW w:w="309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444A8A14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2115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7A9FED77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624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6465E404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482261" w:rsidRPr="00482261" w14:paraId="47E0F912" w14:textId="77777777" w:rsidTr="00482261">
            <w:trPr>
              <w:divId w:val="1537963103"/>
              <w:cantSplit/>
              <w:tblHeader/>
            </w:trPr>
            <w:tc>
              <w:tcPr>
                <w:tcW w:w="638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1A7A363A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size</w:t>
                </w:r>
                <w:proofErr w:type="spellEnd"/>
              </w:p>
            </w:tc>
            <w:tc>
              <w:tcPr>
                <w:tcW w:w="1315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5D7F0F95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bigint</w:t>
                </w:r>
                <w:proofErr w:type="spellEnd"/>
              </w:p>
            </w:tc>
            <w:tc>
              <w:tcPr>
                <w:tcW w:w="309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6E85B007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2115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19BEE1C6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624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4AE82BB1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482261" w:rsidRPr="00482261" w14:paraId="4C4225FE" w14:textId="77777777" w:rsidTr="00482261">
            <w:trPr>
              <w:divId w:val="1537963103"/>
              <w:cantSplit/>
              <w:tblHeader/>
            </w:trPr>
            <w:tc>
              <w:tcPr>
                <w:tcW w:w="638" w:type="pct"/>
                <w:shd w:val="clear" w:color="auto" w:fill="F3F3F3"/>
                <w:hideMark/>
              </w:tcPr>
              <w:p w14:paraId="1CC0043A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title</w:t>
                </w:r>
                <w:proofErr w:type="spellEnd"/>
              </w:p>
            </w:tc>
            <w:tc>
              <w:tcPr>
                <w:tcW w:w="1315" w:type="pct"/>
                <w:shd w:val="clear" w:color="auto" w:fill="F3F3F3"/>
                <w:hideMark/>
              </w:tcPr>
              <w:p w14:paraId="0D6EF300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text</w:t>
                </w:r>
                <w:proofErr w:type="spellEnd"/>
              </w:p>
            </w:tc>
            <w:tc>
              <w:tcPr>
                <w:tcW w:w="309" w:type="pct"/>
                <w:shd w:val="clear" w:color="auto" w:fill="F3F3F3"/>
                <w:hideMark/>
              </w:tcPr>
              <w:p w14:paraId="746CF6E0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2115" w:type="pct"/>
                <w:shd w:val="clear" w:color="auto" w:fill="F3F3F3"/>
                <w:hideMark/>
              </w:tcPr>
              <w:p w14:paraId="1347F234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624" w:type="pct"/>
                <w:shd w:val="clear" w:color="auto" w:fill="F3F3F3"/>
                <w:hideMark/>
              </w:tcPr>
              <w:p w14:paraId="4A236E10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</w:tbl>
        <w:p w14:paraId="20B8545F" w14:textId="77777777" w:rsidR="00482261" w:rsidRPr="00482261" w:rsidRDefault="00482261" w:rsidP="00482261">
          <w:pPr>
            <w:numPr>
              <w:ilvl w:val="0"/>
              <w:numId w:val="61"/>
            </w:numPr>
            <w:spacing w:after="80" w:line="240" w:lineRule="auto"/>
            <w:jc w:val="both"/>
            <w:divId w:val="1537963103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Indices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 xml:space="preserve"> visibles:</w:t>
          </w:r>
        </w:p>
        <w:p w14:paraId="5A8984D8" w14:textId="77777777" w:rsidR="00482261" w:rsidRPr="00482261" w:rsidRDefault="00482261" w:rsidP="00482261">
          <w:pPr>
            <w:numPr>
              <w:ilvl w:val="0"/>
              <w:numId w:val="61"/>
            </w:numPr>
            <w:spacing w:after="80" w:line="240" w:lineRule="auto"/>
            <w:jc w:val="both"/>
            <w:divId w:val="1537963103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idx_request_attachments_request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 xml:space="preserve">: CREATE INDEX </w:t>
          </w: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idx_request_attachments_request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 xml:space="preserve"> ON </w:t>
          </w: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public.request_attachments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 xml:space="preserve"> USING </w:t>
          </w: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btree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 xml:space="preserve"> (</w:t>
          </w: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request_id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)</w:t>
          </w:r>
        </w:p>
        <w:p w14:paraId="68BA457B" w14:textId="77777777" w:rsidR="00482261" w:rsidRPr="00482261" w:rsidRDefault="00482261" w:rsidP="00482261">
          <w:pPr>
            <w:numPr>
              <w:ilvl w:val="0"/>
              <w:numId w:val="61"/>
            </w:numPr>
            <w:spacing w:after="80" w:line="240" w:lineRule="auto"/>
            <w:jc w:val="both"/>
            <w:divId w:val="1537963103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request_attachments_pkey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 xml:space="preserve">: CREATE UNIQUE INDEX </w:t>
          </w: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request_attachments_pkey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 xml:space="preserve"> ON </w:t>
          </w: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public.request_attachments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 xml:space="preserve"> USING </w:t>
          </w: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btree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 xml:space="preserve"> (id)</w:t>
          </w:r>
        </w:p>
        <w:p w14:paraId="4D0878EB" w14:textId="77777777" w:rsidR="00482261" w:rsidRPr="00482261" w:rsidRDefault="00482261" w:rsidP="00482261">
          <w:pPr>
            <w:pStyle w:val="Ttulo3"/>
            <w:spacing w:before="120" w:line="240" w:lineRule="auto"/>
            <w:jc w:val="both"/>
            <w:divId w:val="1537963103"/>
            <w:rPr>
              <w:rFonts w:ascii="Aptos" w:eastAsia="Times New Roman" w:hAnsi="Aptos"/>
              <w:b/>
              <w:color w:val="8D648C"/>
              <w:sz w:val="22"/>
              <w:szCs w:val="22"/>
            </w:rPr>
          </w:pPr>
          <w:proofErr w:type="spellStart"/>
          <w:r w:rsidRPr="00482261">
            <w:rPr>
              <w:rFonts w:ascii="Aptos" w:eastAsia="Times New Roman" w:hAnsi="Aptos"/>
              <w:b/>
              <w:color w:val="8D648C"/>
              <w:sz w:val="22"/>
            </w:rPr>
            <w:t>public.request_types</w:t>
          </w:r>
          <w:proofErr w:type="spellEnd"/>
        </w:p>
        <w:p w14:paraId="5913A52A" w14:textId="77777777" w:rsidR="00482261" w:rsidRPr="00482261" w:rsidRDefault="00482261" w:rsidP="00482261">
          <w:pPr>
            <w:numPr>
              <w:ilvl w:val="0"/>
              <w:numId w:val="62"/>
            </w:numPr>
            <w:spacing w:after="80" w:line="240" w:lineRule="auto"/>
            <w:jc w:val="both"/>
            <w:divId w:val="1537963103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Tipo de objeto: table.</w:t>
          </w:r>
        </w:p>
        <w:p w14:paraId="61B41545" w14:textId="77777777" w:rsidR="00482261" w:rsidRPr="00482261" w:rsidRDefault="00482261" w:rsidP="00482261">
          <w:pPr>
            <w:numPr>
              <w:ilvl w:val="0"/>
              <w:numId w:val="62"/>
            </w:numPr>
            <w:spacing w:after="80" w:line="240" w:lineRule="auto"/>
            <w:jc w:val="both"/>
            <w:divId w:val="1537963103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 xml:space="preserve">Módulos que la consumen: </w:t>
          </w: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management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 xml:space="preserve">, </w:t>
          </w: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signature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.</w:t>
          </w:r>
        </w:p>
        <w:p w14:paraId="54A0F02D" w14:textId="77777777" w:rsidR="00482261" w:rsidRPr="00482261" w:rsidRDefault="00482261" w:rsidP="00482261">
          <w:pPr>
            <w:numPr>
              <w:ilvl w:val="0"/>
              <w:numId w:val="62"/>
            </w:numPr>
            <w:spacing w:after="80" w:line="240" w:lineRule="auto"/>
            <w:jc w:val="both"/>
            <w:divId w:val="1537963103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Descripcion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 xml:space="preserve">: Sin comentario de </w:t>
          </w: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catalogo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.</w:t>
          </w:r>
        </w:p>
        <w:p w14:paraId="3D2ACEB5" w14:textId="77777777" w:rsidR="00482261" w:rsidRPr="00482261" w:rsidRDefault="00482261" w:rsidP="00482261">
          <w:pPr>
            <w:numPr>
              <w:ilvl w:val="0"/>
              <w:numId w:val="62"/>
            </w:numPr>
            <w:spacing w:after="80" w:line="240" w:lineRule="auto"/>
            <w:jc w:val="both"/>
            <w:divId w:val="1537963103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Clave primaria: id</w:t>
          </w:r>
        </w:p>
        <w:p w14:paraId="2E48BFDC" w14:textId="77777777" w:rsidR="00482261" w:rsidRPr="00482261" w:rsidRDefault="00482261" w:rsidP="00482261">
          <w:pPr>
            <w:numPr>
              <w:ilvl w:val="0"/>
              <w:numId w:val="62"/>
            </w:numPr>
            <w:spacing w:after="80" w:line="240" w:lineRule="auto"/>
            <w:jc w:val="both"/>
            <w:divId w:val="1537963103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 xml:space="preserve">Relaciones </w:t>
          </w: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foraneas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: no aplica o no visibles.</w:t>
          </w:r>
        </w:p>
        <w:tbl>
          <w:tblPr>
            <w:tblStyle w:val="Tablaconcuadrcula"/>
            <w:tblW w:w="5000" w:type="pct"/>
            <w:tblLook w:val="04A0" w:firstRow="1" w:lastRow="0" w:firstColumn="1" w:lastColumn="0" w:noHBand="0" w:noVBand="1"/>
          </w:tblPr>
          <w:tblGrid>
            <w:gridCol w:w="1554"/>
            <w:gridCol w:w="2572"/>
            <w:gridCol w:w="651"/>
            <w:gridCol w:w="3550"/>
            <w:gridCol w:w="1301"/>
          </w:tblGrid>
          <w:tr w:rsidR="00482261" w:rsidRPr="00482261" w14:paraId="5C8D2DA7" w14:textId="77777777" w:rsidTr="00482261">
            <w:trPr>
              <w:divId w:val="1537963103"/>
              <w:cantSplit/>
              <w:tblHeader/>
            </w:trPr>
            <w:tc>
              <w:tcPr>
                <w:tcW w:w="825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37F5270D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Campo</w:t>
                </w:r>
              </w:p>
            </w:tc>
            <w:tc>
              <w:tcPr>
                <w:tcW w:w="1354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52E7E62D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Tipo</w:t>
                </w:r>
              </w:p>
            </w:tc>
            <w:tc>
              <w:tcPr>
                <w:tcW w:w="318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25763EFD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Nulo</w:t>
                </w:r>
              </w:p>
            </w:tc>
            <w:tc>
              <w:tcPr>
                <w:tcW w:w="1861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445B464D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Default</w:t>
                </w:r>
              </w:p>
            </w:tc>
            <w:tc>
              <w:tcPr>
                <w:tcW w:w="642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7CA4E25E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Comentario</w:t>
                </w:r>
              </w:p>
            </w:tc>
          </w:tr>
          <w:tr w:rsidR="00482261" w:rsidRPr="00482261" w14:paraId="3D231E62" w14:textId="77777777" w:rsidTr="00482261">
            <w:trPr>
              <w:divId w:val="1537963103"/>
              <w:cantSplit/>
              <w:tblHeader/>
            </w:trPr>
            <w:tc>
              <w:tcPr>
                <w:tcW w:w="825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2F1D4319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id</w:t>
                </w:r>
              </w:p>
            </w:tc>
            <w:tc>
              <w:tcPr>
                <w:tcW w:w="1354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10A3F159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integer</w:t>
                </w:r>
                <w:proofErr w:type="spellEnd"/>
              </w:p>
            </w:tc>
            <w:tc>
              <w:tcPr>
                <w:tcW w:w="318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7C6E9FF2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NO</w:t>
                </w:r>
              </w:p>
            </w:tc>
            <w:tc>
              <w:tcPr>
                <w:tcW w:w="1861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3AFB0518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nextval</w:t>
                </w:r>
                <w:proofErr w:type="spellEnd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('</w:t>
                </w: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request_types_id_seq</w:t>
                </w:r>
                <w:proofErr w:type="spellEnd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'::</w:t>
                </w: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regclass</w:t>
                </w:r>
                <w:proofErr w:type="spellEnd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)</w:t>
                </w:r>
              </w:p>
            </w:tc>
            <w:tc>
              <w:tcPr>
                <w:tcW w:w="642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4AFF3F10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</w:tr>
          <w:tr w:rsidR="00482261" w:rsidRPr="00482261" w14:paraId="5D8D51C0" w14:textId="77777777" w:rsidTr="00482261">
            <w:trPr>
              <w:divId w:val="1537963103"/>
              <w:cantSplit/>
              <w:tblHeader/>
            </w:trPr>
            <w:tc>
              <w:tcPr>
                <w:tcW w:w="825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075159B7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title</w:t>
                </w:r>
                <w:proofErr w:type="spellEnd"/>
              </w:p>
            </w:tc>
            <w:tc>
              <w:tcPr>
                <w:tcW w:w="1354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56EB793A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text</w:t>
                </w:r>
                <w:proofErr w:type="spellEnd"/>
              </w:p>
            </w:tc>
            <w:tc>
              <w:tcPr>
                <w:tcW w:w="318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2296854E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NO</w:t>
                </w:r>
              </w:p>
            </w:tc>
            <w:tc>
              <w:tcPr>
                <w:tcW w:w="1861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0384D602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642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1A12C7F2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482261" w:rsidRPr="00482261" w14:paraId="5221A3AD" w14:textId="77777777" w:rsidTr="00482261">
            <w:trPr>
              <w:divId w:val="1537963103"/>
              <w:cantSplit/>
              <w:tblHeader/>
            </w:trPr>
            <w:tc>
              <w:tcPr>
                <w:tcW w:w="825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11860D7E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drive_folder_id</w:t>
                </w:r>
                <w:proofErr w:type="spellEnd"/>
              </w:p>
            </w:tc>
            <w:tc>
              <w:tcPr>
                <w:tcW w:w="1354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5EC04CF9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text</w:t>
                </w:r>
                <w:proofErr w:type="spellEnd"/>
              </w:p>
            </w:tc>
            <w:tc>
              <w:tcPr>
                <w:tcW w:w="318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1255E120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1861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03AA34FD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642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33BF6F67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482261" w:rsidRPr="00482261" w14:paraId="5F6139FB" w14:textId="77777777" w:rsidTr="00482261">
            <w:trPr>
              <w:divId w:val="1537963103"/>
              <w:cantSplit/>
              <w:tblHeader/>
            </w:trPr>
            <w:tc>
              <w:tcPr>
                <w:tcW w:w="825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6F90F4D8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schema</w:t>
                </w:r>
                <w:proofErr w:type="spellEnd"/>
              </w:p>
            </w:tc>
            <w:tc>
              <w:tcPr>
                <w:tcW w:w="1354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270DE9DF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jsonb</w:t>
                </w:r>
                <w:proofErr w:type="spellEnd"/>
              </w:p>
            </w:tc>
            <w:tc>
              <w:tcPr>
                <w:tcW w:w="318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5BD1DCF6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1861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1D16B81D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642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0BA1F5D9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482261" w:rsidRPr="00482261" w14:paraId="08A7925B" w14:textId="77777777" w:rsidTr="00482261">
            <w:trPr>
              <w:divId w:val="1537963103"/>
              <w:cantSplit/>
              <w:tblHeader/>
            </w:trPr>
            <w:tc>
              <w:tcPr>
                <w:tcW w:w="825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2FFA3C35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created_at</w:t>
                </w:r>
                <w:proofErr w:type="spellEnd"/>
              </w:p>
            </w:tc>
            <w:tc>
              <w:tcPr>
                <w:tcW w:w="1354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2DE497EB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timestamp</w:t>
                </w:r>
                <w:proofErr w:type="spellEnd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without</w:t>
                </w:r>
                <w:proofErr w:type="spellEnd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time </w:t>
                </w: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zone</w:t>
                </w:r>
                <w:proofErr w:type="spellEnd"/>
              </w:p>
            </w:tc>
            <w:tc>
              <w:tcPr>
                <w:tcW w:w="318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35A4E3F8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1861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11CA7385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now</w:t>
                </w:r>
                <w:proofErr w:type="spellEnd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()</w:t>
                </w:r>
              </w:p>
            </w:tc>
            <w:tc>
              <w:tcPr>
                <w:tcW w:w="642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1EBE614D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</w:tr>
          <w:tr w:rsidR="00482261" w:rsidRPr="00482261" w14:paraId="3845DEC0" w14:textId="77777777" w:rsidTr="00482261">
            <w:trPr>
              <w:divId w:val="1537963103"/>
              <w:cantSplit/>
              <w:tblHeader/>
            </w:trPr>
            <w:tc>
              <w:tcPr>
                <w:tcW w:w="825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1FA65632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lastRenderedPageBreak/>
                  <w:t>code</w:t>
                </w:r>
                <w:proofErr w:type="spellEnd"/>
              </w:p>
            </w:tc>
            <w:tc>
              <w:tcPr>
                <w:tcW w:w="1354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4B458B4A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text</w:t>
                </w:r>
                <w:proofErr w:type="spellEnd"/>
              </w:p>
            </w:tc>
            <w:tc>
              <w:tcPr>
                <w:tcW w:w="318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45FD6887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NO</w:t>
                </w:r>
              </w:p>
            </w:tc>
            <w:tc>
              <w:tcPr>
                <w:tcW w:w="1861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259FEA4C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642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02EC24A1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482261" w:rsidRPr="00482261" w14:paraId="21A8A2DB" w14:textId="77777777" w:rsidTr="00482261">
            <w:trPr>
              <w:divId w:val="1537963103"/>
              <w:cantSplit/>
              <w:tblHeader/>
            </w:trPr>
            <w:tc>
              <w:tcPr>
                <w:tcW w:w="825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6B7F304F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versión</w:t>
                </w:r>
              </w:p>
            </w:tc>
            <w:tc>
              <w:tcPr>
                <w:tcW w:w="1354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096D3F43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text</w:t>
                </w:r>
                <w:proofErr w:type="spellEnd"/>
              </w:p>
            </w:tc>
            <w:tc>
              <w:tcPr>
                <w:tcW w:w="318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3F20AADB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1861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63477244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642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46F78B52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482261" w:rsidRPr="00482261" w14:paraId="3450FA6F" w14:textId="77777777" w:rsidTr="00482261">
            <w:trPr>
              <w:divId w:val="1537963103"/>
              <w:cantSplit/>
              <w:tblHeader/>
            </w:trPr>
            <w:tc>
              <w:tcPr>
                <w:tcW w:w="825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5D7C6BC5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reference</w:t>
                </w:r>
                <w:proofErr w:type="spellEnd"/>
              </w:p>
            </w:tc>
            <w:tc>
              <w:tcPr>
                <w:tcW w:w="1354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093F57F6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text</w:t>
                </w:r>
                <w:proofErr w:type="spellEnd"/>
              </w:p>
            </w:tc>
            <w:tc>
              <w:tcPr>
                <w:tcW w:w="318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5E1E215A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1861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44F2613F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642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218988C7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482261" w:rsidRPr="00482261" w14:paraId="4CF62A96" w14:textId="77777777" w:rsidTr="00482261">
            <w:trPr>
              <w:divId w:val="1537963103"/>
              <w:cantSplit/>
              <w:tblHeader/>
            </w:trPr>
            <w:tc>
              <w:tcPr>
                <w:tcW w:w="825" w:type="pct"/>
                <w:shd w:val="clear" w:color="auto" w:fill="F3F3F3"/>
                <w:hideMark/>
              </w:tcPr>
              <w:p w14:paraId="21A43A62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template_doc_id</w:t>
                </w:r>
                <w:proofErr w:type="spellEnd"/>
              </w:p>
            </w:tc>
            <w:tc>
              <w:tcPr>
                <w:tcW w:w="1354" w:type="pct"/>
                <w:shd w:val="clear" w:color="auto" w:fill="F3F3F3"/>
                <w:hideMark/>
              </w:tcPr>
              <w:p w14:paraId="34609513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text</w:t>
                </w:r>
                <w:proofErr w:type="spellEnd"/>
              </w:p>
            </w:tc>
            <w:tc>
              <w:tcPr>
                <w:tcW w:w="318" w:type="pct"/>
                <w:shd w:val="clear" w:color="auto" w:fill="F3F3F3"/>
                <w:hideMark/>
              </w:tcPr>
              <w:p w14:paraId="7843BAB6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1861" w:type="pct"/>
                <w:shd w:val="clear" w:color="auto" w:fill="F3F3F3"/>
                <w:hideMark/>
              </w:tcPr>
              <w:p w14:paraId="595EDCE4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642" w:type="pct"/>
                <w:shd w:val="clear" w:color="auto" w:fill="F3F3F3"/>
                <w:hideMark/>
              </w:tcPr>
              <w:p w14:paraId="274CEB93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</w:tbl>
        <w:p w14:paraId="1ACCA193" w14:textId="77777777" w:rsidR="00482261" w:rsidRPr="00482261" w:rsidRDefault="00482261" w:rsidP="00482261">
          <w:pPr>
            <w:numPr>
              <w:ilvl w:val="0"/>
              <w:numId w:val="63"/>
            </w:numPr>
            <w:spacing w:after="80" w:line="240" w:lineRule="auto"/>
            <w:jc w:val="both"/>
            <w:divId w:val="1537963103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Indices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 xml:space="preserve"> visibles:</w:t>
          </w:r>
        </w:p>
        <w:p w14:paraId="375F3927" w14:textId="77777777" w:rsidR="00482261" w:rsidRPr="00482261" w:rsidRDefault="00482261" w:rsidP="00482261">
          <w:pPr>
            <w:numPr>
              <w:ilvl w:val="0"/>
              <w:numId w:val="63"/>
            </w:numPr>
            <w:spacing w:after="80" w:line="240" w:lineRule="auto"/>
            <w:jc w:val="both"/>
            <w:divId w:val="1537963103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idx_request_types_schema_gin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 xml:space="preserve">: CREATE INDEX </w:t>
          </w: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idx_request_types_schema_gin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 xml:space="preserve"> ON </w:t>
          </w: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public.request_types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 xml:space="preserve"> USING gin (</w:t>
          </w: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schema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)</w:t>
          </w:r>
        </w:p>
        <w:p w14:paraId="5B206236" w14:textId="77777777" w:rsidR="00482261" w:rsidRPr="00482261" w:rsidRDefault="00482261" w:rsidP="00482261">
          <w:pPr>
            <w:numPr>
              <w:ilvl w:val="0"/>
              <w:numId w:val="63"/>
            </w:numPr>
            <w:spacing w:after="80" w:line="240" w:lineRule="auto"/>
            <w:jc w:val="both"/>
            <w:divId w:val="1537963103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request_types_code_unique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 xml:space="preserve">: CREATE UNIQUE INDEX </w:t>
          </w: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request_types_code_unique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 xml:space="preserve"> ON </w:t>
          </w: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public.request_types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 xml:space="preserve"> USING </w:t>
          </w: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btree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 xml:space="preserve"> (</w:t>
          </w: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code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)</w:t>
          </w:r>
        </w:p>
        <w:p w14:paraId="046491AE" w14:textId="77777777" w:rsidR="00482261" w:rsidRPr="00482261" w:rsidRDefault="00482261" w:rsidP="00482261">
          <w:pPr>
            <w:numPr>
              <w:ilvl w:val="0"/>
              <w:numId w:val="63"/>
            </w:numPr>
            <w:spacing w:after="80" w:line="240" w:lineRule="auto"/>
            <w:jc w:val="both"/>
            <w:divId w:val="1537963103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request_types_pkey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 xml:space="preserve">: CREATE UNIQUE INDEX </w:t>
          </w: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request_types_pkey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 xml:space="preserve"> ON </w:t>
          </w: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public.request_types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 xml:space="preserve"> USING </w:t>
          </w: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btree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 xml:space="preserve"> (id)</w:t>
          </w:r>
        </w:p>
        <w:p w14:paraId="21356E72" w14:textId="77777777" w:rsidR="00482261" w:rsidRPr="00482261" w:rsidRDefault="00482261" w:rsidP="00482261">
          <w:pPr>
            <w:pStyle w:val="Ttulo3"/>
            <w:spacing w:before="120" w:line="240" w:lineRule="auto"/>
            <w:jc w:val="both"/>
            <w:divId w:val="1537963103"/>
            <w:rPr>
              <w:rFonts w:ascii="Aptos" w:eastAsia="Times New Roman" w:hAnsi="Aptos"/>
              <w:b/>
              <w:color w:val="8D648C"/>
              <w:sz w:val="22"/>
              <w:szCs w:val="22"/>
            </w:rPr>
          </w:pPr>
          <w:proofErr w:type="spellStart"/>
          <w:r w:rsidRPr="00482261">
            <w:rPr>
              <w:rFonts w:ascii="Aptos" w:eastAsia="Times New Roman" w:hAnsi="Aptos"/>
              <w:b/>
              <w:color w:val="8D648C"/>
              <w:sz w:val="22"/>
            </w:rPr>
            <w:t>public.request_versions</w:t>
          </w:r>
          <w:proofErr w:type="spellEnd"/>
        </w:p>
        <w:p w14:paraId="19DAC1AA" w14:textId="77777777" w:rsidR="00482261" w:rsidRPr="00482261" w:rsidRDefault="00482261" w:rsidP="00482261">
          <w:pPr>
            <w:numPr>
              <w:ilvl w:val="0"/>
              <w:numId w:val="64"/>
            </w:numPr>
            <w:spacing w:after="80" w:line="240" w:lineRule="auto"/>
            <w:jc w:val="both"/>
            <w:divId w:val="1537963103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Tipo de objeto: table.</w:t>
          </w:r>
        </w:p>
        <w:p w14:paraId="78445DB6" w14:textId="77777777" w:rsidR="00482261" w:rsidRPr="00482261" w:rsidRDefault="00482261" w:rsidP="00482261">
          <w:pPr>
            <w:numPr>
              <w:ilvl w:val="0"/>
              <w:numId w:val="64"/>
            </w:numPr>
            <w:spacing w:after="80" w:line="240" w:lineRule="auto"/>
            <w:jc w:val="both"/>
            <w:divId w:val="1537963103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 xml:space="preserve">Módulos que la consumen: </w:t>
          </w: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management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.</w:t>
          </w:r>
        </w:p>
        <w:p w14:paraId="71CC0FD7" w14:textId="77777777" w:rsidR="00482261" w:rsidRPr="00482261" w:rsidRDefault="00482261" w:rsidP="00482261">
          <w:pPr>
            <w:numPr>
              <w:ilvl w:val="0"/>
              <w:numId w:val="64"/>
            </w:numPr>
            <w:spacing w:after="80" w:line="240" w:lineRule="auto"/>
            <w:jc w:val="both"/>
            <w:divId w:val="1537963103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Descripcion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 xml:space="preserve">: Sin comentario de </w:t>
          </w: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catalogo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.</w:t>
          </w:r>
        </w:p>
        <w:p w14:paraId="3C88ADB5" w14:textId="77777777" w:rsidR="00482261" w:rsidRPr="00482261" w:rsidRDefault="00482261" w:rsidP="00482261">
          <w:pPr>
            <w:numPr>
              <w:ilvl w:val="0"/>
              <w:numId w:val="64"/>
            </w:numPr>
            <w:spacing w:after="80" w:line="240" w:lineRule="auto"/>
            <w:jc w:val="both"/>
            <w:divId w:val="1537963103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Clave primaria: id</w:t>
          </w:r>
        </w:p>
        <w:p w14:paraId="627CC34E" w14:textId="77777777" w:rsidR="00482261" w:rsidRPr="00482261" w:rsidRDefault="00482261" w:rsidP="00482261">
          <w:pPr>
            <w:numPr>
              <w:ilvl w:val="0"/>
              <w:numId w:val="64"/>
            </w:numPr>
            <w:spacing w:after="80" w:line="240" w:lineRule="auto"/>
            <w:jc w:val="both"/>
            <w:divId w:val="1537963103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 xml:space="preserve">Relaciones </w:t>
          </w: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foraneas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:</w:t>
          </w:r>
        </w:p>
        <w:p w14:paraId="675D7D45" w14:textId="77777777" w:rsidR="00482261" w:rsidRPr="00482261" w:rsidRDefault="00482261" w:rsidP="00482261">
          <w:pPr>
            <w:numPr>
              <w:ilvl w:val="0"/>
              <w:numId w:val="64"/>
            </w:numPr>
            <w:spacing w:after="80" w:line="240" w:lineRule="auto"/>
            <w:jc w:val="both"/>
            <w:divId w:val="1537963103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request_id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 xml:space="preserve"> -&gt; </w:t>
          </w: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public.requests.id</w:t>
          </w:r>
          <w:proofErr w:type="spellEnd"/>
        </w:p>
        <w:tbl>
          <w:tblPr>
            <w:tblStyle w:val="Tablaconcuadrcula"/>
            <w:tblW w:w="5000" w:type="pct"/>
            <w:tblLook w:val="04A0" w:firstRow="1" w:lastRow="0" w:firstColumn="1" w:lastColumn="0" w:noHBand="0" w:noVBand="1"/>
          </w:tblPr>
          <w:tblGrid>
            <w:gridCol w:w="1471"/>
            <w:gridCol w:w="2497"/>
            <w:gridCol w:w="651"/>
            <w:gridCol w:w="3708"/>
            <w:gridCol w:w="1301"/>
          </w:tblGrid>
          <w:tr w:rsidR="00482261" w:rsidRPr="00482261" w14:paraId="46AC8F90" w14:textId="77777777" w:rsidTr="00482261">
            <w:trPr>
              <w:divId w:val="1537963103"/>
              <w:cantSplit/>
              <w:tblHeader/>
            </w:trPr>
            <w:tc>
              <w:tcPr>
                <w:tcW w:w="782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089BBC87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Campo</w:t>
                </w:r>
              </w:p>
            </w:tc>
            <w:tc>
              <w:tcPr>
                <w:tcW w:w="1328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599C2F34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Tipo</w:t>
                </w:r>
              </w:p>
            </w:tc>
            <w:tc>
              <w:tcPr>
                <w:tcW w:w="311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57CBC584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Nulo</w:t>
                </w:r>
              </w:p>
            </w:tc>
            <w:tc>
              <w:tcPr>
                <w:tcW w:w="1950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3F653ACF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Default</w:t>
                </w:r>
              </w:p>
            </w:tc>
            <w:tc>
              <w:tcPr>
                <w:tcW w:w="630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298DF995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Comentario</w:t>
                </w:r>
              </w:p>
            </w:tc>
          </w:tr>
          <w:tr w:rsidR="00482261" w:rsidRPr="00482261" w14:paraId="1BF20A76" w14:textId="77777777" w:rsidTr="00482261">
            <w:trPr>
              <w:divId w:val="1537963103"/>
              <w:cantSplit/>
              <w:tblHeader/>
            </w:trPr>
            <w:tc>
              <w:tcPr>
                <w:tcW w:w="782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650C5742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id</w:t>
                </w:r>
              </w:p>
            </w:tc>
            <w:tc>
              <w:tcPr>
                <w:tcW w:w="1328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257C77EA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integer</w:t>
                </w:r>
                <w:proofErr w:type="spellEnd"/>
              </w:p>
            </w:tc>
            <w:tc>
              <w:tcPr>
                <w:tcW w:w="311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331105EE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NO</w:t>
                </w:r>
              </w:p>
            </w:tc>
            <w:tc>
              <w:tcPr>
                <w:tcW w:w="1950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2F1D3E99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nextval</w:t>
                </w:r>
                <w:proofErr w:type="spellEnd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('</w:t>
                </w: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request_versions_id_seq</w:t>
                </w:r>
                <w:proofErr w:type="spellEnd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'::</w:t>
                </w: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regclass</w:t>
                </w:r>
                <w:proofErr w:type="spellEnd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)</w:t>
                </w:r>
              </w:p>
            </w:tc>
            <w:tc>
              <w:tcPr>
                <w:tcW w:w="630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0FF743D5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</w:tr>
          <w:tr w:rsidR="00482261" w:rsidRPr="00482261" w14:paraId="7447651B" w14:textId="77777777" w:rsidTr="00482261">
            <w:trPr>
              <w:divId w:val="1537963103"/>
              <w:cantSplit/>
              <w:tblHeader/>
            </w:trPr>
            <w:tc>
              <w:tcPr>
                <w:tcW w:w="782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2F8820AB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request_id</w:t>
                </w:r>
                <w:proofErr w:type="spellEnd"/>
              </w:p>
            </w:tc>
            <w:tc>
              <w:tcPr>
                <w:tcW w:w="1328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145A04C2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integer</w:t>
                </w:r>
                <w:proofErr w:type="spellEnd"/>
              </w:p>
            </w:tc>
            <w:tc>
              <w:tcPr>
                <w:tcW w:w="311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5C7548A3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1950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1A707DF8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630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689D4405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482261" w:rsidRPr="00482261" w14:paraId="34763592" w14:textId="77777777" w:rsidTr="00482261">
            <w:trPr>
              <w:divId w:val="1537963103"/>
              <w:cantSplit/>
              <w:tblHeader/>
            </w:trPr>
            <w:tc>
              <w:tcPr>
                <w:tcW w:w="782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71FEAF39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version_number</w:t>
                </w:r>
                <w:proofErr w:type="spellEnd"/>
              </w:p>
            </w:tc>
            <w:tc>
              <w:tcPr>
                <w:tcW w:w="1328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529505A2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integer</w:t>
                </w:r>
                <w:proofErr w:type="spellEnd"/>
              </w:p>
            </w:tc>
            <w:tc>
              <w:tcPr>
                <w:tcW w:w="311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3A05EF4B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1950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10B9E91D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630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4730C158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482261" w:rsidRPr="00482261" w14:paraId="1F67E0E4" w14:textId="77777777" w:rsidTr="00482261">
            <w:trPr>
              <w:divId w:val="1537963103"/>
              <w:cantSplit/>
              <w:tblHeader/>
            </w:trPr>
            <w:tc>
              <w:tcPr>
                <w:tcW w:w="782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35F1EB65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payload</w:t>
                </w:r>
                <w:proofErr w:type="spellEnd"/>
              </w:p>
            </w:tc>
            <w:tc>
              <w:tcPr>
                <w:tcW w:w="1328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1CE054DD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jsonb</w:t>
                </w:r>
                <w:proofErr w:type="spellEnd"/>
              </w:p>
            </w:tc>
            <w:tc>
              <w:tcPr>
                <w:tcW w:w="311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65246D96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1950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418D0263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630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59A16335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482261" w:rsidRPr="00482261" w14:paraId="09B765F7" w14:textId="77777777" w:rsidTr="00482261">
            <w:trPr>
              <w:divId w:val="1537963103"/>
              <w:cantSplit/>
              <w:tblHeader/>
            </w:trPr>
            <w:tc>
              <w:tcPr>
                <w:tcW w:w="782" w:type="pct"/>
                <w:shd w:val="clear" w:color="auto" w:fill="F3F3F3"/>
                <w:hideMark/>
              </w:tcPr>
              <w:p w14:paraId="6F2B4F3C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created_at</w:t>
                </w:r>
                <w:proofErr w:type="spellEnd"/>
              </w:p>
            </w:tc>
            <w:tc>
              <w:tcPr>
                <w:tcW w:w="1328" w:type="pct"/>
                <w:shd w:val="clear" w:color="auto" w:fill="F3F3F3"/>
                <w:hideMark/>
              </w:tcPr>
              <w:p w14:paraId="6B8BAAC7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timestamp</w:t>
                </w:r>
                <w:proofErr w:type="spellEnd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without</w:t>
                </w:r>
                <w:proofErr w:type="spellEnd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time </w:t>
                </w: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zone</w:t>
                </w:r>
                <w:proofErr w:type="spellEnd"/>
              </w:p>
            </w:tc>
            <w:tc>
              <w:tcPr>
                <w:tcW w:w="311" w:type="pct"/>
                <w:shd w:val="clear" w:color="auto" w:fill="F3F3F3"/>
                <w:hideMark/>
              </w:tcPr>
              <w:p w14:paraId="68238967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1950" w:type="pct"/>
                <w:shd w:val="clear" w:color="auto" w:fill="F3F3F3"/>
                <w:hideMark/>
              </w:tcPr>
              <w:p w14:paraId="365B3106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now</w:t>
                </w:r>
                <w:proofErr w:type="spellEnd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()</w:t>
                </w:r>
              </w:p>
            </w:tc>
            <w:tc>
              <w:tcPr>
                <w:tcW w:w="630" w:type="pct"/>
                <w:shd w:val="clear" w:color="auto" w:fill="F3F3F3"/>
                <w:hideMark/>
              </w:tcPr>
              <w:p w14:paraId="63748FA4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</w:tr>
        </w:tbl>
        <w:p w14:paraId="5BCF70F9" w14:textId="77777777" w:rsidR="00482261" w:rsidRPr="00482261" w:rsidRDefault="00482261" w:rsidP="00482261">
          <w:pPr>
            <w:numPr>
              <w:ilvl w:val="0"/>
              <w:numId w:val="65"/>
            </w:numPr>
            <w:spacing w:after="80" w:line="240" w:lineRule="auto"/>
            <w:jc w:val="both"/>
            <w:divId w:val="1537963103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Indices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 xml:space="preserve"> visibles:</w:t>
          </w:r>
        </w:p>
        <w:p w14:paraId="402DDBCC" w14:textId="77777777" w:rsidR="00482261" w:rsidRPr="00482261" w:rsidRDefault="00482261" w:rsidP="00482261">
          <w:pPr>
            <w:numPr>
              <w:ilvl w:val="0"/>
              <w:numId w:val="65"/>
            </w:numPr>
            <w:spacing w:after="80" w:line="240" w:lineRule="auto"/>
            <w:jc w:val="both"/>
            <w:divId w:val="1537963103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request_versions_pkey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 xml:space="preserve">: CREATE UNIQUE INDEX </w:t>
          </w: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request_versions_pkey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 xml:space="preserve"> ON </w:t>
          </w: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public.request_versions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 xml:space="preserve"> USING </w:t>
          </w: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btree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 xml:space="preserve"> (id)</w:t>
          </w:r>
        </w:p>
        <w:p w14:paraId="3A55E4B2" w14:textId="77777777" w:rsidR="00482261" w:rsidRPr="00482261" w:rsidRDefault="00482261" w:rsidP="00482261">
          <w:pPr>
            <w:numPr>
              <w:ilvl w:val="0"/>
              <w:numId w:val="65"/>
            </w:numPr>
            <w:spacing w:after="80" w:line="240" w:lineRule="auto"/>
            <w:jc w:val="both"/>
            <w:divId w:val="1537963103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uidx_request_versions_req_ver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 xml:space="preserve">: CREATE UNIQUE INDEX </w:t>
          </w: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uidx_request_versions_req_ver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 xml:space="preserve"> ON </w:t>
          </w: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public.request_versions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 xml:space="preserve"> USING </w:t>
          </w: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btree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 xml:space="preserve"> (</w:t>
          </w: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request_id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 xml:space="preserve">, </w:t>
          </w: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version_number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)</w:t>
          </w:r>
        </w:p>
        <w:p w14:paraId="0C33545D" w14:textId="77777777" w:rsidR="00482261" w:rsidRPr="00482261" w:rsidRDefault="00482261" w:rsidP="00482261">
          <w:pPr>
            <w:pStyle w:val="Ttulo3"/>
            <w:spacing w:before="120" w:line="240" w:lineRule="auto"/>
            <w:jc w:val="both"/>
            <w:divId w:val="1537963103"/>
            <w:rPr>
              <w:rFonts w:ascii="Aptos" w:eastAsia="Times New Roman" w:hAnsi="Aptos"/>
              <w:b/>
              <w:color w:val="8D648C"/>
              <w:sz w:val="22"/>
              <w:szCs w:val="22"/>
            </w:rPr>
          </w:pPr>
          <w:proofErr w:type="spellStart"/>
          <w:r w:rsidRPr="00482261">
            <w:rPr>
              <w:rFonts w:ascii="Aptos" w:eastAsia="Times New Roman" w:hAnsi="Aptos"/>
              <w:b/>
              <w:color w:val="8D648C"/>
              <w:sz w:val="22"/>
            </w:rPr>
            <w:t>public.requests</w:t>
          </w:r>
          <w:proofErr w:type="spellEnd"/>
        </w:p>
        <w:p w14:paraId="28382324" w14:textId="77777777" w:rsidR="00482261" w:rsidRPr="00482261" w:rsidRDefault="00482261" w:rsidP="00482261">
          <w:pPr>
            <w:numPr>
              <w:ilvl w:val="0"/>
              <w:numId w:val="66"/>
            </w:numPr>
            <w:spacing w:after="80" w:line="240" w:lineRule="auto"/>
            <w:jc w:val="both"/>
            <w:divId w:val="1537963103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Tipo de objeto: table.</w:t>
          </w:r>
        </w:p>
        <w:p w14:paraId="0CA8EE21" w14:textId="77777777" w:rsidR="00482261" w:rsidRPr="00482261" w:rsidRDefault="00482261" w:rsidP="00482261">
          <w:pPr>
            <w:numPr>
              <w:ilvl w:val="0"/>
              <w:numId w:val="66"/>
            </w:numPr>
            <w:spacing w:after="80" w:line="240" w:lineRule="auto"/>
            <w:jc w:val="both"/>
            <w:divId w:val="1537963103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 xml:space="preserve">Módulos que la consumen: </w:t>
          </w: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approvals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 xml:space="preserve">, </w:t>
          </w: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management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 xml:space="preserve">, </w:t>
          </w: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signature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.</w:t>
          </w:r>
        </w:p>
        <w:p w14:paraId="47C4177E" w14:textId="77777777" w:rsidR="00482261" w:rsidRPr="00482261" w:rsidRDefault="00482261" w:rsidP="00482261">
          <w:pPr>
            <w:numPr>
              <w:ilvl w:val="0"/>
              <w:numId w:val="66"/>
            </w:numPr>
            <w:spacing w:after="80" w:line="240" w:lineRule="auto"/>
            <w:jc w:val="both"/>
            <w:divId w:val="1537963103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Descripcion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 xml:space="preserve">: Sin comentario de </w:t>
          </w: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catalogo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.</w:t>
          </w:r>
        </w:p>
        <w:p w14:paraId="48C61CC2" w14:textId="77777777" w:rsidR="00482261" w:rsidRPr="00482261" w:rsidRDefault="00482261" w:rsidP="00482261">
          <w:pPr>
            <w:numPr>
              <w:ilvl w:val="0"/>
              <w:numId w:val="66"/>
            </w:numPr>
            <w:spacing w:after="80" w:line="240" w:lineRule="auto"/>
            <w:jc w:val="both"/>
            <w:divId w:val="1537963103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Clave primaria: id</w:t>
          </w:r>
        </w:p>
        <w:p w14:paraId="734A0C19" w14:textId="77777777" w:rsidR="00482261" w:rsidRPr="00482261" w:rsidRDefault="00482261" w:rsidP="00482261">
          <w:pPr>
            <w:numPr>
              <w:ilvl w:val="0"/>
              <w:numId w:val="66"/>
            </w:numPr>
            <w:spacing w:after="80" w:line="240" w:lineRule="auto"/>
            <w:jc w:val="both"/>
            <w:divId w:val="1537963103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lastRenderedPageBreak/>
            <w:t xml:space="preserve">Relaciones </w:t>
          </w: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foraneas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:</w:t>
          </w:r>
        </w:p>
        <w:p w14:paraId="7ABF222D" w14:textId="77777777" w:rsidR="00482261" w:rsidRPr="00482261" w:rsidRDefault="00482261" w:rsidP="00482261">
          <w:pPr>
            <w:numPr>
              <w:ilvl w:val="0"/>
              <w:numId w:val="66"/>
            </w:numPr>
            <w:spacing w:after="80" w:line="240" w:lineRule="auto"/>
            <w:jc w:val="both"/>
            <w:divId w:val="1537963103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origin_department_id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 xml:space="preserve"> -&gt; </w:t>
          </w: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public.departments.id</w:t>
          </w:r>
          <w:proofErr w:type="spellEnd"/>
        </w:p>
        <w:p w14:paraId="118F055F" w14:textId="77777777" w:rsidR="00482261" w:rsidRPr="00482261" w:rsidRDefault="00482261" w:rsidP="00482261">
          <w:pPr>
            <w:numPr>
              <w:ilvl w:val="0"/>
              <w:numId w:val="66"/>
            </w:numPr>
            <w:spacing w:after="80" w:line="240" w:lineRule="auto"/>
            <w:jc w:val="both"/>
            <w:divId w:val="1537963103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request_type_id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 xml:space="preserve"> -&gt; </w:t>
          </w: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public.request_types.id</w:t>
          </w:r>
          <w:proofErr w:type="spellEnd"/>
        </w:p>
        <w:p w14:paraId="36CDCC14" w14:textId="77777777" w:rsidR="00482261" w:rsidRPr="00482261" w:rsidRDefault="00482261" w:rsidP="00482261">
          <w:pPr>
            <w:numPr>
              <w:ilvl w:val="0"/>
              <w:numId w:val="66"/>
            </w:numPr>
            <w:spacing w:after="80" w:line="240" w:lineRule="auto"/>
            <w:jc w:val="both"/>
            <w:divId w:val="1537963103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requester_id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 xml:space="preserve"> -&gt; </w:t>
          </w: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public.users.id</w:t>
          </w:r>
          <w:proofErr w:type="spellEnd"/>
        </w:p>
        <w:p w14:paraId="101AE872" w14:textId="77777777" w:rsidR="00482261" w:rsidRPr="00482261" w:rsidRDefault="00482261" w:rsidP="00482261">
          <w:pPr>
            <w:numPr>
              <w:ilvl w:val="0"/>
              <w:numId w:val="66"/>
            </w:numPr>
            <w:spacing w:after="80" w:line="240" w:lineRule="auto"/>
            <w:jc w:val="both"/>
            <w:divId w:val="1537963103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Restricciones CHECK relevantes:</w:t>
          </w:r>
        </w:p>
        <w:p w14:paraId="73541455" w14:textId="77777777" w:rsidR="00482261" w:rsidRPr="00482261" w:rsidRDefault="00482261" w:rsidP="00482261">
          <w:pPr>
            <w:numPr>
              <w:ilvl w:val="0"/>
              <w:numId w:val="66"/>
            </w:numPr>
            <w:spacing w:after="80" w:line="240" w:lineRule="auto"/>
            <w:jc w:val="both"/>
            <w:divId w:val="1537963103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CHECK ((status = ANY (ARRAY['pendiente'::</w:t>
          </w: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text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, '</w:t>
          </w: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en_revision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'::</w:t>
          </w: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text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, 'aprobado'::</w:t>
          </w: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text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, 'rechazado'::</w:t>
          </w: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text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, 'cancelado'::</w:t>
          </w: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text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])))</w:t>
          </w:r>
        </w:p>
        <w:tbl>
          <w:tblPr>
            <w:tblStyle w:val="Tablaconcuadrcula"/>
            <w:tblW w:w="5000" w:type="pct"/>
            <w:tblLook w:val="04A0" w:firstRow="1" w:lastRow="0" w:firstColumn="1" w:lastColumn="0" w:noHBand="0" w:noVBand="1"/>
          </w:tblPr>
          <w:tblGrid>
            <w:gridCol w:w="2220"/>
            <w:gridCol w:w="1320"/>
            <w:gridCol w:w="651"/>
            <w:gridCol w:w="2970"/>
            <w:gridCol w:w="2467"/>
          </w:tblGrid>
          <w:tr w:rsidR="00482261" w:rsidRPr="00482261" w14:paraId="5442858F" w14:textId="77777777" w:rsidTr="00482261">
            <w:trPr>
              <w:divId w:val="1537963103"/>
              <w:cantSplit/>
              <w:tblHeader/>
            </w:trPr>
            <w:tc>
              <w:tcPr>
                <w:tcW w:w="1135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7B9D068C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Campo</w:t>
                </w:r>
              </w:p>
            </w:tc>
            <w:tc>
              <w:tcPr>
                <w:tcW w:w="724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52112ADC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Tipo</w:t>
                </w:r>
              </w:p>
            </w:tc>
            <w:tc>
              <w:tcPr>
                <w:tcW w:w="297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77A61974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Nulo</w:t>
                </w:r>
              </w:p>
            </w:tc>
            <w:tc>
              <w:tcPr>
                <w:tcW w:w="1525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3A2B67AF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Default</w:t>
                </w:r>
              </w:p>
            </w:tc>
            <w:tc>
              <w:tcPr>
                <w:tcW w:w="1319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2E3577D2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Comentario</w:t>
                </w:r>
              </w:p>
            </w:tc>
          </w:tr>
          <w:tr w:rsidR="00482261" w:rsidRPr="00482261" w14:paraId="07F2D0DF" w14:textId="77777777" w:rsidTr="00482261">
            <w:trPr>
              <w:divId w:val="1537963103"/>
              <w:cantSplit/>
              <w:tblHeader/>
            </w:trPr>
            <w:tc>
              <w:tcPr>
                <w:tcW w:w="1135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170AA9BA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id</w:t>
                </w:r>
              </w:p>
            </w:tc>
            <w:tc>
              <w:tcPr>
                <w:tcW w:w="724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0F1DF1D5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integer</w:t>
                </w:r>
                <w:proofErr w:type="spellEnd"/>
              </w:p>
            </w:tc>
            <w:tc>
              <w:tcPr>
                <w:tcW w:w="297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0AD320C5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NO</w:t>
                </w:r>
              </w:p>
            </w:tc>
            <w:tc>
              <w:tcPr>
                <w:tcW w:w="1525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609CD55E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nextval</w:t>
                </w:r>
                <w:proofErr w:type="spellEnd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('</w:t>
                </w: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requests_id_seq</w:t>
                </w:r>
                <w:proofErr w:type="spellEnd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'::</w:t>
                </w: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regclass</w:t>
                </w:r>
                <w:proofErr w:type="spellEnd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)</w:t>
                </w:r>
              </w:p>
            </w:tc>
            <w:tc>
              <w:tcPr>
                <w:tcW w:w="1319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7BB27300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</w:tr>
          <w:tr w:rsidR="00482261" w:rsidRPr="00482261" w14:paraId="27DB9041" w14:textId="77777777" w:rsidTr="00482261">
            <w:trPr>
              <w:divId w:val="1537963103"/>
              <w:cantSplit/>
              <w:tblHeader/>
            </w:trPr>
            <w:tc>
              <w:tcPr>
                <w:tcW w:w="1135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0943B6E2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requester_id</w:t>
                </w:r>
                <w:proofErr w:type="spellEnd"/>
              </w:p>
            </w:tc>
            <w:tc>
              <w:tcPr>
                <w:tcW w:w="724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05CBB49A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integer</w:t>
                </w:r>
                <w:proofErr w:type="spellEnd"/>
              </w:p>
            </w:tc>
            <w:tc>
              <w:tcPr>
                <w:tcW w:w="297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72DC29C5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NO</w:t>
                </w:r>
              </w:p>
            </w:tc>
            <w:tc>
              <w:tcPr>
                <w:tcW w:w="1525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033B62C1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1319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18484714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482261" w:rsidRPr="00482261" w14:paraId="35CA523B" w14:textId="77777777" w:rsidTr="00482261">
            <w:trPr>
              <w:divId w:val="1537963103"/>
              <w:cantSplit/>
              <w:tblHeader/>
            </w:trPr>
            <w:tc>
              <w:tcPr>
                <w:tcW w:w="1135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2D39CAC2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status</w:t>
                </w:r>
              </w:p>
            </w:tc>
            <w:tc>
              <w:tcPr>
                <w:tcW w:w="724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1D243059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text</w:t>
                </w:r>
                <w:proofErr w:type="spellEnd"/>
              </w:p>
            </w:tc>
            <w:tc>
              <w:tcPr>
                <w:tcW w:w="297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105F7ED5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1525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3A916335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'pendiente'::</w:t>
                </w: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text</w:t>
                </w:r>
                <w:proofErr w:type="spellEnd"/>
              </w:p>
            </w:tc>
            <w:tc>
              <w:tcPr>
                <w:tcW w:w="1319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7697BA13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</w:tr>
          <w:tr w:rsidR="00482261" w:rsidRPr="00482261" w14:paraId="2467E767" w14:textId="77777777" w:rsidTr="00482261">
            <w:trPr>
              <w:divId w:val="1537963103"/>
              <w:cantSplit/>
              <w:tblHeader/>
            </w:trPr>
            <w:tc>
              <w:tcPr>
                <w:tcW w:w="1135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2DC1677E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version_number</w:t>
                </w:r>
                <w:proofErr w:type="spellEnd"/>
              </w:p>
            </w:tc>
            <w:tc>
              <w:tcPr>
                <w:tcW w:w="724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6FAC203E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integer</w:t>
                </w:r>
                <w:proofErr w:type="spellEnd"/>
              </w:p>
            </w:tc>
            <w:tc>
              <w:tcPr>
                <w:tcW w:w="297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395DD1B3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1525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5F429E83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1</w:t>
                </w:r>
              </w:p>
            </w:tc>
            <w:tc>
              <w:tcPr>
                <w:tcW w:w="1319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19C7E34E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</w:tr>
          <w:tr w:rsidR="00482261" w:rsidRPr="00482261" w14:paraId="4F716060" w14:textId="77777777" w:rsidTr="00482261">
            <w:trPr>
              <w:divId w:val="1537963103"/>
              <w:cantSplit/>
              <w:tblHeader/>
            </w:trPr>
            <w:tc>
              <w:tcPr>
                <w:tcW w:w="1135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41251982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created_at</w:t>
                </w:r>
                <w:proofErr w:type="spellEnd"/>
              </w:p>
            </w:tc>
            <w:tc>
              <w:tcPr>
                <w:tcW w:w="724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475067D1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timestamp</w:t>
                </w:r>
                <w:proofErr w:type="spellEnd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without</w:t>
                </w:r>
                <w:proofErr w:type="spellEnd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time </w:t>
                </w: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zone</w:t>
                </w:r>
                <w:proofErr w:type="spellEnd"/>
              </w:p>
            </w:tc>
            <w:tc>
              <w:tcPr>
                <w:tcW w:w="297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72ABA3BA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1525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3DB4F881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now</w:t>
                </w:r>
                <w:proofErr w:type="spellEnd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()</w:t>
                </w:r>
              </w:p>
            </w:tc>
            <w:tc>
              <w:tcPr>
                <w:tcW w:w="1319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62AE2FEC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</w:tr>
          <w:tr w:rsidR="00482261" w:rsidRPr="00482261" w14:paraId="45703929" w14:textId="77777777" w:rsidTr="00482261">
            <w:trPr>
              <w:divId w:val="1537963103"/>
              <w:cantSplit/>
              <w:tblHeader/>
            </w:trPr>
            <w:tc>
              <w:tcPr>
                <w:tcW w:w="1135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4B8B3571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updated_at</w:t>
                </w:r>
                <w:proofErr w:type="spellEnd"/>
              </w:p>
            </w:tc>
            <w:tc>
              <w:tcPr>
                <w:tcW w:w="724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368DFF7A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timestamp</w:t>
                </w:r>
                <w:proofErr w:type="spellEnd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without</w:t>
                </w:r>
                <w:proofErr w:type="spellEnd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time </w:t>
                </w: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zone</w:t>
                </w:r>
                <w:proofErr w:type="spellEnd"/>
              </w:p>
            </w:tc>
            <w:tc>
              <w:tcPr>
                <w:tcW w:w="297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008EB37B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1525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7D882615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now</w:t>
                </w:r>
                <w:proofErr w:type="spellEnd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()</w:t>
                </w:r>
              </w:p>
            </w:tc>
            <w:tc>
              <w:tcPr>
                <w:tcW w:w="1319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6B2A00DE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</w:tr>
          <w:tr w:rsidR="00482261" w:rsidRPr="00482261" w14:paraId="7756ACD3" w14:textId="77777777" w:rsidTr="00482261">
            <w:trPr>
              <w:divId w:val="1537963103"/>
              <w:cantSplit/>
              <w:tblHeader/>
            </w:trPr>
            <w:tc>
              <w:tcPr>
                <w:tcW w:w="1135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7D4DC51D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request_group_id</w:t>
                </w:r>
                <w:proofErr w:type="spellEnd"/>
              </w:p>
            </w:tc>
            <w:tc>
              <w:tcPr>
                <w:tcW w:w="724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2B8FE6F7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uuid</w:t>
                </w:r>
                <w:proofErr w:type="spellEnd"/>
              </w:p>
            </w:tc>
            <w:tc>
              <w:tcPr>
                <w:tcW w:w="297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4A9C6E44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1525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6E3F0D0D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1319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03E4B093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482261" w:rsidRPr="00482261" w14:paraId="51210C3C" w14:textId="77777777" w:rsidTr="00482261">
            <w:trPr>
              <w:divId w:val="1537963103"/>
              <w:cantSplit/>
              <w:tblHeader/>
            </w:trPr>
            <w:tc>
              <w:tcPr>
                <w:tcW w:w="1135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5331080C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request_type_id</w:t>
                </w:r>
                <w:proofErr w:type="spellEnd"/>
              </w:p>
            </w:tc>
            <w:tc>
              <w:tcPr>
                <w:tcW w:w="724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1B0E95B2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integer</w:t>
                </w:r>
                <w:proofErr w:type="spellEnd"/>
              </w:p>
            </w:tc>
            <w:tc>
              <w:tcPr>
                <w:tcW w:w="297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19917F45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1525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7DCC36FB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1319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1E662EE0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482261" w:rsidRPr="00482261" w14:paraId="7D391B91" w14:textId="77777777" w:rsidTr="00482261">
            <w:trPr>
              <w:divId w:val="1537963103"/>
              <w:cantSplit/>
              <w:tblHeader/>
            </w:trPr>
            <w:tc>
              <w:tcPr>
                <w:tcW w:w="1135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7BDF30DC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payload</w:t>
                </w:r>
                <w:proofErr w:type="spellEnd"/>
              </w:p>
            </w:tc>
            <w:tc>
              <w:tcPr>
                <w:tcW w:w="724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3C626AAC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jsonb</w:t>
                </w:r>
                <w:proofErr w:type="spellEnd"/>
              </w:p>
            </w:tc>
            <w:tc>
              <w:tcPr>
                <w:tcW w:w="297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26A320FA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1525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5B34DE27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1319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163B5503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482261" w:rsidRPr="00482261" w14:paraId="1C24D62B" w14:textId="77777777" w:rsidTr="00482261">
            <w:trPr>
              <w:divId w:val="1537963103"/>
              <w:cantSplit/>
              <w:tblHeader/>
            </w:trPr>
            <w:tc>
              <w:tcPr>
                <w:tcW w:w="1135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12E394D2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acta_generada</w:t>
                </w:r>
                <w:proofErr w:type="spellEnd"/>
              </w:p>
            </w:tc>
            <w:tc>
              <w:tcPr>
                <w:tcW w:w="724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3FD0FB9B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boolean</w:t>
                </w:r>
                <w:proofErr w:type="spellEnd"/>
              </w:p>
            </w:tc>
            <w:tc>
              <w:tcPr>
                <w:tcW w:w="297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4F512F71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1525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7895DC7C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false</w:t>
                </w:r>
              </w:p>
            </w:tc>
            <w:tc>
              <w:tcPr>
                <w:tcW w:w="1319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28388A78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</w:tr>
          <w:tr w:rsidR="00482261" w:rsidRPr="00482261" w14:paraId="7D271D81" w14:textId="77777777" w:rsidTr="00482261">
            <w:trPr>
              <w:divId w:val="1537963103"/>
              <w:cantSplit/>
              <w:tblHeader/>
            </w:trPr>
            <w:tc>
              <w:tcPr>
                <w:tcW w:w="1135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4C38E86B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legacy_purchase_id</w:t>
                </w:r>
                <w:proofErr w:type="spellEnd"/>
              </w:p>
            </w:tc>
            <w:tc>
              <w:tcPr>
                <w:tcW w:w="724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3E391E92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uuid</w:t>
                </w:r>
                <w:proofErr w:type="spellEnd"/>
              </w:p>
            </w:tc>
            <w:tc>
              <w:tcPr>
                <w:tcW w:w="297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3056AEBE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1525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087A717D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1319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5C60804E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Reverse </w:t>
                </w: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mapping</w:t>
                </w:r>
                <w:proofErr w:type="spellEnd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to</w:t>
                </w:r>
                <w:proofErr w:type="spellEnd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legacy</w:t>
                </w:r>
                <w:proofErr w:type="spellEnd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purchase</w:t>
                </w:r>
                <w:proofErr w:type="spellEnd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for</w:t>
                </w:r>
                <w:proofErr w:type="spellEnd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debugging</w:t>
                </w:r>
                <w:proofErr w:type="spellEnd"/>
              </w:p>
            </w:tc>
          </w:tr>
          <w:tr w:rsidR="00482261" w:rsidRPr="00482261" w14:paraId="4D323E7D" w14:textId="77777777" w:rsidTr="00482261">
            <w:trPr>
              <w:divId w:val="1537963103"/>
              <w:cantSplit/>
              <w:tblHeader/>
            </w:trPr>
            <w:tc>
              <w:tcPr>
                <w:tcW w:w="1135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60A3D0A7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drive_comercial_folder_id</w:t>
                </w:r>
                <w:proofErr w:type="spellEnd"/>
              </w:p>
            </w:tc>
            <w:tc>
              <w:tcPr>
                <w:tcW w:w="724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07887B00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text</w:t>
                </w:r>
                <w:proofErr w:type="spellEnd"/>
              </w:p>
            </w:tc>
            <w:tc>
              <w:tcPr>
                <w:tcW w:w="297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19E36ACC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1525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4484C5A3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1319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349EDA87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Google Drive folder ID </w:t>
                </w: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for</w:t>
                </w:r>
                <w:proofErr w:type="spellEnd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the</w:t>
                </w:r>
                <w:proofErr w:type="spellEnd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main</w:t>
                </w:r>
                <w:proofErr w:type="spellEnd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"Comercial" folder at </w:t>
                </w: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root</w:t>
                </w:r>
                <w:proofErr w:type="spellEnd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level</w:t>
                </w:r>
                <w:proofErr w:type="spellEnd"/>
              </w:p>
            </w:tc>
          </w:tr>
          <w:tr w:rsidR="00482261" w:rsidRPr="00482261" w14:paraId="21A9832B" w14:textId="77777777" w:rsidTr="00482261">
            <w:trPr>
              <w:divId w:val="1537963103"/>
              <w:cantSplit/>
              <w:tblHeader/>
            </w:trPr>
            <w:tc>
              <w:tcPr>
                <w:tcW w:w="1135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1B942C43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drive_user_folder_id</w:t>
                </w:r>
                <w:proofErr w:type="spellEnd"/>
              </w:p>
            </w:tc>
            <w:tc>
              <w:tcPr>
                <w:tcW w:w="724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1E72BA91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text</w:t>
                </w:r>
                <w:proofErr w:type="spellEnd"/>
              </w:p>
            </w:tc>
            <w:tc>
              <w:tcPr>
                <w:tcW w:w="297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326C174E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1525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77C6E1E0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1319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23D446B6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Google Drive folder ID </w:t>
                </w: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for</w:t>
                </w:r>
                <w:proofErr w:type="spellEnd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the</w:t>
                </w:r>
                <w:proofErr w:type="spellEnd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user-specific</w:t>
                </w:r>
                <w:proofErr w:type="spellEnd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folder </w:t>
                </w: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within</w:t>
                </w:r>
                <w:proofErr w:type="spellEnd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"Comercial"</w:t>
                </w:r>
              </w:p>
            </w:tc>
          </w:tr>
          <w:tr w:rsidR="00482261" w:rsidRPr="00482261" w14:paraId="7CA22F21" w14:textId="77777777" w:rsidTr="00482261">
            <w:trPr>
              <w:divId w:val="1537963103"/>
              <w:cantSplit/>
              <w:tblHeader/>
            </w:trPr>
            <w:tc>
              <w:tcPr>
                <w:tcW w:w="1135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7F19D44C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lastRenderedPageBreak/>
                  <w:t>drive_type_folder_id</w:t>
                </w:r>
                <w:proofErr w:type="spellEnd"/>
              </w:p>
            </w:tc>
            <w:tc>
              <w:tcPr>
                <w:tcW w:w="724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1CF252FC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text</w:t>
                </w:r>
                <w:proofErr w:type="spellEnd"/>
              </w:p>
            </w:tc>
            <w:tc>
              <w:tcPr>
                <w:tcW w:w="297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17664C44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1525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4A888174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1319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71DB142E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Google Drive folder ID </w:t>
                </w: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for</w:t>
                </w:r>
                <w:proofErr w:type="spellEnd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the</w:t>
                </w:r>
                <w:proofErr w:type="spellEnd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request</w:t>
                </w:r>
                <w:proofErr w:type="spellEnd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type</w:t>
                </w:r>
                <w:proofErr w:type="spellEnd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folder (</w:t>
                </w: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e.g</w:t>
                </w:r>
                <w:proofErr w:type="spellEnd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., "Inspección de Ambiente")</w:t>
                </w:r>
              </w:p>
            </w:tc>
          </w:tr>
          <w:tr w:rsidR="00482261" w:rsidRPr="00482261" w14:paraId="54ED214D" w14:textId="77777777" w:rsidTr="00482261">
            <w:trPr>
              <w:divId w:val="1537963103"/>
              <w:cantSplit/>
              <w:tblHeader/>
            </w:trPr>
            <w:tc>
              <w:tcPr>
                <w:tcW w:w="1135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74F70018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drive_request_folder_id</w:t>
                </w:r>
                <w:proofErr w:type="spellEnd"/>
              </w:p>
            </w:tc>
            <w:tc>
              <w:tcPr>
                <w:tcW w:w="724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42CB8358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text</w:t>
                </w:r>
                <w:proofErr w:type="spellEnd"/>
              </w:p>
            </w:tc>
            <w:tc>
              <w:tcPr>
                <w:tcW w:w="297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147A8CBB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1525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3C759988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1319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068FC7B5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Google Drive folder ID </w:t>
                </w: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for</w:t>
                </w:r>
                <w:proofErr w:type="spellEnd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the</w:t>
                </w:r>
                <w:proofErr w:type="spellEnd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specific</w:t>
                </w:r>
                <w:proofErr w:type="spellEnd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request</w:t>
                </w:r>
                <w:proofErr w:type="spellEnd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folder (REQ-</w:t>
                </w: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xxxx</w:t>
                </w:r>
                <w:proofErr w:type="spellEnd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)</w:t>
                </w:r>
              </w:p>
            </w:tc>
          </w:tr>
          <w:tr w:rsidR="00482261" w:rsidRPr="00482261" w14:paraId="7CCDFC19" w14:textId="77777777" w:rsidTr="00482261">
            <w:trPr>
              <w:divId w:val="1537963103"/>
              <w:cantSplit/>
              <w:tblHeader/>
            </w:trPr>
            <w:tc>
              <w:tcPr>
                <w:tcW w:w="1135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282369CE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origin_department_id</w:t>
                </w:r>
                <w:proofErr w:type="spellEnd"/>
              </w:p>
            </w:tc>
            <w:tc>
              <w:tcPr>
                <w:tcW w:w="724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719ECDB6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integer</w:t>
                </w:r>
                <w:proofErr w:type="spellEnd"/>
              </w:p>
            </w:tc>
            <w:tc>
              <w:tcPr>
                <w:tcW w:w="297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7446C310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1525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59B63811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1319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3E91DCBC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482261" w:rsidRPr="00482261" w14:paraId="5AFD05AF" w14:textId="77777777" w:rsidTr="00482261">
            <w:trPr>
              <w:divId w:val="1537963103"/>
              <w:cantSplit/>
              <w:tblHeader/>
            </w:trPr>
            <w:tc>
              <w:tcPr>
                <w:tcW w:w="1135" w:type="pct"/>
                <w:shd w:val="clear" w:color="auto" w:fill="F3F3F3"/>
                <w:hideMark/>
              </w:tcPr>
              <w:p w14:paraId="054D4931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origin_department_name</w:t>
                </w:r>
                <w:proofErr w:type="spellEnd"/>
              </w:p>
            </w:tc>
            <w:tc>
              <w:tcPr>
                <w:tcW w:w="724" w:type="pct"/>
                <w:shd w:val="clear" w:color="auto" w:fill="F3F3F3"/>
                <w:hideMark/>
              </w:tcPr>
              <w:p w14:paraId="00FD84E4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text</w:t>
                </w:r>
                <w:proofErr w:type="spellEnd"/>
              </w:p>
            </w:tc>
            <w:tc>
              <w:tcPr>
                <w:tcW w:w="297" w:type="pct"/>
                <w:shd w:val="clear" w:color="auto" w:fill="F3F3F3"/>
                <w:hideMark/>
              </w:tcPr>
              <w:p w14:paraId="18DFD920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1525" w:type="pct"/>
                <w:shd w:val="clear" w:color="auto" w:fill="F3F3F3"/>
                <w:hideMark/>
              </w:tcPr>
              <w:p w14:paraId="5E99603D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1319" w:type="pct"/>
                <w:shd w:val="clear" w:color="auto" w:fill="F3F3F3"/>
                <w:hideMark/>
              </w:tcPr>
              <w:p w14:paraId="3D0DF1AB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</w:tbl>
        <w:p w14:paraId="37CFFF3D" w14:textId="77777777" w:rsidR="00482261" w:rsidRPr="00482261" w:rsidRDefault="00482261" w:rsidP="00482261">
          <w:pPr>
            <w:numPr>
              <w:ilvl w:val="0"/>
              <w:numId w:val="67"/>
            </w:numPr>
            <w:spacing w:after="80" w:line="240" w:lineRule="auto"/>
            <w:jc w:val="both"/>
            <w:divId w:val="1537963103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Indices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 xml:space="preserve"> visibles:</w:t>
          </w:r>
        </w:p>
        <w:p w14:paraId="417F99E2" w14:textId="77777777" w:rsidR="00482261" w:rsidRPr="00482261" w:rsidRDefault="00482261" w:rsidP="00482261">
          <w:pPr>
            <w:numPr>
              <w:ilvl w:val="0"/>
              <w:numId w:val="67"/>
            </w:numPr>
            <w:spacing w:after="80" w:line="240" w:lineRule="auto"/>
            <w:jc w:val="both"/>
            <w:divId w:val="1537963103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idx_requests_created_at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 xml:space="preserve">: CREATE INDEX </w:t>
          </w: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idx_requests_created_at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 xml:space="preserve"> ON </w:t>
          </w: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public.requests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 xml:space="preserve"> USING </w:t>
          </w: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btree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 xml:space="preserve"> (</w:t>
          </w: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created_at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)</w:t>
          </w:r>
        </w:p>
        <w:p w14:paraId="573F3AF5" w14:textId="77777777" w:rsidR="00482261" w:rsidRPr="00482261" w:rsidRDefault="00482261" w:rsidP="00482261">
          <w:pPr>
            <w:numPr>
              <w:ilvl w:val="0"/>
              <w:numId w:val="67"/>
            </w:numPr>
            <w:spacing w:after="80" w:line="240" w:lineRule="auto"/>
            <w:jc w:val="both"/>
            <w:divId w:val="1537963103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idx_requests_drive_comercial_folder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 xml:space="preserve">: CREATE INDEX </w:t>
          </w: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idx_requests_drive_comercial_folder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 xml:space="preserve"> ON </w:t>
          </w: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public.requests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 xml:space="preserve"> USING </w:t>
          </w: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btree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 xml:space="preserve"> (</w:t>
          </w: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drive_comercial_folder_id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) WHERE (</w:t>
          </w: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drive_comercial_folder_id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 xml:space="preserve"> IS NOT NULL)</w:t>
          </w:r>
        </w:p>
        <w:p w14:paraId="2FC5AA43" w14:textId="77777777" w:rsidR="00482261" w:rsidRPr="00482261" w:rsidRDefault="00482261" w:rsidP="00482261">
          <w:pPr>
            <w:numPr>
              <w:ilvl w:val="0"/>
              <w:numId w:val="67"/>
            </w:numPr>
            <w:spacing w:after="80" w:line="240" w:lineRule="auto"/>
            <w:jc w:val="both"/>
            <w:divId w:val="1537963103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idx_requests_drive_request_folder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 xml:space="preserve">: CREATE INDEX </w:t>
          </w: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idx_requests_drive_request_folder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 xml:space="preserve"> ON </w:t>
          </w: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public.requests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 xml:space="preserve"> USING </w:t>
          </w: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btree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 xml:space="preserve"> (</w:t>
          </w: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drive_request_folder_id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) WHERE (</w:t>
          </w: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drive_request_folder_id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 xml:space="preserve"> IS NOT NULL)</w:t>
          </w:r>
        </w:p>
        <w:p w14:paraId="4D219D56" w14:textId="77777777" w:rsidR="00482261" w:rsidRPr="00482261" w:rsidRDefault="00482261" w:rsidP="00482261">
          <w:pPr>
            <w:numPr>
              <w:ilvl w:val="0"/>
              <w:numId w:val="67"/>
            </w:numPr>
            <w:spacing w:after="80" w:line="240" w:lineRule="auto"/>
            <w:jc w:val="both"/>
            <w:divId w:val="1537963103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idx_requests_drive_type_folder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 xml:space="preserve">: CREATE INDEX </w:t>
          </w: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idx_requests_drive_type_folder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 xml:space="preserve"> ON </w:t>
          </w: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public.requests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 xml:space="preserve"> USING </w:t>
          </w: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btree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 xml:space="preserve"> (</w:t>
          </w: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drive_type_folder_id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) WHERE (</w:t>
          </w: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drive_type_folder_id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 xml:space="preserve"> IS NOT NULL)</w:t>
          </w:r>
        </w:p>
        <w:p w14:paraId="1D9DD3A5" w14:textId="77777777" w:rsidR="00482261" w:rsidRPr="00482261" w:rsidRDefault="00482261" w:rsidP="00482261">
          <w:pPr>
            <w:numPr>
              <w:ilvl w:val="0"/>
              <w:numId w:val="67"/>
            </w:numPr>
            <w:spacing w:after="80" w:line="240" w:lineRule="auto"/>
            <w:jc w:val="both"/>
            <w:divId w:val="1537963103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idx_requests_drive_user_folder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 xml:space="preserve">: CREATE INDEX </w:t>
          </w: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idx_requests_drive_user_folder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 xml:space="preserve"> ON </w:t>
          </w: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public.requests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 xml:space="preserve"> USING </w:t>
          </w: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btree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 xml:space="preserve"> (</w:t>
          </w: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drive_user_folder_id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) WHERE (</w:t>
          </w: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drive_user_folder_id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 xml:space="preserve"> IS NOT NULL)</w:t>
          </w:r>
        </w:p>
        <w:p w14:paraId="4ACD2DE4" w14:textId="77777777" w:rsidR="00482261" w:rsidRPr="00482261" w:rsidRDefault="00482261" w:rsidP="00482261">
          <w:pPr>
            <w:numPr>
              <w:ilvl w:val="0"/>
              <w:numId w:val="67"/>
            </w:numPr>
            <w:spacing w:after="80" w:line="240" w:lineRule="auto"/>
            <w:jc w:val="both"/>
            <w:divId w:val="1537963103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idx_requests_legacy_purchase_id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 xml:space="preserve">: CREATE INDEX </w:t>
          </w: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idx_requests_legacy_purchase_id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 xml:space="preserve"> ON </w:t>
          </w: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public.requests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 xml:space="preserve"> USING </w:t>
          </w: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btree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 xml:space="preserve"> (</w:t>
          </w: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legacy_purchase_id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) WHERE (</w:t>
          </w: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legacy_purchase_id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 xml:space="preserve"> IS NOT NULL)</w:t>
          </w:r>
        </w:p>
        <w:p w14:paraId="3C667293" w14:textId="77777777" w:rsidR="00482261" w:rsidRPr="00482261" w:rsidRDefault="00482261" w:rsidP="00482261">
          <w:pPr>
            <w:numPr>
              <w:ilvl w:val="0"/>
              <w:numId w:val="67"/>
            </w:numPr>
            <w:spacing w:after="80" w:line="240" w:lineRule="auto"/>
            <w:jc w:val="both"/>
            <w:divId w:val="1537963103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idx_requests_payload_gin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 xml:space="preserve">: CREATE INDEX </w:t>
          </w: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idx_requests_payload_gin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 xml:space="preserve"> ON </w:t>
          </w: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public.requests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 xml:space="preserve"> USING gin (</w:t>
          </w: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payload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)</w:t>
          </w:r>
        </w:p>
        <w:p w14:paraId="414636B6" w14:textId="77777777" w:rsidR="00482261" w:rsidRPr="00482261" w:rsidRDefault="00482261" w:rsidP="00482261">
          <w:pPr>
            <w:numPr>
              <w:ilvl w:val="0"/>
              <w:numId w:val="67"/>
            </w:numPr>
            <w:spacing w:after="80" w:line="240" w:lineRule="auto"/>
            <w:jc w:val="both"/>
            <w:divId w:val="1537963103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idx_requests_status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 xml:space="preserve">: CREATE INDEX </w:t>
          </w: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idx_requests_status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 xml:space="preserve"> ON </w:t>
          </w: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public.requests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 xml:space="preserve"> USING </w:t>
          </w: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btree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 xml:space="preserve"> (status)</w:t>
          </w:r>
        </w:p>
        <w:p w14:paraId="3DADBEA2" w14:textId="77777777" w:rsidR="00482261" w:rsidRPr="00482261" w:rsidRDefault="00482261" w:rsidP="00482261">
          <w:pPr>
            <w:numPr>
              <w:ilvl w:val="0"/>
              <w:numId w:val="67"/>
            </w:numPr>
            <w:spacing w:after="80" w:line="240" w:lineRule="auto"/>
            <w:jc w:val="both"/>
            <w:divId w:val="1537963103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requests_pkey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 xml:space="preserve">: CREATE UNIQUE INDEX </w:t>
          </w: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requests_pkey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 xml:space="preserve"> ON </w:t>
          </w: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public.requests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 xml:space="preserve"> USING </w:t>
          </w: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btree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 xml:space="preserve"> (id)</w:t>
          </w:r>
        </w:p>
        <w:p w14:paraId="4D771083" w14:textId="77777777" w:rsidR="00482261" w:rsidRPr="00482261" w:rsidRDefault="00482261" w:rsidP="00482261">
          <w:pPr>
            <w:pStyle w:val="Ttulo3"/>
            <w:spacing w:before="120" w:line="240" w:lineRule="auto"/>
            <w:jc w:val="both"/>
            <w:divId w:val="1537963103"/>
            <w:rPr>
              <w:rFonts w:ascii="Aptos" w:eastAsia="Times New Roman" w:hAnsi="Aptos"/>
              <w:b/>
              <w:color w:val="8D648C"/>
              <w:sz w:val="22"/>
              <w:szCs w:val="22"/>
            </w:rPr>
          </w:pPr>
          <w:proofErr w:type="spellStart"/>
          <w:r w:rsidRPr="00482261">
            <w:rPr>
              <w:rFonts w:ascii="Aptos" w:eastAsia="Times New Roman" w:hAnsi="Aptos"/>
              <w:b/>
              <w:color w:val="8D648C"/>
              <w:sz w:val="22"/>
            </w:rPr>
            <w:t>public.user_attendance_records</w:t>
          </w:r>
          <w:proofErr w:type="spellEnd"/>
        </w:p>
        <w:p w14:paraId="6BC14C40" w14:textId="77777777" w:rsidR="00482261" w:rsidRPr="00482261" w:rsidRDefault="00482261" w:rsidP="00482261">
          <w:pPr>
            <w:numPr>
              <w:ilvl w:val="0"/>
              <w:numId w:val="68"/>
            </w:numPr>
            <w:spacing w:after="80" w:line="240" w:lineRule="auto"/>
            <w:jc w:val="both"/>
            <w:divId w:val="1537963103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Tipo de objeto: table.</w:t>
          </w:r>
        </w:p>
        <w:p w14:paraId="71972B35" w14:textId="77777777" w:rsidR="00482261" w:rsidRPr="00482261" w:rsidRDefault="00482261" w:rsidP="00482261">
          <w:pPr>
            <w:numPr>
              <w:ilvl w:val="0"/>
              <w:numId w:val="68"/>
            </w:numPr>
            <w:spacing w:after="80" w:line="240" w:lineRule="auto"/>
            <w:jc w:val="both"/>
            <w:divId w:val="1537963103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 xml:space="preserve">Módulos que la consumen: </w:t>
          </w: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auth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 xml:space="preserve"> (referencia transversal).</w:t>
          </w:r>
        </w:p>
        <w:p w14:paraId="4F61891D" w14:textId="77777777" w:rsidR="00482261" w:rsidRPr="00482261" w:rsidRDefault="00482261" w:rsidP="00482261">
          <w:pPr>
            <w:numPr>
              <w:ilvl w:val="0"/>
              <w:numId w:val="68"/>
            </w:numPr>
            <w:spacing w:after="80" w:line="240" w:lineRule="auto"/>
            <w:jc w:val="both"/>
            <w:divId w:val="1537963103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Descripcion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 xml:space="preserve">: Daily attendance </w:t>
          </w: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records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 xml:space="preserve"> per </w:t>
          </w: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user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 xml:space="preserve"> </w:t>
          </w: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with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 xml:space="preserve"> </w:t>
          </w: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entry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 xml:space="preserve">, lunch, and </w:t>
          </w: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exit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 xml:space="preserve"> times. </w:t>
          </w: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Integrates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 xml:space="preserve"> </w:t>
          </w: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with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 xml:space="preserve"> </w:t>
          </w: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user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 xml:space="preserve"> </w:t>
          </w: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signatures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 xml:space="preserve"> </w:t>
          </w: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from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 xml:space="preserve"> </w:t>
          </w: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lopdp_internal_signature_file_id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.</w:t>
          </w:r>
        </w:p>
        <w:p w14:paraId="6BD5F6EC" w14:textId="77777777" w:rsidR="00482261" w:rsidRPr="00482261" w:rsidRDefault="00482261" w:rsidP="00482261">
          <w:pPr>
            <w:numPr>
              <w:ilvl w:val="0"/>
              <w:numId w:val="68"/>
            </w:numPr>
            <w:spacing w:after="80" w:line="240" w:lineRule="auto"/>
            <w:jc w:val="both"/>
            <w:divId w:val="1537963103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Clave primaria: id</w:t>
          </w:r>
        </w:p>
        <w:p w14:paraId="0A6EB054" w14:textId="77777777" w:rsidR="00482261" w:rsidRPr="00482261" w:rsidRDefault="00482261" w:rsidP="00482261">
          <w:pPr>
            <w:numPr>
              <w:ilvl w:val="0"/>
              <w:numId w:val="68"/>
            </w:numPr>
            <w:spacing w:after="80" w:line="240" w:lineRule="auto"/>
            <w:jc w:val="both"/>
            <w:divId w:val="1537963103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 xml:space="preserve">Relaciones </w:t>
          </w: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foraneas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:</w:t>
          </w:r>
        </w:p>
        <w:p w14:paraId="536F2BE7" w14:textId="77777777" w:rsidR="00482261" w:rsidRPr="00482261" w:rsidRDefault="00482261" w:rsidP="00482261">
          <w:pPr>
            <w:numPr>
              <w:ilvl w:val="0"/>
              <w:numId w:val="68"/>
            </w:numPr>
            <w:spacing w:after="80" w:line="240" w:lineRule="auto"/>
            <w:jc w:val="both"/>
            <w:divId w:val="1537963103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user_id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 xml:space="preserve"> -&gt; </w:t>
          </w: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public.users.id</w:t>
          </w:r>
          <w:proofErr w:type="spellEnd"/>
        </w:p>
        <w:tbl>
          <w:tblPr>
            <w:tblStyle w:val="Tablaconcuadrcula"/>
            <w:tblW w:w="5000" w:type="pct"/>
            <w:tblLook w:val="04A0" w:firstRow="1" w:lastRow="0" w:firstColumn="1" w:lastColumn="0" w:noHBand="0" w:noVBand="1"/>
          </w:tblPr>
          <w:tblGrid>
            <w:gridCol w:w="2533"/>
            <w:gridCol w:w="990"/>
            <w:gridCol w:w="615"/>
            <w:gridCol w:w="3948"/>
            <w:gridCol w:w="1542"/>
          </w:tblGrid>
          <w:tr w:rsidR="00482261" w:rsidRPr="00482261" w14:paraId="59D34537" w14:textId="77777777" w:rsidTr="00482261">
            <w:trPr>
              <w:divId w:val="1537963103"/>
              <w:cantSplit/>
              <w:tblHeader/>
            </w:trPr>
            <w:tc>
              <w:tcPr>
                <w:tcW w:w="1328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6AF42F42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Campo</w:t>
                </w:r>
              </w:p>
            </w:tc>
            <w:tc>
              <w:tcPr>
                <w:tcW w:w="506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34C5D7DC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Tipo</w:t>
                </w:r>
              </w:p>
            </w:tc>
            <w:tc>
              <w:tcPr>
                <w:tcW w:w="285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24F6E785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Nulo</w:t>
                </w:r>
              </w:p>
            </w:tc>
            <w:tc>
              <w:tcPr>
                <w:tcW w:w="2081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2F1C8F91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Default</w:t>
                </w:r>
              </w:p>
            </w:tc>
            <w:tc>
              <w:tcPr>
                <w:tcW w:w="800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75BC74A1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Comentario</w:t>
                </w:r>
              </w:p>
            </w:tc>
          </w:tr>
          <w:tr w:rsidR="00482261" w:rsidRPr="00482261" w14:paraId="43976B6E" w14:textId="77777777" w:rsidTr="00482261">
            <w:trPr>
              <w:divId w:val="1537963103"/>
              <w:cantSplit/>
              <w:tblHeader/>
            </w:trPr>
            <w:tc>
              <w:tcPr>
                <w:tcW w:w="1328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19132B38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id</w:t>
                </w:r>
              </w:p>
            </w:tc>
            <w:tc>
              <w:tcPr>
                <w:tcW w:w="506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0F6DCDD3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integer</w:t>
                </w:r>
                <w:proofErr w:type="spellEnd"/>
              </w:p>
            </w:tc>
            <w:tc>
              <w:tcPr>
                <w:tcW w:w="285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027DE043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NO</w:t>
                </w:r>
              </w:p>
            </w:tc>
            <w:tc>
              <w:tcPr>
                <w:tcW w:w="2081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32111E31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nextval</w:t>
                </w:r>
                <w:proofErr w:type="spellEnd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('</w:t>
                </w: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user_attendance_records_id_seq</w:t>
                </w:r>
                <w:proofErr w:type="spellEnd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'::</w:t>
                </w: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regclass</w:t>
                </w:r>
                <w:proofErr w:type="spellEnd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)</w:t>
                </w:r>
              </w:p>
            </w:tc>
            <w:tc>
              <w:tcPr>
                <w:tcW w:w="800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55C00BF4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</w:tr>
          <w:tr w:rsidR="00482261" w:rsidRPr="00482261" w14:paraId="78E27CEC" w14:textId="77777777" w:rsidTr="00482261">
            <w:trPr>
              <w:divId w:val="1537963103"/>
              <w:cantSplit/>
              <w:tblHeader/>
            </w:trPr>
            <w:tc>
              <w:tcPr>
                <w:tcW w:w="1328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230121FF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user_id</w:t>
                </w:r>
                <w:proofErr w:type="spellEnd"/>
              </w:p>
            </w:tc>
            <w:tc>
              <w:tcPr>
                <w:tcW w:w="506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7D81EE9A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integer</w:t>
                </w:r>
                <w:proofErr w:type="spellEnd"/>
              </w:p>
            </w:tc>
            <w:tc>
              <w:tcPr>
                <w:tcW w:w="285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7CAB8845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NO</w:t>
                </w:r>
              </w:p>
            </w:tc>
            <w:tc>
              <w:tcPr>
                <w:tcW w:w="2081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5B97C8DC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800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69017B42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Foreign </w:t>
                </w: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key</w:t>
                </w:r>
                <w:proofErr w:type="spellEnd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to</w:t>
                </w:r>
                <w:proofErr w:type="spellEnd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users table</w:t>
                </w:r>
              </w:p>
            </w:tc>
          </w:tr>
          <w:tr w:rsidR="00482261" w:rsidRPr="00482261" w14:paraId="6BFCB13B" w14:textId="77777777" w:rsidTr="00482261">
            <w:trPr>
              <w:divId w:val="1537963103"/>
              <w:cantSplit/>
              <w:tblHeader/>
            </w:trPr>
            <w:tc>
              <w:tcPr>
                <w:tcW w:w="1328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23DF63CB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lastRenderedPageBreak/>
                  <w:t>date</w:t>
                </w:r>
              </w:p>
            </w:tc>
            <w:tc>
              <w:tcPr>
                <w:tcW w:w="506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4C04388A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date</w:t>
                </w:r>
              </w:p>
            </w:tc>
            <w:tc>
              <w:tcPr>
                <w:tcW w:w="285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58F9DF25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NO</w:t>
                </w:r>
              </w:p>
            </w:tc>
            <w:tc>
              <w:tcPr>
                <w:tcW w:w="2081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04F2868E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800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6720AF94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Date </w:t>
                </w: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of</w:t>
                </w:r>
                <w:proofErr w:type="spellEnd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the</w:t>
                </w:r>
                <w:proofErr w:type="spellEnd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attendance </w:t>
                </w: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record</w:t>
                </w:r>
                <w:proofErr w:type="spellEnd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(</w:t>
                </w: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without</w:t>
                </w:r>
                <w:proofErr w:type="spellEnd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time </w:t>
                </w: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component</w:t>
                </w:r>
                <w:proofErr w:type="spellEnd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)</w:t>
                </w:r>
              </w:p>
            </w:tc>
          </w:tr>
          <w:tr w:rsidR="00482261" w:rsidRPr="00482261" w14:paraId="7E1DC006" w14:textId="77777777" w:rsidTr="00482261">
            <w:trPr>
              <w:divId w:val="1537963103"/>
              <w:cantSplit/>
              <w:tblHeader/>
            </w:trPr>
            <w:tc>
              <w:tcPr>
                <w:tcW w:w="1328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582816EC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entry_time</w:t>
                </w:r>
                <w:proofErr w:type="spellEnd"/>
              </w:p>
            </w:tc>
            <w:tc>
              <w:tcPr>
                <w:tcW w:w="506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15044A8E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timestamp</w:t>
                </w:r>
                <w:proofErr w:type="spellEnd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with</w:t>
                </w:r>
                <w:proofErr w:type="spellEnd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time </w:t>
                </w: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zone</w:t>
                </w:r>
                <w:proofErr w:type="spellEnd"/>
              </w:p>
            </w:tc>
            <w:tc>
              <w:tcPr>
                <w:tcW w:w="285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60ACF5DC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2081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6660F5AD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800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30BDD83F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Timestamp</w:t>
                </w:r>
                <w:proofErr w:type="spellEnd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when</w:t>
                </w:r>
                <w:proofErr w:type="spellEnd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user</w:t>
                </w:r>
                <w:proofErr w:type="spellEnd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clocked</w:t>
                </w:r>
                <w:proofErr w:type="spellEnd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in </w:t>
                </w: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for</w:t>
                </w:r>
                <w:proofErr w:type="spellEnd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the</w:t>
                </w:r>
                <w:proofErr w:type="spellEnd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day</w:t>
                </w:r>
                <w:proofErr w:type="spellEnd"/>
              </w:p>
            </w:tc>
          </w:tr>
          <w:tr w:rsidR="00482261" w:rsidRPr="00482261" w14:paraId="4BEAD596" w14:textId="77777777" w:rsidTr="00482261">
            <w:trPr>
              <w:divId w:val="1537963103"/>
              <w:cantSplit/>
              <w:tblHeader/>
            </w:trPr>
            <w:tc>
              <w:tcPr>
                <w:tcW w:w="1328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565CAFE6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lunch_start_time</w:t>
                </w:r>
                <w:proofErr w:type="spellEnd"/>
              </w:p>
            </w:tc>
            <w:tc>
              <w:tcPr>
                <w:tcW w:w="506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3CD4DF00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timestamp</w:t>
                </w:r>
                <w:proofErr w:type="spellEnd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with</w:t>
                </w:r>
                <w:proofErr w:type="spellEnd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time </w:t>
                </w: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zone</w:t>
                </w:r>
                <w:proofErr w:type="spellEnd"/>
              </w:p>
            </w:tc>
            <w:tc>
              <w:tcPr>
                <w:tcW w:w="285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4D7BD1AD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2081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2227A90D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800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668D0AF9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Timestamp</w:t>
                </w:r>
                <w:proofErr w:type="spellEnd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when</w:t>
                </w:r>
                <w:proofErr w:type="spellEnd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user</w:t>
                </w:r>
                <w:proofErr w:type="spellEnd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started</w:t>
                </w:r>
                <w:proofErr w:type="spellEnd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lunch break (</w:t>
                </w: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requires</w:t>
                </w:r>
                <w:proofErr w:type="spellEnd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signature</w:t>
                </w:r>
                <w:proofErr w:type="spellEnd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)</w:t>
                </w:r>
              </w:p>
            </w:tc>
          </w:tr>
          <w:tr w:rsidR="00482261" w:rsidRPr="00482261" w14:paraId="2D47CED2" w14:textId="77777777" w:rsidTr="00482261">
            <w:trPr>
              <w:divId w:val="1537963103"/>
              <w:cantSplit/>
              <w:tblHeader/>
            </w:trPr>
            <w:tc>
              <w:tcPr>
                <w:tcW w:w="1328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0B10C140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lunch_end_time</w:t>
                </w:r>
                <w:proofErr w:type="spellEnd"/>
              </w:p>
            </w:tc>
            <w:tc>
              <w:tcPr>
                <w:tcW w:w="506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1CD25AFE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timestamp</w:t>
                </w:r>
                <w:proofErr w:type="spellEnd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with</w:t>
                </w:r>
                <w:proofErr w:type="spellEnd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time </w:t>
                </w: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zone</w:t>
                </w:r>
                <w:proofErr w:type="spellEnd"/>
              </w:p>
            </w:tc>
            <w:tc>
              <w:tcPr>
                <w:tcW w:w="285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4CF9723A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2081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189FFE81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800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4CF34FC3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Timestamp</w:t>
                </w:r>
                <w:proofErr w:type="spellEnd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when</w:t>
                </w:r>
                <w:proofErr w:type="spellEnd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user</w:t>
                </w:r>
                <w:proofErr w:type="spellEnd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returned</w:t>
                </w:r>
                <w:proofErr w:type="spellEnd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from</w:t>
                </w:r>
                <w:proofErr w:type="spellEnd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lunch break</w:t>
                </w:r>
              </w:p>
            </w:tc>
          </w:tr>
          <w:tr w:rsidR="00482261" w:rsidRPr="00482261" w14:paraId="6BBF2906" w14:textId="77777777" w:rsidTr="00482261">
            <w:trPr>
              <w:divId w:val="1537963103"/>
              <w:cantSplit/>
              <w:tblHeader/>
            </w:trPr>
            <w:tc>
              <w:tcPr>
                <w:tcW w:w="1328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36D6261B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exit_time</w:t>
                </w:r>
                <w:proofErr w:type="spellEnd"/>
              </w:p>
            </w:tc>
            <w:tc>
              <w:tcPr>
                <w:tcW w:w="506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5080AF27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timestamp</w:t>
                </w:r>
                <w:proofErr w:type="spellEnd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with</w:t>
                </w:r>
                <w:proofErr w:type="spellEnd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time </w:t>
                </w: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zone</w:t>
                </w:r>
                <w:proofErr w:type="spellEnd"/>
              </w:p>
            </w:tc>
            <w:tc>
              <w:tcPr>
                <w:tcW w:w="285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73CC40BC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2081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7DDC56C4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800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08F9A1C1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Timestamp</w:t>
                </w:r>
                <w:proofErr w:type="spellEnd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when</w:t>
                </w:r>
                <w:proofErr w:type="spellEnd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user</w:t>
                </w:r>
                <w:proofErr w:type="spellEnd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clocked</w:t>
                </w:r>
                <w:proofErr w:type="spellEnd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out</w:t>
                </w:r>
                <w:proofErr w:type="spellEnd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for</w:t>
                </w:r>
                <w:proofErr w:type="spellEnd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the</w:t>
                </w:r>
                <w:proofErr w:type="spellEnd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day</w:t>
                </w:r>
                <w:proofErr w:type="spellEnd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(</w:t>
                </w: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requires</w:t>
                </w:r>
                <w:proofErr w:type="spellEnd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signature</w:t>
                </w:r>
                <w:proofErr w:type="spellEnd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)</w:t>
                </w:r>
              </w:p>
            </w:tc>
          </w:tr>
          <w:tr w:rsidR="00482261" w:rsidRPr="00482261" w14:paraId="769F1CA1" w14:textId="77777777" w:rsidTr="00482261">
            <w:trPr>
              <w:divId w:val="1537963103"/>
              <w:cantSplit/>
              <w:tblHeader/>
            </w:trPr>
            <w:tc>
              <w:tcPr>
                <w:tcW w:w="1328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1F95C910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notes</w:t>
                </w:r>
              </w:p>
            </w:tc>
            <w:tc>
              <w:tcPr>
                <w:tcW w:w="506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504F2448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text</w:t>
                </w:r>
                <w:proofErr w:type="spellEnd"/>
              </w:p>
            </w:tc>
            <w:tc>
              <w:tcPr>
                <w:tcW w:w="285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072FC436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2081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4E870E3A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800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2E39B345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Optional</w:t>
                </w:r>
                <w:proofErr w:type="spellEnd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notes </w:t>
                </w: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for</w:t>
                </w:r>
                <w:proofErr w:type="spellEnd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special</w:t>
                </w:r>
                <w:proofErr w:type="spellEnd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circumstances</w:t>
                </w:r>
                <w:proofErr w:type="spellEnd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(late </w:t>
                </w: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arrival</w:t>
                </w:r>
                <w:proofErr w:type="spellEnd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, </w:t>
                </w: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early</w:t>
                </w:r>
                <w:proofErr w:type="spellEnd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departure</w:t>
                </w:r>
                <w:proofErr w:type="spellEnd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, etc.)</w:t>
                </w:r>
              </w:p>
            </w:tc>
          </w:tr>
          <w:tr w:rsidR="00482261" w:rsidRPr="00482261" w14:paraId="72A14832" w14:textId="77777777" w:rsidTr="00482261">
            <w:trPr>
              <w:divId w:val="1537963103"/>
              <w:cantSplit/>
              <w:tblHeader/>
            </w:trPr>
            <w:tc>
              <w:tcPr>
                <w:tcW w:w="1328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511A4007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created_at</w:t>
                </w:r>
                <w:proofErr w:type="spellEnd"/>
              </w:p>
            </w:tc>
            <w:tc>
              <w:tcPr>
                <w:tcW w:w="506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771729FA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timestamp</w:t>
                </w:r>
                <w:proofErr w:type="spellEnd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with</w:t>
                </w:r>
                <w:proofErr w:type="spellEnd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time </w:t>
                </w: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zone</w:t>
                </w:r>
                <w:proofErr w:type="spellEnd"/>
              </w:p>
            </w:tc>
            <w:tc>
              <w:tcPr>
                <w:tcW w:w="285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4EB24911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2081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28A9E4B9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now</w:t>
                </w:r>
                <w:proofErr w:type="spellEnd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()</w:t>
                </w:r>
              </w:p>
            </w:tc>
            <w:tc>
              <w:tcPr>
                <w:tcW w:w="800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18B854FE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</w:tr>
          <w:tr w:rsidR="00482261" w:rsidRPr="00482261" w14:paraId="111B8AED" w14:textId="77777777" w:rsidTr="00482261">
            <w:trPr>
              <w:divId w:val="1537963103"/>
              <w:cantSplit/>
              <w:tblHeader/>
            </w:trPr>
            <w:tc>
              <w:tcPr>
                <w:tcW w:w="1328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305BA1A6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updated_at</w:t>
                </w:r>
                <w:proofErr w:type="spellEnd"/>
              </w:p>
            </w:tc>
            <w:tc>
              <w:tcPr>
                <w:tcW w:w="506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46551DF8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timestamp</w:t>
                </w:r>
                <w:proofErr w:type="spellEnd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with</w:t>
                </w:r>
                <w:proofErr w:type="spellEnd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time </w:t>
                </w: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zone</w:t>
                </w:r>
                <w:proofErr w:type="spellEnd"/>
              </w:p>
            </w:tc>
            <w:tc>
              <w:tcPr>
                <w:tcW w:w="285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4A6B8391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2081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19A32EAA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now</w:t>
                </w:r>
                <w:proofErr w:type="spellEnd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()</w:t>
                </w:r>
              </w:p>
            </w:tc>
            <w:tc>
              <w:tcPr>
                <w:tcW w:w="800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2441F332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</w:tr>
          <w:tr w:rsidR="00482261" w:rsidRPr="00482261" w14:paraId="568235F3" w14:textId="77777777" w:rsidTr="00482261">
            <w:trPr>
              <w:divId w:val="1537963103"/>
              <w:cantSplit/>
              <w:tblHeader/>
            </w:trPr>
            <w:tc>
              <w:tcPr>
                <w:tcW w:w="1328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68AD5DB1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entry_location</w:t>
                </w:r>
                <w:proofErr w:type="spellEnd"/>
              </w:p>
            </w:tc>
            <w:tc>
              <w:tcPr>
                <w:tcW w:w="506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5DF046F6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text</w:t>
                </w:r>
                <w:proofErr w:type="spellEnd"/>
              </w:p>
            </w:tc>
            <w:tc>
              <w:tcPr>
                <w:tcW w:w="285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65DF2847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2081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3D190EA0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800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0552DA02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482261" w:rsidRPr="00482261" w14:paraId="7665B70B" w14:textId="77777777" w:rsidTr="00482261">
            <w:trPr>
              <w:divId w:val="1537963103"/>
              <w:cantSplit/>
              <w:tblHeader/>
            </w:trPr>
            <w:tc>
              <w:tcPr>
                <w:tcW w:w="1328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5C5C8018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lunch_start_location</w:t>
                </w:r>
                <w:proofErr w:type="spellEnd"/>
              </w:p>
            </w:tc>
            <w:tc>
              <w:tcPr>
                <w:tcW w:w="506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63AB0A3C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text</w:t>
                </w:r>
                <w:proofErr w:type="spellEnd"/>
              </w:p>
            </w:tc>
            <w:tc>
              <w:tcPr>
                <w:tcW w:w="285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33B480C1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2081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2EBC479A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800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0813B079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482261" w:rsidRPr="00482261" w14:paraId="308A112B" w14:textId="77777777" w:rsidTr="00482261">
            <w:trPr>
              <w:divId w:val="1537963103"/>
              <w:cantSplit/>
              <w:tblHeader/>
            </w:trPr>
            <w:tc>
              <w:tcPr>
                <w:tcW w:w="1328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372C1DD4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lunch_end_location</w:t>
                </w:r>
                <w:proofErr w:type="spellEnd"/>
              </w:p>
            </w:tc>
            <w:tc>
              <w:tcPr>
                <w:tcW w:w="506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3281192B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text</w:t>
                </w:r>
                <w:proofErr w:type="spellEnd"/>
              </w:p>
            </w:tc>
            <w:tc>
              <w:tcPr>
                <w:tcW w:w="285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1DAF6795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2081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6D257440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800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50E9B322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482261" w:rsidRPr="00482261" w14:paraId="60295F75" w14:textId="77777777" w:rsidTr="00482261">
            <w:trPr>
              <w:divId w:val="1537963103"/>
              <w:cantSplit/>
              <w:tblHeader/>
            </w:trPr>
            <w:tc>
              <w:tcPr>
                <w:tcW w:w="1328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3BC17517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exit_location</w:t>
                </w:r>
                <w:proofErr w:type="spellEnd"/>
              </w:p>
            </w:tc>
            <w:tc>
              <w:tcPr>
                <w:tcW w:w="506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07B5BE5D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text</w:t>
                </w:r>
                <w:proofErr w:type="spellEnd"/>
              </w:p>
            </w:tc>
            <w:tc>
              <w:tcPr>
                <w:tcW w:w="285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6254A271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2081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63E8ACC7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800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7039456D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482261" w:rsidRPr="00482261" w14:paraId="225A5609" w14:textId="77777777" w:rsidTr="00482261">
            <w:trPr>
              <w:divId w:val="1537963103"/>
              <w:cantSplit/>
              <w:tblHeader/>
            </w:trPr>
            <w:tc>
              <w:tcPr>
                <w:tcW w:w="1328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2E3FE4E5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lastRenderedPageBreak/>
                  <w:t>is_overtime</w:t>
                </w:r>
                <w:proofErr w:type="spellEnd"/>
              </w:p>
            </w:tc>
            <w:tc>
              <w:tcPr>
                <w:tcW w:w="506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643CF36A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boolean</w:t>
                </w:r>
                <w:proofErr w:type="spellEnd"/>
              </w:p>
            </w:tc>
            <w:tc>
              <w:tcPr>
                <w:tcW w:w="285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11531BA0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2081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3C57951A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false</w:t>
                </w:r>
              </w:p>
            </w:tc>
            <w:tc>
              <w:tcPr>
                <w:tcW w:w="800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06FFE755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Indicates</w:t>
                </w:r>
                <w:proofErr w:type="spellEnd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if</w:t>
                </w:r>
                <w:proofErr w:type="spellEnd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the</w:t>
                </w:r>
                <w:proofErr w:type="spellEnd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user</w:t>
                </w:r>
                <w:proofErr w:type="spellEnd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worked</w:t>
                </w:r>
                <w:proofErr w:type="spellEnd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overtime </w:t>
                </w: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on</w:t>
                </w:r>
                <w:proofErr w:type="spellEnd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this</w:t>
                </w:r>
                <w:proofErr w:type="spellEnd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day</w:t>
                </w:r>
                <w:proofErr w:type="spellEnd"/>
              </w:p>
            </w:tc>
          </w:tr>
          <w:tr w:rsidR="00482261" w:rsidRPr="00482261" w14:paraId="4EFE3992" w14:textId="77777777" w:rsidTr="00482261">
            <w:trPr>
              <w:divId w:val="1537963103"/>
              <w:cantSplit/>
              <w:tblHeader/>
            </w:trPr>
            <w:tc>
              <w:tcPr>
                <w:tcW w:w="1328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7EA36CE9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overtime_hours</w:t>
                </w:r>
                <w:proofErr w:type="spellEnd"/>
              </w:p>
            </w:tc>
            <w:tc>
              <w:tcPr>
                <w:tcW w:w="506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5E961816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numeric</w:t>
                </w:r>
                <w:proofErr w:type="spellEnd"/>
              </w:p>
            </w:tc>
            <w:tc>
              <w:tcPr>
                <w:tcW w:w="285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3F26DE22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2081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51248588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0.00</w:t>
                </w:r>
              </w:p>
            </w:tc>
            <w:tc>
              <w:tcPr>
                <w:tcW w:w="800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0123A1AE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Number </w:t>
                </w: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of</w:t>
                </w:r>
                <w:proofErr w:type="spellEnd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overtime </w:t>
                </w: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hours</w:t>
                </w:r>
                <w:proofErr w:type="spellEnd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worked</w:t>
                </w:r>
                <w:proofErr w:type="spellEnd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(</w:t>
                </w: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automatically</w:t>
                </w:r>
                <w:proofErr w:type="spellEnd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calculated</w:t>
                </w:r>
                <w:proofErr w:type="spellEnd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)</w:t>
                </w:r>
              </w:p>
            </w:tc>
          </w:tr>
          <w:tr w:rsidR="00482261" w:rsidRPr="00482261" w14:paraId="72460709" w14:textId="77777777" w:rsidTr="00482261">
            <w:trPr>
              <w:divId w:val="1537963103"/>
              <w:cantSplit/>
              <w:tblHeader/>
            </w:trPr>
            <w:tc>
              <w:tcPr>
                <w:tcW w:w="1328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09F37A13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total_hours</w:t>
                </w:r>
                <w:proofErr w:type="spellEnd"/>
              </w:p>
            </w:tc>
            <w:tc>
              <w:tcPr>
                <w:tcW w:w="506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5C9ED649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numeric</w:t>
                </w:r>
                <w:proofErr w:type="spellEnd"/>
              </w:p>
            </w:tc>
            <w:tc>
              <w:tcPr>
                <w:tcW w:w="285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548F8EE0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2081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226917D8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0.00</w:t>
                </w:r>
              </w:p>
            </w:tc>
            <w:tc>
              <w:tcPr>
                <w:tcW w:w="800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34C48599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Total </w:t>
                </w: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hours</w:t>
                </w:r>
                <w:proofErr w:type="spellEnd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worked</w:t>
                </w:r>
                <w:proofErr w:type="spellEnd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including</w:t>
                </w:r>
                <w:proofErr w:type="spellEnd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overtime</w:t>
                </w:r>
              </w:p>
            </w:tc>
          </w:tr>
          <w:tr w:rsidR="00482261" w:rsidRPr="00482261" w14:paraId="0B12B5B3" w14:textId="77777777" w:rsidTr="00482261">
            <w:trPr>
              <w:divId w:val="1537963103"/>
              <w:cantSplit/>
              <w:tblHeader/>
            </w:trPr>
            <w:tc>
              <w:tcPr>
                <w:tcW w:w="1328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0388D6EA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entry_location_accuracy</w:t>
                </w:r>
                <w:proofErr w:type="spellEnd"/>
              </w:p>
            </w:tc>
            <w:tc>
              <w:tcPr>
                <w:tcW w:w="506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33A97F30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numeric</w:t>
                </w:r>
                <w:proofErr w:type="spellEnd"/>
              </w:p>
            </w:tc>
            <w:tc>
              <w:tcPr>
                <w:tcW w:w="285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0881266A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2081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5DAB590B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800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1183DF1A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482261" w:rsidRPr="00482261" w14:paraId="54D2376D" w14:textId="77777777" w:rsidTr="00482261">
            <w:trPr>
              <w:divId w:val="1537963103"/>
              <w:cantSplit/>
              <w:tblHeader/>
            </w:trPr>
            <w:tc>
              <w:tcPr>
                <w:tcW w:w="1328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67D151EA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entry_location_timestamp</w:t>
                </w:r>
                <w:proofErr w:type="spellEnd"/>
              </w:p>
            </w:tc>
            <w:tc>
              <w:tcPr>
                <w:tcW w:w="506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64407F8F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timestamp</w:t>
                </w:r>
                <w:proofErr w:type="spellEnd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with</w:t>
                </w:r>
                <w:proofErr w:type="spellEnd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time </w:t>
                </w: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zone</w:t>
                </w:r>
                <w:proofErr w:type="spellEnd"/>
              </w:p>
            </w:tc>
            <w:tc>
              <w:tcPr>
                <w:tcW w:w="285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196A6CF7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2081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22E2F54E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800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77E9864D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482261" w:rsidRPr="00482261" w14:paraId="46FC95BE" w14:textId="77777777" w:rsidTr="00482261">
            <w:trPr>
              <w:divId w:val="1537963103"/>
              <w:cantSplit/>
              <w:tblHeader/>
            </w:trPr>
            <w:tc>
              <w:tcPr>
                <w:tcW w:w="1328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1FA52964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entry_location_source</w:t>
                </w:r>
                <w:proofErr w:type="spellEnd"/>
              </w:p>
            </w:tc>
            <w:tc>
              <w:tcPr>
                <w:tcW w:w="506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1E319E2C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text</w:t>
                </w:r>
                <w:proofErr w:type="spellEnd"/>
              </w:p>
            </w:tc>
            <w:tc>
              <w:tcPr>
                <w:tcW w:w="285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708DC457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2081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09B22CF4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'</w:t>
                </w: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gps</w:t>
                </w:r>
                <w:proofErr w:type="spellEnd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'::</w:t>
                </w: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text</w:t>
                </w:r>
                <w:proofErr w:type="spellEnd"/>
              </w:p>
            </w:tc>
            <w:tc>
              <w:tcPr>
                <w:tcW w:w="800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13733D1F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</w:tr>
          <w:tr w:rsidR="00482261" w:rsidRPr="00482261" w14:paraId="140116D6" w14:textId="77777777" w:rsidTr="00482261">
            <w:trPr>
              <w:divId w:val="1537963103"/>
              <w:cantSplit/>
              <w:tblHeader/>
            </w:trPr>
            <w:tc>
              <w:tcPr>
                <w:tcW w:w="1328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63097ECD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lunch_start_location_accuracy</w:t>
                </w:r>
                <w:proofErr w:type="spellEnd"/>
              </w:p>
            </w:tc>
            <w:tc>
              <w:tcPr>
                <w:tcW w:w="506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7E526412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numeric</w:t>
                </w:r>
                <w:proofErr w:type="spellEnd"/>
              </w:p>
            </w:tc>
            <w:tc>
              <w:tcPr>
                <w:tcW w:w="285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39D6126E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2081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648DE498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800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328784DE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482261" w:rsidRPr="00482261" w14:paraId="1897EF6A" w14:textId="77777777" w:rsidTr="00482261">
            <w:trPr>
              <w:divId w:val="1537963103"/>
              <w:cantSplit/>
              <w:tblHeader/>
            </w:trPr>
            <w:tc>
              <w:tcPr>
                <w:tcW w:w="1328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08D5CF96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lunch_start_location_timestamp</w:t>
                </w:r>
                <w:proofErr w:type="spellEnd"/>
              </w:p>
            </w:tc>
            <w:tc>
              <w:tcPr>
                <w:tcW w:w="506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0D8957AE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timestamp</w:t>
                </w:r>
                <w:proofErr w:type="spellEnd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with</w:t>
                </w:r>
                <w:proofErr w:type="spellEnd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time </w:t>
                </w: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zone</w:t>
                </w:r>
                <w:proofErr w:type="spellEnd"/>
              </w:p>
            </w:tc>
            <w:tc>
              <w:tcPr>
                <w:tcW w:w="285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68F56BCD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2081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2A357D27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800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610F074D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482261" w:rsidRPr="00482261" w14:paraId="2F685BCC" w14:textId="77777777" w:rsidTr="00482261">
            <w:trPr>
              <w:divId w:val="1537963103"/>
              <w:cantSplit/>
              <w:tblHeader/>
            </w:trPr>
            <w:tc>
              <w:tcPr>
                <w:tcW w:w="1328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17C87234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lunch_start_location_source</w:t>
                </w:r>
                <w:proofErr w:type="spellEnd"/>
              </w:p>
            </w:tc>
            <w:tc>
              <w:tcPr>
                <w:tcW w:w="506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7FD1ED4F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text</w:t>
                </w:r>
                <w:proofErr w:type="spellEnd"/>
              </w:p>
            </w:tc>
            <w:tc>
              <w:tcPr>
                <w:tcW w:w="285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3389E749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2081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4C7AB176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'</w:t>
                </w: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gps</w:t>
                </w:r>
                <w:proofErr w:type="spellEnd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'::</w:t>
                </w: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text</w:t>
                </w:r>
                <w:proofErr w:type="spellEnd"/>
              </w:p>
            </w:tc>
            <w:tc>
              <w:tcPr>
                <w:tcW w:w="800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19F6E2D2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</w:tr>
          <w:tr w:rsidR="00482261" w:rsidRPr="00482261" w14:paraId="4E59C5CC" w14:textId="77777777" w:rsidTr="00482261">
            <w:trPr>
              <w:divId w:val="1537963103"/>
              <w:cantSplit/>
              <w:tblHeader/>
            </w:trPr>
            <w:tc>
              <w:tcPr>
                <w:tcW w:w="1328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51965BDA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lunch_end_location_accuracy</w:t>
                </w:r>
                <w:proofErr w:type="spellEnd"/>
              </w:p>
            </w:tc>
            <w:tc>
              <w:tcPr>
                <w:tcW w:w="506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104EA39F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numeric</w:t>
                </w:r>
                <w:proofErr w:type="spellEnd"/>
              </w:p>
            </w:tc>
            <w:tc>
              <w:tcPr>
                <w:tcW w:w="285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33E7D40B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2081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5FBE7632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800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28C951F4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482261" w:rsidRPr="00482261" w14:paraId="5172DECE" w14:textId="77777777" w:rsidTr="00482261">
            <w:trPr>
              <w:divId w:val="1537963103"/>
              <w:cantSplit/>
              <w:tblHeader/>
            </w:trPr>
            <w:tc>
              <w:tcPr>
                <w:tcW w:w="1328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6505F9E0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lunch_end_location_timestamp</w:t>
                </w:r>
                <w:proofErr w:type="spellEnd"/>
              </w:p>
            </w:tc>
            <w:tc>
              <w:tcPr>
                <w:tcW w:w="506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314FED41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timestamp</w:t>
                </w:r>
                <w:proofErr w:type="spellEnd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with</w:t>
                </w:r>
                <w:proofErr w:type="spellEnd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time </w:t>
                </w: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zone</w:t>
                </w:r>
                <w:proofErr w:type="spellEnd"/>
              </w:p>
            </w:tc>
            <w:tc>
              <w:tcPr>
                <w:tcW w:w="285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624D9926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2081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55F92C08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800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531B17F4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482261" w:rsidRPr="00482261" w14:paraId="7ECBD555" w14:textId="77777777" w:rsidTr="00482261">
            <w:trPr>
              <w:divId w:val="1537963103"/>
              <w:cantSplit/>
              <w:tblHeader/>
            </w:trPr>
            <w:tc>
              <w:tcPr>
                <w:tcW w:w="1328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3EDA65A5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lunch_end_location_source</w:t>
                </w:r>
                <w:proofErr w:type="spellEnd"/>
              </w:p>
            </w:tc>
            <w:tc>
              <w:tcPr>
                <w:tcW w:w="506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5B7A387E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text</w:t>
                </w:r>
                <w:proofErr w:type="spellEnd"/>
              </w:p>
            </w:tc>
            <w:tc>
              <w:tcPr>
                <w:tcW w:w="285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7AD61389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2081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01B85FD7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'</w:t>
                </w: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gps</w:t>
                </w:r>
                <w:proofErr w:type="spellEnd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'::</w:t>
                </w: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text</w:t>
                </w:r>
                <w:proofErr w:type="spellEnd"/>
              </w:p>
            </w:tc>
            <w:tc>
              <w:tcPr>
                <w:tcW w:w="800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19417255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</w:tr>
          <w:tr w:rsidR="00482261" w:rsidRPr="00482261" w14:paraId="512E3C00" w14:textId="77777777" w:rsidTr="00482261">
            <w:trPr>
              <w:divId w:val="1537963103"/>
              <w:cantSplit/>
              <w:tblHeader/>
            </w:trPr>
            <w:tc>
              <w:tcPr>
                <w:tcW w:w="1328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6CC42665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exit_location_accuracy</w:t>
                </w:r>
                <w:proofErr w:type="spellEnd"/>
              </w:p>
            </w:tc>
            <w:tc>
              <w:tcPr>
                <w:tcW w:w="506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3C01EF19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numeric</w:t>
                </w:r>
                <w:proofErr w:type="spellEnd"/>
              </w:p>
            </w:tc>
            <w:tc>
              <w:tcPr>
                <w:tcW w:w="285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313E560B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2081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3F77B42B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800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6E47BD18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482261" w:rsidRPr="00482261" w14:paraId="77FDD641" w14:textId="77777777" w:rsidTr="00482261">
            <w:trPr>
              <w:divId w:val="1537963103"/>
              <w:cantSplit/>
              <w:tblHeader/>
            </w:trPr>
            <w:tc>
              <w:tcPr>
                <w:tcW w:w="1328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75C0B69F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exit_location_timestamp</w:t>
                </w:r>
                <w:proofErr w:type="spellEnd"/>
              </w:p>
            </w:tc>
            <w:tc>
              <w:tcPr>
                <w:tcW w:w="506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7D2ADDCE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timestamp</w:t>
                </w:r>
                <w:proofErr w:type="spellEnd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with</w:t>
                </w:r>
                <w:proofErr w:type="spellEnd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time </w:t>
                </w: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zone</w:t>
                </w:r>
                <w:proofErr w:type="spellEnd"/>
              </w:p>
            </w:tc>
            <w:tc>
              <w:tcPr>
                <w:tcW w:w="285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708C2557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2081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4B815E09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800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3D015A9C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482261" w:rsidRPr="00482261" w14:paraId="33667A89" w14:textId="77777777" w:rsidTr="00482261">
            <w:trPr>
              <w:divId w:val="1537963103"/>
              <w:cantSplit/>
              <w:tblHeader/>
            </w:trPr>
            <w:tc>
              <w:tcPr>
                <w:tcW w:w="1328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601175AB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lastRenderedPageBreak/>
                  <w:t>exit_location_source</w:t>
                </w:r>
                <w:proofErr w:type="spellEnd"/>
              </w:p>
            </w:tc>
            <w:tc>
              <w:tcPr>
                <w:tcW w:w="506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18DC1D48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text</w:t>
                </w:r>
                <w:proofErr w:type="spellEnd"/>
              </w:p>
            </w:tc>
            <w:tc>
              <w:tcPr>
                <w:tcW w:w="285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4F5C05CF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2081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1857A7F3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'</w:t>
                </w: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gps</w:t>
                </w:r>
                <w:proofErr w:type="spellEnd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'::</w:t>
                </w: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text</w:t>
                </w:r>
                <w:proofErr w:type="spellEnd"/>
              </w:p>
            </w:tc>
            <w:tc>
              <w:tcPr>
                <w:tcW w:w="800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75D2CF45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</w:tr>
          <w:tr w:rsidR="00482261" w:rsidRPr="00482261" w14:paraId="12AEA559" w14:textId="77777777" w:rsidTr="00482261">
            <w:trPr>
              <w:divId w:val="1537963103"/>
              <w:cantSplit/>
              <w:tblHeader/>
            </w:trPr>
            <w:tc>
              <w:tcPr>
                <w:tcW w:w="1328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7D77A5F8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auto_shift_end_at</w:t>
                </w:r>
                <w:proofErr w:type="spellEnd"/>
              </w:p>
            </w:tc>
            <w:tc>
              <w:tcPr>
                <w:tcW w:w="506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722710E1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timestamp</w:t>
                </w:r>
                <w:proofErr w:type="spellEnd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with</w:t>
                </w:r>
                <w:proofErr w:type="spellEnd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time </w:t>
                </w: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zone</w:t>
                </w:r>
                <w:proofErr w:type="spellEnd"/>
              </w:p>
            </w:tc>
            <w:tc>
              <w:tcPr>
                <w:tcW w:w="285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5FBF7642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2081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4F2898D1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800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637B77C5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Calculated</w:t>
                </w:r>
                <w:proofErr w:type="spellEnd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timestamp</w:t>
                </w:r>
                <w:proofErr w:type="spellEnd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when</w:t>
                </w:r>
                <w:proofErr w:type="spellEnd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8h shift </w:t>
                </w: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should</w:t>
                </w:r>
                <w:proofErr w:type="spellEnd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end</w:t>
                </w:r>
                <w:proofErr w:type="spellEnd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(</w:t>
                </w: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entry_time</w:t>
                </w:r>
                <w:proofErr w:type="spellEnd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+ 8 </w:t>
                </w: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hours</w:t>
                </w:r>
                <w:proofErr w:type="spellEnd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)</w:t>
                </w:r>
              </w:p>
            </w:tc>
          </w:tr>
          <w:tr w:rsidR="00482261" w:rsidRPr="00482261" w14:paraId="263232F4" w14:textId="77777777" w:rsidTr="00482261">
            <w:trPr>
              <w:divId w:val="1537963103"/>
              <w:cantSplit/>
              <w:tblHeader/>
            </w:trPr>
            <w:tc>
              <w:tcPr>
                <w:tcW w:w="1328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510A0692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auto_closed_at</w:t>
                </w:r>
                <w:proofErr w:type="spellEnd"/>
              </w:p>
            </w:tc>
            <w:tc>
              <w:tcPr>
                <w:tcW w:w="506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08AAF492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timestamp</w:t>
                </w:r>
                <w:proofErr w:type="spellEnd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with</w:t>
                </w:r>
                <w:proofErr w:type="spellEnd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time </w:t>
                </w: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zone</w:t>
                </w:r>
                <w:proofErr w:type="spellEnd"/>
              </w:p>
            </w:tc>
            <w:tc>
              <w:tcPr>
                <w:tcW w:w="285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21753D3D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2081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29BB097B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800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07676FA1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Timestamp</w:t>
                </w:r>
                <w:proofErr w:type="spellEnd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when</w:t>
                </w:r>
                <w:proofErr w:type="spellEnd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system</w:t>
                </w:r>
                <w:proofErr w:type="spellEnd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automatically</w:t>
                </w:r>
                <w:proofErr w:type="spellEnd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closed</w:t>
                </w:r>
                <w:proofErr w:type="spellEnd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the</w:t>
                </w:r>
                <w:proofErr w:type="spellEnd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shift</w:t>
                </w:r>
              </w:p>
            </w:tc>
          </w:tr>
          <w:tr w:rsidR="00482261" w:rsidRPr="00482261" w14:paraId="28F8EF49" w14:textId="77777777" w:rsidTr="00482261">
            <w:trPr>
              <w:divId w:val="1537963103"/>
              <w:cantSplit/>
              <w:tblHeader/>
            </w:trPr>
            <w:tc>
              <w:tcPr>
                <w:tcW w:w="1328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6ED98EB5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overtime_start_at</w:t>
                </w:r>
                <w:proofErr w:type="spellEnd"/>
              </w:p>
            </w:tc>
            <w:tc>
              <w:tcPr>
                <w:tcW w:w="506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2B44AE51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timestamp</w:t>
                </w:r>
                <w:proofErr w:type="spellEnd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with</w:t>
                </w:r>
                <w:proofErr w:type="spellEnd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time </w:t>
                </w: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zone</w:t>
                </w:r>
                <w:proofErr w:type="spellEnd"/>
              </w:p>
            </w:tc>
            <w:tc>
              <w:tcPr>
                <w:tcW w:w="285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04E016F2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2081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23DCFA43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800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6F79A697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Timestamp</w:t>
                </w:r>
                <w:proofErr w:type="spellEnd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when</w:t>
                </w:r>
                <w:proofErr w:type="spellEnd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overtime </w:t>
                </w: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counting</w:t>
                </w:r>
                <w:proofErr w:type="spellEnd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started</w:t>
                </w:r>
                <w:proofErr w:type="spellEnd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(</w:t>
                </w: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same</w:t>
                </w:r>
                <w:proofErr w:type="spellEnd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as </w:t>
                </w: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auto_shift_end_at</w:t>
                </w:r>
                <w:proofErr w:type="spellEnd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)</w:t>
                </w:r>
              </w:p>
            </w:tc>
          </w:tr>
          <w:tr w:rsidR="00482261" w:rsidRPr="00482261" w14:paraId="1DCCF765" w14:textId="77777777" w:rsidTr="00482261">
            <w:trPr>
              <w:divId w:val="1537963103"/>
              <w:cantSplit/>
              <w:tblHeader/>
            </w:trPr>
            <w:tc>
              <w:tcPr>
                <w:tcW w:w="1328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710083E1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latitude</w:t>
                </w:r>
                <w:proofErr w:type="spellEnd"/>
              </w:p>
            </w:tc>
            <w:tc>
              <w:tcPr>
                <w:tcW w:w="506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3BD05011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numeric</w:t>
                </w:r>
                <w:proofErr w:type="spellEnd"/>
              </w:p>
            </w:tc>
            <w:tc>
              <w:tcPr>
                <w:tcW w:w="285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419C636F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2081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279F6933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800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29939522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482261" w:rsidRPr="00482261" w14:paraId="59D43ECD" w14:textId="77777777" w:rsidTr="00482261">
            <w:trPr>
              <w:divId w:val="1537963103"/>
              <w:cantSplit/>
              <w:tblHeader/>
            </w:trPr>
            <w:tc>
              <w:tcPr>
                <w:tcW w:w="1328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5B3BA074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longitude</w:t>
                </w:r>
                <w:proofErr w:type="spellEnd"/>
              </w:p>
            </w:tc>
            <w:tc>
              <w:tcPr>
                <w:tcW w:w="506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198755EA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numeric</w:t>
                </w:r>
                <w:proofErr w:type="spellEnd"/>
              </w:p>
            </w:tc>
            <w:tc>
              <w:tcPr>
                <w:tcW w:w="285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77F7A854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2081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730192CD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800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1E69BF15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482261" w:rsidRPr="00482261" w14:paraId="6F54DC71" w14:textId="77777777" w:rsidTr="00482261">
            <w:trPr>
              <w:divId w:val="1537963103"/>
              <w:cantSplit/>
              <w:tblHeader/>
            </w:trPr>
            <w:tc>
              <w:tcPr>
                <w:tcW w:w="1328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3E7A24D3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accuracy</w:t>
                </w:r>
                <w:proofErr w:type="spellEnd"/>
              </w:p>
            </w:tc>
            <w:tc>
              <w:tcPr>
                <w:tcW w:w="506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6EE39122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numeric</w:t>
                </w:r>
                <w:proofErr w:type="spellEnd"/>
              </w:p>
            </w:tc>
            <w:tc>
              <w:tcPr>
                <w:tcW w:w="285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2B43C76E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2081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62468706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800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46B6D6A2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482261" w:rsidRPr="00482261" w14:paraId="519312E5" w14:textId="77777777" w:rsidTr="00482261">
            <w:trPr>
              <w:divId w:val="1537963103"/>
              <w:cantSplit/>
              <w:tblHeader/>
            </w:trPr>
            <w:tc>
              <w:tcPr>
                <w:tcW w:w="1328" w:type="pct"/>
                <w:shd w:val="clear" w:color="auto" w:fill="FFFFFF"/>
                <w:hideMark/>
              </w:tcPr>
              <w:p w14:paraId="2599C1DB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location_address</w:t>
                </w:r>
                <w:proofErr w:type="spellEnd"/>
              </w:p>
            </w:tc>
            <w:tc>
              <w:tcPr>
                <w:tcW w:w="506" w:type="pct"/>
                <w:shd w:val="clear" w:color="auto" w:fill="FFFFFF"/>
                <w:hideMark/>
              </w:tcPr>
              <w:p w14:paraId="16AEAA21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text</w:t>
                </w:r>
                <w:proofErr w:type="spellEnd"/>
              </w:p>
            </w:tc>
            <w:tc>
              <w:tcPr>
                <w:tcW w:w="285" w:type="pct"/>
                <w:shd w:val="clear" w:color="auto" w:fill="FFFFFF"/>
                <w:hideMark/>
              </w:tcPr>
              <w:p w14:paraId="45C176F9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2081" w:type="pct"/>
                <w:shd w:val="clear" w:color="auto" w:fill="FFFFFF"/>
                <w:hideMark/>
              </w:tcPr>
              <w:p w14:paraId="29FE1722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800" w:type="pct"/>
                <w:shd w:val="clear" w:color="auto" w:fill="FFFFFF"/>
                <w:hideMark/>
              </w:tcPr>
              <w:p w14:paraId="13CA43AD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</w:tbl>
        <w:p w14:paraId="1248CD3C" w14:textId="77777777" w:rsidR="00482261" w:rsidRPr="00482261" w:rsidRDefault="00482261" w:rsidP="00482261">
          <w:pPr>
            <w:numPr>
              <w:ilvl w:val="0"/>
              <w:numId w:val="69"/>
            </w:numPr>
            <w:spacing w:after="80" w:line="240" w:lineRule="auto"/>
            <w:jc w:val="both"/>
            <w:divId w:val="1537963103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Indices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 xml:space="preserve"> visibles:</w:t>
          </w:r>
        </w:p>
        <w:p w14:paraId="0DF63BCF" w14:textId="77777777" w:rsidR="00482261" w:rsidRPr="00482261" w:rsidRDefault="00482261" w:rsidP="00482261">
          <w:pPr>
            <w:numPr>
              <w:ilvl w:val="0"/>
              <w:numId w:val="69"/>
            </w:numPr>
            <w:spacing w:after="80" w:line="240" w:lineRule="auto"/>
            <w:jc w:val="both"/>
            <w:divId w:val="1537963103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idx_attendance_date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 xml:space="preserve">: CREATE INDEX </w:t>
          </w: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idx_attendance_date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 xml:space="preserve"> ON </w:t>
          </w: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public.user_attendance_records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 xml:space="preserve"> USING </w:t>
          </w: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btree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 xml:space="preserve"> (date DESC)</w:t>
          </w:r>
        </w:p>
        <w:p w14:paraId="3A6132D7" w14:textId="77777777" w:rsidR="00482261" w:rsidRPr="00482261" w:rsidRDefault="00482261" w:rsidP="00482261">
          <w:pPr>
            <w:numPr>
              <w:ilvl w:val="0"/>
              <w:numId w:val="69"/>
            </w:numPr>
            <w:spacing w:after="80" w:line="240" w:lineRule="auto"/>
            <w:jc w:val="both"/>
            <w:divId w:val="1537963103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idx_attendance_incomplete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 xml:space="preserve">: CREATE INDEX </w:t>
          </w: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idx_attendance_incomplete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 xml:space="preserve"> ON </w:t>
          </w: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public.user_attendance_records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 xml:space="preserve"> USING </w:t>
          </w: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btree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 xml:space="preserve"> (</w:t>
          </w: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user_id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, date) WHERE (</w:t>
          </w: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exit_time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 xml:space="preserve"> IS NULL)</w:t>
          </w:r>
        </w:p>
        <w:p w14:paraId="3DE83640" w14:textId="77777777" w:rsidR="00482261" w:rsidRPr="00482261" w:rsidRDefault="00482261" w:rsidP="00482261">
          <w:pPr>
            <w:numPr>
              <w:ilvl w:val="0"/>
              <w:numId w:val="69"/>
            </w:numPr>
            <w:spacing w:after="80" w:line="240" w:lineRule="auto"/>
            <w:jc w:val="both"/>
            <w:divId w:val="1537963103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idx_attendance_user_date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 xml:space="preserve">: CREATE INDEX </w:t>
          </w: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idx_attendance_user_date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 xml:space="preserve"> ON </w:t>
          </w: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public.user_attendance_records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 xml:space="preserve"> USING </w:t>
          </w: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btree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 xml:space="preserve"> (</w:t>
          </w: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user_id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, date DESC)</w:t>
          </w:r>
        </w:p>
        <w:p w14:paraId="10760E6B" w14:textId="77777777" w:rsidR="00482261" w:rsidRPr="00482261" w:rsidRDefault="00482261" w:rsidP="00482261">
          <w:pPr>
            <w:numPr>
              <w:ilvl w:val="0"/>
              <w:numId w:val="69"/>
            </w:numPr>
            <w:spacing w:after="80" w:line="240" w:lineRule="auto"/>
            <w:jc w:val="both"/>
            <w:divId w:val="1537963103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idx_user_attendance_records_auto_closed_at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 xml:space="preserve">: CREATE INDEX </w:t>
          </w: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idx_user_attendance_records_auto_closed_at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 xml:space="preserve"> ON </w:t>
          </w: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public.user_attendance_records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 xml:space="preserve"> USING </w:t>
          </w: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btree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 xml:space="preserve"> (</w:t>
          </w: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auto_closed_at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)</w:t>
          </w:r>
        </w:p>
        <w:p w14:paraId="1C13D832" w14:textId="77777777" w:rsidR="00482261" w:rsidRPr="00482261" w:rsidRDefault="00482261" w:rsidP="00482261">
          <w:pPr>
            <w:numPr>
              <w:ilvl w:val="0"/>
              <w:numId w:val="69"/>
            </w:numPr>
            <w:spacing w:after="80" w:line="240" w:lineRule="auto"/>
            <w:jc w:val="both"/>
            <w:divId w:val="1537963103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idx_user_attendance_records_auto_shift_end_at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 xml:space="preserve">: CREATE INDEX </w:t>
          </w: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idx_user_attendance_records_auto_shift_end_at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 xml:space="preserve"> ON </w:t>
          </w: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public.user_attendance_records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 xml:space="preserve"> USING </w:t>
          </w: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btree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 xml:space="preserve"> (</w:t>
          </w: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auto_shift_end_at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)</w:t>
          </w:r>
        </w:p>
        <w:p w14:paraId="4059A7EB" w14:textId="77777777" w:rsidR="00482261" w:rsidRPr="00482261" w:rsidRDefault="00482261" w:rsidP="00482261">
          <w:pPr>
            <w:numPr>
              <w:ilvl w:val="0"/>
              <w:numId w:val="69"/>
            </w:numPr>
            <w:spacing w:after="80" w:line="240" w:lineRule="auto"/>
            <w:jc w:val="both"/>
            <w:divId w:val="1537963103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unique_user_date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 xml:space="preserve">: CREATE UNIQUE INDEX </w:t>
          </w: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unique_user_date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 xml:space="preserve"> ON </w:t>
          </w: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public.user_attendance_records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 xml:space="preserve"> USING </w:t>
          </w: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btree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 xml:space="preserve"> (</w:t>
          </w: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user_id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, date)</w:t>
          </w:r>
        </w:p>
        <w:p w14:paraId="4A8BAD39" w14:textId="77777777" w:rsidR="00482261" w:rsidRPr="00482261" w:rsidRDefault="00482261" w:rsidP="00482261">
          <w:pPr>
            <w:numPr>
              <w:ilvl w:val="0"/>
              <w:numId w:val="69"/>
            </w:numPr>
            <w:spacing w:after="80" w:line="240" w:lineRule="auto"/>
            <w:jc w:val="both"/>
            <w:divId w:val="1537963103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user_attendance_records_pkey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 xml:space="preserve">: CREATE UNIQUE INDEX </w:t>
          </w: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user_attendance_records_pkey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 xml:space="preserve"> ON </w:t>
          </w: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public.user_attendance_records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 xml:space="preserve"> USING </w:t>
          </w: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btree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 xml:space="preserve"> (id)</w:t>
          </w:r>
        </w:p>
        <w:p w14:paraId="6B814F27" w14:textId="77777777" w:rsidR="00482261" w:rsidRPr="00482261" w:rsidRDefault="00482261" w:rsidP="00482261">
          <w:pPr>
            <w:pStyle w:val="Ttulo3"/>
            <w:spacing w:before="120" w:line="240" w:lineRule="auto"/>
            <w:jc w:val="both"/>
            <w:divId w:val="1537963103"/>
            <w:rPr>
              <w:rFonts w:ascii="Aptos" w:eastAsia="Times New Roman" w:hAnsi="Aptos"/>
              <w:b/>
              <w:color w:val="8D648C"/>
              <w:sz w:val="22"/>
              <w:szCs w:val="22"/>
            </w:rPr>
          </w:pPr>
          <w:proofErr w:type="spellStart"/>
          <w:r w:rsidRPr="00482261">
            <w:rPr>
              <w:rFonts w:ascii="Aptos" w:eastAsia="Times New Roman" w:hAnsi="Aptos"/>
              <w:b/>
              <w:color w:val="8D648C"/>
              <w:sz w:val="22"/>
            </w:rPr>
            <w:t>public.user_lopdp_consents</w:t>
          </w:r>
          <w:proofErr w:type="spellEnd"/>
        </w:p>
        <w:p w14:paraId="5AC67723" w14:textId="77777777" w:rsidR="00482261" w:rsidRPr="00482261" w:rsidRDefault="00482261" w:rsidP="00482261">
          <w:pPr>
            <w:numPr>
              <w:ilvl w:val="0"/>
              <w:numId w:val="70"/>
            </w:numPr>
            <w:spacing w:after="80" w:line="240" w:lineRule="auto"/>
            <w:jc w:val="both"/>
            <w:divId w:val="1537963103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Tipo de objeto: table.</w:t>
          </w:r>
        </w:p>
        <w:p w14:paraId="0AD5702E" w14:textId="77777777" w:rsidR="00482261" w:rsidRPr="00482261" w:rsidRDefault="00482261" w:rsidP="00482261">
          <w:pPr>
            <w:numPr>
              <w:ilvl w:val="0"/>
              <w:numId w:val="70"/>
            </w:numPr>
            <w:spacing w:after="80" w:line="240" w:lineRule="auto"/>
            <w:jc w:val="both"/>
            <w:divId w:val="1537963103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 xml:space="preserve">Módulos que la consumen: </w:t>
          </w: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auth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.</w:t>
          </w:r>
        </w:p>
        <w:p w14:paraId="393D4EDB" w14:textId="77777777" w:rsidR="00482261" w:rsidRPr="00482261" w:rsidRDefault="00482261" w:rsidP="00482261">
          <w:pPr>
            <w:numPr>
              <w:ilvl w:val="0"/>
              <w:numId w:val="70"/>
            </w:numPr>
            <w:spacing w:after="80" w:line="240" w:lineRule="auto"/>
            <w:jc w:val="both"/>
            <w:divId w:val="1537963103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lastRenderedPageBreak/>
            <w:t>Descripcion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 xml:space="preserve">: Sin comentario de </w:t>
          </w: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catalogo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.</w:t>
          </w:r>
        </w:p>
        <w:p w14:paraId="0006FF9B" w14:textId="77777777" w:rsidR="00482261" w:rsidRPr="00482261" w:rsidRDefault="00482261" w:rsidP="00482261">
          <w:pPr>
            <w:numPr>
              <w:ilvl w:val="0"/>
              <w:numId w:val="70"/>
            </w:numPr>
            <w:spacing w:after="80" w:line="240" w:lineRule="auto"/>
            <w:jc w:val="both"/>
            <w:divId w:val="1537963103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Clave primaria: id</w:t>
          </w:r>
        </w:p>
        <w:p w14:paraId="27887AD5" w14:textId="77777777" w:rsidR="00482261" w:rsidRPr="00482261" w:rsidRDefault="00482261" w:rsidP="00482261">
          <w:pPr>
            <w:numPr>
              <w:ilvl w:val="0"/>
              <w:numId w:val="70"/>
            </w:numPr>
            <w:spacing w:after="80" w:line="240" w:lineRule="auto"/>
            <w:jc w:val="both"/>
            <w:divId w:val="1537963103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 xml:space="preserve">Relaciones </w:t>
          </w: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foraneas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: no aplica o no visibles.</w:t>
          </w:r>
        </w:p>
        <w:tbl>
          <w:tblPr>
            <w:tblStyle w:val="Tablaconcuadrcula"/>
            <w:tblW w:w="5000" w:type="pct"/>
            <w:tblLook w:val="04A0" w:firstRow="1" w:lastRow="0" w:firstColumn="1" w:lastColumn="0" w:noHBand="0" w:noVBand="1"/>
          </w:tblPr>
          <w:tblGrid>
            <w:gridCol w:w="1487"/>
            <w:gridCol w:w="2223"/>
            <w:gridCol w:w="651"/>
            <w:gridCol w:w="3966"/>
            <w:gridCol w:w="1301"/>
          </w:tblGrid>
          <w:tr w:rsidR="00482261" w:rsidRPr="00482261" w14:paraId="281915AB" w14:textId="77777777" w:rsidTr="00482261">
            <w:trPr>
              <w:divId w:val="1537963103"/>
              <w:cantSplit/>
              <w:tblHeader/>
            </w:trPr>
            <w:tc>
              <w:tcPr>
                <w:tcW w:w="760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39DD0696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Campo</w:t>
                </w:r>
              </w:p>
            </w:tc>
            <w:tc>
              <w:tcPr>
                <w:tcW w:w="1277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6F527B5C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Tipo</w:t>
                </w:r>
              </w:p>
            </w:tc>
            <w:tc>
              <w:tcPr>
                <w:tcW w:w="299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4A537494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Nulo</w:t>
                </w:r>
              </w:p>
            </w:tc>
            <w:tc>
              <w:tcPr>
                <w:tcW w:w="2058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7EAC2ADA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Default</w:t>
                </w:r>
              </w:p>
            </w:tc>
            <w:tc>
              <w:tcPr>
                <w:tcW w:w="605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2DF4EC46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Comentario</w:t>
                </w:r>
              </w:p>
            </w:tc>
          </w:tr>
          <w:tr w:rsidR="00482261" w:rsidRPr="00482261" w14:paraId="575EFEED" w14:textId="77777777" w:rsidTr="00482261">
            <w:trPr>
              <w:divId w:val="1537963103"/>
              <w:cantSplit/>
              <w:tblHeader/>
            </w:trPr>
            <w:tc>
              <w:tcPr>
                <w:tcW w:w="760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65610B99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id</w:t>
                </w:r>
              </w:p>
            </w:tc>
            <w:tc>
              <w:tcPr>
                <w:tcW w:w="1277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5706DB8D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integer</w:t>
                </w:r>
                <w:proofErr w:type="spellEnd"/>
              </w:p>
            </w:tc>
            <w:tc>
              <w:tcPr>
                <w:tcW w:w="299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3D218A70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NO</w:t>
                </w:r>
              </w:p>
            </w:tc>
            <w:tc>
              <w:tcPr>
                <w:tcW w:w="2058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4AC8B8D6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nextval</w:t>
                </w:r>
                <w:proofErr w:type="spellEnd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('</w:t>
                </w: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user_lopdp_consents_id_seq</w:t>
                </w:r>
                <w:proofErr w:type="spellEnd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'::</w:t>
                </w: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regclass</w:t>
                </w:r>
                <w:proofErr w:type="spellEnd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)</w:t>
                </w:r>
              </w:p>
            </w:tc>
            <w:tc>
              <w:tcPr>
                <w:tcW w:w="605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1167D4E5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</w:tr>
          <w:tr w:rsidR="00482261" w:rsidRPr="00482261" w14:paraId="32BF8D12" w14:textId="77777777" w:rsidTr="00482261">
            <w:trPr>
              <w:divId w:val="1537963103"/>
              <w:cantSplit/>
              <w:tblHeader/>
            </w:trPr>
            <w:tc>
              <w:tcPr>
                <w:tcW w:w="760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7266AA9A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user_id</w:t>
                </w:r>
                <w:proofErr w:type="spellEnd"/>
              </w:p>
            </w:tc>
            <w:tc>
              <w:tcPr>
                <w:tcW w:w="1277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67ABD459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integer</w:t>
                </w:r>
                <w:proofErr w:type="spellEnd"/>
              </w:p>
            </w:tc>
            <w:tc>
              <w:tcPr>
                <w:tcW w:w="299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45FE44A8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2058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469CB134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605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0446FF5F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482261" w:rsidRPr="00482261" w14:paraId="4C9E06E6" w14:textId="77777777" w:rsidTr="00482261">
            <w:trPr>
              <w:divId w:val="1537963103"/>
              <w:cantSplit/>
              <w:tblHeader/>
            </w:trPr>
            <w:tc>
              <w:tcPr>
                <w:tcW w:w="760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7993AFCC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user_email</w:t>
                </w:r>
                <w:proofErr w:type="spellEnd"/>
              </w:p>
            </w:tc>
            <w:tc>
              <w:tcPr>
                <w:tcW w:w="1277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31CC1128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character</w:t>
                </w:r>
                <w:proofErr w:type="spellEnd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varying</w:t>
                </w:r>
                <w:proofErr w:type="spellEnd"/>
              </w:p>
            </w:tc>
            <w:tc>
              <w:tcPr>
                <w:tcW w:w="299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7CBB02AB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NO</w:t>
                </w:r>
              </w:p>
            </w:tc>
            <w:tc>
              <w:tcPr>
                <w:tcW w:w="2058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2D6263D7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605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329D038D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482261" w:rsidRPr="00482261" w14:paraId="152BF4CC" w14:textId="77777777" w:rsidTr="00482261">
            <w:trPr>
              <w:divId w:val="1537963103"/>
              <w:cantSplit/>
              <w:tblHeader/>
            </w:trPr>
            <w:tc>
              <w:tcPr>
                <w:tcW w:w="760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657B74C0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status</w:t>
                </w:r>
              </w:p>
            </w:tc>
            <w:tc>
              <w:tcPr>
                <w:tcW w:w="1277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4C3AE9BA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character</w:t>
                </w:r>
                <w:proofErr w:type="spellEnd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varying</w:t>
                </w:r>
                <w:proofErr w:type="spellEnd"/>
              </w:p>
            </w:tc>
            <w:tc>
              <w:tcPr>
                <w:tcW w:w="299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0B2567B4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NO</w:t>
                </w:r>
              </w:p>
            </w:tc>
            <w:tc>
              <w:tcPr>
                <w:tcW w:w="2058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350823C8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605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14517CC3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482261" w:rsidRPr="00482261" w14:paraId="6C25D0E5" w14:textId="77777777" w:rsidTr="00482261">
            <w:trPr>
              <w:divId w:val="1537963103"/>
              <w:cantSplit/>
              <w:tblHeader/>
            </w:trPr>
            <w:tc>
              <w:tcPr>
                <w:tcW w:w="760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525AF32D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pdf_file_id</w:t>
                </w:r>
                <w:proofErr w:type="spellEnd"/>
              </w:p>
            </w:tc>
            <w:tc>
              <w:tcPr>
                <w:tcW w:w="1277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062FE09D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character</w:t>
                </w:r>
                <w:proofErr w:type="spellEnd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varying</w:t>
                </w:r>
                <w:proofErr w:type="spellEnd"/>
              </w:p>
            </w:tc>
            <w:tc>
              <w:tcPr>
                <w:tcW w:w="299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75C8A3A6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2058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2D3B157C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605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4EB40B64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482261" w:rsidRPr="00482261" w14:paraId="52A2A397" w14:textId="77777777" w:rsidTr="00482261">
            <w:trPr>
              <w:divId w:val="1537963103"/>
              <w:cantSplit/>
              <w:tblHeader/>
            </w:trPr>
            <w:tc>
              <w:tcPr>
                <w:tcW w:w="760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01CBCBAB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signature_file_id</w:t>
                </w:r>
                <w:proofErr w:type="spellEnd"/>
              </w:p>
            </w:tc>
            <w:tc>
              <w:tcPr>
                <w:tcW w:w="1277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025116F2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character</w:t>
                </w:r>
                <w:proofErr w:type="spellEnd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varying</w:t>
                </w:r>
                <w:proofErr w:type="spellEnd"/>
              </w:p>
            </w:tc>
            <w:tc>
              <w:tcPr>
                <w:tcW w:w="299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7BEA01C1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2058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5B5230A8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605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7B2196C9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482261" w:rsidRPr="00482261" w14:paraId="55F37FF1" w14:textId="77777777" w:rsidTr="00482261">
            <w:trPr>
              <w:divId w:val="1537963103"/>
              <w:cantSplit/>
              <w:tblHeader/>
            </w:trPr>
            <w:tc>
              <w:tcPr>
                <w:tcW w:w="760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446ABA63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ip</w:t>
                </w:r>
                <w:proofErr w:type="spellEnd"/>
              </w:p>
            </w:tc>
            <w:tc>
              <w:tcPr>
                <w:tcW w:w="1277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4D7D3C55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character</w:t>
                </w:r>
                <w:proofErr w:type="spellEnd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varying</w:t>
                </w:r>
                <w:proofErr w:type="spellEnd"/>
              </w:p>
            </w:tc>
            <w:tc>
              <w:tcPr>
                <w:tcW w:w="299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588076F3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2058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53601B99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605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290F95D3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482261" w:rsidRPr="00482261" w14:paraId="312570E2" w14:textId="77777777" w:rsidTr="00482261">
            <w:trPr>
              <w:divId w:val="1537963103"/>
              <w:cantSplit/>
              <w:tblHeader/>
            </w:trPr>
            <w:tc>
              <w:tcPr>
                <w:tcW w:w="760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7980148B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user_agent</w:t>
                </w:r>
                <w:proofErr w:type="spellEnd"/>
              </w:p>
            </w:tc>
            <w:tc>
              <w:tcPr>
                <w:tcW w:w="1277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41A10A16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text</w:t>
                </w:r>
                <w:proofErr w:type="spellEnd"/>
              </w:p>
            </w:tc>
            <w:tc>
              <w:tcPr>
                <w:tcW w:w="299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5A0CD5EB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2058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39776FBD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605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3606778F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482261" w:rsidRPr="00482261" w14:paraId="7553890E" w14:textId="77777777" w:rsidTr="00482261">
            <w:trPr>
              <w:divId w:val="1537963103"/>
              <w:cantSplit/>
              <w:tblHeader/>
            </w:trPr>
            <w:tc>
              <w:tcPr>
                <w:tcW w:w="760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04684FF8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notes</w:t>
                </w:r>
              </w:p>
            </w:tc>
            <w:tc>
              <w:tcPr>
                <w:tcW w:w="1277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30D0839C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text</w:t>
                </w:r>
                <w:proofErr w:type="spellEnd"/>
              </w:p>
            </w:tc>
            <w:tc>
              <w:tcPr>
                <w:tcW w:w="299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4A55B915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2058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55AA4A6C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605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00F5EB61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482261" w:rsidRPr="00482261" w14:paraId="15C86CDB" w14:textId="77777777" w:rsidTr="00482261">
            <w:trPr>
              <w:divId w:val="1537963103"/>
              <w:cantSplit/>
              <w:tblHeader/>
            </w:trPr>
            <w:tc>
              <w:tcPr>
                <w:tcW w:w="760" w:type="pct"/>
                <w:shd w:val="clear" w:color="auto" w:fill="FFFFFF"/>
                <w:hideMark/>
              </w:tcPr>
              <w:p w14:paraId="20BDCD5C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created_at</w:t>
                </w:r>
                <w:proofErr w:type="spellEnd"/>
              </w:p>
            </w:tc>
            <w:tc>
              <w:tcPr>
                <w:tcW w:w="1277" w:type="pct"/>
                <w:shd w:val="clear" w:color="auto" w:fill="FFFFFF"/>
                <w:hideMark/>
              </w:tcPr>
              <w:p w14:paraId="2C7BF766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timestamp</w:t>
                </w:r>
                <w:proofErr w:type="spellEnd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without</w:t>
                </w:r>
                <w:proofErr w:type="spellEnd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time </w:t>
                </w: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zone</w:t>
                </w:r>
                <w:proofErr w:type="spellEnd"/>
              </w:p>
            </w:tc>
            <w:tc>
              <w:tcPr>
                <w:tcW w:w="299" w:type="pct"/>
                <w:shd w:val="clear" w:color="auto" w:fill="FFFFFF"/>
                <w:hideMark/>
              </w:tcPr>
              <w:p w14:paraId="2ACEC7A4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2058" w:type="pct"/>
                <w:shd w:val="clear" w:color="auto" w:fill="FFFFFF"/>
                <w:hideMark/>
              </w:tcPr>
              <w:p w14:paraId="59CDB246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CURRENT_TIMESTAMP</w:t>
                </w:r>
              </w:p>
            </w:tc>
            <w:tc>
              <w:tcPr>
                <w:tcW w:w="605" w:type="pct"/>
                <w:shd w:val="clear" w:color="auto" w:fill="FFFFFF"/>
                <w:hideMark/>
              </w:tcPr>
              <w:p w14:paraId="433CFD26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</w:tr>
        </w:tbl>
        <w:p w14:paraId="4504BD10" w14:textId="77777777" w:rsidR="00482261" w:rsidRPr="00482261" w:rsidRDefault="00482261" w:rsidP="00482261">
          <w:pPr>
            <w:numPr>
              <w:ilvl w:val="0"/>
              <w:numId w:val="71"/>
            </w:numPr>
            <w:spacing w:after="80" w:line="240" w:lineRule="auto"/>
            <w:jc w:val="both"/>
            <w:divId w:val="1537963103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Indices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 xml:space="preserve"> visibles:</w:t>
          </w:r>
        </w:p>
        <w:p w14:paraId="61D5EECB" w14:textId="77777777" w:rsidR="00482261" w:rsidRPr="00482261" w:rsidRDefault="00482261" w:rsidP="00482261">
          <w:pPr>
            <w:numPr>
              <w:ilvl w:val="0"/>
              <w:numId w:val="71"/>
            </w:numPr>
            <w:spacing w:after="80" w:line="240" w:lineRule="auto"/>
            <w:jc w:val="both"/>
            <w:divId w:val="1537963103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user_lopdp_consents_pkey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 xml:space="preserve">: CREATE UNIQUE INDEX </w:t>
          </w: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user_lopdp_consents_pkey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 xml:space="preserve"> ON </w:t>
          </w: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public.user_lopdp_consents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 xml:space="preserve"> USING </w:t>
          </w: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btree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 xml:space="preserve"> (id)</w:t>
          </w:r>
        </w:p>
        <w:p w14:paraId="6736D5BC" w14:textId="77777777" w:rsidR="00482261" w:rsidRPr="00482261" w:rsidRDefault="00482261" w:rsidP="00482261">
          <w:pPr>
            <w:pStyle w:val="Ttulo3"/>
            <w:spacing w:before="120" w:line="240" w:lineRule="auto"/>
            <w:jc w:val="both"/>
            <w:divId w:val="1537963103"/>
            <w:rPr>
              <w:rFonts w:ascii="Aptos" w:eastAsia="Times New Roman" w:hAnsi="Aptos"/>
              <w:b/>
              <w:color w:val="8D648C"/>
              <w:sz w:val="22"/>
              <w:szCs w:val="22"/>
            </w:rPr>
          </w:pPr>
          <w:proofErr w:type="spellStart"/>
          <w:r w:rsidRPr="00482261">
            <w:rPr>
              <w:rFonts w:ascii="Aptos" w:eastAsia="Times New Roman" w:hAnsi="Aptos"/>
              <w:b/>
              <w:color w:val="8D648C"/>
              <w:sz w:val="22"/>
            </w:rPr>
            <w:t>public.user_profile</w:t>
          </w:r>
          <w:proofErr w:type="spellEnd"/>
        </w:p>
        <w:p w14:paraId="3DB26E08" w14:textId="77777777" w:rsidR="00482261" w:rsidRPr="00482261" w:rsidRDefault="00482261" w:rsidP="00482261">
          <w:pPr>
            <w:numPr>
              <w:ilvl w:val="0"/>
              <w:numId w:val="72"/>
            </w:numPr>
            <w:spacing w:after="80" w:line="240" w:lineRule="auto"/>
            <w:jc w:val="both"/>
            <w:divId w:val="1537963103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Tipo de objeto: table.</w:t>
          </w:r>
        </w:p>
        <w:p w14:paraId="0133EF7E" w14:textId="77777777" w:rsidR="00482261" w:rsidRPr="00482261" w:rsidRDefault="00482261" w:rsidP="00482261">
          <w:pPr>
            <w:numPr>
              <w:ilvl w:val="0"/>
              <w:numId w:val="72"/>
            </w:numPr>
            <w:spacing w:after="80" w:line="240" w:lineRule="auto"/>
            <w:jc w:val="both"/>
            <w:divId w:val="1537963103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 xml:space="preserve">Módulos que la consumen: </w:t>
          </w: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auth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.</w:t>
          </w:r>
        </w:p>
        <w:p w14:paraId="40776C4C" w14:textId="77777777" w:rsidR="00482261" w:rsidRPr="00482261" w:rsidRDefault="00482261" w:rsidP="00482261">
          <w:pPr>
            <w:numPr>
              <w:ilvl w:val="0"/>
              <w:numId w:val="72"/>
            </w:numPr>
            <w:spacing w:after="80" w:line="240" w:lineRule="auto"/>
            <w:jc w:val="both"/>
            <w:divId w:val="1537963103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Descripcion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 xml:space="preserve">: Sin comentario de </w:t>
          </w: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catalogo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.</w:t>
          </w:r>
        </w:p>
        <w:p w14:paraId="408269F1" w14:textId="77777777" w:rsidR="00482261" w:rsidRPr="00482261" w:rsidRDefault="00482261" w:rsidP="00482261">
          <w:pPr>
            <w:numPr>
              <w:ilvl w:val="0"/>
              <w:numId w:val="72"/>
            </w:numPr>
            <w:spacing w:after="80" w:line="240" w:lineRule="auto"/>
            <w:jc w:val="both"/>
            <w:divId w:val="1537963103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Clave primaria: id</w:t>
          </w:r>
        </w:p>
        <w:p w14:paraId="662708AF" w14:textId="77777777" w:rsidR="00482261" w:rsidRPr="00482261" w:rsidRDefault="00482261" w:rsidP="00482261">
          <w:pPr>
            <w:numPr>
              <w:ilvl w:val="0"/>
              <w:numId w:val="72"/>
            </w:numPr>
            <w:spacing w:after="80" w:line="240" w:lineRule="auto"/>
            <w:jc w:val="both"/>
            <w:divId w:val="1537963103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 xml:space="preserve">Relaciones </w:t>
          </w: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foraneas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:</w:t>
          </w:r>
        </w:p>
        <w:p w14:paraId="0284FC04" w14:textId="77777777" w:rsidR="00482261" w:rsidRPr="00482261" w:rsidRDefault="00482261" w:rsidP="00482261">
          <w:pPr>
            <w:numPr>
              <w:ilvl w:val="0"/>
              <w:numId w:val="72"/>
            </w:numPr>
            <w:spacing w:after="80" w:line="240" w:lineRule="auto"/>
            <w:jc w:val="both"/>
            <w:divId w:val="1537963103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user_id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 xml:space="preserve"> -&gt; </w:t>
          </w: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public.users.id</w:t>
          </w:r>
          <w:proofErr w:type="spellEnd"/>
        </w:p>
        <w:tbl>
          <w:tblPr>
            <w:tblStyle w:val="Tablaconcuadrcula"/>
            <w:tblW w:w="5000" w:type="pct"/>
            <w:tblLook w:val="04A0" w:firstRow="1" w:lastRow="0" w:firstColumn="1" w:lastColumn="0" w:noHBand="0" w:noVBand="1"/>
          </w:tblPr>
          <w:tblGrid>
            <w:gridCol w:w="1542"/>
            <w:gridCol w:w="2490"/>
            <w:gridCol w:w="653"/>
            <w:gridCol w:w="3624"/>
            <w:gridCol w:w="1319"/>
          </w:tblGrid>
          <w:tr w:rsidR="00482261" w:rsidRPr="00482261" w14:paraId="5A51E528" w14:textId="77777777" w:rsidTr="00482261">
            <w:trPr>
              <w:divId w:val="1537963103"/>
              <w:cantSplit/>
              <w:tblHeader/>
            </w:trPr>
            <w:tc>
              <w:tcPr>
                <w:tcW w:w="801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42C4E225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Campo</w:t>
                </w:r>
              </w:p>
            </w:tc>
            <w:tc>
              <w:tcPr>
                <w:tcW w:w="1293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1624843B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Tipo</w:t>
                </w:r>
              </w:p>
            </w:tc>
            <w:tc>
              <w:tcPr>
                <w:tcW w:w="339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11F18D4C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Nulo</w:t>
                </w:r>
              </w:p>
            </w:tc>
            <w:tc>
              <w:tcPr>
                <w:tcW w:w="1882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7AC6697C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Default</w:t>
                </w:r>
              </w:p>
            </w:tc>
            <w:tc>
              <w:tcPr>
                <w:tcW w:w="685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28C9A1D3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Comentario</w:t>
                </w:r>
              </w:p>
            </w:tc>
          </w:tr>
          <w:tr w:rsidR="00482261" w:rsidRPr="00482261" w14:paraId="14A193D0" w14:textId="77777777" w:rsidTr="00482261">
            <w:trPr>
              <w:divId w:val="1537963103"/>
              <w:cantSplit/>
              <w:tblHeader/>
            </w:trPr>
            <w:tc>
              <w:tcPr>
                <w:tcW w:w="801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12D110A4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id</w:t>
                </w:r>
              </w:p>
            </w:tc>
            <w:tc>
              <w:tcPr>
                <w:tcW w:w="1293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797826A3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integer</w:t>
                </w:r>
                <w:proofErr w:type="spellEnd"/>
              </w:p>
            </w:tc>
            <w:tc>
              <w:tcPr>
                <w:tcW w:w="339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116F2ADC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NO</w:t>
                </w:r>
              </w:p>
            </w:tc>
            <w:tc>
              <w:tcPr>
                <w:tcW w:w="1882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70CC0645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nextval</w:t>
                </w:r>
                <w:proofErr w:type="spellEnd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('</w:t>
                </w: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user_profile_id_seq</w:t>
                </w:r>
                <w:proofErr w:type="spellEnd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'::</w:t>
                </w: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regclass</w:t>
                </w:r>
                <w:proofErr w:type="spellEnd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)</w:t>
                </w:r>
              </w:p>
            </w:tc>
            <w:tc>
              <w:tcPr>
                <w:tcW w:w="685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5E1988CA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</w:tr>
          <w:tr w:rsidR="00482261" w:rsidRPr="00482261" w14:paraId="5FB2A6C2" w14:textId="77777777" w:rsidTr="00482261">
            <w:trPr>
              <w:divId w:val="1537963103"/>
              <w:cantSplit/>
              <w:tblHeader/>
            </w:trPr>
            <w:tc>
              <w:tcPr>
                <w:tcW w:w="801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15B051A8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user_id</w:t>
                </w:r>
                <w:proofErr w:type="spellEnd"/>
              </w:p>
            </w:tc>
            <w:tc>
              <w:tcPr>
                <w:tcW w:w="1293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28394B43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integer</w:t>
                </w:r>
                <w:proofErr w:type="spellEnd"/>
              </w:p>
            </w:tc>
            <w:tc>
              <w:tcPr>
                <w:tcW w:w="339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390909C7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NO</w:t>
                </w:r>
              </w:p>
            </w:tc>
            <w:tc>
              <w:tcPr>
                <w:tcW w:w="1882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2AC8F93A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685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7B0DE90E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482261" w:rsidRPr="00482261" w14:paraId="64484FF4" w14:textId="77777777" w:rsidTr="00482261">
            <w:trPr>
              <w:divId w:val="1537963103"/>
              <w:cantSplit/>
              <w:tblHeader/>
            </w:trPr>
            <w:tc>
              <w:tcPr>
                <w:tcW w:w="801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63B4573C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avatar_url</w:t>
                </w:r>
                <w:proofErr w:type="spellEnd"/>
              </w:p>
            </w:tc>
            <w:tc>
              <w:tcPr>
                <w:tcW w:w="1293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1883952E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text</w:t>
                </w:r>
                <w:proofErr w:type="spellEnd"/>
              </w:p>
            </w:tc>
            <w:tc>
              <w:tcPr>
                <w:tcW w:w="339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0AFECD45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1882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6C159573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685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13133E43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482261" w:rsidRPr="00482261" w14:paraId="58B210AD" w14:textId="77777777" w:rsidTr="00482261">
            <w:trPr>
              <w:divId w:val="1537963103"/>
              <w:cantSplit/>
              <w:tblHeader/>
            </w:trPr>
            <w:tc>
              <w:tcPr>
                <w:tcW w:w="801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453025A6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lastRenderedPageBreak/>
                  <w:t>avatar_drive_id</w:t>
                </w:r>
                <w:proofErr w:type="spellEnd"/>
              </w:p>
            </w:tc>
            <w:tc>
              <w:tcPr>
                <w:tcW w:w="1293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63211B42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text</w:t>
                </w:r>
                <w:proofErr w:type="spellEnd"/>
              </w:p>
            </w:tc>
            <w:tc>
              <w:tcPr>
                <w:tcW w:w="339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081F9789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1882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3F050D1B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685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3FD49056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482261" w:rsidRPr="00482261" w14:paraId="1BA466B6" w14:textId="77777777" w:rsidTr="00482261">
            <w:trPr>
              <w:divId w:val="1537963103"/>
              <w:cantSplit/>
              <w:tblHeader/>
            </w:trPr>
            <w:tc>
              <w:tcPr>
                <w:tcW w:w="801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4236AA18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metadata</w:t>
                </w:r>
                <w:proofErr w:type="spellEnd"/>
              </w:p>
            </w:tc>
            <w:tc>
              <w:tcPr>
                <w:tcW w:w="1293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46282E1D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jsonb</w:t>
                </w:r>
                <w:proofErr w:type="spellEnd"/>
              </w:p>
            </w:tc>
            <w:tc>
              <w:tcPr>
                <w:tcW w:w="339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0E7DEEBF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1882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103CD18F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'{}'::</w:t>
                </w: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jsonb</w:t>
                </w:r>
                <w:proofErr w:type="spellEnd"/>
              </w:p>
            </w:tc>
            <w:tc>
              <w:tcPr>
                <w:tcW w:w="685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084008F5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</w:tr>
          <w:tr w:rsidR="00482261" w:rsidRPr="00482261" w14:paraId="0FAF8FD6" w14:textId="77777777" w:rsidTr="00482261">
            <w:trPr>
              <w:divId w:val="1537963103"/>
              <w:cantSplit/>
              <w:tblHeader/>
            </w:trPr>
            <w:tc>
              <w:tcPr>
                <w:tcW w:w="801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0D052771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preferences</w:t>
                </w:r>
                <w:proofErr w:type="spellEnd"/>
              </w:p>
            </w:tc>
            <w:tc>
              <w:tcPr>
                <w:tcW w:w="1293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19C6CCEE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jsonb</w:t>
                </w:r>
                <w:proofErr w:type="spellEnd"/>
              </w:p>
            </w:tc>
            <w:tc>
              <w:tcPr>
                <w:tcW w:w="339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7AB086BF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1882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612E47BE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'{}'::</w:t>
                </w: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jsonb</w:t>
                </w:r>
                <w:proofErr w:type="spellEnd"/>
              </w:p>
            </w:tc>
            <w:tc>
              <w:tcPr>
                <w:tcW w:w="685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478335B1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</w:tr>
          <w:tr w:rsidR="00482261" w:rsidRPr="00482261" w14:paraId="3EE1A115" w14:textId="77777777" w:rsidTr="00482261">
            <w:trPr>
              <w:divId w:val="1537963103"/>
              <w:cantSplit/>
              <w:tblHeader/>
            </w:trPr>
            <w:tc>
              <w:tcPr>
                <w:tcW w:w="801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5D2DB19F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created_at</w:t>
                </w:r>
                <w:proofErr w:type="spellEnd"/>
              </w:p>
            </w:tc>
            <w:tc>
              <w:tcPr>
                <w:tcW w:w="1293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3D041966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timestamp</w:t>
                </w:r>
                <w:proofErr w:type="spellEnd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with</w:t>
                </w:r>
                <w:proofErr w:type="spellEnd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time </w:t>
                </w: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zone</w:t>
                </w:r>
                <w:proofErr w:type="spellEnd"/>
              </w:p>
            </w:tc>
            <w:tc>
              <w:tcPr>
                <w:tcW w:w="339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614F2276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NO</w:t>
                </w:r>
              </w:p>
            </w:tc>
            <w:tc>
              <w:tcPr>
                <w:tcW w:w="1882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33EA02DA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now</w:t>
                </w:r>
                <w:proofErr w:type="spellEnd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()</w:t>
                </w:r>
              </w:p>
            </w:tc>
            <w:tc>
              <w:tcPr>
                <w:tcW w:w="685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337C33F2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</w:tr>
          <w:tr w:rsidR="00482261" w:rsidRPr="00482261" w14:paraId="7B052786" w14:textId="77777777" w:rsidTr="00482261">
            <w:trPr>
              <w:divId w:val="1537963103"/>
              <w:cantSplit/>
              <w:tblHeader/>
            </w:trPr>
            <w:tc>
              <w:tcPr>
                <w:tcW w:w="801" w:type="pct"/>
                <w:shd w:val="clear" w:color="auto" w:fill="FFFFFF"/>
                <w:hideMark/>
              </w:tcPr>
              <w:p w14:paraId="70ED781F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updated_at</w:t>
                </w:r>
                <w:proofErr w:type="spellEnd"/>
              </w:p>
            </w:tc>
            <w:tc>
              <w:tcPr>
                <w:tcW w:w="1293" w:type="pct"/>
                <w:shd w:val="clear" w:color="auto" w:fill="FFFFFF"/>
                <w:hideMark/>
              </w:tcPr>
              <w:p w14:paraId="612620C4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timestamp</w:t>
                </w:r>
                <w:proofErr w:type="spellEnd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with</w:t>
                </w:r>
                <w:proofErr w:type="spellEnd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time </w:t>
                </w: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zone</w:t>
                </w:r>
                <w:proofErr w:type="spellEnd"/>
              </w:p>
            </w:tc>
            <w:tc>
              <w:tcPr>
                <w:tcW w:w="339" w:type="pct"/>
                <w:shd w:val="clear" w:color="auto" w:fill="FFFFFF"/>
                <w:hideMark/>
              </w:tcPr>
              <w:p w14:paraId="0EC3E170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NO</w:t>
                </w:r>
              </w:p>
            </w:tc>
            <w:tc>
              <w:tcPr>
                <w:tcW w:w="1882" w:type="pct"/>
                <w:shd w:val="clear" w:color="auto" w:fill="FFFFFF"/>
                <w:hideMark/>
              </w:tcPr>
              <w:p w14:paraId="0BAC3E30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now</w:t>
                </w:r>
                <w:proofErr w:type="spellEnd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()</w:t>
                </w:r>
              </w:p>
            </w:tc>
            <w:tc>
              <w:tcPr>
                <w:tcW w:w="685" w:type="pct"/>
                <w:shd w:val="clear" w:color="auto" w:fill="FFFFFF"/>
                <w:hideMark/>
              </w:tcPr>
              <w:p w14:paraId="69DA6943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</w:tr>
        </w:tbl>
        <w:p w14:paraId="0FCA2702" w14:textId="77777777" w:rsidR="00482261" w:rsidRPr="00482261" w:rsidRDefault="00482261" w:rsidP="00482261">
          <w:pPr>
            <w:numPr>
              <w:ilvl w:val="0"/>
              <w:numId w:val="73"/>
            </w:numPr>
            <w:spacing w:after="80" w:line="240" w:lineRule="auto"/>
            <w:jc w:val="both"/>
            <w:divId w:val="1537963103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Indices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 xml:space="preserve"> visibles:</w:t>
          </w:r>
        </w:p>
        <w:p w14:paraId="59473DC9" w14:textId="77777777" w:rsidR="00482261" w:rsidRPr="00482261" w:rsidRDefault="00482261" w:rsidP="00482261">
          <w:pPr>
            <w:numPr>
              <w:ilvl w:val="0"/>
              <w:numId w:val="73"/>
            </w:numPr>
            <w:spacing w:after="80" w:line="240" w:lineRule="auto"/>
            <w:jc w:val="both"/>
            <w:divId w:val="1537963103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idx_user_profile_user_id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 xml:space="preserve">: CREATE INDEX </w:t>
          </w: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idx_user_profile_user_id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 xml:space="preserve"> ON </w:t>
          </w: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public.user_profile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 xml:space="preserve"> USING </w:t>
          </w: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btree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 xml:space="preserve"> (</w:t>
          </w: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user_id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)</w:t>
          </w:r>
        </w:p>
        <w:p w14:paraId="1D1A1B7E" w14:textId="77777777" w:rsidR="00482261" w:rsidRPr="00482261" w:rsidRDefault="00482261" w:rsidP="00482261">
          <w:pPr>
            <w:numPr>
              <w:ilvl w:val="0"/>
              <w:numId w:val="73"/>
            </w:numPr>
            <w:spacing w:after="80" w:line="240" w:lineRule="auto"/>
            <w:jc w:val="both"/>
            <w:divId w:val="1537963103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user_profile_pkey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 xml:space="preserve">: CREATE UNIQUE INDEX </w:t>
          </w: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user_profile_pkey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 xml:space="preserve"> ON </w:t>
          </w: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public.user_profile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 xml:space="preserve"> USING </w:t>
          </w: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btree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 xml:space="preserve"> (id)</w:t>
          </w:r>
        </w:p>
        <w:p w14:paraId="0D9D7197" w14:textId="77777777" w:rsidR="00482261" w:rsidRPr="00482261" w:rsidRDefault="00482261" w:rsidP="00482261">
          <w:pPr>
            <w:numPr>
              <w:ilvl w:val="0"/>
              <w:numId w:val="73"/>
            </w:numPr>
            <w:spacing w:after="80" w:line="240" w:lineRule="auto"/>
            <w:jc w:val="both"/>
            <w:divId w:val="1537963103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user_profile_user_id_key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 xml:space="preserve">: CREATE UNIQUE INDEX </w:t>
          </w: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user_profile_user_id_key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 xml:space="preserve"> ON </w:t>
          </w: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public.user_profile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 xml:space="preserve"> USING </w:t>
          </w: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btree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 xml:space="preserve"> (</w:t>
          </w: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user_id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)</w:t>
          </w:r>
        </w:p>
        <w:p w14:paraId="6C1B65E6" w14:textId="77777777" w:rsidR="00482261" w:rsidRPr="00482261" w:rsidRDefault="00482261" w:rsidP="00482261">
          <w:pPr>
            <w:pStyle w:val="Ttulo3"/>
            <w:spacing w:before="120" w:line="240" w:lineRule="auto"/>
            <w:jc w:val="both"/>
            <w:divId w:val="1537963103"/>
            <w:rPr>
              <w:rFonts w:ascii="Aptos" w:eastAsia="Times New Roman" w:hAnsi="Aptos"/>
              <w:b/>
              <w:color w:val="8D648C"/>
              <w:sz w:val="22"/>
              <w:szCs w:val="22"/>
            </w:rPr>
          </w:pPr>
          <w:proofErr w:type="spellStart"/>
          <w:r w:rsidRPr="00482261">
            <w:rPr>
              <w:rFonts w:ascii="Aptos" w:eastAsia="Times New Roman" w:hAnsi="Aptos"/>
              <w:b/>
              <w:color w:val="8D648C"/>
              <w:sz w:val="22"/>
            </w:rPr>
            <w:t>public.user_sessions</w:t>
          </w:r>
          <w:proofErr w:type="spellEnd"/>
        </w:p>
        <w:p w14:paraId="722123A9" w14:textId="77777777" w:rsidR="00482261" w:rsidRPr="00482261" w:rsidRDefault="00482261" w:rsidP="00482261">
          <w:pPr>
            <w:numPr>
              <w:ilvl w:val="0"/>
              <w:numId w:val="74"/>
            </w:numPr>
            <w:spacing w:after="80" w:line="240" w:lineRule="auto"/>
            <w:jc w:val="both"/>
            <w:divId w:val="1537963103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Tipo de objeto: table.</w:t>
          </w:r>
        </w:p>
        <w:p w14:paraId="7C61F504" w14:textId="77777777" w:rsidR="00482261" w:rsidRPr="00482261" w:rsidRDefault="00482261" w:rsidP="00482261">
          <w:pPr>
            <w:numPr>
              <w:ilvl w:val="0"/>
              <w:numId w:val="74"/>
            </w:numPr>
            <w:spacing w:after="80" w:line="240" w:lineRule="auto"/>
            <w:jc w:val="both"/>
            <w:divId w:val="1537963103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 xml:space="preserve">Módulos que la consumen: </w:t>
          </w: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auth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.</w:t>
          </w:r>
        </w:p>
        <w:p w14:paraId="55018693" w14:textId="77777777" w:rsidR="00482261" w:rsidRPr="00482261" w:rsidRDefault="00482261" w:rsidP="00482261">
          <w:pPr>
            <w:numPr>
              <w:ilvl w:val="0"/>
              <w:numId w:val="74"/>
            </w:numPr>
            <w:spacing w:after="80" w:line="240" w:lineRule="auto"/>
            <w:jc w:val="both"/>
            <w:divId w:val="1537963103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Descripcion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 xml:space="preserve">: Sin comentario de </w:t>
          </w: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catalogo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.</w:t>
          </w:r>
        </w:p>
        <w:p w14:paraId="36949370" w14:textId="77777777" w:rsidR="00482261" w:rsidRPr="00482261" w:rsidRDefault="00482261" w:rsidP="00482261">
          <w:pPr>
            <w:numPr>
              <w:ilvl w:val="0"/>
              <w:numId w:val="74"/>
            </w:numPr>
            <w:spacing w:after="80" w:line="240" w:lineRule="auto"/>
            <w:jc w:val="both"/>
            <w:divId w:val="1537963103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Clave primaria: id</w:t>
          </w:r>
        </w:p>
        <w:p w14:paraId="7CE907F3" w14:textId="77777777" w:rsidR="00482261" w:rsidRPr="00482261" w:rsidRDefault="00482261" w:rsidP="00482261">
          <w:pPr>
            <w:numPr>
              <w:ilvl w:val="0"/>
              <w:numId w:val="74"/>
            </w:numPr>
            <w:spacing w:after="80" w:line="240" w:lineRule="auto"/>
            <w:jc w:val="both"/>
            <w:divId w:val="1537963103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 xml:space="preserve">Relaciones </w:t>
          </w: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foraneas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: no aplica o no visibles.</w:t>
          </w:r>
        </w:p>
        <w:tbl>
          <w:tblPr>
            <w:tblStyle w:val="Tablaconcuadrcula"/>
            <w:tblW w:w="5000" w:type="pct"/>
            <w:tblLook w:val="04A0" w:firstRow="1" w:lastRow="0" w:firstColumn="1" w:lastColumn="0" w:noHBand="0" w:noVBand="1"/>
          </w:tblPr>
          <w:tblGrid>
            <w:gridCol w:w="1345"/>
            <w:gridCol w:w="2659"/>
            <w:gridCol w:w="651"/>
            <w:gridCol w:w="3672"/>
            <w:gridCol w:w="1301"/>
          </w:tblGrid>
          <w:tr w:rsidR="00482261" w:rsidRPr="00482261" w14:paraId="2B62BA8E" w14:textId="77777777" w:rsidTr="00482261">
            <w:trPr>
              <w:divId w:val="1537963103"/>
              <w:cantSplit/>
              <w:tblHeader/>
            </w:trPr>
            <w:tc>
              <w:tcPr>
                <w:tcW w:w="708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12E2F46F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Campo</w:t>
                </w:r>
              </w:p>
            </w:tc>
            <w:tc>
              <w:tcPr>
                <w:tcW w:w="1390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27C8033E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Tipo</w:t>
                </w:r>
              </w:p>
            </w:tc>
            <w:tc>
              <w:tcPr>
                <w:tcW w:w="326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3F312EDA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Nulo</w:t>
                </w:r>
              </w:p>
            </w:tc>
            <w:tc>
              <w:tcPr>
                <w:tcW w:w="1916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5CDF260E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Default</w:t>
                </w:r>
              </w:p>
            </w:tc>
            <w:tc>
              <w:tcPr>
                <w:tcW w:w="659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77C3BE26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Comentario</w:t>
                </w:r>
              </w:p>
            </w:tc>
          </w:tr>
          <w:tr w:rsidR="00482261" w:rsidRPr="00482261" w14:paraId="70302856" w14:textId="77777777" w:rsidTr="00482261">
            <w:trPr>
              <w:divId w:val="1537963103"/>
              <w:cantSplit/>
              <w:tblHeader/>
            </w:trPr>
            <w:tc>
              <w:tcPr>
                <w:tcW w:w="708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059BB215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id</w:t>
                </w:r>
              </w:p>
            </w:tc>
            <w:tc>
              <w:tcPr>
                <w:tcW w:w="1390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410B7099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integer</w:t>
                </w:r>
                <w:proofErr w:type="spellEnd"/>
              </w:p>
            </w:tc>
            <w:tc>
              <w:tcPr>
                <w:tcW w:w="326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6EEB746C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NO</w:t>
                </w:r>
              </w:p>
            </w:tc>
            <w:tc>
              <w:tcPr>
                <w:tcW w:w="1916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59DE4114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nextval</w:t>
                </w:r>
                <w:proofErr w:type="spellEnd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('</w:t>
                </w: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user_sessions_id_seq</w:t>
                </w:r>
                <w:proofErr w:type="spellEnd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'::</w:t>
                </w: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regclass</w:t>
                </w:r>
                <w:proofErr w:type="spellEnd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)</w:t>
                </w:r>
              </w:p>
            </w:tc>
            <w:tc>
              <w:tcPr>
                <w:tcW w:w="659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3E738132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</w:tr>
          <w:tr w:rsidR="00482261" w:rsidRPr="00482261" w14:paraId="257CFF0B" w14:textId="77777777" w:rsidTr="00482261">
            <w:trPr>
              <w:divId w:val="1537963103"/>
              <w:cantSplit/>
              <w:tblHeader/>
            </w:trPr>
            <w:tc>
              <w:tcPr>
                <w:tcW w:w="708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02886EE5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user_email</w:t>
                </w:r>
                <w:proofErr w:type="spellEnd"/>
              </w:p>
            </w:tc>
            <w:tc>
              <w:tcPr>
                <w:tcW w:w="1390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47130036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character</w:t>
                </w:r>
                <w:proofErr w:type="spellEnd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varying</w:t>
                </w:r>
                <w:proofErr w:type="spellEnd"/>
              </w:p>
            </w:tc>
            <w:tc>
              <w:tcPr>
                <w:tcW w:w="326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3EFBFA3A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NO</w:t>
                </w:r>
              </w:p>
            </w:tc>
            <w:tc>
              <w:tcPr>
                <w:tcW w:w="1916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63BB4F0C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659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23D4603E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482261" w:rsidRPr="00482261" w14:paraId="2623BA5D" w14:textId="77777777" w:rsidTr="00482261">
            <w:trPr>
              <w:divId w:val="1537963103"/>
              <w:cantSplit/>
              <w:tblHeader/>
            </w:trPr>
            <w:tc>
              <w:tcPr>
                <w:tcW w:w="708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47511EA4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login_time</w:t>
                </w:r>
                <w:proofErr w:type="spellEnd"/>
              </w:p>
            </w:tc>
            <w:tc>
              <w:tcPr>
                <w:tcW w:w="1390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0E1144A9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timestamp</w:t>
                </w:r>
                <w:proofErr w:type="spellEnd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without</w:t>
                </w:r>
                <w:proofErr w:type="spellEnd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time </w:t>
                </w: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zone</w:t>
                </w:r>
                <w:proofErr w:type="spellEnd"/>
              </w:p>
            </w:tc>
            <w:tc>
              <w:tcPr>
                <w:tcW w:w="326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4783BB05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1916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23AA8E6D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now</w:t>
                </w:r>
                <w:proofErr w:type="spellEnd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()</w:t>
                </w:r>
              </w:p>
            </w:tc>
            <w:tc>
              <w:tcPr>
                <w:tcW w:w="659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6126BCBE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</w:tr>
          <w:tr w:rsidR="00482261" w:rsidRPr="00482261" w14:paraId="7166ECAE" w14:textId="77777777" w:rsidTr="00482261">
            <w:trPr>
              <w:divId w:val="1537963103"/>
              <w:cantSplit/>
              <w:tblHeader/>
            </w:trPr>
            <w:tc>
              <w:tcPr>
                <w:tcW w:w="708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43B1467F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logout_time</w:t>
                </w:r>
                <w:proofErr w:type="spellEnd"/>
              </w:p>
            </w:tc>
            <w:tc>
              <w:tcPr>
                <w:tcW w:w="1390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02EA3F45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timestamp</w:t>
                </w:r>
                <w:proofErr w:type="spellEnd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without</w:t>
                </w:r>
                <w:proofErr w:type="spellEnd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time </w:t>
                </w: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zone</w:t>
                </w:r>
                <w:proofErr w:type="spellEnd"/>
              </w:p>
            </w:tc>
            <w:tc>
              <w:tcPr>
                <w:tcW w:w="326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6F89F854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1916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1B08AC8D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659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36D05558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482261" w:rsidRPr="00482261" w14:paraId="5ADAC1B1" w14:textId="77777777" w:rsidTr="00482261">
            <w:trPr>
              <w:divId w:val="1537963103"/>
              <w:cantSplit/>
              <w:tblHeader/>
            </w:trPr>
            <w:tc>
              <w:tcPr>
                <w:tcW w:w="708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1492B5A4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ip</w:t>
                </w:r>
                <w:proofErr w:type="spellEnd"/>
              </w:p>
            </w:tc>
            <w:tc>
              <w:tcPr>
                <w:tcW w:w="1390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5B4F13BE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character</w:t>
                </w:r>
                <w:proofErr w:type="spellEnd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varying</w:t>
                </w:r>
                <w:proofErr w:type="spellEnd"/>
              </w:p>
            </w:tc>
            <w:tc>
              <w:tcPr>
                <w:tcW w:w="326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03B53E96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1916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5B2EBCCF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659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2B0E3382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482261" w:rsidRPr="00482261" w14:paraId="024D1F8A" w14:textId="77777777" w:rsidTr="00482261">
            <w:trPr>
              <w:divId w:val="1537963103"/>
              <w:cantSplit/>
              <w:tblHeader/>
            </w:trPr>
            <w:tc>
              <w:tcPr>
                <w:tcW w:w="708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15457760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user_agent</w:t>
                </w:r>
                <w:proofErr w:type="spellEnd"/>
              </w:p>
            </w:tc>
            <w:tc>
              <w:tcPr>
                <w:tcW w:w="1390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250149B6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text</w:t>
                </w:r>
                <w:proofErr w:type="spellEnd"/>
              </w:p>
            </w:tc>
            <w:tc>
              <w:tcPr>
                <w:tcW w:w="326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3D75888F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1916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6104ADB0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659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0B882DAE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482261" w:rsidRPr="00482261" w14:paraId="43E4CE60" w14:textId="77777777" w:rsidTr="00482261">
            <w:trPr>
              <w:divId w:val="1537963103"/>
              <w:cantSplit/>
              <w:tblHeader/>
            </w:trPr>
            <w:tc>
              <w:tcPr>
                <w:tcW w:w="708" w:type="pct"/>
                <w:shd w:val="clear" w:color="auto" w:fill="F3F3F3"/>
                <w:hideMark/>
              </w:tcPr>
              <w:p w14:paraId="63BFB4DE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refresh_token</w:t>
                </w:r>
                <w:proofErr w:type="spellEnd"/>
              </w:p>
            </w:tc>
            <w:tc>
              <w:tcPr>
                <w:tcW w:w="1390" w:type="pct"/>
                <w:shd w:val="clear" w:color="auto" w:fill="F3F3F3"/>
                <w:hideMark/>
              </w:tcPr>
              <w:p w14:paraId="4C8A8A48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text</w:t>
                </w:r>
                <w:proofErr w:type="spellEnd"/>
              </w:p>
            </w:tc>
            <w:tc>
              <w:tcPr>
                <w:tcW w:w="326" w:type="pct"/>
                <w:shd w:val="clear" w:color="auto" w:fill="F3F3F3"/>
                <w:hideMark/>
              </w:tcPr>
              <w:p w14:paraId="79E7D0A2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1916" w:type="pct"/>
                <w:shd w:val="clear" w:color="auto" w:fill="F3F3F3"/>
                <w:hideMark/>
              </w:tcPr>
              <w:p w14:paraId="4D3BC6F2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659" w:type="pct"/>
                <w:shd w:val="clear" w:color="auto" w:fill="F3F3F3"/>
                <w:hideMark/>
              </w:tcPr>
              <w:p w14:paraId="094C0191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</w:tbl>
        <w:p w14:paraId="3BCE0348" w14:textId="77777777" w:rsidR="00482261" w:rsidRPr="00482261" w:rsidRDefault="00482261" w:rsidP="00482261">
          <w:pPr>
            <w:numPr>
              <w:ilvl w:val="0"/>
              <w:numId w:val="75"/>
            </w:numPr>
            <w:spacing w:after="80" w:line="240" w:lineRule="auto"/>
            <w:jc w:val="both"/>
            <w:divId w:val="1537963103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Indices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 xml:space="preserve"> visibles:</w:t>
          </w:r>
        </w:p>
        <w:p w14:paraId="6960A2CB" w14:textId="77777777" w:rsidR="00482261" w:rsidRPr="00482261" w:rsidRDefault="00482261" w:rsidP="00482261">
          <w:pPr>
            <w:numPr>
              <w:ilvl w:val="0"/>
              <w:numId w:val="75"/>
            </w:numPr>
            <w:spacing w:after="80" w:line="240" w:lineRule="auto"/>
            <w:jc w:val="both"/>
            <w:divId w:val="1537963103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user_sessions_pkey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 xml:space="preserve">: CREATE UNIQUE INDEX </w:t>
          </w: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user_sessions_pkey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 xml:space="preserve"> ON </w:t>
          </w: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public.user_sessions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 xml:space="preserve"> USING </w:t>
          </w: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btree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 xml:space="preserve"> (id)</w:t>
          </w:r>
        </w:p>
        <w:p w14:paraId="3B522415" w14:textId="77777777" w:rsidR="00482261" w:rsidRPr="00482261" w:rsidRDefault="00482261" w:rsidP="00482261">
          <w:pPr>
            <w:pStyle w:val="Ttulo3"/>
            <w:spacing w:before="120" w:line="240" w:lineRule="auto"/>
            <w:jc w:val="both"/>
            <w:divId w:val="1537963103"/>
            <w:rPr>
              <w:rFonts w:ascii="Aptos" w:eastAsia="Times New Roman" w:hAnsi="Aptos"/>
              <w:b/>
              <w:color w:val="8D648C"/>
              <w:sz w:val="22"/>
              <w:szCs w:val="22"/>
            </w:rPr>
          </w:pPr>
          <w:proofErr w:type="spellStart"/>
          <w:r w:rsidRPr="00482261">
            <w:rPr>
              <w:rFonts w:ascii="Aptos" w:eastAsia="Times New Roman" w:hAnsi="Aptos"/>
              <w:b/>
              <w:color w:val="8D648C"/>
              <w:sz w:val="22"/>
            </w:rPr>
            <w:t>public.users</w:t>
          </w:r>
          <w:proofErr w:type="spellEnd"/>
        </w:p>
        <w:p w14:paraId="593F0767" w14:textId="77777777" w:rsidR="00482261" w:rsidRPr="00482261" w:rsidRDefault="00482261" w:rsidP="00482261">
          <w:pPr>
            <w:numPr>
              <w:ilvl w:val="0"/>
              <w:numId w:val="76"/>
            </w:numPr>
            <w:spacing w:after="80" w:line="240" w:lineRule="auto"/>
            <w:jc w:val="both"/>
            <w:divId w:val="1537963103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Tipo de objeto: table.</w:t>
          </w:r>
        </w:p>
        <w:p w14:paraId="620BE916" w14:textId="77777777" w:rsidR="00482261" w:rsidRPr="00482261" w:rsidRDefault="00482261" w:rsidP="00482261">
          <w:pPr>
            <w:numPr>
              <w:ilvl w:val="0"/>
              <w:numId w:val="76"/>
            </w:numPr>
            <w:spacing w:after="80" w:line="240" w:lineRule="auto"/>
            <w:jc w:val="both"/>
            <w:divId w:val="1537963103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lastRenderedPageBreak/>
            <w:t xml:space="preserve">Módulos que la consumen: </w:t>
          </w: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auth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 xml:space="preserve">, </w:t>
          </w: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approvals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 xml:space="preserve">, </w:t>
          </w: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audit-prep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 xml:space="preserve">, </w:t>
          </w: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management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 xml:space="preserve">, </w:t>
          </w: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signature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.</w:t>
          </w:r>
        </w:p>
        <w:p w14:paraId="7DF9D5B1" w14:textId="77777777" w:rsidR="00482261" w:rsidRPr="00482261" w:rsidRDefault="00482261" w:rsidP="00482261">
          <w:pPr>
            <w:numPr>
              <w:ilvl w:val="0"/>
              <w:numId w:val="76"/>
            </w:numPr>
            <w:spacing w:after="80" w:line="240" w:lineRule="auto"/>
            <w:jc w:val="both"/>
            <w:divId w:val="1537963103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Descripcion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 xml:space="preserve">: Sin comentario de </w:t>
          </w: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catalogo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.</w:t>
          </w:r>
        </w:p>
        <w:p w14:paraId="7487EC4C" w14:textId="77777777" w:rsidR="00482261" w:rsidRPr="00482261" w:rsidRDefault="00482261" w:rsidP="00482261">
          <w:pPr>
            <w:numPr>
              <w:ilvl w:val="0"/>
              <w:numId w:val="76"/>
            </w:numPr>
            <w:spacing w:after="80" w:line="240" w:lineRule="auto"/>
            <w:jc w:val="both"/>
            <w:divId w:val="1537963103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Clave primaria: id</w:t>
          </w:r>
        </w:p>
        <w:p w14:paraId="1D810956" w14:textId="77777777" w:rsidR="00482261" w:rsidRPr="00482261" w:rsidRDefault="00482261" w:rsidP="00482261">
          <w:pPr>
            <w:numPr>
              <w:ilvl w:val="0"/>
              <w:numId w:val="76"/>
            </w:numPr>
            <w:spacing w:after="80" w:line="240" w:lineRule="auto"/>
            <w:jc w:val="both"/>
            <w:divId w:val="1537963103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 xml:space="preserve">Relaciones </w:t>
          </w: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foraneas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:</w:t>
          </w:r>
        </w:p>
        <w:p w14:paraId="7A4FE71B" w14:textId="77777777" w:rsidR="00482261" w:rsidRPr="00482261" w:rsidRDefault="00482261" w:rsidP="00482261">
          <w:pPr>
            <w:numPr>
              <w:ilvl w:val="0"/>
              <w:numId w:val="76"/>
            </w:numPr>
            <w:spacing w:after="80" w:line="240" w:lineRule="auto"/>
            <w:jc w:val="both"/>
            <w:divId w:val="1537963103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department_id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 xml:space="preserve"> -&gt; </w:t>
          </w: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public.departments.id</w:t>
          </w:r>
          <w:proofErr w:type="spellEnd"/>
        </w:p>
        <w:p w14:paraId="6661DFDB" w14:textId="77777777" w:rsidR="00482261" w:rsidRPr="00482261" w:rsidRDefault="00482261" w:rsidP="00482261">
          <w:pPr>
            <w:numPr>
              <w:ilvl w:val="0"/>
              <w:numId w:val="76"/>
            </w:numPr>
            <w:spacing w:after="80" w:line="240" w:lineRule="auto"/>
            <w:jc w:val="both"/>
            <w:divId w:val="1537963103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department_id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 xml:space="preserve"> -&gt; </w:t>
          </w: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public.departments.id</w:t>
          </w:r>
          <w:proofErr w:type="spellEnd"/>
        </w:p>
        <w:tbl>
          <w:tblPr>
            <w:tblStyle w:val="Tablaconcuadrcula"/>
            <w:tblW w:w="5000" w:type="pct"/>
            <w:tblLook w:val="04A0" w:firstRow="1" w:lastRow="0" w:firstColumn="1" w:lastColumn="0" w:noHBand="0" w:noVBand="1"/>
          </w:tblPr>
          <w:tblGrid>
            <w:gridCol w:w="2698"/>
            <w:gridCol w:w="1241"/>
            <w:gridCol w:w="651"/>
            <w:gridCol w:w="2719"/>
            <w:gridCol w:w="2319"/>
          </w:tblGrid>
          <w:tr w:rsidR="00482261" w:rsidRPr="00482261" w14:paraId="7D662D9F" w14:textId="77777777" w:rsidTr="00482261">
            <w:trPr>
              <w:divId w:val="1537963103"/>
              <w:cantSplit/>
              <w:tblHeader/>
            </w:trPr>
            <w:tc>
              <w:tcPr>
                <w:tcW w:w="1383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53D5C7DF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Campo</w:t>
                </w:r>
              </w:p>
            </w:tc>
            <w:tc>
              <w:tcPr>
                <w:tcW w:w="683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4B61A4C1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Tipo</w:t>
                </w:r>
              </w:p>
            </w:tc>
            <w:tc>
              <w:tcPr>
                <w:tcW w:w="297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7BFA6BC8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Nulo</w:t>
                </w:r>
              </w:p>
            </w:tc>
            <w:tc>
              <w:tcPr>
                <w:tcW w:w="1394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5105D888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Default</w:t>
                </w:r>
              </w:p>
            </w:tc>
            <w:tc>
              <w:tcPr>
                <w:tcW w:w="1242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6850C36D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Comentario</w:t>
                </w:r>
              </w:p>
            </w:tc>
          </w:tr>
          <w:tr w:rsidR="00482261" w:rsidRPr="00482261" w14:paraId="623A1155" w14:textId="77777777" w:rsidTr="00482261">
            <w:trPr>
              <w:divId w:val="1537963103"/>
              <w:cantSplit/>
              <w:tblHeader/>
            </w:trPr>
            <w:tc>
              <w:tcPr>
                <w:tcW w:w="1383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53F124B9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id</w:t>
                </w:r>
              </w:p>
            </w:tc>
            <w:tc>
              <w:tcPr>
                <w:tcW w:w="683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651A9FB3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integer</w:t>
                </w:r>
                <w:proofErr w:type="spellEnd"/>
              </w:p>
            </w:tc>
            <w:tc>
              <w:tcPr>
                <w:tcW w:w="297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496D95B4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NO</w:t>
                </w:r>
              </w:p>
            </w:tc>
            <w:tc>
              <w:tcPr>
                <w:tcW w:w="1394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0C150804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nextval</w:t>
                </w:r>
                <w:proofErr w:type="spellEnd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('</w:t>
                </w: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users_id_seq</w:t>
                </w:r>
                <w:proofErr w:type="spellEnd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'::</w:t>
                </w: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regclass</w:t>
                </w:r>
                <w:proofErr w:type="spellEnd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)</w:t>
                </w:r>
              </w:p>
            </w:tc>
            <w:tc>
              <w:tcPr>
                <w:tcW w:w="1242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1DE12AF7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</w:tr>
          <w:tr w:rsidR="00482261" w:rsidRPr="00482261" w14:paraId="3F26F3F0" w14:textId="77777777" w:rsidTr="00482261">
            <w:trPr>
              <w:divId w:val="1537963103"/>
              <w:cantSplit/>
              <w:tblHeader/>
            </w:trPr>
            <w:tc>
              <w:tcPr>
                <w:tcW w:w="1383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68B7CE48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google_id</w:t>
                </w:r>
                <w:proofErr w:type="spellEnd"/>
              </w:p>
            </w:tc>
            <w:tc>
              <w:tcPr>
                <w:tcW w:w="683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6E718947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text</w:t>
                </w:r>
                <w:proofErr w:type="spellEnd"/>
              </w:p>
            </w:tc>
            <w:tc>
              <w:tcPr>
                <w:tcW w:w="297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14AC62EE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1394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345BFAEF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1242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47B67EB0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482261" w:rsidRPr="00482261" w14:paraId="06081A47" w14:textId="77777777" w:rsidTr="00482261">
            <w:trPr>
              <w:divId w:val="1537963103"/>
              <w:cantSplit/>
              <w:tblHeader/>
            </w:trPr>
            <w:tc>
              <w:tcPr>
                <w:tcW w:w="1383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54691B66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email</w:t>
                </w:r>
              </w:p>
            </w:tc>
            <w:tc>
              <w:tcPr>
                <w:tcW w:w="683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5F4CF065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text</w:t>
                </w:r>
                <w:proofErr w:type="spellEnd"/>
              </w:p>
            </w:tc>
            <w:tc>
              <w:tcPr>
                <w:tcW w:w="297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25AF3274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NO</w:t>
                </w:r>
              </w:p>
            </w:tc>
            <w:tc>
              <w:tcPr>
                <w:tcW w:w="1394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4D2F44DC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1242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29719905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482261" w:rsidRPr="00482261" w14:paraId="43103CD8" w14:textId="77777777" w:rsidTr="00482261">
            <w:trPr>
              <w:divId w:val="1537963103"/>
              <w:cantSplit/>
              <w:tblHeader/>
            </w:trPr>
            <w:tc>
              <w:tcPr>
                <w:tcW w:w="1383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7FE4D7E0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name</w:t>
                </w:r>
                <w:proofErr w:type="spellEnd"/>
              </w:p>
            </w:tc>
            <w:tc>
              <w:tcPr>
                <w:tcW w:w="683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093AB486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text</w:t>
                </w:r>
                <w:proofErr w:type="spellEnd"/>
              </w:p>
            </w:tc>
            <w:tc>
              <w:tcPr>
                <w:tcW w:w="297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2C2C2DCE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1394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35E6095C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1242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5501D9E0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482261" w:rsidRPr="00482261" w14:paraId="7A8336AA" w14:textId="77777777" w:rsidTr="00482261">
            <w:trPr>
              <w:divId w:val="1537963103"/>
              <w:cantSplit/>
              <w:tblHeader/>
            </w:trPr>
            <w:tc>
              <w:tcPr>
                <w:tcW w:w="1383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60FAF578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department_id</w:t>
                </w:r>
                <w:proofErr w:type="spellEnd"/>
              </w:p>
            </w:tc>
            <w:tc>
              <w:tcPr>
                <w:tcW w:w="683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16A7F5FB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integer</w:t>
                </w:r>
                <w:proofErr w:type="spellEnd"/>
              </w:p>
            </w:tc>
            <w:tc>
              <w:tcPr>
                <w:tcW w:w="297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44945B8D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1394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0A890100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1242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44F80922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482261" w:rsidRPr="00482261" w14:paraId="2102B231" w14:textId="77777777" w:rsidTr="00482261">
            <w:trPr>
              <w:divId w:val="1537963103"/>
              <w:cantSplit/>
              <w:tblHeader/>
            </w:trPr>
            <w:tc>
              <w:tcPr>
                <w:tcW w:w="1383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16D50561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role</w:t>
                </w:r>
              </w:p>
            </w:tc>
            <w:tc>
              <w:tcPr>
                <w:tcW w:w="683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053C2A31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text</w:t>
                </w:r>
                <w:proofErr w:type="spellEnd"/>
              </w:p>
            </w:tc>
            <w:tc>
              <w:tcPr>
                <w:tcW w:w="297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702B4602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1394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47299B02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1242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222C854D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482261" w:rsidRPr="00482261" w14:paraId="7AD7CB4C" w14:textId="77777777" w:rsidTr="00482261">
            <w:trPr>
              <w:divId w:val="1537963103"/>
              <w:cantSplit/>
              <w:tblHeader/>
            </w:trPr>
            <w:tc>
              <w:tcPr>
                <w:tcW w:w="1383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7F7AC5C2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created_at</w:t>
                </w:r>
                <w:proofErr w:type="spellEnd"/>
              </w:p>
            </w:tc>
            <w:tc>
              <w:tcPr>
                <w:tcW w:w="683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24019A04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timestamp</w:t>
                </w:r>
                <w:proofErr w:type="spellEnd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without</w:t>
                </w:r>
                <w:proofErr w:type="spellEnd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time </w:t>
                </w: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zone</w:t>
                </w:r>
                <w:proofErr w:type="spellEnd"/>
              </w:p>
            </w:tc>
            <w:tc>
              <w:tcPr>
                <w:tcW w:w="297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6C7E4CB7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1394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4451EA56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now</w:t>
                </w:r>
                <w:proofErr w:type="spellEnd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()</w:t>
                </w:r>
              </w:p>
            </w:tc>
            <w:tc>
              <w:tcPr>
                <w:tcW w:w="1242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1597C7C7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</w:tr>
          <w:tr w:rsidR="00482261" w:rsidRPr="00482261" w14:paraId="64958793" w14:textId="77777777" w:rsidTr="00482261">
            <w:trPr>
              <w:divId w:val="1537963103"/>
              <w:cantSplit/>
              <w:tblHeader/>
            </w:trPr>
            <w:tc>
              <w:tcPr>
                <w:tcW w:w="1383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439F10AE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updated_at</w:t>
                </w:r>
                <w:proofErr w:type="spellEnd"/>
              </w:p>
            </w:tc>
            <w:tc>
              <w:tcPr>
                <w:tcW w:w="683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484FB69B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timestamp</w:t>
                </w:r>
                <w:proofErr w:type="spellEnd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without</w:t>
                </w:r>
                <w:proofErr w:type="spellEnd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time </w:t>
                </w: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zone</w:t>
                </w:r>
                <w:proofErr w:type="spellEnd"/>
              </w:p>
            </w:tc>
            <w:tc>
              <w:tcPr>
                <w:tcW w:w="297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351D3884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1394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3D0E027C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now</w:t>
                </w:r>
                <w:proofErr w:type="spellEnd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()</w:t>
                </w:r>
              </w:p>
            </w:tc>
            <w:tc>
              <w:tcPr>
                <w:tcW w:w="1242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5D82236A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</w:tr>
          <w:tr w:rsidR="00482261" w:rsidRPr="00482261" w14:paraId="154345A5" w14:textId="77777777" w:rsidTr="00482261">
            <w:trPr>
              <w:divId w:val="1537963103"/>
              <w:cantSplit/>
              <w:tblHeader/>
            </w:trPr>
            <w:tc>
              <w:tcPr>
                <w:tcW w:w="1383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577F0C16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fullname</w:t>
                </w:r>
                <w:proofErr w:type="spellEnd"/>
              </w:p>
            </w:tc>
            <w:tc>
              <w:tcPr>
                <w:tcW w:w="683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3FFF813B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text</w:t>
                </w:r>
                <w:proofErr w:type="spellEnd"/>
              </w:p>
            </w:tc>
            <w:tc>
              <w:tcPr>
                <w:tcW w:w="297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480D9B16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1394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4D036EFD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1242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17C5AB24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482261" w:rsidRPr="00482261" w14:paraId="4489F24D" w14:textId="77777777" w:rsidTr="00482261">
            <w:trPr>
              <w:divId w:val="1537963103"/>
              <w:cantSplit/>
              <w:tblHeader/>
            </w:trPr>
            <w:tc>
              <w:tcPr>
                <w:tcW w:w="1383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50D37BF2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lopdp_internal_status</w:t>
                </w:r>
                <w:proofErr w:type="spellEnd"/>
              </w:p>
            </w:tc>
            <w:tc>
              <w:tcPr>
                <w:tcW w:w="683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5C46C4CF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character</w:t>
                </w:r>
                <w:proofErr w:type="spellEnd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varying</w:t>
                </w:r>
                <w:proofErr w:type="spellEnd"/>
              </w:p>
            </w:tc>
            <w:tc>
              <w:tcPr>
                <w:tcW w:w="297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21F9277F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NO</w:t>
                </w:r>
              </w:p>
            </w:tc>
            <w:tc>
              <w:tcPr>
                <w:tcW w:w="1394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6E6CF4FF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'</w:t>
                </w: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granted</w:t>
                </w:r>
                <w:proofErr w:type="spellEnd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'::</w:t>
                </w: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character</w:t>
                </w:r>
                <w:proofErr w:type="spellEnd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varying</w:t>
                </w:r>
                <w:proofErr w:type="spellEnd"/>
              </w:p>
            </w:tc>
            <w:tc>
              <w:tcPr>
                <w:tcW w:w="1242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64FFCDE0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</w:tr>
          <w:tr w:rsidR="00482261" w:rsidRPr="00482261" w14:paraId="31D37A53" w14:textId="77777777" w:rsidTr="00482261">
            <w:trPr>
              <w:divId w:val="1537963103"/>
              <w:cantSplit/>
              <w:tblHeader/>
            </w:trPr>
            <w:tc>
              <w:tcPr>
                <w:tcW w:w="1383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7B214B56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lopdp_internal_signed_at</w:t>
                </w:r>
                <w:proofErr w:type="spellEnd"/>
              </w:p>
            </w:tc>
            <w:tc>
              <w:tcPr>
                <w:tcW w:w="683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47541A81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timestamp</w:t>
                </w:r>
                <w:proofErr w:type="spellEnd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without</w:t>
                </w:r>
                <w:proofErr w:type="spellEnd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time </w:t>
                </w: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zone</w:t>
                </w:r>
                <w:proofErr w:type="spellEnd"/>
              </w:p>
            </w:tc>
            <w:tc>
              <w:tcPr>
                <w:tcW w:w="297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00898EE0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1394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383AC9D8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1242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425E2C3A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482261" w:rsidRPr="00482261" w14:paraId="64876B0C" w14:textId="77777777" w:rsidTr="00482261">
            <w:trPr>
              <w:divId w:val="1537963103"/>
              <w:cantSplit/>
              <w:tblHeader/>
            </w:trPr>
            <w:tc>
              <w:tcPr>
                <w:tcW w:w="1383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1908800C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lopdp_internal_pdf_file_id</w:t>
                </w:r>
                <w:proofErr w:type="spellEnd"/>
              </w:p>
            </w:tc>
            <w:tc>
              <w:tcPr>
                <w:tcW w:w="683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7625012E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character</w:t>
                </w:r>
                <w:proofErr w:type="spellEnd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varying</w:t>
                </w:r>
                <w:proofErr w:type="spellEnd"/>
              </w:p>
            </w:tc>
            <w:tc>
              <w:tcPr>
                <w:tcW w:w="297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04AB4417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1394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395FDBEE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1242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2D850E6E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482261" w:rsidRPr="00482261" w14:paraId="13577D98" w14:textId="77777777" w:rsidTr="00482261">
            <w:trPr>
              <w:divId w:val="1537963103"/>
              <w:cantSplit/>
              <w:tblHeader/>
            </w:trPr>
            <w:tc>
              <w:tcPr>
                <w:tcW w:w="1383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3A22AA70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lopdp_internal_signature_file_id</w:t>
                </w:r>
                <w:proofErr w:type="spellEnd"/>
              </w:p>
            </w:tc>
            <w:tc>
              <w:tcPr>
                <w:tcW w:w="683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5EF166EC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character</w:t>
                </w:r>
                <w:proofErr w:type="spellEnd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varying</w:t>
                </w:r>
                <w:proofErr w:type="spellEnd"/>
              </w:p>
            </w:tc>
            <w:tc>
              <w:tcPr>
                <w:tcW w:w="297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6E065C93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1394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051A6260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1242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603CB0CC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482261" w:rsidRPr="00482261" w14:paraId="52B47867" w14:textId="77777777" w:rsidTr="00482261">
            <w:trPr>
              <w:divId w:val="1537963103"/>
              <w:cantSplit/>
              <w:tblHeader/>
            </w:trPr>
            <w:tc>
              <w:tcPr>
                <w:tcW w:w="1383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1E79F0E2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lastRenderedPageBreak/>
                  <w:t>lopdp_internal_ip</w:t>
                </w:r>
                <w:proofErr w:type="spellEnd"/>
              </w:p>
            </w:tc>
            <w:tc>
              <w:tcPr>
                <w:tcW w:w="683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471ADE93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character</w:t>
                </w:r>
                <w:proofErr w:type="spellEnd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varying</w:t>
                </w:r>
                <w:proofErr w:type="spellEnd"/>
              </w:p>
            </w:tc>
            <w:tc>
              <w:tcPr>
                <w:tcW w:w="297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6CD98A63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1394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709EE1C3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1242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1A47E1F7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482261" w:rsidRPr="00482261" w14:paraId="693CCA46" w14:textId="77777777" w:rsidTr="00482261">
            <w:trPr>
              <w:divId w:val="1537963103"/>
              <w:cantSplit/>
              <w:tblHeader/>
            </w:trPr>
            <w:tc>
              <w:tcPr>
                <w:tcW w:w="1383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707BDFAE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lopdp_internal_user_agent</w:t>
                </w:r>
                <w:proofErr w:type="spellEnd"/>
              </w:p>
            </w:tc>
            <w:tc>
              <w:tcPr>
                <w:tcW w:w="683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5B41155D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text</w:t>
                </w:r>
                <w:proofErr w:type="spellEnd"/>
              </w:p>
            </w:tc>
            <w:tc>
              <w:tcPr>
                <w:tcW w:w="297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6ADD7410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1394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4CBA7D80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1242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296D82B9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482261" w:rsidRPr="00482261" w14:paraId="269EC872" w14:textId="77777777" w:rsidTr="00482261">
            <w:trPr>
              <w:divId w:val="1537963103"/>
              <w:cantSplit/>
              <w:tblHeader/>
            </w:trPr>
            <w:tc>
              <w:tcPr>
                <w:tcW w:w="1383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5C28BBD1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lopdp_internal_notes</w:t>
                </w:r>
                <w:proofErr w:type="spellEnd"/>
              </w:p>
            </w:tc>
            <w:tc>
              <w:tcPr>
                <w:tcW w:w="683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21BA1958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text</w:t>
                </w:r>
                <w:proofErr w:type="spellEnd"/>
              </w:p>
            </w:tc>
            <w:tc>
              <w:tcPr>
                <w:tcW w:w="297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7B6B0554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1394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53B868D7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1242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649AEDB9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482261" w:rsidRPr="00482261" w14:paraId="07101009" w14:textId="77777777" w:rsidTr="00482261">
            <w:trPr>
              <w:divId w:val="1537963103"/>
              <w:cantSplit/>
              <w:tblHeader/>
            </w:trPr>
            <w:tc>
              <w:tcPr>
                <w:tcW w:w="1383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347C8905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can_sign_documents</w:t>
                </w:r>
                <w:proofErr w:type="spellEnd"/>
              </w:p>
            </w:tc>
            <w:tc>
              <w:tcPr>
                <w:tcW w:w="683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28A142DC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boolean</w:t>
                </w:r>
                <w:proofErr w:type="spellEnd"/>
              </w:p>
            </w:tc>
            <w:tc>
              <w:tcPr>
                <w:tcW w:w="297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4D8EB4AF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1394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76B67157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false</w:t>
                </w:r>
              </w:p>
            </w:tc>
            <w:tc>
              <w:tcPr>
                <w:tcW w:w="1242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502719A8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Whether</w:t>
                </w:r>
                <w:proofErr w:type="spellEnd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user</w:t>
                </w:r>
                <w:proofErr w:type="spellEnd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has </w:t>
                </w: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permission</w:t>
                </w:r>
                <w:proofErr w:type="spellEnd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to</w:t>
                </w:r>
                <w:proofErr w:type="spellEnd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sign</w:t>
                </w:r>
                <w:proofErr w:type="spellEnd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documents</w:t>
                </w:r>
                <w:proofErr w:type="spellEnd"/>
              </w:p>
            </w:tc>
          </w:tr>
          <w:tr w:rsidR="00482261" w:rsidRPr="00482261" w14:paraId="2B1A387E" w14:textId="77777777" w:rsidTr="00482261">
            <w:trPr>
              <w:divId w:val="1537963103"/>
              <w:cantSplit/>
              <w:tblHeader/>
            </w:trPr>
            <w:tc>
              <w:tcPr>
                <w:tcW w:w="1383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0E43E01F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signature_role</w:t>
                </w:r>
                <w:proofErr w:type="spellEnd"/>
              </w:p>
            </w:tc>
            <w:tc>
              <w:tcPr>
                <w:tcW w:w="683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5CF9B73D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character</w:t>
                </w:r>
                <w:proofErr w:type="spellEnd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varying</w:t>
                </w:r>
                <w:proofErr w:type="spellEnd"/>
              </w:p>
            </w:tc>
            <w:tc>
              <w:tcPr>
                <w:tcW w:w="297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72F77EEA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1394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1BCCDC75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1242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1D323B50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Role </w:t>
                </w: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for</w:t>
                </w:r>
                <w:proofErr w:type="spellEnd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signature</w:t>
                </w:r>
                <w:proofErr w:type="spellEnd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authorization</w:t>
                </w:r>
                <w:proofErr w:type="spellEnd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(DPD, Manager, etc.)</w:t>
                </w:r>
              </w:p>
            </w:tc>
          </w:tr>
          <w:tr w:rsidR="00482261" w:rsidRPr="00482261" w14:paraId="0FB03029" w14:textId="77777777" w:rsidTr="00482261">
            <w:trPr>
              <w:divId w:val="1537963103"/>
              <w:cantSplit/>
              <w:tblHeader/>
            </w:trPr>
            <w:tc>
              <w:tcPr>
                <w:tcW w:w="1383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27F5F7BE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signature_certificate_id</w:t>
                </w:r>
                <w:proofErr w:type="spellEnd"/>
              </w:p>
            </w:tc>
            <w:tc>
              <w:tcPr>
                <w:tcW w:w="683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222DEFD2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character</w:t>
                </w:r>
                <w:proofErr w:type="spellEnd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varying</w:t>
                </w:r>
                <w:proofErr w:type="spellEnd"/>
              </w:p>
            </w:tc>
            <w:tc>
              <w:tcPr>
                <w:tcW w:w="297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5755FCD1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1394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18D0BA3D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1242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1A85879C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ID </w:t>
                </w: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of</w:t>
                </w:r>
                <w:proofErr w:type="spellEnd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digital </w:t>
                </w: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certificate</w:t>
                </w:r>
                <w:proofErr w:type="spellEnd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for</w:t>
                </w:r>
                <w:proofErr w:type="spellEnd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qualified</w:t>
                </w:r>
                <w:proofErr w:type="spellEnd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signatures</w:t>
                </w:r>
                <w:proofErr w:type="spellEnd"/>
              </w:p>
            </w:tc>
          </w:tr>
          <w:tr w:rsidR="00482261" w:rsidRPr="00482261" w14:paraId="55BFBFE8" w14:textId="77777777" w:rsidTr="00482261">
            <w:trPr>
              <w:divId w:val="1537963103"/>
              <w:cantSplit/>
              <w:tblHeader/>
            </w:trPr>
            <w:tc>
              <w:tcPr>
                <w:tcW w:w="1383" w:type="pct"/>
                <w:shd w:val="clear" w:color="auto" w:fill="FFFFFF"/>
                <w:hideMark/>
              </w:tcPr>
              <w:p w14:paraId="7534491E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active</w:t>
                </w:r>
              </w:p>
            </w:tc>
            <w:tc>
              <w:tcPr>
                <w:tcW w:w="683" w:type="pct"/>
                <w:shd w:val="clear" w:color="auto" w:fill="FFFFFF"/>
                <w:hideMark/>
              </w:tcPr>
              <w:p w14:paraId="71E5F4E3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boolean</w:t>
                </w:r>
                <w:proofErr w:type="spellEnd"/>
              </w:p>
            </w:tc>
            <w:tc>
              <w:tcPr>
                <w:tcW w:w="297" w:type="pct"/>
                <w:shd w:val="clear" w:color="auto" w:fill="FFFFFF"/>
                <w:hideMark/>
              </w:tcPr>
              <w:p w14:paraId="1DF0A55F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NO</w:t>
                </w:r>
              </w:p>
            </w:tc>
            <w:tc>
              <w:tcPr>
                <w:tcW w:w="1394" w:type="pct"/>
                <w:shd w:val="clear" w:color="auto" w:fill="FFFFFF"/>
                <w:hideMark/>
              </w:tcPr>
              <w:p w14:paraId="3404FF8F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true</w:t>
                </w:r>
              </w:p>
            </w:tc>
            <w:tc>
              <w:tcPr>
                <w:tcW w:w="1242" w:type="pct"/>
                <w:shd w:val="clear" w:color="auto" w:fill="FFFFFF"/>
                <w:hideMark/>
              </w:tcPr>
              <w:p w14:paraId="3ECCE6D1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Indica si el usuario está activo en el sistema. Los usuarios inactivos no pueden acceder.</w:t>
                </w:r>
              </w:p>
            </w:tc>
          </w:tr>
        </w:tbl>
        <w:p w14:paraId="38321B45" w14:textId="77777777" w:rsidR="00482261" w:rsidRPr="00482261" w:rsidRDefault="00482261" w:rsidP="00482261">
          <w:pPr>
            <w:numPr>
              <w:ilvl w:val="0"/>
              <w:numId w:val="77"/>
            </w:numPr>
            <w:spacing w:after="80" w:line="240" w:lineRule="auto"/>
            <w:jc w:val="both"/>
            <w:divId w:val="1537963103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Indices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 xml:space="preserve"> visibles:</w:t>
          </w:r>
        </w:p>
        <w:p w14:paraId="754D06CC" w14:textId="77777777" w:rsidR="00482261" w:rsidRPr="00482261" w:rsidRDefault="00482261" w:rsidP="00482261">
          <w:pPr>
            <w:numPr>
              <w:ilvl w:val="0"/>
              <w:numId w:val="77"/>
            </w:numPr>
            <w:spacing w:after="80" w:line="240" w:lineRule="auto"/>
            <w:jc w:val="both"/>
            <w:divId w:val="1537963103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idx_users_active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 xml:space="preserve">: CREATE INDEX </w:t>
          </w: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idx_users_active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 xml:space="preserve"> ON </w:t>
          </w: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public.users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 xml:space="preserve"> USING </w:t>
          </w: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btree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 xml:space="preserve"> (active)</w:t>
          </w:r>
        </w:p>
        <w:p w14:paraId="270AAD0F" w14:textId="77777777" w:rsidR="00482261" w:rsidRPr="00482261" w:rsidRDefault="00482261" w:rsidP="00482261">
          <w:pPr>
            <w:numPr>
              <w:ilvl w:val="0"/>
              <w:numId w:val="77"/>
            </w:numPr>
            <w:spacing w:after="80" w:line="240" w:lineRule="auto"/>
            <w:jc w:val="both"/>
            <w:divId w:val="1537963103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users_email_key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 xml:space="preserve">: CREATE UNIQUE INDEX </w:t>
          </w: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users_email_key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 xml:space="preserve"> ON </w:t>
          </w: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public.users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 xml:space="preserve"> USING </w:t>
          </w: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btree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 xml:space="preserve"> (email)</w:t>
          </w:r>
        </w:p>
        <w:p w14:paraId="5F9DD01F" w14:textId="77777777" w:rsidR="00482261" w:rsidRPr="00482261" w:rsidRDefault="00482261" w:rsidP="00482261">
          <w:pPr>
            <w:numPr>
              <w:ilvl w:val="0"/>
              <w:numId w:val="77"/>
            </w:numPr>
            <w:spacing w:after="80" w:line="240" w:lineRule="auto"/>
            <w:jc w:val="both"/>
            <w:divId w:val="1537963103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users_google_id_key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 xml:space="preserve">: CREATE UNIQUE INDEX </w:t>
          </w: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users_google_id_key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 xml:space="preserve"> ON </w:t>
          </w: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public.users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 xml:space="preserve"> USING </w:t>
          </w: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btree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 xml:space="preserve"> (</w:t>
          </w: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google_id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)</w:t>
          </w:r>
        </w:p>
        <w:p w14:paraId="44460D87" w14:textId="77777777" w:rsidR="00482261" w:rsidRPr="00482261" w:rsidRDefault="00482261" w:rsidP="00482261">
          <w:pPr>
            <w:numPr>
              <w:ilvl w:val="0"/>
              <w:numId w:val="77"/>
            </w:numPr>
            <w:spacing w:after="80" w:line="240" w:lineRule="auto"/>
            <w:jc w:val="both"/>
            <w:divId w:val="1537963103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users_pkey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 xml:space="preserve">: CREATE UNIQUE INDEX </w:t>
          </w: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users_pkey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 xml:space="preserve"> ON </w:t>
          </w: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public.users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 xml:space="preserve"> USING </w:t>
          </w: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btree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 xml:space="preserve"> (id)</w:t>
          </w:r>
        </w:p>
        <w:p w14:paraId="4E81CCD5" w14:textId="77777777" w:rsidR="00482261" w:rsidRPr="00482261" w:rsidRDefault="00482261" w:rsidP="00482261">
          <w:pPr>
            <w:pStyle w:val="Ttulo2"/>
            <w:spacing w:after="120" w:line="240" w:lineRule="auto"/>
            <w:jc w:val="both"/>
            <w:divId w:val="1537963103"/>
            <w:rPr>
              <w:rFonts w:ascii="Aptos" w:eastAsia="Times New Roman" w:hAnsi="Aptos"/>
              <w:b/>
              <w:color w:val="325483"/>
              <w:sz w:val="26"/>
              <w:szCs w:val="26"/>
            </w:rPr>
          </w:pPr>
          <w:r w:rsidRPr="00482261">
            <w:rPr>
              <w:rFonts w:ascii="Aptos" w:eastAsia="Times New Roman" w:hAnsi="Aptos"/>
              <w:b/>
              <w:color w:val="325483"/>
              <w:sz w:val="26"/>
            </w:rPr>
            <w:t>5. Hallazgos de consistencia código vs base real</w:t>
          </w:r>
        </w:p>
        <w:p w14:paraId="649BEA95" w14:textId="77777777" w:rsidR="00482261" w:rsidRPr="00482261" w:rsidRDefault="00482261" w:rsidP="00482261">
          <w:pPr>
            <w:numPr>
              <w:ilvl w:val="0"/>
              <w:numId w:val="78"/>
            </w:numPr>
            <w:spacing w:after="80" w:line="240" w:lineRule="auto"/>
            <w:jc w:val="both"/>
            <w:divId w:val="1537963103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security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 xml:space="preserve"> core esta alineado con </w:t>
          </w: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auditoria.logs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 xml:space="preserve">, </w:t>
          </w: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notifications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 xml:space="preserve"> y </w:t>
          </w: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user_sessions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; las tablas auxiliares esperadas por security.whitelist.js y security.siem.js no forman parte del flujo core verificado.</w:t>
          </w:r>
        </w:p>
        <w:p w14:paraId="4C8342D9" w14:textId="77777777" w:rsidR="00482261" w:rsidRPr="00482261" w:rsidRDefault="00482261" w:rsidP="00482261">
          <w:pPr>
            <w:numPr>
              <w:ilvl w:val="0"/>
              <w:numId w:val="78"/>
            </w:numPr>
            <w:spacing w:after="80" w:line="240" w:lineRule="auto"/>
            <w:jc w:val="both"/>
            <w:divId w:val="1537963103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 xml:space="preserve">management.service.js ya usa </w:t>
          </w: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auditoria.logs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 xml:space="preserve">, </w:t>
          </w: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request_attachments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 xml:space="preserve"> y </w:t>
          </w: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request_versions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.</w:t>
          </w:r>
        </w:p>
        <w:p w14:paraId="62A86E2C" w14:textId="77777777" w:rsidR="00482261" w:rsidRPr="00482261" w:rsidRDefault="00482261" w:rsidP="00482261">
          <w:pPr>
            <w:numPr>
              <w:ilvl w:val="0"/>
              <w:numId w:val="78"/>
            </w:numPr>
            <w:spacing w:after="80" w:line="240" w:lineRule="auto"/>
            <w:jc w:val="both"/>
            <w:divId w:val="1537963103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 xml:space="preserve">audit-prep.service.js ya no depende de </w:t>
          </w: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users.nombre_completo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 xml:space="preserve">; usa </w:t>
          </w: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fullname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 xml:space="preserve">, </w:t>
          </w: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name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 xml:space="preserve"> o email </w:t>
          </w: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segun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 xml:space="preserve"> disponibilidad.</w:t>
          </w:r>
        </w:p>
        <w:p w14:paraId="72978B09" w14:textId="77777777" w:rsidR="00482261" w:rsidRPr="00482261" w:rsidRDefault="00482261" w:rsidP="00482261">
          <w:pPr>
            <w:numPr>
              <w:ilvl w:val="0"/>
              <w:numId w:val="78"/>
            </w:numPr>
            <w:spacing w:after="80" w:line="240" w:lineRule="auto"/>
            <w:jc w:val="both"/>
            <w:divId w:val="1537963103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 xml:space="preserve">signature.controller.js y </w:t>
          </w: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services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/</w:t>
          </w: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signatures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 xml:space="preserve">/* ya trabajan con </w:t>
          </w: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signer_email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 xml:space="preserve"> y no insertan </w:t>
          </w: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consent_text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 xml:space="preserve"> sobre </w:t>
          </w: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document_signatures_advanced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.</w:t>
          </w:r>
        </w:p>
        <w:p w14:paraId="3ABDDE8B" w14:textId="77777777" w:rsidR="00482261" w:rsidRPr="00482261" w:rsidRDefault="00482261" w:rsidP="00482261">
          <w:pPr>
            <w:numPr>
              <w:ilvl w:val="0"/>
              <w:numId w:val="78"/>
            </w:numPr>
            <w:spacing w:after="80" w:line="240" w:lineRule="auto"/>
            <w:jc w:val="both"/>
            <w:divId w:val="1537963103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signature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 xml:space="preserve"> mantiene dependencia fuerte de </w:t>
          </w: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create_document_seal_and_qr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 xml:space="preserve">, </w:t>
          </w: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track_qr_access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 xml:space="preserve"> y </w:t>
          </w: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document_verification_info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; estos objetos deben existir en el entorno.</w:t>
          </w:r>
        </w:p>
        <w:p w14:paraId="210F4128" w14:textId="77777777" w:rsidR="00482261" w:rsidRPr="00482261" w:rsidRDefault="00482261" w:rsidP="00482261">
          <w:pPr>
            <w:numPr>
              <w:ilvl w:val="0"/>
              <w:numId w:val="78"/>
            </w:numPr>
            <w:spacing w:after="80" w:line="240" w:lineRule="auto"/>
            <w:jc w:val="both"/>
            <w:divId w:val="1537963103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auth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 xml:space="preserve">/me ya no toca </w:t>
          </w: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user_attendance_records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 xml:space="preserve">, pero </w:t>
          </w: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auth.googleCallback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 xml:space="preserve"> sigue ejecutando </w:t>
          </w: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ensureDailyClockIn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 xml:space="preserve">() como </w:t>
          </w: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side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 xml:space="preserve"> </w:t>
          </w: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effect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 xml:space="preserve"> transversal.</w:t>
          </w:r>
        </w:p>
        <w:p w14:paraId="61435A05" w14:textId="77777777" w:rsidR="00482261" w:rsidRPr="00482261" w:rsidRDefault="00482261" w:rsidP="00482261">
          <w:pPr>
            <w:numPr>
              <w:ilvl w:val="0"/>
              <w:numId w:val="78"/>
            </w:numPr>
            <w:spacing w:after="80" w:line="240" w:lineRule="auto"/>
            <w:jc w:val="both"/>
            <w:divId w:val="1537963103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approvals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 xml:space="preserve"> sigue limitado a la cola técnica soportada por </w:t>
          </w: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requests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 xml:space="preserve"> y </w:t>
          </w: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request_approvals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; no implementa un motor transversal de aprobaciones por área.</w:t>
          </w:r>
        </w:p>
        <w:p w14:paraId="6FE15E63" w14:textId="77777777" w:rsidR="00482261" w:rsidRPr="00482261" w:rsidRDefault="00482261" w:rsidP="00482261">
          <w:pPr>
            <w:pStyle w:val="Ttulo1"/>
            <w:shd w:val="clear" w:color="auto" w:fill="E6E6E6"/>
            <w:spacing w:before="200" w:after="200" w:line="240" w:lineRule="auto"/>
            <w:jc w:val="both"/>
            <w:divId w:val="1537963103"/>
            <w:rPr>
              <w:rFonts w:ascii="Aptos" w:eastAsia="Times New Roman" w:hAnsi="Aptos"/>
              <w:b/>
              <w:color w:val="325483"/>
              <w:sz w:val="32"/>
              <w:szCs w:val="32"/>
            </w:rPr>
          </w:pPr>
          <w:r w:rsidRPr="00482261">
            <w:rPr>
              <w:rFonts w:ascii="Aptos" w:eastAsia="Times New Roman" w:hAnsi="Aptos"/>
              <w:b/>
              <w:color w:val="325483"/>
              <w:sz w:val="32"/>
            </w:rPr>
            <w:lastRenderedPageBreak/>
            <w:t>IQ - AREA 01 GOBIERNO, SEGURIDAD, CUMPLIMIENTO Y GESTION DOCUMENTAL</w:t>
          </w:r>
        </w:p>
        <w:p w14:paraId="33EEDD5F" w14:textId="77777777" w:rsidR="00482261" w:rsidRPr="00482261" w:rsidRDefault="00482261" w:rsidP="00482261">
          <w:pPr>
            <w:pStyle w:val="NormalWeb"/>
            <w:spacing w:after="80"/>
            <w:divId w:val="1537963103"/>
            <w:rPr>
              <w:rFonts w:ascii="Aptos" w:hAnsi="Aptos"/>
              <w:color w:val="1F2937"/>
            </w:rPr>
          </w:pPr>
          <w:r w:rsidRPr="00482261">
            <w:rPr>
              <w:rFonts w:ascii="Aptos" w:hAnsi="Aptos"/>
              <w:color w:val="1F2937"/>
            </w:rPr>
            <w:t xml:space="preserve">La calificación de instalación resume la </w:t>
          </w:r>
          <w:proofErr w:type="spellStart"/>
          <w:r w:rsidRPr="00482261">
            <w:rPr>
              <w:rFonts w:ascii="Aptos" w:hAnsi="Aptos"/>
              <w:color w:val="1F2937"/>
            </w:rPr>
            <w:t>verificacion</w:t>
          </w:r>
          <w:proofErr w:type="spellEnd"/>
          <w:r w:rsidRPr="00482261">
            <w:rPr>
              <w:rFonts w:ascii="Aptos" w:hAnsi="Aptos"/>
              <w:color w:val="1F2937"/>
            </w:rPr>
            <w:t xml:space="preserve"> de componentes, rutas, dependencias y prerrequisitos técnicos necesarios para ejecutar correctamente el área dentro del entorno objetivo.</w:t>
          </w:r>
        </w:p>
        <w:p w14:paraId="6DAF6472" w14:textId="77777777" w:rsidR="00482261" w:rsidRPr="00482261" w:rsidRDefault="00482261" w:rsidP="00482261">
          <w:pPr>
            <w:pStyle w:val="Ttulo2"/>
            <w:spacing w:after="120" w:line="240" w:lineRule="auto"/>
            <w:jc w:val="both"/>
            <w:divId w:val="1537963103"/>
            <w:rPr>
              <w:rFonts w:ascii="Aptos" w:eastAsia="Times New Roman" w:hAnsi="Aptos"/>
              <w:b/>
              <w:color w:val="325483"/>
              <w:sz w:val="26"/>
            </w:rPr>
          </w:pPr>
          <w:r w:rsidRPr="00482261">
            <w:rPr>
              <w:rFonts w:ascii="Aptos" w:eastAsia="Times New Roman" w:hAnsi="Aptos"/>
              <w:b/>
              <w:color w:val="325483"/>
              <w:sz w:val="26"/>
            </w:rPr>
            <w:t>1. Introducción</w:t>
          </w:r>
        </w:p>
        <w:p w14:paraId="7CAD4892" w14:textId="77777777" w:rsidR="00482261" w:rsidRPr="00482261" w:rsidRDefault="00482261" w:rsidP="00482261">
          <w:pPr>
            <w:pStyle w:val="NormalWeb"/>
            <w:spacing w:after="80"/>
            <w:divId w:val="1537963103"/>
            <w:rPr>
              <w:rFonts w:ascii="Aptos" w:hAnsi="Aptos"/>
              <w:color w:val="1F2937"/>
            </w:rPr>
          </w:pPr>
          <w:r w:rsidRPr="00482261">
            <w:rPr>
              <w:rFonts w:ascii="Aptos" w:hAnsi="Aptos"/>
              <w:color w:val="1F2937"/>
            </w:rPr>
            <w:t xml:space="preserve">La calificación de instalación del Área 01 tiene como finalidad demostrar que los componentes técnicos necesarios para el funcionamiento de los módulos de Gobierno, Seguridad, Cumplimiento y Gestión Documental se encuentran correctamente desplegados, configurados y accesibles en el entorno objetivo. Esta </w:t>
          </w:r>
          <w:proofErr w:type="spellStart"/>
          <w:r w:rsidRPr="00482261">
            <w:rPr>
              <w:rFonts w:ascii="Aptos" w:hAnsi="Aptos"/>
              <w:color w:val="1F2937"/>
            </w:rPr>
            <w:t>revision</w:t>
          </w:r>
          <w:proofErr w:type="spellEnd"/>
          <w:r w:rsidRPr="00482261">
            <w:rPr>
              <w:rFonts w:ascii="Aptos" w:hAnsi="Aptos"/>
              <w:color w:val="1F2937"/>
            </w:rPr>
            <w:t xml:space="preserve"> considera montaje real de rutas, middleware transversal, tablas y objetos SQL requeridos y </w:t>
          </w:r>
          <w:proofErr w:type="spellStart"/>
          <w:r w:rsidRPr="00482261">
            <w:rPr>
              <w:rFonts w:ascii="Aptos" w:hAnsi="Aptos"/>
              <w:color w:val="1F2937"/>
            </w:rPr>
            <w:t>alineacion</w:t>
          </w:r>
          <w:proofErr w:type="spellEnd"/>
          <w:r w:rsidRPr="00482261">
            <w:rPr>
              <w:rFonts w:ascii="Aptos" w:hAnsi="Aptos"/>
              <w:color w:val="1F2937"/>
            </w:rPr>
            <w:t xml:space="preserve"> </w:t>
          </w:r>
          <w:proofErr w:type="spellStart"/>
          <w:r w:rsidRPr="00482261">
            <w:rPr>
              <w:rFonts w:ascii="Aptos" w:hAnsi="Aptos"/>
              <w:color w:val="1F2937"/>
            </w:rPr>
            <w:t>basica</w:t>
          </w:r>
          <w:proofErr w:type="spellEnd"/>
          <w:r w:rsidRPr="00482261">
            <w:rPr>
              <w:rFonts w:ascii="Aptos" w:hAnsi="Aptos"/>
              <w:color w:val="1F2937"/>
            </w:rPr>
            <w:t xml:space="preserve"> entre backend, frontend e integraciones externas.</w:t>
          </w:r>
        </w:p>
        <w:p w14:paraId="1EC5FD41" w14:textId="77777777" w:rsidR="00482261" w:rsidRPr="00482261" w:rsidRDefault="00482261" w:rsidP="00482261">
          <w:pPr>
            <w:pStyle w:val="Ttulo2"/>
            <w:spacing w:after="120" w:line="240" w:lineRule="auto"/>
            <w:jc w:val="both"/>
            <w:divId w:val="1537963103"/>
            <w:rPr>
              <w:rFonts w:ascii="Aptos" w:eastAsia="Times New Roman" w:hAnsi="Aptos"/>
              <w:b/>
              <w:color w:val="325483"/>
              <w:sz w:val="26"/>
            </w:rPr>
          </w:pPr>
          <w:r w:rsidRPr="00482261">
            <w:rPr>
              <w:rFonts w:ascii="Aptos" w:eastAsia="Times New Roman" w:hAnsi="Aptos"/>
              <w:b/>
              <w:color w:val="325483"/>
              <w:sz w:val="26"/>
            </w:rPr>
            <w:t>2. Objetivo</w:t>
          </w:r>
        </w:p>
        <w:p w14:paraId="2C9175F7" w14:textId="77777777" w:rsidR="00482261" w:rsidRPr="00482261" w:rsidRDefault="00482261" w:rsidP="00482261">
          <w:pPr>
            <w:pStyle w:val="NormalWeb"/>
            <w:spacing w:after="80"/>
            <w:divId w:val="1537963103"/>
            <w:rPr>
              <w:rFonts w:ascii="Aptos" w:hAnsi="Aptos"/>
              <w:color w:val="1F2937"/>
            </w:rPr>
          </w:pPr>
          <w:r w:rsidRPr="00482261">
            <w:rPr>
              <w:rFonts w:ascii="Aptos" w:hAnsi="Aptos"/>
              <w:color w:val="1F2937"/>
            </w:rPr>
            <w:t xml:space="preserve">Verificar que el Área 01 se encuentre instalada y preparada para operar en el entorno evaluado, confirmando que los módulos </w:t>
          </w:r>
          <w:proofErr w:type="spellStart"/>
          <w:r w:rsidRPr="00482261">
            <w:rPr>
              <w:rFonts w:ascii="Aptos" w:hAnsi="Aptos"/>
              <w:color w:val="1F2937"/>
            </w:rPr>
            <w:t>auth</w:t>
          </w:r>
          <w:proofErr w:type="spellEnd"/>
          <w:r w:rsidRPr="00482261">
            <w:rPr>
              <w:rFonts w:ascii="Aptos" w:hAnsi="Aptos"/>
              <w:color w:val="1F2937"/>
            </w:rPr>
            <w:t xml:space="preserve">, </w:t>
          </w:r>
          <w:proofErr w:type="spellStart"/>
          <w:r w:rsidRPr="00482261">
            <w:rPr>
              <w:rFonts w:ascii="Aptos" w:hAnsi="Aptos"/>
              <w:color w:val="1F2937"/>
            </w:rPr>
            <w:t>security</w:t>
          </w:r>
          <w:proofErr w:type="spellEnd"/>
          <w:r w:rsidRPr="00482261">
            <w:rPr>
              <w:rFonts w:ascii="Aptos" w:hAnsi="Aptos"/>
              <w:color w:val="1F2937"/>
            </w:rPr>
            <w:t xml:space="preserve">, auditoria, </w:t>
          </w:r>
          <w:proofErr w:type="spellStart"/>
          <w:r w:rsidRPr="00482261">
            <w:rPr>
              <w:rFonts w:ascii="Aptos" w:hAnsi="Aptos"/>
              <w:color w:val="1F2937"/>
            </w:rPr>
            <w:t>audit-prep</w:t>
          </w:r>
          <w:proofErr w:type="spellEnd"/>
          <w:r w:rsidRPr="00482261">
            <w:rPr>
              <w:rFonts w:ascii="Aptos" w:hAnsi="Aptos"/>
              <w:color w:val="1F2937"/>
            </w:rPr>
            <w:t xml:space="preserve">, </w:t>
          </w:r>
          <w:proofErr w:type="spellStart"/>
          <w:r w:rsidRPr="00482261">
            <w:rPr>
              <w:rFonts w:ascii="Aptos" w:hAnsi="Aptos"/>
              <w:color w:val="1F2937"/>
            </w:rPr>
            <w:t>approvals</w:t>
          </w:r>
          <w:proofErr w:type="spellEnd"/>
          <w:r w:rsidRPr="00482261">
            <w:rPr>
              <w:rFonts w:ascii="Aptos" w:hAnsi="Aptos"/>
              <w:color w:val="1F2937"/>
            </w:rPr>
            <w:t xml:space="preserve">, </w:t>
          </w:r>
          <w:proofErr w:type="spellStart"/>
          <w:r w:rsidRPr="00482261">
            <w:rPr>
              <w:rFonts w:ascii="Aptos" w:hAnsi="Aptos"/>
              <w:color w:val="1F2937"/>
            </w:rPr>
            <w:t>management</w:t>
          </w:r>
          <w:proofErr w:type="spellEnd"/>
          <w:r w:rsidRPr="00482261">
            <w:rPr>
              <w:rFonts w:ascii="Aptos" w:hAnsi="Aptos"/>
              <w:color w:val="1F2937"/>
            </w:rPr>
            <w:t xml:space="preserve">, </w:t>
          </w:r>
          <w:proofErr w:type="spellStart"/>
          <w:r w:rsidRPr="00482261">
            <w:rPr>
              <w:rFonts w:ascii="Aptos" w:hAnsi="Aptos"/>
              <w:color w:val="1F2937"/>
            </w:rPr>
            <w:t>signature</w:t>
          </w:r>
          <w:proofErr w:type="spellEnd"/>
          <w:r w:rsidRPr="00482261">
            <w:rPr>
              <w:rFonts w:ascii="Aptos" w:hAnsi="Aptos"/>
              <w:color w:val="1F2937"/>
            </w:rPr>
            <w:t xml:space="preserve">, </w:t>
          </w:r>
          <w:proofErr w:type="spellStart"/>
          <w:r w:rsidRPr="00482261">
            <w:rPr>
              <w:rFonts w:ascii="Aptos" w:hAnsi="Aptos"/>
              <w:color w:val="1F2937"/>
            </w:rPr>
            <w:t>documents</w:t>
          </w:r>
          <w:proofErr w:type="spellEnd"/>
          <w:r w:rsidRPr="00482261">
            <w:rPr>
              <w:rFonts w:ascii="Aptos" w:hAnsi="Aptos"/>
              <w:color w:val="1F2937"/>
            </w:rPr>
            <w:t xml:space="preserve">, files, </w:t>
          </w:r>
          <w:proofErr w:type="spellStart"/>
          <w:r w:rsidRPr="00482261">
            <w:rPr>
              <w:rFonts w:ascii="Aptos" w:hAnsi="Aptos"/>
              <w:color w:val="1F2937"/>
            </w:rPr>
            <w:t>notifications</w:t>
          </w:r>
          <w:proofErr w:type="spellEnd"/>
          <w:r w:rsidRPr="00482261">
            <w:rPr>
              <w:rFonts w:ascii="Aptos" w:hAnsi="Aptos"/>
              <w:color w:val="1F2937"/>
            </w:rPr>
            <w:t xml:space="preserve">, </w:t>
          </w:r>
          <w:proofErr w:type="spellStart"/>
          <w:r w:rsidRPr="00482261">
            <w:rPr>
              <w:rFonts w:ascii="Aptos" w:hAnsi="Aptos"/>
              <w:color w:val="1F2937"/>
            </w:rPr>
            <w:t>dashboard</w:t>
          </w:r>
          <w:proofErr w:type="spellEnd"/>
          <w:r w:rsidRPr="00482261">
            <w:rPr>
              <w:rFonts w:ascii="Aptos" w:hAnsi="Aptos"/>
              <w:color w:val="1F2937"/>
            </w:rPr>
            <w:t xml:space="preserve"> y </w:t>
          </w:r>
          <w:proofErr w:type="spellStart"/>
          <w:r w:rsidRPr="00482261">
            <w:rPr>
              <w:rFonts w:ascii="Aptos" w:hAnsi="Aptos"/>
              <w:color w:val="1F2937"/>
            </w:rPr>
            <w:t>gmail</w:t>
          </w:r>
          <w:proofErr w:type="spellEnd"/>
          <w:r w:rsidRPr="00482261">
            <w:rPr>
              <w:rFonts w:ascii="Aptos" w:hAnsi="Aptos"/>
              <w:color w:val="1F2937"/>
            </w:rPr>
            <w:t xml:space="preserve"> disponen de los componentes </w:t>
          </w:r>
          <w:proofErr w:type="spellStart"/>
          <w:r w:rsidRPr="00482261">
            <w:rPr>
              <w:rFonts w:ascii="Aptos" w:hAnsi="Aptos"/>
              <w:color w:val="1F2937"/>
            </w:rPr>
            <w:t>minimos</w:t>
          </w:r>
          <w:proofErr w:type="spellEnd"/>
          <w:r w:rsidRPr="00482261">
            <w:rPr>
              <w:rFonts w:ascii="Aptos" w:hAnsi="Aptos"/>
              <w:color w:val="1F2937"/>
            </w:rPr>
            <w:t xml:space="preserve"> requeridos.</w:t>
          </w:r>
        </w:p>
        <w:p w14:paraId="636745EB" w14:textId="77777777" w:rsidR="00482261" w:rsidRPr="00482261" w:rsidRDefault="00482261" w:rsidP="00482261">
          <w:pPr>
            <w:pStyle w:val="Ttulo2"/>
            <w:spacing w:after="120" w:line="240" w:lineRule="auto"/>
            <w:jc w:val="both"/>
            <w:divId w:val="1537963103"/>
            <w:rPr>
              <w:rFonts w:ascii="Aptos" w:eastAsia="Times New Roman" w:hAnsi="Aptos"/>
              <w:b/>
              <w:color w:val="325483"/>
              <w:sz w:val="26"/>
            </w:rPr>
          </w:pPr>
          <w:r w:rsidRPr="00482261">
            <w:rPr>
              <w:rFonts w:ascii="Aptos" w:eastAsia="Times New Roman" w:hAnsi="Aptos"/>
              <w:b/>
              <w:color w:val="325483"/>
              <w:sz w:val="26"/>
            </w:rPr>
            <w:t>3. Casos IQ</w:t>
          </w:r>
        </w:p>
        <w:tbl>
          <w:tblPr>
            <w:tblStyle w:val="Tablaconcuadrcula"/>
            <w:tblW w:w="5000" w:type="pct"/>
            <w:tblLook w:val="04A0" w:firstRow="1" w:lastRow="0" w:firstColumn="1" w:lastColumn="0" w:noHBand="0" w:noVBand="1"/>
          </w:tblPr>
          <w:tblGrid>
            <w:gridCol w:w="937"/>
            <w:gridCol w:w="1247"/>
            <w:gridCol w:w="5801"/>
            <w:gridCol w:w="1643"/>
          </w:tblGrid>
          <w:tr w:rsidR="00482261" w:rsidRPr="00482261" w14:paraId="1B51BDF4" w14:textId="77777777" w:rsidTr="00482261">
            <w:trPr>
              <w:divId w:val="1537963103"/>
              <w:cantSplit/>
              <w:tblHeader/>
            </w:trPr>
            <w:tc>
              <w:tcPr>
                <w:tcW w:w="493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0BF22343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ID</w:t>
                </w:r>
              </w:p>
            </w:tc>
            <w:tc>
              <w:tcPr>
                <w:tcW w:w="629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633F817A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Módulo</w:t>
                </w:r>
              </w:p>
            </w:tc>
            <w:tc>
              <w:tcPr>
                <w:tcW w:w="3019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165711BF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proofErr w:type="spellStart"/>
                <w:r w:rsidRPr="00482261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Verificacion</w:t>
                </w:r>
                <w:proofErr w:type="spellEnd"/>
              </w:p>
            </w:tc>
            <w:tc>
              <w:tcPr>
                <w:tcW w:w="859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2550797F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Estado actual</w:t>
                </w:r>
              </w:p>
            </w:tc>
          </w:tr>
          <w:tr w:rsidR="00482261" w:rsidRPr="00482261" w14:paraId="648047B2" w14:textId="77777777" w:rsidTr="00482261">
            <w:trPr>
              <w:divId w:val="1537963103"/>
              <w:cantSplit/>
              <w:tblHeader/>
            </w:trPr>
            <w:tc>
              <w:tcPr>
                <w:tcW w:w="493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29F0F1B0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IQ-GD-001</w:t>
                </w:r>
              </w:p>
            </w:tc>
            <w:tc>
              <w:tcPr>
                <w:tcW w:w="629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1B74C1AF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auth</w:t>
                </w:r>
                <w:proofErr w:type="spellEnd"/>
              </w:p>
            </w:tc>
            <w:tc>
              <w:tcPr>
                <w:tcW w:w="3019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69371AC2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Existen rutas, </w:t>
                </w: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controller</w:t>
                </w:r>
                <w:proofErr w:type="spellEnd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y repositorio de sesión</w:t>
                </w:r>
              </w:p>
            </w:tc>
            <w:tc>
              <w:tcPr>
                <w:tcW w:w="859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020A698F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Conforme</w:t>
                </w:r>
              </w:p>
            </w:tc>
          </w:tr>
          <w:tr w:rsidR="00482261" w:rsidRPr="00482261" w14:paraId="6A39D392" w14:textId="77777777" w:rsidTr="00482261">
            <w:trPr>
              <w:divId w:val="1537963103"/>
              <w:cantSplit/>
              <w:tblHeader/>
            </w:trPr>
            <w:tc>
              <w:tcPr>
                <w:tcW w:w="493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284B7313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IQ-GD-002</w:t>
                </w:r>
              </w:p>
            </w:tc>
            <w:tc>
              <w:tcPr>
                <w:tcW w:w="629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718A7099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security</w:t>
                </w:r>
                <w:proofErr w:type="spellEnd"/>
              </w:p>
            </w:tc>
            <w:tc>
              <w:tcPr>
                <w:tcW w:w="3019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670E8F79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Existen rutas y tablas core (</w:t>
                </w: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auditoria.logs</w:t>
                </w:r>
                <w:proofErr w:type="spellEnd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, </w:t>
                </w: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notifications</w:t>
                </w:r>
                <w:proofErr w:type="spellEnd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, </w:t>
                </w: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user_sessions</w:t>
                </w:r>
                <w:proofErr w:type="spellEnd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)</w:t>
                </w:r>
              </w:p>
            </w:tc>
            <w:tc>
              <w:tcPr>
                <w:tcW w:w="859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34A2F265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Conforme</w:t>
                </w:r>
              </w:p>
            </w:tc>
          </w:tr>
          <w:tr w:rsidR="00482261" w:rsidRPr="00482261" w14:paraId="65A22194" w14:textId="77777777" w:rsidTr="00482261">
            <w:trPr>
              <w:divId w:val="1537963103"/>
              <w:cantSplit/>
              <w:tblHeader/>
            </w:trPr>
            <w:tc>
              <w:tcPr>
                <w:tcW w:w="493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477681CC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IQ-GD-003</w:t>
                </w:r>
              </w:p>
            </w:tc>
            <w:tc>
              <w:tcPr>
                <w:tcW w:w="629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285E4F52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auditoria</w:t>
                </w:r>
              </w:p>
            </w:tc>
            <w:tc>
              <w:tcPr>
                <w:tcW w:w="3019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4515B8F5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Existen rutas, </w:t>
                </w: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controller</w:t>
                </w:r>
                <w:proofErr w:type="spellEnd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y servicio</w:t>
                </w:r>
              </w:p>
            </w:tc>
            <w:tc>
              <w:tcPr>
                <w:tcW w:w="859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6D65635F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Conforme</w:t>
                </w:r>
              </w:p>
            </w:tc>
          </w:tr>
          <w:tr w:rsidR="00482261" w:rsidRPr="00482261" w14:paraId="45D7D16F" w14:textId="77777777" w:rsidTr="00482261">
            <w:trPr>
              <w:divId w:val="1537963103"/>
              <w:cantSplit/>
              <w:tblHeader/>
            </w:trPr>
            <w:tc>
              <w:tcPr>
                <w:tcW w:w="493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17EF2487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IQ-GD-004</w:t>
                </w:r>
              </w:p>
            </w:tc>
            <w:tc>
              <w:tcPr>
                <w:tcW w:w="629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4C5908E3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audit-prep</w:t>
                </w:r>
                <w:proofErr w:type="spellEnd"/>
              </w:p>
            </w:tc>
            <w:tc>
              <w:tcPr>
                <w:tcW w:w="3019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0EB6CF00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Existen </w:t>
                </w: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audit_settings</w:t>
                </w:r>
                <w:proofErr w:type="spellEnd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, </w:t>
                </w: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audit_sections</w:t>
                </w:r>
                <w:proofErr w:type="spellEnd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, </w:t>
                </w: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audit_documents</w:t>
                </w:r>
                <w:proofErr w:type="spellEnd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, </w:t>
                </w: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audit_access_grants</w:t>
                </w:r>
                <w:proofErr w:type="spellEnd"/>
              </w:p>
            </w:tc>
            <w:tc>
              <w:tcPr>
                <w:tcW w:w="859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162FE102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Conforme</w:t>
                </w:r>
              </w:p>
            </w:tc>
          </w:tr>
          <w:tr w:rsidR="00482261" w:rsidRPr="00482261" w14:paraId="1E409EA1" w14:textId="77777777" w:rsidTr="00482261">
            <w:trPr>
              <w:divId w:val="1537963103"/>
              <w:cantSplit/>
              <w:tblHeader/>
            </w:trPr>
            <w:tc>
              <w:tcPr>
                <w:tcW w:w="493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038A62A6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IQ-GD-005</w:t>
                </w:r>
              </w:p>
            </w:tc>
            <w:tc>
              <w:tcPr>
                <w:tcW w:w="629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6EF72D2E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approvals</w:t>
                </w:r>
                <w:proofErr w:type="spellEnd"/>
              </w:p>
            </w:tc>
            <w:tc>
              <w:tcPr>
                <w:tcW w:w="3019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1B8D245E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Existen rutas, </w:t>
                </w: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controller</w:t>
                </w:r>
                <w:proofErr w:type="spellEnd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y servicio</w:t>
                </w:r>
              </w:p>
            </w:tc>
            <w:tc>
              <w:tcPr>
                <w:tcW w:w="859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10B8D7EF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Conforme</w:t>
                </w:r>
              </w:p>
            </w:tc>
          </w:tr>
          <w:tr w:rsidR="00482261" w:rsidRPr="00482261" w14:paraId="1BE9A122" w14:textId="77777777" w:rsidTr="00482261">
            <w:trPr>
              <w:divId w:val="1537963103"/>
              <w:cantSplit/>
              <w:tblHeader/>
            </w:trPr>
            <w:tc>
              <w:tcPr>
                <w:tcW w:w="493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30123FCF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IQ-GD-006</w:t>
                </w:r>
              </w:p>
            </w:tc>
            <w:tc>
              <w:tcPr>
                <w:tcW w:w="629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4726C051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management</w:t>
                </w:r>
                <w:proofErr w:type="spellEnd"/>
              </w:p>
            </w:tc>
            <w:tc>
              <w:tcPr>
                <w:tcW w:w="3019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34ACAE48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Existen rutas, </w:t>
                </w: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controller</w:t>
                </w:r>
                <w:proofErr w:type="spellEnd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y servicio</w:t>
                </w:r>
              </w:p>
            </w:tc>
            <w:tc>
              <w:tcPr>
                <w:tcW w:w="859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5FA6C53D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Conforme</w:t>
                </w:r>
              </w:p>
            </w:tc>
          </w:tr>
          <w:tr w:rsidR="00482261" w:rsidRPr="00482261" w14:paraId="4A8B0141" w14:textId="77777777" w:rsidTr="00482261">
            <w:trPr>
              <w:divId w:val="1537963103"/>
              <w:cantSplit/>
              <w:tblHeader/>
            </w:trPr>
            <w:tc>
              <w:tcPr>
                <w:tcW w:w="493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6CD7655F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IQ-GD-007</w:t>
                </w:r>
              </w:p>
            </w:tc>
            <w:tc>
              <w:tcPr>
                <w:tcW w:w="629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1E58ED6B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documents</w:t>
                </w:r>
                <w:proofErr w:type="spellEnd"/>
              </w:p>
            </w:tc>
            <w:tc>
              <w:tcPr>
                <w:tcW w:w="3019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5498D7BE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Existen documents.routes.js, </w:t>
                </w: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controller</w:t>
                </w:r>
                <w:proofErr w:type="spellEnd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y servicio</w:t>
                </w:r>
              </w:p>
            </w:tc>
            <w:tc>
              <w:tcPr>
                <w:tcW w:w="859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069984DF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Conforme</w:t>
                </w:r>
              </w:p>
            </w:tc>
          </w:tr>
          <w:tr w:rsidR="00482261" w:rsidRPr="00482261" w14:paraId="43C5C23F" w14:textId="77777777" w:rsidTr="00482261">
            <w:trPr>
              <w:divId w:val="1537963103"/>
              <w:cantSplit/>
              <w:tblHeader/>
            </w:trPr>
            <w:tc>
              <w:tcPr>
                <w:tcW w:w="493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51BBF4D4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IQ-GD-008</w:t>
                </w:r>
              </w:p>
            </w:tc>
            <w:tc>
              <w:tcPr>
                <w:tcW w:w="629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32AC372B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files</w:t>
                </w:r>
              </w:p>
            </w:tc>
            <w:tc>
              <w:tcPr>
                <w:tcW w:w="3019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13CD3169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Existen files.routes.js, </w:t>
                </w: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controller</w:t>
                </w:r>
                <w:proofErr w:type="spellEnd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, servicio y </w:t>
                </w: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multer</w:t>
                </w:r>
                <w:proofErr w:type="spellEnd"/>
              </w:p>
            </w:tc>
            <w:tc>
              <w:tcPr>
                <w:tcW w:w="859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41ED32E1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Conforme</w:t>
                </w:r>
              </w:p>
            </w:tc>
          </w:tr>
          <w:tr w:rsidR="00482261" w:rsidRPr="00482261" w14:paraId="0F508FB2" w14:textId="77777777" w:rsidTr="00482261">
            <w:trPr>
              <w:divId w:val="1537963103"/>
              <w:cantSplit/>
              <w:tblHeader/>
            </w:trPr>
            <w:tc>
              <w:tcPr>
                <w:tcW w:w="493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14B9C2EE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lastRenderedPageBreak/>
                  <w:t>IQ-GD-009</w:t>
                </w:r>
              </w:p>
            </w:tc>
            <w:tc>
              <w:tcPr>
                <w:tcW w:w="629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3577E859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notifications</w:t>
                </w:r>
                <w:proofErr w:type="spellEnd"/>
              </w:p>
            </w:tc>
            <w:tc>
              <w:tcPr>
                <w:tcW w:w="3019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54196789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Existen rutas, </w:t>
                </w: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controller</w:t>
                </w:r>
                <w:proofErr w:type="spellEnd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y servicio</w:t>
                </w:r>
              </w:p>
            </w:tc>
            <w:tc>
              <w:tcPr>
                <w:tcW w:w="859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6DA5DE5D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Conforme</w:t>
                </w:r>
              </w:p>
            </w:tc>
          </w:tr>
          <w:tr w:rsidR="00482261" w:rsidRPr="00482261" w14:paraId="2D257F75" w14:textId="77777777" w:rsidTr="00482261">
            <w:trPr>
              <w:divId w:val="1537963103"/>
              <w:cantSplit/>
              <w:tblHeader/>
            </w:trPr>
            <w:tc>
              <w:tcPr>
                <w:tcW w:w="493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20A56786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IQ-GD-010</w:t>
                </w:r>
              </w:p>
            </w:tc>
            <w:tc>
              <w:tcPr>
                <w:tcW w:w="629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04813A94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dashboard</w:t>
                </w:r>
                <w:proofErr w:type="spellEnd"/>
              </w:p>
            </w:tc>
            <w:tc>
              <w:tcPr>
                <w:tcW w:w="3019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6CB0EA66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Existe ruta montada /api/v1/</w:t>
                </w: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dashboard</w:t>
                </w:r>
                <w:proofErr w:type="spellEnd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/comercial/</w:t>
                </w: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summary</w:t>
                </w:r>
                <w:proofErr w:type="spellEnd"/>
              </w:p>
            </w:tc>
            <w:tc>
              <w:tcPr>
                <w:tcW w:w="859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5A1D3274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Conforme</w:t>
                </w:r>
              </w:p>
            </w:tc>
          </w:tr>
          <w:tr w:rsidR="00482261" w:rsidRPr="00482261" w14:paraId="534A8E91" w14:textId="77777777" w:rsidTr="00482261">
            <w:trPr>
              <w:divId w:val="1537963103"/>
              <w:cantSplit/>
              <w:tblHeader/>
            </w:trPr>
            <w:tc>
              <w:tcPr>
                <w:tcW w:w="493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129773E3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IQ-GD-011</w:t>
                </w:r>
              </w:p>
            </w:tc>
            <w:tc>
              <w:tcPr>
                <w:tcW w:w="629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574590C6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gmail</w:t>
                </w:r>
                <w:proofErr w:type="spellEnd"/>
              </w:p>
            </w:tc>
            <w:tc>
              <w:tcPr>
                <w:tcW w:w="3019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22CFD672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Existen rutas, </w:t>
                </w: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controller</w:t>
                </w:r>
                <w:proofErr w:type="spellEnd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, servicio y </w:t>
                </w: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callback</w:t>
                </w:r>
                <w:proofErr w:type="spellEnd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publico exceptuado</w:t>
                </w:r>
              </w:p>
            </w:tc>
            <w:tc>
              <w:tcPr>
                <w:tcW w:w="859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1A629714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Conforme</w:t>
                </w:r>
              </w:p>
            </w:tc>
          </w:tr>
          <w:tr w:rsidR="00482261" w:rsidRPr="00482261" w14:paraId="6B0475BE" w14:textId="77777777" w:rsidTr="00482261">
            <w:trPr>
              <w:divId w:val="1537963103"/>
              <w:cantSplit/>
              <w:tblHeader/>
            </w:trPr>
            <w:tc>
              <w:tcPr>
                <w:tcW w:w="493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6E4C2245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IQ-GD-012</w:t>
                </w:r>
              </w:p>
            </w:tc>
            <w:tc>
              <w:tcPr>
                <w:tcW w:w="629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79CBA9D9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gmail</w:t>
                </w:r>
                <w:proofErr w:type="spellEnd"/>
              </w:p>
            </w:tc>
            <w:tc>
              <w:tcPr>
                <w:tcW w:w="3019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153FE28B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Existe tabla </w:t>
                </w: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user_gmail_tokens</w:t>
                </w:r>
                <w:proofErr w:type="spellEnd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para persistencia OAuth</w:t>
                </w:r>
              </w:p>
            </w:tc>
            <w:tc>
              <w:tcPr>
                <w:tcW w:w="859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4EE2B9F3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Conforme</w:t>
                </w:r>
              </w:p>
            </w:tc>
          </w:tr>
          <w:tr w:rsidR="00482261" w:rsidRPr="00482261" w14:paraId="7328AB30" w14:textId="77777777" w:rsidTr="00482261">
            <w:trPr>
              <w:divId w:val="1537963103"/>
              <w:cantSplit/>
              <w:tblHeader/>
            </w:trPr>
            <w:tc>
              <w:tcPr>
                <w:tcW w:w="493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2525EB64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IQ-GD-013</w:t>
                </w:r>
              </w:p>
            </w:tc>
            <w:tc>
              <w:tcPr>
                <w:tcW w:w="629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3AC42E6D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signature</w:t>
                </w:r>
                <w:proofErr w:type="spellEnd"/>
              </w:p>
            </w:tc>
            <w:tc>
              <w:tcPr>
                <w:tcW w:w="3019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1335CFEF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Existen rutas, alias versionado y dependencias SQL core</w:t>
                </w:r>
              </w:p>
            </w:tc>
            <w:tc>
              <w:tcPr>
                <w:tcW w:w="859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1276D07B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Conforme parcial</w:t>
                </w:r>
              </w:p>
            </w:tc>
          </w:tr>
          <w:tr w:rsidR="00482261" w:rsidRPr="00482261" w14:paraId="022C4CB5" w14:textId="77777777" w:rsidTr="00482261">
            <w:trPr>
              <w:divId w:val="1537963103"/>
              <w:cantSplit/>
              <w:tblHeader/>
            </w:trPr>
            <w:tc>
              <w:tcPr>
                <w:tcW w:w="493" w:type="pct"/>
                <w:shd w:val="clear" w:color="auto" w:fill="FFFFFF"/>
                <w:hideMark/>
              </w:tcPr>
              <w:p w14:paraId="7A3C4C97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IQ-GD-014</w:t>
                </w:r>
              </w:p>
            </w:tc>
            <w:tc>
              <w:tcPr>
                <w:tcW w:w="629" w:type="pct"/>
                <w:shd w:val="clear" w:color="auto" w:fill="FFFFFF"/>
                <w:hideMark/>
              </w:tcPr>
              <w:p w14:paraId="76533C4E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security</w:t>
                </w:r>
                <w:proofErr w:type="spellEnd"/>
              </w:p>
            </w:tc>
            <w:tc>
              <w:tcPr>
                <w:tcW w:w="3019" w:type="pct"/>
                <w:shd w:val="clear" w:color="auto" w:fill="FFFFFF"/>
                <w:hideMark/>
              </w:tcPr>
              <w:p w14:paraId="723D7B7D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Existen tablas auxiliares esperadas por security.whitelist.js y security.siem.js</w:t>
                </w:r>
              </w:p>
            </w:tc>
            <w:tc>
              <w:tcPr>
                <w:tcW w:w="859" w:type="pct"/>
                <w:shd w:val="clear" w:color="auto" w:fill="FFFFFF"/>
                <w:hideMark/>
              </w:tcPr>
              <w:p w14:paraId="3BB74DB1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No conforme parcial</w:t>
                </w:r>
              </w:p>
            </w:tc>
          </w:tr>
        </w:tbl>
        <w:p w14:paraId="78876137" w14:textId="77777777" w:rsidR="00482261" w:rsidRPr="00482261" w:rsidRDefault="00482261" w:rsidP="00482261">
          <w:pPr>
            <w:pStyle w:val="Ttulo2"/>
            <w:spacing w:after="120" w:line="240" w:lineRule="auto"/>
            <w:jc w:val="both"/>
            <w:divId w:val="1537963103"/>
            <w:rPr>
              <w:rFonts w:ascii="Aptos" w:eastAsia="Times New Roman" w:hAnsi="Aptos"/>
              <w:b/>
              <w:color w:val="325483"/>
              <w:sz w:val="26"/>
              <w:szCs w:val="26"/>
            </w:rPr>
          </w:pPr>
          <w:r w:rsidRPr="00482261">
            <w:rPr>
              <w:rFonts w:ascii="Aptos" w:eastAsia="Times New Roman" w:hAnsi="Aptos"/>
              <w:b/>
              <w:color w:val="325483"/>
              <w:sz w:val="26"/>
            </w:rPr>
            <w:t>4. Conclusiones de IQ</w:t>
          </w:r>
        </w:p>
        <w:p w14:paraId="7CA9744A" w14:textId="77777777" w:rsidR="00482261" w:rsidRPr="00482261" w:rsidRDefault="00482261" w:rsidP="00482261">
          <w:pPr>
            <w:pStyle w:val="NormalWeb"/>
            <w:spacing w:after="80"/>
            <w:divId w:val="1537963103"/>
            <w:rPr>
              <w:rFonts w:ascii="Aptos" w:hAnsi="Aptos"/>
              <w:color w:val="1F2937"/>
            </w:rPr>
          </w:pPr>
          <w:r w:rsidRPr="00482261">
            <w:rPr>
              <w:rFonts w:ascii="Aptos" w:hAnsi="Aptos"/>
              <w:color w:val="1F2937"/>
            </w:rPr>
            <w:t xml:space="preserve">El Área 01 queda instalada y operativa de forma mayoritariamente conforme para su flujo core ampliado. La </w:t>
          </w:r>
          <w:proofErr w:type="spellStart"/>
          <w:r w:rsidRPr="00482261">
            <w:rPr>
              <w:rFonts w:ascii="Aptos" w:hAnsi="Aptos"/>
              <w:color w:val="1F2937"/>
            </w:rPr>
            <w:t>incorporacion</w:t>
          </w:r>
          <w:proofErr w:type="spellEnd"/>
          <w:r w:rsidRPr="00482261">
            <w:rPr>
              <w:rFonts w:ascii="Aptos" w:hAnsi="Aptos"/>
              <w:color w:val="1F2937"/>
            </w:rPr>
            <w:t xml:space="preserve"> de gestión documental, archivos, notificaciones, </w:t>
          </w:r>
          <w:proofErr w:type="spellStart"/>
          <w:r w:rsidRPr="00482261">
            <w:rPr>
              <w:rFonts w:ascii="Aptos" w:hAnsi="Aptos"/>
              <w:color w:val="1F2937"/>
            </w:rPr>
            <w:t>dashboard</w:t>
          </w:r>
          <w:proofErr w:type="spellEnd"/>
          <w:r w:rsidRPr="00482261">
            <w:rPr>
              <w:rFonts w:ascii="Aptos" w:hAnsi="Aptos"/>
              <w:color w:val="1F2937"/>
            </w:rPr>
            <w:t xml:space="preserve"> y Gmail se encuentra respaldada por montaje real de rutas y por dependencias </w:t>
          </w:r>
          <w:proofErr w:type="spellStart"/>
          <w:r w:rsidRPr="00482261">
            <w:rPr>
              <w:rFonts w:ascii="Aptos" w:hAnsi="Aptos"/>
              <w:color w:val="1F2937"/>
            </w:rPr>
            <w:t>tecnicas</w:t>
          </w:r>
          <w:proofErr w:type="spellEnd"/>
          <w:r w:rsidRPr="00482261">
            <w:rPr>
              <w:rFonts w:ascii="Aptos" w:hAnsi="Aptos"/>
              <w:color w:val="1F2937"/>
            </w:rPr>
            <w:t xml:space="preserve"> verificables. Los puntos parciales se concentran en artefactos auxiliares de seguridad y dependencias SQL especializadas de firma.</w:t>
          </w:r>
        </w:p>
        <w:p w14:paraId="0BDF2EA7" w14:textId="77777777" w:rsidR="00482261" w:rsidRPr="00482261" w:rsidRDefault="00482261" w:rsidP="00482261">
          <w:pPr>
            <w:pStyle w:val="Ttulo1"/>
            <w:shd w:val="clear" w:color="auto" w:fill="E6E6E6"/>
            <w:spacing w:before="200" w:after="200" w:line="240" w:lineRule="auto"/>
            <w:jc w:val="both"/>
            <w:divId w:val="1537963103"/>
            <w:rPr>
              <w:rFonts w:ascii="Aptos" w:eastAsia="Times New Roman" w:hAnsi="Aptos"/>
              <w:b/>
              <w:color w:val="325483"/>
              <w:sz w:val="32"/>
            </w:rPr>
          </w:pPr>
          <w:r w:rsidRPr="00482261">
            <w:rPr>
              <w:rFonts w:ascii="Aptos" w:eastAsia="Times New Roman" w:hAnsi="Aptos"/>
              <w:b/>
              <w:color w:val="325483"/>
              <w:sz w:val="32"/>
            </w:rPr>
            <w:t>OQ - AREA 01 GOBIERNO, SEGURIDAD, CUMPLIMIENTO Y GESTION DOCUMENTAL</w:t>
          </w:r>
        </w:p>
        <w:p w14:paraId="0C0D6236" w14:textId="77777777" w:rsidR="00482261" w:rsidRPr="00482261" w:rsidRDefault="00482261" w:rsidP="00482261">
          <w:pPr>
            <w:pStyle w:val="NormalWeb"/>
            <w:spacing w:after="80"/>
            <w:divId w:val="1537963103"/>
            <w:rPr>
              <w:rFonts w:ascii="Aptos" w:hAnsi="Aptos"/>
              <w:color w:val="1F2937"/>
            </w:rPr>
          </w:pPr>
          <w:r w:rsidRPr="00482261">
            <w:rPr>
              <w:rFonts w:ascii="Aptos" w:hAnsi="Aptos"/>
              <w:color w:val="1F2937"/>
            </w:rPr>
            <w:t xml:space="preserve">La calificación operacional consolida la </w:t>
          </w:r>
          <w:proofErr w:type="spellStart"/>
          <w:r w:rsidRPr="00482261">
            <w:rPr>
              <w:rFonts w:ascii="Aptos" w:hAnsi="Aptos"/>
              <w:color w:val="1F2937"/>
            </w:rPr>
            <w:t>comprobacion</w:t>
          </w:r>
          <w:proofErr w:type="spellEnd"/>
          <w:r w:rsidRPr="00482261">
            <w:rPr>
              <w:rFonts w:ascii="Aptos" w:hAnsi="Aptos"/>
              <w:color w:val="1F2937"/>
            </w:rPr>
            <w:t xml:space="preserve"> funcional del área bajo condiciones normales y de error controlado, verificando que las funciones implementadas respondan de forma coherente a la </w:t>
          </w:r>
          <w:proofErr w:type="spellStart"/>
          <w:r w:rsidRPr="00482261">
            <w:rPr>
              <w:rFonts w:ascii="Aptos" w:hAnsi="Aptos"/>
              <w:color w:val="1F2937"/>
            </w:rPr>
            <w:t>especificacion</w:t>
          </w:r>
          <w:proofErr w:type="spellEnd"/>
          <w:r w:rsidRPr="00482261">
            <w:rPr>
              <w:rFonts w:ascii="Aptos" w:hAnsi="Aptos"/>
              <w:color w:val="1F2937"/>
            </w:rPr>
            <w:t xml:space="preserve"> vigente.</w:t>
          </w:r>
        </w:p>
        <w:p w14:paraId="787D652A" w14:textId="77777777" w:rsidR="00482261" w:rsidRPr="00482261" w:rsidRDefault="00482261" w:rsidP="00482261">
          <w:pPr>
            <w:pStyle w:val="Ttulo2"/>
            <w:spacing w:after="120" w:line="240" w:lineRule="auto"/>
            <w:jc w:val="both"/>
            <w:divId w:val="1537963103"/>
            <w:rPr>
              <w:rFonts w:ascii="Aptos" w:eastAsia="Times New Roman" w:hAnsi="Aptos"/>
              <w:b/>
              <w:color w:val="325483"/>
              <w:sz w:val="26"/>
            </w:rPr>
          </w:pPr>
          <w:r w:rsidRPr="00482261">
            <w:rPr>
              <w:rFonts w:ascii="Aptos" w:eastAsia="Times New Roman" w:hAnsi="Aptos"/>
              <w:b/>
              <w:color w:val="325483"/>
              <w:sz w:val="26"/>
            </w:rPr>
            <w:t>1. Introducción</w:t>
          </w:r>
        </w:p>
        <w:p w14:paraId="7D9EFB42" w14:textId="77777777" w:rsidR="00482261" w:rsidRPr="00482261" w:rsidRDefault="00482261" w:rsidP="00482261">
          <w:pPr>
            <w:pStyle w:val="NormalWeb"/>
            <w:spacing w:after="80"/>
            <w:divId w:val="1537963103"/>
            <w:rPr>
              <w:rFonts w:ascii="Aptos" w:hAnsi="Aptos"/>
              <w:color w:val="1F2937"/>
            </w:rPr>
          </w:pPr>
          <w:r w:rsidRPr="00482261">
            <w:rPr>
              <w:rFonts w:ascii="Aptos" w:hAnsi="Aptos"/>
              <w:color w:val="1F2937"/>
            </w:rPr>
            <w:t xml:space="preserve">La calificación operacional del Área 01 se orienta a demostrar que los módulos incluidos en su alcance ejecutan las funciones esperadas de manera coherente con la </w:t>
          </w:r>
          <w:proofErr w:type="spellStart"/>
          <w:r w:rsidRPr="00482261">
            <w:rPr>
              <w:rFonts w:ascii="Aptos" w:hAnsi="Aptos"/>
              <w:color w:val="1F2937"/>
            </w:rPr>
            <w:t>especificacion</w:t>
          </w:r>
          <w:proofErr w:type="spellEnd"/>
          <w:r w:rsidRPr="00482261">
            <w:rPr>
              <w:rFonts w:ascii="Aptos" w:hAnsi="Aptos"/>
              <w:color w:val="1F2937"/>
            </w:rPr>
            <w:t xml:space="preserve"> funcional vigente. El foco principal es validar autenticación, seguridad, auditoria, </w:t>
          </w:r>
          <w:proofErr w:type="spellStart"/>
          <w:r w:rsidRPr="00482261">
            <w:rPr>
              <w:rFonts w:ascii="Aptos" w:hAnsi="Aptos"/>
              <w:color w:val="1F2937"/>
            </w:rPr>
            <w:t>preparacion</w:t>
          </w:r>
          <w:proofErr w:type="spellEnd"/>
          <w:r w:rsidRPr="00482261">
            <w:rPr>
              <w:rFonts w:ascii="Aptos" w:hAnsi="Aptos"/>
              <w:color w:val="1F2937"/>
            </w:rPr>
            <w:t xml:space="preserve"> documental, aprobaciones, gestión gerencial, documentos, archivos, notificaciones, </w:t>
          </w:r>
          <w:proofErr w:type="spellStart"/>
          <w:r w:rsidRPr="00482261">
            <w:rPr>
              <w:rFonts w:ascii="Aptos" w:hAnsi="Aptos"/>
              <w:color w:val="1F2937"/>
            </w:rPr>
            <w:t>dashboard</w:t>
          </w:r>
          <w:proofErr w:type="spellEnd"/>
          <w:r w:rsidRPr="00482261">
            <w:rPr>
              <w:rFonts w:ascii="Aptos" w:hAnsi="Aptos"/>
              <w:color w:val="1F2937"/>
            </w:rPr>
            <w:t>, Gmail y firma documental bajo condiciones normales y de error controlado.</w:t>
          </w:r>
        </w:p>
        <w:p w14:paraId="571A0EAF" w14:textId="77777777" w:rsidR="00482261" w:rsidRPr="00482261" w:rsidRDefault="00482261" w:rsidP="00482261">
          <w:pPr>
            <w:pStyle w:val="Ttulo2"/>
            <w:spacing w:after="120" w:line="240" w:lineRule="auto"/>
            <w:jc w:val="both"/>
            <w:divId w:val="1537963103"/>
            <w:rPr>
              <w:rFonts w:ascii="Aptos" w:eastAsia="Times New Roman" w:hAnsi="Aptos"/>
              <w:b/>
              <w:color w:val="325483"/>
              <w:sz w:val="26"/>
            </w:rPr>
          </w:pPr>
          <w:r w:rsidRPr="00482261">
            <w:rPr>
              <w:rFonts w:ascii="Aptos" w:eastAsia="Times New Roman" w:hAnsi="Aptos"/>
              <w:b/>
              <w:color w:val="325483"/>
              <w:sz w:val="26"/>
            </w:rPr>
            <w:t>2. Casos OQ por módulo</w:t>
          </w:r>
        </w:p>
        <w:p w14:paraId="1DB22538" w14:textId="77777777" w:rsidR="00482261" w:rsidRPr="00482261" w:rsidRDefault="00482261" w:rsidP="00482261">
          <w:pPr>
            <w:pStyle w:val="Ttulo3"/>
            <w:spacing w:before="120" w:line="240" w:lineRule="auto"/>
            <w:jc w:val="both"/>
            <w:divId w:val="1537963103"/>
            <w:rPr>
              <w:rFonts w:ascii="Aptos" w:eastAsia="Times New Roman" w:hAnsi="Aptos"/>
              <w:b/>
              <w:color w:val="8D648C"/>
              <w:sz w:val="22"/>
            </w:rPr>
          </w:pPr>
          <w:proofErr w:type="spellStart"/>
          <w:r w:rsidRPr="00482261">
            <w:rPr>
              <w:rFonts w:ascii="Aptos" w:eastAsia="Times New Roman" w:hAnsi="Aptos"/>
              <w:b/>
              <w:color w:val="8D648C"/>
              <w:sz w:val="22"/>
            </w:rPr>
            <w:t>auth</w:t>
          </w:r>
          <w:proofErr w:type="spellEnd"/>
        </w:p>
        <w:p w14:paraId="564AA06C" w14:textId="77777777" w:rsidR="00482261" w:rsidRPr="00482261" w:rsidRDefault="00482261" w:rsidP="00482261">
          <w:pPr>
            <w:numPr>
              <w:ilvl w:val="0"/>
              <w:numId w:val="79"/>
            </w:numPr>
            <w:spacing w:after="80" w:line="240" w:lineRule="auto"/>
            <w:jc w:val="both"/>
            <w:divId w:val="1537963103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GET /api/v1/</w:t>
          </w: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auth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/</w:t>
          </w: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google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: redirige a Google OAuth.</w:t>
          </w:r>
        </w:p>
        <w:p w14:paraId="07F9293A" w14:textId="77777777" w:rsidR="00482261" w:rsidRPr="00482261" w:rsidRDefault="00482261" w:rsidP="00482261">
          <w:pPr>
            <w:numPr>
              <w:ilvl w:val="0"/>
              <w:numId w:val="79"/>
            </w:numPr>
            <w:spacing w:after="80" w:line="240" w:lineRule="auto"/>
            <w:jc w:val="both"/>
            <w:divId w:val="1537963103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GET /api/v1/</w:t>
          </w: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auth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/</w:t>
          </w: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google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/</w:t>
          </w: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callback?code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=*: crea o actualiza usuario, crea sesión y registra auditoria.</w:t>
          </w:r>
        </w:p>
        <w:p w14:paraId="7CAF4F50" w14:textId="77777777" w:rsidR="00482261" w:rsidRPr="00482261" w:rsidRDefault="00482261" w:rsidP="00482261">
          <w:pPr>
            <w:numPr>
              <w:ilvl w:val="0"/>
              <w:numId w:val="79"/>
            </w:numPr>
            <w:spacing w:after="80" w:line="240" w:lineRule="auto"/>
            <w:jc w:val="both"/>
            <w:divId w:val="1537963103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GET /api/v1/</w:t>
          </w: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auth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/me: devuelve perfil autenticado.</w:t>
          </w:r>
        </w:p>
        <w:p w14:paraId="6C82A792" w14:textId="77777777" w:rsidR="00482261" w:rsidRPr="00482261" w:rsidRDefault="00482261" w:rsidP="00482261">
          <w:pPr>
            <w:numPr>
              <w:ilvl w:val="0"/>
              <w:numId w:val="79"/>
            </w:numPr>
            <w:spacing w:after="80" w:line="240" w:lineRule="auto"/>
            <w:jc w:val="both"/>
            <w:divId w:val="1537963103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POST /api/v1/</w:t>
          </w: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auth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/</w:t>
          </w: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refresh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 xml:space="preserve">: renueva tokens solo si el </w:t>
          </w: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refresh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 xml:space="preserve"> token corresponde a una sesión activa.</w:t>
          </w:r>
        </w:p>
        <w:p w14:paraId="6B638173" w14:textId="77777777" w:rsidR="00482261" w:rsidRPr="00482261" w:rsidRDefault="00482261" w:rsidP="00482261">
          <w:pPr>
            <w:numPr>
              <w:ilvl w:val="0"/>
              <w:numId w:val="79"/>
            </w:numPr>
            <w:spacing w:after="80" w:line="240" w:lineRule="auto"/>
            <w:jc w:val="both"/>
            <w:divId w:val="1537963103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POST /api/v1/</w:t>
          </w: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auth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/</w:t>
          </w: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lopdp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/</w:t>
          </w: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accept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 xml:space="preserve">: guarda evidencia interna en Drive y actualiza users y </w:t>
          </w: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user_lopdp_consents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.</w:t>
          </w:r>
        </w:p>
        <w:p w14:paraId="636A0AE4" w14:textId="77777777" w:rsidR="00482261" w:rsidRPr="00482261" w:rsidRDefault="00482261" w:rsidP="00482261">
          <w:pPr>
            <w:pStyle w:val="Ttulo3"/>
            <w:spacing w:before="120" w:line="240" w:lineRule="auto"/>
            <w:jc w:val="both"/>
            <w:divId w:val="1537963103"/>
            <w:rPr>
              <w:rFonts w:ascii="Aptos" w:eastAsia="Times New Roman" w:hAnsi="Aptos"/>
              <w:b/>
              <w:color w:val="8D648C"/>
              <w:sz w:val="22"/>
              <w:szCs w:val="22"/>
            </w:rPr>
          </w:pPr>
          <w:proofErr w:type="spellStart"/>
          <w:r w:rsidRPr="00482261">
            <w:rPr>
              <w:rFonts w:ascii="Aptos" w:eastAsia="Times New Roman" w:hAnsi="Aptos"/>
              <w:b/>
              <w:color w:val="8D648C"/>
              <w:sz w:val="22"/>
            </w:rPr>
            <w:lastRenderedPageBreak/>
            <w:t>security</w:t>
          </w:r>
          <w:proofErr w:type="spellEnd"/>
        </w:p>
        <w:p w14:paraId="7630BF3E" w14:textId="77777777" w:rsidR="00482261" w:rsidRPr="00482261" w:rsidRDefault="00482261" w:rsidP="00482261">
          <w:pPr>
            <w:numPr>
              <w:ilvl w:val="0"/>
              <w:numId w:val="80"/>
            </w:numPr>
            <w:spacing w:after="80" w:line="240" w:lineRule="auto"/>
            <w:jc w:val="both"/>
            <w:divId w:val="1537963103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GET /api/v1/</w:t>
          </w: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security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/</w:t>
          </w: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offhours-logins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: devuelve eventos off-</w:t>
          </w: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hours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 xml:space="preserve"> saneados y paginados.</w:t>
          </w:r>
        </w:p>
        <w:p w14:paraId="47259560" w14:textId="77777777" w:rsidR="00482261" w:rsidRPr="00482261" w:rsidRDefault="00482261" w:rsidP="00482261">
          <w:pPr>
            <w:numPr>
              <w:ilvl w:val="0"/>
              <w:numId w:val="80"/>
            </w:numPr>
            <w:spacing w:after="80" w:line="240" w:lineRule="auto"/>
            <w:jc w:val="both"/>
            <w:divId w:val="1537963103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GET /api/v1/</w:t>
          </w: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security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/</w:t>
          </w: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offhours-logins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 xml:space="preserve">/:id/timeline: devuelve timeline asociado al </w:t>
          </w: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correlation_id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.</w:t>
          </w:r>
        </w:p>
        <w:p w14:paraId="07E0546D" w14:textId="77777777" w:rsidR="00482261" w:rsidRPr="00482261" w:rsidRDefault="00482261" w:rsidP="00482261">
          <w:pPr>
            <w:numPr>
              <w:ilvl w:val="0"/>
              <w:numId w:val="80"/>
            </w:numPr>
            <w:spacing w:after="80" w:line="240" w:lineRule="auto"/>
            <w:jc w:val="both"/>
            <w:divId w:val="1537963103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POST /api/v1/</w:t>
          </w: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security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/</w:t>
          </w: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offhours-logins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/:id/</w:t>
          </w: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review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: marca notificaciones de seguridad como revisadas.</w:t>
          </w:r>
        </w:p>
        <w:p w14:paraId="44139730" w14:textId="77777777" w:rsidR="00482261" w:rsidRPr="00482261" w:rsidRDefault="00482261" w:rsidP="00482261">
          <w:pPr>
            <w:numPr>
              <w:ilvl w:val="0"/>
              <w:numId w:val="80"/>
            </w:numPr>
            <w:spacing w:after="80" w:line="240" w:lineRule="auto"/>
            <w:jc w:val="both"/>
            <w:divId w:val="1537963103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GET /api/v1/</w:t>
          </w: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security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/</w:t>
          </w: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offhours-logins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/</w:t>
          </w: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export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: exporta CSV o JSON saneado.</w:t>
          </w:r>
        </w:p>
        <w:p w14:paraId="3E9BF21E" w14:textId="77777777" w:rsidR="00482261" w:rsidRPr="00482261" w:rsidRDefault="00482261" w:rsidP="00482261">
          <w:pPr>
            <w:pStyle w:val="Ttulo3"/>
            <w:spacing w:before="120" w:line="240" w:lineRule="auto"/>
            <w:jc w:val="both"/>
            <w:divId w:val="1537963103"/>
            <w:rPr>
              <w:rFonts w:ascii="Aptos" w:eastAsia="Times New Roman" w:hAnsi="Aptos"/>
              <w:b/>
              <w:color w:val="8D648C"/>
              <w:sz w:val="22"/>
              <w:szCs w:val="22"/>
            </w:rPr>
          </w:pPr>
          <w:r w:rsidRPr="00482261">
            <w:rPr>
              <w:rFonts w:ascii="Aptos" w:eastAsia="Times New Roman" w:hAnsi="Aptos"/>
              <w:b/>
              <w:color w:val="8D648C"/>
              <w:sz w:val="22"/>
            </w:rPr>
            <w:t>auditoria</w:t>
          </w:r>
        </w:p>
        <w:p w14:paraId="7FA42F07" w14:textId="77777777" w:rsidR="00482261" w:rsidRPr="00482261" w:rsidRDefault="00482261" w:rsidP="00482261">
          <w:pPr>
            <w:numPr>
              <w:ilvl w:val="0"/>
              <w:numId w:val="81"/>
            </w:numPr>
            <w:spacing w:after="80" w:line="240" w:lineRule="auto"/>
            <w:jc w:val="both"/>
            <w:divId w:val="1537963103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GET /api/v1/auditoria, GET /api/v1/auditoria/:id, GET /api/v1/auditoria/</w:t>
          </w: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export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/</w:t>
          </w: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csv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 xml:space="preserve"> deben listar, detallar y exportar la </w:t>
          </w: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bitacora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.</w:t>
          </w:r>
        </w:p>
        <w:p w14:paraId="58AD2058" w14:textId="77777777" w:rsidR="00482261" w:rsidRPr="00482261" w:rsidRDefault="00482261" w:rsidP="00482261">
          <w:pPr>
            <w:pStyle w:val="Ttulo3"/>
            <w:spacing w:before="120" w:line="240" w:lineRule="auto"/>
            <w:jc w:val="both"/>
            <w:divId w:val="1537963103"/>
            <w:rPr>
              <w:rFonts w:ascii="Aptos" w:eastAsia="Times New Roman" w:hAnsi="Aptos"/>
              <w:b/>
              <w:color w:val="8D648C"/>
              <w:sz w:val="22"/>
              <w:szCs w:val="22"/>
            </w:rPr>
          </w:pPr>
          <w:proofErr w:type="spellStart"/>
          <w:r w:rsidRPr="00482261">
            <w:rPr>
              <w:rFonts w:ascii="Aptos" w:eastAsia="Times New Roman" w:hAnsi="Aptos"/>
              <w:b/>
              <w:color w:val="8D648C"/>
              <w:sz w:val="22"/>
            </w:rPr>
            <w:t>audit-prep</w:t>
          </w:r>
          <w:proofErr w:type="spellEnd"/>
        </w:p>
        <w:p w14:paraId="04BEB31A" w14:textId="77777777" w:rsidR="00482261" w:rsidRPr="00482261" w:rsidRDefault="00482261" w:rsidP="00482261">
          <w:pPr>
            <w:numPr>
              <w:ilvl w:val="0"/>
              <w:numId w:val="82"/>
            </w:numPr>
            <w:spacing w:after="80" w:line="240" w:lineRule="auto"/>
            <w:jc w:val="both"/>
            <w:divId w:val="1537963103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GET /api/v1/</w:t>
          </w: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audit-prep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/status devuelve estado y ventana.</w:t>
          </w:r>
        </w:p>
        <w:p w14:paraId="22E9ABD6" w14:textId="77777777" w:rsidR="00482261" w:rsidRPr="00482261" w:rsidRDefault="00482261" w:rsidP="00482261">
          <w:pPr>
            <w:numPr>
              <w:ilvl w:val="0"/>
              <w:numId w:val="82"/>
            </w:numPr>
            <w:spacing w:after="80" w:line="240" w:lineRule="auto"/>
            <w:jc w:val="both"/>
            <w:divId w:val="1537963103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PUT /api/v1/</w:t>
          </w: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audit-prep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/status actualiza modo y fechas.</w:t>
          </w:r>
        </w:p>
        <w:p w14:paraId="7971FDD7" w14:textId="77777777" w:rsidR="00482261" w:rsidRPr="00482261" w:rsidRDefault="00482261" w:rsidP="00482261">
          <w:pPr>
            <w:numPr>
              <w:ilvl w:val="0"/>
              <w:numId w:val="82"/>
            </w:numPr>
            <w:spacing w:after="80" w:line="240" w:lineRule="auto"/>
            <w:jc w:val="both"/>
            <w:divId w:val="1537963103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GET /api/v1/</w:t>
          </w: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audit-prep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/</w:t>
          </w: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sections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 xml:space="preserve"> filtra secciones por rol.</w:t>
          </w:r>
        </w:p>
        <w:p w14:paraId="25241DCA" w14:textId="77777777" w:rsidR="00482261" w:rsidRPr="00482261" w:rsidRDefault="00482261" w:rsidP="00482261">
          <w:pPr>
            <w:numPr>
              <w:ilvl w:val="0"/>
              <w:numId w:val="82"/>
            </w:numPr>
            <w:spacing w:after="80" w:line="240" w:lineRule="auto"/>
            <w:jc w:val="both"/>
            <w:divId w:val="1537963103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POST /api/v1/</w:t>
          </w: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audit-prep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/</w:t>
          </w: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documents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/</w:t>
          </w: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upload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 xml:space="preserve"> valida archivo, crea carpeta Drive y registra </w:t>
          </w: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audit_documents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.</w:t>
          </w:r>
        </w:p>
        <w:p w14:paraId="75978B72" w14:textId="77777777" w:rsidR="00482261" w:rsidRPr="00482261" w:rsidRDefault="00482261" w:rsidP="00482261">
          <w:pPr>
            <w:numPr>
              <w:ilvl w:val="0"/>
              <w:numId w:val="82"/>
            </w:numPr>
            <w:spacing w:after="80" w:line="240" w:lineRule="auto"/>
            <w:jc w:val="both"/>
            <w:divId w:val="1537963103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GET /api/v1/</w:t>
          </w: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audit-prep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/</w:t>
          </w: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documents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/:id/</w:t>
          </w: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download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 xml:space="preserve"> entrega documento si la sección </w:t>
          </w: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esta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 xml:space="preserve"> permitida.</w:t>
          </w:r>
        </w:p>
        <w:p w14:paraId="51CD960A" w14:textId="77777777" w:rsidR="00482261" w:rsidRPr="00482261" w:rsidRDefault="00482261" w:rsidP="00482261">
          <w:pPr>
            <w:pStyle w:val="Ttulo3"/>
            <w:spacing w:before="120" w:line="240" w:lineRule="auto"/>
            <w:jc w:val="both"/>
            <w:divId w:val="1537963103"/>
            <w:rPr>
              <w:rFonts w:ascii="Aptos" w:eastAsia="Times New Roman" w:hAnsi="Aptos"/>
              <w:b/>
              <w:color w:val="8D648C"/>
              <w:sz w:val="22"/>
              <w:szCs w:val="22"/>
            </w:rPr>
          </w:pPr>
          <w:proofErr w:type="spellStart"/>
          <w:r w:rsidRPr="00482261">
            <w:rPr>
              <w:rFonts w:ascii="Aptos" w:eastAsia="Times New Roman" w:hAnsi="Aptos"/>
              <w:b/>
              <w:color w:val="8D648C"/>
              <w:sz w:val="22"/>
            </w:rPr>
            <w:t>approvals</w:t>
          </w:r>
          <w:proofErr w:type="spellEnd"/>
        </w:p>
        <w:p w14:paraId="5701E0C3" w14:textId="77777777" w:rsidR="00482261" w:rsidRPr="00482261" w:rsidRDefault="00482261" w:rsidP="00482261">
          <w:pPr>
            <w:numPr>
              <w:ilvl w:val="0"/>
              <w:numId w:val="83"/>
            </w:numPr>
            <w:spacing w:after="80" w:line="240" w:lineRule="auto"/>
            <w:jc w:val="both"/>
            <w:divId w:val="1537963103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GET /api/v1/</w:t>
          </w: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approvals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/</w:t>
          </w: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pending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 xml:space="preserve"> lista pendientes del flujo soportado.</w:t>
          </w:r>
        </w:p>
        <w:p w14:paraId="7E187E97" w14:textId="77777777" w:rsidR="00482261" w:rsidRPr="00482261" w:rsidRDefault="00482261" w:rsidP="00482261">
          <w:pPr>
            <w:numPr>
              <w:ilvl w:val="0"/>
              <w:numId w:val="83"/>
            </w:numPr>
            <w:spacing w:after="80" w:line="240" w:lineRule="auto"/>
            <w:jc w:val="both"/>
            <w:divId w:val="1537963103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POST /api/v1/</w:t>
          </w: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approvals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/:id/</w:t>
          </w: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approve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 xml:space="preserve"> y POST /api/v1/</w:t>
          </w: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approvals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/:id/</w:t>
          </w: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reject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 xml:space="preserve"> registran </w:t>
          </w: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decision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 xml:space="preserve"> y actualizan </w:t>
          </w: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requests.status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.</w:t>
          </w:r>
        </w:p>
        <w:p w14:paraId="0CBD5A53" w14:textId="77777777" w:rsidR="00482261" w:rsidRPr="00482261" w:rsidRDefault="00482261" w:rsidP="00482261">
          <w:pPr>
            <w:pStyle w:val="Ttulo3"/>
            <w:spacing w:before="120" w:line="240" w:lineRule="auto"/>
            <w:jc w:val="both"/>
            <w:divId w:val="1537963103"/>
            <w:rPr>
              <w:rFonts w:ascii="Aptos" w:eastAsia="Times New Roman" w:hAnsi="Aptos"/>
              <w:b/>
              <w:color w:val="8D648C"/>
              <w:sz w:val="22"/>
              <w:szCs w:val="22"/>
            </w:rPr>
          </w:pPr>
          <w:proofErr w:type="spellStart"/>
          <w:r w:rsidRPr="00482261">
            <w:rPr>
              <w:rFonts w:ascii="Aptos" w:eastAsia="Times New Roman" w:hAnsi="Aptos"/>
              <w:b/>
              <w:color w:val="8D648C"/>
              <w:sz w:val="22"/>
            </w:rPr>
            <w:t>management</w:t>
          </w:r>
          <w:proofErr w:type="spellEnd"/>
        </w:p>
        <w:p w14:paraId="573ED22E" w14:textId="77777777" w:rsidR="00482261" w:rsidRPr="00482261" w:rsidRDefault="00482261" w:rsidP="00482261">
          <w:pPr>
            <w:numPr>
              <w:ilvl w:val="0"/>
              <w:numId w:val="84"/>
            </w:numPr>
            <w:spacing w:after="80" w:line="240" w:lineRule="auto"/>
            <w:jc w:val="both"/>
            <w:divId w:val="1537963103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GET /api/v1/</w:t>
          </w: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management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/</w:t>
          </w: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stats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, GET /api/v1/</w:t>
          </w: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management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/</w:t>
          </w: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requests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, GET /api/v1/</w:t>
          </w: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management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/trace/:id, GET /api/v1/</w:t>
          </w: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management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/</w:t>
          </w: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documents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 xml:space="preserve">/:id deben devolver </w:t>
          </w: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metricas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, solicitudes, trazabilidad y soporte documental.</w:t>
          </w:r>
        </w:p>
        <w:p w14:paraId="2012191D" w14:textId="77777777" w:rsidR="00482261" w:rsidRPr="00482261" w:rsidRDefault="00482261" w:rsidP="00482261">
          <w:pPr>
            <w:pStyle w:val="Ttulo3"/>
            <w:spacing w:before="120" w:line="240" w:lineRule="auto"/>
            <w:jc w:val="both"/>
            <w:divId w:val="1537963103"/>
            <w:rPr>
              <w:rFonts w:ascii="Aptos" w:eastAsia="Times New Roman" w:hAnsi="Aptos"/>
              <w:b/>
              <w:color w:val="8D648C"/>
              <w:sz w:val="22"/>
              <w:szCs w:val="22"/>
            </w:rPr>
          </w:pPr>
          <w:proofErr w:type="spellStart"/>
          <w:r w:rsidRPr="00482261">
            <w:rPr>
              <w:rFonts w:ascii="Aptos" w:eastAsia="Times New Roman" w:hAnsi="Aptos"/>
              <w:b/>
              <w:color w:val="8D648C"/>
              <w:sz w:val="22"/>
            </w:rPr>
            <w:t>documents</w:t>
          </w:r>
          <w:proofErr w:type="spellEnd"/>
        </w:p>
        <w:p w14:paraId="715A1E50" w14:textId="77777777" w:rsidR="00482261" w:rsidRPr="00482261" w:rsidRDefault="00482261" w:rsidP="00482261">
          <w:pPr>
            <w:numPr>
              <w:ilvl w:val="0"/>
              <w:numId w:val="85"/>
            </w:numPr>
            <w:spacing w:after="80" w:line="240" w:lineRule="auto"/>
            <w:jc w:val="both"/>
            <w:divId w:val="1537963103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POST /api/v1/</w:t>
          </w: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documents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/</w:t>
          </w: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from-template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 xml:space="preserve"> crea documento desde plantilla.</w:t>
          </w:r>
        </w:p>
        <w:p w14:paraId="2949C66B" w14:textId="77777777" w:rsidR="00482261" w:rsidRPr="00482261" w:rsidRDefault="00482261" w:rsidP="00482261">
          <w:pPr>
            <w:numPr>
              <w:ilvl w:val="0"/>
              <w:numId w:val="85"/>
            </w:numPr>
            <w:spacing w:after="80" w:line="240" w:lineRule="auto"/>
            <w:jc w:val="both"/>
            <w:divId w:val="1537963103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GET /api/v1/</w:t>
          </w: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documents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/</w:t>
          </w: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by-request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/:</w:t>
          </w: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requestId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 xml:space="preserve"> lista documentos por solicitud.</w:t>
          </w:r>
        </w:p>
        <w:p w14:paraId="0E4DCB52" w14:textId="77777777" w:rsidR="00482261" w:rsidRPr="00482261" w:rsidRDefault="00482261" w:rsidP="00482261">
          <w:pPr>
            <w:numPr>
              <w:ilvl w:val="0"/>
              <w:numId w:val="85"/>
            </w:numPr>
            <w:spacing w:after="80" w:line="240" w:lineRule="auto"/>
            <w:jc w:val="both"/>
            <w:divId w:val="1537963103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POST /api/v1/</w:t>
          </w: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documents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/:</w:t>
          </w: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documentId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/</w:t>
          </w: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sign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 xml:space="preserve"> inserta firma posicionada.</w:t>
          </w:r>
        </w:p>
        <w:p w14:paraId="597DB119" w14:textId="77777777" w:rsidR="00482261" w:rsidRPr="00482261" w:rsidRDefault="00482261" w:rsidP="00482261">
          <w:pPr>
            <w:numPr>
              <w:ilvl w:val="0"/>
              <w:numId w:val="85"/>
            </w:numPr>
            <w:spacing w:after="80" w:line="240" w:lineRule="auto"/>
            <w:jc w:val="both"/>
            <w:divId w:val="1537963103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POST /api/v1/</w:t>
          </w: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documents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/:</w:t>
          </w: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documentId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/</w:t>
          </w: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export-pdf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 xml:space="preserve"> exporta PDF.</w:t>
          </w:r>
        </w:p>
        <w:p w14:paraId="460001A5" w14:textId="77777777" w:rsidR="00482261" w:rsidRPr="00482261" w:rsidRDefault="00482261" w:rsidP="00482261">
          <w:pPr>
            <w:pStyle w:val="Ttulo3"/>
            <w:spacing w:before="120" w:line="240" w:lineRule="auto"/>
            <w:jc w:val="both"/>
            <w:divId w:val="1537963103"/>
            <w:rPr>
              <w:rFonts w:ascii="Aptos" w:eastAsia="Times New Roman" w:hAnsi="Aptos"/>
              <w:b/>
              <w:color w:val="8D648C"/>
              <w:sz w:val="22"/>
              <w:szCs w:val="22"/>
            </w:rPr>
          </w:pPr>
          <w:r w:rsidRPr="00482261">
            <w:rPr>
              <w:rFonts w:ascii="Aptos" w:eastAsia="Times New Roman" w:hAnsi="Aptos"/>
              <w:b/>
              <w:color w:val="8D648C"/>
              <w:sz w:val="22"/>
            </w:rPr>
            <w:t>files</w:t>
          </w:r>
        </w:p>
        <w:p w14:paraId="094BF08F" w14:textId="77777777" w:rsidR="00482261" w:rsidRPr="00482261" w:rsidRDefault="00482261" w:rsidP="00482261">
          <w:pPr>
            <w:numPr>
              <w:ilvl w:val="0"/>
              <w:numId w:val="86"/>
            </w:numPr>
            <w:spacing w:after="80" w:line="240" w:lineRule="auto"/>
            <w:jc w:val="both"/>
            <w:divId w:val="1537963103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POST /api/v1/files/</w:t>
          </w: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upload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/:</w:t>
          </w: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requestId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 xml:space="preserve"> carga adjuntos.</w:t>
          </w:r>
        </w:p>
        <w:p w14:paraId="41585AB7" w14:textId="77777777" w:rsidR="00482261" w:rsidRPr="00482261" w:rsidRDefault="00482261" w:rsidP="00482261">
          <w:pPr>
            <w:numPr>
              <w:ilvl w:val="0"/>
              <w:numId w:val="86"/>
            </w:numPr>
            <w:spacing w:after="80" w:line="240" w:lineRule="auto"/>
            <w:jc w:val="both"/>
            <w:divId w:val="1537963103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GET /api/v1/files/</w:t>
          </w: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by-request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/:</w:t>
          </w: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requestId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 xml:space="preserve"> lista adjuntos.</w:t>
          </w:r>
        </w:p>
        <w:p w14:paraId="759D043B" w14:textId="77777777" w:rsidR="00482261" w:rsidRPr="00482261" w:rsidRDefault="00482261" w:rsidP="00482261">
          <w:pPr>
            <w:numPr>
              <w:ilvl w:val="0"/>
              <w:numId w:val="86"/>
            </w:numPr>
            <w:spacing w:after="80" w:line="240" w:lineRule="auto"/>
            <w:jc w:val="both"/>
            <w:divId w:val="1537963103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GET /api/v1/files/:</w:t>
          </w: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fileId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/</w:t>
          </w: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download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 xml:space="preserve"> descarga archivo.</w:t>
          </w:r>
        </w:p>
        <w:p w14:paraId="23B83EE6" w14:textId="77777777" w:rsidR="00482261" w:rsidRPr="00482261" w:rsidRDefault="00482261" w:rsidP="00482261">
          <w:pPr>
            <w:numPr>
              <w:ilvl w:val="0"/>
              <w:numId w:val="86"/>
            </w:numPr>
            <w:spacing w:after="80" w:line="240" w:lineRule="auto"/>
            <w:jc w:val="both"/>
            <w:divId w:val="1537963103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DELETE /api/v1/files/:</w:t>
          </w: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fileId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 xml:space="preserve"> elimina archivo solo si el rol </w:t>
          </w: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esta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 xml:space="preserve"> autorizado.</w:t>
          </w:r>
        </w:p>
        <w:p w14:paraId="6E51D3F2" w14:textId="77777777" w:rsidR="00482261" w:rsidRPr="00482261" w:rsidRDefault="00482261" w:rsidP="00482261">
          <w:pPr>
            <w:pStyle w:val="Ttulo3"/>
            <w:spacing w:before="120" w:line="240" w:lineRule="auto"/>
            <w:jc w:val="both"/>
            <w:divId w:val="1537963103"/>
            <w:rPr>
              <w:rFonts w:ascii="Aptos" w:eastAsia="Times New Roman" w:hAnsi="Aptos"/>
              <w:b/>
              <w:color w:val="8D648C"/>
              <w:sz w:val="22"/>
              <w:szCs w:val="22"/>
            </w:rPr>
          </w:pPr>
          <w:proofErr w:type="spellStart"/>
          <w:r w:rsidRPr="00482261">
            <w:rPr>
              <w:rFonts w:ascii="Aptos" w:eastAsia="Times New Roman" w:hAnsi="Aptos"/>
              <w:b/>
              <w:color w:val="8D648C"/>
              <w:sz w:val="22"/>
            </w:rPr>
            <w:t>notifications</w:t>
          </w:r>
          <w:proofErr w:type="spellEnd"/>
        </w:p>
        <w:p w14:paraId="543CD550" w14:textId="77777777" w:rsidR="00482261" w:rsidRPr="00482261" w:rsidRDefault="00482261" w:rsidP="00482261">
          <w:pPr>
            <w:numPr>
              <w:ilvl w:val="0"/>
              <w:numId w:val="87"/>
            </w:numPr>
            <w:spacing w:after="80" w:line="240" w:lineRule="auto"/>
            <w:jc w:val="both"/>
            <w:divId w:val="1537963103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GET /api/v1/</w:t>
          </w: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notifications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 xml:space="preserve"> devuelve notificaciones del usuario y conteo no </w:t>
          </w: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leido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.</w:t>
          </w:r>
        </w:p>
        <w:p w14:paraId="3CD03534" w14:textId="77777777" w:rsidR="00482261" w:rsidRPr="00482261" w:rsidRDefault="00482261" w:rsidP="00482261">
          <w:pPr>
            <w:numPr>
              <w:ilvl w:val="0"/>
              <w:numId w:val="87"/>
            </w:numPr>
            <w:spacing w:after="80" w:line="240" w:lineRule="auto"/>
            <w:jc w:val="both"/>
            <w:divId w:val="1537963103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POST /api/v1/</w:t>
          </w: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notifications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 xml:space="preserve"> crea </w:t>
          </w: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notificacion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; si apunta a otro usuario exige rol privilegiado.</w:t>
          </w:r>
        </w:p>
        <w:p w14:paraId="1A95EF40" w14:textId="77777777" w:rsidR="00482261" w:rsidRPr="00482261" w:rsidRDefault="00482261" w:rsidP="00482261">
          <w:pPr>
            <w:numPr>
              <w:ilvl w:val="0"/>
              <w:numId w:val="87"/>
            </w:numPr>
            <w:spacing w:after="80" w:line="240" w:lineRule="auto"/>
            <w:jc w:val="both"/>
            <w:divId w:val="1537963103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PATCH /api/v1/</w:t>
          </w: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notifications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/:id/</w:t>
          </w: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read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, PATCH /api/v1/</w:t>
          </w: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notifications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/</w:t>
          </w: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read-all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, DELETE /api/v1/</w:t>
          </w: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notifications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/</w:t>
          </w: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clear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 xml:space="preserve"> gestionan la bandeja.</w:t>
          </w:r>
        </w:p>
        <w:p w14:paraId="0508182F" w14:textId="77777777" w:rsidR="00482261" w:rsidRPr="00482261" w:rsidRDefault="00482261" w:rsidP="00482261">
          <w:pPr>
            <w:pStyle w:val="Ttulo3"/>
            <w:spacing w:before="120" w:line="240" w:lineRule="auto"/>
            <w:jc w:val="both"/>
            <w:divId w:val="1537963103"/>
            <w:rPr>
              <w:rFonts w:ascii="Aptos" w:eastAsia="Times New Roman" w:hAnsi="Aptos"/>
              <w:b/>
              <w:color w:val="8D648C"/>
              <w:sz w:val="22"/>
              <w:szCs w:val="22"/>
            </w:rPr>
          </w:pPr>
          <w:proofErr w:type="spellStart"/>
          <w:r w:rsidRPr="00482261">
            <w:rPr>
              <w:rFonts w:ascii="Aptos" w:eastAsia="Times New Roman" w:hAnsi="Aptos"/>
              <w:b/>
              <w:color w:val="8D648C"/>
              <w:sz w:val="22"/>
            </w:rPr>
            <w:t>dashboard</w:t>
          </w:r>
          <w:proofErr w:type="spellEnd"/>
        </w:p>
        <w:p w14:paraId="229483D0" w14:textId="77777777" w:rsidR="00482261" w:rsidRPr="00482261" w:rsidRDefault="00482261" w:rsidP="00482261">
          <w:pPr>
            <w:numPr>
              <w:ilvl w:val="0"/>
              <w:numId w:val="88"/>
            </w:numPr>
            <w:spacing w:after="80" w:line="240" w:lineRule="auto"/>
            <w:jc w:val="both"/>
            <w:divId w:val="1537963103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GET /api/v1/</w:t>
          </w: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dashboard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/comercial/</w:t>
          </w: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summary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 xml:space="preserve"> devuelve resumen operacional comercial para rol autorizado.</w:t>
          </w:r>
        </w:p>
        <w:p w14:paraId="36919A01" w14:textId="77777777" w:rsidR="00482261" w:rsidRPr="00482261" w:rsidRDefault="00482261" w:rsidP="00482261">
          <w:pPr>
            <w:numPr>
              <w:ilvl w:val="0"/>
              <w:numId w:val="88"/>
            </w:numPr>
            <w:spacing w:after="80" w:line="240" w:lineRule="auto"/>
            <w:jc w:val="both"/>
            <w:divId w:val="1537963103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lastRenderedPageBreak/>
            <w:t>GET /api/v1/</w:t>
          </w: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dashboard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/comercial/</w:t>
          </w: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summary?fresh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=1 invalida cache y devuelve resumen fresco.</w:t>
          </w:r>
        </w:p>
        <w:p w14:paraId="0ACDF13B" w14:textId="77777777" w:rsidR="00482261" w:rsidRPr="00482261" w:rsidRDefault="00482261" w:rsidP="00482261">
          <w:pPr>
            <w:pStyle w:val="Ttulo3"/>
            <w:spacing w:before="120" w:line="240" w:lineRule="auto"/>
            <w:jc w:val="both"/>
            <w:divId w:val="1537963103"/>
            <w:rPr>
              <w:rFonts w:ascii="Aptos" w:eastAsia="Times New Roman" w:hAnsi="Aptos"/>
              <w:b/>
              <w:color w:val="8D648C"/>
              <w:sz w:val="22"/>
              <w:szCs w:val="22"/>
            </w:rPr>
          </w:pPr>
          <w:proofErr w:type="spellStart"/>
          <w:r w:rsidRPr="00482261">
            <w:rPr>
              <w:rFonts w:ascii="Aptos" w:eastAsia="Times New Roman" w:hAnsi="Aptos"/>
              <w:b/>
              <w:color w:val="8D648C"/>
              <w:sz w:val="22"/>
            </w:rPr>
            <w:t>gmail</w:t>
          </w:r>
          <w:proofErr w:type="spellEnd"/>
        </w:p>
        <w:p w14:paraId="19AC283F" w14:textId="77777777" w:rsidR="00482261" w:rsidRPr="00482261" w:rsidRDefault="00482261" w:rsidP="00482261">
          <w:pPr>
            <w:numPr>
              <w:ilvl w:val="0"/>
              <w:numId w:val="89"/>
            </w:numPr>
            <w:spacing w:after="80" w:line="240" w:lineRule="auto"/>
            <w:jc w:val="both"/>
            <w:divId w:val="1537963103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GET /api/v1/</w:t>
          </w: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gmail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/</w:t>
          </w: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auth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/</w:t>
          </w: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url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 xml:space="preserve"> devuelve URL de autorización Gmail.</w:t>
          </w:r>
        </w:p>
        <w:p w14:paraId="7C90BB1F" w14:textId="77777777" w:rsidR="00482261" w:rsidRPr="00482261" w:rsidRDefault="00482261" w:rsidP="00482261">
          <w:pPr>
            <w:numPr>
              <w:ilvl w:val="0"/>
              <w:numId w:val="89"/>
            </w:numPr>
            <w:spacing w:after="80" w:line="240" w:lineRule="auto"/>
            <w:jc w:val="both"/>
            <w:divId w:val="1537963103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GET /api/v1/</w:t>
          </w: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gmail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/</w:t>
          </w: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auth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/</w:t>
          </w: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callback?code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 xml:space="preserve">=* guarda tokens del usuario y devuelve </w:t>
          </w: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pagina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 xml:space="preserve"> de autorización exitosa.</w:t>
          </w:r>
        </w:p>
        <w:p w14:paraId="576783FB" w14:textId="77777777" w:rsidR="00482261" w:rsidRPr="00482261" w:rsidRDefault="00482261" w:rsidP="00482261">
          <w:pPr>
            <w:numPr>
              <w:ilvl w:val="0"/>
              <w:numId w:val="89"/>
            </w:numPr>
            <w:spacing w:after="80" w:line="240" w:lineRule="auto"/>
            <w:jc w:val="both"/>
            <w:divId w:val="1537963103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GET /api/v1/</w:t>
          </w: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gmail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/</w:t>
          </w: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auth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/status informa si el usuario tiene Gmail autorizado.</w:t>
          </w:r>
        </w:p>
        <w:p w14:paraId="393F076E" w14:textId="77777777" w:rsidR="00482261" w:rsidRPr="00482261" w:rsidRDefault="00482261" w:rsidP="00482261">
          <w:pPr>
            <w:numPr>
              <w:ilvl w:val="0"/>
              <w:numId w:val="89"/>
            </w:numPr>
            <w:spacing w:after="80" w:line="240" w:lineRule="auto"/>
            <w:jc w:val="both"/>
            <w:divId w:val="1537963103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POST /api/v1/</w:t>
          </w: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gmail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/</w:t>
          </w: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send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 xml:space="preserve"> </w:t>
          </w: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envia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 xml:space="preserve"> email usando la cuenta autorizada del usuario.</w:t>
          </w:r>
        </w:p>
        <w:p w14:paraId="420CD93B" w14:textId="77777777" w:rsidR="00482261" w:rsidRPr="00482261" w:rsidRDefault="00482261" w:rsidP="00482261">
          <w:pPr>
            <w:numPr>
              <w:ilvl w:val="0"/>
              <w:numId w:val="89"/>
            </w:numPr>
            <w:spacing w:after="80" w:line="240" w:lineRule="auto"/>
            <w:jc w:val="both"/>
            <w:divId w:val="1537963103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DELETE /api/v1/</w:t>
          </w: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gmail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/</w:t>
          </w: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auth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/</w:t>
          </w: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revoke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 xml:space="preserve"> revoca el acceso y elimina los tokens.</w:t>
          </w:r>
        </w:p>
        <w:p w14:paraId="01F69736" w14:textId="77777777" w:rsidR="00482261" w:rsidRPr="00482261" w:rsidRDefault="00482261" w:rsidP="00482261">
          <w:pPr>
            <w:pStyle w:val="Ttulo3"/>
            <w:spacing w:before="120" w:line="240" w:lineRule="auto"/>
            <w:jc w:val="both"/>
            <w:divId w:val="1537963103"/>
            <w:rPr>
              <w:rFonts w:ascii="Aptos" w:eastAsia="Times New Roman" w:hAnsi="Aptos"/>
              <w:b/>
              <w:color w:val="8D648C"/>
              <w:sz w:val="22"/>
              <w:szCs w:val="22"/>
            </w:rPr>
          </w:pPr>
          <w:proofErr w:type="spellStart"/>
          <w:r w:rsidRPr="00482261">
            <w:rPr>
              <w:rFonts w:ascii="Aptos" w:eastAsia="Times New Roman" w:hAnsi="Aptos"/>
              <w:b/>
              <w:color w:val="8D648C"/>
              <w:sz w:val="22"/>
            </w:rPr>
            <w:t>signature</w:t>
          </w:r>
          <w:proofErr w:type="spellEnd"/>
        </w:p>
        <w:p w14:paraId="6C139FDF" w14:textId="77777777" w:rsidR="00482261" w:rsidRPr="00482261" w:rsidRDefault="00482261" w:rsidP="00482261">
          <w:pPr>
            <w:numPr>
              <w:ilvl w:val="0"/>
              <w:numId w:val="90"/>
            </w:numPr>
            <w:spacing w:after="80" w:line="240" w:lineRule="auto"/>
            <w:jc w:val="both"/>
            <w:divId w:val="1537963103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POST /api/v1/</w:t>
          </w: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signature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/</w:t>
          </w: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documents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/:</w:t>
          </w: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documentId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/</w:t>
          </w: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sign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 xml:space="preserve"> calcula hash, inserta firma, crea sello y QR y bloquea documento.</w:t>
          </w:r>
        </w:p>
        <w:p w14:paraId="47E92320" w14:textId="77777777" w:rsidR="00482261" w:rsidRPr="00482261" w:rsidRDefault="00482261" w:rsidP="00482261">
          <w:pPr>
            <w:numPr>
              <w:ilvl w:val="0"/>
              <w:numId w:val="90"/>
            </w:numPr>
            <w:spacing w:after="80" w:line="240" w:lineRule="auto"/>
            <w:jc w:val="both"/>
            <w:divId w:val="1537963103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GET /api/v1/</w:t>
          </w: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signature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 xml:space="preserve">/verificar/:token devuelve </w:t>
          </w: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verificacion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 xml:space="preserve"> publica si el token existe y </w:t>
          </w: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esta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 xml:space="preserve"> activo.</w:t>
          </w:r>
        </w:p>
        <w:p w14:paraId="55F56FCB" w14:textId="77777777" w:rsidR="00482261" w:rsidRPr="00482261" w:rsidRDefault="00482261" w:rsidP="00482261">
          <w:pPr>
            <w:numPr>
              <w:ilvl w:val="0"/>
              <w:numId w:val="90"/>
            </w:numPr>
            <w:spacing w:after="80" w:line="240" w:lineRule="auto"/>
            <w:jc w:val="both"/>
            <w:divId w:val="1537963103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GET /api/v1/</w:t>
          </w: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signature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/</w:t>
          </w: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documents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/:</w:t>
          </w: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documentId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/</w:t>
          </w: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audit-trail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 xml:space="preserve"> devuelve </w:t>
          </w: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trail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 xml:space="preserve"> documental.</w:t>
          </w:r>
        </w:p>
        <w:p w14:paraId="43CEB189" w14:textId="77777777" w:rsidR="00482261" w:rsidRPr="00482261" w:rsidRDefault="00482261" w:rsidP="00482261">
          <w:pPr>
            <w:numPr>
              <w:ilvl w:val="0"/>
              <w:numId w:val="90"/>
            </w:numPr>
            <w:spacing w:after="80" w:line="240" w:lineRule="auto"/>
            <w:jc w:val="both"/>
            <w:divId w:val="1537963103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GET /api/v1/</w:t>
          </w: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signature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/</w:t>
          </w: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dashboard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 xml:space="preserve"> devuelve </w:t>
          </w: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metricas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 xml:space="preserve"> del módulo.</w:t>
          </w:r>
        </w:p>
        <w:p w14:paraId="6B7DB919" w14:textId="77777777" w:rsidR="00482261" w:rsidRPr="00482261" w:rsidRDefault="00482261" w:rsidP="00482261">
          <w:pPr>
            <w:pStyle w:val="Ttulo2"/>
            <w:spacing w:after="120" w:line="240" w:lineRule="auto"/>
            <w:jc w:val="both"/>
            <w:divId w:val="1537963103"/>
            <w:rPr>
              <w:rFonts w:ascii="Aptos" w:eastAsia="Times New Roman" w:hAnsi="Aptos"/>
              <w:b/>
              <w:color w:val="325483"/>
              <w:sz w:val="26"/>
              <w:szCs w:val="26"/>
            </w:rPr>
          </w:pPr>
          <w:r w:rsidRPr="00482261">
            <w:rPr>
              <w:rFonts w:ascii="Aptos" w:eastAsia="Times New Roman" w:hAnsi="Aptos"/>
              <w:b/>
              <w:color w:val="325483"/>
              <w:sz w:val="26"/>
            </w:rPr>
            <w:t>3. Escenarios de error a registrar</w:t>
          </w:r>
        </w:p>
        <w:p w14:paraId="5132D63D" w14:textId="77777777" w:rsidR="00482261" w:rsidRPr="00482261" w:rsidRDefault="00482261" w:rsidP="00482261">
          <w:pPr>
            <w:numPr>
              <w:ilvl w:val="0"/>
              <w:numId w:val="91"/>
            </w:numPr>
            <w:spacing w:after="80" w:line="240" w:lineRule="auto"/>
            <w:jc w:val="both"/>
            <w:divId w:val="1537963103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401 token ausente o invalido</w:t>
          </w:r>
        </w:p>
        <w:p w14:paraId="2651BA34" w14:textId="77777777" w:rsidR="00482261" w:rsidRPr="00482261" w:rsidRDefault="00482261" w:rsidP="00482261">
          <w:pPr>
            <w:numPr>
              <w:ilvl w:val="0"/>
              <w:numId w:val="91"/>
            </w:numPr>
            <w:spacing w:after="80" w:line="240" w:lineRule="auto"/>
            <w:jc w:val="both"/>
            <w:divId w:val="1537963103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403 acceso por rol no autorizado</w:t>
          </w:r>
        </w:p>
        <w:p w14:paraId="286120C7" w14:textId="77777777" w:rsidR="00482261" w:rsidRPr="00482261" w:rsidRDefault="00482261" w:rsidP="00482261">
          <w:pPr>
            <w:numPr>
              <w:ilvl w:val="0"/>
              <w:numId w:val="91"/>
            </w:numPr>
            <w:spacing w:after="80" w:line="240" w:lineRule="auto"/>
            <w:jc w:val="both"/>
            <w:divId w:val="1537963103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404 id o token inexistente</w:t>
          </w:r>
        </w:p>
        <w:p w14:paraId="31333B80" w14:textId="77777777" w:rsidR="00482261" w:rsidRPr="00482261" w:rsidRDefault="00482261" w:rsidP="00482261">
          <w:pPr>
            <w:numPr>
              <w:ilvl w:val="0"/>
              <w:numId w:val="91"/>
            </w:numPr>
            <w:spacing w:after="80" w:line="240" w:lineRule="auto"/>
            <w:jc w:val="both"/>
            <w:divId w:val="1537963103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 xml:space="preserve">409 conflicto de negocio en </w:t>
          </w: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audit-prep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 xml:space="preserve"> o </w:t>
          </w: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documents</w:t>
          </w:r>
          <w:proofErr w:type="spellEnd"/>
        </w:p>
        <w:p w14:paraId="157E62BD" w14:textId="77777777" w:rsidR="00482261" w:rsidRPr="00482261" w:rsidRDefault="00482261" w:rsidP="00482261">
          <w:pPr>
            <w:numPr>
              <w:ilvl w:val="0"/>
              <w:numId w:val="91"/>
            </w:numPr>
            <w:spacing w:after="80" w:line="240" w:lineRule="auto"/>
            <w:jc w:val="both"/>
            <w:divId w:val="1537963103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 xml:space="preserve">500 error SQL, </w:t>
          </w: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integracion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 xml:space="preserve"> Drive, </w:t>
          </w: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Docs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 xml:space="preserve">, Gmail o </w:t>
          </w: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funcion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 xml:space="preserve"> SQL de firma</w:t>
          </w:r>
        </w:p>
        <w:p w14:paraId="2C9E99D8" w14:textId="77777777" w:rsidR="00482261" w:rsidRPr="00482261" w:rsidRDefault="00482261" w:rsidP="00482261">
          <w:pPr>
            <w:numPr>
              <w:ilvl w:val="0"/>
              <w:numId w:val="91"/>
            </w:numPr>
            <w:spacing w:after="80" w:line="240" w:lineRule="auto"/>
            <w:jc w:val="both"/>
            <w:divId w:val="1537963103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 xml:space="preserve">503 indisponibilidad de </w:t>
          </w: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dashboard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 xml:space="preserve"> por error de base clasificado</w:t>
          </w:r>
        </w:p>
        <w:p w14:paraId="5B80BB40" w14:textId="77777777" w:rsidR="00482261" w:rsidRPr="00482261" w:rsidRDefault="00482261" w:rsidP="00482261">
          <w:pPr>
            <w:pStyle w:val="Ttulo2"/>
            <w:spacing w:after="120" w:line="240" w:lineRule="auto"/>
            <w:jc w:val="both"/>
            <w:divId w:val="1537963103"/>
            <w:rPr>
              <w:rFonts w:ascii="Aptos" w:eastAsia="Times New Roman" w:hAnsi="Aptos"/>
              <w:b/>
              <w:color w:val="325483"/>
              <w:sz w:val="26"/>
              <w:szCs w:val="26"/>
            </w:rPr>
          </w:pPr>
          <w:r w:rsidRPr="00482261">
            <w:rPr>
              <w:rFonts w:ascii="Aptos" w:eastAsia="Times New Roman" w:hAnsi="Aptos"/>
              <w:b/>
              <w:color w:val="325483"/>
              <w:sz w:val="26"/>
            </w:rPr>
            <w:t>4. Conclusiones de OQ</w:t>
          </w:r>
        </w:p>
        <w:p w14:paraId="749C6089" w14:textId="77777777" w:rsidR="00482261" w:rsidRPr="00482261" w:rsidRDefault="00482261" w:rsidP="00482261">
          <w:pPr>
            <w:pStyle w:val="NormalWeb"/>
            <w:spacing w:after="80"/>
            <w:divId w:val="1537963103"/>
            <w:rPr>
              <w:rFonts w:ascii="Aptos" w:hAnsi="Aptos"/>
              <w:color w:val="1F2937"/>
            </w:rPr>
          </w:pPr>
          <w:r w:rsidRPr="00482261">
            <w:rPr>
              <w:rFonts w:ascii="Aptos" w:hAnsi="Aptos"/>
              <w:color w:val="1F2937"/>
            </w:rPr>
            <w:t xml:space="preserve">La OQ del Área 01 debe demostrar no solo que autenticación, seguridad, auditoria y firma operan, sino </w:t>
          </w:r>
          <w:proofErr w:type="spellStart"/>
          <w:r w:rsidRPr="00482261">
            <w:rPr>
              <w:rFonts w:ascii="Aptos" w:hAnsi="Aptos"/>
              <w:color w:val="1F2937"/>
            </w:rPr>
            <w:t>tambien</w:t>
          </w:r>
          <w:proofErr w:type="spellEnd"/>
          <w:r w:rsidRPr="00482261">
            <w:rPr>
              <w:rFonts w:ascii="Aptos" w:hAnsi="Aptos"/>
              <w:color w:val="1F2937"/>
            </w:rPr>
            <w:t xml:space="preserve"> que la gestión documental, los adjuntos, las notificaciones, el </w:t>
          </w:r>
          <w:proofErr w:type="spellStart"/>
          <w:r w:rsidRPr="00482261">
            <w:rPr>
              <w:rFonts w:ascii="Aptos" w:hAnsi="Aptos"/>
              <w:color w:val="1F2937"/>
            </w:rPr>
            <w:t>dashboard</w:t>
          </w:r>
          <w:proofErr w:type="spellEnd"/>
          <w:r w:rsidRPr="00482261">
            <w:rPr>
              <w:rFonts w:ascii="Aptos" w:hAnsi="Aptos"/>
              <w:color w:val="1F2937"/>
            </w:rPr>
            <w:t xml:space="preserve"> y Gmail responden de forma coherente, trazable y controlada.</w:t>
          </w:r>
        </w:p>
        <w:p w14:paraId="2E306341" w14:textId="77777777" w:rsidR="00482261" w:rsidRPr="00482261" w:rsidRDefault="00482261" w:rsidP="00482261">
          <w:pPr>
            <w:pStyle w:val="Ttulo1"/>
            <w:shd w:val="clear" w:color="auto" w:fill="E6E6E6"/>
            <w:spacing w:before="200" w:after="200" w:line="240" w:lineRule="auto"/>
            <w:jc w:val="both"/>
            <w:divId w:val="1537963103"/>
            <w:rPr>
              <w:rFonts w:ascii="Aptos" w:eastAsia="Times New Roman" w:hAnsi="Aptos"/>
              <w:b/>
              <w:color w:val="325483"/>
              <w:sz w:val="32"/>
            </w:rPr>
          </w:pPr>
          <w:r w:rsidRPr="00482261">
            <w:rPr>
              <w:rFonts w:ascii="Aptos" w:eastAsia="Times New Roman" w:hAnsi="Aptos"/>
              <w:b/>
              <w:color w:val="325483"/>
              <w:sz w:val="32"/>
            </w:rPr>
            <w:t>PQ - AREA 01 GOBIERNO, SEGURIDAD, CUMPLIMIENTO Y GESTION DOCUMENTAL</w:t>
          </w:r>
        </w:p>
        <w:p w14:paraId="115C7548" w14:textId="77777777" w:rsidR="00482261" w:rsidRPr="00482261" w:rsidRDefault="00482261" w:rsidP="00482261">
          <w:pPr>
            <w:pStyle w:val="NormalWeb"/>
            <w:spacing w:after="80"/>
            <w:divId w:val="1537963103"/>
            <w:rPr>
              <w:rFonts w:ascii="Aptos" w:hAnsi="Aptos"/>
              <w:color w:val="1F2937"/>
            </w:rPr>
          </w:pPr>
          <w:r w:rsidRPr="00482261">
            <w:rPr>
              <w:rFonts w:ascii="Aptos" w:hAnsi="Aptos"/>
              <w:color w:val="1F2937"/>
            </w:rPr>
            <w:t>La calificación de desempeño documenta la respuesta del área en condiciones de uso real o representativo, considerando estabilidad, consistencia, trazabilidad y comportamiento repetitivo de los flujos principales.</w:t>
          </w:r>
        </w:p>
        <w:p w14:paraId="230BF545" w14:textId="77777777" w:rsidR="00482261" w:rsidRPr="00482261" w:rsidRDefault="00482261" w:rsidP="00482261">
          <w:pPr>
            <w:pStyle w:val="Ttulo2"/>
            <w:spacing w:after="120" w:line="240" w:lineRule="auto"/>
            <w:jc w:val="both"/>
            <w:divId w:val="1537963103"/>
            <w:rPr>
              <w:rFonts w:ascii="Aptos" w:eastAsia="Times New Roman" w:hAnsi="Aptos"/>
              <w:b/>
              <w:color w:val="325483"/>
              <w:sz w:val="26"/>
            </w:rPr>
          </w:pPr>
          <w:r w:rsidRPr="00482261">
            <w:rPr>
              <w:rFonts w:ascii="Aptos" w:eastAsia="Times New Roman" w:hAnsi="Aptos"/>
              <w:b/>
              <w:color w:val="325483"/>
              <w:sz w:val="26"/>
            </w:rPr>
            <w:t>1. Introducción</w:t>
          </w:r>
        </w:p>
        <w:p w14:paraId="1CCD0EB1" w14:textId="77777777" w:rsidR="00482261" w:rsidRPr="00482261" w:rsidRDefault="00482261" w:rsidP="00482261">
          <w:pPr>
            <w:pStyle w:val="NormalWeb"/>
            <w:spacing w:after="80"/>
            <w:divId w:val="1537963103"/>
            <w:rPr>
              <w:rFonts w:ascii="Aptos" w:hAnsi="Aptos"/>
              <w:color w:val="1F2937"/>
            </w:rPr>
          </w:pPr>
          <w:r w:rsidRPr="00482261">
            <w:rPr>
              <w:rFonts w:ascii="Aptos" w:hAnsi="Aptos"/>
              <w:color w:val="1F2937"/>
            </w:rPr>
            <w:t xml:space="preserve">La calificación de desempeño del Área 01 tiene como </w:t>
          </w:r>
          <w:proofErr w:type="spellStart"/>
          <w:r w:rsidRPr="00482261">
            <w:rPr>
              <w:rFonts w:ascii="Aptos" w:hAnsi="Aptos"/>
              <w:color w:val="1F2937"/>
            </w:rPr>
            <w:t>proposito</w:t>
          </w:r>
          <w:proofErr w:type="spellEnd"/>
          <w:r w:rsidRPr="00482261">
            <w:rPr>
              <w:rFonts w:ascii="Aptos" w:hAnsi="Aptos"/>
              <w:color w:val="1F2937"/>
            </w:rPr>
            <w:t xml:space="preserve"> demostrar que los módulos comprendidos dentro del dominio de Gobierno, Seguridad, Cumplimiento y Gestión Documental mantienen un comportamiento estable, consistente y trazable cuando operan en condiciones representativas de uso real.</w:t>
          </w:r>
        </w:p>
        <w:p w14:paraId="01B95FBE" w14:textId="77777777" w:rsidR="00482261" w:rsidRPr="00482261" w:rsidRDefault="00482261" w:rsidP="00482261">
          <w:pPr>
            <w:pStyle w:val="Ttulo2"/>
            <w:spacing w:after="120" w:line="240" w:lineRule="auto"/>
            <w:jc w:val="both"/>
            <w:divId w:val="1537963103"/>
            <w:rPr>
              <w:rFonts w:ascii="Aptos" w:eastAsia="Times New Roman" w:hAnsi="Aptos"/>
              <w:b/>
              <w:color w:val="325483"/>
              <w:sz w:val="26"/>
            </w:rPr>
          </w:pPr>
          <w:r w:rsidRPr="00482261">
            <w:rPr>
              <w:rFonts w:ascii="Aptos" w:eastAsia="Times New Roman" w:hAnsi="Aptos"/>
              <w:b/>
              <w:color w:val="325483"/>
              <w:sz w:val="26"/>
            </w:rPr>
            <w:t>2. Casos PQ</w:t>
          </w:r>
        </w:p>
        <w:tbl>
          <w:tblPr>
            <w:tblStyle w:val="Tablaconcuadrcula"/>
            <w:tblW w:w="5000" w:type="pct"/>
            <w:tblLook w:val="04A0" w:firstRow="1" w:lastRow="0" w:firstColumn="1" w:lastColumn="0" w:noHBand="0" w:noVBand="1"/>
          </w:tblPr>
          <w:tblGrid>
            <w:gridCol w:w="770"/>
            <w:gridCol w:w="1247"/>
            <w:gridCol w:w="4010"/>
            <w:gridCol w:w="3601"/>
          </w:tblGrid>
          <w:tr w:rsidR="00482261" w:rsidRPr="00482261" w14:paraId="48499BD1" w14:textId="77777777" w:rsidTr="00482261">
            <w:trPr>
              <w:divId w:val="1537963103"/>
              <w:cantSplit/>
              <w:tblHeader/>
            </w:trPr>
            <w:tc>
              <w:tcPr>
                <w:tcW w:w="406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3F9A9B6B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ID</w:t>
                </w:r>
              </w:p>
            </w:tc>
            <w:tc>
              <w:tcPr>
                <w:tcW w:w="629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294935D6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Módulo</w:t>
                </w:r>
              </w:p>
            </w:tc>
            <w:tc>
              <w:tcPr>
                <w:tcW w:w="2088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78A314AD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Escenario</w:t>
                </w:r>
              </w:p>
            </w:tc>
            <w:tc>
              <w:tcPr>
                <w:tcW w:w="1876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235D2B0F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Resultado esperado</w:t>
                </w:r>
              </w:p>
            </w:tc>
          </w:tr>
          <w:tr w:rsidR="00482261" w:rsidRPr="00482261" w14:paraId="01729912" w14:textId="77777777" w:rsidTr="00482261">
            <w:trPr>
              <w:divId w:val="1537963103"/>
              <w:cantSplit/>
              <w:tblHeader/>
            </w:trPr>
            <w:tc>
              <w:tcPr>
                <w:tcW w:w="406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4AEB71B3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PQ-GD-001</w:t>
                </w:r>
              </w:p>
            </w:tc>
            <w:tc>
              <w:tcPr>
                <w:tcW w:w="629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4575B286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auth</w:t>
                </w:r>
                <w:proofErr w:type="spellEnd"/>
              </w:p>
            </w:tc>
            <w:tc>
              <w:tcPr>
                <w:tcW w:w="2088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4F4E97FE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20 consultas consecutivas a /api/v1/</w:t>
                </w: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auth</w:t>
                </w:r>
                <w:proofErr w:type="spellEnd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/me con el mismo token</w:t>
                </w:r>
              </w:p>
            </w:tc>
            <w:tc>
              <w:tcPr>
                <w:tcW w:w="1876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1529D8E5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respuestas consistentes sin efectos secundarios inesperados</w:t>
                </w:r>
              </w:p>
            </w:tc>
          </w:tr>
          <w:tr w:rsidR="00482261" w:rsidRPr="00482261" w14:paraId="3DBE7F1C" w14:textId="77777777" w:rsidTr="00482261">
            <w:trPr>
              <w:divId w:val="1537963103"/>
              <w:cantSplit/>
              <w:tblHeader/>
            </w:trPr>
            <w:tc>
              <w:tcPr>
                <w:tcW w:w="406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2466ECC8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lastRenderedPageBreak/>
                  <w:t>PQ-GD-002</w:t>
                </w:r>
              </w:p>
            </w:tc>
            <w:tc>
              <w:tcPr>
                <w:tcW w:w="629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1B9672B3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auth</w:t>
                </w:r>
                <w:proofErr w:type="spellEnd"/>
              </w:p>
            </w:tc>
            <w:tc>
              <w:tcPr>
                <w:tcW w:w="2088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75BB0B49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10 </w:t>
                </w: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refresh</w:t>
                </w:r>
                <w:proofErr w:type="spellEnd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encadenados usando siempre el ultimo </w:t>
                </w: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refresh</w:t>
                </w:r>
                <w:proofErr w:type="spellEnd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token valido</w:t>
                </w:r>
              </w:p>
            </w:tc>
            <w:tc>
              <w:tcPr>
                <w:tcW w:w="1876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23ACF84E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no acepta tokens ya reemplazados o sin sesión activa</w:t>
                </w:r>
              </w:p>
            </w:tc>
          </w:tr>
          <w:tr w:rsidR="00482261" w:rsidRPr="00482261" w14:paraId="5294D473" w14:textId="77777777" w:rsidTr="00482261">
            <w:trPr>
              <w:divId w:val="1537963103"/>
              <w:cantSplit/>
              <w:tblHeader/>
            </w:trPr>
            <w:tc>
              <w:tcPr>
                <w:tcW w:w="406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501F268B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PQ-GD-003</w:t>
                </w:r>
              </w:p>
            </w:tc>
            <w:tc>
              <w:tcPr>
                <w:tcW w:w="629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56168660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security</w:t>
                </w:r>
                <w:proofErr w:type="spellEnd"/>
              </w:p>
            </w:tc>
            <w:tc>
              <w:tcPr>
                <w:tcW w:w="2088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392DEF96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consulta repetida de eventos off-</w:t>
                </w: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hours</w:t>
                </w:r>
                <w:proofErr w:type="spellEnd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con filtros y </w:t>
                </w: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export</w:t>
                </w:r>
                <w:proofErr w:type="spellEnd"/>
              </w:p>
            </w:tc>
            <w:tc>
              <w:tcPr>
                <w:tcW w:w="1876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324D17BF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respuestas estables, saneadas y exportables</w:t>
                </w:r>
              </w:p>
            </w:tc>
          </w:tr>
          <w:tr w:rsidR="00482261" w:rsidRPr="00482261" w14:paraId="6F9DCF6B" w14:textId="77777777" w:rsidTr="00482261">
            <w:trPr>
              <w:divId w:val="1537963103"/>
              <w:cantSplit/>
              <w:tblHeader/>
            </w:trPr>
            <w:tc>
              <w:tcPr>
                <w:tcW w:w="406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32A7265B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PQ-GD-004</w:t>
                </w:r>
              </w:p>
            </w:tc>
            <w:tc>
              <w:tcPr>
                <w:tcW w:w="629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51773E16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auditoria</w:t>
                </w:r>
              </w:p>
            </w:tc>
            <w:tc>
              <w:tcPr>
                <w:tcW w:w="2088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6695A157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listados amplios, detalle y </w:t>
                </w: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export</w:t>
                </w:r>
                <w:proofErr w:type="spellEnd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CSV</w:t>
                </w:r>
              </w:p>
            </w:tc>
            <w:tc>
              <w:tcPr>
                <w:tcW w:w="1876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155B6E29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paginacion</w:t>
                </w:r>
                <w:proofErr w:type="spellEnd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y </w:t>
                </w: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export</w:t>
                </w:r>
                <w:proofErr w:type="spellEnd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estables</w:t>
                </w:r>
              </w:p>
            </w:tc>
          </w:tr>
          <w:tr w:rsidR="00482261" w:rsidRPr="00482261" w14:paraId="6F2B6FA4" w14:textId="77777777" w:rsidTr="00482261">
            <w:trPr>
              <w:divId w:val="1537963103"/>
              <w:cantSplit/>
              <w:tblHeader/>
            </w:trPr>
            <w:tc>
              <w:tcPr>
                <w:tcW w:w="406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142B2260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PQ-GD-005</w:t>
                </w:r>
              </w:p>
            </w:tc>
            <w:tc>
              <w:tcPr>
                <w:tcW w:w="629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55D282EF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audit-prep</w:t>
                </w:r>
                <w:proofErr w:type="spellEnd"/>
              </w:p>
            </w:tc>
            <w:tc>
              <w:tcPr>
                <w:tcW w:w="2088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07F5DE4C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5 cargas consecutivas de documentos validos</w:t>
                </w:r>
              </w:p>
            </w:tc>
            <w:tc>
              <w:tcPr>
                <w:tcW w:w="1876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7E5DCA6B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persistencia coherente en </w:t>
                </w: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audit_documents</w:t>
                </w:r>
                <w:proofErr w:type="spellEnd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y continuidad de descarga</w:t>
                </w:r>
              </w:p>
            </w:tc>
          </w:tr>
          <w:tr w:rsidR="00482261" w:rsidRPr="00482261" w14:paraId="770AB4FA" w14:textId="77777777" w:rsidTr="00482261">
            <w:trPr>
              <w:divId w:val="1537963103"/>
              <w:cantSplit/>
              <w:tblHeader/>
            </w:trPr>
            <w:tc>
              <w:tcPr>
                <w:tcW w:w="406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7066E1AF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PQ-GD-006</w:t>
                </w:r>
              </w:p>
            </w:tc>
            <w:tc>
              <w:tcPr>
                <w:tcW w:w="629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35ECE133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approvals</w:t>
                </w:r>
                <w:proofErr w:type="spellEnd"/>
              </w:p>
            </w:tc>
            <w:tc>
              <w:tcPr>
                <w:tcW w:w="2088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5B882749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serie de aprobaciones y rechazos validos</w:t>
                </w:r>
              </w:p>
            </w:tc>
            <w:tc>
              <w:tcPr>
                <w:tcW w:w="1876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1157F97C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requests</w:t>
                </w:r>
                <w:proofErr w:type="spellEnd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y </w:t>
                </w: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request_approvals</w:t>
                </w:r>
                <w:proofErr w:type="spellEnd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se mantienen consistentes</w:t>
                </w:r>
              </w:p>
            </w:tc>
          </w:tr>
          <w:tr w:rsidR="00482261" w:rsidRPr="00482261" w14:paraId="7D4C709D" w14:textId="77777777" w:rsidTr="00482261">
            <w:trPr>
              <w:divId w:val="1537963103"/>
              <w:cantSplit/>
              <w:tblHeader/>
            </w:trPr>
            <w:tc>
              <w:tcPr>
                <w:tcW w:w="406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70CDDE18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PQ-GD-007</w:t>
                </w:r>
              </w:p>
            </w:tc>
            <w:tc>
              <w:tcPr>
                <w:tcW w:w="629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24CE218D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management</w:t>
                </w:r>
                <w:proofErr w:type="spellEnd"/>
              </w:p>
            </w:tc>
            <w:tc>
              <w:tcPr>
                <w:tcW w:w="2088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12E9E82E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cargas repetidas de </w:t>
                </w: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stats</w:t>
                </w:r>
                <w:proofErr w:type="spellEnd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, </w:t>
                </w: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requests</w:t>
                </w:r>
                <w:proofErr w:type="spellEnd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, trace y </w:t>
                </w: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documents</w:t>
                </w:r>
                <w:proofErr w:type="spellEnd"/>
              </w:p>
            </w:tc>
            <w:tc>
              <w:tcPr>
                <w:tcW w:w="1876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327CEAE7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operación estable con trazabilidad gerencial consistente</w:t>
                </w:r>
              </w:p>
            </w:tc>
          </w:tr>
          <w:tr w:rsidR="00482261" w:rsidRPr="00482261" w14:paraId="77F9ACE8" w14:textId="77777777" w:rsidTr="00482261">
            <w:trPr>
              <w:divId w:val="1537963103"/>
              <w:cantSplit/>
              <w:tblHeader/>
            </w:trPr>
            <w:tc>
              <w:tcPr>
                <w:tcW w:w="406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788928EC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PQ-GD-008</w:t>
                </w:r>
              </w:p>
            </w:tc>
            <w:tc>
              <w:tcPr>
                <w:tcW w:w="629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40F3E989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documents</w:t>
                </w:r>
                <w:proofErr w:type="spellEnd"/>
              </w:p>
            </w:tc>
            <w:tc>
              <w:tcPr>
                <w:tcW w:w="2088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6852F3B9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10 creaciones desde plantilla y 10 consultas por solicitud</w:t>
                </w:r>
              </w:p>
            </w:tc>
            <w:tc>
              <w:tcPr>
                <w:tcW w:w="1876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515D00EF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creacion</w:t>
                </w:r>
                <w:proofErr w:type="spellEnd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y lectura consistentes sin </w:t>
                </w: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perdida</w:t>
                </w:r>
                <w:proofErr w:type="spellEnd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de referencia</w:t>
                </w:r>
              </w:p>
            </w:tc>
          </w:tr>
          <w:tr w:rsidR="00482261" w:rsidRPr="00482261" w14:paraId="6E616352" w14:textId="77777777" w:rsidTr="00482261">
            <w:trPr>
              <w:divId w:val="1537963103"/>
              <w:cantSplit/>
              <w:tblHeader/>
            </w:trPr>
            <w:tc>
              <w:tcPr>
                <w:tcW w:w="406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406B498D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PQ-GD-009</w:t>
                </w:r>
              </w:p>
            </w:tc>
            <w:tc>
              <w:tcPr>
                <w:tcW w:w="629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6EF17711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files</w:t>
                </w:r>
              </w:p>
            </w:tc>
            <w:tc>
              <w:tcPr>
                <w:tcW w:w="2088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4071C701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10 cargas y 10 descargas de adjuntos por lote</w:t>
                </w:r>
              </w:p>
            </w:tc>
            <w:tc>
              <w:tcPr>
                <w:tcW w:w="1876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67EC46B4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stream</w:t>
                </w:r>
                <w:proofErr w:type="spellEnd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y </w:t>
                </w: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metadata</w:t>
                </w:r>
                <w:proofErr w:type="spellEnd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consistentes</w:t>
                </w:r>
              </w:p>
            </w:tc>
          </w:tr>
          <w:tr w:rsidR="00482261" w:rsidRPr="00482261" w14:paraId="7B73E741" w14:textId="77777777" w:rsidTr="00482261">
            <w:trPr>
              <w:divId w:val="1537963103"/>
              <w:cantSplit/>
              <w:tblHeader/>
            </w:trPr>
            <w:tc>
              <w:tcPr>
                <w:tcW w:w="406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292C2B44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PQ-GD-010</w:t>
                </w:r>
              </w:p>
            </w:tc>
            <w:tc>
              <w:tcPr>
                <w:tcW w:w="629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1E848787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notifications</w:t>
                </w:r>
                <w:proofErr w:type="spellEnd"/>
              </w:p>
            </w:tc>
            <w:tc>
              <w:tcPr>
                <w:tcW w:w="2088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5D5005E1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30 operaciones mixtas de listar, leer y limpiar</w:t>
                </w:r>
              </w:p>
            </w:tc>
            <w:tc>
              <w:tcPr>
                <w:tcW w:w="1876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61FE7FA6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bandeja consistente y conteo no </w:t>
                </w: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leido</w:t>
                </w:r>
                <w:proofErr w:type="spellEnd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correcto</w:t>
                </w:r>
              </w:p>
            </w:tc>
          </w:tr>
          <w:tr w:rsidR="00482261" w:rsidRPr="00482261" w14:paraId="236674D6" w14:textId="77777777" w:rsidTr="00482261">
            <w:trPr>
              <w:divId w:val="1537963103"/>
              <w:cantSplit/>
              <w:tblHeader/>
            </w:trPr>
            <w:tc>
              <w:tcPr>
                <w:tcW w:w="406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287BB4A8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PQ-GD-011</w:t>
                </w:r>
              </w:p>
            </w:tc>
            <w:tc>
              <w:tcPr>
                <w:tcW w:w="629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2CCE573E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dashboard</w:t>
                </w:r>
                <w:proofErr w:type="spellEnd"/>
              </w:p>
            </w:tc>
            <w:tc>
              <w:tcPr>
                <w:tcW w:w="2088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02F5A092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20 consultas al resumen comercial con y sin </w:t>
                </w: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fresh</w:t>
                </w:r>
                <w:proofErr w:type="spellEnd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=1</w:t>
                </w:r>
              </w:p>
            </w:tc>
            <w:tc>
              <w:tcPr>
                <w:tcW w:w="1876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241DB99D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respuesta funcional sostenida y sin </w:t>
                </w: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degradacion</w:t>
                </w:r>
                <w:proofErr w:type="spellEnd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critica</w:t>
                </w:r>
              </w:p>
            </w:tc>
          </w:tr>
          <w:tr w:rsidR="00482261" w:rsidRPr="00482261" w14:paraId="725E39EB" w14:textId="77777777" w:rsidTr="00482261">
            <w:trPr>
              <w:divId w:val="1537963103"/>
              <w:cantSplit/>
              <w:tblHeader/>
            </w:trPr>
            <w:tc>
              <w:tcPr>
                <w:tcW w:w="406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2C9CF416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PQ-GD-012</w:t>
                </w:r>
              </w:p>
            </w:tc>
            <w:tc>
              <w:tcPr>
                <w:tcW w:w="629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1C4CA844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gmail</w:t>
                </w:r>
                <w:proofErr w:type="spellEnd"/>
              </w:p>
            </w:tc>
            <w:tc>
              <w:tcPr>
                <w:tcW w:w="2088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43DFFBFD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5 </w:t>
                </w: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envios</w:t>
                </w:r>
                <w:proofErr w:type="spellEnd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sucesivos con autorización valida</w:t>
                </w:r>
              </w:p>
            </w:tc>
            <w:tc>
              <w:tcPr>
                <w:tcW w:w="1876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02D2F719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envio</w:t>
                </w:r>
                <w:proofErr w:type="spellEnd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estable y trazabilidad del módulo</w:t>
                </w:r>
              </w:p>
            </w:tc>
          </w:tr>
          <w:tr w:rsidR="00482261" w:rsidRPr="00482261" w14:paraId="4CA07434" w14:textId="77777777" w:rsidTr="00482261">
            <w:trPr>
              <w:divId w:val="1537963103"/>
              <w:cantSplit/>
              <w:tblHeader/>
            </w:trPr>
            <w:tc>
              <w:tcPr>
                <w:tcW w:w="406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23E0E349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PQ-GD-013</w:t>
                </w:r>
              </w:p>
            </w:tc>
            <w:tc>
              <w:tcPr>
                <w:tcW w:w="629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057C3C1E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signature</w:t>
                </w:r>
                <w:proofErr w:type="spellEnd"/>
              </w:p>
            </w:tc>
            <w:tc>
              <w:tcPr>
                <w:tcW w:w="2088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0A1B0126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multiples</w:t>
                </w:r>
                <w:proofErr w:type="spellEnd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verificaciones de token QR valido</w:t>
                </w:r>
              </w:p>
            </w:tc>
            <w:tc>
              <w:tcPr>
                <w:tcW w:w="1876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4907D5C3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respuesta estable y tracking coherente</w:t>
                </w:r>
              </w:p>
            </w:tc>
          </w:tr>
          <w:tr w:rsidR="00482261" w:rsidRPr="00482261" w14:paraId="6BEAA96F" w14:textId="77777777" w:rsidTr="00482261">
            <w:trPr>
              <w:divId w:val="1537963103"/>
              <w:cantSplit/>
              <w:tblHeader/>
            </w:trPr>
            <w:tc>
              <w:tcPr>
                <w:tcW w:w="406" w:type="pct"/>
                <w:shd w:val="clear" w:color="auto" w:fill="FFFFFF"/>
                <w:hideMark/>
              </w:tcPr>
              <w:p w14:paraId="4296CAFA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PQ-GD-014</w:t>
                </w:r>
              </w:p>
            </w:tc>
            <w:tc>
              <w:tcPr>
                <w:tcW w:w="629" w:type="pct"/>
                <w:shd w:val="clear" w:color="auto" w:fill="FFFFFF"/>
                <w:hideMark/>
              </w:tcPr>
              <w:p w14:paraId="2DF5BBBA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área</w:t>
                </w:r>
              </w:p>
            </w:tc>
            <w:tc>
              <w:tcPr>
                <w:tcW w:w="2088" w:type="pct"/>
                <w:shd w:val="clear" w:color="auto" w:fill="FFFFFF"/>
                <w:hideMark/>
              </w:tcPr>
              <w:p w14:paraId="472F9F6B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combinacion</w:t>
                </w:r>
                <w:proofErr w:type="spellEnd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de </w:t>
                </w: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login</w:t>
                </w:r>
                <w:proofErr w:type="spellEnd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, evento off-</w:t>
                </w: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hours</w:t>
                </w:r>
                <w:proofErr w:type="spellEnd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, </w:t>
                </w: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notificacion</w:t>
                </w:r>
                <w:proofErr w:type="spellEnd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, </w:t>
                </w: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generacion</w:t>
                </w:r>
                <w:proofErr w:type="spellEnd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documental y firma</w:t>
                </w:r>
              </w:p>
            </w:tc>
            <w:tc>
              <w:tcPr>
                <w:tcW w:w="1876" w:type="pct"/>
                <w:shd w:val="clear" w:color="auto" w:fill="FFFFFF"/>
                <w:hideMark/>
              </w:tcPr>
              <w:p w14:paraId="0903A557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la trazabilidad debe poder seguirse de extremo a extremo</w:t>
                </w:r>
              </w:p>
            </w:tc>
          </w:tr>
        </w:tbl>
        <w:p w14:paraId="2472F552" w14:textId="77777777" w:rsidR="00482261" w:rsidRPr="00482261" w:rsidRDefault="00482261" w:rsidP="00482261">
          <w:pPr>
            <w:pStyle w:val="Ttulo2"/>
            <w:spacing w:after="120" w:line="240" w:lineRule="auto"/>
            <w:jc w:val="both"/>
            <w:divId w:val="1537963103"/>
            <w:rPr>
              <w:rFonts w:ascii="Aptos" w:eastAsia="Times New Roman" w:hAnsi="Aptos"/>
              <w:b/>
              <w:color w:val="325483"/>
              <w:sz w:val="26"/>
              <w:szCs w:val="26"/>
            </w:rPr>
          </w:pPr>
          <w:r w:rsidRPr="00482261">
            <w:rPr>
              <w:rFonts w:ascii="Aptos" w:eastAsia="Times New Roman" w:hAnsi="Aptos"/>
              <w:b/>
              <w:color w:val="325483"/>
              <w:sz w:val="26"/>
            </w:rPr>
            <w:t>3. Riesgos PQ vigentes</w:t>
          </w:r>
        </w:p>
        <w:p w14:paraId="693A1724" w14:textId="77777777" w:rsidR="00482261" w:rsidRPr="00482261" w:rsidRDefault="00482261" w:rsidP="00482261">
          <w:pPr>
            <w:numPr>
              <w:ilvl w:val="0"/>
              <w:numId w:val="92"/>
            </w:numPr>
            <w:spacing w:after="80" w:line="240" w:lineRule="auto"/>
            <w:jc w:val="both"/>
            <w:divId w:val="1537963103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auth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 xml:space="preserve"> mantiene un acoplamiento transversal con attendance durante </w:t>
          </w: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login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.</w:t>
          </w:r>
        </w:p>
        <w:p w14:paraId="74969D70" w14:textId="77777777" w:rsidR="00482261" w:rsidRPr="00482261" w:rsidRDefault="00482261" w:rsidP="00482261">
          <w:pPr>
            <w:numPr>
              <w:ilvl w:val="0"/>
              <w:numId w:val="92"/>
            </w:numPr>
            <w:spacing w:after="80" w:line="240" w:lineRule="auto"/>
            <w:jc w:val="both"/>
            <w:divId w:val="1537963103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approvals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 xml:space="preserve"> requiere seguimiento para asegurar </w:t>
          </w: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segmentacion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 xml:space="preserve"> consistente del universo visible.</w:t>
          </w:r>
        </w:p>
        <w:p w14:paraId="5122B7F7" w14:textId="77777777" w:rsidR="00482261" w:rsidRPr="00482261" w:rsidRDefault="00482261" w:rsidP="00482261">
          <w:pPr>
            <w:numPr>
              <w:ilvl w:val="0"/>
              <w:numId w:val="92"/>
            </w:numPr>
            <w:spacing w:after="80" w:line="240" w:lineRule="auto"/>
            <w:jc w:val="both"/>
            <w:divId w:val="1537963103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management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 xml:space="preserve"> debe mantener consistencia entre </w:t>
          </w: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metricas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, listados y trazabilidad gerencial.</w:t>
          </w:r>
        </w:p>
        <w:p w14:paraId="3BF85652" w14:textId="77777777" w:rsidR="00482261" w:rsidRPr="00482261" w:rsidRDefault="00482261" w:rsidP="00482261">
          <w:pPr>
            <w:numPr>
              <w:ilvl w:val="0"/>
              <w:numId w:val="92"/>
            </w:numPr>
            <w:spacing w:after="80" w:line="240" w:lineRule="auto"/>
            <w:jc w:val="both"/>
            <w:divId w:val="1537963103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signature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 xml:space="preserve"> depende de funciones y vistas SQL especializadas cuya ausencia afecta el flujo completo.</w:t>
          </w:r>
        </w:p>
        <w:p w14:paraId="41146E97" w14:textId="77777777" w:rsidR="00482261" w:rsidRPr="00482261" w:rsidRDefault="00482261" w:rsidP="00482261">
          <w:pPr>
            <w:numPr>
              <w:ilvl w:val="0"/>
              <w:numId w:val="92"/>
            </w:numPr>
            <w:spacing w:after="80" w:line="240" w:lineRule="auto"/>
            <w:jc w:val="both"/>
            <w:divId w:val="1537963103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gmail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 xml:space="preserve"> depende de autorización previa valida del usuario y de </w:t>
          </w: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integracion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 xml:space="preserve"> Google operativa.</w:t>
          </w:r>
        </w:p>
        <w:p w14:paraId="47E378C9" w14:textId="77777777" w:rsidR="00482261" w:rsidRPr="00482261" w:rsidRDefault="00482261" w:rsidP="00482261">
          <w:pPr>
            <w:pStyle w:val="Ttulo2"/>
            <w:spacing w:after="120" w:line="240" w:lineRule="auto"/>
            <w:jc w:val="both"/>
            <w:divId w:val="1537963103"/>
            <w:rPr>
              <w:rFonts w:ascii="Aptos" w:eastAsia="Times New Roman" w:hAnsi="Aptos"/>
              <w:b/>
              <w:color w:val="325483"/>
              <w:sz w:val="26"/>
              <w:szCs w:val="26"/>
            </w:rPr>
          </w:pPr>
          <w:r w:rsidRPr="00482261">
            <w:rPr>
              <w:rFonts w:ascii="Aptos" w:eastAsia="Times New Roman" w:hAnsi="Aptos"/>
              <w:b/>
              <w:color w:val="325483"/>
              <w:sz w:val="26"/>
            </w:rPr>
            <w:lastRenderedPageBreak/>
            <w:t>4. Conclusiones de PQ</w:t>
          </w:r>
        </w:p>
        <w:p w14:paraId="7C9DA05E" w14:textId="77777777" w:rsidR="00482261" w:rsidRPr="00482261" w:rsidRDefault="00482261" w:rsidP="00482261">
          <w:pPr>
            <w:pStyle w:val="NormalWeb"/>
            <w:spacing w:after="80"/>
            <w:divId w:val="1537963103"/>
            <w:rPr>
              <w:rFonts w:ascii="Aptos" w:hAnsi="Aptos"/>
              <w:color w:val="1F2937"/>
            </w:rPr>
          </w:pPr>
          <w:r w:rsidRPr="00482261">
            <w:rPr>
              <w:rFonts w:ascii="Aptos" w:hAnsi="Aptos"/>
              <w:color w:val="1F2937"/>
            </w:rPr>
            <w:t xml:space="preserve">La </w:t>
          </w:r>
          <w:proofErr w:type="spellStart"/>
          <w:r w:rsidRPr="00482261">
            <w:rPr>
              <w:rFonts w:ascii="Aptos" w:hAnsi="Aptos"/>
              <w:color w:val="1F2937"/>
            </w:rPr>
            <w:t>incorporacion</w:t>
          </w:r>
          <w:proofErr w:type="spellEnd"/>
          <w:r w:rsidRPr="00482261">
            <w:rPr>
              <w:rFonts w:ascii="Aptos" w:hAnsi="Aptos"/>
              <w:color w:val="1F2937"/>
            </w:rPr>
            <w:t xml:space="preserve"> de gestión documental, archivos, notificaciones, </w:t>
          </w:r>
          <w:proofErr w:type="spellStart"/>
          <w:r w:rsidRPr="00482261">
            <w:rPr>
              <w:rFonts w:ascii="Aptos" w:hAnsi="Aptos"/>
              <w:color w:val="1F2937"/>
            </w:rPr>
            <w:t>dashboard</w:t>
          </w:r>
          <w:proofErr w:type="spellEnd"/>
          <w:r w:rsidRPr="00482261">
            <w:rPr>
              <w:rFonts w:ascii="Aptos" w:hAnsi="Aptos"/>
              <w:color w:val="1F2937"/>
            </w:rPr>
            <w:t xml:space="preserve"> y Gmail exige que la PQ confirme no solo estabilidad de seguridad y auditoria, sino </w:t>
          </w:r>
          <w:proofErr w:type="spellStart"/>
          <w:r w:rsidRPr="00482261">
            <w:rPr>
              <w:rFonts w:ascii="Aptos" w:hAnsi="Aptos"/>
              <w:color w:val="1F2937"/>
            </w:rPr>
            <w:t>tambien</w:t>
          </w:r>
          <w:proofErr w:type="spellEnd"/>
          <w:r w:rsidRPr="00482261">
            <w:rPr>
              <w:rFonts w:ascii="Aptos" w:hAnsi="Aptos"/>
              <w:color w:val="1F2937"/>
            </w:rPr>
            <w:t xml:space="preserve"> consistencia del soporte documental transversal del sistema.</w:t>
          </w:r>
        </w:p>
        <w:p w14:paraId="461E1ED3" w14:textId="77777777" w:rsidR="00482261" w:rsidRPr="00482261" w:rsidRDefault="00482261" w:rsidP="00482261">
          <w:pPr>
            <w:pStyle w:val="Ttulo1"/>
            <w:shd w:val="clear" w:color="auto" w:fill="E6E6E6"/>
            <w:spacing w:before="200" w:after="200" w:line="240" w:lineRule="auto"/>
            <w:jc w:val="both"/>
            <w:divId w:val="1537963103"/>
            <w:rPr>
              <w:rFonts w:ascii="Aptos" w:eastAsia="Times New Roman" w:hAnsi="Aptos"/>
              <w:b/>
              <w:color w:val="325483"/>
              <w:sz w:val="32"/>
            </w:rPr>
          </w:pPr>
          <w:r w:rsidRPr="00482261">
            <w:rPr>
              <w:rFonts w:ascii="Aptos" w:eastAsia="Times New Roman" w:hAnsi="Aptos"/>
              <w:b/>
              <w:color w:val="325483"/>
              <w:sz w:val="32"/>
            </w:rPr>
            <w:t>INFORME DE HALLAZGOS - AREA 01 GOBIERNO, SEGURIDAD, CUMPLIMIENTO Y GESTION DOCUMENTAL</w:t>
          </w:r>
        </w:p>
        <w:p w14:paraId="0C91550E" w14:textId="77777777" w:rsidR="00482261" w:rsidRPr="00482261" w:rsidRDefault="00482261" w:rsidP="00482261">
          <w:pPr>
            <w:pStyle w:val="NormalWeb"/>
            <w:spacing w:after="80"/>
            <w:divId w:val="1537963103"/>
            <w:rPr>
              <w:rFonts w:ascii="Aptos" w:hAnsi="Aptos"/>
              <w:color w:val="1F2937"/>
            </w:rPr>
          </w:pPr>
          <w:r w:rsidRPr="00482261">
            <w:rPr>
              <w:rFonts w:ascii="Aptos" w:hAnsi="Aptos"/>
              <w:color w:val="1F2937"/>
            </w:rPr>
            <w:t>En esta sección se registran los hallazgos técnicos vigentes del área, distinguiendo entre hallazgos corregidos, riesgos residuales y observaciones que requieren seguimiento para no comprometer la integridad funcional ni documental.</w:t>
          </w:r>
        </w:p>
        <w:p w14:paraId="3E78A9BE" w14:textId="77777777" w:rsidR="00482261" w:rsidRPr="00482261" w:rsidRDefault="00482261" w:rsidP="00482261">
          <w:pPr>
            <w:pStyle w:val="Ttulo2"/>
            <w:spacing w:after="120" w:line="240" w:lineRule="auto"/>
            <w:jc w:val="both"/>
            <w:divId w:val="1537963103"/>
            <w:rPr>
              <w:rFonts w:ascii="Aptos" w:eastAsia="Times New Roman" w:hAnsi="Aptos"/>
              <w:b/>
              <w:color w:val="325483"/>
              <w:sz w:val="26"/>
            </w:rPr>
          </w:pPr>
          <w:r w:rsidRPr="00482261">
            <w:rPr>
              <w:rFonts w:ascii="Aptos" w:eastAsia="Times New Roman" w:hAnsi="Aptos"/>
              <w:b/>
              <w:color w:val="325483"/>
              <w:sz w:val="26"/>
            </w:rPr>
            <w:t>1. Objetivo</w:t>
          </w:r>
        </w:p>
        <w:p w14:paraId="3614A595" w14:textId="77777777" w:rsidR="00482261" w:rsidRPr="00482261" w:rsidRDefault="00482261" w:rsidP="00482261">
          <w:pPr>
            <w:pStyle w:val="NormalWeb"/>
            <w:spacing w:after="80"/>
            <w:divId w:val="1537963103"/>
            <w:rPr>
              <w:rFonts w:ascii="Aptos" w:hAnsi="Aptos"/>
              <w:color w:val="1F2937"/>
            </w:rPr>
          </w:pPr>
          <w:r w:rsidRPr="00482261">
            <w:rPr>
              <w:rFonts w:ascii="Aptos" w:hAnsi="Aptos"/>
              <w:color w:val="1F2937"/>
            </w:rPr>
            <w:t xml:space="preserve">Documentar los hallazgos vigentes del Área 01 tras su </w:t>
          </w:r>
          <w:proofErr w:type="spellStart"/>
          <w:r w:rsidRPr="00482261">
            <w:rPr>
              <w:rFonts w:ascii="Aptos" w:hAnsi="Aptos"/>
              <w:color w:val="1F2937"/>
            </w:rPr>
            <w:t>revalidacion</w:t>
          </w:r>
          <w:proofErr w:type="spellEnd"/>
          <w:r w:rsidRPr="00482261">
            <w:rPr>
              <w:rFonts w:ascii="Aptos" w:hAnsi="Aptos"/>
              <w:color w:val="1F2937"/>
            </w:rPr>
            <w:t xml:space="preserve"> contra el código real del sistema, incorporando el alcance ampliado de gestión documental y dejando separado lo que corresponde a infraestructura o continuidad operativa.</w:t>
          </w:r>
        </w:p>
        <w:p w14:paraId="51210A83" w14:textId="77777777" w:rsidR="00482261" w:rsidRPr="00482261" w:rsidRDefault="00482261" w:rsidP="00482261">
          <w:pPr>
            <w:pStyle w:val="Ttulo2"/>
            <w:spacing w:after="120" w:line="240" w:lineRule="auto"/>
            <w:jc w:val="both"/>
            <w:divId w:val="1537963103"/>
            <w:rPr>
              <w:rFonts w:ascii="Aptos" w:eastAsia="Times New Roman" w:hAnsi="Aptos"/>
              <w:b/>
              <w:color w:val="325483"/>
              <w:sz w:val="26"/>
            </w:rPr>
          </w:pPr>
          <w:r w:rsidRPr="00482261">
            <w:rPr>
              <w:rFonts w:ascii="Aptos" w:eastAsia="Times New Roman" w:hAnsi="Aptos"/>
              <w:b/>
              <w:color w:val="325483"/>
              <w:sz w:val="26"/>
            </w:rPr>
            <w:t>2. Alcance revisado</w:t>
          </w:r>
        </w:p>
        <w:p w14:paraId="7B9D2511" w14:textId="77777777" w:rsidR="00482261" w:rsidRPr="00482261" w:rsidRDefault="00482261" w:rsidP="00482261">
          <w:pPr>
            <w:pStyle w:val="NormalWeb"/>
            <w:spacing w:after="80"/>
            <w:divId w:val="1537963103"/>
            <w:rPr>
              <w:rFonts w:ascii="Aptos" w:hAnsi="Aptos"/>
              <w:color w:val="1F2937"/>
            </w:rPr>
          </w:pPr>
          <w:r w:rsidRPr="00482261">
            <w:rPr>
              <w:rFonts w:ascii="Aptos" w:hAnsi="Aptos"/>
              <w:color w:val="1F2937"/>
            </w:rPr>
            <w:t xml:space="preserve">El análisis cubre </w:t>
          </w:r>
          <w:proofErr w:type="spellStart"/>
          <w:r w:rsidRPr="00482261">
            <w:rPr>
              <w:rFonts w:ascii="Aptos" w:hAnsi="Aptos"/>
              <w:color w:val="1F2937"/>
            </w:rPr>
            <w:t>auth</w:t>
          </w:r>
          <w:proofErr w:type="spellEnd"/>
          <w:r w:rsidRPr="00482261">
            <w:rPr>
              <w:rFonts w:ascii="Aptos" w:hAnsi="Aptos"/>
              <w:color w:val="1F2937"/>
            </w:rPr>
            <w:t xml:space="preserve">, </w:t>
          </w:r>
          <w:proofErr w:type="spellStart"/>
          <w:r w:rsidRPr="00482261">
            <w:rPr>
              <w:rFonts w:ascii="Aptos" w:hAnsi="Aptos"/>
              <w:color w:val="1F2937"/>
            </w:rPr>
            <w:t>security</w:t>
          </w:r>
          <w:proofErr w:type="spellEnd"/>
          <w:r w:rsidRPr="00482261">
            <w:rPr>
              <w:rFonts w:ascii="Aptos" w:hAnsi="Aptos"/>
              <w:color w:val="1F2937"/>
            </w:rPr>
            <w:t xml:space="preserve">, auditoria, </w:t>
          </w:r>
          <w:proofErr w:type="spellStart"/>
          <w:r w:rsidRPr="00482261">
            <w:rPr>
              <w:rFonts w:ascii="Aptos" w:hAnsi="Aptos"/>
              <w:color w:val="1F2937"/>
            </w:rPr>
            <w:t>audit-prep</w:t>
          </w:r>
          <w:proofErr w:type="spellEnd"/>
          <w:r w:rsidRPr="00482261">
            <w:rPr>
              <w:rFonts w:ascii="Aptos" w:hAnsi="Aptos"/>
              <w:color w:val="1F2937"/>
            </w:rPr>
            <w:t xml:space="preserve">, </w:t>
          </w:r>
          <w:proofErr w:type="spellStart"/>
          <w:r w:rsidRPr="00482261">
            <w:rPr>
              <w:rFonts w:ascii="Aptos" w:hAnsi="Aptos"/>
              <w:color w:val="1F2937"/>
            </w:rPr>
            <w:t>approvals</w:t>
          </w:r>
          <w:proofErr w:type="spellEnd"/>
          <w:r w:rsidRPr="00482261">
            <w:rPr>
              <w:rFonts w:ascii="Aptos" w:hAnsi="Aptos"/>
              <w:color w:val="1F2937"/>
            </w:rPr>
            <w:t xml:space="preserve">, </w:t>
          </w:r>
          <w:proofErr w:type="spellStart"/>
          <w:r w:rsidRPr="00482261">
            <w:rPr>
              <w:rFonts w:ascii="Aptos" w:hAnsi="Aptos"/>
              <w:color w:val="1F2937"/>
            </w:rPr>
            <w:t>management</w:t>
          </w:r>
          <w:proofErr w:type="spellEnd"/>
          <w:r w:rsidRPr="00482261">
            <w:rPr>
              <w:rFonts w:ascii="Aptos" w:hAnsi="Aptos"/>
              <w:color w:val="1F2937"/>
            </w:rPr>
            <w:t xml:space="preserve">, </w:t>
          </w:r>
          <w:proofErr w:type="spellStart"/>
          <w:r w:rsidRPr="00482261">
            <w:rPr>
              <w:rFonts w:ascii="Aptos" w:hAnsi="Aptos"/>
              <w:color w:val="1F2937"/>
            </w:rPr>
            <w:t>signature</w:t>
          </w:r>
          <w:proofErr w:type="spellEnd"/>
          <w:r w:rsidRPr="00482261">
            <w:rPr>
              <w:rFonts w:ascii="Aptos" w:hAnsi="Aptos"/>
              <w:color w:val="1F2937"/>
            </w:rPr>
            <w:t xml:space="preserve">, </w:t>
          </w:r>
          <w:proofErr w:type="spellStart"/>
          <w:r w:rsidRPr="00482261">
            <w:rPr>
              <w:rFonts w:ascii="Aptos" w:hAnsi="Aptos"/>
              <w:color w:val="1F2937"/>
            </w:rPr>
            <w:t>documents</w:t>
          </w:r>
          <w:proofErr w:type="spellEnd"/>
          <w:r w:rsidRPr="00482261">
            <w:rPr>
              <w:rFonts w:ascii="Aptos" w:hAnsi="Aptos"/>
              <w:color w:val="1F2937"/>
            </w:rPr>
            <w:t xml:space="preserve">, files, </w:t>
          </w:r>
          <w:proofErr w:type="spellStart"/>
          <w:r w:rsidRPr="00482261">
            <w:rPr>
              <w:rFonts w:ascii="Aptos" w:hAnsi="Aptos"/>
              <w:color w:val="1F2937"/>
            </w:rPr>
            <w:t>notifications</w:t>
          </w:r>
          <w:proofErr w:type="spellEnd"/>
          <w:r w:rsidRPr="00482261">
            <w:rPr>
              <w:rFonts w:ascii="Aptos" w:hAnsi="Aptos"/>
              <w:color w:val="1F2937"/>
            </w:rPr>
            <w:t xml:space="preserve">, </w:t>
          </w:r>
          <w:proofErr w:type="spellStart"/>
          <w:r w:rsidRPr="00482261">
            <w:rPr>
              <w:rFonts w:ascii="Aptos" w:hAnsi="Aptos"/>
              <w:color w:val="1F2937"/>
            </w:rPr>
            <w:t>dashboard</w:t>
          </w:r>
          <w:proofErr w:type="spellEnd"/>
          <w:r w:rsidRPr="00482261">
            <w:rPr>
              <w:rFonts w:ascii="Aptos" w:hAnsi="Aptos"/>
              <w:color w:val="1F2937"/>
            </w:rPr>
            <w:t xml:space="preserve"> y </w:t>
          </w:r>
          <w:proofErr w:type="spellStart"/>
          <w:r w:rsidRPr="00482261">
            <w:rPr>
              <w:rFonts w:ascii="Aptos" w:hAnsi="Aptos"/>
              <w:color w:val="1F2937"/>
            </w:rPr>
            <w:t>gmail</w:t>
          </w:r>
          <w:proofErr w:type="spellEnd"/>
          <w:r w:rsidRPr="00482261">
            <w:rPr>
              <w:rFonts w:ascii="Aptos" w:hAnsi="Aptos"/>
              <w:color w:val="1F2937"/>
            </w:rPr>
            <w:t>.</w:t>
          </w:r>
        </w:p>
        <w:p w14:paraId="56A40971" w14:textId="77777777" w:rsidR="00482261" w:rsidRPr="00482261" w:rsidRDefault="00482261" w:rsidP="00482261">
          <w:pPr>
            <w:pStyle w:val="Ttulo2"/>
            <w:spacing w:after="120" w:line="240" w:lineRule="auto"/>
            <w:jc w:val="both"/>
            <w:divId w:val="1537963103"/>
            <w:rPr>
              <w:rFonts w:ascii="Aptos" w:eastAsia="Times New Roman" w:hAnsi="Aptos"/>
              <w:b/>
              <w:color w:val="325483"/>
              <w:sz w:val="26"/>
            </w:rPr>
          </w:pPr>
          <w:r w:rsidRPr="00482261">
            <w:rPr>
              <w:rFonts w:ascii="Aptos" w:eastAsia="Times New Roman" w:hAnsi="Aptos"/>
              <w:b/>
              <w:color w:val="325483"/>
              <w:sz w:val="26"/>
            </w:rPr>
            <w:t>3. Hallazgos vigentes</w:t>
          </w:r>
        </w:p>
        <w:p w14:paraId="6E0B0F16" w14:textId="77777777" w:rsidR="00482261" w:rsidRPr="00482261" w:rsidRDefault="00482261" w:rsidP="00482261">
          <w:pPr>
            <w:pStyle w:val="Ttulo3"/>
            <w:spacing w:before="120" w:line="240" w:lineRule="auto"/>
            <w:jc w:val="both"/>
            <w:divId w:val="1537963103"/>
            <w:rPr>
              <w:rFonts w:ascii="Aptos" w:eastAsia="Times New Roman" w:hAnsi="Aptos"/>
              <w:b/>
              <w:color w:val="8D648C"/>
              <w:sz w:val="22"/>
            </w:rPr>
          </w:pPr>
          <w:r w:rsidRPr="00482261">
            <w:rPr>
              <w:rFonts w:ascii="Aptos" w:eastAsia="Times New Roman" w:hAnsi="Aptos"/>
              <w:b/>
              <w:color w:val="8D648C"/>
              <w:sz w:val="22"/>
            </w:rPr>
            <w:t xml:space="preserve">H-A01-001 </w:t>
          </w:r>
          <w:proofErr w:type="spellStart"/>
          <w:r w:rsidRPr="00482261">
            <w:rPr>
              <w:rFonts w:ascii="Aptos" w:eastAsia="Times New Roman" w:hAnsi="Aptos"/>
              <w:b/>
              <w:color w:val="8D648C"/>
              <w:sz w:val="22"/>
            </w:rPr>
            <w:t>Segmentacion</w:t>
          </w:r>
          <w:proofErr w:type="spellEnd"/>
          <w:r w:rsidRPr="00482261">
            <w:rPr>
              <w:rFonts w:ascii="Aptos" w:eastAsia="Times New Roman" w:hAnsi="Aptos"/>
              <w:b/>
              <w:color w:val="8D648C"/>
              <w:sz w:val="22"/>
            </w:rPr>
            <w:t xml:space="preserve"> pendiente en </w:t>
          </w:r>
          <w:proofErr w:type="spellStart"/>
          <w:r w:rsidRPr="00482261">
            <w:rPr>
              <w:rFonts w:ascii="Aptos" w:eastAsia="Times New Roman" w:hAnsi="Aptos"/>
              <w:b/>
              <w:color w:val="8D648C"/>
              <w:sz w:val="22"/>
            </w:rPr>
            <w:t>approvals</w:t>
          </w:r>
          <w:proofErr w:type="spellEnd"/>
        </w:p>
        <w:p w14:paraId="394EB36E" w14:textId="77777777" w:rsidR="00482261" w:rsidRPr="00482261" w:rsidRDefault="00482261" w:rsidP="00482261">
          <w:pPr>
            <w:pStyle w:val="NormalWeb"/>
            <w:spacing w:after="80"/>
            <w:divId w:val="1537963103"/>
            <w:rPr>
              <w:rFonts w:ascii="Aptos" w:hAnsi="Aptos"/>
              <w:color w:val="1F2937"/>
            </w:rPr>
          </w:pPr>
          <w:r w:rsidRPr="00482261">
            <w:rPr>
              <w:rFonts w:ascii="Aptos" w:hAnsi="Aptos"/>
              <w:color w:val="1F2937"/>
            </w:rPr>
            <w:t xml:space="preserve">El módulo </w:t>
          </w:r>
          <w:proofErr w:type="spellStart"/>
          <w:r w:rsidRPr="00482261">
            <w:rPr>
              <w:rFonts w:ascii="Aptos" w:hAnsi="Aptos"/>
              <w:color w:val="1F2937"/>
            </w:rPr>
            <w:t>approvals</w:t>
          </w:r>
          <w:proofErr w:type="spellEnd"/>
          <w:r w:rsidRPr="00482261">
            <w:rPr>
              <w:rFonts w:ascii="Aptos" w:hAnsi="Aptos"/>
              <w:color w:val="1F2937"/>
            </w:rPr>
            <w:t xml:space="preserve"> sigue mostrando una cola cuyo universo visible requiere mayor </w:t>
          </w:r>
          <w:proofErr w:type="spellStart"/>
          <w:r w:rsidRPr="00482261">
            <w:rPr>
              <w:rFonts w:ascii="Aptos" w:hAnsi="Aptos"/>
              <w:color w:val="1F2937"/>
            </w:rPr>
            <w:t>precision</w:t>
          </w:r>
          <w:proofErr w:type="spellEnd"/>
          <w:r w:rsidRPr="00482261">
            <w:rPr>
              <w:rFonts w:ascii="Aptos" w:hAnsi="Aptos"/>
              <w:color w:val="1F2937"/>
            </w:rPr>
            <w:t xml:space="preserve"> funcional por aprobador real o por matriz formal de tipos soportados.</w:t>
          </w:r>
        </w:p>
        <w:p w14:paraId="1B46674B" w14:textId="77777777" w:rsidR="00482261" w:rsidRPr="00482261" w:rsidRDefault="00482261" w:rsidP="00482261">
          <w:pPr>
            <w:pStyle w:val="Ttulo3"/>
            <w:spacing w:before="120" w:line="240" w:lineRule="auto"/>
            <w:jc w:val="both"/>
            <w:divId w:val="1537963103"/>
            <w:rPr>
              <w:rFonts w:ascii="Aptos" w:eastAsia="Times New Roman" w:hAnsi="Aptos"/>
              <w:b/>
              <w:color w:val="8D648C"/>
              <w:sz w:val="22"/>
            </w:rPr>
          </w:pPr>
          <w:r w:rsidRPr="00482261">
            <w:rPr>
              <w:rFonts w:ascii="Aptos" w:eastAsia="Times New Roman" w:hAnsi="Aptos"/>
              <w:b/>
              <w:color w:val="8D648C"/>
              <w:sz w:val="22"/>
            </w:rPr>
            <w:t xml:space="preserve">H-A01-002 Total global en </w:t>
          </w:r>
          <w:proofErr w:type="spellStart"/>
          <w:r w:rsidRPr="00482261">
            <w:rPr>
              <w:rFonts w:ascii="Aptos" w:eastAsia="Times New Roman" w:hAnsi="Aptos"/>
              <w:b/>
              <w:color w:val="8D648C"/>
              <w:sz w:val="22"/>
            </w:rPr>
            <w:t>management</w:t>
          </w:r>
          <w:proofErr w:type="spellEnd"/>
          <w:r w:rsidRPr="00482261">
            <w:rPr>
              <w:rFonts w:ascii="Aptos" w:eastAsia="Times New Roman" w:hAnsi="Aptos"/>
              <w:b/>
              <w:color w:val="8D648C"/>
              <w:sz w:val="22"/>
            </w:rPr>
            <w:t xml:space="preserve"> </w:t>
          </w:r>
          <w:proofErr w:type="spellStart"/>
          <w:r w:rsidRPr="00482261">
            <w:rPr>
              <w:rFonts w:ascii="Aptos" w:eastAsia="Times New Roman" w:hAnsi="Aptos"/>
              <w:b/>
              <w:color w:val="8D648C"/>
              <w:sz w:val="22"/>
            </w:rPr>
            <w:t>requests</w:t>
          </w:r>
          <w:proofErr w:type="spellEnd"/>
        </w:p>
        <w:p w14:paraId="76F56409" w14:textId="77777777" w:rsidR="00482261" w:rsidRPr="00482261" w:rsidRDefault="00482261" w:rsidP="00482261">
          <w:pPr>
            <w:pStyle w:val="NormalWeb"/>
            <w:spacing w:after="80"/>
            <w:divId w:val="1537963103"/>
            <w:rPr>
              <w:rFonts w:ascii="Aptos" w:hAnsi="Aptos"/>
              <w:color w:val="1F2937"/>
            </w:rPr>
          </w:pPr>
          <w:proofErr w:type="spellStart"/>
          <w:r w:rsidRPr="00482261">
            <w:rPr>
              <w:rFonts w:ascii="Aptos" w:hAnsi="Aptos"/>
              <w:color w:val="1F2937"/>
            </w:rPr>
            <w:t>management</w:t>
          </w:r>
          <w:proofErr w:type="spellEnd"/>
          <w:r w:rsidRPr="00482261">
            <w:rPr>
              <w:rFonts w:ascii="Aptos" w:hAnsi="Aptos"/>
              <w:color w:val="1F2937"/>
            </w:rPr>
            <w:t>/</w:t>
          </w:r>
          <w:proofErr w:type="spellStart"/>
          <w:r w:rsidRPr="00482261">
            <w:rPr>
              <w:rFonts w:ascii="Aptos" w:hAnsi="Aptos"/>
              <w:color w:val="1F2937"/>
            </w:rPr>
            <w:t>requests</w:t>
          </w:r>
          <w:proofErr w:type="spellEnd"/>
          <w:r w:rsidRPr="00482261">
            <w:rPr>
              <w:rFonts w:ascii="Aptos" w:hAnsi="Aptos"/>
              <w:color w:val="1F2937"/>
            </w:rPr>
            <w:t xml:space="preserve"> necesita devolver un total global confiable </w:t>
          </w:r>
          <w:proofErr w:type="spellStart"/>
          <w:r w:rsidRPr="00482261">
            <w:rPr>
              <w:rFonts w:ascii="Aptos" w:hAnsi="Aptos"/>
              <w:color w:val="1F2937"/>
            </w:rPr>
            <w:t>ademas</w:t>
          </w:r>
          <w:proofErr w:type="spellEnd"/>
          <w:r w:rsidRPr="00482261">
            <w:rPr>
              <w:rFonts w:ascii="Aptos" w:hAnsi="Aptos"/>
              <w:color w:val="1F2937"/>
            </w:rPr>
            <w:t xml:space="preserve"> del lote paginado.</w:t>
          </w:r>
        </w:p>
        <w:p w14:paraId="3F0BAB86" w14:textId="77777777" w:rsidR="00482261" w:rsidRPr="00482261" w:rsidRDefault="00482261" w:rsidP="00482261">
          <w:pPr>
            <w:pStyle w:val="Ttulo3"/>
            <w:spacing w:before="120" w:line="240" w:lineRule="auto"/>
            <w:jc w:val="both"/>
            <w:divId w:val="1537963103"/>
            <w:rPr>
              <w:rFonts w:ascii="Aptos" w:eastAsia="Times New Roman" w:hAnsi="Aptos"/>
              <w:b/>
              <w:color w:val="8D648C"/>
              <w:sz w:val="22"/>
            </w:rPr>
          </w:pPr>
          <w:r w:rsidRPr="00482261">
            <w:rPr>
              <w:rFonts w:ascii="Aptos" w:eastAsia="Times New Roman" w:hAnsi="Aptos"/>
              <w:b/>
              <w:color w:val="8D648C"/>
              <w:sz w:val="22"/>
            </w:rPr>
            <w:t xml:space="preserve">H-A01-003 Cast inseguro en </w:t>
          </w:r>
          <w:proofErr w:type="spellStart"/>
          <w:r w:rsidRPr="00482261">
            <w:rPr>
              <w:rFonts w:ascii="Aptos" w:eastAsia="Times New Roman" w:hAnsi="Aptos"/>
              <w:b/>
              <w:color w:val="8D648C"/>
              <w:sz w:val="22"/>
            </w:rPr>
            <w:t>management</w:t>
          </w:r>
          <w:proofErr w:type="spellEnd"/>
          <w:r w:rsidRPr="00482261">
            <w:rPr>
              <w:rFonts w:ascii="Aptos" w:eastAsia="Times New Roman" w:hAnsi="Aptos"/>
              <w:b/>
              <w:color w:val="8D648C"/>
              <w:sz w:val="22"/>
            </w:rPr>
            <w:t xml:space="preserve"> trace</w:t>
          </w:r>
        </w:p>
        <w:p w14:paraId="3DC01011" w14:textId="77777777" w:rsidR="00482261" w:rsidRPr="00482261" w:rsidRDefault="00482261" w:rsidP="00482261">
          <w:pPr>
            <w:pStyle w:val="NormalWeb"/>
            <w:spacing w:after="80"/>
            <w:divId w:val="1537963103"/>
            <w:rPr>
              <w:rFonts w:ascii="Aptos" w:hAnsi="Aptos"/>
              <w:color w:val="1F2937"/>
            </w:rPr>
          </w:pPr>
          <w:r w:rsidRPr="00482261">
            <w:rPr>
              <w:rFonts w:ascii="Aptos" w:hAnsi="Aptos"/>
              <w:color w:val="1F2937"/>
            </w:rPr>
            <w:t xml:space="preserve">La consulta de trazabilidad puede depender de </w:t>
          </w:r>
          <w:proofErr w:type="spellStart"/>
          <w:r w:rsidRPr="00482261">
            <w:rPr>
              <w:rFonts w:ascii="Aptos" w:hAnsi="Aptos"/>
              <w:color w:val="1F2937"/>
            </w:rPr>
            <w:t>casts</w:t>
          </w:r>
          <w:proofErr w:type="spellEnd"/>
          <w:r w:rsidRPr="00482261">
            <w:rPr>
              <w:rFonts w:ascii="Aptos" w:hAnsi="Aptos"/>
              <w:color w:val="1F2937"/>
            </w:rPr>
            <w:t xml:space="preserve"> sobre valores JSON no siempre normalizados.</w:t>
          </w:r>
        </w:p>
        <w:p w14:paraId="0C353498" w14:textId="77777777" w:rsidR="00482261" w:rsidRPr="00482261" w:rsidRDefault="00482261" w:rsidP="00482261">
          <w:pPr>
            <w:pStyle w:val="Ttulo3"/>
            <w:spacing w:before="120" w:line="240" w:lineRule="auto"/>
            <w:jc w:val="both"/>
            <w:divId w:val="1537963103"/>
            <w:rPr>
              <w:rFonts w:ascii="Aptos" w:eastAsia="Times New Roman" w:hAnsi="Aptos"/>
              <w:b/>
              <w:color w:val="8D648C"/>
              <w:sz w:val="22"/>
            </w:rPr>
          </w:pPr>
          <w:r w:rsidRPr="00482261">
            <w:rPr>
              <w:rFonts w:ascii="Aptos" w:eastAsia="Times New Roman" w:hAnsi="Aptos"/>
              <w:b/>
              <w:color w:val="8D648C"/>
              <w:sz w:val="22"/>
            </w:rPr>
            <w:t xml:space="preserve">H-A01-004 Acoplamiento </w:t>
          </w:r>
          <w:proofErr w:type="spellStart"/>
          <w:r w:rsidRPr="00482261">
            <w:rPr>
              <w:rFonts w:ascii="Aptos" w:eastAsia="Times New Roman" w:hAnsi="Aptos"/>
              <w:b/>
              <w:color w:val="8D648C"/>
              <w:sz w:val="22"/>
            </w:rPr>
            <w:t>auth</w:t>
          </w:r>
          <w:proofErr w:type="spellEnd"/>
          <w:r w:rsidRPr="00482261">
            <w:rPr>
              <w:rFonts w:ascii="Aptos" w:eastAsia="Times New Roman" w:hAnsi="Aptos"/>
              <w:b/>
              <w:color w:val="8D648C"/>
              <w:sz w:val="22"/>
            </w:rPr>
            <w:t>-attendance</w:t>
          </w:r>
        </w:p>
        <w:p w14:paraId="702F6B94" w14:textId="77777777" w:rsidR="00482261" w:rsidRPr="00482261" w:rsidRDefault="00482261" w:rsidP="00482261">
          <w:pPr>
            <w:pStyle w:val="NormalWeb"/>
            <w:spacing w:after="80"/>
            <w:divId w:val="1537963103"/>
            <w:rPr>
              <w:rFonts w:ascii="Aptos" w:hAnsi="Aptos"/>
              <w:color w:val="1F2937"/>
            </w:rPr>
          </w:pPr>
          <w:r w:rsidRPr="00482261">
            <w:rPr>
              <w:rFonts w:ascii="Aptos" w:hAnsi="Aptos"/>
              <w:color w:val="1F2937"/>
            </w:rPr>
            <w:t xml:space="preserve">El </w:t>
          </w:r>
          <w:proofErr w:type="spellStart"/>
          <w:r w:rsidRPr="00482261">
            <w:rPr>
              <w:rFonts w:ascii="Aptos" w:hAnsi="Aptos"/>
              <w:color w:val="1F2937"/>
            </w:rPr>
            <w:t>callback</w:t>
          </w:r>
          <w:proofErr w:type="spellEnd"/>
          <w:r w:rsidRPr="00482261">
            <w:rPr>
              <w:rFonts w:ascii="Aptos" w:hAnsi="Aptos"/>
              <w:color w:val="1F2937"/>
            </w:rPr>
            <w:t xml:space="preserve"> de autenticación mantiene un efecto secundario hacia asistencia.</w:t>
          </w:r>
        </w:p>
        <w:p w14:paraId="663F0E17" w14:textId="77777777" w:rsidR="00482261" w:rsidRPr="00482261" w:rsidRDefault="00482261" w:rsidP="00482261">
          <w:pPr>
            <w:pStyle w:val="Ttulo3"/>
            <w:spacing w:before="120" w:line="240" w:lineRule="auto"/>
            <w:jc w:val="both"/>
            <w:divId w:val="1537963103"/>
            <w:rPr>
              <w:rFonts w:ascii="Aptos" w:eastAsia="Times New Roman" w:hAnsi="Aptos"/>
              <w:b/>
              <w:color w:val="8D648C"/>
              <w:sz w:val="22"/>
            </w:rPr>
          </w:pPr>
          <w:r w:rsidRPr="00482261">
            <w:rPr>
              <w:rFonts w:ascii="Aptos" w:eastAsia="Times New Roman" w:hAnsi="Aptos"/>
              <w:b/>
              <w:color w:val="8D648C"/>
              <w:sz w:val="22"/>
            </w:rPr>
            <w:t xml:space="preserve">H-A01-005 Dependencias auxiliares en </w:t>
          </w:r>
          <w:proofErr w:type="spellStart"/>
          <w:r w:rsidRPr="00482261">
            <w:rPr>
              <w:rFonts w:ascii="Aptos" w:eastAsia="Times New Roman" w:hAnsi="Aptos"/>
              <w:b/>
              <w:color w:val="8D648C"/>
              <w:sz w:val="22"/>
            </w:rPr>
            <w:t>security</w:t>
          </w:r>
          <w:proofErr w:type="spellEnd"/>
        </w:p>
        <w:p w14:paraId="1C0C75FA" w14:textId="77777777" w:rsidR="00482261" w:rsidRPr="00482261" w:rsidRDefault="00482261" w:rsidP="00482261">
          <w:pPr>
            <w:pStyle w:val="NormalWeb"/>
            <w:spacing w:after="80"/>
            <w:divId w:val="1537963103"/>
            <w:rPr>
              <w:rFonts w:ascii="Aptos" w:hAnsi="Aptos"/>
              <w:color w:val="1F2937"/>
            </w:rPr>
          </w:pPr>
          <w:r w:rsidRPr="00482261">
            <w:rPr>
              <w:rFonts w:ascii="Aptos" w:hAnsi="Aptos"/>
              <w:color w:val="1F2937"/>
            </w:rPr>
            <w:t>security.whitelist.js y security.siem.js siguen dependiendo de artefactos auxiliares que no forman parte del flujo core verificado.</w:t>
          </w:r>
        </w:p>
        <w:p w14:paraId="2516C7B2" w14:textId="77777777" w:rsidR="00482261" w:rsidRPr="00482261" w:rsidRDefault="00482261" w:rsidP="00482261">
          <w:pPr>
            <w:pStyle w:val="Ttulo3"/>
            <w:spacing w:before="120" w:line="240" w:lineRule="auto"/>
            <w:jc w:val="both"/>
            <w:divId w:val="1537963103"/>
            <w:rPr>
              <w:rFonts w:ascii="Aptos" w:eastAsia="Times New Roman" w:hAnsi="Aptos"/>
              <w:b/>
              <w:color w:val="8D648C"/>
              <w:sz w:val="22"/>
            </w:rPr>
          </w:pPr>
          <w:r w:rsidRPr="00482261">
            <w:rPr>
              <w:rFonts w:ascii="Aptos" w:eastAsia="Times New Roman" w:hAnsi="Aptos"/>
              <w:b/>
              <w:color w:val="8D648C"/>
              <w:sz w:val="22"/>
            </w:rPr>
            <w:t xml:space="preserve">H-A01-006 Dependencias SQL duras en </w:t>
          </w:r>
          <w:proofErr w:type="spellStart"/>
          <w:r w:rsidRPr="00482261">
            <w:rPr>
              <w:rFonts w:ascii="Aptos" w:eastAsia="Times New Roman" w:hAnsi="Aptos"/>
              <w:b/>
              <w:color w:val="8D648C"/>
              <w:sz w:val="22"/>
            </w:rPr>
            <w:t>signature</w:t>
          </w:r>
          <w:proofErr w:type="spellEnd"/>
        </w:p>
        <w:p w14:paraId="75F7C344" w14:textId="77777777" w:rsidR="00482261" w:rsidRPr="00482261" w:rsidRDefault="00482261" w:rsidP="00482261">
          <w:pPr>
            <w:pStyle w:val="NormalWeb"/>
            <w:spacing w:after="80"/>
            <w:divId w:val="1537963103"/>
            <w:rPr>
              <w:rFonts w:ascii="Aptos" w:hAnsi="Aptos"/>
              <w:color w:val="1F2937"/>
            </w:rPr>
          </w:pPr>
          <w:r w:rsidRPr="00482261">
            <w:rPr>
              <w:rFonts w:ascii="Aptos" w:hAnsi="Aptos"/>
              <w:color w:val="1F2937"/>
            </w:rPr>
            <w:t xml:space="preserve">El flujo completo de firma depende de vistas y funciones SQL </w:t>
          </w:r>
          <w:proofErr w:type="spellStart"/>
          <w:r w:rsidRPr="00482261">
            <w:rPr>
              <w:rFonts w:ascii="Aptos" w:hAnsi="Aptos"/>
              <w:color w:val="1F2937"/>
            </w:rPr>
            <w:t>especificas</w:t>
          </w:r>
          <w:proofErr w:type="spellEnd"/>
          <w:r w:rsidRPr="00482261">
            <w:rPr>
              <w:rFonts w:ascii="Aptos" w:hAnsi="Aptos"/>
              <w:color w:val="1F2937"/>
            </w:rPr>
            <w:t>.</w:t>
          </w:r>
        </w:p>
        <w:p w14:paraId="3D0AEC1C" w14:textId="77777777" w:rsidR="00482261" w:rsidRPr="00482261" w:rsidRDefault="00482261" w:rsidP="00482261">
          <w:pPr>
            <w:pStyle w:val="Ttulo2"/>
            <w:spacing w:after="120" w:line="240" w:lineRule="auto"/>
            <w:jc w:val="both"/>
            <w:divId w:val="1537963103"/>
            <w:rPr>
              <w:rFonts w:ascii="Aptos" w:eastAsia="Times New Roman" w:hAnsi="Aptos"/>
              <w:b/>
              <w:color w:val="325483"/>
              <w:sz w:val="26"/>
            </w:rPr>
          </w:pPr>
          <w:r w:rsidRPr="00482261">
            <w:rPr>
              <w:rFonts w:ascii="Aptos" w:eastAsia="Times New Roman" w:hAnsi="Aptos"/>
              <w:b/>
              <w:color w:val="325483"/>
              <w:sz w:val="26"/>
            </w:rPr>
            <w:t xml:space="preserve">4. Hallazgos cerrados en esta </w:t>
          </w:r>
          <w:proofErr w:type="spellStart"/>
          <w:r w:rsidRPr="00482261">
            <w:rPr>
              <w:rFonts w:ascii="Aptos" w:eastAsia="Times New Roman" w:hAnsi="Aptos"/>
              <w:b/>
              <w:color w:val="325483"/>
              <w:sz w:val="26"/>
            </w:rPr>
            <w:t>revision</w:t>
          </w:r>
          <w:proofErr w:type="spellEnd"/>
        </w:p>
        <w:p w14:paraId="6710B0EE" w14:textId="77777777" w:rsidR="00482261" w:rsidRPr="00482261" w:rsidRDefault="00482261" w:rsidP="00482261">
          <w:pPr>
            <w:numPr>
              <w:ilvl w:val="0"/>
              <w:numId w:val="93"/>
            </w:numPr>
            <w:spacing w:after="80" w:line="240" w:lineRule="auto"/>
            <w:jc w:val="both"/>
            <w:divId w:val="1537963103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 xml:space="preserve">Montaje de </w:t>
          </w: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security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 xml:space="preserve"> confirmado en </w:t>
          </w: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runtime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.</w:t>
          </w:r>
        </w:p>
        <w:p w14:paraId="06609499" w14:textId="77777777" w:rsidR="00482261" w:rsidRPr="00482261" w:rsidRDefault="00482261" w:rsidP="00482261">
          <w:pPr>
            <w:numPr>
              <w:ilvl w:val="0"/>
              <w:numId w:val="93"/>
            </w:numPr>
            <w:spacing w:after="80" w:line="240" w:lineRule="auto"/>
            <w:jc w:val="both"/>
            <w:divId w:val="1537963103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 xml:space="preserve">Referencias SQL de </w:t>
          </w: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management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 xml:space="preserve"> alineadas al esquema real principal.</w:t>
          </w:r>
        </w:p>
        <w:p w14:paraId="423167E8" w14:textId="77777777" w:rsidR="00482261" w:rsidRPr="00482261" w:rsidRDefault="00482261" w:rsidP="00482261">
          <w:pPr>
            <w:numPr>
              <w:ilvl w:val="0"/>
              <w:numId w:val="93"/>
            </w:numPr>
            <w:spacing w:after="80" w:line="240" w:lineRule="auto"/>
            <w:jc w:val="both"/>
            <w:divId w:val="1537963103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lastRenderedPageBreak/>
            <w:t xml:space="preserve">Compatibilidad de </w:t>
          </w: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signature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 xml:space="preserve"> bajo /api y alias /api/v1/</w:t>
          </w: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signature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.</w:t>
          </w:r>
        </w:p>
        <w:p w14:paraId="7C6BFD34" w14:textId="77777777" w:rsidR="00482261" w:rsidRPr="00482261" w:rsidRDefault="00482261" w:rsidP="00482261">
          <w:pPr>
            <w:numPr>
              <w:ilvl w:val="0"/>
              <w:numId w:val="93"/>
            </w:numPr>
            <w:spacing w:after="80" w:line="240" w:lineRule="auto"/>
            <w:jc w:val="both"/>
            <w:divId w:val="1537963103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Resolucion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 xml:space="preserve"> de credenciales Google sin dependencia funcional a archivo secreto versionado.</w:t>
          </w:r>
        </w:p>
        <w:p w14:paraId="55DDB07F" w14:textId="77777777" w:rsidR="00482261" w:rsidRPr="00482261" w:rsidRDefault="00482261" w:rsidP="00482261">
          <w:pPr>
            <w:numPr>
              <w:ilvl w:val="0"/>
              <w:numId w:val="93"/>
            </w:numPr>
            <w:spacing w:after="80" w:line="240" w:lineRule="auto"/>
            <w:jc w:val="both"/>
            <w:divId w:val="1537963103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Incorporacion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 xml:space="preserve"> formal de </w:t>
          </w: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documents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 xml:space="preserve">, files, </w:t>
          </w: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notifications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 xml:space="preserve">, </w:t>
          </w: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dashboard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 xml:space="preserve"> y </w:t>
          </w: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gmail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 xml:space="preserve"> al alcance documental del área.</w:t>
          </w:r>
        </w:p>
        <w:p w14:paraId="34C8D4AD" w14:textId="77777777" w:rsidR="00482261" w:rsidRPr="00482261" w:rsidRDefault="00482261" w:rsidP="00482261">
          <w:pPr>
            <w:pStyle w:val="Ttulo2"/>
            <w:spacing w:after="120" w:line="240" w:lineRule="auto"/>
            <w:jc w:val="both"/>
            <w:divId w:val="1537963103"/>
            <w:rPr>
              <w:rFonts w:ascii="Aptos" w:eastAsia="Times New Roman" w:hAnsi="Aptos"/>
              <w:b/>
              <w:color w:val="325483"/>
              <w:sz w:val="26"/>
              <w:szCs w:val="26"/>
            </w:rPr>
          </w:pPr>
          <w:r w:rsidRPr="00482261">
            <w:rPr>
              <w:rFonts w:ascii="Aptos" w:eastAsia="Times New Roman" w:hAnsi="Aptos"/>
              <w:b/>
              <w:color w:val="325483"/>
              <w:sz w:val="26"/>
            </w:rPr>
            <w:t>5. Elementos fuera de alcance del área</w:t>
          </w:r>
        </w:p>
        <w:p w14:paraId="1793B0D7" w14:textId="77777777" w:rsidR="00482261" w:rsidRPr="00482261" w:rsidRDefault="00482261" w:rsidP="00482261">
          <w:pPr>
            <w:numPr>
              <w:ilvl w:val="0"/>
              <w:numId w:val="94"/>
            </w:numPr>
            <w:spacing w:after="80" w:line="240" w:lineRule="auto"/>
            <w:jc w:val="both"/>
            <w:divId w:val="1537963103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Respaldo de base de datos y continuidad operativa de plataforma.</w:t>
          </w:r>
        </w:p>
        <w:p w14:paraId="17F3E03B" w14:textId="77777777" w:rsidR="00482261" w:rsidRPr="00482261" w:rsidRDefault="00482261" w:rsidP="00482261">
          <w:pPr>
            <w:numPr>
              <w:ilvl w:val="0"/>
              <w:numId w:val="94"/>
            </w:numPr>
            <w:spacing w:after="80" w:line="240" w:lineRule="auto"/>
            <w:jc w:val="both"/>
            <w:divId w:val="1537963103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 xml:space="preserve">Jobs internos de infraestructura sin </w:t>
          </w: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relacion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 xml:space="preserve"> funcional directa con el dominio.</w:t>
          </w:r>
        </w:p>
        <w:p w14:paraId="01EDECC9" w14:textId="77777777" w:rsidR="00482261" w:rsidRPr="00482261" w:rsidRDefault="00482261" w:rsidP="00482261">
          <w:pPr>
            <w:numPr>
              <w:ilvl w:val="0"/>
              <w:numId w:val="94"/>
            </w:numPr>
            <w:spacing w:after="80" w:line="240" w:lineRule="auto"/>
            <w:jc w:val="both"/>
            <w:divId w:val="1537963103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 xml:space="preserve">Módulos de negocio propios de otras </w:t>
          </w: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areas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 xml:space="preserve"> salvo cuando consumen servicios transversales del área.</w:t>
          </w:r>
        </w:p>
        <w:p w14:paraId="1FA19B16" w14:textId="77777777" w:rsidR="00482261" w:rsidRPr="00482261" w:rsidRDefault="00482261" w:rsidP="00482261">
          <w:pPr>
            <w:pStyle w:val="Ttulo2"/>
            <w:spacing w:after="120" w:line="240" w:lineRule="auto"/>
            <w:jc w:val="both"/>
            <w:divId w:val="1537963103"/>
            <w:rPr>
              <w:rFonts w:ascii="Aptos" w:eastAsia="Times New Roman" w:hAnsi="Aptos"/>
              <w:b/>
              <w:color w:val="325483"/>
              <w:sz w:val="26"/>
              <w:szCs w:val="26"/>
            </w:rPr>
          </w:pPr>
          <w:r w:rsidRPr="00482261">
            <w:rPr>
              <w:rFonts w:ascii="Aptos" w:eastAsia="Times New Roman" w:hAnsi="Aptos"/>
              <w:b/>
              <w:color w:val="325483"/>
              <w:sz w:val="26"/>
            </w:rPr>
            <w:t xml:space="preserve">6. </w:t>
          </w:r>
          <w:proofErr w:type="spellStart"/>
          <w:r w:rsidRPr="00482261">
            <w:rPr>
              <w:rFonts w:ascii="Aptos" w:eastAsia="Times New Roman" w:hAnsi="Aptos"/>
              <w:b/>
              <w:color w:val="325483"/>
              <w:sz w:val="26"/>
            </w:rPr>
            <w:t>Conclusion</w:t>
          </w:r>
          <w:proofErr w:type="spellEnd"/>
        </w:p>
        <w:p w14:paraId="15C75A16" w14:textId="77777777" w:rsidR="00482261" w:rsidRPr="00482261" w:rsidRDefault="00482261" w:rsidP="00482261">
          <w:pPr>
            <w:pStyle w:val="NormalWeb"/>
            <w:spacing w:after="80"/>
            <w:divId w:val="1537963103"/>
            <w:rPr>
              <w:rFonts w:ascii="Aptos" w:hAnsi="Aptos"/>
              <w:color w:val="1F2937"/>
            </w:rPr>
          </w:pPr>
          <w:r w:rsidRPr="00482261">
            <w:rPr>
              <w:rFonts w:ascii="Aptos" w:hAnsi="Aptos"/>
              <w:color w:val="1F2937"/>
            </w:rPr>
            <w:t xml:space="preserve">El Área 01 queda ampliada y mejor delimitada documentalmente. Los hallazgos vigentes se concentran en robustez, </w:t>
          </w:r>
          <w:proofErr w:type="spellStart"/>
          <w:r w:rsidRPr="00482261">
            <w:rPr>
              <w:rFonts w:ascii="Aptos" w:hAnsi="Aptos"/>
              <w:color w:val="1F2937"/>
            </w:rPr>
            <w:t>segmentacion</w:t>
          </w:r>
          <w:proofErr w:type="spellEnd"/>
          <w:r w:rsidRPr="00482261">
            <w:rPr>
              <w:rFonts w:ascii="Aptos" w:hAnsi="Aptos"/>
              <w:color w:val="1F2937"/>
            </w:rPr>
            <w:t xml:space="preserve"> y dependencias especializadas; no invalidan la </w:t>
          </w:r>
          <w:proofErr w:type="spellStart"/>
          <w:r w:rsidRPr="00482261">
            <w:rPr>
              <w:rFonts w:ascii="Aptos" w:hAnsi="Aptos"/>
              <w:color w:val="1F2937"/>
            </w:rPr>
            <w:t>incorporacion</w:t>
          </w:r>
          <w:proofErr w:type="spellEnd"/>
          <w:r w:rsidRPr="00482261">
            <w:rPr>
              <w:rFonts w:ascii="Aptos" w:hAnsi="Aptos"/>
              <w:color w:val="1F2937"/>
            </w:rPr>
            <w:t xml:space="preserve"> del subdominio de gestión documental, pero deben mantenerse visibles para la siguiente ronda de </w:t>
          </w:r>
          <w:proofErr w:type="spellStart"/>
          <w:r w:rsidRPr="00482261">
            <w:rPr>
              <w:rFonts w:ascii="Aptos" w:hAnsi="Aptos"/>
              <w:color w:val="1F2937"/>
            </w:rPr>
            <w:t>remediacion</w:t>
          </w:r>
          <w:proofErr w:type="spellEnd"/>
          <w:r w:rsidRPr="00482261">
            <w:rPr>
              <w:rFonts w:ascii="Aptos" w:hAnsi="Aptos"/>
              <w:color w:val="1F2937"/>
            </w:rPr>
            <w:t>.</w:t>
          </w:r>
        </w:p>
        <w:p w14:paraId="1BD7C63A" w14:textId="77777777" w:rsidR="00482261" w:rsidRPr="00482261" w:rsidRDefault="00482261" w:rsidP="00482261">
          <w:pPr>
            <w:pStyle w:val="Ttulo1"/>
            <w:shd w:val="clear" w:color="auto" w:fill="E6E6E6"/>
            <w:spacing w:before="200" w:after="200" w:line="240" w:lineRule="auto"/>
            <w:jc w:val="both"/>
            <w:divId w:val="1537963103"/>
            <w:rPr>
              <w:rFonts w:ascii="Aptos" w:eastAsia="Times New Roman" w:hAnsi="Aptos"/>
              <w:b/>
              <w:color w:val="325483"/>
              <w:sz w:val="32"/>
            </w:rPr>
          </w:pPr>
          <w:r w:rsidRPr="00482261">
            <w:rPr>
              <w:rFonts w:ascii="Aptos" w:eastAsia="Times New Roman" w:hAnsi="Aptos"/>
              <w:b/>
              <w:color w:val="325483"/>
              <w:sz w:val="32"/>
            </w:rPr>
            <w:t>PROTOCOLO DE EJECUCION IQ</w:t>
          </w:r>
        </w:p>
        <w:p w14:paraId="3FDC5671" w14:textId="77777777" w:rsidR="00482261" w:rsidRPr="00482261" w:rsidRDefault="00482261" w:rsidP="00482261">
          <w:pPr>
            <w:pStyle w:val="NormalWeb"/>
            <w:spacing w:after="80"/>
            <w:divId w:val="1537963103"/>
            <w:rPr>
              <w:rFonts w:ascii="Aptos" w:hAnsi="Aptos"/>
              <w:color w:val="1F2937"/>
            </w:rPr>
          </w:pPr>
          <w:r w:rsidRPr="00482261">
            <w:rPr>
              <w:rFonts w:ascii="Aptos" w:hAnsi="Aptos"/>
              <w:color w:val="1F2937"/>
            </w:rPr>
            <w:t xml:space="preserve">Este protocolo define las actividades, evidencias esperadas, criterios de </w:t>
          </w:r>
          <w:proofErr w:type="spellStart"/>
          <w:r w:rsidRPr="00482261">
            <w:rPr>
              <w:rFonts w:ascii="Aptos" w:hAnsi="Aptos"/>
              <w:color w:val="1F2937"/>
            </w:rPr>
            <w:t>aceptacion</w:t>
          </w:r>
          <w:proofErr w:type="spellEnd"/>
          <w:r w:rsidRPr="00482261">
            <w:rPr>
              <w:rFonts w:ascii="Aptos" w:hAnsi="Aptos"/>
              <w:color w:val="1F2937"/>
            </w:rPr>
            <w:t xml:space="preserve"> y campos de registro requeridos para ejecutar formalmente la calificación de instalación del área.</w:t>
          </w:r>
        </w:p>
        <w:p w14:paraId="02ED0FCF" w14:textId="77777777" w:rsidR="00482261" w:rsidRPr="00482261" w:rsidRDefault="00482261" w:rsidP="00482261">
          <w:pPr>
            <w:pStyle w:val="Ttulo2"/>
            <w:spacing w:after="120" w:line="240" w:lineRule="auto"/>
            <w:jc w:val="both"/>
            <w:divId w:val="1537963103"/>
            <w:rPr>
              <w:rFonts w:ascii="Aptos" w:eastAsia="Times New Roman" w:hAnsi="Aptos"/>
              <w:b/>
              <w:color w:val="325483"/>
              <w:sz w:val="26"/>
            </w:rPr>
          </w:pPr>
          <w:r w:rsidRPr="00482261">
            <w:rPr>
              <w:rFonts w:ascii="Aptos" w:eastAsia="Times New Roman" w:hAnsi="Aptos"/>
              <w:b/>
              <w:color w:val="325483"/>
              <w:sz w:val="26"/>
            </w:rPr>
            <w:t>Área 01: Gobierno, Seguridad, Cumplimiento y Gestión Documental</w:t>
          </w:r>
        </w:p>
        <w:p w14:paraId="5B843B1C" w14:textId="77777777" w:rsidR="00482261" w:rsidRPr="00482261" w:rsidRDefault="00482261" w:rsidP="00482261">
          <w:pPr>
            <w:pStyle w:val="Ttulo2"/>
            <w:spacing w:after="120" w:line="240" w:lineRule="auto"/>
            <w:jc w:val="both"/>
            <w:divId w:val="1537963103"/>
            <w:rPr>
              <w:rFonts w:ascii="Aptos" w:eastAsia="Times New Roman" w:hAnsi="Aptos"/>
              <w:b/>
              <w:color w:val="325483"/>
              <w:sz w:val="26"/>
            </w:rPr>
          </w:pPr>
          <w:r w:rsidRPr="00482261">
            <w:rPr>
              <w:rFonts w:ascii="Aptos" w:eastAsia="Times New Roman" w:hAnsi="Aptos"/>
              <w:b/>
              <w:color w:val="325483"/>
              <w:sz w:val="26"/>
            </w:rPr>
            <w:t>1. Objetivo</w:t>
          </w:r>
        </w:p>
        <w:p w14:paraId="7ADC82E1" w14:textId="77777777" w:rsidR="00482261" w:rsidRPr="00482261" w:rsidRDefault="00482261" w:rsidP="00482261">
          <w:pPr>
            <w:pStyle w:val="NormalWeb"/>
            <w:spacing w:after="80"/>
            <w:divId w:val="1537963103"/>
            <w:rPr>
              <w:rFonts w:ascii="Aptos" w:hAnsi="Aptos"/>
              <w:color w:val="1F2937"/>
            </w:rPr>
          </w:pPr>
          <w:r w:rsidRPr="00482261">
            <w:rPr>
              <w:rFonts w:ascii="Aptos" w:hAnsi="Aptos"/>
              <w:color w:val="1F2937"/>
            </w:rPr>
            <w:t>Definir los pasos de ejecución de la IQ para verificar montaje, dependencias y prerrequisitos técnicos del Área 01 ampliada.</w:t>
          </w:r>
        </w:p>
        <w:p w14:paraId="7895DD2F" w14:textId="77777777" w:rsidR="00482261" w:rsidRPr="00482261" w:rsidRDefault="00482261" w:rsidP="00482261">
          <w:pPr>
            <w:pStyle w:val="Ttulo2"/>
            <w:spacing w:after="120" w:line="240" w:lineRule="auto"/>
            <w:jc w:val="both"/>
            <w:divId w:val="1537963103"/>
            <w:rPr>
              <w:rFonts w:ascii="Aptos" w:eastAsia="Times New Roman" w:hAnsi="Aptos"/>
              <w:b/>
              <w:color w:val="325483"/>
              <w:sz w:val="26"/>
            </w:rPr>
          </w:pPr>
          <w:r w:rsidRPr="00482261">
            <w:rPr>
              <w:rFonts w:ascii="Aptos" w:eastAsia="Times New Roman" w:hAnsi="Aptos"/>
              <w:b/>
              <w:color w:val="325483"/>
              <w:sz w:val="26"/>
            </w:rPr>
            <w:t>2. Casos de ejecución</w:t>
          </w:r>
        </w:p>
        <w:tbl>
          <w:tblPr>
            <w:tblStyle w:val="Tablaconcuadrcula"/>
            <w:tblW w:w="5000" w:type="pct"/>
            <w:tblLook w:val="04A0" w:firstRow="1" w:lastRow="0" w:firstColumn="1" w:lastColumn="0" w:noHBand="0" w:noVBand="1"/>
          </w:tblPr>
          <w:tblGrid>
            <w:gridCol w:w="762"/>
            <w:gridCol w:w="1247"/>
            <w:gridCol w:w="5553"/>
            <w:gridCol w:w="2066"/>
          </w:tblGrid>
          <w:tr w:rsidR="00482261" w:rsidRPr="00482261" w14:paraId="7A8F86F9" w14:textId="77777777" w:rsidTr="00482261">
            <w:trPr>
              <w:divId w:val="1537963103"/>
              <w:cantSplit/>
              <w:tblHeader/>
            </w:trPr>
            <w:tc>
              <w:tcPr>
                <w:tcW w:w="402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28534033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ID</w:t>
                </w:r>
              </w:p>
            </w:tc>
            <w:tc>
              <w:tcPr>
                <w:tcW w:w="629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1CD29C34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Módulo</w:t>
                </w:r>
              </w:p>
            </w:tc>
            <w:tc>
              <w:tcPr>
                <w:tcW w:w="2889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56BF28CB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proofErr w:type="spellStart"/>
                <w:r w:rsidRPr="00482261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Verificacion</w:t>
                </w:r>
                <w:proofErr w:type="spellEnd"/>
              </w:p>
            </w:tc>
            <w:tc>
              <w:tcPr>
                <w:tcW w:w="1079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7E8CCC88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Resultado esperado</w:t>
                </w:r>
              </w:p>
            </w:tc>
          </w:tr>
          <w:tr w:rsidR="00482261" w:rsidRPr="00482261" w14:paraId="7BFB33D2" w14:textId="77777777" w:rsidTr="00482261">
            <w:trPr>
              <w:divId w:val="1537963103"/>
              <w:cantSplit/>
              <w:tblHeader/>
            </w:trPr>
            <w:tc>
              <w:tcPr>
                <w:tcW w:w="402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6F39EB2D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IQP-GD-001</w:t>
                </w:r>
              </w:p>
            </w:tc>
            <w:tc>
              <w:tcPr>
                <w:tcW w:w="629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1C000CC5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auth</w:t>
                </w:r>
                <w:proofErr w:type="spellEnd"/>
              </w:p>
            </w:tc>
            <w:tc>
              <w:tcPr>
                <w:tcW w:w="2889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48F698F0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Verificar /api/v1/</w:t>
                </w: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auth</w:t>
                </w:r>
                <w:proofErr w:type="spellEnd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/</w:t>
                </w: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google</w:t>
                </w:r>
                <w:proofErr w:type="spellEnd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y existencia de </w:t>
                </w: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callback</w:t>
                </w:r>
                <w:proofErr w:type="spellEnd"/>
              </w:p>
            </w:tc>
            <w:tc>
              <w:tcPr>
                <w:tcW w:w="1079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375611F2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Rutas accesibles y montadas</w:t>
                </w:r>
              </w:p>
            </w:tc>
          </w:tr>
          <w:tr w:rsidR="00482261" w:rsidRPr="00482261" w14:paraId="64213612" w14:textId="77777777" w:rsidTr="00482261">
            <w:trPr>
              <w:divId w:val="1537963103"/>
              <w:cantSplit/>
              <w:tblHeader/>
            </w:trPr>
            <w:tc>
              <w:tcPr>
                <w:tcW w:w="402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6F00075B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IQP-GD-002</w:t>
                </w:r>
              </w:p>
            </w:tc>
            <w:tc>
              <w:tcPr>
                <w:tcW w:w="629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6F2728DD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security</w:t>
                </w:r>
                <w:proofErr w:type="spellEnd"/>
              </w:p>
            </w:tc>
            <w:tc>
              <w:tcPr>
                <w:tcW w:w="2889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4C579B66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Verificar </w:t>
                </w: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auditoria.logs</w:t>
                </w:r>
                <w:proofErr w:type="spellEnd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, </w:t>
                </w: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notifications</w:t>
                </w:r>
                <w:proofErr w:type="spellEnd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, </w:t>
                </w: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user_sessions</w:t>
                </w:r>
                <w:proofErr w:type="spellEnd"/>
              </w:p>
            </w:tc>
            <w:tc>
              <w:tcPr>
                <w:tcW w:w="1079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57F16E4C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Objetos visibles en DB</w:t>
                </w:r>
              </w:p>
            </w:tc>
          </w:tr>
          <w:tr w:rsidR="00482261" w:rsidRPr="00482261" w14:paraId="03063059" w14:textId="77777777" w:rsidTr="00482261">
            <w:trPr>
              <w:divId w:val="1537963103"/>
              <w:cantSplit/>
              <w:tblHeader/>
            </w:trPr>
            <w:tc>
              <w:tcPr>
                <w:tcW w:w="402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69242FEC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IQP-GD-003</w:t>
                </w:r>
              </w:p>
            </w:tc>
            <w:tc>
              <w:tcPr>
                <w:tcW w:w="629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2C4F5357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audit-prep</w:t>
                </w:r>
                <w:proofErr w:type="spellEnd"/>
              </w:p>
            </w:tc>
            <w:tc>
              <w:tcPr>
                <w:tcW w:w="2889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7A3D0BF1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Verificar </w:t>
                </w: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audit_settings</w:t>
                </w:r>
                <w:proofErr w:type="spellEnd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, </w:t>
                </w: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audit_sections</w:t>
                </w:r>
                <w:proofErr w:type="spellEnd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, </w:t>
                </w: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audit_documents</w:t>
                </w:r>
                <w:proofErr w:type="spellEnd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, </w:t>
                </w: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audit_access_grants</w:t>
                </w:r>
                <w:proofErr w:type="spellEnd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y GET /api/v1/</w:t>
                </w: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audit-prep</w:t>
                </w:r>
                <w:proofErr w:type="spellEnd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/status</w:t>
                </w:r>
              </w:p>
            </w:tc>
            <w:tc>
              <w:tcPr>
                <w:tcW w:w="1079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13000681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Tablas existentes y </w:t>
                </w: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endpoint</w:t>
                </w:r>
                <w:proofErr w:type="spellEnd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operativo</w:t>
                </w:r>
              </w:p>
            </w:tc>
          </w:tr>
          <w:tr w:rsidR="00482261" w:rsidRPr="00482261" w14:paraId="5EA23B77" w14:textId="77777777" w:rsidTr="00482261">
            <w:trPr>
              <w:divId w:val="1537963103"/>
              <w:cantSplit/>
              <w:tblHeader/>
            </w:trPr>
            <w:tc>
              <w:tcPr>
                <w:tcW w:w="402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1F7983A0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IQP-GD-004</w:t>
                </w:r>
              </w:p>
            </w:tc>
            <w:tc>
              <w:tcPr>
                <w:tcW w:w="629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13BB5AEF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management</w:t>
                </w:r>
                <w:proofErr w:type="spellEnd"/>
              </w:p>
            </w:tc>
            <w:tc>
              <w:tcPr>
                <w:tcW w:w="2889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159C4A15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Verificar /api/v1/</w:t>
                </w: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management</w:t>
                </w:r>
                <w:proofErr w:type="spellEnd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/</w:t>
                </w: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stats</w:t>
                </w:r>
                <w:proofErr w:type="spellEnd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, /</w:t>
                </w: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requests</w:t>
                </w:r>
                <w:proofErr w:type="spellEnd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, /trace/:id, /</w:t>
                </w: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documents</w:t>
                </w:r>
                <w:proofErr w:type="spellEnd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/:id</w:t>
                </w:r>
              </w:p>
            </w:tc>
            <w:tc>
              <w:tcPr>
                <w:tcW w:w="1079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27D2D781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Endpoints</w:t>
                </w:r>
                <w:proofErr w:type="spellEnd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accesibles</w:t>
                </w:r>
              </w:p>
            </w:tc>
          </w:tr>
          <w:tr w:rsidR="00482261" w:rsidRPr="00482261" w14:paraId="382CB86C" w14:textId="77777777" w:rsidTr="00482261">
            <w:trPr>
              <w:divId w:val="1537963103"/>
              <w:cantSplit/>
              <w:tblHeader/>
            </w:trPr>
            <w:tc>
              <w:tcPr>
                <w:tcW w:w="402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10D028A3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lastRenderedPageBreak/>
                  <w:t>IQP-GD-005</w:t>
                </w:r>
              </w:p>
            </w:tc>
            <w:tc>
              <w:tcPr>
                <w:tcW w:w="629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1CB3B7FA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documents</w:t>
                </w:r>
                <w:proofErr w:type="spellEnd"/>
              </w:p>
            </w:tc>
            <w:tc>
              <w:tcPr>
                <w:tcW w:w="2889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35A5C597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Verificar /api/v1/</w:t>
                </w: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documents</w:t>
                </w:r>
                <w:proofErr w:type="spellEnd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/</w:t>
                </w: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by-request</w:t>
                </w:r>
                <w:proofErr w:type="spellEnd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/{id} y /api/v1/</w:t>
                </w: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documents</w:t>
                </w:r>
                <w:proofErr w:type="spellEnd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/{id}</w:t>
                </w:r>
              </w:p>
            </w:tc>
            <w:tc>
              <w:tcPr>
                <w:tcW w:w="1079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339A0E8B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Rutas documentales disponibles</w:t>
                </w:r>
              </w:p>
            </w:tc>
          </w:tr>
          <w:tr w:rsidR="00482261" w:rsidRPr="00482261" w14:paraId="0FED5280" w14:textId="77777777" w:rsidTr="00482261">
            <w:trPr>
              <w:divId w:val="1537963103"/>
              <w:cantSplit/>
              <w:tblHeader/>
            </w:trPr>
            <w:tc>
              <w:tcPr>
                <w:tcW w:w="402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26ABDD7B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IQP-GD-006</w:t>
                </w:r>
              </w:p>
            </w:tc>
            <w:tc>
              <w:tcPr>
                <w:tcW w:w="629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2A5C6DC9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files</w:t>
                </w:r>
              </w:p>
            </w:tc>
            <w:tc>
              <w:tcPr>
                <w:tcW w:w="2889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36EC710A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Verificar /api/v1/files/</w:t>
                </w: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by-request</w:t>
                </w:r>
                <w:proofErr w:type="spellEnd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/{id} y /api/v1/files/{id}/</w:t>
                </w: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download</w:t>
                </w:r>
                <w:proofErr w:type="spellEnd"/>
              </w:p>
            </w:tc>
            <w:tc>
              <w:tcPr>
                <w:tcW w:w="1079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27B96F3E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Capa de adjuntos montada</w:t>
                </w:r>
              </w:p>
            </w:tc>
          </w:tr>
          <w:tr w:rsidR="00482261" w:rsidRPr="00482261" w14:paraId="19892C23" w14:textId="77777777" w:rsidTr="00482261">
            <w:trPr>
              <w:divId w:val="1537963103"/>
              <w:cantSplit/>
              <w:tblHeader/>
            </w:trPr>
            <w:tc>
              <w:tcPr>
                <w:tcW w:w="402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1E82BC16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IQP-GD-007</w:t>
                </w:r>
              </w:p>
            </w:tc>
            <w:tc>
              <w:tcPr>
                <w:tcW w:w="629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18766BB1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notifications</w:t>
                </w:r>
                <w:proofErr w:type="spellEnd"/>
              </w:p>
            </w:tc>
            <w:tc>
              <w:tcPr>
                <w:tcW w:w="2889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120E14A9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Verificar GET /api/v1/</w:t>
                </w: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notifications</w:t>
                </w:r>
                <w:proofErr w:type="spellEnd"/>
              </w:p>
            </w:tc>
            <w:tc>
              <w:tcPr>
                <w:tcW w:w="1079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413B4314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Módulo operativo</w:t>
                </w:r>
              </w:p>
            </w:tc>
          </w:tr>
          <w:tr w:rsidR="00482261" w:rsidRPr="00482261" w14:paraId="50DF77F5" w14:textId="77777777" w:rsidTr="00482261">
            <w:trPr>
              <w:divId w:val="1537963103"/>
              <w:cantSplit/>
              <w:tblHeader/>
            </w:trPr>
            <w:tc>
              <w:tcPr>
                <w:tcW w:w="402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3E6EF456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IQP-GD-008</w:t>
                </w:r>
              </w:p>
            </w:tc>
            <w:tc>
              <w:tcPr>
                <w:tcW w:w="629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41A054DE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dashboard</w:t>
                </w:r>
                <w:proofErr w:type="spellEnd"/>
              </w:p>
            </w:tc>
            <w:tc>
              <w:tcPr>
                <w:tcW w:w="2889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3EE4A962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Verificar GET /api/v1/</w:t>
                </w: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dashboard</w:t>
                </w:r>
                <w:proofErr w:type="spellEnd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/comercial/</w:t>
                </w: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summary</w:t>
                </w:r>
                <w:proofErr w:type="spellEnd"/>
              </w:p>
            </w:tc>
            <w:tc>
              <w:tcPr>
                <w:tcW w:w="1079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6542DB2F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Dashboard</w:t>
                </w:r>
                <w:proofErr w:type="spellEnd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montado</w:t>
                </w:r>
              </w:p>
            </w:tc>
          </w:tr>
          <w:tr w:rsidR="00482261" w:rsidRPr="00482261" w14:paraId="4DF83996" w14:textId="77777777" w:rsidTr="00482261">
            <w:trPr>
              <w:divId w:val="1537963103"/>
              <w:cantSplit/>
              <w:tblHeader/>
            </w:trPr>
            <w:tc>
              <w:tcPr>
                <w:tcW w:w="402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2809E2B3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IQP-GD-009</w:t>
                </w:r>
              </w:p>
            </w:tc>
            <w:tc>
              <w:tcPr>
                <w:tcW w:w="629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1E4AA7B3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gmail</w:t>
                </w:r>
                <w:proofErr w:type="spellEnd"/>
              </w:p>
            </w:tc>
            <w:tc>
              <w:tcPr>
                <w:tcW w:w="2889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31103A1F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Verificar /api/v1/</w:t>
                </w: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gmail</w:t>
                </w:r>
                <w:proofErr w:type="spellEnd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/</w:t>
                </w: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auth</w:t>
                </w:r>
                <w:proofErr w:type="spellEnd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/</w:t>
                </w: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url</w:t>
                </w:r>
                <w:proofErr w:type="spellEnd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, </w:t>
                </w: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callback</w:t>
                </w:r>
                <w:proofErr w:type="spellEnd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exceptuado y tabla </w:t>
                </w: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user_gmail_tokens</w:t>
                </w:r>
                <w:proofErr w:type="spellEnd"/>
              </w:p>
            </w:tc>
            <w:tc>
              <w:tcPr>
                <w:tcW w:w="1079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569284A9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OAuth Gmail </w:t>
                </w: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inicializable</w:t>
                </w:r>
                <w:proofErr w:type="spellEnd"/>
              </w:p>
            </w:tc>
          </w:tr>
          <w:tr w:rsidR="00482261" w:rsidRPr="00482261" w14:paraId="0115BA26" w14:textId="77777777" w:rsidTr="00482261">
            <w:trPr>
              <w:divId w:val="1537963103"/>
              <w:cantSplit/>
              <w:tblHeader/>
            </w:trPr>
            <w:tc>
              <w:tcPr>
                <w:tcW w:w="402" w:type="pct"/>
                <w:shd w:val="clear" w:color="auto" w:fill="FFFFFF"/>
                <w:hideMark/>
              </w:tcPr>
              <w:p w14:paraId="46C60270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IQP-GD-010</w:t>
                </w:r>
              </w:p>
            </w:tc>
            <w:tc>
              <w:tcPr>
                <w:tcW w:w="629" w:type="pct"/>
                <w:shd w:val="clear" w:color="auto" w:fill="FFFFFF"/>
                <w:hideMark/>
              </w:tcPr>
              <w:p w14:paraId="35585F73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signature</w:t>
                </w:r>
                <w:proofErr w:type="spellEnd"/>
              </w:p>
            </w:tc>
            <w:tc>
              <w:tcPr>
                <w:tcW w:w="2889" w:type="pct"/>
                <w:shd w:val="clear" w:color="auto" w:fill="FFFFFF"/>
                <w:hideMark/>
              </w:tcPr>
              <w:p w14:paraId="1A5293AC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Verificar tablas de firma, vista </w:t>
                </w: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document_verification_info</w:t>
                </w:r>
                <w:proofErr w:type="spellEnd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y funciones SQL requeridas</w:t>
                </w:r>
              </w:p>
            </w:tc>
            <w:tc>
              <w:tcPr>
                <w:tcW w:w="1079" w:type="pct"/>
                <w:shd w:val="clear" w:color="auto" w:fill="FFFFFF"/>
                <w:hideMark/>
              </w:tcPr>
              <w:p w14:paraId="6CF7FF9A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Dependencias de firma presentes</w:t>
                </w:r>
              </w:p>
            </w:tc>
          </w:tr>
        </w:tbl>
        <w:p w14:paraId="3992F961" w14:textId="77777777" w:rsidR="00482261" w:rsidRPr="00482261" w:rsidRDefault="00482261" w:rsidP="00482261">
          <w:pPr>
            <w:pStyle w:val="Ttulo1"/>
            <w:shd w:val="clear" w:color="auto" w:fill="E6E6E6"/>
            <w:spacing w:before="200" w:after="200" w:line="240" w:lineRule="auto"/>
            <w:jc w:val="both"/>
            <w:divId w:val="1537963103"/>
            <w:rPr>
              <w:rFonts w:ascii="Aptos" w:eastAsia="Times New Roman" w:hAnsi="Aptos"/>
              <w:b/>
              <w:color w:val="325483"/>
              <w:sz w:val="32"/>
              <w:szCs w:val="32"/>
            </w:rPr>
          </w:pPr>
          <w:r w:rsidRPr="00482261">
            <w:rPr>
              <w:rFonts w:ascii="Aptos" w:eastAsia="Times New Roman" w:hAnsi="Aptos"/>
              <w:b/>
              <w:color w:val="325483"/>
              <w:sz w:val="32"/>
            </w:rPr>
            <w:t>PROTOCOLO DE EJECUCION OQ</w:t>
          </w:r>
        </w:p>
        <w:p w14:paraId="5675D335" w14:textId="77777777" w:rsidR="00482261" w:rsidRPr="00482261" w:rsidRDefault="00482261" w:rsidP="00482261">
          <w:pPr>
            <w:pStyle w:val="NormalWeb"/>
            <w:spacing w:after="80"/>
            <w:divId w:val="1537963103"/>
            <w:rPr>
              <w:rFonts w:ascii="Aptos" w:hAnsi="Aptos"/>
              <w:color w:val="1F2937"/>
            </w:rPr>
          </w:pPr>
          <w:r w:rsidRPr="00482261">
            <w:rPr>
              <w:rFonts w:ascii="Aptos" w:hAnsi="Aptos"/>
              <w:color w:val="1F2937"/>
            </w:rPr>
            <w:t>Este protocolo establece los casos de prueba operacionales que deben ejecutarse para verificar la respuesta funcional del área, la gestión de errores y la persistencia asociada a los flujos evaluados.</w:t>
          </w:r>
        </w:p>
        <w:p w14:paraId="01347CD0" w14:textId="77777777" w:rsidR="00482261" w:rsidRPr="00482261" w:rsidRDefault="00482261" w:rsidP="00482261">
          <w:pPr>
            <w:pStyle w:val="Ttulo2"/>
            <w:spacing w:after="120" w:line="240" w:lineRule="auto"/>
            <w:jc w:val="both"/>
            <w:divId w:val="1537963103"/>
            <w:rPr>
              <w:rFonts w:ascii="Aptos" w:eastAsia="Times New Roman" w:hAnsi="Aptos"/>
              <w:b/>
              <w:color w:val="325483"/>
              <w:sz w:val="26"/>
            </w:rPr>
          </w:pPr>
          <w:r w:rsidRPr="00482261">
            <w:rPr>
              <w:rFonts w:ascii="Aptos" w:eastAsia="Times New Roman" w:hAnsi="Aptos"/>
              <w:b/>
              <w:color w:val="325483"/>
              <w:sz w:val="26"/>
            </w:rPr>
            <w:t>Área 01: Gobierno, Seguridad, Cumplimiento y Gestión Documental</w:t>
          </w:r>
        </w:p>
        <w:p w14:paraId="55A4E1E5" w14:textId="77777777" w:rsidR="00482261" w:rsidRPr="00482261" w:rsidRDefault="00482261" w:rsidP="00482261">
          <w:pPr>
            <w:pStyle w:val="Ttulo2"/>
            <w:spacing w:after="120" w:line="240" w:lineRule="auto"/>
            <w:jc w:val="both"/>
            <w:divId w:val="1537963103"/>
            <w:rPr>
              <w:rFonts w:ascii="Aptos" w:eastAsia="Times New Roman" w:hAnsi="Aptos"/>
              <w:b/>
              <w:color w:val="325483"/>
              <w:sz w:val="26"/>
            </w:rPr>
          </w:pPr>
          <w:r w:rsidRPr="00482261">
            <w:rPr>
              <w:rFonts w:ascii="Aptos" w:eastAsia="Times New Roman" w:hAnsi="Aptos"/>
              <w:b/>
              <w:color w:val="325483"/>
              <w:sz w:val="26"/>
            </w:rPr>
            <w:t>1. Objetivo</w:t>
          </w:r>
        </w:p>
        <w:p w14:paraId="317B0016" w14:textId="77777777" w:rsidR="00482261" w:rsidRPr="00482261" w:rsidRDefault="00482261" w:rsidP="00482261">
          <w:pPr>
            <w:pStyle w:val="NormalWeb"/>
            <w:spacing w:after="80"/>
            <w:divId w:val="1537963103"/>
            <w:rPr>
              <w:rFonts w:ascii="Aptos" w:hAnsi="Aptos"/>
              <w:color w:val="1F2937"/>
            </w:rPr>
          </w:pPr>
          <w:r w:rsidRPr="00482261">
            <w:rPr>
              <w:rFonts w:ascii="Aptos" w:hAnsi="Aptos"/>
              <w:color w:val="1F2937"/>
            </w:rPr>
            <w:t>Definir los pasos operativos para validar el comportamiento funcional del Área 01 bajo condiciones normales y de error controlado.</w:t>
          </w:r>
        </w:p>
        <w:p w14:paraId="56BF0E87" w14:textId="77777777" w:rsidR="00482261" w:rsidRPr="00482261" w:rsidRDefault="00482261" w:rsidP="00482261">
          <w:pPr>
            <w:pStyle w:val="Ttulo2"/>
            <w:spacing w:after="120" w:line="240" w:lineRule="auto"/>
            <w:jc w:val="both"/>
            <w:divId w:val="1537963103"/>
            <w:rPr>
              <w:rFonts w:ascii="Aptos" w:eastAsia="Times New Roman" w:hAnsi="Aptos"/>
              <w:b/>
              <w:color w:val="325483"/>
              <w:sz w:val="26"/>
            </w:rPr>
          </w:pPr>
          <w:r w:rsidRPr="00482261">
            <w:rPr>
              <w:rFonts w:ascii="Aptos" w:eastAsia="Times New Roman" w:hAnsi="Aptos"/>
              <w:b/>
              <w:color w:val="325483"/>
              <w:sz w:val="26"/>
            </w:rPr>
            <w:t>2. Casos de ejecución</w:t>
          </w:r>
        </w:p>
        <w:tbl>
          <w:tblPr>
            <w:tblStyle w:val="Tablaconcuadrcula"/>
            <w:tblW w:w="5000" w:type="pct"/>
            <w:tblLook w:val="04A0" w:firstRow="1" w:lastRow="0" w:firstColumn="1" w:lastColumn="0" w:noHBand="0" w:noVBand="1"/>
          </w:tblPr>
          <w:tblGrid>
            <w:gridCol w:w="1122"/>
            <w:gridCol w:w="1247"/>
            <w:gridCol w:w="2807"/>
            <w:gridCol w:w="4452"/>
          </w:tblGrid>
          <w:tr w:rsidR="00482261" w:rsidRPr="00482261" w14:paraId="4034D2F2" w14:textId="77777777" w:rsidTr="00482261">
            <w:trPr>
              <w:divId w:val="1537963103"/>
              <w:cantSplit/>
              <w:tblHeader/>
            </w:trPr>
            <w:tc>
              <w:tcPr>
                <w:tcW w:w="589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7A9D3645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ID</w:t>
                </w:r>
              </w:p>
            </w:tc>
            <w:tc>
              <w:tcPr>
                <w:tcW w:w="629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7C37DE1D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Módulo</w:t>
                </w:r>
              </w:p>
            </w:tc>
            <w:tc>
              <w:tcPr>
                <w:tcW w:w="1464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0650F1DB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Escenario</w:t>
                </w:r>
              </w:p>
            </w:tc>
            <w:tc>
              <w:tcPr>
                <w:tcW w:w="2318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6A5B00A6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Resultado esperado</w:t>
                </w:r>
              </w:p>
            </w:tc>
          </w:tr>
          <w:tr w:rsidR="00482261" w:rsidRPr="00482261" w14:paraId="0D3DF74B" w14:textId="77777777" w:rsidTr="00482261">
            <w:trPr>
              <w:divId w:val="1537963103"/>
              <w:cantSplit/>
              <w:tblHeader/>
            </w:trPr>
            <w:tc>
              <w:tcPr>
                <w:tcW w:w="589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458D644E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OQP-GD-001</w:t>
                </w:r>
              </w:p>
            </w:tc>
            <w:tc>
              <w:tcPr>
                <w:tcW w:w="629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5C4DEEBC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auth</w:t>
                </w:r>
                <w:proofErr w:type="spellEnd"/>
              </w:p>
            </w:tc>
            <w:tc>
              <w:tcPr>
                <w:tcW w:w="1464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34CC7971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Login y </w:t>
                </w: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callback</w:t>
                </w:r>
                <w:proofErr w:type="spellEnd"/>
              </w:p>
            </w:tc>
            <w:tc>
              <w:tcPr>
                <w:tcW w:w="2318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235BA10B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Usuario autenticado y sesión creada</w:t>
                </w:r>
              </w:p>
            </w:tc>
          </w:tr>
          <w:tr w:rsidR="00482261" w:rsidRPr="00482261" w14:paraId="675697DC" w14:textId="77777777" w:rsidTr="00482261">
            <w:trPr>
              <w:divId w:val="1537963103"/>
              <w:cantSplit/>
              <w:tblHeader/>
            </w:trPr>
            <w:tc>
              <w:tcPr>
                <w:tcW w:w="589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1D44B8FD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OQP-GD-002</w:t>
                </w:r>
              </w:p>
            </w:tc>
            <w:tc>
              <w:tcPr>
                <w:tcW w:w="629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707972FC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security</w:t>
                </w:r>
                <w:proofErr w:type="spellEnd"/>
              </w:p>
            </w:tc>
            <w:tc>
              <w:tcPr>
                <w:tcW w:w="1464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7E3D2CC6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Revision</w:t>
                </w:r>
                <w:proofErr w:type="spellEnd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de evento off-</w:t>
                </w: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hours</w:t>
                </w:r>
                <w:proofErr w:type="spellEnd"/>
              </w:p>
            </w:tc>
            <w:tc>
              <w:tcPr>
                <w:tcW w:w="2318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0BEB9242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Confirmacion</w:t>
                </w:r>
                <w:proofErr w:type="spellEnd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de </w:t>
                </w: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revision</w:t>
                </w:r>
                <w:proofErr w:type="spellEnd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y </w:t>
                </w: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notifications.read_at</w:t>
                </w:r>
                <w:proofErr w:type="spellEnd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actualizado</w:t>
                </w:r>
              </w:p>
            </w:tc>
          </w:tr>
          <w:tr w:rsidR="00482261" w:rsidRPr="00482261" w14:paraId="26E309C9" w14:textId="77777777" w:rsidTr="00482261">
            <w:trPr>
              <w:divId w:val="1537963103"/>
              <w:cantSplit/>
              <w:tblHeader/>
            </w:trPr>
            <w:tc>
              <w:tcPr>
                <w:tcW w:w="589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000CC15F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lastRenderedPageBreak/>
                  <w:t>OQP-GD-003</w:t>
                </w:r>
              </w:p>
            </w:tc>
            <w:tc>
              <w:tcPr>
                <w:tcW w:w="629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046302F3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audit-prep</w:t>
                </w:r>
                <w:proofErr w:type="spellEnd"/>
              </w:p>
            </w:tc>
            <w:tc>
              <w:tcPr>
                <w:tcW w:w="1464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6574E8E9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Carga documental valida</w:t>
                </w:r>
              </w:p>
            </w:tc>
            <w:tc>
              <w:tcPr>
                <w:tcW w:w="2318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511828D3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Confirmacion</w:t>
                </w:r>
                <w:proofErr w:type="spellEnd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y </w:t>
                </w: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metadata</w:t>
                </w:r>
                <w:proofErr w:type="spellEnd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del documento</w:t>
                </w:r>
              </w:p>
            </w:tc>
          </w:tr>
          <w:tr w:rsidR="00482261" w:rsidRPr="00482261" w14:paraId="6552C3F1" w14:textId="77777777" w:rsidTr="00482261">
            <w:trPr>
              <w:divId w:val="1537963103"/>
              <w:cantSplit/>
              <w:tblHeader/>
            </w:trPr>
            <w:tc>
              <w:tcPr>
                <w:tcW w:w="589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6EFB2368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OQP-GD-004</w:t>
                </w:r>
              </w:p>
            </w:tc>
            <w:tc>
              <w:tcPr>
                <w:tcW w:w="629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338A403F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approvals</w:t>
                </w:r>
                <w:proofErr w:type="spellEnd"/>
              </w:p>
            </w:tc>
            <w:tc>
              <w:tcPr>
                <w:tcW w:w="1464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59CF8747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Aprobacion</w:t>
                </w:r>
                <w:proofErr w:type="spellEnd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valida</w:t>
                </w:r>
              </w:p>
            </w:tc>
            <w:tc>
              <w:tcPr>
                <w:tcW w:w="2318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09859932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Solicitud aprobada y </w:t>
                </w: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decision</w:t>
                </w:r>
                <w:proofErr w:type="spellEnd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registrada</w:t>
                </w:r>
              </w:p>
            </w:tc>
          </w:tr>
          <w:tr w:rsidR="00482261" w:rsidRPr="00482261" w14:paraId="6DF4E246" w14:textId="77777777" w:rsidTr="00482261">
            <w:trPr>
              <w:divId w:val="1537963103"/>
              <w:cantSplit/>
              <w:tblHeader/>
            </w:trPr>
            <w:tc>
              <w:tcPr>
                <w:tcW w:w="589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3333D7E8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OQP-GD-005</w:t>
                </w:r>
              </w:p>
            </w:tc>
            <w:tc>
              <w:tcPr>
                <w:tcW w:w="629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66EEB393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management</w:t>
                </w:r>
                <w:proofErr w:type="spellEnd"/>
              </w:p>
            </w:tc>
            <w:tc>
              <w:tcPr>
                <w:tcW w:w="1464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6E6BF580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Consulta de documentos y versiones</w:t>
                </w:r>
              </w:p>
            </w:tc>
            <w:tc>
              <w:tcPr>
                <w:tcW w:w="2318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3EB62D4E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Adjuntos y versiones visibles</w:t>
                </w:r>
              </w:p>
            </w:tc>
          </w:tr>
          <w:tr w:rsidR="00482261" w:rsidRPr="00482261" w14:paraId="774ACF44" w14:textId="77777777" w:rsidTr="00482261">
            <w:trPr>
              <w:divId w:val="1537963103"/>
              <w:cantSplit/>
              <w:tblHeader/>
            </w:trPr>
            <w:tc>
              <w:tcPr>
                <w:tcW w:w="589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66998892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OQP-GD-006</w:t>
                </w:r>
              </w:p>
            </w:tc>
            <w:tc>
              <w:tcPr>
                <w:tcW w:w="629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2B192DAB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documents</w:t>
                </w:r>
                <w:proofErr w:type="spellEnd"/>
              </w:p>
            </w:tc>
            <w:tc>
              <w:tcPr>
                <w:tcW w:w="1464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7FF9D0C9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Creacion</w:t>
                </w:r>
                <w:proofErr w:type="spellEnd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desde plantilla</w:t>
                </w:r>
              </w:p>
            </w:tc>
            <w:tc>
              <w:tcPr>
                <w:tcW w:w="2318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2DCB9CCA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Documento creado</w:t>
                </w:r>
              </w:p>
            </w:tc>
          </w:tr>
          <w:tr w:rsidR="00482261" w:rsidRPr="00482261" w14:paraId="1A2811CD" w14:textId="77777777" w:rsidTr="00482261">
            <w:trPr>
              <w:divId w:val="1537963103"/>
              <w:cantSplit/>
              <w:tblHeader/>
            </w:trPr>
            <w:tc>
              <w:tcPr>
                <w:tcW w:w="589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0BFE5466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OQP-GD-007</w:t>
                </w:r>
              </w:p>
            </w:tc>
            <w:tc>
              <w:tcPr>
                <w:tcW w:w="629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36F887B9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documents</w:t>
                </w:r>
                <w:proofErr w:type="spellEnd"/>
              </w:p>
            </w:tc>
            <w:tc>
              <w:tcPr>
                <w:tcW w:w="1464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777BA6A9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Exportacion</w:t>
                </w:r>
                <w:proofErr w:type="spellEnd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PDF</w:t>
                </w:r>
              </w:p>
            </w:tc>
            <w:tc>
              <w:tcPr>
                <w:tcW w:w="2318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5DB59528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PDF generado</w:t>
                </w:r>
              </w:p>
            </w:tc>
          </w:tr>
          <w:tr w:rsidR="00482261" w:rsidRPr="00482261" w14:paraId="3F4AC974" w14:textId="77777777" w:rsidTr="00482261">
            <w:trPr>
              <w:divId w:val="1537963103"/>
              <w:cantSplit/>
              <w:tblHeader/>
            </w:trPr>
            <w:tc>
              <w:tcPr>
                <w:tcW w:w="589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0E3F9907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OQP-GD-008</w:t>
                </w:r>
              </w:p>
            </w:tc>
            <w:tc>
              <w:tcPr>
                <w:tcW w:w="629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38DE53D2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files</w:t>
                </w:r>
              </w:p>
            </w:tc>
            <w:tc>
              <w:tcPr>
                <w:tcW w:w="1464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4442748F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Carga y descarga de adjuntos</w:t>
                </w:r>
              </w:p>
            </w:tc>
            <w:tc>
              <w:tcPr>
                <w:tcW w:w="2318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447E608D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Carga y descarga exitosas</w:t>
                </w:r>
              </w:p>
            </w:tc>
          </w:tr>
          <w:tr w:rsidR="00482261" w:rsidRPr="00482261" w14:paraId="6D8917CD" w14:textId="77777777" w:rsidTr="00482261">
            <w:trPr>
              <w:divId w:val="1537963103"/>
              <w:cantSplit/>
              <w:tblHeader/>
            </w:trPr>
            <w:tc>
              <w:tcPr>
                <w:tcW w:w="589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331F44E1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OQP-GD-009</w:t>
                </w:r>
              </w:p>
            </w:tc>
            <w:tc>
              <w:tcPr>
                <w:tcW w:w="629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51A22821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notifications</w:t>
                </w:r>
                <w:proofErr w:type="spellEnd"/>
              </w:p>
            </w:tc>
            <w:tc>
              <w:tcPr>
                <w:tcW w:w="1464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54EA6343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Creacion</w:t>
                </w:r>
                <w:proofErr w:type="spellEnd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y lectura de </w:t>
                </w: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notificacion</w:t>
                </w:r>
                <w:proofErr w:type="spellEnd"/>
              </w:p>
            </w:tc>
            <w:tc>
              <w:tcPr>
                <w:tcW w:w="2318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3EEEE30C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Notificacion</w:t>
                </w:r>
                <w:proofErr w:type="spellEnd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visible y luego </w:t>
                </w: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leida</w:t>
                </w:r>
                <w:proofErr w:type="spellEnd"/>
              </w:p>
            </w:tc>
          </w:tr>
          <w:tr w:rsidR="00482261" w:rsidRPr="00482261" w14:paraId="6C3D405C" w14:textId="77777777" w:rsidTr="00482261">
            <w:trPr>
              <w:divId w:val="1537963103"/>
              <w:cantSplit/>
              <w:tblHeader/>
            </w:trPr>
            <w:tc>
              <w:tcPr>
                <w:tcW w:w="589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3F630883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OQP-GD-010</w:t>
                </w:r>
              </w:p>
            </w:tc>
            <w:tc>
              <w:tcPr>
                <w:tcW w:w="629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554A58F0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dashboard</w:t>
                </w:r>
                <w:proofErr w:type="spellEnd"/>
              </w:p>
            </w:tc>
            <w:tc>
              <w:tcPr>
                <w:tcW w:w="1464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2042D6BE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Consulta de resumen comercial</w:t>
                </w:r>
              </w:p>
            </w:tc>
            <w:tc>
              <w:tcPr>
                <w:tcW w:w="2318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3F34EB8C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Resumen devuelto</w:t>
                </w:r>
              </w:p>
            </w:tc>
          </w:tr>
          <w:tr w:rsidR="00482261" w:rsidRPr="00482261" w14:paraId="6974C12F" w14:textId="77777777" w:rsidTr="00482261">
            <w:trPr>
              <w:divId w:val="1537963103"/>
              <w:cantSplit/>
              <w:tblHeader/>
            </w:trPr>
            <w:tc>
              <w:tcPr>
                <w:tcW w:w="589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04DAF5D9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OQP-GD-011</w:t>
                </w:r>
              </w:p>
            </w:tc>
            <w:tc>
              <w:tcPr>
                <w:tcW w:w="629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5F163303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gmail</w:t>
                </w:r>
                <w:proofErr w:type="spellEnd"/>
              </w:p>
            </w:tc>
            <w:tc>
              <w:tcPr>
                <w:tcW w:w="1464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71AFE83B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Autorización y estado</w:t>
                </w:r>
              </w:p>
            </w:tc>
            <w:tc>
              <w:tcPr>
                <w:tcW w:w="2318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046D2017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Estado autorizado</w:t>
                </w:r>
              </w:p>
            </w:tc>
          </w:tr>
          <w:tr w:rsidR="00482261" w:rsidRPr="00482261" w14:paraId="42C152FF" w14:textId="77777777" w:rsidTr="00482261">
            <w:trPr>
              <w:divId w:val="1537963103"/>
              <w:cantSplit/>
              <w:tblHeader/>
            </w:trPr>
            <w:tc>
              <w:tcPr>
                <w:tcW w:w="589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3F241612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OQP-GD-012</w:t>
                </w:r>
              </w:p>
            </w:tc>
            <w:tc>
              <w:tcPr>
                <w:tcW w:w="629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666F7CE4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gmail</w:t>
                </w:r>
                <w:proofErr w:type="spellEnd"/>
              </w:p>
            </w:tc>
            <w:tc>
              <w:tcPr>
                <w:tcW w:w="1464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5E171430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Envio</w:t>
                </w:r>
                <w:proofErr w:type="spellEnd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de correo</w:t>
                </w:r>
              </w:p>
            </w:tc>
            <w:tc>
              <w:tcPr>
                <w:tcW w:w="2318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366E5BB7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Correo enviado</w:t>
                </w:r>
              </w:p>
            </w:tc>
          </w:tr>
          <w:tr w:rsidR="00482261" w:rsidRPr="00482261" w14:paraId="305A0FD2" w14:textId="77777777" w:rsidTr="00482261">
            <w:trPr>
              <w:divId w:val="1537963103"/>
              <w:cantSplit/>
              <w:tblHeader/>
            </w:trPr>
            <w:tc>
              <w:tcPr>
                <w:tcW w:w="589" w:type="pct"/>
                <w:shd w:val="clear" w:color="auto" w:fill="F3F3F3"/>
                <w:hideMark/>
              </w:tcPr>
              <w:p w14:paraId="0D99E079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OQP-GD-013</w:t>
                </w:r>
              </w:p>
            </w:tc>
            <w:tc>
              <w:tcPr>
                <w:tcW w:w="629" w:type="pct"/>
                <w:shd w:val="clear" w:color="auto" w:fill="F3F3F3"/>
                <w:hideMark/>
              </w:tcPr>
              <w:p w14:paraId="634541A5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signature</w:t>
                </w:r>
                <w:proofErr w:type="spellEnd"/>
              </w:p>
            </w:tc>
            <w:tc>
              <w:tcPr>
                <w:tcW w:w="1464" w:type="pct"/>
                <w:shd w:val="clear" w:color="auto" w:fill="F3F3F3"/>
                <w:hideMark/>
              </w:tcPr>
              <w:p w14:paraId="72F43FEA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Firma documental completa</w:t>
                </w:r>
              </w:p>
            </w:tc>
            <w:tc>
              <w:tcPr>
                <w:tcW w:w="2318" w:type="pct"/>
                <w:shd w:val="clear" w:color="auto" w:fill="F3F3F3"/>
                <w:hideMark/>
              </w:tcPr>
              <w:p w14:paraId="1F44E035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Firma exitosa y documento bloqueado</w:t>
                </w:r>
              </w:p>
            </w:tc>
          </w:tr>
        </w:tbl>
        <w:p w14:paraId="0A1DB878" w14:textId="77777777" w:rsidR="00482261" w:rsidRPr="00482261" w:rsidRDefault="00482261" w:rsidP="00482261">
          <w:pPr>
            <w:pStyle w:val="Ttulo1"/>
            <w:shd w:val="clear" w:color="auto" w:fill="E6E6E6"/>
            <w:spacing w:before="200" w:after="200" w:line="240" w:lineRule="auto"/>
            <w:jc w:val="both"/>
            <w:divId w:val="1537963103"/>
            <w:rPr>
              <w:rFonts w:ascii="Aptos" w:eastAsia="Times New Roman" w:hAnsi="Aptos"/>
              <w:b/>
              <w:color w:val="325483"/>
              <w:sz w:val="32"/>
              <w:szCs w:val="32"/>
            </w:rPr>
          </w:pPr>
          <w:r w:rsidRPr="00482261">
            <w:rPr>
              <w:rFonts w:ascii="Aptos" w:eastAsia="Times New Roman" w:hAnsi="Aptos"/>
              <w:b/>
              <w:color w:val="325483"/>
              <w:sz w:val="32"/>
            </w:rPr>
            <w:t>PROTOCOLO DE EJECUCION PQ</w:t>
          </w:r>
        </w:p>
        <w:p w14:paraId="313A8A84" w14:textId="77777777" w:rsidR="00482261" w:rsidRPr="00482261" w:rsidRDefault="00482261" w:rsidP="00482261">
          <w:pPr>
            <w:pStyle w:val="NormalWeb"/>
            <w:spacing w:after="80"/>
            <w:divId w:val="1537963103"/>
            <w:rPr>
              <w:rFonts w:ascii="Aptos" w:hAnsi="Aptos"/>
              <w:color w:val="1F2937"/>
            </w:rPr>
          </w:pPr>
          <w:r w:rsidRPr="00482261">
            <w:rPr>
              <w:rFonts w:ascii="Aptos" w:hAnsi="Aptos"/>
              <w:color w:val="1F2937"/>
            </w:rPr>
            <w:t>Este protocolo describe los escenarios de desempeño y uso repetitivo necesarios para demostrar que el área mantiene estabilidad operativa, consistencia de datos y trazabilidad suficiente en contexto de uso real.</w:t>
          </w:r>
        </w:p>
        <w:p w14:paraId="2DE0C943" w14:textId="77777777" w:rsidR="00482261" w:rsidRPr="00482261" w:rsidRDefault="00482261" w:rsidP="00482261">
          <w:pPr>
            <w:pStyle w:val="Ttulo2"/>
            <w:spacing w:after="120" w:line="240" w:lineRule="auto"/>
            <w:jc w:val="both"/>
            <w:divId w:val="1537963103"/>
            <w:rPr>
              <w:rFonts w:ascii="Aptos" w:eastAsia="Times New Roman" w:hAnsi="Aptos"/>
              <w:b/>
              <w:color w:val="325483"/>
              <w:sz w:val="26"/>
            </w:rPr>
          </w:pPr>
          <w:r w:rsidRPr="00482261">
            <w:rPr>
              <w:rFonts w:ascii="Aptos" w:eastAsia="Times New Roman" w:hAnsi="Aptos"/>
              <w:b/>
              <w:color w:val="325483"/>
              <w:sz w:val="26"/>
            </w:rPr>
            <w:t>Área 01: Gobierno, Seguridad, Cumplimiento y Gestión Documental</w:t>
          </w:r>
        </w:p>
        <w:p w14:paraId="2395EAFB" w14:textId="77777777" w:rsidR="00482261" w:rsidRPr="00482261" w:rsidRDefault="00482261" w:rsidP="00482261">
          <w:pPr>
            <w:pStyle w:val="Ttulo2"/>
            <w:spacing w:after="120" w:line="240" w:lineRule="auto"/>
            <w:jc w:val="both"/>
            <w:divId w:val="1537963103"/>
            <w:rPr>
              <w:rFonts w:ascii="Aptos" w:eastAsia="Times New Roman" w:hAnsi="Aptos"/>
              <w:b/>
              <w:color w:val="325483"/>
              <w:sz w:val="26"/>
            </w:rPr>
          </w:pPr>
          <w:r w:rsidRPr="00482261">
            <w:rPr>
              <w:rFonts w:ascii="Aptos" w:eastAsia="Times New Roman" w:hAnsi="Aptos"/>
              <w:b/>
              <w:color w:val="325483"/>
              <w:sz w:val="26"/>
            </w:rPr>
            <w:t>1. Objetivo</w:t>
          </w:r>
        </w:p>
        <w:p w14:paraId="49645847" w14:textId="77777777" w:rsidR="00482261" w:rsidRPr="00482261" w:rsidRDefault="00482261" w:rsidP="00482261">
          <w:pPr>
            <w:pStyle w:val="NormalWeb"/>
            <w:spacing w:after="80"/>
            <w:divId w:val="1537963103"/>
            <w:rPr>
              <w:rFonts w:ascii="Aptos" w:hAnsi="Aptos"/>
              <w:color w:val="1F2937"/>
            </w:rPr>
          </w:pPr>
          <w:r w:rsidRPr="00482261">
            <w:rPr>
              <w:rFonts w:ascii="Aptos" w:hAnsi="Aptos"/>
              <w:color w:val="1F2937"/>
            </w:rPr>
            <w:t>Definir los pasos de prueba para demostrar que el Área 01 mantiene desempeño y consistencia en condiciones representativas de uso real.</w:t>
          </w:r>
        </w:p>
        <w:p w14:paraId="299B855E" w14:textId="77777777" w:rsidR="00482261" w:rsidRPr="00482261" w:rsidRDefault="00482261" w:rsidP="00482261">
          <w:pPr>
            <w:pStyle w:val="Ttulo2"/>
            <w:spacing w:after="120" w:line="240" w:lineRule="auto"/>
            <w:jc w:val="both"/>
            <w:divId w:val="1537963103"/>
            <w:rPr>
              <w:rFonts w:ascii="Aptos" w:eastAsia="Times New Roman" w:hAnsi="Aptos"/>
              <w:b/>
              <w:color w:val="325483"/>
              <w:sz w:val="26"/>
            </w:rPr>
          </w:pPr>
          <w:r w:rsidRPr="00482261">
            <w:rPr>
              <w:rFonts w:ascii="Aptos" w:eastAsia="Times New Roman" w:hAnsi="Aptos"/>
              <w:b/>
              <w:color w:val="325483"/>
              <w:sz w:val="26"/>
            </w:rPr>
            <w:lastRenderedPageBreak/>
            <w:t>2. Casos PQ</w:t>
          </w:r>
        </w:p>
        <w:tbl>
          <w:tblPr>
            <w:tblStyle w:val="Tablaconcuadrcula"/>
            <w:tblW w:w="5000" w:type="pct"/>
            <w:tblLook w:val="04A0" w:firstRow="1" w:lastRow="0" w:firstColumn="1" w:lastColumn="0" w:noHBand="0" w:noVBand="1"/>
          </w:tblPr>
          <w:tblGrid>
            <w:gridCol w:w="1037"/>
            <w:gridCol w:w="1247"/>
            <w:gridCol w:w="3887"/>
            <w:gridCol w:w="3457"/>
          </w:tblGrid>
          <w:tr w:rsidR="00482261" w:rsidRPr="00482261" w14:paraId="06A9B656" w14:textId="77777777" w:rsidTr="00482261">
            <w:trPr>
              <w:divId w:val="1537963103"/>
              <w:cantSplit/>
              <w:tblHeader/>
            </w:trPr>
            <w:tc>
              <w:tcPr>
                <w:tcW w:w="545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4E583E5D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ID</w:t>
                </w:r>
              </w:p>
            </w:tc>
            <w:tc>
              <w:tcPr>
                <w:tcW w:w="629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2A5D601C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Módulo</w:t>
                </w:r>
              </w:p>
            </w:tc>
            <w:tc>
              <w:tcPr>
                <w:tcW w:w="2025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5B3CE258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Escenario</w:t>
                </w:r>
              </w:p>
            </w:tc>
            <w:tc>
              <w:tcPr>
                <w:tcW w:w="1802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49C43172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Resultado esperado</w:t>
                </w:r>
              </w:p>
            </w:tc>
          </w:tr>
          <w:tr w:rsidR="00482261" w:rsidRPr="00482261" w14:paraId="4C5E5392" w14:textId="77777777" w:rsidTr="00482261">
            <w:trPr>
              <w:divId w:val="1537963103"/>
              <w:cantSplit/>
              <w:tblHeader/>
            </w:trPr>
            <w:tc>
              <w:tcPr>
                <w:tcW w:w="545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37C4C581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PQP-GD-001</w:t>
                </w:r>
              </w:p>
            </w:tc>
            <w:tc>
              <w:tcPr>
                <w:tcW w:w="629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12D9AB8D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auth</w:t>
                </w:r>
                <w:proofErr w:type="spellEnd"/>
              </w:p>
            </w:tc>
            <w:tc>
              <w:tcPr>
                <w:tcW w:w="2025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4396F0DA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20 consultas seguidas a /</w:t>
                </w: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auth</w:t>
                </w:r>
                <w:proofErr w:type="spellEnd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/me</w:t>
                </w:r>
              </w:p>
            </w:tc>
            <w:tc>
              <w:tcPr>
                <w:tcW w:w="1802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10A2B09E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Respuesta funcional sostenida</w:t>
                </w:r>
              </w:p>
            </w:tc>
          </w:tr>
          <w:tr w:rsidR="00482261" w:rsidRPr="00482261" w14:paraId="5AB2BD03" w14:textId="77777777" w:rsidTr="00482261">
            <w:trPr>
              <w:divId w:val="1537963103"/>
              <w:cantSplit/>
              <w:tblHeader/>
            </w:trPr>
            <w:tc>
              <w:tcPr>
                <w:tcW w:w="545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59B8EE64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PQP-GD-002</w:t>
                </w:r>
              </w:p>
            </w:tc>
            <w:tc>
              <w:tcPr>
                <w:tcW w:w="629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269E50D1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security</w:t>
                </w:r>
                <w:proofErr w:type="spellEnd"/>
              </w:p>
            </w:tc>
            <w:tc>
              <w:tcPr>
                <w:tcW w:w="2025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228F1747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Consulta y </w:t>
                </w: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export</w:t>
                </w:r>
                <w:proofErr w:type="spellEnd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repetidos de off-</w:t>
                </w: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hours</w:t>
                </w:r>
                <w:proofErr w:type="spellEnd"/>
              </w:p>
            </w:tc>
            <w:tc>
              <w:tcPr>
                <w:tcW w:w="1802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667CBEDB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Respuestas estables</w:t>
                </w:r>
              </w:p>
            </w:tc>
          </w:tr>
          <w:tr w:rsidR="00482261" w:rsidRPr="00482261" w14:paraId="5E4F9AEE" w14:textId="77777777" w:rsidTr="00482261">
            <w:trPr>
              <w:divId w:val="1537963103"/>
              <w:cantSplit/>
              <w:tblHeader/>
            </w:trPr>
            <w:tc>
              <w:tcPr>
                <w:tcW w:w="545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1609F3AF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PQP-GD-003</w:t>
                </w:r>
              </w:p>
            </w:tc>
            <w:tc>
              <w:tcPr>
                <w:tcW w:w="629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16D64104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audit-prep</w:t>
                </w:r>
                <w:proofErr w:type="spellEnd"/>
              </w:p>
            </w:tc>
            <w:tc>
              <w:tcPr>
                <w:tcW w:w="2025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3488F206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5 cargas consecutivas de documentos validos</w:t>
                </w:r>
              </w:p>
            </w:tc>
            <w:tc>
              <w:tcPr>
                <w:tcW w:w="1802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04B9932B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Persistencia coherente</w:t>
                </w:r>
              </w:p>
            </w:tc>
          </w:tr>
          <w:tr w:rsidR="00482261" w:rsidRPr="00482261" w14:paraId="28FE835E" w14:textId="77777777" w:rsidTr="00482261">
            <w:trPr>
              <w:divId w:val="1537963103"/>
              <w:cantSplit/>
              <w:tblHeader/>
            </w:trPr>
            <w:tc>
              <w:tcPr>
                <w:tcW w:w="545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2EF79326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PQP-GD-004</w:t>
                </w:r>
              </w:p>
            </w:tc>
            <w:tc>
              <w:tcPr>
                <w:tcW w:w="629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6AD4E7DA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approvals</w:t>
                </w:r>
                <w:proofErr w:type="spellEnd"/>
              </w:p>
            </w:tc>
            <w:tc>
              <w:tcPr>
                <w:tcW w:w="2025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04CF883D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Serie de decisiones validas</w:t>
                </w:r>
              </w:p>
            </w:tc>
            <w:tc>
              <w:tcPr>
                <w:tcW w:w="1802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28AA5152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Estados consistentes</w:t>
                </w:r>
              </w:p>
            </w:tc>
          </w:tr>
          <w:tr w:rsidR="00482261" w:rsidRPr="00482261" w14:paraId="62F7D3C3" w14:textId="77777777" w:rsidTr="00482261">
            <w:trPr>
              <w:divId w:val="1537963103"/>
              <w:cantSplit/>
              <w:tblHeader/>
            </w:trPr>
            <w:tc>
              <w:tcPr>
                <w:tcW w:w="545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4702790D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PQP-GD-005</w:t>
                </w:r>
              </w:p>
            </w:tc>
            <w:tc>
              <w:tcPr>
                <w:tcW w:w="629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44EAC1A3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management</w:t>
                </w:r>
                <w:proofErr w:type="spellEnd"/>
              </w:p>
            </w:tc>
            <w:tc>
              <w:tcPr>
                <w:tcW w:w="2025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7D1362DA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Consultas repetidas de </w:t>
                </w: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stats</w:t>
                </w:r>
                <w:proofErr w:type="spellEnd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, </w:t>
                </w: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requests</w:t>
                </w:r>
                <w:proofErr w:type="spellEnd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, trace, </w:t>
                </w: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documents</w:t>
                </w:r>
                <w:proofErr w:type="spellEnd"/>
              </w:p>
            </w:tc>
            <w:tc>
              <w:tcPr>
                <w:tcW w:w="1802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6BC440D3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Respuesta funcional sostenida</w:t>
                </w:r>
              </w:p>
            </w:tc>
          </w:tr>
          <w:tr w:rsidR="00482261" w:rsidRPr="00482261" w14:paraId="43DA42F7" w14:textId="77777777" w:rsidTr="00482261">
            <w:trPr>
              <w:divId w:val="1537963103"/>
              <w:cantSplit/>
              <w:tblHeader/>
            </w:trPr>
            <w:tc>
              <w:tcPr>
                <w:tcW w:w="545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5883DC72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PQP-GD-006</w:t>
                </w:r>
              </w:p>
            </w:tc>
            <w:tc>
              <w:tcPr>
                <w:tcW w:w="629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55ACDDE0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documents</w:t>
                </w:r>
                <w:proofErr w:type="spellEnd"/>
              </w:p>
            </w:tc>
            <w:tc>
              <w:tcPr>
                <w:tcW w:w="2025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63C8B9C2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Creacion</w:t>
                </w:r>
                <w:proofErr w:type="spellEnd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y consulta repetida de documentos</w:t>
                </w:r>
              </w:p>
            </w:tc>
            <w:tc>
              <w:tcPr>
                <w:tcW w:w="1802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268B2A16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Relacion</w:t>
                </w:r>
                <w:proofErr w:type="spellEnd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documento-solicitud consistente</w:t>
                </w:r>
              </w:p>
            </w:tc>
          </w:tr>
          <w:tr w:rsidR="00482261" w:rsidRPr="00482261" w14:paraId="160BEB3B" w14:textId="77777777" w:rsidTr="00482261">
            <w:trPr>
              <w:divId w:val="1537963103"/>
              <w:cantSplit/>
              <w:tblHeader/>
            </w:trPr>
            <w:tc>
              <w:tcPr>
                <w:tcW w:w="545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2747E7AE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PQP-GD-007</w:t>
                </w:r>
              </w:p>
            </w:tc>
            <w:tc>
              <w:tcPr>
                <w:tcW w:w="629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0C8FD1E9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files</w:t>
                </w:r>
              </w:p>
            </w:tc>
            <w:tc>
              <w:tcPr>
                <w:tcW w:w="2025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04748701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Cargas y descargas repetidas</w:t>
                </w:r>
              </w:p>
            </w:tc>
            <w:tc>
              <w:tcPr>
                <w:tcW w:w="1802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056BDD0D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Stream y </w:t>
                </w: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metadata</w:t>
                </w:r>
                <w:proofErr w:type="spellEnd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consistentes</w:t>
                </w:r>
              </w:p>
            </w:tc>
          </w:tr>
          <w:tr w:rsidR="00482261" w:rsidRPr="00482261" w14:paraId="14900155" w14:textId="77777777" w:rsidTr="00482261">
            <w:trPr>
              <w:divId w:val="1537963103"/>
              <w:cantSplit/>
              <w:tblHeader/>
            </w:trPr>
            <w:tc>
              <w:tcPr>
                <w:tcW w:w="545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624BF00D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PQP-GD-008</w:t>
                </w:r>
              </w:p>
            </w:tc>
            <w:tc>
              <w:tcPr>
                <w:tcW w:w="629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164516B7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notifications</w:t>
                </w:r>
                <w:proofErr w:type="spellEnd"/>
              </w:p>
            </w:tc>
            <w:tc>
              <w:tcPr>
                <w:tcW w:w="2025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738524D9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Operaciones mixtas de bandeja</w:t>
                </w:r>
              </w:p>
            </w:tc>
            <w:tc>
              <w:tcPr>
                <w:tcW w:w="1802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55E385C7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Conteo y estado coherentes</w:t>
                </w:r>
              </w:p>
            </w:tc>
          </w:tr>
          <w:tr w:rsidR="00482261" w:rsidRPr="00482261" w14:paraId="18523202" w14:textId="77777777" w:rsidTr="00482261">
            <w:trPr>
              <w:divId w:val="1537963103"/>
              <w:cantSplit/>
              <w:tblHeader/>
            </w:trPr>
            <w:tc>
              <w:tcPr>
                <w:tcW w:w="545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738FCBC7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PQP-GD-009</w:t>
                </w:r>
              </w:p>
            </w:tc>
            <w:tc>
              <w:tcPr>
                <w:tcW w:w="629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6E899072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dashboard</w:t>
                </w:r>
                <w:proofErr w:type="spellEnd"/>
              </w:p>
            </w:tc>
            <w:tc>
              <w:tcPr>
                <w:tcW w:w="2025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2E7748B2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Consulta repetida con </w:t>
                </w: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fresh</w:t>
                </w:r>
                <w:proofErr w:type="spellEnd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=1</w:t>
                </w:r>
              </w:p>
            </w:tc>
            <w:tc>
              <w:tcPr>
                <w:tcW w:w="1802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312CA211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Respuesta estable</w:t>
                </w:r>
              </w:p>
            </w:tc>
          </w:tr>
          <w:tr w:rsidR="00482261" w:rsidRPr="00482261" w14:paraId="6C8C2912" w14:textId="77777777" w:rsidTr="00482261">
            <w:trPr>
              <w:divId w:val="1537963103"/>
              <w:cantSplit/>
              <w:tblHeader/>
            </w:trPr>
            <w:tc>
              <w:tcPr>
                <w:tcW w:w="545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24552350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PQP-GD-010</w:t>
                </w:r>
              </w:p>
            </w:tc>
            <w:tc>
              <w:tcPr>
                <w:tcW w:w="629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71386A75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gmail</w:t>
                </w:r>
                <w:proofErr w:type="spellEnd"/>
              </w:p>
            </w:tc>
            <w:tc>
              <w:tcPr>
                <w:tcW w:w="2025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1C5905C3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Envio</w:t>
                </w:r>
                <w:proofErr w:type="spellEnd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repetido en entorno controlado</w:t>
                </w:r>
              </w:p>
            </w:tc>
            <w:tc>
              <w:tcPr>
                <w:tcW w:w="1802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1E3EDC0A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Envio</w:t>
                </w:r>
                <w:proofErr w:type="spellEnd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sostenido y trazable</w:t>
                </w:r>
              </w:p>
            </w:tc>
          </w:tr>
          <w:tr w:rsidR="00482261" w:rsidRPr="00482261" w14:paraId="236264B0" w14:textId="77777777" w:rsidTr="00482261">
            <w:trPr>
              <w:divId w:val="1537963103"/>
              <w:cantSplit/>
              <w:tblHeader/>
            </w:trPr>
            <w:tc>
              <w:tcPr>
                <w:tcW w:w="545" w:type="pct"/>
                <w:shd w:val="clear" w:color="auto" w:fill="F3F3F3"/>
                <w:hideMark/>
              </w:tcPr>
              <w:p w14:paraId="581095A4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PQP-GD-011</w:t>
                </w:r>
              </w:p>
            </w:tc>
            <w:tc>
              <w:tcPr>
                <w:tcW w:w="629" w:type="pct"/>
                <w:shd w:val="clear" w:color="auto" w:fill="F3F3F3"/>
                <w:hideMark/>
              </w:tcPr>
              <w:p w14:paraId="0F49A965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signature</w:t>
                </w:r>
                <w:proofErr w:type="spellEnd"/>
              </w:p>
            </w:tc>
            <w:tc>
              <w:tcPr>
                <w:tcW w:w="2025" w:type="pct"/>
                <w:shd w:val="clear" w:color="auto" w:fill="F3F3F3"/>
                <w:hideMark/>
              </w:tcPr>
              <w:p w14:paraId="17F441FD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Firma repetida en entorno controlado</w:t>
                </w:r>
              </w:p>
            </w:tc>
            <w:tc>
              <w:tcPr>
                <w:tcW w:w="1802" w:type="pct"/>
                <w:shd w:val="clear" w:color="auto" w:fill="F3F3F3"/>
                <w:hideMark/>
              </w:tcPr>
              <w:p w14:paraId="10944687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Persistencia consistente de hash, firma, sello y QR</w:t>
                </w:r>
              </w:p>
            </w:tc>
          </w:tr>
        </w:tbl>
        <w:p w14:paraId="10BD7DE5" w14:textId="77777777" w:rsidR="00482261" w:rsidRPr="00482261" w:rsidRDefault="00482261" w:rsidP="00482261">
          <w:pPr>
            <w:pStyle w:val="Ttulo1"/>
            <w:shd w:val="clear" w:color="auto" w:fill="E6E6E6"/>
            <w:spacing w:before="200" w:after="200" w:line="240" w:lineRule="auto"/>
            <w:jc w:val="both"/>
            <w:divId w:val="1537963103"/>
            <w:rPr>
              <w:rFonts w:ascii="Aptos" w:eastAsia="Times New Roman" w:hAnsi="Aptos"/>
              <w:b/>
              <w:color w:val="325483"/>
              <w:sz w:val="32"/>
              <w:szCs w:val="32"/>
            </w:rPr>
          </w:pPr>
          <w:r w:rsidRPr="00482261">
            <w:rPr>
              <w:rFonts w:ascii="Aptos" w:eastAsia="Times New Roman" w:hAnsi="Aptos"/>
              <w:b/>
              <w:color w:val="325483"/>
              <w:sz w:val="32"/>
            </w:rPr>
            <w:t>REGISTRO DE EVIDENCIAS Y DESVIACIONES</w:t>
          </w:r>
        </w:p>
        <w:p w14:paraId="50937862" w14:textId="77777777" w:rsidR="00482261" w:rsidRPr="00482261" w:rsidRDefault="00482261" w:rsidP="00482261">
          <w:pPr>
            <w:pStyle w:val="NormalWeb"/>
            <w:spacing w:after="80"/>
            <w:divId w:val="1537963103"/>
            <w:rPr>
              <w:rFonts w:ascii="Aptos" w:hAnsi="Aptos"/>
              <w:color w:val="1F2937"/>
            </w:rPr>
          </w:pPr>
          <w:r w:rsidRPr="00482261">
            <w:rPr>
              <w:rFonts w:ascii="Aptos" w:hAnsi="Aptos"/>
              <w:color w:val="1F2937"/>
            </w:rPr>
            <w:t xml:space="preserve">La presente sección constituye la </w:t>
          </w:r>
          <w:proofErr w:type="spellStart"/>
          <w:r w:rsidRPr="00482261">
            <w:rPr>
              <w:rFonts w:ascii="Aptos" w:hAnsi="Aptos"/>
              <w:color w:val="1F2937"/>
            </w:rPr>
            <w:t>bitacora</w:t>
          </w:r>
          <w:proofErr w:type="spellEnd"/>
          <w:r w:rsidRPr="00482261">
            <w:rPr>
              <w:rFonts w:ascii="Aptos" w:hAnsi="Aptos"/>
              <w:color w:val="1F2937"/>
            </w:rPr>
            <w:t xml:space="preserve"> formal para documentar evidencias, desviaciones, defectos y decisiones de cierre derivadas de la ejecución de IQ, OQ y PQ.</w:t>
          </w:r>
        </w:p>
        <w:p w14:paraId="447E184D" w14:textId="77777777" w:rsidR="00482261" w:rsidRPr="00482261" w:rsidRDefault="00482261" w:rsidP="00482261">
          <w:pPr>
            <w:pStyle w:val="Ttulo2"/>
            <w:spacing w:after="120" w:line="240" w:lineRule="auto"/>
            <w:jc w:val="both"/>
            <w:divId w:val="1537963103"/>
            <w:rPr>
              <w:rFonts w:ascii="Aptos" w:eastAsia="Times New Roman" w:hAnsi="Aptos"/>
              <w:b/>
              <w:color w:val="325483"/>
              <w:sz w:val="26"/>
            </w:rPr>
          </w:pPr>
          <w:r w:rsidRPr="00482261">
            <w:rPr>
              <w:rFonts w:ascii="Aptos" w:eastAsia="Times New Roman" w:hAnsi="Aptos"/>
              <w:b/>
              <w:color w:val="325483"/>
              <w:sz w:val="26"/>
            </w:rPr>
            <w:lastRenderedPageBreak/>
            <w:t>Área 01: Gobierno, Seguridad, Cumplimiento y Gestión Documental</w:t>
          </w:r>
        </w:p>
        <w:p w14:paraId="34770D80" w14:textId="77777777" w:rsidR="00482261" w:rsidRPr="00482261" w:rsidRDefault="00482261" w:rsidP="00482261">
          <w:pPr>
            <w:pStyle w:val="Ttulo2"/>
            <w:spacing w:after="120" w:line="240" w:lineRule="auto"/>
            <w:jc w:val="both"/>
            <w:divId w:val="1537963103"/>
            <w:rPr>
              <w:rFonts w:ascii="Aptos" w:eastAsia="Times New Roman" w:hAnsi="Aptos"/>
              <w:b/>
              <w:color w:val="325483"/>
              <w:sz w:val="26"/>
            </w:rPr>
          </w:pPr>
          <w:r w:rsidRPr="00482261">
            <w:rPr>
              <w:rFonts w:ascii="Aptos" w:eastAsia="Times New Roman" w:hAnsi="Aptos"/>
              <w:b/>
              <w:color w:val="325483"/>
              <w:sz w:val="26"/>
            </w:rPr>
            <w:t>1. Objetivo</w:t>
          </w:r>
        </w:p>
        <w:p w14:paraId="564DC4EF" w14:textId="77777777" w:rsidR="00482261" w:rsidRPr="00482261" w:rsidRDefault="00482261" w:rsidP="00482261">
          <w:pPr>
            <w:pStyle w:val="NormalWeb"/>
            <w:spacing w:after="80"/>
            <w:divId w:val="1537963103"/>
            <w:rPr>
              <w:rFonts w:ascii="Aptos" w:hAnsi="Aptos"/>
              <w:color w:val="1F2937"/>
            </w:rPr>
          </w:pPr>
          <w:r w:rsidRPr="00482261">
            <w:rPr>
              <w:rFonts w:ascii="Aptos" w:hAnsi="Aptos"/>
              <w:color w:val="1F2937"/>
            </w:rPr>
            <w:t>Concentrar la evidencia objetiva generada durante IQ, OQ y PQ, junto con las desviaciones detectadas, su análisis, responsable y estado de cierre.</w:t>
          </w:r>
        </w:p>
        <w:p w14:paraId="0088F213" w14:textId="77777777" w:rsidR="00482261" w:rsidRPr="00482261" w:rsidRDefault="00482261" w:rsidP="00482261">
          <w:pPr>
            <w:pStyle w:val="Ttulo2"/>
            <w:spacing w:after="120" w:line="240" w:lineRule="auto"/>
            <w:jc w:val="both"/>
            <w:divId w:val="1537963103"/>
            <w:rPr>
              <w:rFonts w:ascii="Aptos" w:eastAsia="Times New Roman" w:hAnsi="Aptos"/>
              <w:b/>
              <w:color w:val="325483"/>
              <w:sz w:val="26"/>
            </w:rPr>
          </w:pPr>
          <w:r w:rsidRPr="00482261">
            <w:rPr>
              <w:rFonts w:ascii="Aptos" w:eastAsia="Times New Roman" w:hAnsi="Aptos"/>
              <w:b/>
              <w:color w:val="325483"/>
              <w:sz w:val="26"/>
            </w:rPr>
            <w:t>2. Tabla de evidencias</w:t>
          </w:r>
        </w:p>
        <w:tbl>
          <w:tblPr>
            <w:tblStyle w:val="Tablaconcuadrcula"/>
            <w:tblW w:w="5000" w:type="pct"/>
            <w:tblLook w:val="04A0" w:firstRow="1" w:lastRow="0" w:firstColumn="1" w:lastColumn="0" w:noHBand="0" w:noVBand="1"/>
          </w:tblPr>
          <w:tblGrid>
            <w:gridCol w:w="1096"/>
            <w:gridCol w:w="643"/>
            <w:gridCol w:w="1307"/>
            <w:gridCol w:w="1802"/>
            <w:gridCol w:w="1318"/>
            <w:gridCol w:w="1404"/>
            <w:gridCol w:w="769"/>
            <w:gridCol w:w="1289"/>
          </w:tblGrid>
          <w:tr w:rsidR="00482261" w:rsidRPr="00482261" w14:paraId="5BC6862E" w14:textId="77777777" w:rsidTr="00482261">
            <w:trPr>
              <w:divId w:val="1537963103"/>
              <w:cantSplit/>
              <w:tblHeader/>
            </w:trPr>
            <w:tc>
              <w:tcPr>
                <w:tcW w:w="583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20BB6FF0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ID evidencia</w:t>
                </w:r>
              </w:p>
            </w:tc>
            <w:tc>
              <w:tcPr>
                <w:tcW w:w="294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51C20408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Fase</w:t>
                </w:r>
              </w:p>
            </w:tc>
            <w:tc>
              <w:tcPr>
                <w:tcW w:w="768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1B2194F1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Caso relacionado</w:t>
                </w:r>
              </w:p>
            </w:tc>
            <w:tc>
              <w:tcPr>
                <w:tcW w:w="1015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725B9E3D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Tipo de evidencia</w:t>
                </w:r>
              </w:p>
            </w:tc>
            <w:tc>
              <w:tcPr>
                <w:tcW w:w="609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3FD28F4F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proofErr w:type="spellStart"/>
                <w:r w:rsidRPr="00482261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Descripcion</w:t>
                </w:r>
                <w:proofErr w:type="spellEnd"/>
              </w:p>
            </w:tc>
            <w:tc>
              <w:tcPr>
                <w:tcW w:w="649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0BD09B00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Responsable</w:t>
                </w:r>
              </w:p>
            </w:tc>
            <w:tc>
              <w:tcPr>
                <w:tcW w:w="352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5CD7058C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Fecha</w:t>
                </w:r>
              </w:p>
            </w:tc>
            <w:tc>
              <w:tcPr>
                <w:tcW w:w="730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3FFCAEB1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Ruta o referencia</w:t>
                </w:r>
              </w:p>
            </w:tc>
          </w:tr>
          <w:tr w:rsidR="00482261" w:rsidRPr="00482261" w14:paraId="72ECFD44" w14:textId="77777777" w:rsidTr="00482261">
            <w:trPr>
              <w:divId w:val="1537963103"/>
              <w:cantSplit/>
              <w:tblHeader/>
            </w:trPr>
            <w:tc>
              <w:tcPr>
                <w:tcW w:w="583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6A16704B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EV-GD-001</w:t>
                </w:r>
              </w:p>
            </w:tc>
            <w:tc>
              <w:tcPr>
                <w:tcW w:w="294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79DEE86D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IQ</w:t>
                </w:r>
              </w:p>
            </w:tc>
            <w:tc>
              <w:tcPr>
                <w:tcW w:w="768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77878F1C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______</w:t>
                </w:r>
              </w:p>
            </w:tc>
            <w:tc>
              <w:tcPr>
                <w:tcW w:w="1015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268A2C92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Captura / SQL / Log / Archivo</w:t>
                </w:r>
              </w:p>
            </w:tc>
            <w:tc>
              <w:tcPr>
                <w:tcW w:w="609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1DDC9935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______</w:t>
                </w:r>
              </w:p>
            </w:tc>
            <w:tc>
              <w:tcPr>
                <w:tcW w:w="649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32EE5AA0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______</w:t>
                </w:r>
              </w:p>
            </w:tc>
            <w:tc>
              <w:tcPr>
                <w:tcW w:w="352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7D1773D4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______</w:t>
                </w:r>
              </w:p>
            </w:tc>
            <w:tc>
              <w:tcPr>
                <w:tcW w:w="730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07C385B4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______</w:t>
                </w:r>
              </w:p>
            </w:tc>
          </w:tr>
          <w:tr w:rsidR="00482261" w:rsidRPr="00482261" w14:paraId="252659E1" w14:textId="77777777" w:rsidTr="00482261">
            <w:trPr>
              <w:divId w:val="1537963103"/>
              <w:cantSplit/>
              <w:tblHeader/>
            </w:trPr>
            <w:tc>
              <w:tcPr>
                <w:tcW w:w="583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08BD005C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EV-GD-002</w:t>
                </w:r>
              </w:p>
            </w:tc>
            <w:tc>
              <w:tcPr>
                <w:tcW w:w="294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55C37734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OQ</w:t>
                </w:r>
              </w:p>
            </w:tc>
            <w:tc>
              <w:tcPr>
                <w:tcW w:w="768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46C0DF0E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______</w:t>
                </w:r>
              </w:p>
            </w:tc>
            <w:tc>
              <w:tcPr>
                <w:tcW w:w="1015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7039FBC4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Captura / SQL / Log / Archivo</w:t>
                </w:r>
              </w:p>
            </w:tc>
            <w:tc>
              <w:tcPr>
                <w:tcW w:w="609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7B7C8CAE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______</w:t>
                </w:r>
              </w:p>
            </w:tc>
            <w:tc>
              <w:tcPr>
                <w:tcW w:w="649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742DE06D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______</w:t>
                </w:r>
              </w:p>
            </w:tc>
            <w:tc>
              <w:tcPr>
                <w:tcW w:w="352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1F07A11F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______</w:t>
                </w:r>
              </w:p>
            </w:tc>
            <w:tc>
              <w:tcPr>
                <w:tcW w:w="730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02BCEEEB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______</w:t>
                </w:r>
              </w:p>
            </w:tc>
          </w:tr>
          <w:tr w:rsidR="00482261" w:rsidRPr="00482261" w14:paraId="35684DA1" w14:textId="77777777" w:rsidTr="00482261">
            <w:trPr>
              <w:divId w:val="1537963103"/>
              <w:cantSplit/>
              <w:tblHeader/>
            </w:trPr>
            <w:tc>
              <w:tcPr>
                <w:tcW w:w="583" w:type="pct"/>
                <w:shd w:val="clear" w:color="auto" w:fill="F3F3F3"/>
                <w:hideMark/>
              </w:tcPr>
              <w:p w14:paraId="4B52E288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EV-GD-003</w:t>
                </w:r>
              </w:p>
            </w:tc>
            <w:tc>
              <w:tcPr>
                <w:tcW w:w="294" w:type="pct"/>
                <w:shd w:val="clear" w:color="auto" w:fill="F3F3F3"/>
                <w:hideMark/>
              </w:tcPr>
              <w:p w14:paraId="45C96B6D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PQ</w:t>
                </w:r>
              </w:p>
            </w:tc>
            <w:tc>
              <w:tcPr>
                <w:tcW w:w="768" w:type="pct"/>
                <w:shd w:val="clear" w:color="auto" w:fill="F3F3F3"/>
                <w:hideMark/>
              </w:tcPr>
              <w:p w14:paraId="5B2AFD47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______</w:t>
                </w:r>
              </w:p>
            </w:tc>
            <w:tc>
              <w:tcPr>
                <w:tcW w:w="1015" w:type="pct"/>
                <w:shd w:val="clear" w:color="auto" w:fill="F3F3F3"/>
                <w:hideMark/>
              </w:tcPr>
              <w:p w14:paraId="1B436DFA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Captura / SQL / Log / Archivo</w:t>
                </w:r>
              </w:p>
            </w:tc>
            <w:tc>
              <w:tcPr>
                <w:tcW w:w="609" w:type="pct"/>
                <w:shd w:val="clear" w:color="auto" w:fill="F3F3F3"/>
                <w:hideMark/>
              </w:tcPr>
              <w:p w14:paraId="04DED9DA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______</w:t>
                </w:r>
              </w:p>
            </w:tc>
            <w:tc>
              <w:tcPr>
                <w:tcW w:w="649" w:type="pct"/>
                <w:shd w:val="clear" w:color="auto" w:fill="F3F3F3"/>
                <w:hideMark/>
              </w:tcPr>
              <w:p w14:paraId="7458455A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______</w:t>
                </w:r>
              </w:p>
            </w:tc>
            <w:tc>
              <w:tcPr>
                <w:tcW w:w="352" w:type="pct"/>
                <w:shd w:val="clear" w:color="auto" w:fill="F3F3F3"/>
                <w:hideMark/>
              </w:tcPr>
              <w:p w14:paraId="796980A2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______</w:t>
                </w:r>
              </w:p>
            </w:tc>
            <w:tc>
              <w:tcPr>
                <w:tcW w:w="730" w:type="pct"/>
                <w:shd w:val="clear" w:color="auto" w:fill="F3F3F3"/>
                <w:hideMark/>
              </w:tcPr>
              <w:p w14:paraId="5F78B944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______</w:t>
                </w:r>
              </w:p>
            </w:tc>
          </w:tr>
        </w:tbl>
        <w:p w14:paraId="7D76F0DA" w14:textId="77777777" w:rsidR="00482261" w:rsidRPr="00482261" w:rsidRDefault="00482261" w:rsidP="00482261">
          <w:pPr>
            <w:pStyle w:val="Ttulo2"/>
            <w:spacing w:after="120" w:line="240" w:lineRule="auto"/>
            <w:jc w:val="both"/>
            <w:divId w:val="1537963103"/>
            <w:rPr>
              <w:rFonts w:ascii="Aptos" w:eastAsia="Times New Roman" w:hAnsi="Aptos"/>
              <w:b/>
              <w:color w:val="325483"/>
              <w:sz w:val="26"/>
              <w:szCs w:val="26"/>
            </w:rPr>
          </w:pPr>
          <w:r w:rsidRPr="00482261">
            <w:rPr>
              <w:rFonts w:ascii="Aptos" w:eastAsia="Times New Roman" w:hAnsi="Aptos"/>
              <w:b/>
              <w:color w:val="325483"/>
              <w:sz w:val="26"/>
            </w:rPr>
            <w:t>3. Tabla de desviaciones</w:t>
          </w:r>
        </w:p>
        <w:tbl>
          <w:tblPr>
            <w:tblStyle w:val="Tablaconcuadrcula"/>
            <w:tblW w:w="5000" w:type="pct"/>
            <w:tblLook w:val="04A0" w:firstRow="1" w:lastRow="0" w:firstColumn="1" w:lastColumn="0" w:noHBand="0" w:noVBand="1"/>
          </w:tblPr>
          <w:tblGrid>
            <w:gridCol w:w="1199"/>
            <w:gridCol w:w="713"/>
            <w:gridCol w:w="1307"/>
            <w:gridCol w:w="1318"/>
            <w:gridCol w:w="974"/>
            <w:gridCol w:w="1185"/>
            <w:gridCol w:w="1404"/>
            <w:gridCol w:w="1528"/>
          </w:tblGrid>
          <w:tr w:rsidR="00482261" w:rsidRPr="00482261" w14:paraId="6B9BF654" w14:textId="77777777" w:rsidTr="00482261">
            <w:trPr>
              <w:divId w:val="1537963103"/>
              <w:cantSplit/>
              <w:tblHeader/>
            </w:trPr>
            <w:tc>
              <w:tcPr>
                <w:tcW w:w="618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5702D374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 xml:space="preserve">ID </w:t>
                </w:r>
                <w:proofErr w:type="spellStart"/>
                <w:r w:rsidRPr="00482261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desviacion</w:t>
                </w:r>
                <w:proofErr w:type="spellEnd"/>
              </w:p>
            </w:tc>
            <w:tc>
              <w:tcPr>
                <w:tcW w:w="352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2276F783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Fase</w:t>
                </w:r>
              </w:p>
            </w:tc>
            <w:tc>
              <w:tcPr>
                <w:tcW w:w="742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4902256B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Caso relacionado</w:t>
                </w:r>
              </w:p>
            </w:tc>
            <w:tc>
              <w:tcPr>
                <w:tcW w:w="609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726268FD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proofErr w:type="spellStart"/>
                <w:r w:rsidRPr="00482261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Descripcion</w:t>
                </w:r>
                <w:proofErr w:type="spellEnd"/>
              </w:p>
            </w:tc>
            <w:tc>
              <w:tcPr>
                <w:tcW w:w="448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44629A10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Impacto</w:t>
                </w:r>
              </w:p>
            </w:tc>
            <w:tc>
              <w:tcPr>
                <w:tcW w:w="709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15BD1DE0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proofErr w:type="spellStart"/>
                <w:r w:rsidRPr="00482261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Accion</w:t>
                </w:r>
                <w:proofErr w:type="spellEnd"/>
                <w:r w:rsidRPr="00482261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 xml:space="preserve"> propuesta</w:t>
                </w:r>
              </w:p>
            </w:tc>
            <w:tc>
              <w:tcPr>
                <w:tcW w:w="649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132FC77C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Responsable</w:t>
                </w:r>
              </w:p>
            </w:tc>
            <w:tc>
              <w:tcPr>
                <w:tcW w:w="872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2B04A0DD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Estado</w:t>
                </w:r>
              </w:p>
            </w:tc>
          </w:tr>
          <w:tr w:rsidR="00482261" w:rsidRPr="00482261" w14:paraId="5F4CEBFE" w14:textId="77777777" w:rsidTr="00482261">
            <w:trPr>
              <w:divId w:val="1537963103"/>
              <w:cantSplit/>
              <w:tblHeader/>
            </w:trPr>
            <w:tc>
              <w:tcPr>
                <w:tcW w:w="618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5945EF9F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DEV-GD-001</w:t>
                </w:r>
              </w:p>
            </w:tc>
            <w:tc>
              <w:tcPr>
                <w:tcW w:w="352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6B069162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______</w:t>
                </w:r>
              </w:p>
            </w:tc>
            <w:tc>
              <w:tcPr>
                <w:tcW w:w="742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760448A5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______</w:t>
                </w:r>
              </w:p>
            </w:tc>
            <w:tc>
              <w:tcPr>
                <w:tcW w:w="609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1D63DF73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______</w:t>
                </w:r>
              </w:p>
            </w:tc>
            <w:tc>
              <w:tcPr>
                <w:tcW w:w="448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1B7FFBD9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______</w:t>
                </w:r>
              </w:p>
            </w:tc>
            <w:tc>
              <w:tcPr>
                <w:tcW w:w="709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17ED68BC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______</w:t>
                </w:r>
              </w:p>
            </w:tc>
            <w:tc>
              <w:tcPr>
                <w:tcW w:w="649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09D7B0EB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______</w:t>
                </w:r>
              </w:p>
            </w:tc>
            <w:tc>
              <w:tcPr>
                <w:tcW w:w="872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32AAD8D3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Abierta / En curso / Cerrada</w:t>
                </w:r>
              </w:p>
            </w:tc>
          </w:tr>
          <w:tr w:rsidR="00482261" w:rsidRPr="00482261" w14:paraId="360F532A" w14:textId="77777777" w:rsidTr="00482261">
            <w:trPr>
              <w:divId w:val="1537963103"/>
              <w:cantSplit/>
              <w:tblHeader/>
            </w:trPr>
            <w:tc>
              <w:tcPr>
                <w:tcW w:w="618" w:type="pct"/>
                <w:shd w:val="clear" w:color="auto" w:fill="FFFFFF"/>
                <w:hideMark/>
              </w:tcPr>
              <w:p w14:paraId="25066B35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DEV-GD-002</w:t>
                </w:r>
              </w:p>
            </w:tc>
            <w:tc>
              <w:tcPr>
                <w:tcW w:w="352" w:type="pct"/>
                <w:shd w:val="clear" w:color="auto" w:fill="FFFFFF"/>
                <w:hideMark/>
              </w:tcPr>
              <w:p w14:paraId="024B945E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______</w:t>
                </w:r>
              </w:p>
            </w:tc>
            <w:tc>
              <w:tcPr>
                <w:tcW w:w="742" w:type="pct"/>
                <w:shd w:val="clear" w:color="auto" w:fill="FFFFFF"/>
                <w:hideMark/>
              </w:tcPr>
              <w:p w14:paraId="288791E6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______</w:t>
                </w:r>
              </w:p>
            </w:tc>
            <w:tc>
              <w:tcPr>
                <w:tcW w:w="609" w:type="pct"/>
                <w:shd w:val="clear" w:color="auto" w:fill="FFFFFF"/>
                <w:hideMark/>
              </w:tcPr>
              <w:p w14:paraId="73F4DD6D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______</w:t>
                </w:r>
              </w:p>
            </w:tc>
            <w:tc>
              <w:tcPr>
                <w:tcW w:w="448" w:type="pct"/>
                <w:shd w:val="clear" w:color="auto" w:fill="FFFFFF"/>
                <w:hideMark/>
              </w:tcPr>
              <w:p w14:paraId="13DF8A46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______</w:t>
                </w:r>
              </w:p>
            </w:tc>
            <w:tc>
              <w:tcPr>
                <w:tcW w:w="709" w:type="pct"/>
                <w:shd w:val="clear" w:color="auto" w:fill="FFFFFF"/>
                <w:hideMark/>
              </w:tcPr>
              <w:p w14:paraId="01C853A9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______</w:t>
                </w:r>
              </w:p>
            </w:tc>
            <w:tc>
              <w:tcPr>
                <w:tcW w:w="649" w:type="pct"/>
                <w:shd w:val="clear" w:color="auto" w:fill="FFFFFF"/>
                <w:hideMark/>
              </w:tcPr>
              <w:p w14:paraId="7D3E1EA8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______</w:t>
                </w:r>
              </w:p>
            </w:tc>
            <w:tc>
              <w:tcPr>
                <w:tcW w:w="872" w:type="pct"/>
                <w:shd w:val="clear" w:color="auto" w:fill="FFFFFF"/>
                <w:hideMark/>
              </w:tcPr>
              <w:p w14:paraId="532B0FF0" w14:textId="77777777" w:rsidR="00482261" w:rsidRPr="00482261" w:rsidRDefault="00482261" w:rsidP="00482261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482261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Abierta / En curso / Cerrada</w:t>
                </w:r>
              </w:p>
            </w:tc>
          </w:tr>
        </w:tbl>
        <w:p w14:paraId="04F63818" w14:textId="77777777" w:rsidR="00482261" w:rsidRPr="00482261" w:rsidRDefault="00482261" w:rsidP="00482261">
          <w:pPr>
            <w:pStyle w:val="Ttulo2"/>
            <w:spacing w:after="120" w:line="240" w:lineRule="auto"/>
            <w:jc w:val="both"/>
            <w:divId w:val="1537963103"/>
            <w:rPr>
              <w:rFonts w:ascii="Aptos" w:eastAsia="Times New Roman" w:hAnsi="Aptos"/>
              <w:b/>
              <w:color w:val="325483"/>
              <w:sz w:val="26"/>
              <w:szCs w:val="26"/>
            </w:rPr>
          </w:pPr>
          <w:r w:rsidRPr="00482261">
            <w:rPr>
              <w:rFonts w:ascii="Aptos" w:eastAsia="Times New Roman" w:hAnsi="Aptos"/>
              <w:b/>
              <w:color w:val="325483"/>
              <w:sz w:val="26"/>
            </w:rPr>
            <w:t>4. Criterio de cierre documental</w:t>
          </w:r>
        </w:p>
        <w:p w14:paraId="74D2AF48" w14:textId="77777777" w:rsidR="00482261" w:rsidRPr="00482261" w:rsidRDefault="00482261" w:rsidP="00482261">
          <w:pPr>
            <w:pStyle w:val="NormalWeb"/>
            <w:spacing w:after="80"/>
            <w:divId w:val="1537963103"/>
            <w:rPr>
              <w:rFonts w:ascii="Aptos" w:hAnsi="Aptos"/>
              <w:color w:val="1F2937"/>
            </w:rPr>
          </w:pPr>
          <w:r w:rsidRPr="00482261">
            <w:rPr>
              <w:rFonts w:ascii="Aptos" w:hAnsi="Aptos"/>
              <w:color w:val="1F2937"/>
            </w:rPr>
            <w:t xml:space="preserve">El expediente se considera completo cuando cada caso ejecutado dispone de evidencia suficiente, cada </w:t>
          </w:r>
          <w:proofErr w:type="spellStart"/>
          <w:r w:rsidRPr="00482261">
            <w:rPr>
              <w:rFonts w:ascii="Aptos" w:hAnsi="Aptos"/>
              <w:color w:val="1F2937"/>
            </w:rPr>
            <w:t>desviacion</w:t>
          </w:r>
          <w:proofErr w:type="spellEnd"/>
          <w:r w:rsidRPr="00482261">
            <w:rPr>
              <w:rFonts w:ascii="Aptos" w:hAnsi="Aptos"/>
              <w:color w:val="1F2937"/>
            </w:rPr>
            <w:t xml:space="preserve"> tiene tratamiento documentado y el cierre del área puede sustentarse con trazabilidad objetiva.</w:t>
          </w:r>
        </w:p>
        <w:p w14:paraId="519B50B2" w14:textId="77777777" w:rsidR="00482261" w:rsidRPr="00482261" w:rsidRDefault="00482261" w:rsidP="00482261">
          <w:pPr>
            <w:pStyle w:val="Ttulo1"/>
            <w:shd w:val="clear" w:color="auto" w:fill="E6E6E6"/>
            <w:spacing w:before="200" w:after="200" w:line="240" w:lineRule="auto"/>
            <w:jc w:val="both"/>
            <w:divId w:val="1537963103"/>
            <w:rPr>
              <w:rFonts w:ascii="Aptos" w:eastAsia="Times New Roman" w:hAnsi="Aptos"/>
              <w:b/>
              <w:color w:val="325483"/>
              <w:sz w:val="32"/>
            </w:rPr>
          </w:pPr>
          <w:proofErr w:type="spellStart"/>
          <w:r w:rsidRPr="00482261">
            <w:rPr>
              <w:rFonts w:ascii="Aptos" w:eastAsia="Times New Roman" w:hAnsi="Aptos"/>
              <w:b/>
              <w:color w:val="325483"/>
              <w:sz w:val="32"/>
            </w:rPr>
            <w:t>Conclusion</w:t>
          </w:r>
          <w:proofErr w:type="spellEnd"/>
          <w:r w:rsidRPr="00482261">
            <w:rPr>
              <w:rFonts w:ascii="Aptos" w:eastAsia="Times New Roman" w:hAnsi="Aptos"/>
              <w:b/>
              <w:color w:val="325483"/>
              <w:sz w:val="32"/>
            </w:rPr>
            <w:t xml:space="preserve"> ejecutiva</w:t>
          </w:r>
        </w:p>
        <w:p w14:paraId="4E739A19" w14:textId="77777777" w:rsidR="00482261" w:rsidRPr="00482261" w:rsidRDefault="00482261" w:rsidP="00482261">
          <w:pPr>
            <w:pStyle w:val="NormalWeb"/>
            <w:spacing w:after="80"/>
            <w:divId w:val="1537963103"/>
            <w:rPr>
              <w:rFonts w:ascii="Aptos" w:hAnsi="Aptos"/>
              <w:color w:val="1F2937"/>
            </w:rPr>
          </w:pPr>
          <w:r w:rsidRPr="00482261">
            <w:rPr>
              <w:rFonts w:ascii="Aptos" w:hAnsi="Aptos"/>
              <w:color w:val="1F2937"/>
            </w:rPr>
            <w:t xml:space="preserve">La documentación consolidada del Área 01: Gobierno, Seguridad, Cumplimiento y Gestión Documental integra los requerimientos, la </w:t>
          </w:r>
          <w:proofErr w:type="spellStart"/>
          <w:r w:rsidRPr="00482261">
            <w:rPr>
              <w:rFonts w:ascii="Aptos" w:hAnsi="Aptos"/>
              <w:color w:val="1F2937"/>
            </w:rPr>
            <w:t>especificacion</w:t>
          </w:r>
          <w:proofErr w:type="spellEnd"/>
          <w:r w:rsidRPr="00482261">
            <w:rPr>
              <w:rFonts w:ascii="Aptos" w:hAnsi="Aptos"/>
              <w:color w:val="1F2937"/>
            </w:rPr>
            <w:t xml:space="preserve"> funcional, el diseño técnico, el soporte de datos, las calificaciones y los protocolos de prueba necesarios para una validación formal del dominio. El contenido se encuentra alineado con la </w:t>
          </w:r>
          <w:proofErr w:type="spellStart"/>
          <w:r w:rsidRPr="00482261">
            <w:rPr>
              <w:rFonts w:ascii="Aptos" w:hAnsi="Aptos"/>
              <w:color w:val="1F2937"/>
            </w:rPr>
            <w:t>implementacion</w:t>
          </w:r>
          <w:proofErr w:type="spellEnd"/>
          <w:r w:rsidRPr="00482261">
            <w:rPr>
              <w:rFonts w:ascii="Aptos" w:hAnsi="Aptos"/>
              <w:color w:val="1F2937"/>
            </w:rPr>
            <w:t xml:space="preserve"> vigente revisada y presenta, de forma controlada, el estado de los hallazgos corregidos y de los riesgos residuales aun abiertos.</w:t>
          </w:r>
        </w:p>
        <w:p w14:paraId="43EB9E54" w14:textId="77777777" w:rsidR="00482261" w:rsidRPr="00482261" w:rsidRDefault="00482261" w:rsidP="00482261">
          <w:pPr>
            <w:pStyle w:val="NormalWeb"/>
            <w:spacing w:after="80"/>
            <w:divId w:val="1537963103"/>
            <w:rPr>
              <w:rFonts w:ascii="Aptos" w:hAnsi="Aptos"/>
              <w:color w:val="1F2937"/>
            </w:rPr>
          </w:pPr>
          <w:r w:rsidRPr="00482261">
            <w:rPr>
              <w:rFonts w:ascii="Aptos" w:hAnsi="Aptos"/>
              <w:color w:val="1F2937"/>
            </w:rPr>
            <w:t xml:space="preserve">Con base en la documentación incluida, el área dispone de un expediente técnico suficiente para ejecutar IQ, OQ y PQ, registrar evidencia objetiva y sostener una </w:t>
          </w:r>
          <w:proofErr w:type="spellStart"/>
          <w:r w:rsidRPr="00482261">
            <w:rPr>
              <w:rFonts w:ascii="Aptos" w:hAnsi="Aptos"/>
              <w:color w:val="1F2937"/>
            </w:rPr>
            <w:t>conclusion</w:t>
          </w:r>
          <w:proofErr w:type="spellEnd"/>
          <w:r w:rsidRPr="00482261">
            <w:rPr>
              <w:rFonts w:ascii="Aptos" w:hAnsi="Aptos"/>
              <w:color w:val="1F2937"/>
            </w:rPr>
            <w:t xml:space="preserve"> de validación con criterio de </w:t>
          </w:r>
          <w:proofErr w:type="spellStart"/>
          <w:r w:rsidRPr="00482261">
            <w:rPr>
              <w:rFonts w:ascii="Aptos" w:hAnsi="Aptos"/>
              <w:color w:val="1F2937"/>
            </w:rPr>
            <w:t>ingenieria</w:t>
          </w:r>
          <w:proofErr w:type="spellEnd"/>
          <w:r w:rsidRPr="00482261">
            <w:rPr>
              <w:rFonts w:ascii="Aptos" w:hAnsi="Aptos"/>
              <w:color w:val="1F2937"/>
            </w:rPr>
            <w:t xml:space="preserve"> de software. Cualquier cierre definitivo del proceso debe apoyarse en la ejecución real de protocolos y en la </w:t>
          </w:r>
          <w:proofErr w:type="spellStart"/>
          <w:r w:rsidRPr="00482261">
            <w:rPr>
              <w:rFonts w:ascii="Aptos" w:hAnsi="Aptos"/>
              <w:color w:val="1F2937"/>
            </w:rPr>
            <w:t>resolucion</w:t>
          </w:r>
          <w:proofErr w:type="spellEnd"/>
          <w:r w:rsidRPr="00482261">
            <w:rPr>
              <w:rFonts w:ascii="Aptos" w:hAnsi="Aptos"/>
              <w:color w:val="1F2937"/>
            </w:rPr>
            <w:t xml:space="preserve"> o </w:t>
          </w:r>
          <w:proofErr w:type="spellStart"/>
          <w:r w:rsidRPr="00482261">
            <w:rPr>
              <w:rFonts w:ascii="Aptos" w:hAnsi="Aptos"/>
              <w:color w:val="1F2937"/>
            </w:rPr>
            <w:t>aceptacion</w:t>
          </w:r>
          <w:proofErr w:type="spellEnd"/>
          <w:r w:rsidRPr="00482261">
            <w:rPr>
              <w:rFonts w:ascii="Aptos" w:hAnsi="Aptos"/>
              <w:color w:val="1F2937"/>
            </w:rPr>
            <w:t xml:space="preserve"> formal de hallazgos residuales.</w:t>
          </w:r>
        </w:p>
        <w:p w14:paraId="4125CFE9" w14:textId="77777777" w:rsidR="00482261" w:rsidRPr="00482261" w:rsidRDefault="00482261" w:rsidP="00482261">
          <w:pPr>
            <w:pStyle w:val="Ttulo1"/>
            <w:shd w:val="clear" w:color="auto" w:fill="E6E6E6"/>
            <w:spacing w:before="200" w:after="200" w:line="240" w:lineRule="auto"/>
            <w:jc w:val="both"/>
            <w:divId w:val="1537963103"/>
            <w:rPr>
              <w:rFonts w:ascii="Aptos" w:eastAsia="Times New Roman" w:hAnsi="Aptos"/>
              <w:b/>
              <w:color w:val="325483"/>
              <w:sz w:val="32"/>
            </w:rPr>
          </w:pPr>
          <w:r w:rsidRPr="00482261">
            <w:rPr>
              <w:rFonts w:ascii="Aptos" w:eastAsia="Times New Roman" w:hAnsi="Aptos"/>
              <w:b/>
              <w:color w:val="325483"/>
              <w:sz w:val="32"/>
            </w:rPr>
            <w:lastRenderedPageBreak/>
            <w:t>Referencias</w:t>
          </w:r>
        </w:p>
        <w:p w14:paraId="62A5FDDA" w14:textId="77777777" w:rsidR="00482261" w:rsidRPr="00482261" w:rsidRDefault="00482261" w:rsidP="00482261">
          <w:pPr>
            <w:numPr>
              <w:ilvl w:val="0"/>
              <w:numId w:val="95"/>
            </w:numPr>
            <w:spacing w:after="80" w:line="240" w:lineRule="auto"/>
            <w:jc w:val="both"/>
            <w:divId w:val="1537963103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 xml:space="preserve">Asamblea Nacional del Ecuador. (2021). Ley </w:t>
          </w: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Organica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 xml:space="preserve"> de </w:t>
          </w: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Proteccion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 xml:space="preserve"> de Datos Personales. Registro Oficial, Quinto Suplemento No. 459. https://www.asambleanacional.gob.ec/sites/default/files/private/asambleanacional/filesasambleanacionalnameuid-29/Leyes%202013-2017/920-lmoreno/ro-459-5to-sup-26-05-2021.pdf</w:t>
          </w:r>
        </w:p>
        <w:p w14:paraId="150876BB" w14:textId="77777777" w:rsidR="00482261" w:rsidRPr="00482261" w:rsidRDefault="00482261" w:rsidP="00482261">
          <w:pPr>
            <w:numPr>
              <w:ilvl w:val="0"/>
              <w:numId w:val="95"/>
            </w:numPr>
            <w:spacing w:after="80" w:line="240" w:lineRule="auto"/>
            <w:jc w:val="both"/>
            <w:divId w:val="1537963103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 xml:space="preserve">Presidencia de la Republica del Ecuador. (2023). Reglamento General a la Ley </w:t>
          </w: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Organica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 xml:space="preserve"> de </w:t>
          </w:r>
          <w:proofErr w:type="spellStart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Proteccion</w:t>
          </w:r>
          <w:proofErr w:type="spellEnd"/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 xml:space="preserve"> de Datos Personales. Registro Oficial. https://www.gob.ec/sites/default/files/regulations/2025-01/02%20Reglamento%20General%20a%20la%20Ley%20Org%C3%A1nica%20de%20Protecci%C3%B3n%20de%20Datos%20Personales_0.pdf</w:t>
          </w:r>
        </w:p>
        <w:p w14:paraId="00BF91F2" w14:textId="77777777" w:rsidR="00482261" w:rsidRPr="00482261" w:rsidRDefault="00482261" w:rsidP="00482261">
          <w:pPr>
            <w:numPr>
              <w:ilvl w:val="0"/>
              <w:numId w:val="95"/>
            </w:numPr>
            <w:spacing w:after="80" w:line="240" w:lineRule="auto"/>
            <w:jc w:val="both"/>
            <w:divId w:val="1537963103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482261"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  <w:t xml:space="preserve">International Organization for Standardization, &amp; International Electrotechnical Commission. (2022). ISO/IEC 27001:2022 Information security, cybersecurity and privacy protection - Information security management systems - Requirements. </w:t>
          </w:r>
          <w:r w:rsidRPr="00482261">
            <w:rPr>
              <w:rFonts w:ascii="Aptos" w:eastAsia="Times New Roman" w:hAnsi="Aptos"/>
              <w:color w:val="1F2937"/>
              <w:sz w:val="20"/>
              <w:szCs w:val="20"/>
            </w:rPr>
            <w:t>ISO.</w:t>
          </w:r>
        </w:p>
        <w:p w14:paraId="16176569" w14:textId="504E9242" w:rsidR="008446E8" w:rsidRDefault="001D1394"/>
      </w:sdtContent>
    </w:sdt>
    <w:sectPr w:rsidR="008446E8" w:rsidSect="0048226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134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5D11E3" w14:textId="77777777" w:rsidR="001D1394" w:rsidRDefault="001D1394" w:rsidP="00482261">
      <w:pPr>
        <w:spacing w:after="0" w:line="240" w:lineRule="auto"/>
      </w:pPr>
      <w:r>
        <w:separator/>
      </w:r>
    </w:p>
  </w:endnote>
  <w:endnote w:type="continuationSeparator" w:id="0">
    <w:p w14:paraId="37B023AB" w14:textId="77777777" w:rsidR="001D1394" w:rsidRDefault="001D1394" w:rsidP="0048226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E886BD" w14:textId="77777777" w:rsidR="00482261" w:rsidRDefault="00482261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741DAA" w14:textId="66C231FA" w:rsidR="00482261" w:rsidRDefault="00482261">
    <w:pPr>
      <w:pStyle w:val="Piedepgina"/>
    </w:pPr>
    <w:r>
      <w:t xml:space="preserve">SPI 1.0 | Página </w:t>
    </w:r>
    <w:r>
      <w:fldChar w:fldCharType="begin"/>
    </w:r>
    <w:r>
      <w:instrText xml:space="preserve">  \* MERGEFORMAT </w:instrTex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9FE18F" w14:textId="77777777" w:rsidR="00482261" w:rsidRDefault="00482261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547F35" w14:textId="77777777" w:rsidR="001D1394" w:rsidRDefault="001D1394" w:rsidP="00482261">
      <w:pPr>
        <w:spacing w:after="0" w:line="240" w:lineRule="auto"/>
      </w:pPr>
      <w:r>
        <w:separator/>
      </w:r>
    </w:p>
  </w:footnote>
  <w:footnote w:type="continuationSeparator" w:id="0">
    <w:p w14:paraId="64BB164D" w14:textId="77777777" w:rsidR="001D1394" w:rsidRDefault="001D1394" w:rsidP="0048226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30BFC9" w14:textId="77777777" w:rsidR="00482261" w:rsidRDefault="00482261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88F184" w14:textId="229CF0B6" w:rsidR="00482261" w:rsidRPr="00482261" w:rsidRDefault="00482261">
    <w:pPr>
      <w:pStyle w:val="Encabezado"/>
      <w:rPr>
        <w:sz w:val="16"/>
      </w:rPr>
    </w:pPr>
    <w:r w:rsidRPr="00482261">
      <w:rPr>
        <w:sz w:val="16"/>
      </w:rPr>
      <w:t xml:space="preserve">VAL-SPI-GSC-PAQUETE-COMPAT | Area 01: Gobierno, Seguridad, Cumplimiento y </w:t>
    </w:r>
    <w:proofErr w:type="spellStart"/>
    <w:r w:rsidRPr="00482261">
      <w:rPr>
        <w:sz w:val="16"/>
      </w:rPr>
      <w:t>Gestion</w:t>
    </w:r>
    <w:proofErr w:type="spellEnd"/>
    <w:r w:rsidRPr="00482261">
      <w:rPr>
        <w:sz w:val="16"/>
      </w:rPr>
      <w:t xml:space="preserve"> Documental | BORRADOR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39CE9A" w14:textId="77777777" w:rsidR="00482261" w:rsidRDefault="00482261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1636C"/>
    <w:multiLevelType w:val="multilevel"/>
    <w:tmpl w:val="D2C42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2A52E8"/>
    <w:multiLevelType w:val="multilevel"/>
    <w:tmpl w:val="BC42C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751918"/>
    <w:multiLevelType w:val="multilevel"/>
    <w:tmpl w:val="B896F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06461D"/>
    <w:multiLevelType w:val="multilevel"/>
    <w:tmpl w:val="0AC44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D08ED"/>
    <w:multiLevelType w:val="multilevel"/>
    <w:tmpl w:val="15887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51233A2"/>
    <w:multiLevelType w:val="multilevel"/>
    <w:tmpl w:val="26A85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5DE4BFA"/>
    <w:multiLevelType w:val="multilevel"/>
    <w:tmpl w:val="0472F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8072DE4"/>
    <w:multiLevelType w:val="multilevel"/>
    <w:tmpl w:val="92C29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87C2F38"/>
    <w:multiLevelType w:val="multilevel"/>
    <w:tmpl w:val="5AF4B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FEC0EC4"/>
    <w:multiLevelType w:val="multilevel"/>
    <w:tmpl w:val="445CC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B81571"/>
    <w:multiLevelType w:val="multilevel"/>
    <w:tmpl w:val="75187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12734FB"/>
    <w:multiLevelType w:val="multilevel"/>
    <w:tmpl w:val="791CB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1495783"/>
    <w:multiLevelType w:val="multilevel"/>
    <w:tmpl w:val="2A9E5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14B2F65"/>
    <w:multiLevelType w:val="multilevel"/>
    <w:tmpl w:val="E48C6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3D6222C"/>
    <w:multiLevelType w:val="multilevel"/>
    <w:tmpl w:val="6E121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5A75FB4"/>
    <w:multiLevelType w:val="multilevel"/>
    <w:tmpl w:val="931AD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5FC1356"/>
    <w:multiLevelType w:val="multilevel"/>
    <w:tmpl w:val="E1C61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8146FC8"/>
    <w:multiLevelType w:val="multilevel"/>
    <w:tmpl w:val="5BCAD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C522FBF"/>
    <w:multiLevelType w:val="multilevel"/>
    <w:tmpl w:val="03787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F1A5C2E"/>
    <w:multiLevelType w:val="multilevel"/>
    <w:tmpl w:val="54107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F9A12C9"/>
    <w:multiLevelType w:val="multilevel"/>
    <w:tmpl w:val="D28A8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0120122"/>
    <w:multiLevelType w:val="multilevel"/>
    <w:tmpl w:val="2340B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02856D4"/>
    <w:multiLevelType w:val="multilevel"/>
    <w:tmpl w:val="7F7E8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1143301"/>
    <w:multiLevelType w:val="multilevel"/>
    <w:tmpl w:val="EDFA3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24F7B38"/>
    <w:multiLevelType w:val="multilevel"/>
    <w:tmpl w:val="AC4EC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2A82F37"/>
    <w:multiLevelType w:val="multilevel"/>
    <w:tmpl w:val="2124B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2CE7E47"/>
    <w:multiLevelType w:val="multilevel"/>
    <w:tmpl w:val="83D64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46F7352"/>
    <w:multiLevelType w:val="multilevel"/>
    <w:tmpl w:val="DF86C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4AC19A2"/>
    <w:multiLevelType w:val="multilevel"/>
    <w:tmpl w:val="14C2C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4D943C0"/>
    <w:multiLevelType w:val="multilevel"/>
    <w:tmpl w:val="A72CE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6030090"/>
    <w:multiLevelType w:val="multilevel"/>
    <w:tmpl w:val="8564C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81D10C6"/>
    <w:multiLevelType w:val="multilevel"/>
    <w:tmpl w:val="8146F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844769E"/>
    <w:multiLevelType w:val="multilevel"/>
    <w:tmpl w:val="A2762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8E7695B"/>
    <w:multiLevelType w:val="multilevel"/>
    <w:tmpl w:val="2C529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8F56C5D"/>
    <w:multiLevelType w:val="multilevel"/>
    <w:tmpl w:val="01A2F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95852F2"/>
    <w:multiLevelType w:val="multilevel"/>
    <w:tmpl w:val="CF907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9B12488"/>
    <w:multiLevelType w:val="multilevel"/>
    <w:tmpl w:val="56D0E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9C11B3E"/>
    <w:multiLevelType w:val="multilevel"/>
    <w:tmpl w:val="9FFC2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C6851BE"/>
    <w:multiLevelType w:val="multilevel"/>
    <w:tmpl w:val="3A2C1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CFF6B41"/>
    <w:multiLevelType w:val="multilevel"/>
    <w:tmpl w:val="B0926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E4E32CC"/>
    <w:multiLevelType w:val="multilevel"/>
    <w:tmpl w:val="DE7A9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F07537D"/>
    <w:multiLevelType w:val="multilevel"/>
    <w:tmpl w:val="514C5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F173958"/>
    <w:multiLevelType w:val="multilevel"/>
    <w:tmpl w:val="6D107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03E7658"/>
    <w:multiLevelType w:val="multilevel"/>
    <w:tmpl w:val="AC06E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2262AD6"/>
    <w:multiLevelType w:val="multilevel"/>
    <w:tmpl w:val="310C1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39630A2"/>
    <w:multiLevelType w:val="multilevel"/>
    <w:tmpl w:val="EA566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3BB5681"/>
    <w:multiLevelType w:val="multilevel"/>
    <w:tmpl w:val="C62E5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4765E9D"/>
    <w:multiLevelType w:val="multilevel"/>
    <w:tmpl w:val="FD24D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98A2EEB"/>
    <w:multiLevelType w:val="multilevel"/>
    <w:tmpl w:val="66985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A022C9C"/>
    <w:multiLevelType w:val="multilevel"/>
    <w:tmpl w:val="1CF2D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D3E26BA"/>
    <w:multiLevelType w:val="multilevel"/>
    <w:tmpl w:val="B1AED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FEF7C32"/>
    <w:multiLevelType w:val="multilevel"/>
    <w:tmpl w:val="A6EE9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0107738"/>
    <w:multiLevelType w:val="multilevel"/>
    <w:tmpl w:val="ED08E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04D05F3"/>
    <w:multiLevelType w:val="multilevel"/>
    <w:tmpl w:val="B4387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1337769"/>
    <w:multiLevelType w:val="multilevel"/>
    <w:tmpl w:val="6D5E1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1E123BD"/>
    <w:multiLevelType w:val="multilevel"/>
    <w:tmpl w:val="7D8E1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2253793"/>
    <w:multiLevelType w:val="multilevel"/>
    <w:tmpl w:val="7BA02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22B20A6"/>
    <w:multiLevelType w:val="multilevel"/>
    <w:tmpl w:val="695A2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2877F21"/>
    <w:multiLevelType w:val="multilevel"/>
    <w:tmpl w:val="B7780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3247C3E"/>
    <w:multiLevelType w:val="multilevel"/>
    <w:tmpl w:val="6C080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65F615F"/>
    <w:multiLevelType w:val="multilevel"/>
    <w:tmpl w:val="7D3CF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6DF1652"/>
    <w:multiLevelType w:val="multilevel"/>
    <w:tmpl w:val="E5B4E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7E67A21"/>
    <w:multiLevelType w:val="multilevel"/>
    <w:tmpl w:val="14043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7EF6267"/>
    <w:multiLevelType w:val="multilevel"/>
    <w:tmpl w:val="86B66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81E5AB5"/>
    <w:multiLevelType w:val="multilevel"/>
    <w:tmpl w:val="212AC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96E3B77"/>
    <w:multiLevelType w:val="multilevel"/>
    <w:tmpl w:val="FCDC4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98A65A3"/>
    <w:multiLevelType w:val="multilevel"/>
    <w:tmpl w:val="CD4C6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4A4C1288"/>
    <w:multiLevelType w:val="multilevel"/>
    <w:tmpl w:val="26863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4AAB43F2"/>
    <w:multiLevelType w:val="multilevel"/>
    <w:tmpl w:val="A46A0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4B193248"/>
    <w:multiLevelType w:val="multilevel"/>
    <w:tmpl w:val="566E2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4E317799"/>
    <w:multiLevelType w:val="multilevel"/>
    <w:tmpl w:val="F0EC2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0230907"/>
    <w:multiLevelType w:val="multilevel"/>
    <w:tmpl w:val="F934D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50FB6EAC"/>
    <w:multiLevelType w:val="multilevel"/>
    <w:tmpl w:val="0DAE4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52525D8E"/>
    <w:multiLevelType w:val="multilevel"/>
    <w:tmpl w:val="C2BAC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52EE2D7D"/>
    <w:multiLevelType w:val="multilevel"/>
    <w:tmpl w:val="7FB60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53F35E7D"/>
    <w:multiLevelType w:val="multilevel"/>
    <w:tmpl w:val="7B783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54482104"/>
    <w:multiLevelType w:val="multilevel"/>
    <w:tmpl w:val="B0206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55FD0B70"/>
    <w:multiLevelType w:val="multilevel"/>
    <w:tmpl w:val="DEB45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5A577A9D"/>
    <w:multiLevelType w:val="multilevel"/>
    <w:tmpl w:val="38B6E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5D9E3DEF"/>
    <w:multiLevelType w:val="multilevel"/>
    <w:tmpl w:val="938E4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6325616A"/>
    <w:multiLevelType w:val="multilevel"/>
    <w:tmpl w:val="AF84E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65E37542"/>
    <w:multiLevelType w:val="multilevel"/>
    <w:tmpl w:val="90CC8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6658077F"/>
    <w:multiLevelType w:val="multilevel"/>
    <w:tmpl w:val="8E3C3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676E2185"/>
    <w:multiLevelType w:val="multilevel"/>
    <w:tmpl w:val="33C44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67B146C0"/>
    <w:multiLevelType w:val="multilevel"/>
    <w:tmpl w:val="D30C2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692C0956"/>
    <w:multiLevelType w:val="multilevel"/>
    <w:tmpl w:val="969A3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6AC60A4E"/>
    <w:multiLevelType w:val="multilevel"/>
    <w:tmpl w:val="E2509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6CDC0370"/>
    <w:multiLevelType w:val="multilevel"/>
    <w:tmpl w:val="3F065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6D897FB6"/>
    <w:multiLevelType w:val="multilevel"/>
    <w:tmpl w:val="787EF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75E103D3"/>
    <w:multiLevelType w:val="multilevel"/>
    <w:tmpl w:val="D3C0F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77485D2B"/>
    <w:multiLevelType w:val="multilevel"/>
    <w:tmpl w:val="F7F89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779C6148"/>
    <w:multiLevelType w:val="multilevel"/>
    <w:tmpl w:val="85CC7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7B1C377F"/>
    <w:multiLevelType w:val="multilevel"/>
    <w:tmpl w:val="A9641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7C701A9B"/>
    <w:multiLevelType w:val="multilevel"/>
    <w:tmpl w:val="A2E84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7E6966BD"/>
    <w:multiLevelType w:val="multilevel"/>
    <w:tmpl w:val="7092F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21651761">
    <w:abstractNumId w:val="67"/>
  </w:num>
  <w:num w:numId="2" w16cid:durableId="396821500">
    <w:abstractNumId w:val="34"/>
  </w:num>
  <w:num w:numId="3" w16cid:durableId="688795591">
    <w:abstractNumId w:val="18"/>
  </w:num>
  <w:num w:numId="4" w16cid:durableId="1451557919">
    <w:abstractNumId w:val="82"/>
  </w:num>
  <w:num w:numId="5" w16cid:durableId="868378935">
    <w:abstractNumId w:val="14"/>
  </w:num>
  <w:num w:numId="6" w16cid:durableId="1109929220">
    <w:abstractNumId w:val="52"/>
  </w:num>
  <w:num w:numId="7" w16cid:durableId="192499612">
    <w:abstractNumId w:val="41"/>
  </w:num>
  <w:num w:numId="8" w16cid:durableId="1902935236">
    <w:abstractNumId w:val="71"/>
  </w:num>
  <w:num w:numId="9" w16cid:durableId="1851141077">
    <w:abstractNumId w:val="58"/>
  </w:num>
  <w:num w:numId="10" w16cid:durableId="739790150">
    <w:abstractNumId w:val="77"/>
  </w:num>
  <w:num w:numId="11" w16cid:durableId="1571038139">
    <w:abstractNumId w:val="61"/>
  </w:num>
  <w:num w:numId="12" w16cid:durableId="1546063273">
    <w:abstractNumId w:val="92"/>
  </w:num>
  <w:num w:numId="13" w16cid:durableId="1253124916">
    <w:abstractNumId w:val="57"/>
  </w:num>
  <w:num w:numId="14" w16cid:durableId="216359013">
    <w:abstractNumId w:val="37"/>
  </w:num>
  <w:num w:numId="15" w16cid:durableId="1218711726">
    <w:abstractNumId w:val="76"/>
  </w:num>
  <w:num w:numId="16" w16cid:durableId="341706150">
    <w:abstractNumId w:val="33"/>
  </w:num>
  <w:num w:numId="17" w16cid:durableId="872381891">
    <w:abstractNumId w:val="86"/>
  </w:num>
  <w:num w:numId="18" w16cid:durableId="123162461">
    <w:abstractNumId w:val="89"/>
  </w:num>
  <w:num w:numId="19" w16cid:durableId="1450129590">
    <w:abstractNumId w:val="91"/>
  </w:num>
  <w:num w:numId="20" w16cid:durableId="30958507">
    <w:abstractNumId w:val="80"/>
  </w:num>
  <w:num w:numId="21" w16cid:durableId="864558801">
    <w:abstractNumId w:val="49"/>
  </w:num>
  <w:num w:numId="22" w16cid:durableId="909921618">
    <w:abstractNumId w:val="83"/>
  </w:num>
  <w:num w:numId="23" w16cid:durableId="640815398">
    <w:abstractNumId w:val="78"/>
  </w:num>
  <w:num w:numId="24" w16cid:durableId="244799865">
    <w:abstractNumId w:val="20"/>
  </w:num>
  <w:num w:numId="25" w16cid:durableId="1022442802">
    <w:abstractNumId w:val="66"/>
  </w:num>
  <w:num w:numId="26" w16cid:durableId="1865898885">
    <w:abstractNumId w:val="79"/>
  </w:num>
  <w:num w:numId="27" w16cid:durableId="1604191749">
    <w:abstractNumId w:val="69"/>
  </w:num>
  <w:num w:numId="28" w16cid:durableId="1502155543">
    <w:abstractNumId w:val="11"/>
  </w:num>
  <w:num w:numId="29" w16cid:durableId="761992795">
    <w:abstractNumId w:val="19"/>
  </w:num>
  <w:num w:numId="30" w16cid:durableId="398795504">
    <w:abstractNumId w:val="70"/>
  </w:num>
  <w:num w:numId="31" w16cid:durableId="739522679">
    <w:abstractNumId w:val="15"/>
  </w:num>
  <w:num w:numId="32" w16cid:durableId="282614923">
    <w:abstractNumId w:val="39"/>
  </w:num>
  <w:num w:numId="33" w16cid:durableId="1177384011">
    <w:abstractNumId w:val="13"/>
  </w:num>
  <w:num w:numId="34" w16cid:durableId="1700428928">
    <w:abstractNumId w:val="84"/>
  </w:num>
  <w:num w:numId="35" w16cid:durableId="1749382652">
    <w:abstractNumId w:val="10"/>
  </w:num>
  <w:num w:numId="36" w16cid:durableId="432556060">
    <w:abstractNumId w:val="47"/>
  </w:num>
  <w:num w:numId="37" w16cid:durableId="1077635314">
    <w:abstractNumId w:val="17"/>
  </w:num>
  <w:num w:numId="38" w16cid:durableId="580723332">
    <w:abstractNumId w:val="73"/>
  </w:num>
  <w:num w:numId="39" w16cid:durableId="1923098314">
    <w:abstractNumId w:val="87"/>
  </w:num>
  <w:num w:numId="40" w16cid:durableId="1859854397">
    <w:abstractNumId w:val="12"/>
  </w:num>
  <w:num w:numId="41" w16cid:durableId="309479394">
    <w:abstractNumId w:val="8"/>
  </w:num>
  <w:num w:numId="42" w16cid:durableId="1389839742">
    <w:abstractNumId w:val="32"/>
  </w:num>
  <w:num w:numId="43" w16cid:durableId="470833415">
    <w:abstractNumId w:val="31"/>
  </w:num>
  <w:num w:numId="44" w16cid:durableId="1551576317">
    <w:abstractNumId w:val="88"/>
  </w:num>
  <w:num w:numId="45" w16cid:durableId="748237325">
    <w:abstractNumId w:val="21"/>
  </w:num>
  <w:num w:numId="46" w16cid:durableId="128864923">
    <w:abstractNumId w:val="56"/>
  </w:num>
  <w:num w:numId="47" w16cid:durableId="849831069">
    <w:abstractNumId w:val="60"/>
  </w:num>
  <w:num w:numId="48" w16cid:durableId="78411274">
    <w:abstractNumId w:val="90"/>
  </w:num>
  <w:num w:numId="49" w16cid:durableId="799307159">
    <w:abstractNumId w:val="25"/>
  </w:num>
  <w:num w:numId="50" w16cid:durableId="76099203">
    <w:abstractNumId w:val="53"/>
  </w:num>
  <w:num w:numId="51" w16cid:durableId="974944085">
    <w:abstractNumId w:val="6"/>
  </w:num>
  <w:num w:numId="52" w16cid:durableId="1589340284">
    <w:abstractNumId w:val="62"/>
  </w:num>
  <w:num w:numId="53" w16cid:durableId="680663073">
    <w:abstractNumId w:val="40"/>
  </w:num>
  <w:num w:numId="54" w16cid:durableId="1434321508">
    <w:abstractNumId w:val="5"/>
  </w:num>
  <w:num w:numId="55" w16cid:durableId="2046516174">
    <w:abstractNumId w:val="4"/>
  </w:num>
  <w:num w:numId="56" w16cid:durableId="1584989064">
    <w:abstractNumId w:val="29"/>
  </w:num>
  <w:num w:numId="57" w16cid:durableId="520247016">
    <w:abstractNumId w:val="45"/>
  </w:num>
  <w:num w:numId="58" w16cid:durableId="2029794888">
    <w:abstractNumId w:val="59"/>
  </w:num>
  <w:num w:numId="59" w16cid:durableId="48918086">
    <w:abstractNumId w:val="38"/>
  </w:num>
  <w:num w:numId="60" w16cid:durableId="1964727996">
    <w:abstractNumId w:val="63"/>
  </w:num>
  <w:num w:numId="61" w16cid:durableId="446169165">
    <w:abstractNumId w:val="36"/>
  </w:num>
  <w:num w:numId="62" w16cid:durableId="1485274426">
    <w:abstractNumId w:val="48"/>
  </w:num>
  <w:num w:numId="63" w16cid:durableId="1030182227">
    <w:abstractNumId w:val="51"/>
  </w:num>
  <w:num w:numId="64" w16cid:durableId="31001541">
    <w:abstractNumId w:val="35"/>
  </w:num>
  <w:num w:numId="65" w16cid:durableId="1806383866">
    <w:abstractNumId w:val="22"/>
  </w:num>
  <w:num w:numId="66" w16cid:durableId="1898668104">
    <w:abstractNumId w:val="55"/>
  </w:num>
  <w:num w:numId="67" w16cid:durableId="178011377">
    <w:abstractNumId w:val="93"/>
  </w:num>
  <w:num w:numId="68" w16cid:durableId="1887637964">
    <w:abstractNumId w:val="46"/>
  </w:num>
  <w:num w:numId="69" w16cid:durableId="659583190">
    <w:abstractNumId w:val="50"/>
  </w:num>
  <w:num w:numId="70" w16cid:durableId="1414280359">
    <w:abstractNumId w:val="16"/>
  </w:num>
  <w:num w:numId="71" w16cid:durableId="1876845729">
    <w:abstractNumId w:val="24"/>
  </w:num>
  <w:num w:numId="72" w16cid:durableId="831335970">
    <w:abstractNumId w:val="64"/>
  </w:num>
  <w:num w:numId="73" w16cid:durableId="92939029">
    <w:abstractNumId w:val="9"/>
  </w:num>
  <w:num w:numId="74" w16cid:durableId="582377347">
    <w:abstractNumId w:val="26"/>
  </w:num>
  <w:num w:numId="75" w16cid:durableId="456878453">
    <w:abstractNumId w:val="81"/>
  </w:num>
  <w:num w:numId="76" w16cid:durableId="563880847">
    <w:abstractNumId w:val="85"/>
  </w:num>
  <w:num w:numId="77" w16cid:durableId="897011358">
    <w:abstractNumId w:val="42"/>
  </w:num>
  <w:num w:numId="78" w16cid:durableId="852259534">
    <w:abstractNumId w:val="54"/>
  </w:num>
  <w:num w:numId="79" w16cid:durableId="1047291510">
    <w:abstractNumId w:val="23"/>
  </w:num>
  <w:num w:numId="80" w16cid:durableId="1608658547">
    <w:abstractNumId w:val="1"/>
  </w:num>
  <w:num w:numId="81" w16cid:durableId="1754669292">
    <w:abstractNumId w:val="27"/>
  </w:num>
  <w:num w:numId="82" w16cid:durableId="444276087">
    <w:abstractNumId w:val="30"/>
  </w:num>
  <w:num w:numId="83" w16cid:durableId="1209105461">
    <w:abstractNumId w:val="28"/>
  </w:num>
  <w:num w:numId="84" w16cid:durableId="1826123504">
    <w:abstractNumId w:val="68"/>
  </w:num>
  <w:num w:numId="85" w16cid:durableId="1449616908">
    <w:abstractNumId w:val="65"/>
  </w:num>
  <w:num w:numId="86" w16cid:durableId="2079475864">
    <w:abstractNumId w:val="43"/>
  </w:num>
  <w:num w:numId="87" w16cid:durableId="2018069905">
    <w:abstractNumId w:val="44"/>
  </w:num>
  <w:num w:numId="88" w16cid:durableId="318005646">
    <w:abstractNumId w:val="94"/>
  </w:num>
  <w:num w:numId="89" w16cid:durableId="1106199214">
    <w:abstractNumId w:val="75"/>
  </w:num>
  <w:num w:numId="90" w16cid:durableId="848250300">
    <w:abstractNumId w:val="72"/>
  </w:num>
  <w:num w:numId="91" w16cid:durableId="1857384898">
    <w:abstractNumId w:val="2"/>
  </w:num>
  <w:num w:numId="92" w16cid:durableId="1443766774">
    <w:abstractNumId w:val="74"/>
  </w:num>
  <w:num w:numId="93" w16cid:durableId="288633902">
    <w:abstractNumId w:val="7"/>
  </w:num>
  <w:num w:numId="94" w16cid:durableId="578707977">
    <w:abstractNumId w:val="0"/>
  </w:num>
  <w:num w:numId="95" w16cid:durableId="1645041942">
    <w:abstractNumId w:val="3"/>
  </w:num>
  <w:numIdMacAtCleanup w:val="9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attachedTemplate r:id="rId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2261"/>
    <w:rsid w:val="001D1394"/>
    <w:rsid w:val="00482261"/>
    <w:rsid w:val="008446E8"/>
    <w:rsid w:val="00AD5DCA"/>
    <w:rsid w:val="00BF78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FF8EAC"/>
  <w15:chartTrackingRefBased/>
  <w15:docId w15:val="{2065E0E4-8912-468B-AB8E-3A1E6B2FD5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C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446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8446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8446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446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446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446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446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446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446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446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446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446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446E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446E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446E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446E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446E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446E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446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446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446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446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446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446E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446E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446E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446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446E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446E8"/>
    <w:rPr>
      <w:b/>
      <w:bCs/>
      <w:smallCaps/>
      <w:color w:val="0F4761" w:themeColor="accent1" w:themeShade="BF"/>
      <w:spacing w:val="5"/>
    </w:rPr>
  </w:style>
  <w:style w:type="paragraph" w:styleId="TtuloTDC">
    <w:name w:val="TOC Heading"/>
    <w:basedOn w:val="Ttulo1"/>
    <w:next w:val="Normal"/>
    <w:uiPriority w:val="39"/>
    <w:unhideWhenUsed/>
    <w:qFormat/>
    <w:rsid w:val="008446E8"/>
    <w:pPr>
      <w:spacing w:before="480" w:after="0" w:line="276" w:lineRule="auto"/>
      <w:outlineLvl w:val="9"/>
    </w:pPr>
    <w:rPr>
      <w:b/>
      <w:bCs/>
      <w:kern w:val="0"/>
      <w:sz w:val="28"/>
      <w:szCs w:val="28"/>
      <w:lang w:val="en-US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8446E8"/>
    <w:pPr>
      <w:spacing w:after="100" w:line="276" w:lineRule="auto"/>
    </w:pPr>
    <w:rPr>
      <w:rFonts w:eastAsiaTheme="minorEastAsia"/>
      <w:kern w:val="0"/>
      <w:sz w:val="22"/>
      <w:szCs w:val="22"/>
      <w:lang w:val="en-US"/>
      <w14:ligatures w14:val="none"/>
    </w:rPr>
  </w:style>
  <w:style w:type="character" w:styleId="Hipervnculo">
    <w:name w:val="Hyperlink"/>
    <w:basedOn w:val="Fuentedeprrafopredeter"/>
    <w:uiPriority w:val="99"/>
    <w:unhideWhenUsed/>
    <w:rsid w:val="008446E8"/>
    <w:rPr>
      <w:color w:val="467886" w:themeColor="hyperlink"/>
      <w:u w:val="single"/>
    </w:rPr>
  </w:style>
  <w:style w:type="character" w:styleId="Textodelmarcadordeposicin">
    <w:name w:val="Placeholder Text"/>
    <w:basedOn w:val="Fuentedeprrafopredeter"/>
    <w:uiPriority w:val="99"/>
    <w:semiHidden/>
    <w:rsid w:val="008446E8"/>
    <w:rPr>
      <w:color w:val="666666"/>
    </w:rPr>
  </w:style>
  <w:style w:type="paragraph" w:styleId="Encabezado">
    <w:name w:val="header"/>
    <w:basedOn w:val="Normal"/>
    <w:link w:val="EncabezadoCar"/>
    <w:uiPriority w:val="99"/>
    <w:unhideWhenUsed/>
    <w:rsid w:val="0048226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82261"/>
  </w:style>
  <w:style w:type="paragraph" w:styleId="Piedepgina">
    <w:name w:val="footer"/>
    <w:basedOn w:val="Normal"/>
    <w:link w:val="PiedepginaCar"/>
    <w:uiPriority w:val="99"/>
    <w:unhideWhenUsed/>
    <w:rsid w:val="0048226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82261"/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482261"/>
    <w:pPr>
      <w:pBdr>
        <w:top w:val="single" w:sz="6" w:space="6" w:color="D6DEE8"/>
        <w:left w:val="single" w:sz="6" w:space="6" w:color="D6DEE8"/>
        <w:bottom w:val="single" w:sz="6" w:space="6" w:color="D6DEE8"/>
        <w:right w:val="single" w:sz="6" w:space="6" w:color="D6DEE8"/>
      </w:pBdr>
      <w:shd w:val="clear" w:color="auto" w:fill="F8FAFC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nsolas" w:eastAsiaTheme="minorEastAsia" w:hAnsi="Consolas" w:cs="Courier New"/>
      <w:kern w:val="0"/>
      <w:sz w:val="18"/>
      <w:szCs w:val="18"/>
      <w:lang w:eastAsia="es-EC"/>
      <w14:ligatures w14:val="none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482261"/>
    <w:rPr>
      <w:rFonts w:ascii="Consolas" w:eastAsiaTheme="minorEastAsia" w:hAnsi="Consolas" w:cs="Courier New"/>
      <w:kern w:val="0"/>
      <w:sz w:val="18"/>
      <w:szCs w:val="18"/>
      <w:shd w:val="clear" w:color="auto" w:fill="F8FAFC"/>
      <w:lang w:eastAsia="es-EC"/>
      <w14:ligatures w14:val="none"/>
    </w:rPr>
  </w:style>
  <w:style w:type="paragraph" w:customStyle="1" w:styleId="msonormal0">
    <w:name w:val="msonormal"/>
    <w:basedOn w:val="Normal"/>
    <w:rsid w:val="00482261"/>
    <w:pPr>
      <w:spacing w:after="75" w:line="240" w:lineRule="auto"/>
      <w:jc w:val="both"/>
    </w:pPr>
    <w:rPr>
      <w:rFonts w:ascii="Times New Roman" w:eastAsiaTheme="minorEastAsia" w:hAnsi="Times New Roman" w:cs="Times New Roman"/>
      <w:kern w:val="0"/>
      <w:sz w:val="20"/>
      <w:szCs w:val="20"/>
      <w:lang w:eastAsia="es-EC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482261"/>
    <w:pPr>
      <w:spacing w:after="75" w:line="240" w:lineRule="auto"/>
      <w:jc w:val="both"/>
    </w:pPr>
    <w:rPr>
      <w:rFonts w:ascii="Times New Roman" w:eastAsiaTheme="minorEastAsia" w:hAnsi="Times New Roman" w:cs="Times New Roman"/>
      <w:kern w:val="0"/>
      <w:sz w:val="20"/>
      <w:szCs w:val="20"/>
      <w:lang w:eastAsia="es-EC"/>
      <w14:ligatures w14:val="none"/>
    </w:rPr>
  </w:style>
  <w:style w:type="paragraph" w:customStyle="1" w:styleId="flowchart">
    <w:name w:val="flowchart"/>
    <w:basedOn w:val="Normal"/>
    <w:rsid w:val="00482261"/>
    <w:pPr>
      <w:spacing w:before="180" w:after="240" w:line="240" w:lineRule="auto"/>
    </w:pPr>
    <w:rPr>
      <w:rFonts w:ascii="Times New Roman" w:eastAsiaTheme="minorEastAsia" w:hAnsi="Times New Roman" w:cs="Times New Roman"/>
      <w:kern w:val="0"/>
      <w:sz w:val="20"/>
      <w:szCs w:val="20"/>
      <w:lang w:eastAsia="es-EC"/>
      <w14:ligatures w14:val="none"/>
    </w:rPr>
  </w:style>
  <w:style w:type="paragraph" w:customStyle="1" w:styleId="flow-index">
    <w:name w:val="flow-index"/>
    <w:basedOn w:val="Normal"/>
    <w:rsid w:val="00482261"/>
    <w:pPr>
      <w:shd w:val="clear" w:color="auto" w:fill="EEF3F8"/>
      <w:spacing w:after="45" w:line="240" w:lineRule="auto"/>
      <w:jc w:val="center"/>
    </w:pPr>
    <w:rPr>
      <w:rFonts w:ascii="Times New Roman" w:eastAsiaTheme="minorEastAsia" w:hAnsi="Times New Roman" w:cs="Times New Roman"/>
      <w:b/>
      <w:bCs/>
      <w:color w:val="0F3D63"/>
      <w:kern w:val="0"/>
      <w:sz w:val="20"/>
      <w:szCs w:val="20"/>
      <w:lang w:eastAsia="es-EC"/>
      <w14:ligatures w14:val="none"/>
    </w:rPr>
  </w:style>
  <w:style w:type="paragraph" w:customStyle="1" w:styleId="flow-step">
    <w:name w:val="flow-step"/>
    <w:basedOn w:val="Normal"/>
    <w:rsid w:val="00482261"/>
    <w:pPr>
      <w:shd w:val="clear" w:color="auto" w:fill="F8FBFD"/>
      <w:spacing w:after="45" w:line="240" w:lineRule="auto"/>
    </w:pPr>
    <w:rPr>
      <w:rFonts w:ascii="Times New Roman" w:eastAsiaTheme="minorEastAsia" w:hAnsi="Times New Roman" w:cs="Times New Roman"/>
      <w:b/>
      <w:bCs/>
      <w:kern w:val="0"/>
      <w:sz w:val="20"/>
      <w:szCs w:val="20"/>
      <w:lang w:eastAsia="es-EC"/>
      <w14:ligatures w14:val="none"/>
    </w:rPr>
  </w:style>
  <w:style w:type="paragraph" w:customStyle="1" w:styleId="flow-arrow">
    <w:name w:val="flow-arrow"/>
    <w:basedOn w:val="Normal"/>
    <w:rsid w:val="00482261"/>
    <w:pPr>
      <w:spacing w:after="45" w:line="240" w:lineRule="auto"/>
      <w:jc w:val="center"/>
    </w:pPr>
    <w:rPr>
      <w:rFonts w:ascii="Times New Roman" w:eastAsiaTheme="minorEastAsia" w:hAnsi="Times New Roman" w:cs="Times New Roman"/>
      <w:b/>
      <w:bCs/>
      <w:color w:val="0F3D63"/>
      <w:kern w:val="0"/>
      <w:sz w:val="28"/>
      <w:szCs w:val="28"/>
      <w:lang w:eastAsia="es-EC"/>
      <w14:ligatures w14:val="none"/>
    </w:rPr>
  </w:style>
  <w:style w:type="paragraph" w:customStyle="1" w:styleId="page-break">
    <w:name w:val="page-break"/>
    <w:basedOn w:val="Normal"/>
    <w:rsid w:val="00482261"/>
    <w:pPr>
      <w:pageBreakBefore/>
      <w:spacing w:after="45" w:line="240" w:lineRule="auto"/>
    </w:pPr>
    <w:rPr>
      <w:rFonts w:ascii="Times New Roman" w:eastAsiaTheme="minorEastAsia" w:hAnsi="Times New Roman" w:cs="Times New Roman"/>
      <w:kern w:val="0"/>
      <w:sz w:val="20"/>
      <w:szCs w:val="20"/>
      <w:lang w:eastAsia="es-EC"/>
      <w14:ligatures w14:val="none"/>
    </w:rPr>
  </w:style>
  <w:style w:type="table" w:styleId="Tablaconcuadrcula">
    <w:name w:val="Table Grid"/>
    <w:basedOn w:val="Tablanormal"/>
    <w:uiPriority w:val="39"/>
    <w:rsid w:val="0048226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37963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glossaryDocument" Target="glossary/document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epartamento%20de%20TI\Desktop\PROYECTOS\FamSPI\docs\validation\FORMATO_UNICO\Plantilla_Validacion_SPI_AUTOMATIZABL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0757664080114F78B857071A341CD1C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E5C995E-D0B0-4FFE-B22D-D89AC2363B21}"/>
      </w:docPartPr>
      <w:docPartBody>
        <w:p w:rsidR="00D8177C" w:rsidRDefault="00D8177C">
          <w:pPr>
            <w:pStyle w:val="0757664080114F78B857071A341CD1CF"/>
          </w:pPr>
          <w:r w:rsidRPr="00A67CD0">
            <w:rPr>
              <w:rStyle w:val="Textodelmarcadordeposicin"/>
            </w:rPr>
            <w:t>Haga clic o pulse aquí para escribir texto.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177C"/>
    <w:rsid w:val="00BF784C"/>
    <w:rsid w:val="00D817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EC" w:eastAsia="es-EC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Pr>
      <w:color w:val="666666"/>
    </w:rPr>
  </w:style>
  <w:style w:type="paragraph" w:customStyle="1" w:styleId="0757664080114F78B857071A341CD1CF">
    <w:name w:val="0757664080114F78B857071A341CD1CF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Plantilla_Validacion_SPI_AUTOMATIZABLE</Template>
  <TotalTime>7</TotalTime>
  <Pages>61</Pages>
  <Words>13636</Words>
  <Characters>74999</Characters>
  <Application>Microsoft Office Word</Application>
  <DocSecurity>0</DocSecurity>
  <Lines>624</Lines>
  <Paragraphs>176</Paragraphs>
  <ScaleCrop>false</ScaleCrop>
  <Company/>
  <LinksUpToDate>false</LinksUpToDate>
  <CharactersWithSpaces>88459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Departamento de TI</dc:creator>
  <cp:keywords/>
  <dc:description/>
  <cp:lastModifiedBy>Departamento de TI</cp:lastModifiedBy>
  <cp:revision>1</cp:revision>
  <dcterms:created xsi:type="dcterms:W3CDTF">2026-05-13T18:10:00Z</dcterms:created>
  <dcterms:modified xsi:type="dcterms:W3CDTF">2026-05-13T18:17:00Z</dcterms:modified>
</cp:coreProperties>
</file>